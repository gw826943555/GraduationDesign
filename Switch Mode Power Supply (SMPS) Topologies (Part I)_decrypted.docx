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3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4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tabs>
          <w:tab w:pos="6799" w:val="left" w:leader="none"/>
        </w:tabs>
        <w:spacing w:before="16"/>
        <w:ind w:left="0" w:right="0" w:firstLine="0"/>
        <w:jc w:val="center"/>
        <w:rPr>
          <w:rFonts w:ascii="Arial" w:hAnsi="Arial" w:cs="Arial" w:eastAsia="Arial"/>
          <w:sz w:val="72"/>
          <w:szCs w:val="72"/>
        </w:rPr>
      </w:pPr>
      <w:r>
        <w:rPr>
          <w:rFonts w:ascii="Arial" w:hAnsi="Arial" w:cs="Arial" w:eastAsia="Arial"/>
          <w:b/>
          <w:bCs/>
          <w:w w:val="99"/>
          <w:sz w:val="72"/>
          <w:szCs w:val="72"/>
        </w:rPr>
      </w:r>
      <w:r>
        <w:rPr>
          <w:rFonts w:ascii="Arial" w:hAnsi="Arial" w:cs="Arial" w:eastAsia="Arial"/>
          <w:b/>
          <w:bCs/>
          <w:w w:val="99"/>
          <w:sz w:val="72"/>
          <w:szCs w:val="72"/>
          <w:u w:val="thick" w:color="000000"/>
        </w:rPr>
        <w:t> </w:t>
      </w:r>
      <w:r>
        <w:rPr>
          <w:rFonts w:ascii="Arial" w:hAnsi="Arial" w:cs="Arial" w:eastAsia="Arial"/>
          <w:b/>
          <w:bCs/>
          <w:w w:val="100"/>
          <w:sz w:val="72"/>
          <w:szCs w:val="72"/>
          <w:u w:val="thick" w:color="000000"/>
        </w:rPr>
        <w:tab/>
      </w:r>
      <w:r>
        <w:rPr>
          <w:rFonts w:ascii="Arial" w:hAnsi="Arial" w:cs="Arial" w:eastAsia="Arial"/>
          <w:b/>
          <w:bCs/>
          <w:spacing w:val="-1"/>
          <w:w w:val="100"/>
          <w:sz w:val="72"/>
          <w:szCs w:val="72"/>
          <w:u w:val="thick" w:color="000000"/>
        </w:rPr>
        <w:t>AN</w:t>
      </w:r>
      <w:r>
        <w:rPr>
          <w:rFonts w:ascii="Arial" w:hAnsi="Arial" w:cs="Arial" w:eastAsia="Arial"/>
          <w:b/>
          <w:bCs/>
          <w:spacing w:val="-41"/>
          <w:w w:val="100"/>
          <w:sz w:val="72"/>
          <w:szCs w:val="72"/>
          <w:u w:val="thick" w:color="000000"/>
        </w:rPr>
        <w:t>1</w:t>
      </w:r>
      <w:r>
        <w:rPr>
          <w:rFonts w:ascii="Arial" w:hAnsi="Arial" w:cs="Arial" w:eastAsia="Arial"/>
          <w:b/>
          <w:bCs/>
          <w:spacing w:val="-40"/>
          <w:w w:val="100"/>
          <w:sz w:val="72"/>
          <w:szCs w:val="72"/>
          <w:u w:val="thick" w:color="000000"/>
        </w:rPr>
        <w:t>1</w:t>
      </w:r>
      <w:r>
        <w:rPr>
          <w:rFonts w:ascii="Arial" w:hAnsi="Arial" w:cs="Arial" w:eastAsia="Arial"/>
          <w:b/>
          <w:bCs/>
          <w:spacing w:val="0"/>
          <w:w w:val="100"/>
          <w:sz w:val="72"/>
          <w:szCs w:val="72"/>
          <w:u w:val="thick" w:color="000000"/>
        </w:rPr>
        <w:t>1</w:t>
      </w:r>
      <w:r>
        <w:rPr>
          <w:rFonts w:ascii="Arial" w:hAnsi="Arial" w:cs="Arial" w:eastAsia="Arial"/>
          <w:b/>
          <w:bCs/>
          <w:spacing w:val="0"/>
          <w:w w:val="100"/>
          <w:sz w:val="72"/>
          <w:szCs w:val="72"/>
          <w:u w:val="thick" w:color="000000"/>
        </w:rPr>
        <w:t>4</w:t>
      </w:r>
      <w:r>
        <w:rPr>
          <w:rFonts w:ascii="Arial" w:hAnsi="Arial" w:cs="Arial" w:eastAsia="Arial"/>
          <w:b/>
          <w:bCs/>
          <w:spacing w:val="0"/>
          <w:w w:val="100"/>
          <w:sz w:val="72"/>
          <w:szCs w:val="72"/>
          <w:u w:val="none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72"/>
          <w:szCs w:val="72"/>
          <w:u w:val="none"/>
        </w:rPr>
      </w:r>
    </w:p>
    <w:p>
      <w:pPr>
        <w:spacing w:line="180" w:lineRule="exact" w:before="8"/>
        <w:rPr>
          <w:sz w:val="18"/>
          <w:szCs w:val="18"/>
        </w:rPr>
      </w:pPr>
      <w:r>
        <w:rPr>
          <w:sz w:val="18"/>
          <w:szCs w:val="18"/>
        </w:rPr>
      </w:r>
    </w:p>
    <w:p>
      <w:pPr>
        <w:ind w:left="0" w:right="0" w:firstLine="0"/>
        <w:jc w:val="center"/>
        <w:rPr>
          <w:rFonts w:ascii="Times New Roman" w:hAnsi="Times New Roman" w:cs="Times New Roman" w:eastAsia="Times New Roman"/>
          <w:sz w:val="36"/>
          <w:szCs w:val="36"/>
        </w:rPr>
      </w:pPr>
      <w:r>
        <w:rPr/>
        <w:pict>
          <v:group style="position:absolute;margin-left:81pt;margin-top:-3.985337pt;width:468pt;height:.1pt;mso-position-horizontal-relative:page;mso-position-vertical-relative:paragraph;z-index:-10647" coordorigin="1620,-80" coordsize="9360,2">
            <v:shape style="position:absolute;left:1620;top:-80;width:9360;height:2" coordorigin="1620,-80" coordsize="9360,0" path="m1620,-80l10980,-80e" filled="f" stroked="t" strokeweight="1.120pt" strokecolor="#000000">
              <v:path arrowok="t"/>
            </v:shape>
            <w10:wrap type="none"/>
          </v:group>
        </w:pict>
      </w:r>
      <w:r>
        <w:rPr/>
        <w:pict>
          <v:group style="position:absolute;margin-left:81pt;margin-top:26.974663pt;width:468pt;height:.1pt;mso-position-horizontal-relative:page;mso-position-vertical-relative:paragraph;z-index:-10646" coordorigin="1620,539" coordsize="9360,2">
            <v:shape style="position:absolute;left:1620;top:539;width:9360;height:2" coordorigin="1620,539" coordsize="9360,0" path="m1620,539l10980,539e" filled="f" stroked="t" strokeweight="1.120pt" strokecolor="#000000">
              <v:path arrowok="t"/>
            </v:shape>
            <w10:wrap type="none"/>
          </v:group>
        </w:pict>
      </w:r>
      <w:r>
        <w:rPr/>
        <w:pict>
          <v:group style="position:absolute;margin-left:81pt;margin-top:31.204613pt;width:468pt;height:.1pt;mso-position-horizontal-relative:page;mso-position-vertical-relative:paragraph;z-index:-10645" coordorigin="1620,624" coordsize="9360,2">
            <v:shape style="position:absolute;left:1620;top:624;width:9360;height:2" coordorigin="1620,624" coordsize="9360,0" path="m1620,624l10980,624e" filled="f" stroked="t" strokeweight="3.1001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36"/>
          <w:szCs w:val="36"/>
        </w:rPr>
        <w:t>Switc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6"/>
          <w:szCs w:val="36"/>
        </w:rPr>
        <w:t>h</w:t>
      </w:r>
      <w:r>
        <w:rPr>
          <w:rFonts w:ascii="Times New Roman" w:hAnsi="Times New Roman" w:cs="Times New Roman" w:eastAsia="Times New Roman"/>
          <w:b/>
          <w:bCs/>
          <w:spacing w:val="-7"/>
          <w:w w:val="100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36"/>
          <w:szCs w:val="36"/>
        </w:rPr>
        <w:t>Mod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6"/>
          <w:szCs w:val="36"/>
        </w:rPr>
        <w:t>e</w:t>
      </w:r>
      <w:r>
        <w:rPr>
          <w:rFonts w:ascii="Times New Roman" w:hAnsi="Times New Roman" w:cs="Times New Roman" w:eastAsia="Times New Roman"/>
          <w:b/>
          <w:bCs/>
          <w:spacing w:val="-7"/>
          <w:w w:val="100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36"/>
          <w:szCs w:val="36"/>
        </w:rPr>
        <w:t>Powe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6"/>
          <w:szCs w:val="36"/>
        </w:rPr>
        <w:t>r</w:t>
      </w:r>
      <w:r>
        <w:rPr>
          <w:rFonts w:ascii="Times New Roman" w:hAnsi="Times New Roman" w:cs="Times New Roman" w:eastAsia="Times New Roman"/>
          <w:b/>
          <w:bCs/>
          <w:spacing w:val="-7"/>
          <w:w w:val="100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36"/>
          <w:szCs w:val="36"/>
        </w:rPr>
        <w:t>Suppl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6"/>
          <w:szCs w:val="36"/>
        </w:rPr>
        <w:t>y</w:t>
      </w:r>
      <w:r>
        <w:rPr>
          <w:rFonts w:ascii="Times New Roman" w:hAnsi="Times New Roman" w:cs="Times New Roman" w:eastAsia="Times New Roman"/>
          <w:b/>
          <w:bCs/>
          <w:spacing w:val="-7"/>
          <w:w w:val="100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36"/>
          <w:szCs w:val="36"/>
        </w:rPr>
        <w:t>(SMPS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6"/>
          <w:szCs w:val="36"/>
        </w:rPr>
        <w:t>)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b/>
          <w:bCs/>
          <w:spacing w:val="-35"/>
          <w:w w:val="100"/>
          <w:sz w:val="36"/>
          <w:szCs w:val="36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6"/>
          <w:szCs w:val="36"/>
        </w:rPr>
        <w:t>o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36"/>
          <w:szCs w:val="36"/>
        </w:rPr>
        <w:t>pologie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6"/>
          <w:szCs w:val="36"/>
        </w:rPr>
        <w:t>s</w:t>
      </w:r>
      <w:r>
        <w:rPr>
          <w:rFonts w:ascii="Times New Roman" w:hAnsi="Times New Roman" w:cs="Times New Roman" w:eastAsia="Times New Roman"/>
          <w:b/>
          <w:bCs/>
          <w:spacing w:val="-7"/>
          <w:w w:val="100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36"/>
          <w:szCs w:val="36"/>
        </w:rPr>
        <w:t>(Par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6"/>
          <w:szCs w:val="36"/>
        </w:rPr>
        <w:t>t</w:t>
      </w:r>
      <w:r>
        <w:rPr>
          <w:rFonts w:ascii="Times New Roman" w:hAnsi="Times New Roman" w:cs="Times New Roman" w:eastAsia="Times New Roman"/>
          <w:b/>
          <w:bCs/>
          <w:spacing w:val="-7"/>
          <w:w w:val="100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36"/>
          <w:szCs w:val="36"/>
        </w:rPr>
        <w:t>I)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36"/>
          <w:szCs w:val="36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footerReference w:type="default" r:id="rId5"/>
          <w:footerReference w:type="even" r:id="rId6"/>
          <w:type w:val="continuous"/>
          <w:pgSz w:w="12240" w:h="15840"/>
          <w:pgMar w:footer="747" w:top="1320" w:bottom="760" w:left="1500" w:right="1140"/>
          <w:pgNumType w:start="1"/>
        </w:sectPr>
      </w:pPr>
    </w:p>
    <w:p>
      <w:pPr>
        <w:spacing w:line="220" w:lineRule="exact" w:before="6"/>
        <w:rPr>
          <w:sz w:val="22"/>
          <w:szCs w:val="22"/>
        </w:rPr>
      </w:pPr>
      <w:r>
        <w:rPr>
          <w:sz w:val="22"/>
          <w:szCs w:val="22"/>
        </w:rPr>
      </w:r>
    </w:p>
    <w:p>
      <w:pPr>
        <w:tabs>
          <w:tab w:pos="1106" w:val="left" w:leader="none"/>
        </w:tabs>
        <w:ind w:left="246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 w:val="0"/>
          <w:bCs w:val="0"/>
          <w:i/>
          <w:spacing w:val="0"/>
          <w:w w:val="100"/>
          <w:sz w:val="18"/>
          <w:szCs w:val="18"/>
        </w:rPr>
        <w:t>Au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8"/>
          <w:szCs w:val="18"/>
        </w:rPr>
        <w:t>t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8"/>
          <w:szCs w:val="18"/>
        </w:rPr>
        <w:t>or: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b w:val="0"/>
          <w:bCs w:val="0"/>
          <w:i/>
          <w:spacing w:val="-2"/>
          <w:w w:val="100"/>
          <w:sz w:val="18"/>
          <w:szCs w:val="18"/>
        </w:rPr>
        <w:t>m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8"/>
          <w:szCs w:val="18"/>
        </w:rPr>
        <w:t>mad</w:t>
      </w:r>
      <w:r>
        <w:rPr>
          <w:rFonts w:ascii="Arial" w:hAnsi="Arial" w:cs="Arial" w:eastAsia="Arial"/>
          <w:b w:val="0"/>
          <w:bCs w:val="0"/>
          <w:i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8"/>
          <w:szCs w:val="18"/>
        </w:rPr>
        <w:t>Ka</w:t>
      </w:r>
      <w:r>
        <w:rPr>
          <w:rFonts w:ascii="Arial" w:hAnsi="Arial" w:cs="Arial" w:eastAsia="Arial"/>
          <w:b w:val="0"/>
          <w:bCs w:val="0"/>
          <w:i/>
          <w:spacing w:val="-2"/>
          <w:w w:val="100"/>
          <w:sz w:val="18"/>
          <w:szCs w:val="18"/>
        </w:rPr>
        <w:t>m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8"/>
          <w:szCs w:val="18"/>
        </w:rPr>
        <w:t>il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8"/>
          <w:szCs w:val="18"/>
        </w:rPr>
      </w:r>
    </w:p>
    <w:p>
      <w:pPr>
        <w:spacing w:before="12"/>
        <w:ind w:left="1106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 w:val="0"/>
          <w:bCs w:val="0"/>
          <w:i/>
          <w:spacing w:val="-1"/>
          <w:w w:val="100"/>
          <w:sz w:val="18"/>
          <w:szCs w:val="18"/>
        </w:rPr>
        <w:t>Microchi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b w:val="0"/>
          <w:bCs w:val="0"/>
          <w:i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i/>
          <w:spacing w:val="-18"/>
          <w:w w:val="100"/>
          <w:sz w:val="18"/>
          <w:szCs w:val="18"/>
        </w:rPr>
        <w:t>T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8"/>
          <w:szCs w:val="18"/>
        </w:rPr>
        <w:t>echnolog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b w:val="0"/>
          <w:bCs w:val="0"/>
          <w:i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8"/>
          <w:szCs w:val="18"/>
        </w:rPr>
        <w:t>Inc.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8"/>
          <w:szCs w:val="18"/>
        </w:rPr>
      </w:r>
    </w:p>
    <w:p>
      <w:pPr>
        <w:pStyle w:val="Heading3"/>
        <w:tabs>
          <w:tab w:pos="1829" w:val="left" w:leader="none"/>
        </w:tabs>
        <w:spacing w:before="74"/>
        <w:ind w:left="246" w:right="0"/>
        <w:jc w:val="left"/>
        <w:rPr>
          <w:b w:val="0"/>
          <w:bCs w:val="0"/>
        </w:rPr>
      </w:pPr>
      <w:r>
        <w:rPr>
          <w:spacing w:val="0"/>
          <w:w w:val="100"/>
        </w:rPr>
        <w:br w:type="column"/>
      </w:r>
      <w:bookmarkStart w:name="EQUATION 1: Shunt-Controlled Regulator P" w:id="1"/>
      <w:bookmarkEnd w:id="1"/>
      <w:r>
        <w:rPr>
          <w:spacing w:val="0"/>
          <w:w w:val="100"/>
        </w:rPr>
      </w:r>
      <w:bookmarkStart w:name="_bookmark0" w:id="2"/>
      <w:bookmarkEnd w:id="2"/>
      <w:r>
        <w:rPr>
          <w:spacing w:val="0"/>
          <w:w w:val="100"/>
        </w:rPr>
      </w:r>
      <w:r>
        <w:rPr>
          <w:spacing w:val="0"/>
          <w:w w:val="100"/>
        </w:rPr>
        <w:t>EQU</w:t>
      </w:r>
      <w:r>
        <w:rPr>
          <w:spacing w:val="-16"/>
          <w:w w:val="100"/>
        </w:rPr>
        <w:t>A</w:t>
      </w:r>
      <w:r>
        <w:rPr>
          <w:spacing w:val="0"/>
          <w:w w:val="100"/>
        </w:rPr>
        <w:t>TION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1:</w:t>
      </w:r>
      <w:r>
        <w:rPr>
          <w:spacing w:val="0"/>
          <w:w w:val="100"/>
        </w:rPr>
        <w:tab/>
      </w:r>
      <w:r>
        <w:rPr>
          <w:spacing w:val="0"/>
          <w:w w:val="100"/>
        </w:rPr>
        <w:t>SH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NT-CONTROLLED</w:t>
      </w:r>
      <w:r>
        <w:rPr>
          <w:b w:val="0"/>
          <w:bCs w:val="0"/>
          <w:spacing w:val="0"/>
          <w:w w:val="100"/>
        </w:rPr>
      </w:r>
    </w:p>
    <w:p>
      <w:pPr>
        <w:spacing w:before="10"/>
        <w:ind w:left="183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332.709991pt;margin-top:12.95021pt;width:216.58004pt;height:35.979995pt;mso-position-horizontal-relative:page;mso-position-vertical-relative:paragraph;z-index:-10649" coordorigin="6654,259" coordsize="4332,720">
            <v:group style="position:absolute;left:6665;top:270;width:4315;height:2" coordorigin="6665,270" coordsize="4315,2">
              <v:shape style="position:absolute;left:6665;top:270;width:4315;height:2" coordorigin="6665,270" coordsize="4315,0" path="m6665,270l10980,270e" filled="f" stroked="t" strokeweight=".58004pt" strokecolor="#000000">
                <v:path arrowok="t"/>
              </v:shape>
            </v:group>
            <v:group style="position:absolute;left:10975;top:270;width:2;height:703" coordorigin="10975,270" coordsize="2,703">
              <v:shape style="position:absolute;left:10975;top:270;width:2;height:703" coordorigin="10975,270" coordsize="0,703" path="m10975,270l10975,973e" filled="f" stroked="t" strokeweight=".579980pt" strokecolor="#000000">
                <v:path arrowok="t"/>
              </v:shape>
            </v:group>
            <v:group style="position:absolute;left:6660;top:968;width:4315;height:2" coordorigin="6660,968" coordsize="4315,2">
              <v:shape style="position:absolute;left:6660;top:968;width:4315;height:2" coordorigin="6660,968" coordsize="4315,0" path="m6660,968l10975,968e" filled="f" stroked="t" strokeweight=".58004pt" strokecolor="#000000">
                <v:path arrowok="t"/>
              </v:shape>
            </v:group>
            <v:group style="position:absolute;left:6665;top:265;width:2;height:703" coordorigin="6665,265" coordsize="2,703">
              <v:shape style="position:absolute;left:6665;top:265;width:2;height:703" coordorigin="6665,265" coordsize="0,703" path="m6665,265l6665,968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REGULATOR</w:t>
      </w:r>
      <w:r>
        <w:rPr>
          <w:rFonts w:ascii="Arial" w:hAnsi="Arial" w:cs="Arial" w:eastAsia="Arial"/>
          <w:b/>
          <w:bCs/>
          <w:spacing w:val="-13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POWER</w:t>
      </w:r>
      <w:r>
        <w:rPr>
          <w:rFonts w:ascii="Arial" w:hAnsi="Arial" w:cs="Arial" w:eastAsia="Arial"/>
          <w:b/>
          <w:bCs/>
          <w:spacing w:val="-13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LOSS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line="190" w:lineRule="exact" w:before="5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86" w:lineRule="exact"/>
        <w:ind w:left="0" w:right="1207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14"/>
          <w:szCs w:val="14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4"/>
          <w:szCs w:val="14"/>
        </w:rPr>
      </w:r>
    </w:p>
    <w:p>
      <w:pPr>
        <w:spacing w:after="0" w:line="86" w:lineRule="exact"/>
        <w:jc w:val="righ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2240" w:h="15840"/>
          <w:pgMar w:top="1320" w:bottom="760" w:left="1500" w:right="1140"/>
          <w:cols w:num="2" w:equalWidth="0">
            <w:col w:w="3178" w:space="1736"/>
            <w:col w:w="4686"/>
          </w:cols>
        </w:sectPr>
      </w:pP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1"/>
        <w:ind w:left="120" w:right="0"/>
        <w:jc w:val="left"/>
        <w:rPr>
          <w:b w:val="0"/>
          <w:bCs w:val="0"/>
        </w:rPr>
      </w:pPr>
      <w:r>
        <w:rPr/>
        <w:pict>
          <v:group style="position:absolute;margin-left:80.709976pt;margin-top:-47.534145pt;width:216.58001pt;height:35.08001pt;mso-position-horizontal-relative:page;mso-position-vertical-relative:paragraph;z-index:-10653" coordorigin="1614,-951" coordsize="4332,702">
            <v:group style="position:absolute;left:1625;top:-940;width:4315;height:2" coordorigin="1625,-940" coordsize="4315,2">
              <v:shape style="position:absolute;left:1625;top:-940;width:4315;height:2" coordorigin="1625,-940" coordsize="4315,0" path="m1625,-940l5940,-940e" filled="f" stroked="t" strokeweight=".579980pt" strokecolor="#000000">
                <v:path arrowok="t"/>
              </v:shape>
            </v:group>
            <v:group style="position:absolute;left:5935;top:-940;width:2;height:685" coordorigin="5935,-940" coordsize="2,685">
              <v:shape style="position:absolute;left:5935;top:-940;width:2;height:685" coordorigin="5935,-940" coordsize="0,685" path="m5935,-940l5935,-255e" filled="f" stroked="t" strokeweight=".58001pt" strokecolor="#000000">
                <v:path arrowok="t"/>
              </v:shape>
            </v:group>
            <v:group style="position:absolute;left:1620;top:-260;width:4315;height:2" coordorigin="1620,-260" coordsize="4315,2">
              <v:shape style="position:absolute;left:1620;top:-260;width:4315;height:2" coordorigin="1620,-260" coordsize="4315,0" path="m1620,-260l5935,-260e" filled="f" stroked="t" strokeweight=".58004pt" strokecolor="#000000">
                <v:path arrowok="t"/>
              </v:shape>
            </v:group>
            <v:group style="position:absolute;left:1625;top:-945;width:2;height:685" coordorigin="1625,-945" coordsize="2,685">
              <v:shape style="position:absolute;left:1625;top:-945;width:2;height:685" coordorigin="1625,-945" coordsize="0,685" path="m1625,-945l1625,-260e" filled="f" stroked="t" strokeweight=".58001pt" strokecolor="#000000">
                <v:path arrowok="t"/>
              </v:shape>
            </v:group>
            <w10:wrap type="none"/>
          </v:group>
        </w:pict>
      </w:r>
      <w:bookmarkStart w:name="Introduction" w:id="3"/>
      <w:bookmarkEnd w:id="3"/>
      <w:r>
        <w:rPr/>
      </w:r>
      <w:r>
        <w:rPr>
          <w:spacing w:val="-1"/>
          <w:w w:val="100"/>
        </w:rPr>
        <w:t>INTRODUCTION</w:t>
      </w:r>
      <w:r>
        <w:rPr>
          <w:b w:val="0"/>
          <w:bCs w:val="0"/>
          <w:spacing w:val="0"/>
          <w:w w:val="100"/>
        </w:rPr>
      </w:r>
    </w:p>
    <w:p>
      <w:pPr>
        <w:spacing w:line="236" w:lineRule="exact"/>
        <w:ind w:left="120" w:right="0" w:firstLine="0"/>
        <w:jc w:val="left"/>
        <w:rPr>
          <w:rFonts w:ascii="Segoe UI Symbol" w:hAnsi="Segoe UI Symbol" w:cs="Segoe UI Symbol" w:eastAsia="Segoe UI Symbol"/>
          <w:sz w:val="18"/>
          <w:szCs w:val="18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6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0"/>
          <w:sz w:val="14"/>
          <w:szCs w:val="14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16"/>
          <w:w w:val="100"/>
          <w:position w:val="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6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41"/>
          <w:w w:val="100"/>
          <w:position w:val="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6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0"/>
          <w:sz w:val="14"/>
          <w:szCs w:val="14"/>
        </w:rPr>
        <w:t>OU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8"/>
          <w:w w:val="100"/>
          <w:position w:val="0"/>
          <w:sz w:val="14"/>
          <w:szCs w:val="14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6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7"/>
          <w:w w:val="100"/>
          <w:position w:val="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0"/>
          <w:position w:val="6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0"/>
          <w:position w:val="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6"/>
          <w:sz w:val="18"/>
          <w:szCs w:val="18"/>
        </w:rPr>
        <w:t>+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"/>
          <w:w w:val="100"/>
          <w:position w:val="6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11"/>
          <w:w w:val="100"/>
          <w:position w:val="6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6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0"/>
          <w:sz w:val="14"/>
          <w:szCs w:val="14"/>
        </w:rPr>
        <w:t>OU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position w:val="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6"/>
          <w:sz w:val="18"/>
          <w:szCs w:val="18"/>
        </w:rPr>
        <w:t>+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"/>
          <w:w w:val="100"/>
          <w:position w:val="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6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spacing w:val="-23"/>
          <w:w w:val="100"/>
          <w:position w:val="0"/>
          <w:sz w:val="14"/>
          <w:szCs w:val="14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6"/>
          <w:sz w:val="18"/>
          <w:szCs w:val="18"/>
        </w:rPr>
        <w:t>)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numPr>
          <w:ilvl w:val="0"/>
          <w:numId w:val="1"/>
        </w:numPr>
        <w:tabs>
          <w:tab w:pos="171" w:val="left" w:leader="none"/>
        </w:tabs>
        <w:spacing w:line="238" w:lineRule="exact"/>
        <w:ind w:left="171" w:right="0" w:hanging="9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8"/>
          <w:szCs w:val="18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after="0" w:line="238" w:lineRule="exact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2240" w:h="15840"/>
          <w:pgMar w:top="1320" w:bottom="760" w:left="1500" w:right="1140"/>
          <w:cols w:num="3" w:equalWidth="0">
            <w:col w:w="1959" w:space="3767"/>
            <w:col w:w="2590" w:space="40"/>
            <w:col w:w="1244"/>
          </w:cols>
        </w:sectPr>
      </w:pPr>
    </w:p>
    <w:p>
      <w:pPr>
        <w:spacing w:line="140" w:lineRule="exact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line="255" w:lineRule="auto"/>
        <w:ind w:left="120" w:right="0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str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ive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tow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sma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le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li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hte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ficie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ectr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nic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ha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le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dev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lopme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Mod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Powe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ppl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(SMPS)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sev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ogi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commo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leme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SMPS.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left="120" w:right="0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ppl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note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hic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firs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two-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rt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series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ex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lai</w:t>
      </w:r>
      <w:r>
        <w:rPr>
          <w:b w:val="0"/>
          <w:bCs w:val="0"/>
          <w:spacing w:val="0"/>
          <w:w w:val="100"/>
        </w:rPr>
        <w:t>ns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sic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-4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SMPS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ogi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Appl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6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topo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ogi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</w:p>
    <w:p>
      <w:pPr>
        <w:pStyle w:val="BodyText"/>
        <w:spacing w:line="161" w:lineRule="exact"/>
        <w:ind w:left="120" w:right="1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ei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iscusse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il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his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39"/>
        <w:ind w:left="120" w:right="120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Ho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eve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ro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outpu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0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OU</w:t>
      </w:r>
      <w:r>
        <w:rPr>
          <w:b w:val="0"/>
          <w:bCs w:val="0"/>
          <w:spacing w:val="0"/>
          <w:w w:val="100"/>
          <w:sz w:val="14"/>
          <w:szCs w:val="14"/>
        </w:rPr>
        <w:t>T</w:t>
      </w:r>
      <w:r>
        <w:rPr>
          <w:b w:val="0"/>
          <w:bCs w:val="0"/>
          <w:spacing w:val="22"/>
          <w:w w:val="100"/>
          <w:sz w:val="14"/>
          <w:szCs w:val="14"/>
        </w:rPr>
        <w:t> </w:t>
      </w:r>
      <w:r>
        <w:rPr>
          <w:b w:val="0"/>
          <w:bCs w:val="0"/>
          <w:spacing w:val="-2"/>
          <w:w w:val="100"/>
        </w:rPr>
        <w:t>by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varying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  <w:sz w:val="14"/>
          <w:szCs w:val="14"/>
        </w:rPr>
        <w:t>S</w:t>
      </w:r>
      <w:r>
        <w:rPr>
          <w:b w:val="0"/>
          <w:bCs w:val="0"/>
          <w:spacing w:val="27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kee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S</w:t>
      </w:r>
      <w:r>
        <w:rPr>
          <w:b w:val="0"/>
          <w:bCs w:val="0"/>
          <w:spacing w:val="27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ro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loss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conv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lc</w:t>
      </w:r>
      <w:r>
        <w:rPr>
          <w:b w:val="0"/>
          <w:bCs w:val="0"/>
          <w:spacing w:val="-1"/>
          <w:w w:val="100"/>
        </w:rPr>
        <w:t>ulate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hyperlink w:history="true" w:anchor="_bookmark1"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Equ</w:t>
        </w:r>
        <w:r>
          <w:rPr>
            <w:b w:val="0"/>
            <w:bCs w:val="0"/>
            <w:spacing w:val="0"/>
            <w:w w:val="100"/>
          </w:rPr>
          <w:t>a</w:t>
        </w:r>
        <w:r>
          <w:rPr>
            <w:b w:val="0"/>
            <w:bCs w:val="0"/>
            <w:spacing w:val="-1"/>
            <w:w w:val="100"/>
          </w:rPr>
          <w:t>t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o</w:t>
        </w:r>
        <w:r>
          <w:rPr>
            <w:b w:val="0"/>
            <w:bCs w:val="0"/>
            <w:spacing w:val="0"/>
            <w:w w:val="100"/>
          </w:rPr>
          <w:t>n</w:t>
        </w:r>
        <w:r>
          <w:rPr>
            <w:b w:val="0"/>
            <w:bCs w:val="0"/>
            <w:spacing w:val="-3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2.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1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ind w:left="120" w:right="668"/>
        <w:jc w:val="both"/>
        <w:rPr>
          <w:b w:val="0"/>
          <w:bCs w:val="0"/>
        </w:rPr>
      </w:pPr>
      <w:bookmarkStart w:name="EQUATION 2: Series-Controlled Regulator " w:id="4"/>
      <w:bookmarkEnd w:id="4"/>
      <w:r>
        <w:rPr/>
      </w:r>
      <w:bookmarkStart w:name="_bookmark1" w:id="5"/>
      <w:bookmarkEnd w:id="5"/>
      <w:r>
        <w:rPr/>
      </w:r>
      <w:r>
        <w:rPr>
          <w:spacing w:val="0"/>
          <w:w w:val="100"/>
        </w:rPr>
        <w:t>EQU</w:t>
      </w:r>
      <w:r>
        <w:rPr>
          <w:spacing w:val="-16"/>
          <w:w w:val="100"/>
        </w:rPr>
        <w:t>A</w:t>
      </w:r>
      <w:r>
        <w:rPr>
          <w:spacing w:val="0"/>
          <w:w w:val="100"/>
        </w:rPr>
        <w:t>TION</w:t>
      </w:r>
      <w:r>
        <w:rPr>
          <w:spacing w:val="-6"/>
          <w:w w:val="100"/>
        </w:rPr>
        <w:t> </w:t>
      </w:r>
      <w:r>
        <w:rPr>
          <w:spacing w:val="0"/>
          <w:w w:val="100"/>
        </w:rPr>
        <w:t>2:</w:t>
      </w:r>
      <w:r>
        <w:rPr>
          <w:spacing w:val="0"/>
          <w:w w:val="100"/>
        </w:rPr>
        <w:t>    </w:t>
      </w:r>
      <w:r>
        <w:rPr>
          <w:spacing w:val="4"/>
          <w:w w:val="100"/>
        </w:rPr>
        <w:t> </w:t>
      </w:r>
      <w:r>
        <w:rPr>
          <w:spacing w:val="0"/>
          <w:w w:val="100"/>
        </w:rPr>
        <w:t>SERIES-CONTROLLED</w:t>
      </w:r>
      <w:r>
        <w:rPr>
          <w:b w:val="0"/>
          <w:bCs w:val="0"/>
          <w:spacing w:val="0"/>
          <w:w w:val="100"/>
        </w:rPr>
      </w:r>
    </w:p>
    <w:p>
      <w:pPr>
        <w:spacing w:before="10"/>
        <w:ind w:left="170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332.710022pt;margin-top:12.950055pt;width:216.579995pt;height:40.959995pt;mso-position-horizontal-relative:page;mso-position-vertical-relative:paragraph;z-index:-10648" coordorigin="6654,259" coordsize="4332,819">
            <v:group style="position:absolute;left:6665;top:270;width:4315;height:2" coordorigin="6665,270" coordsize="4315,2">
              <v:shape style="position:absolute;left:6665;top:270;width:4315;height:2" coordorigin="6665,270" coordsize="4315,0" path="m6665,270l10980,270e" filled="f" stroked="t" strokeweight=".58001pt" strokecolor="#000000">
                <v:path arrowok="t"/>
              </v:shape>
            </v:group>
            <v:group style="position:absolute;left:10975;top:270;width:2;height:803" coordorigin="10975,270" coordsize="2,803">
              <v:shape style="position:absolute;left:10975;top:270;width:2;height:803" coordorigin="10975,270" coordsize="0,803" path="m10975,270l10975,1072e" filled="f" stroked="t" strokeweight=".579980pt" strokecolor="#000000">
                <v:path arrowok="t"/>
              </v:shape>
            </v:group>
            <v:group style="position:absolute;left:6660;top:1068;width:4315;height:2" coordorigin="6660,1068" coordsize="4315,2">
              <v:shape style="position:absolute;left:6660;top:1068;width:4315;height:2" coordorigin="6660,1068" coordsize="4315,0" path="m6660,1068l10975,1068e" filled="f" stroked="t" strokeweight=".579980pt" strokecolor="#000000">
                <v:path arrowok="t"/>
              </v:shape>
            </v:group>
            <v:group style="position:absolute;left:6665;top:265;width:2;height:803" coordorigin="6665,265" coordsize="2,803">
              <v:shape style="position:absolute;left:6665;top:265;width:2;height:803" coordorigin="6665,265" coordsize="0,803" path="m6665,265l6665,1068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REGULATOR</w:t>
      </w:r>
      <w:r>
        <w:rPr>
          <w:rFonts w:ascii="Arial" w:hAnsi="Arial" w:cs="Arial" w:eastAsia="Arial"/>
          <w:b/>
          <w:bCs/>
          <w:spacing w:val="-13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POWER</w:t>
      </w:r>
      <w:r>
        <w:rPr>
          <w:rFonts w:ascii="Arial" w:hAnsi="Arial" w:cs="Arial" w:eastAsia="Arial"/>
          <w:b/>
          <w:bCs/>
          <w:spacing w:val="-13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LOSS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tabs>
          <w:tab w:pos="1147" w:val="left" w:leader="none"/>
        </w:tabs>
        <w:spacing w:line="183" w:lineRule="exact"/>
        <w:ind w:left="636" w:right="0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4"/>
          <w:szCs w:val="14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4"/>
          <w:szCs w:val="14"/>
        </w:rPr>
        <w:tab/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0"/>
          <w:position w:val="7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2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after="0" w:line="183" w:lineRule="exact"/>
        <w:jc w:val="center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2240" w:h="15840"/>
          <w:pgMar w:top="1320" w:bottom="760" w:left="1500" w:right="1140"/>
          <w:cols w:num="2" w:equalWidth="0">
            <w:col w:w="4440" w:space="600"/>
            <w:col w:w="4560"/>
          </w:cols>
        </w:sectPr>
      </w:pPr>
    </w:p>
    <w:p>
      <w:pPr>
        <w:pStyle w:val="BodyText"/>
        <w:tabs>
          <w:tab w:pos="579" w:val="left" w:leader="none"/>
          <w:tab w:pos="911" w:val="left" w:leader="none"/>
        </w:tabs>
        <w:ind w:left="0" w:right="1309"/>
        <w:jc w:val="right"/>
        <w:rPr>
          <w:rFonts w:ascii="Times New Roman" w:hAnsi="Times New Roman" w:cs="Times New Roman" w:eastAsia="Times New Roman"/>
        </w:rPr>
      </w:pPr>
      <w:r>
        <w:rPr/>
        <w:pict>
          <v:shape style="position:absolute;margin-left:486.059998pt;margin-top:8.551077pt;width:3.48pt;height:6.96pt;mso-position-horizontal-relative:page;mso-position-vertical-relative:paragraph;z-index:-10644" type="#_x0000_t202" filled="f" stroked="f">
            <v:textbox inset="0,0,0,0">
              <w:txbxContent>
                <w:p>
                  <w:pPr>
                    <w:spacing w:line="139" w:lineRule="exact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spacing w:val="0"/>
                      <w:w w:val="100"/>
                      <w:sz w:val="14"/>
                      <w:szCs w:val="14"/>
                    </w:rPr>
                    <w:t>2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spacing w:val="0"/>
                      <w:w w:val="100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ab/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  <w:position w:val="1"/>
        </w:rPr>
        <w:t>----------------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</w:rPr>
      </w:r>
    </w:p>
    <w:p>
      <w:pPr>
        <w:spacing w:after="0"/>
        <w:jc w:val="right"/>
        <w:rPr>
          <w:rFonts w:ascii="Times New Roman" w:hAnsi="Times New Roman" w:cs="Times New Roman" w:eastAsia="Times New Roman"/>
        </w:rPr>
        <w:sectPr>
          <w:type w:val="continuous"/>
          <w:pgSz w:w="12240" w:h="15840"/>
          <w:pgMar w:top="1320" w:bottom="760" w:left="1500" w:right="1140"/>
        </w:sectPr>
      </w:pPr>
    </w:p>
    <w:p>
      <w:pPr>
        <w:pStyle w:val="BodyText"/>
        <w:spacing w:line="64" w:lineRule="exact"/>
        <w:ind w:left="120" w:right="0"/>
        <w:jc w:val="left"/>
      </w:pPr>
      <w:r>
        <w:rPr>
          <w:b w:val="0"/>
          <w:bCs w:val="0"/>
          <w:spacing w:val="-1"/>
          <w:w w:val="100"/>
        </w:rPr>
        <w:t>ap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licati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gu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selec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an</w:t>
      </w:r>
    </w:p>
    <w:p>
      <w:pPr>
        <w:pStyle w:val="BodyText"/>
        <w:spacing w:line="220" w:lineRule="atLeast" w:before="1"/>
        <w:ind w:left="120" w:right="0"/>
        <w:jc w:val="left"/>
      </w:pPr>
      <w:r>
        <w:rPr>
          <w:b w:val="0"/>
          <w:bCs w:val="0"/>
          <w:spacing w:val="-1"/>
          <w:w w:val="100"/>
        </w:rPr>
        <w:t>ap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ropri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top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log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giv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app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icatio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whi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provi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us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ul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nformat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reg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rdin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se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ectio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0"/>
          <w:w w:val="100"/>
        </w:rPr>
      </w:r>
    </w:p>
    <w:p>
      <w:pPr>
        <w:tabs>
          <w:tab w:pos="867" w:val="left" w:leader="none"/>
        </w:tabs>
        <w:spacing w:line="44" w:lineRule="exact"/>
        <w:ind w:left="120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6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0"/>
          <w:sz w:val="14"/>
          <w:szCs w:val="14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ab/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6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0"/>
          <w:sz w:val="14"/>
          <w:szCs w:val="14"/>
        </w:rPr>
        <w:t>IN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pStyle w:val="BodyText"/>
        <w:spacing w:line="18" w:lineRule="atLeast"/>
        <w:ind w:left="120" w:right="0"/>
        <w:jc w:val="left"/>
        <w:rPr>
          <w:rFonts w:ascii="Times New Roman" w:hAnsi="Times New Roman" w:cs="Times New Roman" w:eastAsia="Times New Roman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  <w:t>--------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</w:p>
    <w:p>
      <w:pPr>
        <w:spacing w:line="254" w:lineRule="exact"/>
        <w:ind w:left="120" w:right="0" w:firstLine="0"/>
        <w:jc w:val="left"/>
        <w:rPr>
          <w:rFonts w:ascii="Segoe UI Symbol" w:hAnsi="Segoe UI Symbol" w:cs="Segoe UI Symbol" w:eastAsia="Segoe UI Symbol"/>
          <w:sz w:val="18"/>
          <w:szCs w:val="18"/>
        </w:rPr>
      </w:pPr>
      <w:r>
        <w:rPr>
          <w:rFonts w:ascii="Segoe UI Symbol" w:hAnsi="Segoe UI Symbol" w:cs="Segoe UI Symbol" w:eastAsia="Segoe UI Symbol"/>
          <w:b w:val="0"/>
          <w:bCs w:val="0"/>
          <w:spacing w:val="11"/>
          <w:w w:val="100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spacing w:val="13"/>
          <w:w w:val="100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8"/>
          <w:szCs w:val="18"/>
        </w:rPr>
        <w:t>+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3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spacing w:val="-22"/>
          <w:w w:val="100"/>
          <w:position w:val="-5"/>
          <w:sz w:val="14"/>
          <w:szCs w:val="14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  <w:t>)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spacing w:after="0" w:line="254" w:lineRule="exact"/>
        <w:jc w:val="left"/>
        <w:rPr>
          <w:rFonts w:ascii="Segoe UI Symbol" w:hAnsi="Segoe UI Symbol" w:cs="Segoe UI Symbol" w:eastAsia="Segoe UI Symbol"/>
          <w:sz w:val="18"/>
          <w:szCs w:val="18"/>
        </w:rPr>
        <w:sectPr>
          <w:type w:val="continuous"/>
          <w:pgSz w:w="12240" w:h="15840"/>
          <w:pgMar w:top="1320" w:bottom="760" w:left="1500" w:right="1140"/>
          <w:cols w:num="3" w:equalWidth="0">
            <w:col w:w="4440" w:space="1706"/>
            <w:col w:w="1146" w:space="84"/>
            <w:col w:w="2224"/>
          </w:cols>
        </w:sectPr>
      </w:pPr>
    </w:p>
    <w:p>
      <w:pPr>
        <w:pStyle w:val="BodyText"/>
        <w:spacing w:line="256" w:lineRule="auto" w:before="12"/>
        <w:ind w:left="120" w:right="3"/>
        <w:jc w:val="both"/>
      </w:pPr>
      <w:r>
        <w:rPr>
          <w:b w:val="0"/>
          <w:bCs w:val="0"/>
          <w:spacing w:val="-1"/>
          <w:w w:val="100"/>
        </w:rPr>
        <w:t>el</w:t>
      </w:r>
      <w:r>
        <w:rPr>
          <w:b w:val="0"/>
          <w:bCs w:val="0"/>
          <w:spacing w:val="0"/>
          <w:w w:val="100"/>
        </w:rPr>
        <w:t>ec</w:t>
      </w:r>
      <w:r>
        <w:rPr>
          <w:b w:val="0"/>
          <w:bCs w:val="0"/>
          <w:spacing w:val="-1"/>
          <w:w w:val="100"/>
        </w:rPr>
        <w:t>trica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ectr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compo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give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SMPS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des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gn.</w:t>
      </w:r>
      <w:r>
        <w:rPr>
          <w:b w:val="0"/>
          <w:bCs w:val="0"/>
          <w:spacing w:val="0"/>
          <w:w w:val="100"/>
        </w:rPr>
      </w:r>
    </w:p>
    <w:p>
      <w:pPr>
        <w:spacing w:line="260" w:lineRule="exact" w:before="3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1"/>
        <w:ind w:left="120" w:right="2869"/>
        <w:jc w:val="both"/>
        <w:rPr>
          <w:b w:val="0"/>
          <w:bCs w:val="0"/>
        </w:rPr>
      </w:pPr>
      <w:bookmarkStart w:name="Why SMPS?" w:id="6"/>
      <w:bookmarkEnd w:id="6"/>
      <w:r>
        <w:rPr/>
      </w:r>
      <w:r>
        <w:rPr>
          <w:spacing w:val="-1"/>
          <w:w w:val="100"/>
        </w:rPr>
        <w:t>WH</w:t>
      </w:r>
      <w:r>
        <w:rPr>
          <w:spacing w:val="0"/>
          <w:w w:val="100"/>
        </w:rPr>
        <w:t>Y</w:t>
      </w:r>
      <w:r>
        <w:rPr>
          <w:spacing w:val="-9"/>
          <w:w w:val="100"/>
        </w:rPr>
        <w:t> </w:t>
      </w:r>
      <w:r>
        <w:rPr>
          <w:spacing w:val="-1"/>
          <w:w w:val="100"/>
        </w:rPr>
        <w:t>SMPS?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line="255" w:lineRule="auto"/>
        <w:ind w:left="120" w:right="0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hin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pow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su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eas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nderstoo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conc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ptua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exp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anati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DC-to-D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sh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7"/>
          <w:w w:val="100"/>
        </w:rPr>
        <w:t> </w:t>
      </w:r>
      <w:hyperlink w:history="true" w:anchor="_bookmark2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</w:t>
        </w:r>
      </w:hyperlink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  <w:sz w:val="14"/>
          <w:szCs w:val="14"/>
        </w:rPr>
        <w:t>L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ed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pp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cons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ge,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1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OUT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deriv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ary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source,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5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show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7"/>
          <w:w w:val="100"/>
        </w:rPr>
        <w:t> </w:t>
      </w:r>
      <w:hyperlink w:history="true" w:anchor="_bookmark2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</w:t>
        </w:r>
        <w:r>
          <w:rPr>
            <w:b w:val="0"/>
            <w:bCs w:val="0"/>
            <w:spacing w:val="0"/>
            <w:w w:val="100"/>
          </w:rPr>
          <w:t>u</w:t>
        </w:r>
        <w:r>
          <w:rPr>
            <w:b w:val="0"/>
            <w:bCs w:val="0"/>
            <w:spacing w:val="-1"/>
            <w:w w:val="100"/>
          </w:rPr>
          <w:t>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1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2"/>
          <w:w w:val="100"/>
        </w:rPr>
        <w:t>V</w:t>
      </w:r>
      <w:r>
        <w:rPr>
          <w:b w:val="0"/>
          <w:bCs w:val="0"/>
          <w:spacing w:val="0"/>
          <w:w w:val="100"/>
          <w:sz w:val="14"/>
          <w:szCs w:val="14"/>
        </w:rPr>
        <w:t>O</w:t>
      </w:r>
      <w:r>
        <w:rPr>
          <w:b w:val="0"/>
          <w:bCs w:val="0"/>
          <w:spacing w:val="-1"/>
          <w:w w:val="100"/>
          <w:sz w:val="14"/>
          <w:szCs w:val="14"/>
        </w:rPr>
        <w:t>U</w:t>
      </w:r>
      <w:r>
        <w:rPr>
          <w:b w:val="0"/>
          <w:bCs w:val="0"/>
          <w:spacing w:val="0"/>
          <w:w w:val="100"/>
          <w:sz w:val="14"/>
          <w:szCs w:val="14"/>
        </w:rPr>
        <w:t>T</w:t>
      </w:r>
      <w:r>
        <w:rPr>
          <w:b w:val="0"/>
          <w:bCs w:val="0"/>
          <w:spacing w:val="5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ry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eries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resistor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(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shu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(I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</w:rPr>
        <w:t>).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left="120" w:right="1"/>
        <w:jc w:val="both"/>
      </w:pP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2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UT</w:t>
      </w:r>
      <w:r>
        <w:rPr>
          <w:b w:val="0"/>
          <w:bCs w:val="0"/>
          <w:spacing w:val="13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ro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le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ry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S</w:t>
      </w:r>
      <w:r>
        <w:rPr>
          <w:b w:val="0"/>
          <w:bCs w:val="0"/>
          <w:spacing w:val="13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kee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2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cons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po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los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nsid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occurs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ty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k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sh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t-c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ntroll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reg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lato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pow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los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nsid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giv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"/>
          <w:w w:val="100"/>
        </w:rPr>
        <w:t> </w:t>
      </w:r>
      <w:hyperlink w:history="true" w:anchor="_bookmark0">
        <w:r>
          <w:rPr>
            <w:b w:val="0"/>
            <w:bCs w:val="0"/>
            <w:spacing w:val="-1"/>
            <w:w w:val="100"/>
          </w:rPr>
          <w:t>Eq</w:t>
        </w:r>
        <w:r>
          <w:rPr>
            <w:b w:val="0"/>
            <w:bCs w:val="0"/>
            <w:spacing w:val="0"/>
            <w:w w:val="100"/>
          </w:rPr>
          <w:t>u</w:t>
        </w:r>
        <w:r>
          <w:rPr>
            <w:b w:val="0"/>
            <w:bCs w:val="0"/>
            <w:spacing w:val="-1"/>
            <w:w w:val="100"/>
          </w:rPr>
          <w:t>at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o</w:t>
        </w:r>
        <w:r>
          <w:rPr>
            <w:b w:val="0"/>
            <w:bCs w:val="0"/>
            <w:spacing w:val="0"/>
            <w:w w:val="100"/>
          </w:rPr>
          <w:t>n</w:t>
        </w:r>
        <w:r>
          <w:rPr>
            <w:b w:val="0"/>
            <w:bCs w:val="0"/>
            <w:spacing w:val="-2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1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Ple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po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los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not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iminate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S</w:t>
      </w:r>
      <w:r>
        <w:rPr>
          <w:b w:val="0"/>
          <w:bCs w:val="0"/>
          <w:spacing w:val="1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become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zero.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5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Heading3"/>
        <w:ind w:left="120" w:right="784"/>
        <w:jc w:val="both"/>
        <w:rPr>
          <w:b w:val="0"/>
          <w:bCs w:val="0"/>
        </w:rPr>
      </w:pPr>
      <w:r>
        <w:rPr/>
        <w:pict>
          <v:group style="position:absolute;margin-left:80.709991pt;margin-top:12.389881pt;width:216.580005pt;height:138.94001pt;mso-position-horizontal-relative:page;mso-position-vertical-relative:paragraph;z-index:-10650" coordorigin="1614,248" coordsize="4332,2779">
            <v:group style="position:absolute;left:1625;top:258;width:4315;height:2" coordorigin="1625,258" coordsize="4315,2">
              <v:shape style="position:absolute;left:1625;top:258;width:4315;height:2" coordorigin="1625,258" coordsize="4315,0" path="m1625,258l5940,258e" filled="f" stroked="t" strokeweight=".580pt" strokecolor="#000000">
                <v:path arrowok="t"/>
              </v:shape>
            </v:group>
            <v:group style="position:absolute;left:5935;top:258;width:2;height:2762" coordorigin="5935,258" coordsize="2,2762">
              <v:shape style="position:absolute;left:5935;top:258;width:2;height:2762" coordorigin="5935,258" coordsize="0,2762" path="m5935,258l5935,3021e" filled="f" stroked="t" strokeweight=".58001pt" strokecolor="#000000">
                <v:path arrowok="t"/>
              </v:shape>
            </v:group>
            <v:group style="position:absolute;left:1620;top:3016;width:4315;height:2" coordorigin="1620,3016" coordsize="4315,2">
              <v:shape style="position:absolute;left:1620;top:3016;width:4315;height:2" coordorigin="1620,3016" coordsize="4315,0" path="m1620,3016l5935,3016e" filled="f" stroked="t" strokeweight=".58001pt" strokecolor="#000000">
                <v:path arrowok="t"/>
              </v:shape>
            </v:group>
            <v:group style="position:absolute;left:1625;top:254;width:2;height:2762" coordorigin="1625,254" coordsize="2,2762">
              <v:shape style="position:absolute;left:1625;top:254;width:2;height:2762" coordorigin="1625,254" coordsize="0,2762" path="m1625,254l1625,3016e" filled="f" stroked="t" strokeweight=".58001pt" strokecolor="#000000">
                <v:path arrowok="t"/>
              </v:shape>
            </v:group>
            <w10:wrap type="none"/>
          </v:group>
        </w:pict>
      </w:r>
      <w:bookmarkStart w:name="FIGURE 1: DC-DC Converter" w:id="7"/>
      <w:bookmarkEnd w:id="7"/>
      <w:r>
        <w:rPr/>
      </w:r>
      <w:bookmarkStart w:name="_bookmark2" w:id="8"/>
      <w:bookmarkEnd w:id="8"/>
      <w:r>
        <w:rPr/>
      </w:r>
      <w:r>
        <w:rPr>
          <w:spacing w:val="0"/>
          <w:w w:val="100"/>
        </w:rPr>
        <w:t>FIG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RE</w:t>
      </w:r>
      <w:r>
        <w:rPr>
          <w:spacing w:val="-4"/>
          <w:w w:val="100"/>
        </w:rPr>
        <w:t> </w:t>
      </w:r>
      <w:r>
        <w:rPr>
          <w:spacing w:val="0"/>
          <w:w w:val="100"/>
        </w:rPr>
        <w:t>1:</w:t>
      </w:r>
      <w:r>
        <w:rPr>
          <w:spacing w:val="0"/>
          <w:w w:val="100"/>
        </w:rPr>
        <w:t>         </w:t>
      </w:r>
      <w:r>
        <w:rPr>
          <w:spacing w:val="16"/>
          <w:w w:val="100"/>
        </w:rPr>
        <w:t> </w:t>
      </w:r>
      <w:r>
        <w:rPr>
          <w:spacing w:val="0"/>
          <w:w w:val="100"/>
        </w:rPr>
        <w:t>DC-DC</w:t>
      </w:r>
      <w:r>
        <w:rPr>
          <w:spacing w:val="-1"/>
          <w:w w:val="100"/>
        </w:rPr>
        <w:t> </w:t>
      </w:r>
      <w:r>
        <w:rPr>
          <w:spacing w:val="0"/>
          <w:w w:val="100"/>
        </w:rPr>
        <w:t>CONVERTER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tabs>
          <w:tab w:pos="2965" w:val="left" w:leader="none"/>
        </w:tabs>
        <w:ind w:left="1680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97.959999pt;margin-top:9.941997pt;width:159.28pt;height:112.66pt;mso-position-horizontal-relative:page;mso-position-vertical-relative:paragraph;z-index:-10652" coordorigin="1959,199" coordsize="3186,2253">
            <v:group style="position:absolute;left:2038;top:386;width:6;height:6" coordorigin="2038,386" coordsize="6,6">
              <v:shape style="position:absolute;left:2038;top:386;width:6;height:6" coordorigin="2038,386" coordsize="6,6" path="m2040,386l2038,389,2039,391,2040,392,2042,391,2044,389,2042,388,2040,386xe" filled="t" fillcolor="#000000" stroked="f">
                <v:path arrowok="t"/>
                <v:fill type="solid"/>
              </v:shape>
            </v:group>
            <v:group style="position:absolute;left:3028;top:386;width:6;height:6" coordorigin="3028,386" coordsize="6,6">
              <v:shape style="position:absolute;left:3028;top:386;width:6;height:6" coordorigin="3028,386" coordsize="6,6" path="m3030,386l3028,389,3029,391,3030,392,3032,391,3034,389,3032,388,3030,386xe" filled="t" fillcolor="#000000" stroked="f">
                <v:path arrowok="t"/>
                <v:fill type="solid"/>
              </v:shape>
            </v:group>
            <v:group style="position:absolute;left:2040;top:389;width:990;height:2" coordorigin="2040,389" coordsize="990,2">
              <v:shape style="position:absolute;left:2040;top:389;width:990;height:2" coordorigin="2040,389" coordsize="990,0" path="m2040,389l3030,389e" filled="f" stroked="t" strokeweight=".4pt" strokecolor="#000000">
                <v:path arrowok="t"/>
              </v:shape>
            </v:group>
            <v:group style="position:absolute;left:3025;top:371;width:4;height:4" coordorigin="3025,371" coordsize="4,4">
              <v:shape style="position:absolute;left:3025;top:371;width:4;height:4" coordorigin="3025,371" coordsize="4,4" path="m3026,371l3025,372,3028,374,3029,373,3026,371xe" filled="t" fillcolor="#000000" stroked="f">
                <v:path arrowok="t"/>
                <v:fill type="solid"/>
              </v:shape>
            </v:group>
            <v:group style="position:absolute;left:3026;top:308;width:378;height:126" coordorigin="3026,308" coordsize="378,126">
              <v:shape style="position:absolute;left:3026;top:308;width:378;height:126" coordorigin="3026,308" coordsize="378,126" path="m3071,311l3070,313,3068,315,3146,433,3148,434,3149,433,3146,431,3148,428,3071,311xe" filled="t" fillcolor="#000000" stroked="f">
                <v:path arrowok="t"/>
                <v:fill type="solid"/>
              </v:shape>
              <v:shape style="position:absolute;left:3026;top:308;width:378;height:126" coordorigin="3026,308" coordsize="378,126" path="m3234,311l3234,313,3233,315,3312,433,3313,434,3314,433,3312,431,3313,429,3234,311xe" filled="t" fillcolor="#000000" stroked="f">
                <v:path arrowok="t"/>
                <v:fill type="solid"/>
              </v:shape>
              <v:shape style="position:absolute;left:3026;top:308;width:378;height:126" coordorigin="3026,308" coordsize="378,126" path="m3148,428l3146,431,3149,433,3150,431,3148,428xe" filled="t" fillcolor="#000000" stroked="f">
                <v:path arrowok="t"/>
                <v:fill type="solid"/>
              </v:shape>
              <v:shape style="position:absolute;left:3026;top:308;width:378;height:126" coordorigin="3026,308" coordsize="378,126" path="m3233,310l3232,311,3148,428,3150,431,3149,433,3233,315,3232,313,3234,311,3233,310xe" filled="t" fillcolor="#000000" stroked="f">
                <v:path arrowok="t"/>
                <v:fill type="solid"/>
              </v:shape>
              <v:shape style="position:absolute;left:3026;top:308;width:378;height:126" coordorigin="3026,308" coordsize="378,126" path="m3313,429l3312,431,3314,433,3314,431,3313,429xe" filled="t" fillcolor="#000000" stroked="f">
                <v:path arrowok="t"/>
                <v:fill type="solid"/>
              </v:shape>
              <v:shape style="position:absolute;left:3026;top:308;width:378;height:126" coordorigin="3026,308" coordsize="378,126" path="m3403,310l3402,311,3313,429,3314,431,3314,433,3404,313,3404,311,3403,310xe" filled="t" fillcolor="#000000" stroked="f">
                <v:path arrowok="t"/>
                <v:fill type="solid"/>
              </v:shape>
              <v:shape style="position:absolute;left:3026;top:308;width:378;height:126" coordorigin="3026,308" coordsize="378,126" path="m3070,308l3067,311,3026,371,3029,373,3068,315,3067,313,3071,311,3070,308xe" filled="t" fillcolor="#000000" stroked="f">
                <v:path arrowok="t"/>
                <v:fill type="solid"/>
              </v:shape>
              <v:shape style="position:absolute;left:3026;top:308;width:378;height:126" coordorigin="3026,308" coordsize="378,126" path="m3071,311l3067,313,3068,315,3070,313,3071,311xe" filled="t" fillcolor="#000000" stroked="f">
                <v:path arrowok="t"/>
                <v:fill type="solid"/>
              </v:shape>
              <v:shape style="position:absolute;left:3026;top:308;width:378;height:126" coordorigin="3026,308" coordsize="378,126" path="m3234,311l3232,313,3233,315,3234,313,3234,311xe" filled="t" fillcolor="#000000" stroked="f">
                <v:path arrowok="t"/>
                <v:fill type="solid"/>
              </v:shape>
            </v:group>
            <v:group style="position:absolute;left:3402;top:311;width:83;height:124" coordorigin="3402,311" coordsize="83,124">
              <v:shape style="position:absolute;left:3402;top:311;width:83;height:124" coordorigin="3402,311" coordsize="83,124" path="m3404,311l3402,313,3482,433,3484,434,3485,433,3485,431,3404,311xe" filled="t" fillcolor="#000000" stroked="f">
                <v:path arrowok="t"/>
                <v:fill type="solid"/>
              </v:shape>
            </v:group>
            <v:group style="position:absolute;left:3528;top:370;width:4;height:4" coordorigin="3528,370" coordsize="4,4">
              <v:shape style="position:absolute;left:3528;top:370;width:4;height:4" coordorigin="3528,370" coordsize="4,4" path="m3529,370l3528,371,3530,373,3532,372,3529,370xe" filled="t" fillcolor="#000000" stroked="f">
                <v:path arrowok="t"/>
                <v:fill type="solid"/>
              </v:shape>
            </v:group>
            <v:group style="position:absolute;left:3482;top:371;width:48;height:62" coordorigin="3482,371" coordsize="48,62">
              <v:shape style="position:absolute;left:3482;top:371;width:48;height:62" coordorigin="3482,371" coordsize="48,62" path="m3528,371l3482,431,3485,433,3530,373,3528,371xe" filled="t" fillcolor="#000000" stroked="f">
                <v:path arrowok="t"/>
                <v:fill type="solid"/>
              </v:shape>
            </v:group>
            <v:group style="position:absolute;left:1982;top:322;width:102;height:107" coordorigin="1982,322" coordsize="102,107">
              <v:shape style="position:absolute;left:1982;top:322;width:102;height:107" coordorigin="1982,322" coordsize="102,107" path="m2033,322l2014,326,1997,337,1986,354,1982,374,1986,396,1997,413,2014,424,2033,428,2053,424,2070,413,2081,396,2084,374,2081,354,2070,337,2053,326,2033,322xe" filled="t" fillcolor="#000000" stroked="f">
                <v:path arrowok="t"/>
                <v:fill type="solid"/>
              </v:shape>
            </v:group>
            <v:group style="position:absolute;left:1980;top:319;width:108;height:113" coordorigin="1980,319" coordsize="108,113">
              <v:shape style="position:absolute;left:1980;top:319;width:108;height:113" coordorigin="1980,319" coordsize="108,113" path="m2056,324l2012,324,1996,335,1994,336,1984,353,1984,354,1980,374,1980,376,1983,396,1984,398,1994,415,1996,415,2012,426,2014,427,2033,432,2034,432,2054,427,2056,426,2033,426,2033,426,2015,421,2016,421,2001,412,1999,412,1988,395,1989,395,1986,376,1986,374,1986,374,1989,356,1988,356,1999,340,2016,329,2020,329,2033,325,2033,325,2057,325,2056,324xe" filled="t" fillcolor="#000000" stroked="f">
                <v:path arrowok="t"/>
                <v:fill type="solid"/>
              </v:shape>
              <v:shape style="position:absolute;left:1980;top:319;width:108;height:113" coordorigin="1980,319" coordsize="108,113" path="m2033,426l2033,426,2034,426,2033,426xe" filled="t" fillcolor="#000000" stroked="f">
                <v:path arrowok="t"/>
                <v:fill type="solid"/>
              </v:shape>
              <v:shape style="position:absolute;left:1980;top:319;width:108;height:113" coordorigin="1980,319" coordsize="108,113" path="m2068,411l2052,421,2053,421,2033,426,2034,426,2056,426,2072,415,2075,412,2068,412,2068,411xe" filled="t" fillcolor="#000000" stroked="f">
                <v:path arrowok="t"/>
                <v:fill type="solid"/>
              </v:shape>
              <v:shape style="position:absolute;left:1980;top:319;width:108;height:113" coordorigin="1980,319" coordsize="108,113" path="m1999,410l1999,412,2001,412,1999,410xe" filled="t" fillcolor="#000000" stroked="f">
                <v:path arrowok="t"/>
                <v:fill type="solid"/>
              </v:shape>
              <v:shape style="position:absolute;left:1980;top:319;width:108;height:113" coordorigin="1980,319" coordsize="108,113" path="m2069,410l2068,411,2068,412,2069,410xe" filled="t" fillcolor="#000000" stroked="f">
                <v:path arrowok="t"/>
                <v:fill type="solid"/>
              </v:shape>
              <v:shape style="position:absolute;left:1980;top:319;width:108;height:113" coordorigin="1980,319" coordsize="108,113" path="m2075,410l2069,410,2068,412,2075,412,2075,410xe" filled="t" fillcolor="#000000" stroked="f">
                <v:path arrowok="t"/>
                <v:fill type="solid"/>
              </v:shape>
              <v:shape style="position:absolute;left:1980;top:319;width:108;height:113" coordorigin="1980,319" coordsize="108,113" path="m2078,395l2068,411,2069,410,2075,410,2083,398,2084,397,2085,396,2078,396,2078,395xe" filled="t" fillcolor="#000000" stroked="f">
                <v:path arrowok="t"/>
                <v:fill type="solid"/>
              </v:shape>
              <v:shape style="position:absolute;left:1980;top:319;width:108;height:113" coordorigin="1980,319" coordsize="108,113" path="m1989,395l1988,395,1990,396,1989,395xe" filled="t" fillcolor="#000000" stroked="f">
                <v:path arrowok="t"/>
                <v:fill type="solid"/>
              </v:shape>
              <v:shape style="position:absolute;left:1980;top:319;width:108;height:113" coordorigin="1980,319" coordsize="108,113" path="m2085,375l2082,376,2078,396,2085,396,2088,376,2082,376,2082,375,2085,375xe" filled="t" fillcolor="#000000" stroked="f">
                <v:path arrowok="t"/>
                <v:fill type="solid"/>
              </v:shape>
              <v:shape style="position:absolute;left:1980;top:319;width:108;height:113" coordorigin="1980,319" coordsize="108,113" path="m1986,375l1986,376,1986,375xe" filled="t" fillcolor="#000000" stroked="f">
                <v:path arrowok="t"/>
                <v:fill type="solid"/>
              </v:shape>
              <v:shape style="position:absolute;left:1980;top:319;width:108;height:113" coordorigin="1980,319" coordsize="108,113" path="m2082,374l2082,376,2085,375,2082,374xe" filled="t" fillcolor="#000000" stroked="f">
                <v:path arrowok="t"/>
                <v:fill type="solid"/>
              </v:shape>
              <v:shape style="position:absolute;left:1980;top:319;width:108;height:113" coordorigin="1980,319" coordsize="108,113" path="m1986,374l1986,374,1986,375,1986,374xe" filled="t" fillcolor="#000000" stroked="f">
                <v:path arrowok="t"/>
                <v:fill type="solid"/>
              </v:shape>
              <v:shape style="position:absolute;left:1980;top:319;width:108;height:113" coordorigin="1980,319" coordsize="108,113" path="m2085,355l2078,355,2082,375,2082,374,2088,374,2085,355xe" filled="t" fillcolor="#000000" stroked="f">
                <v:path arrowok="t"/>
                <v:fill type="solid"/>
              </v:shape>
              <v:shape style="position:absolute;left:1980;top:319;width:108;height:113" coordorigin="1980,319" coordsize="108,113" path="m2088,374l2082,374,2085,375,2088,374xe" filled="t" fillcolor="#000000" stroked="f">
                <v:path arrowok="t"/>
                <v:fill type="solid"/>
              </v:shape>
              <v:shape style="position:absolute;left:1980;top:319;width:108;height:113" coordorigin="1980,319" coordsize="108,113" path="m1990,355l1988,356,1989,356,1990,355xe" filled="t" fillcolor="#000000" stroked="f">
                <v:path arrowok="t"/>
                <v:fill type="solid"/>
              </v:shape>
              <v:shape style="position:absolute;left:1980;top:319;width:108;height:113" coordorigin="1980,319" coordsize="108,113" path="m2063,329l2052,329,2069,340,2068,340,2078,356,2078,355,2085,355,2084,354,2083,353,2072,336,2072,335,2063,329xe" filled="t" fillcolor="#000000" stroked="f">
                <v:path arrowok="t"/>
                <v:fill type="solid"/>
              </v:shape>
              <v:shape style="position:absolute;left:1980;top:319;width:108;height:113" coordorigin="1980,319" coordsize="108,113" path="m2020,329l2016,329,2015,330,2020,329xe" filled="t" fillcolor="#000000" stroked="f">
                <v:path arrowok="t"/>
                <v:fill type="solid"/>
              </v:shape>
              <v:shape style="position:absolute;left:1980;top:319;width:108;height:113" coordorigin="1980,319" coordsize="108,113" path="m2057,325l2034,325,2033,325,2053,330,2052,329,2063,329,2057,325xe" filled="t" fillcolor="#000000" stroked="f">
                <v:path arrowok="t"/>
                <v:fill type="solid"/>
              </v:shape>
              <v:shape style="position:absolute;left:1980;top:319;width:108;height:113" coordorigin="1980,319" coordsize="108,113" path="m2034,325l2033,325,2033,325,2034,325xe" filled="t" fillcolor="#000000" stroked="f">
                <v:path arrowok="t"/>
                <v:fill type="solid"/>
              </v:shape>
              <v:shape style="position:absolute;left:1980;top:319;width:108;height:113" coordorigin="1980,319" coordsize="108,113" path="m2034,319l2033,319,2014,324,2054,324,2034,319xe" filled="t" fillcolor="#000000" stroked="f">
                <v:path arrowok="t"/>
                <v:fill type="solid"/>
              </v:shape>
            </v:group>
            <v:group style="position:absolute;left:2082;top:374;width:6;height:2" coordorigin="2082,374" coordsize="6,2">
              <v:shape style="position:absolute;left:2082;top:374;width:6;height:2" coordorigin="2082,374" coordsize="6,1" path="m2082,374l2082,376,2085,375,2082,374xe" filled="t" fillcolor="#000000" stroked="f">
                <v:path arrowok="t"/>
                <v:fill type="solid"/>
              </v:shape>
              <v:shape style="position:absolute;left:2082;top:374;width:6;height:2" coordorigin="2082,374" coordsize="6,1" path="m2088,374l2085,375,2088,376,2088,374xe" filled="t" fillcolor="#000000" stroked="f">
                <v:path arrowok="t"/>
                <v:fill type="solid"/>
              </v:shape>
            </v:group>
            <v:group style="position:absolute;left:4442;top:392;width:595;height:2" coordorigin="4442,392" coordsize="595,2">
              <v:shape style="position:absolute;left:4442;top:392;width:595;height:2" coordorigin="4442,392" coordsize="595,0" path="m4442,392l5038,392e" filled="f" stroked="t" strokeweight=".4pt" strokecolor="#000000">
                <v:path arrowok="t"/>
              </v:shape>
            </v:group>
            <v:group style="position:absolute;left:4704;top:386;width:6;height:6" coordorigin="4704,386" coordsize="6,6">
              <v:shape style="position:absolute;left:4704;top:386;width:6;height:6" coordorigin="4704,386" coordsize="6,6" path="m4706,386l4704,389,4705,391,4706,392,4709,391,4710,389,4709,388,4706,386xe" filled="t" fillcolor="#000000" stroked="f">
                <v:path arrowok="t"/>
                <v:fill type="solid"/>
              </v:shape>
            </v:group>
            <v:group style="position:absolute;left:4704;top:1002;width:6;height:6" coordorigin="4704,1002" coordsize="6,6">
              <v:shape style="position:absolute;left:4704;top:1002;width:6;height:6" coordorigin="4704,1002" coordsize="6,6" path="m4706,1002l4704,1004,4705,1007,4706,1008,4709,1007,4710,1004,4709,1003,4706,1002xe" filled="t" fillcolor="#000000" stroked="f">
                <v:path arrowok="t"/>
                <v:fill type="solid"/>
              </v:shape>
            </v:group>
            <v:group style="position:absolute;left:4707;top:389;width:2;height:616" coordorigin="4707,389" coordsize="2,616">
              <v:shape style="position:absolute;left:4707;top:389;width:2;height:616" coordorigin="4707,389" coordsize="0,616" path="m4707,389l4707,1004e" filled="f" stroked="t" strokeweight=".4pt" strokecolor="#000000">
                <v:path arrowok="t"/>
              </v:shape>
            </v:group>
            <v:group style="position:absolute;left:4700;top:1500;width:4;height:4" coordorigin="4700,1500" coordsize="4,4">
              <v:shape style="position:absolute;left:4700;top:1500;width:4;height:4" coordorigin="4700,1500" coordsize="4,4" path="m4703,1500l4700,1502,4702,1504,4704,1501,4703,1500xe" filled="t" fillcolor="#000000" stroked="f">
                <v:path arrowok="t"/>
                <v:fill type="solid"/>
              </v:shape>
            </v:group>
            <v:group style="position:absolute;left:4637;top:1124;width:130;height:378" coordorigin="4637,1124" coordsize="130,378">
              <v:shape style="position:absolute;left:4637;top:1124;width:130;height:378" coordorigin="4637,1124" coordsize="130,378" path="m4639,1459l4637,1460,4639,1462,4700,1502,4703,1500,4647,1463,4642,1463,4639,1459xe" filled="t" fillcolor="#000000" stroked="f">
                <v:path arrowok="t"/>
                <v:fill type="solid"/>
              </v:shape>
              <v:shape style="position:absolute;left:4637;top:1124;width:130;height:378" coordorigin="4637,1124" coordsize="130,378" path="m4759,1381l4639,1459,4642,1463,4644,1461,4642,1459,4647,1459,4763,1384,4766,1382,4760,1382,4759,1381xe" filled="t" fillcolor="#000000" stroked="f">
                <v:path arrowok="t"/>
                <v:fill type="solid"/>
              </v:shape>
              <v:shape style="position:absolute;left:4637;top:1124;width:130;height:378" coordorigin="4637,1124" coordsize="130,378" path="m4644,1461l4642,1463,4647,1463,4644,1461xe" filled="t" fillcolor="#000000" stroked="f">
                <v:path arrowok="t"/>
                <v:fill type="solid"/>
              </v:shape>
              <v:shape style="position:absolute;left:4637;top:1124;width:130;height:378" coordorigin="4637,1124" coordsize="130,378" path="m4647,1459l4642,1459,4644,1461,4647,1459xe" filled="t" fillcolor="#000000" stroked="f">
                <v:path arrowok="t"/>
                <v:fill type="solid"/>
              </v:shape>
              <v:shape style="position:absolute;left:4637;top:1124;width:130;height:378" coordorigin="4637,1124" coordsize="130,378" path="m4763,1380l4760,1380,4759,1381,4760,1382,4763,1380xe" filled="t" fillcolor="#000000" stroked="f">
                <v:path arrowok="t"/>
                <v:fill type="solid"/>
              </v:shape>
              <v:shape style="position:absolute;left:4637;top:1124;width:130;height:378" coordorigin="4637,1124" coordsize="130,378" path="m4763,1380l4760,1382,4766,1382,4763,1380xe" filled="t" fillcolor="#000000" stroked="f">
                <v:path arrowok="t"/>
                <v:fill type="solid"/>
              </v:shape>
              <v:shape style="position:absolute;left:4637;top:1124;width:130;height:378" coordorigin="4637,1124" coordsize="130,378" path="m4639,1295l4637,1296,4639,1297,4759,1381,4760,1380,4763,1380,4645,1297,4642,1297,4639,1295xe" filled="t" fillcolor="#000000" stroked="f">
                <v:path arrowok="t"/>
                <v:fill type="solid"/>
              </v:shape>
              <v:shape style="position:absolute;left:4637;top:1124;width:130;height:378" coordorigin="4637,1124" coordsize="130,378" path="m4759,1216l4639,1295,4642,1297,4643,1296,4642,1295,4645,1295,4763,1217,4760,1217,4759,1216xe" filled="t" fillcolor="#000000" stroked="f">
                <v:path arrowok="t"/>
                <v:fill type="solid"/>
              </v:shape>
              <v:shape style="position:absolute;left:4637;top:1124;width:130;height:378" coordorigin="4637,1124" coordsize="130,378" path="m4643,1296l4642,1297,4645,1297,4643,1296xe" filled="t" fillcolor="#000000" stroked="f">
                <v:path arrowok="t"/>
                <v:fill type="solid"/>
              </v:shape>
              <v:shape style="position:absolute;left:4637;top:1124;width:130;height:378" coordorigin="4637,1124" coordsize="130,378" path="m4645,1295l4642,1295,4643,1296,4645,1295xe" filled="t" fillcolor="#000000" stroked="f">
                <v:path arrowok="t"/>
                <v:fill type="solid"/>
              </v:shape>
              <v:shape style="position:absolute;left:4637;top:1124;width:130;height:378" coordorigin="4637,1124" coordsize="130,378" path="m4763,1214l4760,1214,4759,1216,4760,1217,4763,1214xe" filled="t" fillcolor="#000000" stroked="f">
                <v:path arrowok="t"/>
                <v:fill type="solid"/>
              </v:shape>
              <v:shape style="position:absolute;left:4637;top:1124;width:130;height:378" coordorigin="4637,1124" coordsize="130,378" path="m4763,1214l4760,1217,4763,1217,4764,1216,4763,1214xe" filled="t" fillcolor="#000000" stroked="f">
                <v:path arrowok="t"/>
                <v:fill type="solid"/>
              </v:shape>
              <v:shape style="position:absolute;left:4637;top:1124;width:130;height:378" coordorigin="4637,1124" coordsize="130,378" path="m4642,1124l4639,1124,4637,1126,4639,1127,4759,1216,4760,1214,4763,1214,4642,1124xe" filled="t" fillcolor="#000000" stroked="f">
                <v:path arrowok="t"/>
                <v:fill type="solid"/>
              </v:shape>
            </v:group>
            <v:group style="position:absolute;left:4639;top:1044;width:125;height:83" coordorigin="4639,1044" coordsize="125,83">
              <v:shape style="position:absolute;left:4639;top:1044;width:125;height:83" coordorigin="4639,1044" coordsize="125,83" path="m4763,1044l4760,1044,4639,1124,4642,1127,4763,1046,4764,1045,4763,1044xe" filled="t" fillcolor="#000000" stroked="f">
                <v:path arrowok="t"/>
                <v:fill type="solid"/>
              </v:shape>
            </v:group>
            <v:group style="position:absolute;left:4699;top:997;width:4;height:4" coordorigin="4699,997" coordsize="4,4">
              <v:shape style="position:absolute;left:4699;top:997;width:4;height:4" coordorigin="4699,997" coordsize="4,4" path="m4702,997l4699,1000,4700,1001,4703,998,4702,997xe" filled="t" fillcolor="#000000" stroked="f">
                <v:path arrowok="t"/>
                <v:fill type="solid"/>
              </v:shape>
            </v:group>
            <v:group style="position:absolute;left:4700;top:998;width:62;height:48" coordorigin="4700,998" coordsize="62,48">
              <v:shape style="position:absolute;left:4700;top:998;width:62;height:48" coordorigin="4700,998" coordsize="62,48" path="m4703,998l4700,1001,4760,1046,4763,1044,4703,998xe" filled="t" fillcolor="#000000" stroked="f">
                <v:path arrowok="t"/>
                <v:fill type="solid"/>
              </v:shape>
            </v:group>
            <v:group style="position:absolute;left:4699;top:1499;width:6;height:6" coordorigin="4699,1499" coordsize="6,6">
              <v:shape style="position:absolute;left:4699;top:1499;width:6;height:6" coordorigin="4699,1499" coordsize="6,6" path="m4702,1499l4699,1501,4700,1504,4702,1505,4704,1504,4705,1501,4704,1500,4702,1499xe" filled="t" fillcolor="#000000" stroked="f">
                <v:path arrowok="t"/>
                <v:fill type="solid"/>
              </v:shape>
            </v:group>
            <v:group style="position:absolute;left:2068;top:2389;width:6;height:6" coordorigin="2068,2389" coordsize="6,6">
              <v:shape style="position:absolute;left:2068;top:2389;width:6;height:6" coordorigin="2068,2389" coordsize="6,6" path="m2070,2389l2068,2392,2069,2394,2070,2395,2072,2394,2074,2392,2072,2390,2070,2389xe" filled="t" fillcolor="#000000" stroked="f">
                <v:path arrowok="t"/>
                <v:fill type="solid"/>
              </v:shape>
            </v:group>
            <v:group style="position:absolute;left:5086;top:2389;width:6;height:6" coordorigin="5086,2389" coordsize="6,6">
              <v:shape style="position:absolute;left:5086;top:2389;width:6;height:6" coordorigin="5086,2389" coordsize="6,6" path="m5088,2389l5086,2392,5087,2394,5088,2395,5090,2394,5092,2392,5090,2390,5088,2389xe" filled="t" fillcolor="#000000" stroked="f">
                <v:path arrowok="t"/>
                <v:fill type="solid"/>
              </v:shape>
            </v:group>
            <v:group style="position:absolute;left:2070;top:2392;width:3018;height:2" coordorigin="2070,2392" coordsize="3018,2">
              <v:shape style="position:absolute;left:2070;top:2392;width:3018;height:2" coordorigin="2070,2392" coordsize="3018,0" path="m2070,2392l5088,2392e" filled="f" stroked="t" strokeweight=".39999pt" strokecolor="#000000">
                <v:path arrowok="t"/>
              </v:shape>
            </v:group>
            <v:group style="position:absolute;left:4699;top:2396;width:6;height:6" coordorigin="4699,2396" coordsize="6,6">
              <v:shape style="position:absolute;left:4699;top:2396;width:6;height:6" coordorigin="4699,2396" coordsize="6,6" path="m4702,2396l4699,2399,4700,2401,4702,2402,4704,2401,4705,2399,4704,2398,4702,2396xe" filled="t" fillcolor="#000000" stroked="f">
                <v:path arrowok="t"/>
                <v:fill type="solid"/>
              </v:shape>
            </v:group>
            <v:group style="position:absolute;left:4702;top:1501;width:2;height:898" coordorigin="4702,1501" coordsize="2,898">
              <v:shape style="position:absolute;left:4702;top:1501;width:2;height:898" coordorigin="4702,1501" coordsize="0,898" path="m4702,1501l4702,2399e" filled="f" stroked="t" strokeweight=".39999pt" strokecolor="#000000">
                <v:path arrowok="t"/>
              </v:shape>
            </v:group>
            <v:group style="position:absolute;left:3710;top:386;width:6;height:6" coordorigin="3710,386" coordsize="6,6">
              <v:shape style="position:absolute;left:3710;top:386;width:6;height:6" coordorigin="3710,386" coordsize="6,6" path="m3713,386l3710,389,3712,391,3713,392,3715,391,3716,389,3715,388,3713,386xe" filled="t" fillcolor="#000000" stroked="f">
                <v:path arrowok="t"/>
                <v:fill type="solid"/>
              </v:shape>
            </v:group>
            <v:group style="position:absolute;left:3710;top:2389;width:6;height:6" coordorigin="3710,2389" coordsize="6,6">
              <v:shape style="position:absolute;left:3710;top:2389;width:6;height:6" coordorigin="3710,2389" coordsize="6,6" path="m3713,2389l3710,2392,3712,2394,3713,2395,3715,2394,3716,2392,3715,2390,3713,2389xe" filled="t" fillcolor="#000000" stroked="f">
                <v:path arrowok="t"/>
                <v:fill type="solid"/>
              </v:shape>
            </v:group>
            <v:group style="position:absolute;left:3713;top:389;width:2;height:964" coordorigin="3713,389" coordsize="2,964">
              <v:shape style="position:absolute;left:3713;top:389;width:2;height:964" coordorigin="3713,389" coordsize="0,964" path="m3713,389l3713,1352e" filled="f" stroked="t" strokeweight=".39999pt" strokecolor="#000000">
                <v:path arrowok="t"/>
              </v:shape>
            </v:group>
            <v:group style="position:absolute;left:3713;top:1487;width:2;height:905" coordorigin="3713,1487" coordsize="2,905">
              <v:shape style="position:absolute;left:3713;top:1487;width:2;height:905" coordorigin="3713,1487" coordsize="0,905" path="m3713,1487l3713,2392e" filled="f" stroked="t" strokeweight=".39999pt" strokecolor="#000000">
                <v:path arrowok="t"/>
              </v:shape>
            </v:group>
            <v:group style="position:absolute;left:3618;top:1127;width:205;height:2" coordorigin="3618,1127" coordsize="205,2">
              <v:shape style="position:absolute;left:3618;top:1127;width:205;height:2" coordorigin="3618,1127" coordsize="205,0" path="m3618,1127l3823,1127e" filled="f" stroked="t" strokeweight=".39999pt" strokecolor="#000000">
                <v:path arrowok="t"/>
              </v:shape>
            </v:group>
            <v:group style="position:absolute;left:3820;top:1127;width:2;height:364" coordorigin="3820,1127" coordsize="2,364">
              <v:shape style="position:absolute;left:3820;top:1127;width:2;height:364" coordorigin="3820,1127" coordsize="0,364" path="m3820,1127l3820,1490e" filled="f" stroked="t" strokeweight=".39999pt" strokecolor="#000000">
                <v:path arrowok="t"/>
              </v:shape>
            </v:group>
            <v:group style="position:absolute;left:3616;top:1487;width:204;height:2" coordorigin="3616,1487" coordsize="204,2">
              <v:shape style="position:absolute;left:3616;top:1487;width:204;height:2" coordorigin="3616,1487" coordsize="204,0" path="m3616,1487l3820,1487e" filled="f" stroked="t" strokeweight=".40002pt" strokecolor="#000000">
                <v:path arrowok="t"/>
              </v:shape>
            </v:group>
            <v:group style="position:absolute;left:3619;top:1124;width:2;height:362" coordorigin="3619,1124" coordsize="2,362">
              <v:shape style="position:absolute;left:3619;top:1124;width:2;height:362" coordorigin="3619,1124" coordsize="0,362" path="m3619,1124l3619,1487e" filled="f" stroked="t" strokeweight=".4pt" strokecolor="#000000">
                <v:path arrowok="t"/>
              </v:shape>
            </v:group>
            <v:group style="position:absolute;left:3650;top:1350;width:121;height:104" coordorigin="3650,1350" coordsize="121,104">
              <v:shape style="position:absolute;left:3650;top:1350;width:121;height:104" coordorigin="3650,1350" coordsize="121,104" path="m3745,1355l3712,1414,3721,1429,3703,1440,3712,1454,3721,1439,3760,1370,3755,1370,3763,1364,3745,1355xe" filled="t" fillcolor="#000000" stroked="f">
                <v:path arrowok="t"/>
                <v:fill type="solid"/>
              </v:shape>
              <v:shape style="position:absolute;left:3650;top:1350;width:121;height:104" coordorigin="3650,1350" coordsize="121,104" path="m3670,1350l3650,1350,3660,1366,3703,1440,3703,1429,3712,1414,3678,1355,3670,1350xe" filled="t" fillcolor="#000000" stroked="f">
                <v:path arrowok="t"/>
                <v:fill type="solid"/>
              </v:shape>
              <v:shape style="position:absolute;left:3650;top:1350;width:121;height:104" coordorigin="3650,1350" coordsize="121,104" path="m3712,1414l3703,1429,3703,1440,3721,1429,3712,1414xe" filled="t" fillcolor="#000000" stroked="f">
                <v:path arrowok="t"/>
                <v:fill type="solid"/>
              </v:shape>
              <v:shape style="position:absolute;left:3650;top:1350;width:121;height:104" coordorigin="3650,1350" coordsize="121,104" path="m3772,1350l3713,1350,3713,1370,3736,1370,3745,1355,3769,1355,3772,1350xe" filled="t" fillcolor="#000000" stroked="f">
                <v:path arrowok="t"/>
                <v:fill type="solid"/>
              </v:shape>
              <v:shape style="position:absolute;left:3650;top:1350;width:121;height:104" coordorigin="3650,1350" coordsize="121,104" path="m3763,1364l3755,1370,3760,1370,3763,1364xe" filled="t" fillcolor="#000000" stroked="f">
                <v:path arrowok="t"/>
                <v:fill type="solid"/>
              </v:shape>
              <v:shape style="position:absolute;left:3650;top:1350;width:121;height:104" coordorigin="3650,1350" coordsize="121,104" path="m3769,1355l3745,1355,3763,1364,3769,1355xe" filled="t" fillcolor="#000000" stroked="f">
                <v:path arrowok="t"/>
                <v:fill type="solid"/>
              </v:shape>
            </v:group>
            <v:group style="position:absolute;left:3670;top:1350;width:43;height:20" coordorigin="3670,1350" coordsize="43,20">
              <v:shape style="position:absolute;left:3670;top:1350;width:43;height:20" coordorigin="3670,1350" coordsize="43,20" path="m3670,1360l3713,1360e" filled="f" stroked="t" strokeweight="1.120pt" strokecolor="#000000">
                <v:path arrowok="t"/>
              </v:shape>
            </v:group>
            <v:group style="position:absolute;left:3670;top:1360;width:85;height:74" coordorigin="3670,1360" coordsize="85,74">
              <v:shape style="position:absolute;left:3670;top:1360;width:85;height:74" coordorigin="3670,1360" coordsize="85,74" path="m3755,1360l3670,1360,3713,1434,3755,1360xe" filled="t" fillcolor="#000000" stroked="f">
                <v:path arrowok="t"/>
                <v:fill type="solid"/>
              </v:shape>
            </v:group>
            <v:group style="position:absolute;left:1969;top:2183;width:121;height:103" coordorigin="1969,2183" coordsize="121,103">
              <v:shape style="position:absolute;left:1969;top:2183;width:121;height:103" coordorigin="1969,2183" coordsize="121,103" path="m2064,2188l2031,2245,2040,2261,2022,2272,2030,2286,2040,2270,2079,2203,2074,2203,2082,2197,2064,2188xe" filled="t" fillcolor="#000000" stroked="f">
                <v:path arrowok="t"/>
                <v:fill type="solid"/>
              </v:shape>
              <v:shape style="position:absolute;left:1969;top:2183;width:121;height:103" coordorigin="1969,2183" coordsize="121,103" path="m1988,2183l1969,2183,1979,2198,2022,2272,2022,2261,2031,2245,1997,2188,1988,2183xe" filled="t" fillcolor="#000000" stroked="f">
                <v:path arrowok="t"/>
                <v:fill type="solid"/>
              </v:shape>
              <v:shape style="position:absolute;left:1969;top:2183;width:121;height:103" coordorigin="1969,2183" coordsize="121,103" path="m2031,2245l2022,2261,2022,2272,2040,2261,2031,2245xe" filled="t" fillcolor="#000000" stroked="f">
                <v:path arrowok="t"/>
                <v:fill type="solid"/>
              </v:shape>
              <v:shape style="position:absolute;left:1969;top:2183;width:121;height:103" coordorigin="1969,2183" coordsize="121,103" path="m2090,2183l2032,2183,2032,2203,2055,2203,2064,2188,2088,2188,2090,2183xe" filled="t" fillcolor="#000000" stroked="f">
                <v:path arrowok="t"/>
                <v:fill type="solid"/>
              </v:shape>
              <v:shape style="position:absolute;left:1969;top:2183;width:121;height:103" coordorigin="1969,2183" coordsize="121,103" path="m2082,2197l2074,2203,2079,2203,2082,2197xe" filled="t" fillcolor="#000000" stroked="f">
                <v:path arrowok="t"/>
                <v:fill type="solid"/>
              </v:shape>
              <v:shape style="position:absolute;left:1969;top:2183;width:121;height:103" coordorigin="1969,2183" coordsize="121,103" path="m2088,2188l2064,2188,2082,2197,2088,2188xe" filled="t" fillcolor="#000000" stroked="f">
                <v:path arrowok="t"/>
                <v:fill type="solid"/>
              </v:shape>
            </v:group>
            <v:group style="position:absolute;left:1988;top:2183;width:43;height:20" coordorigin="1988,2183" coordsize="43,20">
              <v:shape style="position:absolute;left:1988;top:2183;width:43;height:20" coordorigin="1988,2183" coordsize="43,20" path="m1988,2193l2032,2193e" filled="f" stroked="t" strokeweight="1.120pt" strokecolor="#000000">
                <v:path arrowok="t"/>
              </v:shape>
            </v:group>
            <v:group style="position:absolute;left:1988;top:2192;width:85;height:73" coordorigin="1988,2192" coordsize="85,73">
              <v:shape style="position:absolute;left:1988;top:2192;width:85;height:73" coordorigin="1988,2192" coordsize="85,73" path="m2074,2192l1988,2192,2032,2266,2074,2192xe" filled="t" fillcolor="#000000" stroked="f">
                <v:path arrowok="t"/>
                <v:fill type="solid"/>
              </v:shape>
            </v:group>
            <v:group style="position:absolute;left:2032;top:1568;width:2;height:617" coordorigin="2032,1568" coordsize="2,617">
              <v:shape style="position:absolute;left:2032;top:1568;width:2;height:617" coordorigin="2032,1568" coordsize="0,617" path="m2032,1568l2032,2185e" filled="f" stroked="t" strokeweight=".4pt" strokecolor="#000000">
                <v:path arrowok="t"/>
              </v:shape>
              <v:shape style="position:absolute;left:1959;top:2319;width:128;height:133" type="#_x0000_t75">
                <v:imagedata r:id="rId7" o:title=""/>
              </v:shape>
            </v:group>
            <v:group style="position:absolute;left:4984;top:511;width:121;height:103" coordorigin="4984,511" coordsize="121,103">
              <v:shape style="position:absolute;left:4984;top:511;width:121;height:103" coordorigin="4984,511" coordsize="121,103" path="m4992,600l4984,614,5042,614,5042,610,5010,610,4992,600xe" filled="t" fillcolor="#000000" stroked="f">
                <v:path arrowok="t"/>
                <v:fill type="solid"/>
              </v:shape>
              <v:shape style="position:absolute;left:4984;top:511;width:121;height:103" coordorigin="4984,511" coordsize="121,103" path="m5052,526l5052,536,5043,552,5077,610,5086,614,5105,614,5095,599,5052,526xe" filled="t" fillcolor="#000000" stroked="f">
                <v:path arrowok="t"/>
                <v:fill type="solid"/>
              </v:shape>
              <v:shape style="position:absolute;left:4984;top:511;width:121;height:103" coordorigin="4984,511" coordsize="121,103" path="m5019,594l5000,594,4992,600,5010,610,5019,594xe" filled="t" fillcolor="#000000" stroked="f">
                <v:path arrowok="t"/>
                <v:fill type="solid"/>
              </v:shape>
              <v:shape style="position:absolute;left:4984;top:511;width:121;height:103" coordorigin="4984,511" coordsize="121,103" path="m5042,594l5019,594,5010,610,5042,610,5042,594xe" filled="t" fillcolor="#000000" stroked="f">
                <v:path arrowok="t"/>
                <v:fill type="solid"/>
              </v:shape>
              <v:shape style="position:absolute;left:4984;top:511;width:121;height:103" coordorigin="4984,511" coordsize="121,103" path="m5044,511l5034,527,4992,600,5000,594,5019,594,5043,552,5034,536,5052,526,5044,511xe" filled="t" fillcolor="#000000" stroked="f">
                <v:path arrowok="t"/>
                <v:fill type="solid"/>
              </v:shape>
              <v:shape style="position:absolute;left:4984;top:511;width:121;height:103" coordorigin="4984,511" coordsize="121,103" path="m5052,526l5034,536,5043,552,5052,536,5052,526xe" filled="t" fillcolor="#000000" stroked="f">
                <v:path arrowok="t"/>
                <v:fill type="solid"/>
              </v:shape>
            </v:group>
            <v:group style="position:absolute;left:5042;top:594;width:43;height:20" coordorigin="5042,594" coordsize="43,20">
              <v:shape style="position:absolute;left:5042;top:594;width:43;height:20" coordorigin="5042,594" coordsize="43,20" path="m5042,604l5086,604e" filled="f" stroked="t" strokeweight="1.120pt" strokecolor="#000000">
                <v:path arrowok="t"/>
              </v:shape>
            </v:group>
            <v:group style="position:absolute;left:5000;top:532;width:85;height:73" coordorigin="5000,532" coordsize="85,73">
              <v:shape style="position:absolute;left:5000;top:532;width:85;height:73" coordorigin="5000,532" coordsize="85,73" path="m5042,532l5000,605,5086,605,5042,532xe" filled="t" fillcolor="#000000" stroked="f">
                <v:path arrowok="t"/>
                <v:fill type="solid"/>
              </v:shape>
            </v:group>
            <v:group style="position:absolute;left:4982;top:2146;width:121;height:104" coordorigin="4982,2146" coordsize="121,104">
              <v:shape style="position:absolute;left:4982;top:2146;width:121;height:104" coordorigin="4982,2146" coordsize="121,104" path="m5076,2150l5042,2208,5051,2224,5033,2233,5042,2250,5051,2234,5091,2166,5086,2166,5094,2161,5076,2150xe" filled="t" fillcolor="#000000" stroked="f">
                <v:path arrowok="t"/>
                <v:fill type="solid"/>
              </v:shape>
              <v:shape style="position:absolute;left:4982;top:2146;width:121;height:104" coordorigin="4982,2146" coordsize="121,104" path="m5000,2146l4982,2146,4991,2160,5033,2233,5033,2224,5042,2208,5009,2150,5000,2146xe" filled="t" fillcolor="#000000" stroked="f">
                <v:path arrowok="t"/>
                <v:fill type="solid"/>
              </v:shape>
              <v:shape style="position:absolute;left:4982;top:2146;width:121;height:104" coordorigin="4982,2146" coordsize="121,104" path="m5042,2208l5033,2224,5033,2233,5051,2224,5042,2208xe" filled="t" fillcolor="#000000" stroked="f">
                <v:path arrowok="t"/>
                <v:fill type="solid"/>
              </v:shape>
              <v:shape style="position:absolute;left:4982;top:2146;width:121;height:104" coordorigin="4982,2146" coordsize="121,104" path="m5104,2146l5042,2146,5042,2166,5067,2166,5076,2150,5101,2150,5104,2146xe" filled="t" fillcolor="#000000" stroked="f">
                <v:path arrowok="t"/>
                <v:fill type="solid"/>
              </v:shape>
              <v:shape style="position:absolute;left:4982;top:2146;width:121;height:104" coordorigin="4982,2146" coordsize="121,104" path="m5094,2161l5086,2166,5091,2166,5094,2161xe" filled="t" fillcolor="#000000" stroked="f">
                <v:path arrowok="t"/>
                <v:fill type="solid"/>
              </v:shape>
              <v:shape style="position:absolute;left:4982;top:2146;width:121;height:104" coordorigin="4982,2146" coordsize="121,104" path="m5101,2150l5076,2150,5094,2161,5101,2150xe" filled="t" fillcolor="#000000" stroked="f">
                <v:path arrowok="t"/>
                <v:fill type="solid"/>
              </v:shape>
            </v:group>
            <v:group style="position:absolute;left:5000;top:2146;width:42;height:20" coordorigin="5000,2146" coordsize="42,20">
              <v:shape style="position:absolute;left:5000;top:2146;width:42;height:20" coordorigin="5000,2146" coordsize="42,20" path="m5000,2156l5042,2156e" filled="f" stroked="t" strokeweight="1.120pt" strokecolor="#000000">
                <v:path arrowok="t"/>
              </v:shape>
            </v:group>
            <v:group style="position:absolute;left:5000;top:2155;width:85;height:73" coordorigin="5000,2155" coordsize="85,73">
              <v:shape style="position:absolute;left:5000;top:2155;width:85;height:73" coordorigin="5000,2155" coordsize="85,73" path="m5086,2155l5000,2155,5042,2228,5086,2155xe" filled="t" fillcolor="#000000" stroked="f">
                <v:path arrowok="t"/>
                <v:fill type="solid"/>
              </v:shape>
            </v:group>
            <v:group style="position:absolute;left:5043;top:609;width:2;height:497" coordorigin="5043,609" coordsize="2,497">
              <v:shape style="position:absolute;left:5043;top:609;width:2;height:497" coordorigin="5043,609" coordsize="0,497" path="m5043,609l5043,1106e" filled="f" stroked="t" strokeweight=".4pt" strokecolor="#000000">
                <v:path arrowok="t"/>
              </v:shape>
            </v:group>
            <v:group style="position:absolute;left:5043;top:1466;width:2;height:680" coordorigin="5043,1466" coordsize="2,680">
              <v:shape style="position:absolute;left:5043;top:1466;width:2;height:680" coordorigin="5043,1466" coordsize="0,680" path="m5043,1466l5043,2147e" filled="f" stroked="t" strokeweight=".4pt" strokecolor="#000000">
                <v:path arrowok="t"/>
              </v:shape>
            </v:group>
            <v:group style="position:absolute;left:3881;top:1099;width:120;height:107" coordorigin="3881,1099" coordsize="120,107">
              <v:shape style="position:absolute;left:3881;top:1099;width:120;height:107" coordorigin="3881,1099" coordsize="120,107" path="m3992,1114l3984,1120,3966,1120,3935,1180,3935,1189,3946,1206,3953,1189,3992,1114xe" filled="t" fillcolor="#000000" stroked="f">
                <v:path arrowok="t"/>
                <v:fill type="solid"/>
              </v:shape>
              <v:shape style="position:absolute;left:3881;top:1099;width:120;height:107" coordorigin="3881,1099" coordsize="120,107" path="m3898,1103l3881,1103,3889,1117,3912,1153,3930,1142,3918,1123,3899,1123,3898,1103xe" filled="t" fillcolor="#000000" stroked="f">
                <v:path arrowok="t"/>
                <v:fill type="solid"/>
              </v:shape>
              <v:shape style="position:absolute;left:3881;top:1099;width:120;height:107" coordorigin="3881,1099" coordsize="120,107" path="m3898,1103l3899,1123,3917,1122,3907,1106,3898,1103xe" filled="t" fillcolor="#000000" stroked="f">
                <v:path arrowok="t"/>
                <v:fill type="solid"/>
              </v:shape>
              <v:shape style="position:absolute;left:3881;top:1099;width:120;height:107" coordorigin="3881,1099" coordsize="120,107" path="m3917,1122l3899,1123,3918,1123,3917,1122xe" filled="t" fillcolor="#000000" stroked="f">
                <v:path arrowok="t"/>
                <v:fill type="solid"/>
              </v:shape>
              <v:shape style="position:absolute;left:3881;top:1099;width:120;height:107" coordorigin="3881,1099" coordsize="120,107" path="m4001,1099l3983,1099,3898,1103,3907,1106,3917,1122,3966,1120,3974,1104,3998,1104,4001,1099xe" filled="t" fillcolor="#000000" stroked="f">
                <v:path arrowok="t"/>
                <v:fill type="solid"/>
              </v:shape>
              <v:shape style="position:absolute;left:3881;top:1099;width:120;height:107" coordorigin="3881,1099" coordsize="120,107" path="m3974,1104l3966,1120,3984,1120,3992,1114,3974,1104xe" filled="t" fillcolor="#000000" stroked="f">
                <v:path arrowok="t"/>
                <v:fill type="solid"/>
              </v:shape>
              <v:shape style="position:absolute;left:3881;top:1099;width:120;height:107" coordorigin="3881,1099" coordsize="120,107" path="m3998,1104l3974,1104,3992,1114,3998,1104xe" filled="t" fillcolor="#000000" stroked="f">
                <v:path arrowok="t"/>
                <v:fill type="solid"/>
              </v:shape>
            </v:group>
            <v:group style="position:absolute;left:3912;top:1142;width:41;height:47" coordorigin="3912,1142" coordsize="41,47">
              <v:shape style="position:absolute;left:3912;top:1142;width:41;height:47" coordorigin="3912,1142" coordsize="41,47" path="m3930,1142l3912,1153,3935,1189,3953,1178,3930,1142xe" filled="t" fillcolor="#000000" stroked="f">
                <v:path arrowok="t"/>
                <v:fill type="solid"/>
              </v:shape>
            </v:group>
            <v:group style="position:absolute;left:3898;top:1109;width:85;height:76" coordorigin="3898,1109" coordsize="85,76">
              <v:shape style="position:absolute;left:3898;top:1109;width:85;height:76" coordorigin="3898,1109" coordsize="85,76" path="m3983,1109l3898,1112,3943,1184,3983,1109xe" filled="t" fillcolor="#000000" stroked="f">
                <v:path arrowok="t"/>
                <v:fill type="solid"/>
              </v:shape>
            </v:group>
            <v:group style="position:absolute;left:3432;top:1445;width:8;height:11" coordorigin="3432,1445" coordsize="8,11">
              <v:shape style="position:absolute;left:3432;top:1445;width:8;height:11" coordorigin="3432,1445" coordsize="8,11" path="m3436,1445l3432,1447,3437,1456,3440,1453,3436,1445xe" filled="t" fillcolor="#000000" stroked="f">
                <v:path arrowok="t"/>
                <v:fill type="solid"/>
              </v:shape>
            </v:group>
            <v:group style="position:absolute;left:3910;top:1147;width:8;height:11" coordorigin="3910,1147" coordsize="8,11">
              <v:shape style="position:absolute;left:3910;top:1147;width:8;height:11" coordorigin="3910,1147" coordsize="8,11" path="m3913,1147l3910,1150,3914,1158,3918,1156,3913,1147xe" filled="t" fillcolor="#000000" stroked="f">
                <v:path arrowok="t"/>
                <v:fill type="solid"/>
              </v:shape>
            </v:group>
            <v:group style="position:absolute;left:3436;top:1150;width:479;height:304" coordorigin="3436,1150" coordsize="479,304">
              <v:shape style="position:absolute;left:3436;top:1150;width:479;height:304" coordorigin="3436,1150" coordsize="479,304" path="m3910,1150l3436,1445,3440,1453,3914,1158,3910,1150xe" filled="t" fillcolor="#000000" stroked="f">
                <v:path arrowok="t"/>
                <v:fill type="solid"/>
              </v:shape>
            </v:group>
            <v:group style="position:absolute;left:3426;top:209;width:122;height:106" coordorigin="3426,209" coordsize="122,106">
              <v:shape style="position:absolute;left:3426;top:209;width:122;height:106" coordorigin="3426,209" coordsize="122,106" path="m3540,224l3532,230,3513,231,3482,289,3482,299,3492,314,3500,299,3540,224xe" filled="t" fillcolor="#000000" stroked="f">
                <v:path arrowok="t"/>
                <v:fill type="solid"/>
              </v:shape>
              <v:shape style="position:absolute;left:3426;top:209;width:122;height:106" coordorigin="3426,209" coordsize="122,106" path="m3446,211l3426,212,3437,227,3460,263,3478,252,3465,233,3446,233,3446,211xe" filled="t" fillcolor="#000000" stroked="f">
                <v:path arrowok="t"/>
                <v:fill type="solid"/>
              </v:shape>
              <v:shape style="position:absolute;left:3426;top:209;width:122;height:106" coordorigin="3426,209" coordsize="122,106" path="m3446,211l3446,233,3465,232,3455,216,3446,211xe" filled="t" fillcolor="#000000" stroked="f">
                <v:path arrowok="t"/>
                <v:fill type="solid"/>
              </v:shape>
              <v:shape style="position:absolute;left:3426;top:209;width:122;height:106" coordorigin="3426,209" coordsize="122,106" path="m3465,232l3446,233,3465,233,3465,232xe" filled="t" fillcolor="#000000" stroked="f">
                <v:path arrowok="t"/>
                <v:fill type="solid"/>
              </v:shape>
              <v:shape style="position:absolute;left:3426;top:209;width:122;height:106" coordorigin="3426,209" coordsize="122,106" path="m3532,209l3446,211,3455,216,3465,232,3513,231,3522,215,3546,215,3548,210,3532,209xe" filled="t" fillcolor="#000000" stroked="f">
                <v:path arrowok="t"/>
                <v:fill type="solid"/>
              </v:shape>
              <v:shape style="position:absolute;left:3426;top:209;width:122;height:106" coordorigin="3426,209" coordsize="122,106" path="m3522,215l3513,231,3532,230,3540,224,3522,215xe" filled="t" fillcolor="#000000" stroked="f">
                <v:path arrowok="t"/>
                <v:fill type="solid"/>
              </v:shape>
              <v:shape style="position:absolute;left:3426;top:209;width:122;height:106" coordorigin="3426,209" coordsize="122,106" path="m3546,215l3522,215,3540,224,3546,215xe" filled="t" fillcolor="#000000" stroked="f">
                <v:path arrowok="t"/>
                <v:fill type="solid"/>
              </v:shape>
            </v:group>
            <v:group style="position:absolute;left:3460;top:252;width:41;height:47" coordorigin="3460,252" coordsize="41,47">
              <v:shape style="position:absolute;left:3460;top:252;width:41;height:47" coordorigin="3460,252" coordsize="41,47" path="m3478,252l3460,263,3482,299,3500,288,3478,252xe" filled="t" fillcolor="#000000" stroked="f">
                <v:path arrowok="t"/>
                <v:fill type="solid"/>
              </v:shape>
            </v:group>
            <v:group style="position:absolute;left:3445;top:220;width:85;height:74" coordorigin="3445,220" coordsize="85,74">
              <v:shape style="position:absolute;left:3445;top:220;width:85;height:74" coordorigin="3445,220" coordsize="85,74" path="m3530,220l3445,222,3491,294,3530,220xe" filled="t" fillcolor="#000000" stroked="f">
                <v:path arrowok="t"/>
                <v:fill type="solid"/>
              </v:shape>
            </v:group>
            <v:group style="position:absolute;left:2978;top:554;width:8;height:11" coordorigin="2978,554" coordsize="8,11">
              <v:shape style="position:absolute;left:2978;top:554;width:8;height:11" coordorigin="2978,554" coordsize="8,11" path="m2982,554l2978,557,2983,565,2987,563,2982,554xe" filled="t" fillcolor="#000000" stroked="f">
                <v:path arrowok="t"/>
                <v:fill type="solid"/>
              </v:shape>
            </v:group>
            <v:group style="position:absolute;left:3457;top:258;width:8;height:11" coordorigin="3457,258" coordsize="8,11">
              <v:shape style="position:absolute;left:3457;top:258;width:8;height:11" coordorigin="3457,258" coordsize="8,11" path="m3461,258l3457,260,3462,269,3466,266,3461,258xe" filled="t" fillcolor="#000000" stroked="f">
                <v:path arrowok="t"/>
                <v:fill type="solid"/>
              </v:shape>
            </v:group>
            <v:group style="position:absolute;left:2982;top:260;width:480;height:302" coordorigin="2982,260" coordsize="480,302">
              <v:shape style="position:absolute;left:2982;top:260;width:480;height:302" coordorigin="2982,260" coordsize="480,302" path="m3457,260l2982,554,2987,563,3462,269,3457,260xe" filled="t" fillcolor="#000000" stroked="f">
                <v:path arrowok="t"/>
                <v:fill type="solid"/>
              </v:shape>
            </v:group>
            <v:group style="position:absolute;left:4981;top:329;width:102;height:107" coordorigin="4981,329" coordsize="102,107">
              <v:shape style="position:absolute;left:4981;top:329;width:102;height:107" coordorigin="4981,329" coordsize="102,107" path="m5033,329l5012,334,4997,344,4985,361,4981,383,4985,403,4997,420,5012,431,5033,436,5052,431,5069,420,5080,403,5083,383,5080,361,5069,344,5052,334,5033,329xe" filled="t" fillcolor="#000000" stroked="f">
                <v:path arrowok="t"/>
                <v:fill type="solid"/>
              </v:shape>
            </v:group>
            <v:group style="position:absolute;left:4979;top:326;width:108;height:113" coordorigin="4979,326" coordsize="108,113">
              <v:shape style="position:absolute;left:4979;top:326;width:108;height:113" coordorigin="4979,326" coordsize="108,113" path="m5054,331l5011,331,4996,342,4994,343,4982,360,4982,362,4979,383,4979,384,4982,404,4982,406,4994,422,4996,422,5011,433,5012,434,5033,439,5034,439,5053,434,5054,433,5033,433,5033,433,5014,428,5015,428,5001,419,4999,419,4987,402,4988,402,4985,384,4985,384,4985,383,4985,383,4988,364,4987,364,4999,347,5015,336,5019,336,5033,333,5033,332,5056,332,5054,331xe" filled="t" fillcolor="#000000" stroked="f">
                <v:path arrowok="t"/>
                <v:fill type="solid"/>
              </v:shape>
              <v:shape style="position:absolute;left:4979;top:326;width:108;height:113" coordorigin="4979,326" coordsize="108,113" path="m5033,433l5033,433,5034,433,5033,433xe" filled="t" fillcolor="#000000" stroked="f">
                <v:path arrowok="t"/>
                <v:fill type="solid"/>
              </v:shape>
              <v:shape style="position:absolute;left:4979;top:326;width:108;height:113" coordorigin="4979,326" coordsize="108,113" path="m5067,418l5051,428,5052,428,5033,433,5034,433,5054,433,5071,422,5074,419,5066,419,5067,418xe" filled="t" fillcolor="#000000" stroked="f">
                <v:path arrowok="t"/>
                <v:fill type="solid"/>
              </v:shape>
              <v:shape style="position:absolute;left:4979;top:326;width:108;height:113" coordorigin="4979,326" coordsize="108,113" path="m4999,418l4999,419,5001,419,4999,418xe" filled="t" fillcolor="#000000" stroked="f">
                <v:path arrowok="t"/>
                <v:fill type="solid"/>
              </v:shape>
              <v:shape style="position:absolute;left:4979;top:326;width:108;height:113" coordorigin="4979,326" coordsize="108,113" path="m5068,418l5067,418,5066,419,5068,418xe" filled="t" fillcolor="#000000" stroked="f">
                <v:path arrowok="t"/>
                <v:fill type="solid"/>
              </v:shape>
              <v:shape style="position:absolute;left:4979;top:326;width:108;height:113" coordorigin="4979,326" coordsize="108,113" path="m5074,418l5068,418,5066,419,5074,419,5074,418xe" filled="t" fillcolor="#000000" stroked="f">
                <v:path arrowok="t"/>
                <v:fill type="solid"/>
              </v:shape>
              <v:shape style="position:absolute;left:4979;top:326;width:108;height:113" coordorigin="4979,326" coordsize="108,113" path="m5077,402l5067,418,5068,418,5074,418,5082,406,5083,404,5083,403,5077,403,5077,402xe" filled="t" fillcolor="#000000" stroked="f">
                <v:path arrowok="t"/>
                <v:fill type="solid"/>
              </v:shape>
              <v:shape style="position:absolute;left:4979;top:326;width:108;height:113" coordorigin="4979,326" coordsize="108,113" path="m4988,402l4987,402,4988,403,4988,402xe" filled="t" fillcolor="#000000" stroked="f">
                <v:path arrowok="t"/>
                <v:fill type="solid"/>
              </v:shape>
              <v:shape style="position:absolute;left:4979;top:326;width:108;height:113" coordorigin="4979,326" coordsize="108,113" path="m5081,383l5077,403,5083,403,5087,384,5081,384,5081,383xe" filled="t" fillcolor="#000000" stroked="f">
                <v:path arrowok="t"/>
                <v:fill type="solid"/>
              </v:shape>
              <v:shape style="position:absolute;left:4979;top:326;width:108;height:113" coordorigin="4979,326" coordsize="108,113" path="m4985,383l4985,384,4985,384,4985,383xe" filled="t" fillcolor="#000000" stroked="f">
                <v:path arrowok="t"/>
                <v:fill type="solid"/>
              </v:shape>
              <v:shape style="position:absolute;left:4979;top:326;width:108;height:113" coordorigin="4979,326" coordsize="108,113" path="m5081,383l5081,384,5084,383,5081,383xe" filled="t" fillcolor="#000000" stroked="f">
                <v:path arrowok="t"/>
                <v:fill type="solid"/>
              </v:shape>
              <v:shape style="position:absolute;left:4979;top:326;width:108;height:113" coordorigin="4979,326" coordsize="108,113" path="m5084,383l5081,384,5087,384,5084,383xe" filled="t" fillcolor="#000000" stroked="f">
                <v:path arrowok="t"/>
                <v:fill type="solid"/>
              </v:shape>
              <v:shape style="position:absolute;left:4979;top:326;width:108;height:113" coordorigin="4979,326" coordsize="108,113" path="m5087,383l5081,383,5084,383,5087,383xe" filled="t" fillcolor="#000000" stroked="f">
                <v:path arrowok="t"/>
                <v:fill type="solid"/>
              </v:shape>
              <v:shape style="position:absolute;left:4979;top:326;width:108;height:113" coordorigin="4979,326" coordsize="108,113" path="m4985,383l4985,383,4985,383,4985,383xe" filled="t" fillcolor="#000000" stroked="f">
                <v:path arrowok="t"/>
                <v:fill type="solid"/>
              </v:shape>
              <v:shape style="position:absolute;left:4979;top:326;width:108;height:113" coordorigin="4979,326" coordsize="108,113" path="m5083,362l5077,362,5081,383,5081,383,5087,383,5083,362xe" filled="t" fillcolor="#000000" stroked="f">
                <v:path arrowok="t"/>
                <v:fill type="solid"/>
              </v:shape>
              <v:shape style="position:absolute;left:4979;top:326;width:108;height:113" coordorigin="4979,326" coordsize="108,113" path="m4988,362l4987,364,4988,364,4988,362xe" filled="t" fillcolor="#000000" stroked="f">
                <v:path arrowok="t"/>
                <v:fill type="solid"/>
              </v:shape>
              <v:shape style="position:absolute;left:4979;top:326;width:108;height:113" coordorigin="4979,326" coordsize="108,113" path="m5062,336l5051,336,5068,347,5066,347,5077,364,5077,362,5083,362,5083,361,5082,360,5071,343,5071,342,5062,336xe" filled="t" fillcolor="#000000" stroked="f">
                <v:path arrowok="t"/>
                <v:fill type="solid"/>
              </v:shape>
              <v:shape style="position:absolute;left:4979;top:326;width:108;height:113" coordorigin="4979,326" coordsize="108,113" path="m5019,336l5015,336,5014,337,5019,336xe" filled="t" fillcolor="#000000" stroked="f">
                <v:path arrowok="t"/>
                <v:fill type="solid"/>
              </v:shape>
              <v:shape style="position:absolute;left:4979;top:326;width:108;height:113" coordorigin="4979,326" coordsize="108,113" path="m5056,332l5034,332,5033,333,5052,337,5051,336,5062,336,5056,332xe" filled="t" fillcolor="#000000" stroked="f">
                <v:path arrowok="t"/>
                <v:fill type="solid"/>
              </v:shape>
              <v:shape style="position:absolute;left:4979;top:326;width:108;height:113" coordorigin="4979,326" coordsize="108,113" path="m5034,332l5033,332,5033,333,5034,332xe" filled="t" fillcolor="#000000" stroked="f">
                <v:path arrowok="t"/>
                <v:fill type="solid"/>
              </v:shape>
              <v:shape style="position:absolute;left:4979;top:326;width:108;height:113" coordorigin="4979,326" coordsize="108,113" path="m5034,326l5033,326,5012,331,5053,331,5034,326xe" filled="t" fillcolor="#000000" stroked="f">
                <v:path arrowok="t"/>
                <v:fill type="solid"/>
              </v:shape>
            </v:group>
            <v:group style="position:absolute;left:5081;top:383;width:6;height:2" coordorigin="5081,383" coordsize="6,2">
              <v:shape style="position:absolute;left:5081;top:383;width:6;height:2" coordorigin="5081,383" coordsize="6,1" path="m5081,383l5081,384,5084,383,5081,383xe" filled="t" fillcolor="#000000" stroked="f">
                <v:path arrowok="t"/>
                <v:fill type="solid"/>
              </v:shape>
              <v:shape style="position:absolute;left:5081;top:383;width:6;height:2" coordorigin="5081,383" coordsize="6,1" path="m5087,383l5084,383,5087,384,5087,383xe" filled="t" fillcolor="#000000" stroked="f">
                <v:path arrowok="t"/>
                <v:fill type="solid"/>
              </v:shape>
            </v:group>
            <v:group style="position:absolute;left:5029;top:2327;width:102;height:107" coordorigin="5029,2327" coordsize="102,107">
              <v:shape style="position:absolute;left:5029;top:2327;width:102;height:107" coordorigin="5029,2327" coordsize="102,107" path="m5080,2327l5060,2332,5044,2342,5033,2359,5029,2380,5033,2401,5044,2418,5060,2429,5080,2434,5100,2429,5117,2418,5128,2401,5131,2380,5128,2359,5117,2342,5100,2332,5080,2327xe" filled="t" fillcolor="#000000" stroked="f">
                <v:path arrowok="t"/>
                <v:fill type="solid"/>
              </v:shape>
            </v:group>
            <v:group style="position:absolute;left:5027;top:2324;width:108;height:113" coordorigin="5027,2324" coordsize="108,113">
              <v:shape style="position:absolute;left:5027;top:2324;width:108;height:113" coordorigin="5027,2324" coordsize="108,113" path="m5102,2329l5059,2329,5042,2340,5041,2341,5030,2358,5030,2359,5027,2380,5027,2381,5030,2401,5030,2404,5041,2420,5042,2420,5059,2431,5060,2432,5080,2437,5081,2437,5101,2432,5102,2431,5080,2431,5080,2431,5062,2426,5063,2426,5048,2417,5046,2417,5035,2400,5036,2400,5033,2381,5033,2380,5033,2380,5036,2362,5035,2362,5046,2345,5063,2334,5066,2334,5080,2331,5080,2330,5104,2330,5102,2329xe" filled="t" fillcolor="#000000" stroked="f">
                <v:path arrowok="t"/>
                <v:fill type="solid"/>
              </v:shape>
              <v:shape style="position:absolute;left:5027;top:2324;width:108;height:113" coordorigin="5027,2324" coordsize="108,113" path="m5080,2431l5080,2431,5081,2431,5080,2431xe" filled="t" fillcolor="#000000" stroked="f">
                <v:path arrowok="t"/>
                <v:fill type="solid"/>
              </v:shape>
              <v:shape style="position:absolute;left:5027;top:2324;width:108;height:113" coordorigin="5027,2324" coordsize="108,113" path="m5115,2416l5099,2426,5100,2426,5080,2431,5081,2431,5102,2431,5119,2420,5122,2417,5114,2417,5115,2416xe" filled="t" fillcolor="#000000" stroked="f">
                <v:path arrowok="t"/>
                <v:fill type="solid"/>
              </v:shape>
              <v:shape style="position:absolute;left:5027;top:2324;width:108;height:113" coordorigin="5027,2324" coordsize="108,113" path="m5046,2416l5046,2417,5048,2417,5046,2416xe" filled="t" fillcolor="#000000" stroked="f">
                <v:path arrowok="t"/>
                <v:fill type="solid"/>
              </v:shape>
              <v:shape style="position:absolute;left:5027;top:2324;width:108;height:113" coordorigin="5027,2324" coordsize="108,113" path="m5116,2416l5115,2416,5114,2417,5116,2416xe" filled="t" fillcolor="#000000" stroked="f">
                <v:path arrowok="t"/>
                <v:fill type="solid"/>
              </v:shape>
              <v:shape style="position:absolute;left:5027;top:2324;width:108;height:113" coordorigin="5027,2324" coordsize="108,113" path="m5122,2416l5116,2416,5114,2417,5122,2417,5122,2416xe" filled="t" fillcolor="#000000" stroked="f">
                <v:path arrowok="t"/>
                <v:fill type="solid"/>
              </v:shape>
              <v:shape style="position:absolute;left:5027;top:2324;width:108;height:113" coordorigin="5027,2324" coordsize="108,113" path="m5125,2400l5115,2416,5116,2416,5122,2416,5130,2404,5131,2402,5131,2401,5125,2401,5125,2400xe" filled="t" fillcolor="#000000" stroked="f">
                <v:path arrowok="t"/>
                <v:fill type="solid"/>
              </v:shape>
              <v:shape style="position:absolute;left:5027;top:2324;width:108;height:113" coordorigin="5027,2324" coordsize="108,113" path="m5036,2400l5035,2400,5036,2401,5036,2400xe" filled="t" fillcolor="#000000" stroked="f">
                <v:path arrowok="t"/>
                <v:fill type="solid"/>
              </v:shape>
              <v:shape style="position:absolute;left:5027;top:2324;width:108;height:113" coordorigin="5027,2324" coordsize="108,113" path="m5132,2380l5129,2381,5125,2401,5131,2401,5135,2381,5129,2381,5129,2380,5132,2380xe" filled="t" fillcolor="#000000" stroked="f">
                <v:path arrowok="t"/>
                <v:fill type="solid"/>
              </v:shape>
              <v:shape style="position:absolute;left:5027;top:2324;width:108;height:113" coordorigin="5027,2324" coordsize="108,113" path="m5033,2380l5033,2381,5033,2380xe" filled="t" fillcolor="#000000" stroked="f">
                <v:path arrowok="t"/>
                <v:fill type="solid"/>
              </v:shape>
              <v:shape style="position:absolute;left:5027;top:2324;width:108;height:113" coordorigin="5027,2324" coordsize="108,113" path="m5129,2380l5129,2381,5132,2380,5129,2380xe" filled="t" fillcolor="#000000" stroked="f">
                <v:path arrowok="t"/>
                <v:fill type="solid"/>
              </v:shape>
              <v:shape style="position:absolute;left:5027;top:2324;width:108;height:113" coordorigin="5027,2324" coordsize="108,113" path="m5033,2380l5033,2380,5033,2380,5033,2380xe" filled="t" fillcolor="#000000" stroked="f">
                <v:path arrowok="t"/>
                <v:fill type="solid"/>
              </v:shape>
              <v:shape style="position:absolute;left:5027;top:2324;width:108;height:113" coordorigin="5027,2324" coordsize="108,113" path="m5131,2360l5125,2360,5129,2380,5129,2380,5135,2380,5131,2360xe" filled="t" fillcolor="#000000" stroked="f">
                <v:path arrowok="t"/>
                <v:fill type="solid"/>
              </v:shape>
              <v:shape style="position:absolute;left:5027;top:2324;width:108;height:113" coordorigin="5027,2324" coordsize="108,113" path="m5135,2380l5129,2380,5132,2380,5135,2380xe" filled="t" fillcolor="#000000" stroked="f">
                <v:path arrowok="t"/>
                <v:fill type="solid"/>
              </v:shape>
              <v:shape style="position:absolute;left:5027;top:2324;width:108;height:113" coordorigin="5027,2324" coordsize="108,113" path="m5036,2360l5035,2362,5036,2362,5036,2360xe" filled="t" fillcolor="#000000" stroked="f">
                <v:path arrowok="t"/>
                <v:fill type="solid"/>
              </v:shape>
              <v:shape style="position:absolute;left:5027;top:2324;width:108;height:113" coordorigin="5027,2324" coordsize="108,113" path="m5110,2334l5099,2334,5116,2345,5114,2345,5125,2362,5125,2360,5131,2360,5131,2359,5130,2358,5119,2341,5119,2340,5110,2334xe" filled="t" fillcolor="#000000" stroked="f">
                <v:path arrowok="t"/>
                <v:fill type="solid"/>
              </v:shape>
              <v:shape style="position:absolute;left:5027;top:2324;width:108;height:113" coordorigin="5027,2324" coordsize="108,113" path="m5066,2334l5063,2334,5062,2335,5066,2334xe" filled="t" fillcolor="#000000" stroked="f">
                <v:path arrowok="t"/>
                <v:fill type="solid"/>
              </v:shape>
              <v:shape style="position:absolute;left:5027;top:2324;width:108;height:113" coordorigin="5027,2324" coordsize="108,113" path="m5104,2330l5081,2330,5080,2331,5100,2335,5099,2334,5110,2334,5104,2330xe" filled="t" fillcolor="#000000" stroked="f">
                <v:path arrowok="t"/>
                <v:fill type="solid"/>
              </v:shape>
              <v:shape style="position:absolute;left:5027;top:2324;width:108;height:113" coordorigin="5027,2324" coordsize="108,113" path="m5081,2330l5080,2330,5080,2331,5081,2330xe" filled="t" fillcolor="#000000" stroked="f">
                <v:path arrowok="t"/>
                <v:fill type="solid"/>
              </v:shape>
              <v:shape style="position:absolute;left:5027;top:2324;width:108;height:113" coordorigin="5027,2324" coordsize="108,113" path="m5081,2324l5080,2324,5060,2329,5101,2329,5081,2324xe" filled="t" fillcolor="#000000" stroked="f">
                <v:path arrowok="t"/>
                <v:fill type="solid"/>
              </v:shape>
            </v:group>
            <v:group style="position:absolute;left:5129;top:2380;width:6;height:2" coordorigin="5129,2380" coordsize="6,2">
              <v:shape style="position:absolute;left:5129;top:2380;width:6;height:2" coordorigin="5129,2380" coordsize="6,1" path="m5129,2380l5129,2381,5132,2380,5129,2380xe" filled="t" fillcolor="#000000" stroked="f">
                <v:path arrowok="t"/>
                <v:fill type="solid"/>
              </v:shape>
              <v:shape style="position:absolute;left:5129;top:2380;width:6;height:2" coordorigin="5129,2380" coordsize="6,1" path="m5135,2380l5132,2380,5135,2381,5135,2380xe" filled="t" fillcolor="#000000" stroked="f">
                <v:path arrowok="t"/>
                <v:fill type="solid"/>
              </v:shape>
            </v:group>
            <v:group style="position:absolute;left:4422;top:325;width:104;height:121" coordorigin="4422,325" coordsize="104,121">
              <v:shape style="position:absolute;left:4422;top:325;width:104;height:121" coordorigin="4422,325" coordsize="104,121" path="m4485,387l4427,420,4422,428,4422,446,4510,396,4500,396,4485,387xe" filled="t" fillcolor="#000000" stroked="f">
                <v:path arrowok="t"/>
                <v:fill type="solid"/>
              </v:shape>
              <v:shape style="position:absolute;left:4422;top:325;width:104;height:121" coordorigin="4422,325" coordsize="104,121" path="m4500,378l4485,387,4500,396,4510,396,4500,378xe" filled="t" fillcolor="#000000" stroked="f">
                <v:path arrowok="t"/>
                <v:fill type="solid"/>
              </v:shape>
              <v:shape style="position:absolute;left:4422;top:325;width:104;height:121" coordorigin="4422,325" coordsize="104,121" path="m4511,378l4500,378,4510,396,4526,386,4511,378xe" filled="t" fillcolor="#000000" stroked="f">
                <v:path arrowok="t"/>
                <v:fill type="solid"/>
              </v:shape>
              <v:shape style="position:absolute;left:4422;top:325;width:104;height:121" coordorigin="4422,325" coordsize="104,121" path="m4438,335l4442,343,4442,362,4485,387,4500,378,4511,378,4438,335xe" filled="t" fillcolor="#000000" stroked="f">
                <v:path arrowok="t"/>
                <v:fill type="solid"/>
              </v:shape>
              <v:shape style="position:absolute;left:4422;top:325;width:104;height:121" coordorigin="4422,325" coordsize="104,121" path="m4422,325l4422,386,4442,386,4442,362,4427,353,4438,335,4422,325xe" filled="t" fillcolor="#000000" stroked="f">
                <v:path arrowok="t"/>
                <v:fill type="solid"/>
              </v:shape>
              <v:shape style="position:absolute;left:4422;top:325;width:104;height:121" coordorigin="4422,325" coordsize="104,121" path="m4438,335l4427,353,4442,362,4442,343,4438,335xe" filled="t" fillcolor="#000000" stroked="f">
                <v:path arrowok="t"/>
                <v:fill type="solid"/>
              </v:shape>
            </v:group>
            <v:group style="position:absolute;left:4422;top:386;width:20;height:42" coordorigin="4422,386" coordsize="20,42">
              <v:shape style="position:absolute;left:4422;top:386;width:20;height:42" coordorigin="4422,386" coordsize="20,42" path="m4422,407l4442,407e" filled="f" stroked="t" strokeweight="2.2pt" strokecolor="#000000">
                <v:path arrowok="t"/>
              </v:shape>
            </v:group>
            <v:group style="position:absolute;left:4432;top:343;width:73;height:85" coordorigin="4432,343" coordsize="73,85">
              <v:shape style="position:absolute;left:4432;top:343;width:73;height:85" coordorigin="4432,343" coordsize="73,85" path="m4432,343l4432,428,4505,386,4432,343xe" filled="t" fillcolor="#000000" stroked="f">
                <v:path arrowok="t"/>
                <v:fill type="solid"/>
              </v:shape>
            </v:group>
            <v:group style="position:absolute;left:3508;top:386;width:918;height:2" coordorigin="3508,386" coordsize="918,2">
              <v:shape style="position:absolute;left:3508;top:386;width:918;height:2" coordorigin="3508,386" coordsize="918,0" path="m3508,386l4426,386e" filled="f" stroked="t" strokeweight=".58001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98.019997pt;margin-top:25.601997pt;width:7.06pt;height:35.020pt;mso-position-horizontal-relative:page;mso-position-vertical-relative:paragraph;z-index:-10651" coordorigin="1960,512" coordsize="141,700">
            <v:group style="position:absolute;left:1970;top:522;width:121;height:106" coordorigin="1970,522" coordsize="121,106">
              <v:shape style="position:absolute;left:1970;top:522;width:121;height:106" coordorigin="1970,522" coordsize="121,106" path="m1980,612l1970,628,2032,628,2032,623,1998,623,1980,612xe" filled="t" fillcolor="#000000" stroked="f">
                <v:path arrowok="t"/>
                <v:fill type="solid"/>
              </v:shape>
              <v:shape style="position:absolute;left:1970;top:522;width:121;height:106" coordorigin="1970,522" coordsize="121,106" path="m2041,539l2041,548,2032,564,2065,623,2074,628,2092,628,2083,613,2041,539xe" filled="t" fillcolor="#000000" stroked="f">
                <v:path arrowok="t"/>
                <v:fill type="solid"/>
              </v:shape>
              <v:shape style="position:absolute;left:1970;top:522;width:121;height:106" coordorigin="1970,522" coordsize="121,106" path="m2007,607l1988,607,1980,612,1998,623,2007,607xe" filled="t" fillcolor="#000000" stroked="f">
                <v:path arrowok="t"/>
                <v:fill type="solid"/>
              </v:shape>
              <v:shape style="position:absolute;left:1970;top:522;width:121;height:106" coordorigin="1970,522" coordsize="121,106" path="m2032,607l2007,607,1998,623,2032,623,2032,607xe" filled="t" fillcolor="#000000" stroked="f">
                <v:path arrowok="t"/>
                <v:fill type="solid"/>
              </v:shape>
              <v:shape style="position:absolute;left:1970;top:522;width:121;height:106" coordorigin="1970,522" coordsize="121,106" path="m2032,522l2023,538,1980,612,1988,607,2007,607,2032,564,2023,548,2041,539,2032,522xe" filled="t" fillcolor="#000000" stroked="f">
                <v:path arrowok="t"/>
                <v:fill type="solid"/>
              </v:shape>
              <v:shape style="position:absolute;left:1970;top:522;width:121;height:106" coordorigin="1970,522" coordsize="121,106" path="m2041,539l2023,548,2032,564,2041,548,2041,539xe" filled="t" fillcolor="#000000" stroked="f">
                <v:path arrowok="t"/>
                <v:fill type="solid"/>
              </v:shape>
            </v:group>
            <v:group style="position:absolute;left:2032;top:607;width:42;height:20" coordorigin="2032,607" coordsize="42,20">
              <v:shape style="position:absolute;left:2032;top:607;width:42;height:20" coordorigin="2032,607" coordsize="42,20" path="m2032,617l2074,617e" filled="f" stroked="t" strokeweight="1.120pt" strokecolor="#000000">
                <v:path arrowok="t"/>
              </v:shape>
            </v:group>
            <v:group style="position:absolute;left:1988;top:544;width:85;height:74" coordorigin="1988,544" coordsize="85,74">
              <v:shape style="position:absolute;left:1988;top:544;width:85;height:74" coordorigin="1988,544" coordsize="85,74" path="m2032,544l1988,618,2074,618,2032,544xe" filled="t" fillcolor="#000000" stroked="f">
                <v:path arrowok="t"/>
                <v:fill type="solid"/>
              </v:shape>
            </v:group>
            <v:group style="position:absolute;left:2032;top:622;width:2;height:586" coordorigin="2032,622" coordsize="2,586">
              <v:shape style="position:absolute;left:2032;top:622;width:2;height:586" coordorigin="2032,622" coordsize="0,586" path="m2032,622l2032,1208e" filled="f" stroked="t" strokeweight=".4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-1"/>
          <w:w w:val="100"/>
          <w:position w:val="13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9"/>
          <w:sz w:val="14"/>
          <w:szCs w:val="14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9"/>
          <w:sz w:val="14"/>
          <w:szCs w:val="14"/>
        </w:rPr>
        <w:tab/>
      </w:r>
      <w:r>
        <w:rPr>
          <w:rFonts w:ascii="Arial" w:hAnsi="Arial" w:cs="Arial" w:eastAsia="Arial"/>
          <w:b w:val="0"/>
          <w:bCs w:val="0"/>
          <w:spacing w:val="-1"/>
          <w:w w:val="100"/>
          <w:position w:val="4"/>
          <w:sz w:val="18"/>
          <w:szCs w:val="18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  <w:t>O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4"/>
          <w:szCs w:val="14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</w:r>
    </w:p>
    <w:p>
      <w:pPr>
        <w:spacing w:line="170" w:lineRule="exact" w:before="6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99" w:lineRule="exact"/>
        <w:ind w:left="2900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4"/>
          <w:szCs w:val="14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</w:r>
    </w:p>
    <w:p>
      <w:pPr>
        <w:pStyle w:val="BodyText"/>
        <w:spacing w:line="148" w:lineRule="exact"/>
        <w:ind w:left="120" w:right="121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typ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nv</w:t>
      </w:r>
      <w:r>
        <w:rPr>
          <w:b w:val="0"/>
          <w:bCs w:val="0"/>
          <w:spacing w:val="-1"/>
          <w:w w:val="100"/>
        </w:rPr>
        <w:t>ert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know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es-control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ed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12"/>
        <w:ind w:left="120" w:right="119"/>
        <w:jc w:val="both"/>
      </w:pPr>
      <w:r>
        <w:rPr>
          <w:b w:val="0"/>
          <w:bCs w:val="0"/>
          <w:spacing w:val="-1"/>
          <w:w w:val="100"/>
        </w:rPr>
        <w:t>reg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lato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id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pow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thi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converter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pen</w:t>
      </w:r>
      <w:r>
        <w:rPr>
          <w:b w:val="0"/>
          <w:bCs w:val="0"/>
          <w:spacing w:val="0"/>
          <w:w w:val="100"/>
        </w:rPr>
        <w:t>ds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serie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res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2"/>
          <w:w w:val="100"/>
        </w:rPr>
        <w:t>R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ich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req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ire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ol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0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OU</w:t>
      </w:r>
      <w:r>
        <w:rPr>
          <w:b w:val="0"/>
          <w:bCs w:val="0"/>
          <w:spacing w:val="0"/>
          <w:w w:val="100"/>
          <w:sz w:val="14"/>
          <w:szCs w:val="14"/>
        </w:rPr>
        <w:t>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loa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U</w:t>
      </w:r>
      <w:r>
        <w:rPr>
          <w:b w:val="0"/>
          <w:bCs w:val="0"/>
          <w:spacing w:val="-1"/>
          <w:w w:val="100"/>
          <w:sz w:val="14"/>
          <w:szCs w:val="14"/>
        </w:rPr>
        <w:t>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va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  <w:sz w:val="14"/>
          <w:szCs w:val="14"/>
        </w:rPr>
        <w:t>S</w:t>
      </w:r>
      <w:r>
        <w:rPr>
          <w:b w:val="0"/>
          <w:bCs w:val="0"/>
          <w:spacing w:val="23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ither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zer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nite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ide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po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los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insi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sh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zero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atur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-co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ro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ea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SMP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rs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oss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z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whic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resul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maxi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ze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ficienc</w:t>
      </w:r>
      <w:r>
        <w:rPr>
          <w:b w:val="0"/>
          <w:bCs w:val="0"/>
          <w:spacing w:val="-15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left="120" w:right="119"/>
        <w:jc w:val="both"/>
      </w:pP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SMPS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serie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el</w:t>
      </w:r>
      <w:r>
        <w:rPr>
          <w:b w:val="0"/>
          <w:bCs w:val="0"/>
          <w:spacing w:val="0"/>
          <w:w w:val="100"/>
        </w:rPr>
        <w:t>em</w:t>
      </w:r>
      <w:r>
        <w:rPr>
          <w:b w:val="0"/>
          <w:bCs w:val="0"/>
          <w:spacing w:val="-1"/>
          <w:w w:val="100"/>
        </w:rPr>
        <w:t>ent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pl</w:t>
      </w:r>
      <w:r>
        <w:rPr>
          <w:b w:val="0"/>
          <w:bCs w:val="0"/>
          <w:spacing w:val="0"/>
          <w:w w:val="100"/>
        </w:rPr>
        <w:t>ac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semiconducto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itch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whi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fer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ver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sis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-1"/>
          <w:w w:val="100"/>
        </w:rPr>
        <w:t>ance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(min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zin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loss)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very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resis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FF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(block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uction)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-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fil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usin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on-d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ss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ative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ass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one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suc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acitors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ace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semic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tch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prov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cons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outpu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left="120" w:right="119"/>
        <w:jc w:val="both"/>
      </w:pP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micon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uct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switche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implem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switch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ppl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inuousl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switche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and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cie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(5</w:t>
      </w:r>
      <w:r>
        <w:rPr>
          <w:b w:val="0"/>
          <w:bCs w:val="0"/>
          <w:spacing w:val="0"/>
          <w:w w:val="100"/>
        </w:rPr>
        <w:t>0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kH</w:t>
      </w:r>
      <w:r>
        <w:rPr>
          <w:b w:val="0"/>
          <w:bCs w:val="0"/>
          <w:spacing w:val="0"/>
          <w:w w:val="100"/>
        </w:rPr>
        <w:t>z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sev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MHz)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transfe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lectrica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erg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output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throu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ss</w:t>
      </w:r>
      <w:r>
        <w:rPr>
          <w:b w:val="0"/>
          <w:bCs w:val="0"/>
          <w:spacing w:val="0"/>
          <w:w w:val="100"/>
        </w:rPr>
        <w:t>ive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comp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nen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outpu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contro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le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varyin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dut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cycle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frequ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or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semico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devic</w:t>
      </w:r>
      <w:r>
        <w:rPr>
          <w:b w:val="0"/>
          <w:bCs w:val="0"/>
          <w:spacing w:val="0"/>
          <w:w w:val="100"/>
        </w:rPr>
        <w:t>es’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sitio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erio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s.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siz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assiv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versely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pro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ortion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0"/>
          <w:w w:val="100"/>
        </w:rPr>
        <w:t>  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  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 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switchin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  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 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 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gh</w:t>
      </w:r>
      <w:r>
        <w:rPr>
          <w:b w:val="0"/>
          <w:bCs w:val="0"/>
          <w:spacing w:val="0"/>
          <w:w w:val="100"/>
        </w:rPr>
      </w:r>
    </w:p>
    <w:p>
      <w:pPr>
        <w:spacing w:after="0" w:line="255" w:lineRule="auto"/>
        <w:jc w:val="both"/>
        <w:sectPr>
          <w:type w:val="continuous"/>
          <w:pgSz w:w="12240" w:h="15840"/>
          <w:pgMar w:top="1320" w:bottom="760" w:left="1500" w:right="1140"/>
          <w:cols w:num="2" w:equalWidth="0">
            <w:col w:w="4442" w:space="598"/>
            <w:col w:w="4560"/>
          </w:cols>
        </w:sectPr>
      </w:pPr>
    </w:p>
    <w:p>
      <w:pPr>
        <w:spacing w:before="52"/>
        <w:ind w:left="414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83.040001pt;margin-top:39pt;width:121.32pt;height:63.18pt;mso-position-horizontal-relative:page;mso-position-vertical-relative:page;z-index:-10654" coordorigin="1661,780" coordsize="2426,1264">
            <v:shape style="position:absolute;left:1661;top:780;width:2426;height:1264" coordorigin="1661,780" coordsize="2426,1264" path="m2643,1136l2568,1136,2653,1270,2659,1278,2663,1286,2665,1295,2665,1302,2664,1313,2662,1320,2659,1326,2658,1327,2543,1488,2615,1548,2694,1591,2778,1618,2864,1626,2910,1625,2995,1609,3074,1580,3146,1537,3180,1510,3156,1472,2873,1472,2868,1471,2862,1470,2852,1462,2843,1452,2834,1440,2643,1136xe" filled="t" fillcolor="#000000" stroked="f">
              <v:path arrowok="t"/>
              <v:fill type="solid"/>
            </v:shape>
            <v:shape style="position:absolute;left:1661;top:780;width:2426;height:1264" coordorigin="1661,780" coordsize="2426,1264" path="m3134,947l2723,947,2730,948,2736,950,2748,956,2756,966,2762,974,2990,1333,2911,1448,2904,1458,2896,1466,2886,1471,2880,1472,3156,1472,2908,1080,2984,974,2995,962,3005,954,3014,949,3024,948,3134,948,3134,947xe" filled="t" fillcolor="#000000" stroked="f">
              <v:path arrowok="t"/>
              <v:fill type="solid"/>
            </v:shape>
            <v:shape style="position:absolute;left:1661;top:780;width:2426;height:1264" coordorigin="1661,780" coordsize="2426,1264" path="m3134,948l3024,948,3030,949,3037,952,3049,959,3059,967,3065,976,3296,1339,3298,1338,3299,1334,3300,1330,3301,1322,3306,1306,3311,1288,3316,1268,3317,1256,3318,1241,3134,948xe" filled="t" fillcolor="#000000" stroked="f">
              <v:path arrowok="t"/>
              <v:fill type="solid"/>
            </v:shape>
            <v:shape style="position:absolute;left:1661;top:780;width:2426;height:1264" coordorigin="1661,780" coordsize="2426,1264" path="m2878,780l2783,790,2695,815,2615,856,2548,911,2497,971,2459,1039,2434,1115,2425,1196,2426,1226,2429,1255,2434,1284,2440,1313,2568,1136,2643,1136,2606,1079,2622,1057,2636,1038,2650,1020,2660,1004,2670,991,2676,982,2681,976,2682,973,2693,961,2704,953,2713,948,2723,947,3134,947,3052,816,2976,792,2903,781,2878,780xe" filled="t" fillcolor="#000000" stroked="f">
              <v:path arrowok="t"/>
              <v:fill type="solid"/>
            </v:shape>
            <v:shape style="position:absolute;left:1661;top:780;width:2426;height:1264" coordorigin="1661,780" coordsize="2426,1264" path="m3199,822l3150,866,3150,877,3154,887,3199,917,3209,916,3217,912,3221,910,3199,910,3191,908,3157,868,3158,859,3199,829,3222,829,3216,826,3208,823,3199,822xe" filled="t" fillcolor="#000000" stroked="f">
              <v:path arrowok="t"/>
              <v:fill type="solid"/>
            </v:shape>
            <v:shape style="position:absolute;left:1661;top:780;width:2426;height:1264" coordorigin="1661,780" coordsize="2426,1264" path="m3222,829l3199,829,3206,830,3215,833,3238,868,3235,884,3199,910,3221,910,3226,907,3232,901,3238,894,3245,877,3245,858,3241,850,3238,842,3232,835,3224,830,3222,829xe" filled="t" fillcolor="#000000" stroked="f">
              <v:path arrowok="t"/>
              <v:fill type="solid"/>
            </v:shape>
            <v:shape style="position:absolute;left:1661;top:780;width:2426;height:1264" coordorigin="1661,780" coordsize="2426,1264" path="m3199,841l3179,841,3179,898,3187,898,3187,874,3205,874,3210,872,3215,868,3215,866,3187,866,3187,848,3216,848,3214,845,3208,842,3199,841xe" filled="t" fillcolor="#000000" stroked="f">
              <v:path arrowok="t"/>
              <v:fill type="solid"/>
            </v:shape>
            <v:shape style="position:absolute;left:1661;top:780;width:2426;height:1264" coordorigin="1661,780" coordsize="2426,1264" path="m3205,874l3196,874,3211,898,3220,898,3205,874xe" filled="t" fillcolor="#000000" stroked="f">
              <v:path arrowok="t"/>
              <v:fill type="solid"/>
            </v:shape>
            <v:shape style="position:absolute;left:1661;top:780;width:2426;height:1264" coordorigin="1661,780" coordsize="2426,1264" path="m3216,848l3202,848,3205,850,3208,851,3210,853,3210,858,3209,863,3208,865,3205,866,3215,866,3217,863,3218,858,3217,850,3216,848xe" filled="t" fillcolor="#000000" stroked="f">
              <v:path arrowok="t"/>
              <v:fill type="solid"/>
            </v:shape>
            <v:shape style="position:absolute;left:1661;top:780;width:2426;height:1264" coordorigin="1661,780" coordsize="2426,1264" path="m4014,1748l3824,1748,3824,2041,3886,2041,3886,1967,4031,1967,4084,1913,4086,1894,3886,1894,3886,1819,4085,1819,4084,1804,4046,1753,4031,1750,4014,1748xe" filled="t" fillcolor="#000000" stroked="f">
              <v:path arrowok="t"/>
              <v:fill type="solid"/>
            </v:shape>
            <v:shape style="position:absolute;left:1661;top:780;width:2426;height:1264" coordorigin="1661,780" coordsize="2426,1264" path="m4085,1819l4006,1819,4016,1826,4020,1831,4021,1837,4022,1849,4022,1862,4021,1876,4019,1884,4013,1891,4009,1892,4004,1894,4086,1894,4086,1892,4087,1872,4087,1849,4086,1825,4085,1819xe" filled="t" fillcolor="#000000" stroked="f">
              <v:path arrowok="t"/>
              <v:fill type="solid"/>
            </v:shape>
            <v:shape style="position:absolute;left:1661;top:780;width:2426;height:1264" coordorigin="1661,780" coordsize="2426,1264" path="m3786,1748l3718,1748,3718,2041,3786,2041,3786,1748xe" filled="t" fillcolor="#000000" stroked="f">
              <v:path arrowok="t"/>
              <v:fill type="solid"/>
            </v:shape>
            <v:shape style="position:absolute;left:1661;top:780;width:2426;height:1264" coordorigin="1661,780" coordsize="2426,1264" path="m3482,1748l3425,1748,3425,2041,3482,2041,3482,1930,3674,1930,3674,1852,3482,1852,3482,1748xe" filled="t" fillcolor="#000000" stroked="f">
              <v:path arrowok="t"/>
              <v:fill type="solid"/>
            </v:shape>
            <v:shape style="position:absolute;left:1661;top:780;width:2426;height:1264" coordorigin="1661,780" coordsize="2426,1264" path="m3674,1930l3613,1930,3613,2041,3674,2041,3674,1930xe" filled="t" fillcolor="#000000" stroked="f">
              <v:path arrowok="t"/>
              <v:fill type="solid"/>
            </v:shape>
            <v:shape style="position:absolute;left:1661;top:780;width:2426;height:1264" coordorigin="1661,780" coordsize="2426,1264" path="m3674,1748l3613,1748,3613,1852,3674,1852,3674,1748xe" filled="t" fillcolor="#000000" stroked="f">
              <v:path arrowok="t"/>
              <v:fill type="solid"/>
            </v:shape>
            <v:shape style="position:absolute;left:1661;top:780;width:2426;height:1264" coordorigin="1661,780" coordsize="2426,1264" path="m3344,1746l3214,1746,3192,1747,3136,1788,3126,1852,3126,1963,3148,2023,3214,2044,3324,2044,3335,2042,3346,2042,3386,1999,3386,1969,3224,1969,3214,1968,3188,1926,3188,1865,3214,1820,3384,1820,3384,1798,3355,1748,3344,1746xe" filled="t" fillcolor="#000000" stroked="f">
              <v:path arrowok="t"/>
              <v:fill type="solid"/>
            </v:shape>
            <v:shape style="position:absolute;left:1661;top:780;width:2426;height:1264" coordorigin="1661,780" coordsize="2426,1264" path="m3384,1820l3226,1820,3384,1824,3384,1820xe" filled="t" fillcolor="#000000" stroked="f">
              <v:path arrowok="t"/>
              <v:fill type="solid"/>
            </v:shape>
            <v:shape style="position:absolute;left:1661;top:780;width:2426;height:1264" coordorigin="1661,780" coordsize="2426,1264" path="m3005,1746l2906,1746,2885,1747,2830,1782,2819,1837,2818,1850,2818,1938,2827,2000,2884,2041,2906,2044,3005,2044,3064,2028,3090,1969,2915,1969,2905,1968,2881,1926,2881,1864,2918,1819,3089,1819,3086,1804,3046,1751,3026,1747,3005,1746xe" filled="t" fillcolor="#000000" stroked="f">
              <v:path arrowok="t"/>
              <v:fill type="solid"/>
            </v:shape>
            <v:shape style="position:absolute;left:1661;top:780;width:2426;height:1264" coordorigin="1661,780" coordsize="2426,1264" path="m3089,1819l2990,1819,3000,1820,3007,1823,3031,1878,3031,1910,3030,1928,3028,1942,3024,1952,3018,1960,3014,1964,3008,1967,3002,1968,2993,1969,3090,1969,3091,1952,3091,1836,3090,1824,3089,1819xe" filled="t" fillcolor="#000000" stroked="f">
              <v:path arrowok="t"/>
              <v:fill type="solid"/>
            </v:shape>
            <v:shape style="position:absolute;left:1661;top:780;width:2426;height:1264" coordorigin="1661,780" coordsize="2426,1264" path="m2724,1748l2526,1748,2526,2041,2587,2041,2587,1963,2779,1963,2749,1927,2749,1926,2778,1892,2587,1892,2587,1819,2781,1819,2780,1816,2750,1753,2738,1750,2724,1748xe" filled="t" fillcolor="#000000" stroked="f">
              <v:path arrowok="t"/>
              <v:fill type="solid"/>
            </v:shape>
            <v:shape style="position:absolute;left:1661;top:780;width:2426;height:1264" coordorigin="1661,780" coordsize="2426,1264" path="m2779,1963l2696,1963,2704,1964,2710,1967,2714,1970,2717,1975,2719,1981,2720,1990,2720,2041,2782,2041,2782,1975,2779,1963xe" filled="t" fillcolor="#000000" stroked="f">
              <v:path arrowok="t"/>
              <v:fill type="solid"/>
            </v:shape>
            <v:shape style="position:absolute;left:1661;top:780;width:2426;height:1264" coordorigin="1661,780" coordsize="2426,1264" path="m2781,1819l2694,1819,2707,1820,2716,1826,2719,1831,2722,1836,2723,1843,2724,1852,2724,1860,2722,1874,2720,1880,2717,1885,2714,1889,2710,1891,2700,1892,2778,1892,2780,1885,2782,1870,2782,1835,2781,1819xe" filled="t" fillcolor="#000000" stroked="f">
              <v:path arrowok="t"/>
              <v:fill type="solid"/>
            </v:shape>
            <v:shape style="position:absolute;left:1661;top:780;width:2426;height:1264" coordorigin="1661,780" coordsize="2426,1264" path="m2449,1746l2299,1746,2284,1748,2236,1794,2231,1819,2229,1831,2229,1955,2231,1968,2232,1981,2268,2034,2318,2044,2428,2044,2438,2042,2448,2042,2456,2040,2464,2039,2474,2033,2483,2024,2486,2014,2489,2002,2490,1986,2490,1969,2328,1969,2317,1968,2293,1938,2293,1862,2321,1820,2486,1820,2486,1793,2458,1747,2449,1746xe" filled="t" fillcolor="#000000" stroked="f">
              <v:path arrowok="t"/>
              <v:fill type="solid"/>
            </v:shape>
            <v:shape style="position:absolute;left:1661;top:780;width:2426;height:1264" coordorigin="1661,780" coordsize="2426,1264" path="m2192,1748l2124,1748,2124,2041,2192,2041,2192,1748xe" filled="t" fillcolor="#000000" stroked="f">
              <v:path arrowok="t"/>
              <v:fill type="solid"/>
            </v:shape>
            <v:shape style="position:absolute;left:1661;top:780;width:2426;height:1264" coordorigin="1661,780" coordsize="2426,1264" path="m1738,1652l1661,2041,1732,2041,1753,1798,1832,1798,1790,1692,1748,1654,1738,1652xe" filled="t" fillcolor="#000000" stroked="f">
              <v:path arrowok="t"/>
              <v:fill type="solid"/>
            </v:shape>
            <v:shape style="position:absolute;left:1661;top:780;width:2426;height:1264" coordorigin="1661,780" coordsize="2426,1264" path="m2059,1794l1994,1794,2015,2041,2087,2041,2059,1794xe" filled="t" fillcolor="#000000" stroked="f">
              <v:path arrowok="t"/>
              <v:fill type="solid"/>
            </v:shape>
            <v:shape style="position:absolute;left:1661;top:780;width:2426;height:1264" coordorigin="1661,780" coordsize="2426,1264" path="m1832,1798l1754,1798,1829,1992,1874,2024,1889,2022,1901,2015,1910,2004,1918,1992,1952,1903,1873,1903,1832,1798xe" filled="t" fillcolor="#000000" stroked="f">
              <v:path arrowok="t"/>
              <v:fill type="solid"/>
            </v:shape>
            <v:shape style="position:absolute;left:1661;top:780;width:2426;height:1264" coordorigin="1661,780" coordsize="2426,1264" path="m2010,1652l1957,1692,1874,1903,1952,1903,1993,1794,2059,1794,2048,1698,2018,1654,2010,1652xe" filled="t" fillcolor="#000000" stroked="f">
              <v:path arrowok="t"/>
              <v:fill type="solid"/>
            </v:shape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-1"/>
          <w:w w:val="100"/>
          <w:position w:val="4"/>
          <w:sz w:val="18"/>
          <w:szCs w:val="18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4"/>
          <w:szCs w:val="14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</w:r>
    </w:p>
    <w:p>
      <w:pPr>
        <w:tabs>
          <w:tab w:pos="1459" w:val="left" w:leader="none"/>
        </w:tabs>
        <w:spacing w:line="223" w:lineRule="exact"/>
        <w:ind w:left="414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-1"/>
          <w:w w:val="100"/>
          <w:position w:val="2"/>
          <w:sz w:val="18"/>
          <w:szCs w:val="18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1"/>
          <w:sz w:val="14"/>
          <w:szCs w:val="14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1"/>
          <w:sz w:val="14"/>
          <w:szCs w:val="14"/>
        </w:rPr>
        <w:tab/>
      </w:r>
      <w:r>
        <w:rPr>
          <w:rFonts w:ascii="Arial" w:hAnsi="Arial" w:cs="Arial" w:eastAsia="Arial"/>
          <w:b w:val="0"/>
          <w:bCs w:val="0"/>
          <w:spacing w:val="-1"/>
          <w:w w:val="100"/>
          <w:position w:val="4"/>
          <w:sz w:val="18"/>
          <w:szCs w:val="18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4"/>
          <w:szCs w:val="14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  <w:t>UT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</w:r>
    </w:p>
    <w:p>
      <w:pPr>
        <w:pStyle w:val="BodyText"/>
        <w:spacing w:line="254" w:lineRule="auto" w:before="1"/>
        <w:ind w:left="414" w:right="120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switchi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fre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resu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smalle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si</w:t>
      </w:r>
      <w:r>
        <w:rPr>
          <w:b w:val="0"/>
          <w:bCs w:val="0"/>
          <w:spacing w:val="-2"/>
          <w:w w:val="100"/>
        </w:rPr>
        <w:t>z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for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mag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etic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tors.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left="414" w:right="121"/>
        <w:jc w:val="both"/>
      </w:pPr>
      <w:r>
        <w:rPr/>
        <w:pict>
          <v:group style="position:absolute;margin-left:81pt;margin-top:60.199497pt;width:468pt;height:12pt;mso-position-horizontal-relative:page;mso-position-vertical-relative:paragraph;z-index:-10655" coordorigin="1620,1204" coordsize="9360,240">
            <v:shape style="position:absolute;left:1620;top:1204;width:9360;height:240" coordorigin="1620,1204" coordsize="9360,240" path="m1620,1444l10980,1444,10980,1204,1620,1204,1620,1444xe" filled="t" fillcolor="#000000" stroked="f">
              <v:path arrowok="t"/>
              <v:fill type="solid"/>
            </v:shape>
            <w10:wrap type="none"/>
          </v:group>
        </w:pic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fer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desi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ner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ug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adva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asin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nsit</w:t>
      </w:r>
      <w:r>
        <w:rPr>
          <w:b w:val="0"/>
          <w:bCs w:val="0"/>
          <w:spacing w:val="-15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it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ss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nsid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tro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ditio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trica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oise.</w:t>
      </w:r>
      <w:r>
        <w:rPr>
          <w:b w:val="0"/>
          <w:bCs w:val="0"/>
          <w:spacing w:val="0"/>
          <w:w w:val="100"/>
        </w:rPr>
      </w:r>
    </w:p>
    <w:p>
      <w:pPr>
        <w:spacing w:after="0" w:line="255" w:lineRule="auto"/>
        <w:jc w:val="both"/>
        <w:sectPr>
          <w:type w:val="continuous"/>
          <w:pgSz w:w="12240" w:h="15840"/>
          <w:pgMar w:top="1320" w:bottom="760" w:left="1500" w:right="1140"/>
          <w:cols w:num="3" w:equalWidth="0">
            <w:col w:w="678" w:space="1306"/>
            <w:col w:w="1884" w:space="879"/>
            <w:col w:w="4853"/>
          </w:cols>
        </w:sectPr>
      </w:pPr>
    </w:p>
    <w:p>
      <w:pPr>
        <w:spacing w:line="240" w:lineRule="exact" w:before="2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headerReference w:type="even" r:id="rId8"/>
          <w:headerReference w:type="default" r:id="rId9"/>
          <w:pgSz w:w="12240" w:h="15840"/>
          <w:pgMar w:header="477" w:footer="747" w:top="1060" w:bottom="940" w:left="1120" w:right="1480"/>
        </w:sectPr>
      </w:pPr>
    </w:p>
    <w:p>
      <w:pPr>
        <w:pStyle w:val="Heading1"/>
        <w:ind w:right="165"/>
        <w:jc w:val="both"/>
        <w:rPr>
          <w:b w:val="0"/>
          <w:bCs w:val="0"/>
        </w:rPr>
      </w:pPr>
      <w:r>
        <w:rPr/>
        <w:pict>
          <v:group style="position:absolute;margin-left:63pt;margin-top:-9.684121pt;width:468pt;height:.1pt;mso-position-horizontal-relative:page;mso-position-vertical-relative:paragraph;z-index:-10643" coordorigin="1260,-194" coordsize="9360,2">
            <v:shape style="position:absolute;left:1260;top:-194;width:9360;height:2" coordorigin="1260,-194" coordsize="9360,0" path="m1260,-194l10620,-194e" filled="f" stroked="t" strokeweight="1.120pt" strokecolor="#000000">
              <v:path arrowok="t"/>
            </v:shape>
            <w10:wrap type="none"/>
          </v:group>
        </w:pict>
      </w:r>
      <w:r>
        <w:rPr/>
        <w:pict>
          <v:group style="position:absolute;margin-left:63pt;margin-top:740.969971pt;width:468pt;height:.1pt;mso-position-horizontal-relative:page;mso-position-vertical-relative:page;z-index:-10642" coordorigin="1260,14819" coordsize="9360,2">
            <v:shape style="position:absolute;left:1260;top:14819;width:9360;height:2" coordorigin="1260,14819" coordsize="9360,0" path="m1260,14819l10620,14819e" filled="f" stroked="t" strokeweight="1.120pt" strokecolor="#000000">
              <v:path arrowok="t"/>
            </v:shape>
            <w10:wrap type="none"/>
          </v:group>
        </w:pict>
      </w:r>
      <w:bookmarkStart w:name="Selection of SMPS Topologies" w:id="9"/>
      <w:bookmarkEnd w:id="9"/>
      <w:r>
        <w:rPr/>
      </w:r>
      <w:r>
        <w:rPr>
          <w:spacing w:val="-1"/>
          <w:w w:val="100"/>
        </w:rPr>
        <w:t>SE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ECTIO</w:t>
      </w:r>
      <w:r>
        <w:rPr>
          <w:spacing w:val="0"/>
          <w:w w:val="100"/>
        </w:rPr>
        <w:t>N</w:t>
      </w:r>
      <w:r>
        <w:rPr>
          <w:spacing w:val="-14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0"/>
          <w:w w:val="100"/>
        </w:rPr>
        <w:t>F</w:t>
      </w:r>
      <w:r>
        <w:rPr>
          <w:spacing w:val="-13"/>
          <w:w w:val="100"/>
        </w:rPr>
        <w:t> </w:t>
      </w:r>
      <w:r>
        <w:rPr>
          <w:spacing w:val="-1"/>
          <w:w w:val="100"/>
        </w:rPr>
        <w:t>SMP</w:t>
      </w:r>
      <w:r>
        <w:rPr>
          <w:spacing w:val="0"/>
          <w:w w:val="100"/>
        </w:rPr>
        <w:t>S</w:t>
      </w:r>
      <w:r>
        <w:rPr>
          <w:spacing w:val="-14"/>
          <w:w w:val="100"/>
        </w:rPr>
        <w:t> </w:t>
      </w:r>
      <w:r>
        <w:rPr>
          <w:spacing w:val="-20"/>
          <w:w w:val="100"/>
        </w:rPr>
        <w:t>T</w:t>
      </w:r>
      <w:r>
        <w:rPr>
          <w:spacing w:val="0"/>
          <w:w w:val="100"/>
        </w:rPr>
        <w:t>O</w:t>
      </w:r>
      <w:r>
        <w:rPr>
          <w:spacing w:val="-1"/>
          <w:w w:val="100"/>
        </w:rPr>
        <w:t>PO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OGIES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line="255" w:lineRule="auto"/>
        <w:ind w:right="0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sever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pol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gi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commo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impl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SMPS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ny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top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log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work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ecificatio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;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ho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eve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eac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top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gy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iq</w:t>
      </w:r>
      <w:r>
        <w:rPr>
          <w:b w:val="0"/>
          <w:bCs w:val="0"/>
          <w:spacing w:val="0"/>
          <w:w w:val="100"/>
        </w:rPr>
        <w:t>ue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fe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ur</w:t>
      </w:r>
      <w:r>
        <w:rPr>
          <w:b w:val="0"/>
          <w:bCs w:val="0"/>
          <w:spacing w:val="-1"/>
          <w:w w:val="100"/>
        </w:rPr>
        <w:t>es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ich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k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suite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cer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pp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icatio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sel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bes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top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log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giv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spec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essentia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kn</w:t>
      </w:r>
      <w:r>
        <w:rPr>
          <w:b w:val="0"/>
          <w:bCs w:val="0"/>
          <w:spacing w:val="0"/>
          <w:w w:val="100"/>
        </w:rPr>
        <w:t>ow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asic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operation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advan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drawbacks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complexit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are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rtic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la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olo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fol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owi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whi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selectin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appr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priat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topo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ogy: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2"/>
        </w:numPr>
        <w:tabs>
          <w:tab w:pos="500" w:val="left" w:leader="none"/>
        </w:tabs>
        <w:spacing w:line="254" w:lineRule="auto" w:before="80"/>
        <w:ind w:left="500" w:right="179" w:hanging="360"/>
        <w:jc w:val="left"/>
      </w:pP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igh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tha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rang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ge?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2"/>
        </w:numPr>
        <w:tabs>
          <w:tab w:pos="500" w:val="left" w:leader="none"/>
        </w:tabs>
        <w:spacing w:before="41"/>
        <w:ind w:left="500" w:right="1355" w:hanging="361"/>
        <w:jc w:val="both"/>
      </w:pPr>
      <w:r>
        <w:rPr>
          <w:b w:val="0"/>
          <w:bCs w:val="0"/>
          <w:spacing w:val="-1"/>
          <w:w w:val="100"/>
        </w:rPr>
        <w:t>Ho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man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ired?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2"/>
        </w:numPr>
        <w:tabs>
          <w:tab w:pos="499" w:val="left" w:leader="none"/>
        </w:tabs>
        <w:spacing w:before="53"/>
        <w:ind w:left="499" w:right="352" w:hanging="360"/>
        <w:jc w:val="both"/>
      </w:pP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electri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isol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requ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red?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2"/>
        </w:numPr>
        <w:tabs>
          <w:tab w:pos="500" w:val="left" w:leader="none"/>
        </w:tabs>
        <w:spacing w:before="52"/>
        <w:ind w:left="500" w:right="1025" w:hanging="361"/>
        <w:jc w:val="both"/>
      </w:pP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t/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ver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ig</w:t>
      </w:r>
      <w:r>
        <w:rPr>
          <w:b w:val="0"/>
          <w:bCs w:val="0"/>
          <w:spacing w:val="0"/>
          <w:w w:val="100"/>
        </w:rPr>
        <w:t>h?</w:t>
      </w:r>
    </w:p>
    <w:p>
      <w:pPr>
        <w:pStyle w:val="BodyText"/>
        <w:numPr>
          <w:ilvl w:val="0"/>
          <w:numId w:val="2"/>
        </w:numPr>
        <w:tabs>
          <w:tab w:pos="500" w:val="left" w:leader="none"/>
        </w:tabs>
        <w:spacing w:before="53"/>
        <w:ind w:left="500" w:right="1042" w:hanging="361"/>
        <w:jc w:val="both"/>
      </w:pP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t/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ver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?</w:t>
      </w:r>
    </w:p>
    <w:p>
      <w:pPr>
        <w:pStyle w:val="BodyText"/>
        <w:numPr>
          <w:ilvl w:val="0"/>
          <w:numId w:val="2"/>
        </w:numPr>
        <w:tabs>
          <w:tab w:pos="500" w:val="left" w:leader="none"/>
        </w:tabs>
        <w:spacing w:line="254" w:lineRule="auto" w:before="53"/>
        <w:ind w:left="500" w:right="180" w:hanging="360"/>
        <w:jc w:val="both"/>
      </w:pP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maximu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ppl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"/>
          <w:w w:val="100"/>
        </w:rPr>
        <w:t>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ha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maximum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dut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cyc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e?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1"/>
        <w:ind w:right="0"/>
        <w:jc w:val="both"/>
      </w:pP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(a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determin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ethe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sup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sh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buck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os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buck-bo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type.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ctor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(b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(c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etermin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no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sup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pol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lia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ility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supp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ds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se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pro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olo</w:t>
      </w:r>
      <w:r>
        <w:rPr>
          <w:b w:val="0"/>
          <w:bCs w:val="0"/>
          <w:spacing w:val="0"/>
          <w:w w:val="100"/>
        </w:rPr>
        <w:t>gy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asi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factor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(d)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(e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(f).</w:t>
      </w:r>
      <w:r>
        <w:rPr>
          <w:b w:val="0"/>
          <w:bCs w:val="0"/>
          <w:spacing w:val="0"/>
          <w:w w:val="100"/>
        </w:rPr>
      </w:r>
    </w:p>
    <w:p>
      <w:pPr>
        <w:pStyle w:val="Heading2"/>
        <w:spacing w:before="75"/>
        <w:ind w:right="2823"/>
        <w:jc w:val="both"/>
        <w:rPr>
          <w:b w:val="0"/>
          <w:bCs w:val="0"/>
        </w:rPr>
      </w:pPr>
      <w:r>
        <w:rPr>
          <w:spacing w:val="0"/>
          <w:w w:val="100"/>
        </w:rPr>
        <w:br w:type="column"/>
      </w:r>
      <w:bookmarkStart w:name="Buck Converter" w:id="10"/>
      <w:bookmarkEnd w:id="10"/>
      <w:r>
        <w:rPr>
          <w:spacing w:val="0"/>
          <w:w w:val="100"/>
        </w:rPr>
      </w:r>
      <w:bookmarkStart w:name="_bookmark3" w:id="11"/>
      <w:bookmarkEnd w:id="11"/>
      <w:r>
        <w:rPr>
          <w:spacing w:val="0"/>
          <w:w w:val="100"/>
        </w:rPr>
      </w:r>
      <w:r>
        <w:rPr>
          <w:spacing w:val="0"/>
          <w:w w:val="100"/>
        </w:rPr>
        <w:t>Buck</w:t>
      </w:r>
      <w:r>
        <w:rPr>
          <w:spacing w:val="-16"/>
          <w:w w:val="100"/>
        </w:rPr>
        <w:t> </w:t>
      </w:r>
      <w:r>
        <w:rPr>
          <w:spacing w:val="0"/>
          <w:w w:val="100"/>
        </w:rPr>
        <w:t>Con</w:t>
      </w:r>
      <w:r>
        <w:rPr>
          <w:spacing w:val="-1"/>
          <w:w w:val="100"/>
        </w:rPr>
        <w:t>v</w:t>
      </w:r>
      <w:r>
        <w:rPr>
          <w:spacing w:val="0"/>
          <w:w w:val="100"/>
        </w:rPr>
        <w:t>erter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5" w:lineRule="auto"/>
        <w:ind w:right="140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buc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impl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nly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pro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low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av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basi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sche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"/>
          <w:w w:val="100"/>
        </w:rPr>
        <w:t>ati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switch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wavefo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ms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buck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conver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hyperlink w:history="true" w:anchor="_bookmark4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2</w:t>
        </w:r>
      </w:hyperlink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138"/>
        <w:jc w:val="both"/>
      </w:pP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buc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-1"/>
          <w:w w:val="100"/>
        </w:rPr>
        <w:t>erte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(Q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lace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ries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so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5"/>
          <w:w w:val="100"/>
        </w:rPr>
        <w:t>V</w:t>
      </w:r>
      <w:r>
        <w:rPr>
          <w:b w:val="0"/>
          <w:bCs w:val="0"/>
          <w:spacing w:val="0"/>
          <w:w w:val="100"/>
          <w:sz w:val="14"/>
          <w:szCs w:val="14"/>
        </w:rPr>
        <w:t>I</w:t>
      </w:r>
      <w:r>
        <w:rPr>
          <w:b w:val="0"/>
          <w:bCs w:val="0"/>
          <w:spacing w:val="-1"/>
          <w:w w:val="100"/>
          <w:sz w:val="14"/>
          <w:szCs w:val="14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so</w:t>
      </w:r>
      <w:r>
        <w:rPr>
          <w:b w:val="0"/>
          <w:bCs w:val="0"/>
          <w:spacing w:val="0"/>
          <w:w w:val="100"/>
        </w:rPr>
        <w:t>ur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5"/>
          <w:w w:val="100"/>
        </w:rPr>
        <w:t>V</w:t>
      </w:r>
      <w:r>
        <w:rPr>
          <w:b w:val="0"/>
          <w:bCs w:val="0"/>
          <w:spacing w:val="0"/>
          <w:w w:val="100"/>
          <w:sz w:val="14"/>
          <w:szCs w:val="14"/>
        </w:rPr>
        <w:t>IN</w:t>
      </w:r>
      <w:r>
        <w:rPr>
          <w:b w:val="0"/>
          <w:bCs w:val="0"/>
          <w:spacing w:val="0"/>
          <w:w w:val="102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feed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throu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ow-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ass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filte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imp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emente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acito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4" w:lineRule="auto" w:before="80"/>
        <w:ind w:right="139"/>
        <w:jc w:val="both"/>
      </w:pP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stea</w:t>
      </w:r>
      <w:r>
        <w:rPr>
          <w:b w:val="0"/>
          <w:bCs w:val="0"/>
          <w:spacing w:val="0"/>
          <w:w w:val="100"/>
        </w:rPr>
        <w:t>dy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op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for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peri</w:t>
      </w:r>
      <w:r>
        <w:rPr>
          <w:b w:val="0"/>
          <w:bCs w:val="0"/>
          <w:spacing w:val="0"/>
          <w:w w:val="100"/>
        </w:rPr>
        <w:t>od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"/>
          <w:w w:val="100"/>
        </w:rPr>
        <w:t>ovid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output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(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peri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flo</w:t>
      </w:r>
      <w:r>
        <w:rPr>
          <w:b w:val="0"/>
          <w:bCs w:val="0"/>
          <w:spacing w:val="0"/>
          <w:w w:val="100"/>
        </w:rPr>
        <w:t>ws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thro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6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betwee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5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5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2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UT</w:t>
      </w:r>
      <w:r>
        <w:rPr>
          <w:b w:val="0"/>
          <w:bCs w:val="0"/>
          <w:spacing w:val="6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forwar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directio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hyperlink w:history="true" w:anchor="_bookmark4"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2</w:t>
        </w:r>
        <w:r>
          <w:rPr>
            <w:b w:val="0"/>
            <w:bCs w:val="0"/>
            <w:spacing w:val="34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(C)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erefore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ind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L</w:t>
      </w:r>
      <w:r>
        <w:rPr>
          <w:b w:val="0"/>
          <w:bCs w:val="0"/>
          <w:spacing w:val="27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rises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li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earl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prese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va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-1"/>
          <w:w w:val="100"/>
          <w:sz w:val="14"/>
          <w:szCs w:val="14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33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  <w:sz w:val="14"/>
          <w:szCs w:val="14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2,</w:t>
      </w:r>
      <w:r>
        <w:rPr>
          <w:b w:val="0"/>
          <w:bCs w:val="0"/>
          <w:spacing w:val="34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hyperlink w:history="true" w:anchor="_bookmark4">
        <w:r>
          <w:rPr>
            <w:b w:val="0"/>
            <w:bCs w:val="0"/>
            <w:spacing w:val="-1"/>
            <w:w w:val="100"/>
          </w:rPr>
          <w:t>Figur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3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2</w:t>
        </w:r>
        <w:r>
          <w:rPr>
            <w:b w:val="0"/>
            <w:bCs w:val="0"/>
            <w:spacing w:val="-2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(E).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138"/>
        <w:jc w:val="both"/>
      </w:pPr>
      <w:r>
        <w:rPr>
          <w:b w:val="0"/>
          <w:bCs w:val="0"/>
          <w:spacing w:val="-1"/>
          <w:w w:val="100"/>
        </w:rPr>
        <w:t>Dur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-3"/>
          <w:w w:val="100"/>
          <w:sz w:val="14"/>
          <w:szCs w:val="14"/>
        </w:rPr>
        <w:t>F</w:t>
      </w:r>
      <w:r>
        <w:rPr>
          <w:b w:val="0"/>
          <w:bCs w:val="0"/>
          <w:spacing w:val="0"/>
          <w:w w:val="100"/>
          <w:sz w:val="14"/>
          <w:szCs w:val="14"/>
        </w:rPr>
        <w:t>F</w:t>
      </w:r>
      <w:r>
        <w:rPr>
          <w:b w:val="0"/>
          <w:bCs w:val="0"/>
          <w:spacing w:val="35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riod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21"/>
          <w:w w:val="100"/>
        </w:rPr>
        <w:t>F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contin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-1"/>
          <w:w w:val="100"/>
        </w:rPr>
        <w:t>fl</w:t>
      </w:r>
      <w:r>
        <w:rPr>
          <w:b w:val="0"/>
          <w:bCs w:val="0"/>
          <w:spacing w:val="0"/>
          <w:w w:val="100"/>
        </w:rPr>
        <w:t>ow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same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cti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store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erg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withi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nductor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conti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ue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pp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rrent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D1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compl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urin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7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FF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(</w:t>
      </w:r>
      <w:r>
        <w:rPr>
          <w:b w:val="0"/>
          <w:bCs w:val="0"/>
          <w:spacing w:val="-23"/>
          <w:w w:val="100"/>
        </w:rPr>
        <w:t>T</w:t>
      </w:r>
      <w:r>
        <w:rPr>
          <w:b w:val="0"/>
          <w:bCs w:val="0"/>
          <w:spacing w:val="0"/>
          <w:w w:val="100"/>
          <w:sz w:val="14"/>
          <w:szCs w:val="14"/>
        </w:rPr>
        <w:t>O</w:t>
      </w:r>
      <w:r>
        <w:rPr>
          <w:b w:val="0"/>
          <w:bCs w:val="0"/>
          <w:spacing w:val="-4"/>
          <w:w w:val="100"/>
          <w:sz w:val="14"/>
          <w:szCs w:val="14"/>
        </w:rPr>
        <w:t>F</w:t>
      </w:r>
      <w:r>
        <w:rPr>
          <w:b w:val="0"/>
          <w:bCs w:val="0"/>
          <w:spacing w:val="-1"/>
          <w:w w:val="100"/>
          <w:sz w:val="14"/>
          <w:szCs w:val="14"/>
        </w:rPr>
        <w:t>F</w:t>
      </w:r>
      <w:r>
        <w:rPr>
          <w:b w:val="0"/>
          <w:bCs w:val="0"/>
          <w:spacing w:val="-1"/>
          <w:w w:val="100"/>
        </w:rPr>
        <w:t>)</w:t>
      </w:r>
      <w:r>
        <w:rPr>
          <w:b w:val="0"/>
          <w:bCs w:val="0"/>
          <w:spacing w:val="0"/>
          <w:w w:val="100"/>
        </w:rPr>
        <w:t>;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thus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le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fre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whe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ode.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Dur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-4"/>
          <w:w w:val="100"/>
          <w:sz w:val="14"/>
          <w:szCs w:val="14"/>
        </w:rPr>
        <w:t>F</w:t>
      </w:r>
      <w:r>
        <w:rPr>
          <w:b w:val="0"/>
          <w:bCs w:val="0"/>
          <w:spacing w:val="0"/>
          <w:w w:val="100"/>
          <w:sz w:val="14"/>
          <w:szCs w:val="14"/>
        </w:rPr>
        <w:t>F</w:t>
      </w:r>
      <w:r>
        <w:rPr>
          <w:b w:val="0"/>
          <w:bCs w:val="0"/>
          <w:spacing w:val="12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erio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1"/>
          <w:w w:val="100"/>
        </w:rPr>
        <w:t>V</w:t>
      </w:r>
      <w:r>
        <w:rPr>
          <w:b w:val="0"/>
          <w:bCs w:val="0"/>
          <w:spacing w:val="0"/>
          <w:w w:val="100"/>
          <w:sz w:val="14"/>
          <w:szCs w:val="14"/>
        </w:rPr>
        <w:t>O</w:t>
      </w:r>
      <w:r>
        <w:rPr>
          <w:b w:val="0"/>
          <w:bCs w:val="0"/>
          <w:spacing w:val="-1"/>
          <w:w w:val="100"/>
          <w:sz w:val="14"/>
          <w:szCs w:val="14"/>
        </w:rPr>
        <w:t>U</w:t>
      </w:r>
      <w:r>
        <w:rPr>
          <w:b w:val="0"/>
          <w:bCs w:val="0"/>
          <w:spacing w:val="0"/>
          <w:w w:val="100"/>
          <w:sz w:val="14"/>
          <w:szCs w:val="14"/>
        </w:rPr>
        <w:t>T</w:t>
      </w:r>
      <w:r>
        <w:rPr>
          <w:b w:val="0"/>
          <w:bCs w:val="0"/>
          <w:spacing w:val="12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pli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ind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vers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rect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2"/>
          <w:w w:val="100"/>
        </w:rPr>
        <w:t> </w:t>
      </w:r>
      <w:hyperlink w:history="true" w:anchor="_bookmark4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</w:t>
        </w:r>
        <w:r>
          <w:rPr>
            <w:b w:val="0"/>
            <w:bCs w:val="0"/>
            <w:spacing w:val="0"/>
            <w:w w:val="100"/>
          </w:rPr>
          <w:t>u</w:t>
        </w:r>
        <w:r>
          <w:rPr>
            <w:b w:val="0"/>
            <w:bCs w:val="0"/>
            <w:spacing w:val="-1"/>
            <w:w w:val="100"/>
          </w:rPr>
          <w:t>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2</w:t>
        </w:r>
        <w:r>
          <w:rPr>
            <w:b w:val="0"/>
            <w:bCs w:val="0"/>
            <w:spacing w:val="-2"/>
            <w:w w:val="100"/>
          </w:rPr>
          <w:t> </w:t>
        </w:r>
      </w:hyperlink>
      <w:r>
        <w:rPr>
          <w:b w:val="0"/>
          <w:bCs w:val="0"/>
          <w:spacing w:val="0"/>
          <w:w w:val="100"/>
        </w:rPr>
        <w:t>(</w:t>
      </w:r>
      <w:r>
        <w:rPr>
          <w:b w:val="0"/>
          <w:bCs w:val="0"/>
          <w:spacing w:val="-1"/>
          <w:w w:val="100"/>
        </w:rPr>
        <w:t>C)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herefore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va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8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  <w:sz w:val="14"/>
          <w:szCs w:val="14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1,</w:t>
      </w:r>
      <w:r>
        <w:rPr>
          <w:b w:val="0"/>
          <w:bCs w:val="0"/>
          <w:spacing w:val="10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-1"/>
          <w:w w:val="100"/>
        </w:rPr>
        <w:t> </w:t>
      </w:r>
      <w:hyperlink w:history="true" w:anchor="_bookmark4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3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2</w:t>
        </w:r>
        <w:r>
          <w:rPr>
            <w:b w:val="0"/>
            <w:bCs w:val="0"/>
            <w:spacing w:val="-2"/>
            <w:w w:val="100"/>
          </w:rPr>
          <w:t> </w:t>
        </w:r>
      </w:hyperlink>
      <w:r>
        <w:rPr>
          <w:b w:val="0"/>
          <w:bCs w:val="0"/>
          <w:spacing w:val="0"/>
          <w:w w:val="100"/>
        </w:rPr>
        <w:t>(</w:t>
      </w:r>
      <w:r>
        <w:rPr>
          <w:b w:val="0"/>
          <w:bCs w:val="0"/>
          <w:spacing w:val="-1"/>
          <w:w w:val="100"/>
        </w:rPr>
        <w:t>E).</w:t>
      </w:r>
      <w:r>
        <w:rPr>
          <w:b w:val="0"/>
          <w:bCs w:val="0"/>
          <w:spacing w:val="0"/>
          <w:w w:val="100"/>
        </w:rPr>
      </w:r>
    </w:p>
    <w:p>
      <w:pPr>
        <w:spacing w:after="0" w:line="255" w:lineRule="auto"/>
        <w:jc w:val="both"/>
        <w:sectPr>
          <w:type w:val="continuous"/>
          <w:pgSz w:w="12240" w:h="15840"/>
          <w:pgMar w:top="1320" w:bottom="760" w:left="1120" w:right="1480"/>
          <w:cols w:num="2" w:equalWidth="0">
            <w:col w:w="4460" w:space="580"/>
            <w:col w:w="4600"/>
          </w:cols>
        </w:sectPr>
      </w:pP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pgSz w:w="12240" w:h="15840"/>
          <w:pgMar w:header="477" w:footer="569" w:top="1060" w:bottom="760" w:left="1480" w:right="1120"/>
        </w:sectPr>
      </w:pPr>
    </w:p>
    <w:p>
      <w:pPr>
        <w:pStyle w:val="Heading3"/>
        <w:tabs>
          <w:tab w:pos="1774" w:val="left" w:leader="none"/>
        </w:tabs>
        <w:spacing w:before="74"/>
        <w:ind w:right="0"/>
        <w:jc w:val="left"/>
        <w:rPr>
          <w:b w:val="0"/>
          <w:bCs w:val="0"/>
        </w:rPr>
      </w:pPr>
      <w:r>
        <w:rPr/>
        <w:pict>
          <v:group style="position:absolute;margin-left:81pt;margin-top:-9.99009pt;width:468pt;height:.1pt;mso-position-horizontal-relative:page;mso-position-vertical-relative:paragraph;z-index:-10639" coordorigin="1620,-200" coordsize="9360,2">
            <v:shape style="position:absolute;left:1620;top:-200;width:9360;height:2" coordorigin="1620,-200" coordsize="9360,0" path="m1620,-200l10980,-200e" filled="f" stroked="t" strokeweight="1.120pt" strokecolor="#000000">
              <v:path arrowok="t"/>
            </v:shape>
            <w10:wrap type="none"/>
          </v:group>
        </w:pict>
      </w:r>
      <w:r>
        <w:rPr/>
        <w:pict>
          <v:group style="position:absolute;margin-left:80.710007pt;margin-top:16.149904pt;width:468.57998pt;height:410.739995pt;mso-position-horizontal-relative:page;mso-position-vertical-relative:paragraph;z-index:-10632" coordorigin="1614,323" coordsize="9372,8215">
            <v:group style="position:absolute;left:1625;top:334;width:9355;height:2" coordorigin="1625,334" coordsize="9355,2">
              <v:shape style="position:absolute;left:1625;top:334;width:9355;height:2" coordorigin="1625,334" coordsize="9355,0" path="m1625,334l10980,334e" filled="f" stroked="t" strokeweight=".579980pt" strokecolor="#000000">
                <v:path arrowok="t"/>
              </v:shape>
            </v:group>
            <v:group style="position:absolute;left:10975;top:334;width:2;height:8198" coordorigin="10975,334" coordsize="2,8198">
              <v:shape style="position:absolute;left:10975;top:334;width:2;height:8198" coordorigin="10975,334" coordsize="0,8198" path="m10975,334l10975,8532e" filled="f" stroked="t" strokeweight=".579980pt" strokecolor="#000000">
                <v:path arrowok="t"/>
              </v:shape>
            </v:group>
            <v:group style="position:absolute;left:1620;top:8527;width:9355;height:2" coordorigin="1620,8527" coordsize="9355,2">
              <v:shape style="position:absolute;left:1620;top:8527;width:9355;height:2" coordorigin="1620,8527" coordsize="9355,0" path="m1620,8527l10975,8527e" filled="f" stroked="t" strokeweight=".579980pt" strokecolor="#000000">
                <v:path arrowok="t"/>
              </v:shape>
            </v:group>
            <v:group style="position:absolute;left:1625;top:329;width:2;height:8198" coordorigin="1625,329" coordsize="2,8198">
              <v:shape style="position:absolute;left:1625;top:329;width:2;height:8198" coordorigin="1625,329" coordsize="0,8198" path="m1625,329l1625,8527e" filled="f" stroked="t" strokeweight=".58001pt" strokecolor="#000000">
                <v:path arrowok="t"/>
              </v:shape>
            </v:group>
            <w10:wrap type="none"/>
          </v:group>
        </w:pict>
      </w:r>
      <w:bookmarkStart w:name="FIGURE 2: Buck Converter" w:id="12"/>
      <w:bookmarkEnd w:id="12"/>
      <w:r>
        <w:rPr/>
      </w:r>
      <w:bookmarkStart w:name="_bookmark4" w:id="13"/>
      <w:bookmarkEnd w:id="13"/>
      <w:r>
        <w:rPr/>
      </w:r>
      <w:r>
        <w:rPr>
          <w:spacing w:val="0"/>
          <w:w w:val="100"/>
        </w:rPr>
        <w:t>FIG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RE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2:</w:t>
      </w:r>
      <w:r>
        <w:rPr>
          <w:spacing w:val="0"/>
          <w:w w:val="100"/>
        </w:rPr>
        <w:tab/>
      </w:r>
      <w:r>
        <w:rPr>
          <w:spacing w:val="0"/>
          <w:w w:val="100"/>
        </w:rPr>
        <w:t>BUCK</w:t>
      </w:r>
      <w:r>
        <w:rPr>
          <w:spacing w:val="-19"/>
          <w:w w:val="100"/>
        </w:rPr>
        <w:t> </w:t>
      </w:r>
      <w:r>
        <w:rPr>
          <w:spacing w:val="0"/>
          <w:w w:val="100"/>
        </w:rPr>
        <w:t>CONVE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TER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100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31.580002pt;margin-top:11.021882pt;width:170.98pt;height:95.08pt;mso-position-horizontal-relative:page;mso-position-vertical-relative:paragraph;z-index:-10633" coordorigin="4632,220" coordsize="3420,1902">
            <v:group style="position:absolute;left:5875;top:654;width:2;height:305" coordorigin="5875,654" coordsize="2,305">
              <v:shape style="position:absolute;left:5875;top:654;width:2;height:305" coordorigin="5875,654" coordsize="0,305" path="m5875,654l5875,959e" filled="f" stroked="t" strokeweight=".58001pt" strokecolor="#000000">
                <v:path arrowok="t"/>
              </v:shape>
            </v:group>
            <v:group style="position:absolute;left:5647;top:954;width:496;height:2" coordorigin="5647,954" coordsize="496,2">
              <v:shape style="position:absolute;left:5647;top:954;width:496;height:2" coordorigin="5647,954" coordsize="496,0" path="m5647,954l6143,954e" filled="f" stroked="t" strokeweight=".579980pt" strokecolor="#000000">
                <v:path arrowok="t"/>
              </v:shape>
            </v:group>
            <v:group style="position:absolute;left:7511;top:1690;width:284;height:2" coordorigin="7511,1690" coordsize="284,2">
              <v:shape style="position:absolute;left:7511;top:1690;width:284;height:2" coordorigin="7511,1690" coordsize="284,0" path="m7511,1690l7795,1690e" filled="f" stroked="t" strokeweight=".579980pt" strokecolor="#000000">
                <v:path arrowok="t"/>
              </v:shape>
            </v:group>
            <v:group style="position:absolute;left:7496;top:1609;width:292;height:2" coordorigin="7496,1609" coordsize="292,2">
              <v:shape style="position:absolute;left:7496;top:1609;width:292;height:2" coordorigin="7496,1609" coordsize="292,0" path="m7496,1609l7788,1609e" filled="f" stroked="t" strokeweight=".579980pt" strokecolor="#000000">
                <v:path arrowok="t"/>
              </v:shape>
            </v:group>
            <v:group style="position:absolute;left:5426;top:293;width:722;height:2" coordorigin="5426,293" coordsize="722,2">
              <v:shape style="position:absolute;left:5426;top:293;width:722;height:2" coordorigin="5426,293" coordsize="722,0" path="m5426,293l6149,293e" filled="f" stroked="t" strokeweight=".58004pt" strokecolor="#000000">
                <v:path arrowok="t"/>
              </v:shape>
            </v:group>
            <v:group style="position:absolute;left:4697;top:2048;width:3269;height:2" coordorigin="4697,2048" coordsize="3269,2">
              <v:shape style="position:absolute;left:4697;top:2048;width:3269;height:2" coordorigin="4697,2048" coordsize="3269,0" path="m4697,2048l7966,2048e" filled="f" stroked="t" strokeweight=".58004pt" strokecolor="#000000">
                <v:path arrowok="t"/>
              </v:shape>
              <v:shape style="position:absolute;left:5872;top:276;width:2179;height:1831" type="#_x0000_t75">
                <v:imagedata r:id="rId10" o:title=""/>
              </v:shape>
            </v:group>
            <v:group style="position:absolute;left:5328;top:234;width:103;height:121" coordorigin="5328,234" coordsize="103,121">
              <v:shape style="position:absolute;left:5328;top:234;width:103;height:121" coordorigin="5328,234" coordsize="103,121" path="m5391,294l5333,328,5328,336,5328,355,5344,346,5417,302,5406,302,5391,294xe" filled="t" fillcolor="#000000" stroked="f">
                <v:path arrowok="t"/>
                <v:fill type="solid"/>
              </v:shape>
              <v:shape style="position:absolute;left:5328;top:234;width:103;height:121" coordorigin="5328,234" coordsize="103,121" path="m5406,284l5391,294,5406,302,5417,302,5406,284xe" filled="t" fillcolor="#000000" stroked="f">
                <v:path arrowok="t"/>
                <v:fill type="solid"/>
              </v:shape>
              <v:shape style="position:absolute;left:5328;top:234;width:103;height:121" coordorigin="5328,234" coordsize="103,121" path="m5416,284l5406,284,5417,302,5431,294,5416,284xe" filled="t" fillcolor="#000000" stroked="f">
                <v:path arrowok="t"/>
                <v:fill type="solid"/>
              </v:shape>
              <v:shape style="position:absolute;left:5328;top:234;width:103;height:121" coordorigin="5328,234" coordsize="103,121" path="m5342,242l5348,251,5348,269,5391,294,5406,284,5416,284,5342,242xe" filled="t" fillcolor="#000000" stroked="f">
                <v:path arrowok="t"/>
                <v:fill type="solid"/>
              </v:shape>
              <v:shape style="position:absolute;left:5328;top:234;width:103;height:121" coordorigin="5328,234" coordsize="103,121" path="m5328,234l5328,293,5348,293,5348,269,5333,260,5342,242,5328,234xe" filled="t" fillcolor="#000000" stroked="f">
                <v:path arrowok="t"/>
                <v:fill type="solid"/>
              </v:shape>
              <v:shape style="position:absolute;left:5328;top:234;width:103;height:121" coordorigin="5328,234" coordsize="103,121" path="m5342,242l5333,260,5348,269,5348,251,5342,242xe" filled="t" fillcolor="#000000" stroked="f">
                <v:path arrowok="t"/>
                <v:fill type="solid"/>
              </v:shape>
            </v:group>
            <v:group style="position:absolute;left:5328;top:293;width:20;height:43" coordorigin="5328,293" coordsize="20,43">
              <v:shape style="position:absolute;left:5328;top:293;width:20;height:43" coordorigin="5328,293" coordsize="20,43" path="m5328,314l5348,314e" filled="f" stroked="t" strokeweight="2.260pt" strokecolor="#000000">
                <v:path arrowok="t"/>
              </v:shape>
            </v:group>
            <v:group style="position:absolute;left:5338;top:251;width:73;height:85" coordorigin="5338,251" coordsize="73,85">
              <v:shape style="position:absolute;left:5338;top:251;width:73;height:85" coordorigin="5338,251" coordsize="73,85" path="m5338,251l5338,336,5411,293,5338,251xe" filled="t" fillcolor="#000000" stroked="f">
                <v:path arrowok="t"/>
                <v:fill type="solid"/>
              </v:shape>
            </v:group>
            <v:group style="position:absolute;left:4697;top:293;width:635;height:2" coordorigin="4697,293" coordsize="635,2">
              <v:shape style="position:absolute;left:4697;top:293;width:635;height:2" coordorigin="4697,293" coordsize="635,0" path="m4697,293l5332,293e" filled="f" stroked="t" strokeweight=".58004pt" strokecolor="#000000">
                <v:path arrowok="t"/>
              </v:shape>
            </v:group>
            <v:group style="position:absolute;left:4655;top:432;width:124;height:106" coordorigin="4655,432" coordsize="124,106">
              <v:shape style="position:absolute;left:4655;top:432;width:124;height:106" coordorigin="4655,432" coordsize="124,106" path="m4664,522l4655,538,4716,538,4716,533,4682,533,4664,522xe" filled="t" fillcolor="#000000" stroked="f">
                <v:path arrowok="t"/>
                <v:fill type="solid"/>
              </v:shape>
              <v:shape style="position:absolute;left:4655;top:432;width:124;height:106" coordorigin="4655,432" coordsize="124,106" path="m4726,449l4726,460,4717,475,4751,533,4759,538,4778,538,4769,522,4726,449xe" filled="t" fillcolor="#000000" stroked="f">
                <v:path arrowok="t"/>
                <v:fill type="solid"/>
              </v:shape>
              <v:shape style="position:absolute;left:4655;top:432;width:124;height:106" coordorigin="4655,432" coordsize="124,106" path="m4692,517l4673,517,4664,522,4682,533,4692,517xe" filled="t" fillcolor="#000000" stroked="f">
                <v:path arrowok="t"/>
                <v:fill type="solid"/>
              </v:shape>
              <v:shape style="position:absolute;left:4655;top:432;width:124;height:106" coordorigin="4655,432" coordsize="124,106" path="m4716,517l4692,517,4682,533,4716,533,4716,517xe" filled="t" fillcolor="#000000" stroked="f">
                <v:path arrowok="t"/>
                <v:fill type="solid"/>
              </v:shape>
              <v:shape style="position:absolute;left:4655;top:432;width:124;height:106" coordorigin="4655,432" coordsize="124,106" path="m4716,432l4708,449,4664,522,4673,517,4692,517,4717,475,4708,460,4726,449,4716,432xe" filled="t" fillcolor="#000000" stroked="f">
                <v:path arrowok="t"/>
                <v:fill type="solid"/>
              </v:shape>
              <v:shape style="position:absolute;left:4655;top:432;width:124;height:106" coordorigin="4655,432" coordsize="124,106" path="m4726,449l4708,460,4717,475,4726,460,4726,449xe" filled="t" fillcolor="#000000" stroked="f">
                <v:path arrowok="t"/>
                <v:fill type="solid"/>
              </v:shape>
            </v:group>
            <v:group style="position:absolute;left:4716;top:517;width:43;height:20" coordorigin="4716,517" coordsize="43,20">
              <v:shape style="position:absolute;left:4716;top:517;width:43;height:20" coordorigin="4716,517" coordsize="43,20" path="m4716,527l4759,527e" filled="f" stroked="t" strokeweight="1.120pt" strokecolor="#000000">
                <v:path arrowok="t"/>
              </v:shape>
            </v:group>
            <v:group style="position:absolute;left:4673;top:455;width:86;height:73" coordorigin="4673,455" coordsize="86,73">
              <v:shape style="position:absolute;left:4673;top:455;width:86;height:73" coordorigin="4673,455" coordsize="86,73" path="m4716,455l4673,528,4759,528,4716,455xe" filled="t" fillcolor="#000000" stroked="f">
                <v:path arrowok="t"/>
                <v:fill type="solid"/>
              </v:shape>
            </v:group>
            <v:group style="position:absolute;left:4654;top:1843;width:124;height:107" coordorigin="4654,1843" coordsize="124,107">
              <v:shape style="position:absolute;left:4654;top:1843;width:124;height:107" coordorigin="4654,1843" coordsize="124,107" path="m4750,1848l4715,1907,4724,1922,4706,1933,4716,1950,4724,1933,4765,1864,4759,1864,4768,1859,4750,1848xe" filled="t" fillcolor="#000000" stroked="f">
                <v:path arrowok="t"/>
                <v:fill type="solid"/>
              </v:shape>
              <v:shape style="position:absolute;left:4654;top:1843;width:124;height:107" coordorigin="4654,1843" coordsize="124,107" path="m4673,1843l4654,1843,4663,1859,4706,1933,4706,1922,4715,1907,4681,1848,4673,1843xe" filled="t" fillcolor="#000000" stroked="f">
                <v:path arrowok="t"/>
                <v:fill type="solid"/>
              </v:shape>
              <v:shape style="position:absolute;left:4654;top:1843;width:124;height:107" coordorigin="4654,1843" coordsize="124,107" path="m4715,1907l4706,1922,4706,1933,4724,1922,4715,1907xe" filled="t" fillcolor="#000000" stroked="f">
                <v:path arrowok="t"/>
                <v:fill type="solid"/>
              </v:shape>
              <v:shape style="position:absolute;left:4654;top:1843;width:124;height:107" coordorigin="4654,1843" coordsize="124,107" path="m4777,1843l4716,1843,4716,1864,4741,1864,4750,1848,4774,1848,4777,1843xe" filled="t" fillcolor="#000000" stroked="f">
                <v:path arrowok="t"/>
                <v:fill type="solid"/>
              </v:shape>
              <v:shape style="position:absolute;left:4654;top:1843;width:124;height:107" coordorigin="4654,1843" coordsize="124,107" path="m4768,1859l4759,1864,4765,1864,4768,1859xe" filled="t" fillcolor="#000000" stroked="f">
                <v:path arrowok="t"/>
                <v:fill type="solid"/>
              </v:shape>
              <v:shape style="position:absolute;left:4654;top:1843;width:124;height:107" coordorigin="4654,1843" coordsize="124,107" path="m4774,1848l4750,1848,4768,1859,4774,1848xe" filled="t" fillcolor="#000000" stroked="f">
                <v:path arrowok="t"/>
                <v:fill type="solid"/>
              </v:shape>
            </v:group>
            <v:group style="position:absolute;left:4673;top:1843;width:43;height:20" coordorigin="4673,1843" coordsize="43,20">
              <v:shape style="position:absolute;left:4673;top:1843;width:43;height:20" coordorigin="4673,1843" coordsize="43,20" path="m4673,1853l4716,1853e" filled="f" stroked="t" strokeweight="1.120pt" strokecolor="#000000">
                <v:path arrowok="t"/>
              </v:shape>
            </v:group>
            <v:group style="position:absolute;left:4673;top:1853;width:86;height:74" coordorigin="4673,1853" coordsize="86,74">
              <v:shape style="position:absolute;left:4673;top:1853;width:86;height:74" coordorigin="4673,1853" coordsize="86,74" path="m4759,1853l4673,1853,4716,1927,4759,1853xe" filled="t" fillcolor="#000000" stroked="f">
                <v:path arrowok="t"/>
                <v:fill type="solid"/>
              </v:shape>
            </v:group>
            <v:group style="position:absolute;left:4716;top:539;width:2;height:512" coordorigin="4716,539" coordsize="2,512">
              <v:shape style="position:absolute;left:4716;top:539;width:2;height:512" coordorigin="4716,539" coordsize="0,512" path="m4716,539l4716,1051e" filled="f" stroked="t" strokeweight=".580pt" strokecolor="#000000">
                <v:path arrowok="t"/>
              </v:shape>
            </v:group>
            <v:group style="position:absolute;left:4716;top:1337;width:2;height:506" coordorigin="4716,1337" coordsize="2,506">
              <v:shape style="position:absolute;left:4716;top:1337;width:2;height:506" coordorigin="4716,1337" coordsize="0,506" path="m4716,1337l4716,1843e" filled="f" stroked="t" strokeweight=".580pt" strokecolor="#000000">
                <v:path arrowok="t"/>
              </v:shape>
            </v:group>
            <v:group style="position:absolute;left:4649;top:235;width:74;height:100" coordorigin="4649,235" coordsize="74,100">
              <v:shape style="position:absolute;left:4649;top:235;width:74;height:100" coordorigin="4649,235" coordsize="74,100" path="m4693,235l4679,235,4672,239,4649,275,4649,295,4686,335,4693,334,4723,295,4723,275,4693,235xe" filled="t" fillcolor="#000000" stroked="f">
                <v:path arrowok="t"/>
                <v:fill type="solid"/>
              </v:shape>
            </v:group>
            <v:group style="position:absolute;left:4644;top:230;width:84;height:109" coordorigin="4644,230" coordsize="84,109">
              <v:shape style="position:absolute;left:4644;top:230;width:84;height:109" coordorigin="4644,230" coordsize="84,109" path="m4694,338l4679,338,4686,340,4687,340,4694,338xe" filled="t" fillcolor="#000000" stroked="f">
                <v:path arrowok="t"/>
                <v:fill type="solid"/>
              </v:shape>
              <v:shape style="position:absolute;left:4644;top:230;width:84;height:109" coordorigin="4644,230" coordsize="84,109" path="m4699,326l4692,329,4693,329,4687,330,4687,330,4663,330,4669,335,4670,336,4678,338,4696,338,4703,336,4710,331,4711,330,4713,328,4698,328,4699,326xe" filled="t" fillcolor="#000000" stroked="f">
                <v:path arrowok="t"/>
                <v:fill type="solid"/>
              </v:shape>
              <v:shape style="position:absolute;left:4644;top:230;width:84;height:109" coordorigin="4644,230" coordsize="84,109" path="m4681,240l4662,240,4656,246,4656,247,4651,254,4651,256,4648,264,4646,264,4644,274,4644,296,4646,305,4648,306,4651,314,4656,323,4656,324,4662,330,4686,330,4687,330,4680,329,4681,329,4678,328,4675,328,4669,323,4663,317,4664,317,4660,311,4660,311,4656,302,4654,295,4654,295,4654,275,4654,275,4656,266,4657,266,4660,259,4664,253,4663,253,4669,247,4675,242,4676,242,4681,240xe" filled="t" fillcolor="#000000" stroked="f">
                <v:path arrowok="t"/>
                <v:fill type="solid"/>
              </v:shape>
              <v:shape style="position:absolute;left:4644;top:230;width:84;height:109" coordorigin="4644,230" coordsize="84,109" path="m4687,330l4686,330,4687,330,4687,330xe" filled="t" fillcolor="#000000" stroked="f">
                <v:path arrowok="t"/>
                <v:fill type="solid"/>
              </v:shape>
              <v:shape style="position:absolute;left:4644;top:230;width:84;height:109" coordorigin="4644,230" coordsize="84,109" path="m4674,326l4675,328,4678,328,4674,326xe" filled="t" fillcolor="#000000" stroked="f">
                <v:path arrowok="t"/>
                <v:fill type="solid"/>
              </v:shape>
              <v:shape style="position:absolute;left:4644;top:230;width:84;height:109" coordorigin="4644,230" coordsize="84,109" path="m4705,323l4698,328,4713,328,4716,324,4704,324,4705,323xe" filled="t" fillcolor="#000000" stroked="f">
                <v:path arrowok="t"/>
                <v:fill type="solid"/>
              </v:shape>
              <v:shape style="position:absolute;left:4644;top:230;width:84;height:109" coordorigin="4644,230" coordsize="84,109" path="m4705,323l4705,323,4704,324,4705,323xe" filled="t" fillcolor="#000000" stroked="f">
                <v:path arrowok="t"/>
                <v:fill type="solid"/>
              </v:shape>
              <v:shape style="position:absolute;left:4644;top:230;width:84;height:109" coordorigin="4644,230" coordsize="84,109" path="m4717,323l4705,323,4704,324,4716,324,4717,323xe" filled="t" fillcolor="#000000" stroked="f">
                <v:path arrowok="t"/>
                <v:fill type="solid"/>
              </v:shape>
              <v:shape style="position:absolute;left:4644;top:230;width:84;height:109" coordorigin="4644,230" coordsize="84,109" path="m4714,310l4709,318,4705,323,4705,323,4717,323,4722,314,4724,311,4714,311,4714,310xe" filled="t" fillcolor="#000000" stroked="f">
                <v:path arrowok="t"/>
                <v:fill type="solid"/>
              </v:shape>
              <v:shape style="position:absolute;left:4644;top:230;width:84;height:109" coordorigin="4644,230" coordsize="84,109" path="m4664,317l4663,317,4664,318,4664,317xe" filled="t" fillcolor="#000000" stroked="f">
                <v:path arrowok="t"/>
                <v:fill type="solid"/>
              </v:shape>
              <v:shape style="position:absolute;left:4644;top:230;width:84;height:109" coordorigin="4644,230" coordsize="84,109" path="m4660,310l4660,311,4660,311,4660,310xe" filled="t" fillcolor="#000000" stroked="f">
                <v:path arrowok="t"/>
                <v:fill type="solid"/>
              </v:shape>
              <v:shape style="position:absolute;left:4644;top:230;width:84;height:109" coordorigin="4644,230" coordsize="84,109" path="m4718,294l4716,302,4717,302,4714,311,4724,311,4726,306,4726,305,4728,296,4728,295,4718,295,4718,294xe" filled="t" fillcolor="#000000" stroked="f">
                <v:path arrowok="t"/>
                <v:fill type="solid"/>
              </v:shape>
              <v:shape style="position:absolute;left:4644;top:230;width:84;height:109" coordorigin="4644,230" coordsize="84,109" path="m4654,294l4654,295,4654,295,4654,294xe" filled="t" fillcolor="#000000" stroked="f">
                <v:path arrowok="t"/>
                <v:fill type="solid"/>
              </v:shape>
              <v:shape style="position:absolute;left:4644;top:230;width:84;height:109" coordorigin="4644,230" coordsize="84,109" path="m4728,275l4718,275,4718,295,4728,295,4728,275xe" filled="t" fillcolor="#000000" stroked="f">
                <v:path arrowok="t"/>
                <v:fill type="solid"/>
              </v:shape>
              <v:shape style="position:absolute;left:4644;top:230;width:84;height:109" coordorigin="4644,230" coordsize="84,109" path="m4654,275l4654,275,4654,276,4654,275xe" filled="t" fillcolor="#000000" stroked="f">
                <v:path arrowok="t"/>
                <v:fill type="solid"/>
              </v:shape>
              <v:shape style="position:absolute;left:4644;top:230;width:84;height:109" coordorigin="4644,230" coordsize="84,109" path="m4716,266l4718,276,4718,275,4728,275,4728,274,4727,268,4717,268,4716,266xe" filled="t" fillcolor="#000000" stroked="f">
                <v:path arrowok="t"/>
                <v:fill type="solid"/>
              </v:shape>
              <v:shape style="position:absolute;left:4644;top:230;width:84;height:109" coordorigin="4644,230" coordsize="84,109" path="m4657,266l4656,266,4656,268,4657,266xe" filled="t" fillcolor="#000000" stroked="f">
                <v:path arrowok="t"/>
                <v:fill type="solid"/>
              </v:shape>
              <v:shape style="position:absolute;left:4644;top:230;width:84;height:109" coordorigin="4644,230" coordsize="84,109" path="m4720,252l4709,252,4714,259,4717,268,4727,268,4726,264,4722,256,4722,254,4720,252xe" filled="t" fillcolor="#000000" stroked="f">
                <v:path arrowok="t"/>
                <v:fill type="solid"/>
              </v:shape>
              <v:shape style="position:absolute;left:4644;top:230;width:84;height:109" coordorigin="4644,230" coordsize="84,109" path="m4664,252l4663,253,4664,253,4664,252xe" filled="t" fillcolor="#000000" stroked="f">
                <v:path arrowok="t"/>
                <v:fill type="solid"/>
              </v:shape>
              <v:shape style="position:absolute;left:4644;top:230;width:84;height:109" coordorigin="4644,230" coordsize="84,109" path="m4705,248l4709,253,4709,252,4720,252,4718,248,4705,248,4705,248xe" filled="t" fillcolor="#000000" stroked="f">
                <v:path arrowok="t"/>
                <v:fill type="solid"/>
              </v:shape>
              <v:shape style="position:absolute;left:4644;top:230;width:84;height:109" coordorigin="4644,230" coordsize="84,109" path="m4704,247l4705,248,4705,248,4704,247xe" filled="t" fillcolor="#000000" stroked="f">
                <v:path arrowok="t"/>
                <v:fill type="solid"/>
              </v:shape>
              <v:shape style="position:absolute;left:4644;top:230;width:84;height:109" coordorigin="4644,230" coordsize="84,109" path="m4717,247l4704,247,4705,248,4718,248,4717,247xe" filled="t" fillcolor="#000000" stroked="f">
                <v:path arrowok="t"/>
                <v:fill type="solid"/>
              </v:shape>
              <v:shape style="position:absolute;left:4644;top:230;width:84;height:109" coordorigin="4644,230" coordsize="84,109" path="m4693,230l4679,230,4669,235,4663,240,4691,240,4698,244,4705,248,4704,247,4716,247,4711,241,4710,240,4703,235,4693,230xe" filled="t" fillcolor="#000000" stroked="f">
                <v:path arrowok="t"/>
                <v:fill type="solid"/>
              </v:shape>
              <v:shape style="position:absolute;left:4644;top:230;width:84;height:109" coordorigin="4644,230" coordsize="84,109" path="m4676,242l4675,242,4674,244,4676,242xe" filled="t" fillcolor="#000000" stroked="f">
                <v:path arrowok="t"/>
                <v:fill type="solid"/>
              </v:shape>
            </v:group>
            <v:group style="position:absolute;left:4718;top:284;width:10;height:2" coordorigin="4718,284" coordsize="10,2">
              <v:shape style="position:absolute;left:4718;top:284;width:10;height:2" coordorigin="4718,284" coordsize="10,0" path="m4718,284l4728,284e" filled="t" fillcolor="#000000" stroked="f">
                <v:path arrowok="t"/>
                <v:fill type="solid"/>
              </v:shape>
            </v:group>
            <v:group style="position:absolute;left:4646;top:2008;width:74;height:100" coordorigin="4646,2008" coordsize="74,100">
              <v:shape style="position:absolute;left:4646;top:2008;width:74;height:100" coordorigin="4646,2008" coordsize="74,100" path="m4684,2008l4646,2047,4646,2068,4684,2107,4691,2106,4721,2068,4721,2047,4684,2008xe" filled="t" fillcolor="#000000" stroked="f">
                <v:path arrowok="t"/>
                <v:fill type="solid"/>
              </v:shape>
            </v:group>
            <v:group style="position:absolute;left:4642;top:2003;width:84;height:109" coordorigin="4642,2003" coordsize="84,109">
              <v:shape style="position:absolute;left:4642;top:2003;width:84;height:109" coordorigin="4642,2003" coordsize="84,109" path="m4692,2111l4676,2111,4684,2112,4685,2112,4692,2111xe" filled="t" fillcolor="#000000" stroked="f">
                <v:path arrowok="t"/>
                <v:fill type="solid"/>
              </v:shape>
              <v:shape style="position:absolute;left:4642;top:2003;width:84;height:109" coordorigin="4642,2003" coordsize="84,109" path="m4697,2099l4690,2101,4691,2101,4684,2102,4685,2102,4661,2102,4667,2107,4668,2108,4675,2111,4693,2111,4700,2108,4702,2107,4708,2102,4710,2100,4696,2100,4697,2099xe" filled="t" fillcolor="#000000" stroked="f">
                <v:path arrowok="t"/>
                <v:fill type="solid"/>
              </v:shape>
              <v:shape style="position:absolute;left:4642;top:2003;width:84;height:109" coordorigin="4642,2003" coordsize="84,109" path="m4684,2012l4660,2012,4654,2018,4654,2020,4649,2027,4649,2028,4645,2036,4644,2036,4642,2046,4642,2069,4644,2078,4645,2080,4649,2088,4654,2095,4654,2096,4660,2102,4684,2102,4684,2102,4678,2101,4679,2101,4675,2100,4673,2100,4667,2095,4661,2089,4661,2089,4658,2084,4657,2084,4654,2076,4652,2068,4651,2068,4651,2047,4652,2047,4654,2039,4654,2039,4657,2032,4661,2026,4661,2026,4667,2020,4673,2015,4675,2015,4679,2014,4678,2014,4684,2013,4684,2012xe" filled="t" fillcolor="#000000" stroked="f">
                <v:path arrowok="t"/>
                <v:fill type="solid"/>
              </v:shape>
              <v:shape style="position:absolute;left:4642;top:2003;width:84;height:109" coordorigin="4642,2003" coordsize="84,109" path="m4684,2102l4684,2102,4685,2102,4684,2102xe" filled="t" fillcolor="#000000" stroked="f">
                <v:path arrowok="t"/>
                <v:fill type="solid"/>
              </v:shape>
              <v:shape style="position:absolute;left:4642;top:2003;width:84;height:109" coordorigin="4642,2003" coordsize="84,109" path="m4672,2099l4673,2100,4675,2100,4672,2099xe" filled="t" fillcolor="#000000" stroked="f">
                <v:path arrowok="t"/>
                <v:fill type="solid"/>
              </v:shape>
              <v:shape style="position:absolute;left:4642;top:2003;width:84;height:109" coordorigin="4642,2003" coordsize="84,109" path="m4706,2089l4700,2095,4702,2095,4696,2100,4710,2100,4715,2095,4718,2090,4706,2090,4706,2089xe" filled="t" fillcolor="#000000" stroked="f">
                <v:path arrowok="t"/>
                <v:fill type="solid"/>
              </v:shape>
              <v:shape style="position:absolute;left:4642;top:2003;width:84;height:109" coordorigin="4642,2003" coordsize="84,109" path="m4661,2089l4661,2089,4662,2090,4661,2089xe" filled="t" fillcolor="#000000" stroked="f">
                <v:path arrowok="t"/>
                <v:fill type="solid"/>
              </v:shape>
              <v:shape style="position:absolute;left:4642;top:2003;width:84;height:109" coordorigin="4642,2003" coordsize="84,109" path="m4711,2083l4706,2090,4718,2090,4720,2088,4721,2084,4711,2084,4711,2083xe" filled="t" fillcolor="#000000" stroked="f">
                <v:path arrowok="t"/>
                <v:fill type="solid"/>
              </v:shape>
              <v:shape style="position:absolute;left:4642;top:2003;width:84;height:109" coordorigin="4642,2003" coordsize="84,109" path="m4657,2083l4657,2084,4658,2084,4657,2083xe" filled="t" fillcolor="#000000" stroked="f">
                <v:path arrowok="t"/>
                <v:fill type="solid"/>
              </v:shape>
              <v:shape style="position:absolute;left:4642;top:2003;width:84;height:109" coordorigin="4642,2003" coordsize="84,109" path="m4716,2066l4714,2076,4715,2076,4711,2084,4721,2084,4723,2080,4723,2078,4726,2069,4726,2068,4716,2068,4716,2066xe" filled="t" fillcolor="#000000" stroked="f">
                <v:path arrowok="t"/>
                <v:fill type="solid"/>
              </v:shape>
              <v:shape style="position:absolute;left:4642;top:2003;width:84;height:109" coordorigin="4642,2003" coordsize="84,109" path="m4651,2066l4651,2068,4652,2068,4651,2066xe" filled="t" fillcolor="#000000" stroked="f">
                <v:path arrowok="t"/>
                <v:fill type="solid"/>
              </v:shape>
              <v:shape style="position:absolute;left:4642;top:2003;width:84;height:109" coordorigin="4642,2003" coordsize="84,109" path="m4726,2047l4716,2047,4716,2068,4726,2068,4726,2047xe" filled="t" fillcolor="#000000" stroked="f">
                <v:path arrowok="t"/>
                <v:fill type="solid"/>
              </v:shape>
              <v:shape style="position:absolute;left:4642;top:2003;width:84;height:109" coordorigin="4642,2003" coordsize="84,109" path="m4652,2047l4651,2047,4651,2048,4652,2047xe" filled="t" fillcolor="#000000" stroked="f">
                <v:path arrowok="t"/>
                <v:fill type="solid"/>
              </v:shape>
              <v:shape style="position:absolute;left:4642;top:2003;width:84;height:109" coordorigin="4642,2003" coordsize="84,109" path="m4714,2039l4716,2048,4716,2047,4726,2047,4726,2046,4724,2040,4715,2040,4714,2039xe" filled="t" fillcolor="#000000" stroked="f">
                <v:path arrowok="t"/>
                <v:fill type="solid"/>
              </v:shape>
              <v:shape style="position:absolute;left:4642;top:2003;width:84;height:109" coordorigin="4642,2003" coordsize="84,109" path="m4654,2039l4654,2039,4654,2040,4654,2039xe" filled="t" fillcolor="#000000" stroked="f">
                <v:path arrowok="t"/>
                <v:fill type="solid"/>
              </v:shape>
              <v:shape style="position:absolute;left:4642;top:2003;width:84;height:109" coordorigin="4642,2003" coordsize="84,109" path="m4718,2024l4706,2024,4711,2032,4715,2040,4724,2040,4723,2036,4720,2028,4720,2027,4718,2024xe" filled="t" fillcolor="#000000" stroked="f">
                <v:path arrowok="t"/>
                <v:fill type="solid"/>
              </v:shape>
              <v:shape style="position:absolute;left:4642;top:2003;width:84;height:109" coordorigin="4642,2003" coordsize="84,109" path="m4662,2024l4661,2026,4661,2026,4662,2024xe" filled="t" fillcolor="#000000" stroked="f">
                <v:path arrowok="t"/>
                <v:fill type="solid"/>
              </v:shape>
              <v:shape style="position:absolute;left:4642;top:2003;width:84;height:109" coordorigin="4642,2003" coordsize="84,109" path="m4710,2015l4696,2015,4702,2020,4700,2020,4706,2026,4706,2024,4718,2024,4715,2020,4710,2015xe" filled="t" fillcolor="#000000" stroked="f">
                <v:path arrowok="t"/>
                <v:fill type="solid"/>
              </v:shape>
              <v:shape style="position:absolute;left:4642;top:2003;width:84;height:109" coordorigin="4642,2003" coordsize="84,109" path="m4675,2015l4673,2015,4672,2016,4675,2015xe" filled="t" fillcolor="#000000" stroked="f">
                <v:path arrowok="t"/>
                <v:fill type="solid"/>
              </v:shape>
              <v:shape style="position:absolute;left:4642;top:2003;width:84;height:109" coordorigin="4642,2003" coordsize="84,109" path="m4693,2004l4675,2004,4668,2006,4667,2008,4661,2012,4685,2012,4684,2013,4691,2014,4690,2014,4697,2016,4696,2015,4710,2015,4708,2012,4702,2008,4700,2006,4693,2004xe" filled="t" fillcolor="#000000" stroked="f">
                <v:path arrowok="t"/>
                <v:fill type="solid"/>
              </v:shape>
              <v:shape style="position:absolute;left:4642;top:2003;width:84;height:109" coordorigin="4642,2003" coordsize="84,109" path="m4685,2012l4684,2012,4684,2013,4685,2012xe" filled="t" fillcolor="#000000" stroked="f">
                <v:path arrowok="t"/>
                <v:fill type="solid"/>
              </v:shape>
              <v:shape style="position:absolute;left:4642;top:2003;width:84;height:109" coordorigin="4642,2003" coordsize="84,109" path="m4685,2003l4684,2003,4676,2004,4692,2004,4685,2003xe" filled="t" fillcolor="#000000" stroked="f">
                <v:path arrowok="t"/>
                <v:fill type="solid"/>
              </v:shape>
            </v:group>
            <v:group style="position:absolute;left:4716;top:2057;width:10;height:2" coordorigin="4716,2057" coordsize="10,2">
              <v:shape style="position:absolute;left:4716;top:2057;width:10;height:2" coordorigin="4716,2057" coordsize="10,0" path="m4716,2057l4726,2057e" filled="t" fillcolor="#000000" stroked="f">
                <v:path arrowok="t"/>
                <v:fill type="solid"/>
              </v:shape>
            </v:group>
            <v:group style="position:absolute;left:5092;top:295;width:2;height:730" coordorigin="5092,295" coordsize="2,730">
              <v:shape style="position:absolute;left:5092;top:295;width:2;height:730" coordorigin="5092,295" coordsize="0,730" path="m5092,295l5092,1025e" filled="f" stroked="t" strokeweight=".58001pt" strokecolor="#000000">
                <v:path arrowok="t"/>
              </v:shape>
            </v:group>
            <v:group style="position:absolute;left:4954;top:1008;width:284;height:2" coordorigin="4954,1008" coordsize="284,2">
              <v:shape style="position:absolute;left:4954;top:1008;width:284;height:2" coordorigin="4954,1008" coordsize="284,0" path="m4954,1008l5238,1008e" filled="f" stroked="t" strokeweight=".58004pt" strokecolor="#000000">
                <v:path arrowok="t"/>
              </v:shape>
            </v:group>
            <v:group style="position:absolute;left:4955;top:1105;width:284;height:2" coordorigin="4955,1105" coordsize="284,2">
              <v:shape style="position:absolute;left:4955;top:1105;width:284;height:2" coordorigin="4955,1105" coordsize="284,0" path="m4955,1105l5239,1105e" filled="f" stroked="t" strokeweight=".579980pt" strokecolor="#000000">
                <v:path arrowok="t"/>
              </v:shape>
            </v:group>
            <v:group style="position:absolute;left:5088;top:1111;width:2;height:940" coordorigin="5088,1111" coordsize="2,940">
              <v:shape style="position:absolute;left:5088;top:1111;width:2;height:940" coordorigin="5088,1111" coordsize="0,940" path="m5088,1111l5088,2051e" filled="f" stroked="t" strokeweight=".580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8"/>
          <w:szCs w:val="18"/>
        </w:rPr>
        <w:t>I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4"/>
          <w:szCs w:val="14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2240" w:h="15840"/>
          <w:pgMar w:top="1320" w:bottom="760" w:left="1480" w:right="1120"/>
          <w:cols w:num="2" w:equalWidth="0">
            <w:col w:w="3661" w:space="40"/>
            <w:col w:w="5939"/>
          </w:cols>
        </w:sectPr>
      </w:pPr>
    </w:p>
    <w:p>
      <w:pPr>
        <w:spacing w:line="260" w:lineRule="exact" w:before="10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after="0" w:line="260" w:lineRule="exact"/>
        <w:rPr>
          <w:sz w:val="26"/>
          <w:szCs w:val="26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(A)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445" w:lineRule="auto" w:before="77"/>
        <w:ind w:left="860" w:right="253" w:firstLine="890"/>
        <w:jc w:val="left"/>
        <w:rPr>
          <w:rFonts w:ascii="Arial" w:hAnsi="Arial" w:cs="Arial" w:eastAsia="Arial"/>
          <w:sz w:val="14"/>
          <w:szCs w:val="14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4"/>
          <w:szCs w:val="14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2"/>
          <w:position w:val="-3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spacing w:val="-5"/>
          <w:w w:val="100"/>
          <w:position w:val="0"/>
          <w:sz w:val="18"/>
          <w:szCs w:val="18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4"/>
          <w:szCs w:val="14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</w:r>
    </w:p>
    <w:p>
      <w:pPr>
        <w:spacing w:before="98"/>
        <w:ind w:left="0" w:right="0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4"/>
          <w:sz w:val="14"/>
          <w:szCs w:val="14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</w:r>
    </w:p>
    <w:p>
      <w:pPr>
        <w:spacing w:line="150" w:lineRule="exact"/>
        <w:rPr>
          <w:sz w:val="15"/>
          <w:szCs w:val="15"/>
        </w:rPr>
      </w:pPr>
      <w:r>
        <w:rPr/>
        <w:br w:type="column"/>
      </w: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215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90" w:lineRule="exact" w:before="9"/>
        <w:rPr>
          <w:sz w:val="19"/>
          <w:szCs w:val="19"/>
        </w:rPr>
      </w:pPr>
      <w:r>
        <w:rPr>
          <w:sz w:val="19"/>
          <w:szCs w:val="19"/>
        </w:rPr>
      </w:r>
    </w:p>
    <w:p>
      <w:pPr>
        <w:ind w:left="593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+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42"/>
          <w:w w:val="100"/>
          <w:position w:val="4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  <w:t>  </w:t>
      </w:r>
      <w:r>
        <w:rPr>
          <w:rFonts w:ascii="Arial" w:hAnsi="Arial" w:cs="Arial" w:eastAsia="Arial"/>
          <w:b w:val="0"/>
          <w:bCs w:val="0"/>
          <w:spacing w:val="28"/>
          <w:w w:val="100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8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150" w:lineRule="exact" w:before="2"/>
        <w:rPr>
          <w:sz w:val="15"/>
          <w:szCs w:val="15"/>
        </w:rPr>
      </w:pPr>
      <w:r>
        <w:rPr/>
        <w:br w:type="column"/>
      </w: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633" w:lineRule="auto"/>
        <w:ind w:left="694" w:right="2772" w:hanging="38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5"/>
          <w:sz w:val="18"/>
          <w:szCs w:val="18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  <w:t>O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4"/>
          <w:szCs w:val="14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2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4"/>
          <w:sz w:val="18"/>
          <w:szCs w:val="18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4"/>
          <w:szCs w:val="14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  <w:t>UT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</w:r>
    </w:p>
    <w:p>
      <w:pPr>
        <w:spacing w:after="0" w:line="633" w:lineRule="auto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2240" w:h="15840"/>
          <w:pgMar w:top="1320" w:bottom="760" w:left="1480" w:right="1120"/>
          <w:cols w:num="4" w:equalWidth="0">
            <w:col w:w="1081" w:space="1217"/>
            <w:col w:w="2225" w:space="40"/>
            <w:col w:w="1148" w:space="40"/>
            <w:col w:w="3889"/>
          </w:cols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1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before="79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(B)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87"/>
        <w:ind w:left="60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100"/>
          <w:position w:val="5"/>
          <w:sz w:val="18"/>
          <w:szCs w:val="18"/>
        </w:rPr>
        <w:t>Q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4"/>
          <w:szCs w:val="14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  <w:t>G</w:t>
      </w:r>
      <w:r>
        <w:rPr>
          <w:rFonts w:ascii="Arial" w:hAnsi="Arial" w:cs="Arial" w:eastAsia="Arial"/>
          <w:b w:val="0"/>
          <w:bCs w:val="0"/>
          <w:spacing w:val="-11"/>
          <w:w w:val="100"/>
          <w:position w:val="0"/>
          <w:sz w:val="14"/>
          <w:szCs w:val="14"/>
        </w:rPr>
        <w:t>A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4"/>
          <w:szCs w:val="14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</w:r>
    </w:p>
    <w:p>
      <w:pPr>
        <w:spacing w:before="41"/>
        <w:ind w:left="0" w:right="1193" w:firstLine="0"/>
        <w:jc w:val="righ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186.699997pt;margin-top:-32.196045pt;width:303.7pt;height:217.11996pt;mso-position-horizontal-relative:page;mso-position-vertical-relative:paragraph;z-index:-10638" coordorigin="3734,-644" coordsize="6074,4342">
            <v:group style="position:absolute;left:3745;top:-638;width:2;height:4331" coordorigin="3745,-638" coordsize="2,4331">
              <v:shape style="position:absolute;left:3745;top:-638;width:2;height:4331" coordorigin="3745,-638" coordsize="0,4331" path="m3745,-638l3745,3693e" filled="f" stroked="t" strokeweight=".579980pt" strokecolor="#000000">
                <v:path arrowok="t"/>
              </v:shape>
            </v:group>
            <v:group style="position:absolute;left:3740;top:180;width:5970;height:2" coordorigin="3740,180" coordsize="5970,2">
              <v:shape style="position:absolute;left:3740;top:180;width:5970;height:2" coordorigin="3740,180" coordsize="5970,0" path="m3740,180l9710,180e" filled="f" stroked="t" strokeweight=".58004pt" strokecolor="#000000">
                <v:path arrowok="t"/>
              </v:shape>
            </v:group>
            <v:group style="position:absolute;left:9673;top:139;width:125;height:84" coordorigin="9673,139" coordsize="125,84">
              <v:shape style="position:absolute;left:9673;top:139;width:125;height:84" coordorigin="9673,139" coordsize="125,84" path="m9673,139l9680,150,9684,161,9688,171,9689,181,9688,192,9680,214,9673,223,9782,186,9798,180,9689,145,9673,139xe" filled="t" fillcolor="#000000" stroked="f">
                <v:path arrowok="t"/>
                <v:fill type="solid"/>
              </v:shape>
            </v:group>
            <v:group style="position:absolute;left:3740;top:-359;width:1624;height:2" coordorigin="3740,-359" coordsize="1624,2">
              <v:shape style="position:absolute;left:3740;top:-359;width:1624;height:2" coordorigin="3740,-359" coordsize="1624,0" path="m3740,-359l5364,-359e" filled="f" stroked="t" strokeweight=".579980pt" strokecolor="#000000">
                <v:path arrowok="t"/>
              </v:shape>
            </v:group>
            <v:group style="position:absolute;left:5359;top:-359;width:2;height:552" coordorigin="5359,-359" coordsize="2,552">
              <v:shape style="position:absolute;left:5359;top:-359;width:2;height:552" coordorigin="5359,-359" coordsize="0,552" path="m5359,-359l5359,193e" filled="f" stroked="t" strokeweight=".58001pt" strokecolor="#000000">
                <v:path arrowok="t"/>
              </v:shape>
            </v:group>
            <v:group style="position:absolute;left:7376;top:-363;width:2;height:557" coordorigin="7376,-363" coordsize="2,557">
              <v:shape style="position:absolute;left:7376;top:-363;width:2;height:557" coordorigin="7376,-363" coordsize="0,557" path="m7376,-363l7376,193e" filled="f" stroked="t" strokeweight=".58001pt" strokecolor="#000000">
                <v:path arrowok="t"/>
              </v:shape>
            </v:group>
            <v:group style="position:absolute;left:7376;top:-359;width:1620;height:2" coordorigin="7376,-359" coordsize="1620,2">
              <v:shape style="position:absolute;left:7376;top:-359;width:1620;height:2" coordorigin="7376,-359" coordsize="1620,0" path="m7376,-359l8996,-359e" filled="f" stroked="t" strokeweight=".579980pt" strokecolor="#000000">
                <v:path arrowok="t"/>
              </v:shape>
            </v:group>
            <v:group style="position:absolute;left:8992;top:-359;width:2;height:544" coordorigin="8992,-359" coordsize="2,544">
              <v:shape style="position:absolute;left:8992;top:-359;width:2;height:544" coordorigin="8992,-359" coordsize="0,544" path="m8992,-359l8992,185e" filled="f" stroked="t" strokeweight=".58001pt" strokecolor="#000000">
                <v:path arrowok="t"/>
              </v:shape>
            </v:group>
            <v:group style="position:absolute;left:3740;top:2341;width:5970;height:2" coordorigin="3740,2341" coordsize="5970,2">
              <v:shape style="position:absolute;left:3740;top:2341;width:5970;height:2" coordorigin="3740,2341" coordsize="5970,0" path="m3740,2341l9710,2341e" filled="f" stroked="t" strokeweight=".579980pt" strokecolor="#000000">
                <v:path arrowok="t"/>
              </v:shape>
            </v:group>
            <v:group style="position:absolute;left:9673;top:2298;width:125;height:83" coordorigin="9673,2298" coordsize="125,83">
              <v:shape style="position:absolute;left:9673;top:2298;width:125;height:83" coordorigin="9673,2298" coordsize="125,83" path="m9673,2298l9680,2308,9688,2329,9689,2340,9688,2350,9680,2371,9673,2381,9782,2346,9798,2341,9689,2303,9673,2298xe" filled="t" fillcolor="#000000" stroked="f">
                <v:path arrowok="t"/>
                <v:fill type="solid"/>
              </v:shape>
            </v:group>
            <v:group style="position:absolute;left:4555;top:1751;width:2;height:150" coordorigin="4555,1751" coordsize="2,150">
              <v:shape style="position:absolute;left:4555;top:1751;width:2;height:150" coordorigin="4555,1751" coordsize="0,150" path="m4555,1751l4555,1901e" filled="f" stroked="t" strokeweight=".580pt" strokecolor="#000000">
                <v:path arrowok="t"/>
              </v:shape>
            </v:group>
            <v:group style="position:absolute;left:4519;top:1885;width:77;height:52" coordorigin="4519,1885" coordsize="77,52">
              <v:shape style="position:absolute;left:4519;top:1885;width:77;height:52" coordorigin="4519,1885" coordsize="77,52" path="m4519,1885l4552,1930,4555,1937,4591,1891,4558,1891,4538,1890,4519,1885xe" filled="t" fillcolor="#000000" stroked="f">
                <v:path arrowok="t"/>
                <v:fill type="solid"/>
              </v:shape>
              <v:shape style="position:absolute;left:4519;top:1885;width:77;height:52" coordorigin="4519,1885" coordsize="77,52" path="m4596,1885l4578,1890,4558,1891,4591,1891,4596,1885xe" filled="t" fillcolor="#000000" stroked="f">
                <v:path arrowok="t"/>
                <v:fill type="solid"/>
              </v:shape>
            </v:group>
            <v:group style="position:absolute;left:3740;top:3615;width:5970;height:2" coordorigin="3740,3615" coordsize="5970,2">
              <v:shape style="position:absolute;left:3740;top:3615;width:5970;height:2" coordorigin="3740,3615" coordsize="5970,0" path="m3740,3615l9710,3615e" filled="f" stroked="t" strokeweight=".579980pt" strokecolor="#000000">
                <v:path arrowok="t"/>
              </v:shape>
            </v:group>
            <v:group style="position:absolute;left:9673;top:3571;width:125;height:84" coordorigin="9673,3571" coordsize="125,84">
              <v:shape style="position:absolute;left:9673;top:3571;width:125;height:84" coordorigin="9673,3571" coordsize="125,84" path="m9673,3571l9680,3582,9684,3592,9688,3603,9689,3613,9688,3624,9680,3646,9673,3655,9782,3619,9798,3615,9689,3577,9673,3571xe" filled="t" fillcolor="#000000" stroked="f">
                <v:path arrowok="t"/>
                <v:fill type="solid"/>
              </v:shape>
            </v:group>
            <v:group style="position:absolute;left:5359;top:1797;width:6;height:10" coordorigin="5359,1797" coordsize="6,10">
              <v:shape style="position:absolute;left:5359;top:1797;width:6;height:10" coordorigin="5359,1797" coordsize="6,10" path="m5359,1801l5365,1801e" filled="f" stroked="t" strokeweight=".580pt" strokecolor="#000000">
                <v:path arrowok="t"/>
              </v:shape>
            </v:group>
            <v:group style="position:absolute;left:3745;top:1797;width:1615;height:280" coordorigin="3745,1797" coordsize="1615,280">
              <v:shape style="position:absolute;left:3745;top:1797;width:1615;height:280" coordorigin="3745,1797" coordsize="1615,280" path="m5359,1797l3745,2067,3746,2076,5360,1806,5359,1797xe" filled="t" fillcolor="#000000" stroked="f">
                <v:path arrowok="t"/>
                <v:fill type="solid"/>
              </v:shape>
            </v:group>
            <v:group style="position:absolute;left:7418;top:1797;width:1616;height:280" coordorigin="7418,1797" coordsize="1616,280">
              <v:shape style="position:absolute;left:7418;top:1797;width:1616;height:280" coordorigin="7418,1797" coordsize="1616,280" path="m9034,1797l7418,2067,7420,2076,9035,1806,9034,1797xe" filled="t" fillcolor="#000000" stroked="f">
                <v:path arrowok="t"/>
                <v:fill type="solid"/>
              </v:shape>
            </v:group>
            <v:group style="position:absolute;left:5359;top:1792;width:2;height:590" coordorigin="5359,1792" coordsize="2,590">
              <v:shape style="position:absolute;left:5359;top:1792;width:2;height:590" coordorigin="5359,1792" coordsize="0,590" path="m5359,1792l5359,2382e" filled="f" stroked="t" strokeweight=".59001pt" strokecolor="#000000">
                <v:path arrowok="t"/>
              </v:shape>
            </v:group>
            <v:group style="position:absolute;left:7418;top:2062;width:2;height:284" coordorigin="7418,2062" coordsize="2,284">
              <v:shape style="position:absolute;left:7418;top:2062;width:2;height:284" coordorigin="7418,2062" coordsize="0,284" path="m7418,2062l7418,2346e" filled="f" stroked="t" strokeweight=".58001pt" strokecolor="#000000">
                <v:path arrowok="t"/>
              </v:shape>
            </v:group>
            <v:group style="position:absolute;left:3740;top:990;width:5970;height:2" coordorigin="3740,990" coordsize="5970,2">
              <v:shape style="position:absolute;left:3740;top:990;width:5970;height:2" coordorigin="3740,990" coordsize="5970,0" path="m3740,990l9710,990e" filled="f" stroked="t" strokeweight=".58001pt" strokecolor="#000000">
                <v:path arrowok="t"/>
              </v:shape>
            </v:group>
            <v:group style="position:absolute;left:9673;top:949;width:125;height:83" coordorigin="9673,949" coordsize="125,83">
              <v:shape style="position:absolute;left:9673;top:949;width:125;height:83" coordorigin="9673,949" coordsize="125,83" path="m9673,949l9680,959,9688,981,9689,991,9688,1001,9680,1023,9673,1032,9782,995,9798,990,9689,954,9673,949xe" filled="t" fillcolor="#000000" stroked="f">
                <v:path arrowok="t"/>
                <v:fill type="solid"/>
              </v:shape>
            </v:group>
            <v:group style="position:absolute;left:3740;top:450;width:1624;height:2" coordorigin="3740,450" coordsize="1624,2">
              <v:shape style="position:absolute;left:3740;top:450;width:1624;height:2" coordorigin="3740,450" coordsize="1624,0" path="m3740,450l5364,450e" filled="f" stroked="t" strokeweight=".579980pt" strokecolor="#000000">
                <v:path arrowok="t"/>
              </v:shape>
            </v:group>
            <v:group style="position:absolute;left:5359;top:450;width:2;height:944" coordorigin="5359,450" coordsize="2,944">
              <v:shape style="position:absolute;left:5359;top:450;width:2;height:944" coordorigin="5359,450" coordsize="0,944" path="m5359,450l5359,1395e" filled="f" stroked="t" strokeweight=".58001pt" strokecolor="#000000">
                <v:path arrowok="t"/>
              </v:shape>
            </v:group>
            <v:group style="position:absolute;left:7376;top:439;width:2;height:960" coordorigin="7376,439" coordsize="2,960">
              <v:shape style="position:absolute;left:7376;top:439;width:2;height:960" coordorigin="7376,439" coordsize="0,960" path="m7376,439l7376,1399e" filled="f" stroked="t" strokeweight=".58001pt" strokecolor="#000000">
                <v:path arrowok="t"/>
              </v:shape>
            </v:group>
            <v:group style="position:absolute;left:5354;top:1395;width:2022;height:2" coordorigin="5354,1395" coordsize="2022,2">
              <v:shape style="position:absolute;left:5354;top:1395;width:2022;height:2" coordorigin="5354,1395" coordsize="2022,0" path="m5354,1395l7376,1395e" filled="f" stroked="t" strokeweight=".579980pt" strokecolor="#000000">
                <v:path arrowok="t"/>
              </v:shape>
            </v:group>
            <v:group style="position:absolute;left:7376;top:444;width:1620;height:2" coordorigin="7376,444" coordsize="1620,2">
              <v:shape style="position:absolute;left:7376;top:444;width:1620;height:2" coordorigin="7376,444" coordsize="1620,0" path="m7376,444l8996,444e" filled="f" stroked="t" strokeweight=".579980pt" strokecolor="#000000">
                <v:path arrowok="t"/>
              </v:shape>
            </v:group>
            <v:group style="position:absolute;left:8992;top:444;width:2;height:551" coordorigin="8992,444" coordsize="2,551">
              <v:shape style="position:absolute;left:8992;top:444;width:2;height:551" coordorigin="8992,444" coordsize="0,551" path="m8992,444l8992,995e" filled="f" stroked="t" strokeweight=".58001pt" strokecolor="#000000">
                <v:path arrowok="t"/>
              </v:shape>
            </v:group>
            <v:group style="position:absolute;left:4552;top:486;width:2;height:176" coordorigin="4552,486" coordsize="2,176">
              <v:shape style="position:absolute;left:4552;top:486;width:2;height:176" coordorigin="4552,486" coordsize="0,176" path="m4552,486l4552,663e" filled="f" stroked="t" strokeweight=".580pt" strokecolor="#000000">
                <v:path arrowok="t"/>
              </v:shape>
            </v:group>
            <v:group style="position:absolute;left:4512;top:450;width:77;height:52" coordorigin="4512,450" coordsize="77,52">
              <v:shape style="position:absolute;left:4512;top:450;width:77;height:52" coordorigin="4512,450" coordsize="77,52" path="m4552,450l4517,495,4512,502,4531,497,4550,495,4584,495,4556,456,4552,450xe" filled="t" fillcolor="#000000" stroked="f">
                <v:path arrowok="t"/>
                <v:fill type="solid"/>
              </v:shape>
              <v:shape style="position:absolute;left:4512;top:450;width:77;height:52" coordorigin="4512,450" coordsize="77,52" path="m4584,495l4550,495,4570,497,4589,502,4584,495xe" filled="t" fillcolor="#000000" stroked="f">
                <v:path arrowok="t"/>
                <v:fill type="solid"/>
              </v:shape>
            </v:group>
            <v:group style="position:absolute;left:6368;top:1249;width:2;height:112" coordorigin="6368,1249" coordsize="2,112">
              <v:shape style="position:absolute;left:6368;top:1249;width:2;height:112" coordorigin="6368,1249" coordsize="0,112" path="m6368,1249l6368,1361e" filled="f" stroked="t" strokeweight=".58001pt" strokecolor="#000000">
                <v:path arrowok="t"/>
              </v:shape>
            </v:group>
            <v:group style="position:absolute;left:6328;top:1345;width:77;height:49" coordorigin="6328,1345" coordsize="77,49">
              <v:shape style="position:absolute;left:6328;top:1345;width:77;height:49" coordorigin="6328,1345" coordsize="77,49" path="m6328,1345l6364,1389,6368,1395,6400,1351,6366,1351,6347,1350,6328,1345xe" filled="t" fillcolor="#000000" stroked="f">
                <v:path arrowok="t"/>
                <v:fill type="solid"/>
              </v:shape>
              <v:shape style="position:absolute;left:6328;top:1345;width:77;height:49" coordorigin="6328,1345" coordsize="77,49" path="m6404,1345l6385,1350,6366,1351,6400,1351,6404,1345xe" filled="t" fillcolor="#000000" stroked="f">
                <v:path arrowok="t"/>
                <v:fill type="solid"/>
              </v:shape>
            </v:group>
            <v:group style="position:absolute;left:6368;top:1025;width:2;height:109" coordorigin="6368,1025" coordsize="2,109">
              <v:shape style="position:absolute;left:6368;top:1025;width:2;height:109" coordorigin="6368,1025" coordsize="0,109" path="m6368,1025l6368,1134e" filled="f" stroked="t" strokeweight=".58001pt" strokecolor="#000000">
                <v:path arrowok="t"/>
              </v:shape>
            </v:group>
            <v:group style="position:absolute;left:6328;top:990;width:77;height:50" coordorigin="6328,990" coordsize="77,50">
              <v:shape style="position:absolute;left:6328;top:990;width:77;height:50" coordorigin="6328,990" coordsize="77,50" path="m6364,990l6332,1035,6328,1041,6347,1036,6366,1035,6400,1035,6368,996,6364,990xe" filled="t" fillcolor="#000000" stroked="f">
                <v:path arrowok="t"/>
                <v:fill type="solid"/>
              </v:shape>
              <v:shape style="position:absolute;left:6328;top:990;width:77;height:50" coordorigin="6328,990" coordsize="77,50" path="m6400,1035l6366,1035,6385,1036,6404,1041,6400,1035xe" filled="t" fillcolor="#000000" stroked="f">
                <v:path arrowok="t"/>
                <v:fill type="solid"/>
              </v:shape>
            </v:group>
            <v:group style="position:absolute;left:6242;top:3003;width:2;height:169" coordorigin="6242,3003" coordsize="2,169">
              <v:shape style="position:absolute;left:6242;top:3003;width:2;height:169" coordorigin="6242,3003" coordsize="0,169" path="m6242,3003l6242,3172e" filled="f" stroked="t" strokeweight=".58001pt" strokecolor="#000000">
                <v:path arrowok="t"/>
              </v:shape>
            </v:group>
            <v:group style="position:absolute;left:6193;top:3148;width:94;height:62" coordorigin="6193,3148" coordsize="94,62">
              <v:shape style="position:absolute;left:6193;top:3148;width:94;height:62" coordorigin="6193,3148" coordsize="94,62" path="m6193,3148l6236,3202,6242,3210,6283,3154,6241,3154,6217,3153,6193,3148xe" filled="t" fillcolor="#000000" stroked="f">
                <v:path arrowok="t"/>
                <v:fill type="solid"/>
              </v:shape>
              <v:shape style="position:absolute;left:6193;top:3148;width:94;height:62" coordorigin="6193,3148" coordsize="94,62" path="m6287,3148l6264,3153,6241,3154,6283,3154,6287,3148xe" filled="t" fillcolor="#000000" stroked="f">
                <v:path arrowok="t"/>
                <v:fill type="solid"/>
              </v:shape>
            </v:group>
            <v:group style="position:absolute;left:4542;top:751;width:2;height:206" coordorigin="4542,751" coordsize="2,206">
              <v:shape style="position:absolute;left:4542;top:751;width:2;height:206" coordorigin="4542,751" coordsize="0,206" path="m4542,751l4542,958e" filled="f" stroked="t" strokeweight=".580pt" strokecolor="#000000">
                <v:path arrowok="t"/>
              </v:shape>
            </v:group>
            <v:group style="position:absolute;left:4506;top:943;width:77;height:50" coordorigin="4506,943" coordsize="77,50">
              <v:shape style="position:absolute;left:4506;top:943;width:77;height:50" coordorigin="4506,943" coordsize="77,50" path="m4506,943l4537,988,4542,994,4577,949,4544,949,4524,947,4506,943xe" filled="t" fillcolor="#000000" stroked="f">
                <v:path arrowok="t"/>
                <v:fill type="solid"/>
              </v:shape>
              <v:shape style="position:absolute;left:4506;top:943;width:77;height:50" coordorigin="4506,943" coordsize="77,50" path="m4583,943l4564,947,4544,949,4577,949,4583,943xe" filled="t" fillcolor="#000000" stroked="f">
                <v:path arrowok="t"/>
                <v:fill type="solid"/>
              </v:shape>
            </v:group>
            <v:group style="position:absolute;left:9031;top:1794;width:2;height:560" coordorigin="9031,1794" coordsize="2,560">
              <v:shape style="position:absolute;left:9031;top:1794;width:2;height:560" coordorigin="9031,1794" coordsize="0,560" path="m9031,1794l9031,2353e" filled="f" stroked="t" strokeweight=".89pt" strokecolor="#000000">
                <v:path arrowok="t"/>
              </v:shape>
            </v:group>
            <v:group style="position:absolute;left:3744;top:3071;width:1650;height:358" coordorigin="3744,3071" coordsize="1650,358">
              <v:shape style="position:absolute;left:3744;top:3071;width:1650;height:358" coordorigin="3744,3071" coordsize="1650,358" path="m5392,3071l3744,3419,3746,3429,5394,3081,5392,3071xe" filled="t" fillcolor="#000000" stroked="f">
                <v:path arrowok="t"/>
                <v:fill type="solid"/>
              </v:shape>
            </v:group>
            <v:group style="position:absolute;left:5359;top:3076;width:2078;height:319" coordorigin="5359,3076" coordsize="2078,319">
              <v:shape style="position:absolute;left:5359;top:3076;width:2078;height:319" coordorigin="5359,3076" coordsize="2078,319" path="m5360,3076l5359,3085,7436,3395,7438,3385,5360,3076xe" filled="t" fillcolor="#000000" stroked="f">
                <v:path arrowok="t"/>
                <v:fill type="solid"/>
              </v:shape>
            </v:group>
            <v:group style="position:absolute;left:7412;top:3039;width:1650;height:359" coordorigin="7412,3039" coordsize="1650,359">
              <v:shape style="position:absolute;left:7412;top:3039;width:1650;height:359" coordorigin="7412,3039" coordsize="1650,359" path="m9060,3039l7412,3388,7415,3397,9062,3048,9060,3039xe" filled="t" fillcolor="#000000" stroked="f">
                <v:path arrowok="t"/>
                <v:fill type="solid"/>
              </v:shape>
            </v:group>
            <v:group style="position:absolute;left:5353;top:2458;width:10;height:79" coordorigin="5353,2458" coordsize="10,79">
              <v:shape style="position:absolute;left:5353;top:2458;width:10;height:79" coordorigin="5353,2458" coordsize="10,79" path="m5353,2497l5363,2497e" filled="f" stroked="t" strokeweight="4.060000pt" strokecolor="#000000">
                <v:path arrowok="t"/>
              </v:shape>
            </v:group>
            <v:group style="position:absolute;left:5353;top:2617;width:10;height:79" coordorigin="5353,2617" coordsize="10,79">
              <v:shape style="position:absolute;left:5353;top:2617;width:10;height:79" coordorigin="5353,2617" coordsize="10,79" path="m5353,2657l5363,2657e" filled="f" stroked="t" strokeweight="4.060000pt" strokecolor="#000000">
                <v:path arrowok="t"/>
              </v:shape>
            </v:group>
            <v:group style="position:absolute;left:5353;top:2777;width:10;height:79" coordorigin="5353,2777" coordsize="10,79">
              <v:shape style="position:absolute;left:5353;top:2777;width:10;height:79" coordorigin="5353,2777" coordsize="10,79" path="m5353,2817l5363,2817e" filled="f" stroked="t" strokeweight="4.060000pt" strokecolor="#000000">
                <v:path arrowok="t"/>
              </v:shape>
            </v:group>
            <v:group style="position:absolute;left:5353;top:2937;width:10;height:80" coordorigin="5353,2937" coordsize="10,80">
              <v:shape style="position:absolute;left:5353;top:2937;width:10;height:80" coordorigin="5353,2937" coordsize="10,80" path="m5358,2937l5358,3017e" filled="f" stroked="t" strokeweight=".579980pt" strokecolor="#000000">
                <v:path arrowok="t"/>
              </v:shape>
            </v:group>
            <v:group style="position:absolute;left:5353;top:3097;width:10;height:79" coordorigin="5353,3097" coordsize="10,79">
              <v:shape style="position:absolute;left:5353;top:3097;width:10;height:79" coordorigin="5353,3097" coordsize="10,79" path="m5353,3137l5363,3137e" filled="f" stroked="t" strokeweight="4.060000pt" strokecolor="#000000">
                <v:path arrowok="t"/>
              </v:shape>
            </v:group>
            <v:group style="position:absolute;left:5353;top:3257;width:10;height:79" coordorigin="5353,3257" coordsize="10,79">
              <v:shape style="position:absolute;left:5353;top:3257;width:10;height:79" coordorigin="5353,3257" coordsize="10,79" path="m5353,3297l5363,3297e" filled="f" stroked="t" strokeweight="4.060000pt" strokecolor="#000000">
                <v:path arrowok="t"/>
              </v:shape>
            </v:group>
            <v:group style="position:absolute;left:5353;top:3417;width:10;height:79" coordorigin="5353,3417" coordsize="10,79">
              <v:shape style="position:absolute;left:5353;top:3417;width:10;height:79" coordorigin="5353,3417" coordsize="10,79" path="m5353,3456l5363,3456e" filled="f" stroked="t" strokeweight="4.060000pt" strokecolor="#000000">
                <v:path arrowok="t"/>
              </v:shape>
            </v:group>
            <v:group style="position:absolute;left:5353;top:3576;width:10;height:46" coordorigin="5353,3576" coordsize="10,46">
              <v:shape style="position:absolute;left:5353;top:3576;width:10;height:46" coordorigin="5353,3576" coordsize="10,46" path="m5353,3599l5363,3599e" filled="f" stroked="t" strokeweight="2.38pt" strokecolor="#000000">
                <v:path arrowok="t"/>
              </v:shape>
            </v:group>
            <v:group style="position:absolute;left:7416;top:2328;width:10;height:44" coordorigin="7416,2328" coordsize="10,44">
              <v:shape style="position:absolute;left:7416;top:2328;width:10;height:44" coordorigin="7416,2328" coordsize="10,44" path="m7416,2350l7426,2350e" filled="f" stroked="t" strokeweight="2.320pt" strokecolor="#000000">
                <v:path arrowok="t"/>
              </v:shape>
            </v:group>
            <v:group style="position:absolute;left:7416;top:2454;width:10;height:79" coordorigin="7416,2454" coordsize="10,79">
              <v:shape style="position:absolute;left:7416;top:2454;width:10;height:79" coordorigin="7416,2454" coordsize="10,79" path="m7416,2494l7426,2494e" filled="f" stroked="t" strokeweight="4.060000pt" strokecolor="#000000">
                <v:path arrowok="t"/>
              </v:shape>
            </v:group>
            <v:group style="position:absolute;left:7416;top:2614;width:10;height:80" coordorigin="7416,2614" coordsize="10,80">
              <v:shape style="position:absolute;left:7416;top:2614;width:10;height:80" coordorigin="7416,2614" coordsize="10,80" path="m7421,2614l7421,2694e" filled="f" stroked="t" strokeweight=".579980pt" strokecolor="#000000">
                <v:path arrowok="t"/>
              </v:shape>
            </v:group>
            <v:group style="position:absolute;left:7416;top:2775;width:10;height:79" coordorigin="7416,2775" coordsize="10,79">
              <v:shape style="position:absolute;left:7416;top:2775;width:10;height:79" coordorigin="7416,2775" coordsize="10,79" path="m7416,2814l7426,2814e" filled="f" stroked="t" strokeweight="4.060000pt" strokecolor="#000000">
                <v:path arrowok="t"/>
              </v:shape>
            </v:group>
            <v:group style="position:absolute;left:7416;top:2935;width:10;height:79" coordorigin="7416,2935" coordsize="10,79">
              <v:shape style="position:absolute;left:7416;top:2935;width:10;height:79" coordorigin="7416,2935" coordsize="10,79" path="m7416,2975l7426,2975e" filled="f" stroked="t" strokeweight="4.060000pt" strokecolor="#000000">
                <v:path arrowok="t"/>
              </v:shape>
            </v:group>
            <v:group style="position:absolute;left:7416;top:3095;width:10;height:80" coordorigin="7416,3095" coordsize="10,80">
              <v:shape style="position:absolute;left:7416;top:3095;width:10;height:80" coordorigin="7416,3095" coordsize="10,80" path="m7421,3095l7421,3175e" filled="f" stroked="t" strokeweight=".579980pt" strokecolor="#000000">
                <v:path arrowok="t"/>
              </v:shape>
            </v:group>
            <v:group style="position:absolute;left:7416;top:3256;width:10;height:79" coordorigin="7416,3256" coordsize="10,79">
              <v:shape style="position:absolute;left:7416;top:3256;width:10;height:79" coordorigin="7416,3256" coordsize="10,79" path="m7416,3295l7426,3295e" filled="f" stroked="t" strokeweight="4.060000pt" strokecolor="#000000">
                <v:path arrowok="t"/>
              </v:shape>
            </v:group>
            <v:group style="position:absolute;left:7416;top:3417;width:10;height:79" coordorigin="7416,3417" coordsize="10,79">
              <v:shape style="position:absolute;left:7416;top:3417;width:10;height:79" coordorigin="7416,3417" coordsize="10,79" path="m7416,3456l7426,3456e" filled="f" stroked="t" strokeweight="4.060000pt" strokecolor="#000000">
                <v:path arrowok="t"/>
              </v:shape>
            </v:group>
            <v:group style="position:absolute;left:7416;top:3576;width:10;height:46" coordorigin="7416,3576" coordsize="10,46">
              <v:shape style="position:absolute;left:7416;top:3576;width:10;height:46" coordorigin="7416,3576" coordsize="10,46" path="m7416,3599l7426,3599e" filled="f" stroked="t" strokeweight="2.3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67.860001pt;margin-top:-18.426075pt;width:7.3pt;height:21.25pt;mso-position-horizontal-relative:page;mso-position-vertical-relative:paragraph;z-index:-10637" coordorigin="3357,-369" coordsize="146,425">
            <v:group style="position:absolute;left:3432;top:-305;width:2;height:355" coordorigin="3432,-305" coordsize="2,355">
              <v:shape style="position:absolute;left:3432;top:-305;width:2;height:355" coordorigin="3432,-305" coordsize="0,355" path="m3432,-305l3432,51e" filled="f" stroked="t" strokeweight=".580pt" strokecolor="#000000">
                <v:path arrowok="t"/>
              </v:shape>
            </v:group>
            <v:group style="position:absolute;left:3367;top:-359;width:126;height:83" coordorigin="3367,-359" coordsize="126,83">
              <v:shape style="position:absolute;left:3367;top:-359;width:126;height:83" coordorigin="3367,-359" coordsize="126,83" path="m3432,-359l3367,-276,3383,-281,3398,-283,3415,-285,3486,-285,3440,-349,3432,-359xe" filled="t" fillcolor="#000000" stroked="f">
                <v:path arrowok="t"/>
                <v:fill type="solid"/>
              </v:shape>
              <v:shape style="position:absolute;left:3367;top:-359;width:126;height:83" coordorigin="3367,-359" coordsize="126,83" path="m3486,-285l3448,-285,3479,-281,3493,-276,3486,-285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167.860001pt;margin-top:25.373926pt;width:7.3pt;height:21.25pt;mso-position-horizontal-relative:page;mso-position-vertical-relative:paragraph;z-index:-10636" coordorigin="3357,507" coordsize="146,425">
            <v:group style="position:absolute;left:3432;top:573;width:2;height:354" coordorigin="3432,573" coordsize="2,354">
              <v:shape style="position:absolute;left:3432;top:573;width:2;height:354" coordorigin="3432,573" coordsize="0,354" path="m3432,573l3432,927e" filled="f" stroked="t" strokeweight=".580pt" strokecolor="#000000">
                <v:path arrowok="t"/>
              </v:shape>
            </v:group>
            <v:group style="position:absolute;left:3367;top:517;width:126;height:84" coordorigin="3367,517" coordsize="126,84">
              <v:shape style="position:absolute;left:3367;top:517;width:126;height:84" coordorigin="3367,517" coordsize="126,84" path="m3432,517l3376,591,3367,601,3383,597,3398,594,3415,592,3432,591,3485,591,3440,528,3432,517xe" filled="t" fillcolor="#000000" stroked="f">
                <v:path arrowok="t"/>
                <v:fill type="solid"/>
              </v:shape>
              <v:shape style="position:absolute;left:3367;top:517;width:126;height:84" coordorigin="3367,517" coordsize="126,84" path="m3485,591l3432,591,3448,592,3479,597,3493,601,3485,591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after="0"/>
        <w:jc w:val="righ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480" w:right="1120"/>
          <w:cols w:num="2" w:equalWidth="0">
            <w:col w:w="1081" w:space="40"/>
            <w:col w:w="8519"/>
          </w:cols>
        </w:sectPr>
      </w:pPr>
    </w:p>
    <w:p>
      <w:pPr>
        <w:spacing w:line="260" w:lineRule="exact" w:before="9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after="0" w:line="260" w:lineRule="exact"/>
        <w:rPr>
          <w:sz w:val="26"/>
          <w:szCs w:val="26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line="100" w:lineRule="exact" w:before="9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(C)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tabs>
          <w:tab w:pos="1614" w:val="left" w:leader="none"/>
        </w:tabs>
        <w:spacing w:before="81"/>
        <w:ind w:left="499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4"/>
          <w:szCs w:val="14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4"/>
          <w:szCs w:val="14"/>
        </w:rPr>
        <w:tab/>
      </w:r>
      <w:r>
        <w:rPr>
          <w:rFonts w:ascii="Arial" w:hAnsi="Arial" w:cs="Arial" w:eastAsia="Arial"/>
          <w:b w:val="0"/>
          <w:bCs w:val="0"/>
          <w:spacing w:val="-1"/>
          <w:w w:val="100"/>
          <w:position w:val="4"/>
          <w:sz w:val="18"/>
          <w:szCs w:val="18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4"/>
          <w:szCs w:val="14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  <w:t>N</w:t>
      </w:r>
      <w:r>
        <w:rPr>
          <w:rFonts w:ascii="Arial" w:hAnsi="Arial" w:cs="Arial" w:eastAsia="Arial"/>
          <w:b w:val="0"/>
          <w:bCs w:val="0"/>
          <w:spacing w:val="7"/>
          <w:w w:val="100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3"/>
          <w:w w:val="100"/>
          <w:position w:val="4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position w:val="4"/>
          <w:sz w:val="18"/>
          <w:szCs w:val="18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  <w:t>O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4"/>
          <w:szCs w:val="14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</w:r>
    </w:p>
    <w:p>
      <w:pPr>
        <w:spacing w:line="180" w:lineRule="exact" w:before="4"/>
        <w:rPr>
          <w:sz w:val="18"/>
          <w:szCs w:val="18"/>
        </w:rPr>
      </w:pPr>
      <w:r>
        <w:rPr/>
        <w:br w:type="column"/>
      </w: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1184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38" w:lineRule="exact"/>
        <w:ind w:left="860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position w:val="5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5"/>
          <w:sz w:val="18"/>
          <w:szCs w:val="18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  <w:t>O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4"/>
          <w:szCs w:val="14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</w:r>
    </w:p>
    <w:p>
      <w:pPr>
        <w:spacing w:after="0" w:line="238" w:lineRule="exact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2240" w:h="15840"/>
          <w:pgMar w:top="1320" w:bottom="760" w:left="1480" w:right="1120"/>
          <w:cols w:num="3" w:equalWidth="0">
            <w:col w:w="1081" w:space="40"/>
            <w:col w:w="2445" w:space="354"/>
            <w:col w:w="5720"/>
          </w:cols>
        </w:sectPr>
      </w:pPr>
    </w:p>
    <w:p>
      <w:pPr>
        <w:spacing w:line="150" w:lineRule="exact" w:before="6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77"/>
        <w:ind w:left="271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(</w:t>
      </w:r>
      <w:r>
        <w:rPr>
          <w:rFonts w:ascii="Arial" w:hAnsi="Arial" w:cs="Arial" w:eastAsia="Arial"/>
          <w:b w:val="0"/>
          <w:bCs w:val="0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-4"/>
          <w:sz w:val="14"/>
          <w:szCs w:val="14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4"/>
          <w:sz w:val="14"/>
          <w:szCs w:val="14"/>
        </w:rPr>
        <w:t>N</w:t>
      </w:r>
      <w:r>
        <w:rPr>
          <w:rFonts w:ascii="Arial" w:hAnsi="Arial" w:cs="Arial" w:eastAsia="Arial"/>
          <w:b w:val="0"/>
          <w:bCs w:val="0"/>
          <w:spacing w:val="6"/>
          <w:w w:val="100"/>
          <w:position w:val="-4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8"/>
          <w:szCs w:val="18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-4"/>
          <w:sz w:val="14"/>
          <w:szCs w:val="14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4"/>
          <w:sz w:val="14"/>
          <w:szCs w:val="14"/>
        </w:rPr>
        <w:t>U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-4"/>
          <w:sz w:val="14"/>
          <w:szCs w:val="14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)/L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160" w:lineRule="exact" w:before="8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after="0" w:line="160" w:lineRule="exact"/>
        <w:rPr>
          <w:sz w:val="16"/>
          <w:szCs w:val="16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before="93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(D)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32" w:lineRule="exact" w:before="72"/>
        <w:ind w:left="556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100"/>
          <w:position w:val="5"/>
          <w:sz w:val="18"/>
          <w:szCs w:val="18"/>
        </w:rPr>
        <w:t>I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4"/>
          <w:szCs w:val="14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</w:r>
    </w:p>
    <w:p>
      <w:pPr>
        <w:spacing w:line="147" w:lineRule="exact"/>
        <w:ind w:left="0" w:right="1205" w:firstLine="0"/>
        <w:jc w:val="righ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167.860001pt;margin-top:-16.518623pt;width:7.3pt;height:21.31pt;mso-position-horizontal-relative:page;mso-position-vertical-relative:paragraph;z-index:-10635" coordorigin="3357,-330" coordsize="146,426">
            <v:group style="position:absolute;left:3432;top:-265;width:2;height:355" coordorigin="3432,-265" coordsize="2,355">
              <v:shape style="position:absolute;left:3432;top:-265;width:2;height:355" coordorigin="3432,-265" coordsize="0,355" path="m3432,-265l3432,90e" filled="f" stroked="t" strokeweight=".580pt" strokecolor="#000000">
                <v:path arrowok="t"/>
              </v:shape>
            </v:group>
            <v:group style="position:absolute;left:3367;top:-320;width:126;height:84" coordorigin="3367,-320" coordsize="126,84">
              <v:shape style="position:absolute;left:3367;top:-320;width:126;height:84" coordorigin="3367,-320" coordsize="126,84" path="m3432,-320l3376,-247,3367,-236,3383,-241,3398,-244,3415,-246,3432,-247,3485,-247,3440,-310,3432,-320xe" filled="t" fillcolor="#000000" stroked="f">
                <v:path arrowok="t"/>
                <v:fill type="solid"/>
              </v:shape>
              <v:shape style="position:absolute;left:3367;top:-320;width:126;height:84" coordorigin="3367,-320" coordsize="126,84" path="m3485,-247l3432,-247,3448,-246,3479,-241,3493,-236,3485,-247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after="0" w:line="147" w:lineRule="exact"/>
        <w:jc w:val="righ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480" w:right="1120"/>
          <w:cols w:num="2" w:equalWidth="0">
            <w:col w:w="1081" w:space="40"/>
            <w:col w:w="8519"/>
          </w:cols>
        </w:sectPr>
      </w:pPr>
    </w:p>
    <w:p>
      <w:pPr>
        <w:spacing w:line="260" w:lineRule="exact" w:before="12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after="0" w:line="260" w:lineRule="exact"/>
        <w:rPr>
          <w:sz w:val="26"/>
          <w:szCs w:val="26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2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0"/>
          <w:w w:val="95"/>
          <w:sz w:val="16"/>
          <w:szCs w:val="16"/>
        </w:rPr>
        <w:t>(E)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80" w:lineRule="exact" w:before="5"/>
        <w:rPr>
          <w:sz w:val="28"/>
          <w:szCs w:val="28"/>
        </w:rPr>
      </w:pPr>
      <w:r>
        <w:rPr/>
        <w:br w:type="column"/>
      </w:r>
      <w:r>
        <w:rPr>
          <w:sz w:val="28"/>
          <w:szCs w:val="28"/>
        </w:rPr>
      </w:r>
    </w:p>
    <w:p>
      <w:pPr>
        <w:spacing w:line="197" w:lineRule="auto"/>
        <w:ind w:left="559" w:right="0" w:firstLine="33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167.860001pt;margin-top:5.636125pt;width:7.3pt;height:21.25pt;mso-position-horizontal-relative:page;mso-position-vertical-relative:paragraph;z-index:-10634" coordorigin="3357,113" coordsize="146,425">
            <v:group style="position:absolute;left:3432;top:182;width:2;height:350" coordorigin="3432,182" coordsize="2,350">
              <v:shape style="position:absolute;left:3432;top:182;width:2;height:350" coordorigin="3432,182" coordsize="0,350" path="m3432,182l3432,532e" filled="f" stroked="t" strokeweight=".580pt" strokecolor="#000000">
                <v:path arrowok="t"/>
              </v:shape>
            </v:group>
            <v:group style="position:absolute;left:3367;top:123;width:126;height:83" coordorigin="3367,123" coordsize="126,83">
              <v:shape style="position:absolute;left:3367;top:123;width:126;height:83" coordorigin="3367,123" coordsize="126,83" path="m3432,123l3376,196,3367,206,3398,198,3415,196,3486,196,3440,132,3432,123xe" filled="t" fillcolor="#000000" stroked="f">
                <v:path arrowok="t"/>
                <v:fill type="solid"/>
              </v:shape>
              <v:shape style="position:absolute;left:3367;top:123;width:126;height:83" coordorigin="3367,123" coordsize="126,83" path="m3486,196l3448,196,3463,198,3479,202,3493,206,3486,196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0"/>
          <w:position w:val="5"/>
          <w:sz w:val="18"/>
          <w:szCs w:val="18"/>
        </w:rPr>
        <w:t>I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4"/>
          <w:szCs w:val="14"/>
        </w:rPr>
        <w:t>L2</w:t>
      </w:r>
      <w:r>
        <w:rPr>
          <w:rFonts w:ascii="Arial" w:hAnsi="Arial" w:cs="Arial" w:eastAsia="Arial"/>
          <w:b w:val="0"/>
          <w:bCs w:val="0"/>
          <w:spacing w:val="-1"/>
          <w:w w:val="102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4"/>
          <w:sz w:val="14"/>
          <w:szCs w:val="14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</w:r>
    </w:p>
    <w:p>
      <w:pPr>
        <w:pStyle w:val="BodyText"/>
        <w:ind w:left="0" w:right="153"/>
        <w:jc w:val="right"/>
      </w:pP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0"/>
          <w:w w:val="100"/>
        </w:rPr>
      </w:r>
    </w:p>
    <w:p>
      <w:pPr>
        <w:spacing w:before="77"/>
        <w:ind w:left="86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-3"/>
          <w:sz w:val="14"/>
          <w:szCs w:val="14"/>
        </w:rPr>
        <w:t>OU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4"/>
          <w:szCs w:val="14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100"/>
          <w:position w:val="0"/>
          <w:sz w:val="16"/>
          <w:szCs w:val="16"/>
        </w:rPr>
        <w:t>/L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480" w:right="1120"/>
          <w:cols w:num="3" w:equalWidth="0">
            <w:col w:w="1073" w:space="40"/>
            <w:col w:w="1099" w:space="1478"/>
            <w:col w:w="5950"/>
          </w:cols>
        </w:sectPr>
      </w:pPr>
    </w:p>
    <w:p>
      <w:pPr>
        <w:spacing w:line="37" w:lineRule="exact"/>
        <w:ind w:left="2057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4"/>
          <w:szCs w:val="14"/>
        </w:rPr>
        <w:t>L1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line="171" w:lineRule="exact"/>
        <w:ind w:left="0" w:right="122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10" w:lineRule="exact" w:before="7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67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(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Buck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converter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5"/>
        <w:ind w:left="67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(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B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Gate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pulse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of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MOSFET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45"/>
        <w:ind w:left="67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(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0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ol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age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across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Inductor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6"/>
        <w:ind w:left="67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(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D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In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ut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current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-3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43"/>
        <w:ind w:left="67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(E)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Inductor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cur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ent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20" w:lineRule="exact" w:before="20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after="0" w:line="220" w:lineRule="exact"/>
        <w:rPr>
          <w:sz w:val="22"/>
          <w:szCs w:val="22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pStyle w:val="Heading4"/>
        <w:spacing w:before="74"/>
        <w:ind w:right="913"/>
        <w:jc w:val="both"/>
      </w:pPr>
      <w:r>
        <w:rPr>
          <w:b w:val="0"/>
          <w:bCs w:val="0"/>
          <w:spacing w:val="0"/>
          <w:w w:val="100"/>
        </w:rPr>
        <w:t>CONTIN</w:t>
      </w:r>
      <w:r>
        <w:rPr>
          <w:b w:val="0"/>
          <w:bCs w:val="0"/>
          <w:spacing w:val="1"/>
          <w:w w:val="100"/>
        </w:rPr>
        <w:t>U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0"/>
          <w:w w:val="100"/>
        </w:rPr>
        <w:t>COND</w:t>
      </w:r>
      <w:r>
        <w:rPr>
          <w:b w:val="0"/>
          <w:bCs w:val="0"/>
          <w:spacing w:val="1"/>
          <w:w w:val="100"/>
        </w:rPr>
        <w:t>U</w:t>
      </w:r>
      <w:r>
        <w:rPr>
          <w:b w:val="0"/>
          <w:bCs w:val="0"/>
          <w:spacing w:val="0"/>
          <w:w w:val="100"/>
        </w:rPr>
        <w:t>CTION</w:t>
      </w:r>
      <w:r>
        <w:rPr>
          <w:b w:val="0"/>
          <w:bCs w:val="0"/>
          <w:spacing w:val="-17"/>
          <w:w w:val="100"/>
        </w:rPr>
        <w:t> </w:t>
      </w:r>
      <w:r>
        <w:rPr>
          <w:b w:val="0"/>
          <w:bCs w:val="0"/>
          <w:spacing w:val="0"/>
          <w:w w:val="100"/>
        </w:rPr>
        <w:t>MO</w:t>
      </w:r>
      <w:r>
        <w:rPr>
          <w:b w:val="0"/>
          <w:bCs w:val="0"/>
          <w:spacing w:val="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4"/>
        <w:ind w:right="0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conti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uou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ve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zer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switchi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peri</w:t>
      </w:r>
      <w:r>
        <w:rPr>
          <w:b w:val="0"/>
          <w:bCs w:val="0"/>
          <w:spacing w:val="0"/>
          <w:w w:val="100"/>
        </w:rPr>
        <w:t>od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(</w:t>
      </w:r>
      <w:r>
        <w:rPr>
          <w:b w:val="0"/>
          <w:bCs w:val="0"/>
          <w:spacing w:val="-20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-1"/>
          <w:w w:val="100"/>
        </w:rPr>
        <w:t>)</w:t>
      </w:r>
      <w:r>
        <w:rPr>
          <w:b w:val="0"/>
          <w:bCs w:val="0"/>
          <w:spacing w:val="0"/>
          <w:w w:val="100"/>
        </w:rPr>
        <w:t>;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therefore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this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k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ntinu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mode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Conti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uou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1"/>
          <w:w w:val="100"/>
        </w:rPr>
        <w:t>d</w:t>
      </w:r>
      <w:r>
        <w:rPr>
          <w:b w:val="0"/>
          <w:bCs w:val="0"/>
          <w:spacing w:val="-1"/>
          <w:w w:val="100"/>
        </w:rPr>
        <w:t>uct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relati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betwe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outpu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-1"/>
          <w:w w:val="100"/>
        </w:rPr>
        <w:t>npu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give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by</w:t>
      </w:r>
      <w:hyperlink w:history="true" w:anchor="_bookmark5"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Equatio</w:t>
        </w:r>
        <w:r>
          <w:rPr>
            <w:b w:val="0"/>
            <w:bCs w:val="0"/>
            <w:spacing w:val="0"/>
            <w:w w:val="100"/>
          </w:rPr>
          <w:t>n</w:t>
        </w:r>
        <w:r>
          <w:rPr>
            <w:b w:val="0"/>
            <w:bCs w:val="0"/>
            <w:spacing w:val="-2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3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wher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know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dut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cycle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which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-1"/>
          <w:w w:val="100"/>
        </w:rPr>
        <w:t> </w:t>
      </w:r>
      <w:hyperlink w:history="true" w:anchor="_bookmark6"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q</w:t>
        </w:r>
        <w:r>
          <w:rPr>
            <w:b w:val="0"/>
            <w:bCs w:val="0"/>
            <w:spacing w:val="0"/>
            <w:w w:val="100"/>
          </w:rPr>
          <w:t>u</w:t>
        </w:r>
        <w:r>
          <w:rPr>
            <w:b w:val="0"/>
            <w:bCs w:val="0"/>
            <w:spacing w:val="-1"/>
            <w:w w:val="100"/>
          </w:rPr>
          <w:t>a</w:t>
        </w:r>
        <w:r>
          <w:rPr>
            <w:b w:val="0"/>
            <w:bCs w:val="0"/>
            <w:spacing w:val="0"/>
            <w:w w:val="100"/>
          </w:rPr>
          <w:t>t</w:t>
        </w:r>
        <w:r>
          <w:rPr>
            <w:b w:val="0"/>
            <w:bCs w:val="0"/>
            <w:spacing w:val="-1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o</w:t>
        </w:r>
        <w:r>
          <w:rPr>
            <w:b w:val="0"/>
            <w:bCs w:val="0"/>
            <w:spacing w:val="0"/>
            <w:w w:val="100"/>
          </w:rPr>
          <w:t>n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4</w:t>
        </w:r>
      </w:hyperlink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16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ind w:right="35"/>
        <w:jc w:val="both"/>
        <w:rPr>
          <w:b w:val="0"/>
          <w:bCs w:val="0"/>
          <w:sz w:val="16"/>
          <w:szCs w:val="16"/>
        </w:rPr>
      </w:pPr>
      <w:bookmarkStart w:name="EQUATION 3: Buck Converter Vout/Vin Rela" w:id="14"/>
      <w:bookmarkEnd w:id="14"/>
      <w:r>
        <w:rPr/>
      </w:r>
      <w:bookmarkStart w:name="_bookmark5" w:id="15"/>
      <w:bookmarkEnd w:id="15"/>
      <w:r>
        <w:rPr/>
      </w:r>
      <w:r>
        <w:rPr>
          <w:spacing w:val="0"/>
          <w:w w:val="100"/>
        </w:rPr>
        <w:t>EQU</w:t>
      </w:r>
      <w:r>
        <w:rPr>
          <w:spacing w:val="-16"/>
          <w:w w:val="100"/>
        </w:rPr>
        <w:t>A</w:t>
      </w:r>
      <w:r>
        <w:rPr>
          <w:spacing w:val="0"/>
          <w:w w:val="100"/>
        </w:rPr>
        <w:t>TION</w:t>
      </w:r>
      <w:r>
        <w:rPr>
          <w:spacing w:val="-4"/>
          <w:w w:val="100"/>
        </w:rPr>
        <w:t> </w:t>
      </w:r>
      <w:r>
        <w:rPr>
          <w:spacing w:val="0"/>
          <w:w w:val="100"/>
        </w:rPr>
        <w:t>3:</w:t>
      </w:r>
      <w:r>
        <w:rPr>
          <w:spacing w:val="0"/>
          <w:w w:val="100"/>
        </w:rPr>
        <w:t>    </w:t>
      </w:r>
      <w:r>
        <w:rPr>
          <w:spacing w:val="6"/>
          <w:w w:val="100"/>
        </w:rPr>
        <w:t> </w:t>
      </w:r>
      <w:r>
        <w:rPr>
          <w:spacing w:val="0"/>
          <w:w w:val="100"/>
        </w:rPr>
        <w:t>BU</w:t>
      </w:r>
      <w:r>
        <w:rPr>
          <w:spacing w:val="1"/>
          <w:w w:val="100"/>
        </w:rPr>
        <w:t>C</w:t>
      </w:r>
      <w:r>
        <w:rPr>
          <w:spacing w:val="0"/>
          <w:w w:val="100"/>
        </w:rPr>
        <w:t>K</w:t>
      </w:r>
      <w:r>
        <w:rPr>
          <w:spacing w:val="-25"/>
          <w:w w:val="100"/>
        </w:rPr>
        <w:t> </w:t>
      </w:r>
      <w:r>
        <w:rPr>
          <w:spacing w:val="1"/>
          <w:w w:val="100"/>
        </w:rPr>
        <w:t>C</w:t>
      </w:r>
      <w:r>
        <w:rPr>
          <w:spacing w:val="-1"/>
          <w:w w:val="100"/>
        </w:rPr>
        <w:t>O</w:t>
      </w:r>
      <w:r>
        <w:rPr>
          <w:spacing w:val="1"/>
          <w:w w:val="100"/>
        </w:rPr>
        <w:t>N</w:t>
      </w:r>
      <w:r>
        <w:rPr>
          <w:spacing w:val="0"/>
          <w:w w:val="100"/>
        </w:rPr>
        <w:t>VERTER</w:t>
      </w:r>
      <w:r>
        <w:rPr>
          <w:spacing w:val="-24"/>
          <w:w w:val="100"/>
        </w:rPr>
        <w:t> </w:t>
      </w:r>
      <w:r>
        <w:rPr>
          <w:spacing w:val="-15"/>
          <w:w w:val="100"/>
        </w:rPr>
        <w:t>V</w:t>
      </w:r>
      <w:r>
        <w:rPr>
          <w:spacing w:val="-1"/>
          <w:w w:val="100"/>
          <w:sz w:val="16"/>
          <w:szCs w:val="16"/>
        </w:rPr>
        <w:t>OU</w:t>
      </w:r>
      <w:r>
        <w:rPr>
          <w:spacing w:val="0"/>
          <w:w w:val="100"/>
          <w:sz w:val="16"/>
          <w:szCs w:val="16"/>
        </w:rPr>
        <w:t>T</w:t>
      </w:r>
      <w:r>
        <w:rPr>
          <w:spacing w:val="-1"/>
          <w:w w:val="100"/>
        </w:rPr>
        <w:t>/</w:t>
      </w:r>
      <w:r>
        <w:rPr>
          <w:spacing w:val="-5"/>
          <w:w w:val="100"/>
        </w:rPr>
        <w:t>V</w:t>
      </w:r>
      <w:r>
        <w:rPr>
          <w:spacing w:val="0"/>
          <w:w w:val="100"/>
          <w:sz w:val="16"/>
          <w:szCs w:val="16"/>
        </w:rPr>
        <w:t>IN</w:t>
      </w:r>
      <w:r>
        <w:rPr>
          <w:b w:val="0"/>
          <w:bCs w:val="0"/>
          <w:spacing w:val="0"/>
          <w:w w:val="100"/>
          <w:sz w:val="16"/>
          <w:szCs w:val="16"/>
        </w:rPr>
      </w:r>
    </w:p>
    <w:p>
      <w:pPr>
        <w:spacing w:before="10"/>
        <w:ind w:left="17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80.709991pt;margin-top:12.890162pt;width:216.58001pt;height:35.860010pt;mso-position-horizontal-relative:page;mso-position-vertical-relative:paragraph;z-index:-10631" coordorigin="1614,258" coordsize="4332,717">
            <v:group style="position:absolute;left:1625;top:268;width:4315;height:2" coordorigin="1625,268" coordsize="4315,2">
              <v:shape style="position:absolute;left:1625;top:268;width:4315;height:2" coordorigin="1625,268" coordsize="4315,0" path="m1625,268l5940,268e" filled="f" stroked="t" strokeweight=".58001pt" strokecolor="#000000">
                <v:path arrowok="t"/>
              </v:shape>
            </v:group>
            <v:group style="position:absolute;left:5935;top:268;width:2;height:701" coordorigin="5935,268" coordsize="2,701">
              <v:shape style="position:absolute;left:5935;top:268;width:2;height:701" coordorigin="5935,268" coordsize="0,701" path="m5935,268l5935,969e" filled="f" stroked="t" strokeweight=".58001pt" strokecolor="#000000">
                <v:path arrowok="t"/>
              </v:shape>
            </v:group>
            <v:group style="position:absolute;left:1620;top:964;width:4315;height:2" coordorigin="1620,964" coordsize="4315,2">
              <v:shape style="position:absolute;left:1620;top:964;width:4315;height:2" coordorigin="1620,964" coordsize="4315,0" path="m1620,964l5935,964e" filled="f" stroked="t" strokeweight=".58001pt" strokecolor="#000000">
                <v:path arrowok="t"/>
              </v:shape>
            </v:group>
            <v:group style="position:absolute;left:1625;top:264;width:2;height:701" coordorigin="1625,264" coordsize="2,701">
              <v:shape style="position:absolute;left:1625;top:264;width:2;height:701" coordorigin="1625,264" coordsize="0,701" path="m1625,264l1625,964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RELATIONSHIP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line="240" w:lineRule="exact" w:before="2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130" w:right="0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-5"/>
          <w:sz w:val="14"/>
          <w:szCs w:val="14"/>
        </w:rPr>
        <w:t>OU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20"/>
          <w:w w:val="100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5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0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-5"/>
          <w:sz w:val="14"/>
          <w:szCs w:val="14"/>
        </w:rPr>
        <w:t>IN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pStyle w:val="Heading3"/>
        <w:spacing w:before="74"/>
        <w:ind w:right="1598"/>
        <w:jc w:val="both"/>
        <w:rPr>
          <w:b w:val="0"/>
          <w:bCs w:val="0"/>
        </w:rPr>
      </w:pPr>
      <w:r>
        <w:rPr>
          <w:spacing w:val="0"/>
          <w:w w:val="100"/>
        </w:rPr>
        <w:br w:type="column"/>
      </w:r>
      <w:bookmarkStart w:name="EQUATION 4: Duty Cycle" w:id="16"/>
      <w:bookmarkEnd w:id="16"/>
      <w:r>
        <w:rPr>
          <w:spacing w:val="0"/>
          <w:w w:val="100"/>
        </w:rPr>
      </w:r>
      <w:bookmarkStart w:name="_bookmark6" w:id="17"/>
      <w:bookmarkEnd w:id="17"/>
      <w:r>
        <w:rPr>
          <w:spacing w:val="0"/>
          <w:w w:val="100"/>
        </w:rPr>
      </w:r>
      <w:r>
        <w:rPr>
          <w:spacing w:val="0"/>
          <w:w w:val="100"/>
        </w:rPr>
        <w:t>EQU</w:t>
      </w:r>
      <w:r>
        <w:rPr>
          <w:spacing w:val="-16"/>
          <w:w w:val="100"/>
        </w:rPr>
        <w:t>A</w:t>
      </w:r>
      <w:r>
        <w:rPr>
          <w:spacing w:val="0"/>
          <w:w w:val="100"/>
        </w:rPr>
        <w:t>TION</w:t>
      </w:r>
      <w:r>
        <w:rPr>
          <w:spacing w:val="-4"/>
          <w:w w:val="100"/>
        </w:rPr>
        <w:t> </w:t>
      </w:r>
      <w:r>
        <w:rPr>
          <w:spacing w:val="0"/>
          <w:w w:val="100"/>
        </w:rPr>
        <w:t>4:</w:t>
      </w:r>
      <w:r>
        <w:rPr>
          <w:spacing w:val="0"/>
          <w:w w:val="100"/>
        </w:rPr>
        <w:t>    </w:t>
      </w:r>
      <w:r>
        <w:rPr>
          <w:spacing w:val="15"/>
          <w:w w:val="100"/>
        </w:rPr>
        <w:t> </w:t>
      </w:r>
      <w:r>
        <w:rPr>
          <w:spacing w:val="0"/>
          <w:w w:val="100"/>
        </w:rPr>
        <w:t>D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TY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CYCLE</w:t>
      </w:r>
      <w:r>
        <w:rPr>
          <w:b w:val="0"/>
          <w:bCs w:val="0"/>
          <w:spacing w:val="0"/>
          <w:w w:val="100"/>
        </w:rPr>
      </w:r>
    </w:p>
    <w:p>
      <w:pPr>
        <w:spacing w:line="240" w:lineRule="exact" w:before="3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184" w:lineRule="exact"/>
        <w:ind w:left="0" w:right="209" w:firstLine="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>
        <w:rPr/>
        <w:pict>
          <v:shape style="position:absolute;margin-left:438.600006pt;margin-top:5.682114pt;width:10.776588pt;height:6.96pt;mso-position-horizontal-relative:page;mso-position-vertical-relative:paragraph;z-index:-10629" type="#_x0000_t202" filled="f" stroked="f">
            <v:textbox inset="0,0,0,0">
              <w:txbxContent>
                <w:p>
                  <w:pPr>
                    <w:spacing w:line="139" w:lineRule="exact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10"/>
                      <w:w w:val="95"/>
                      <w:sz w:val="14"/>
                      <w:szCs w:val="14"/>
                    </w:rPr>
                    <w:t>ON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0"/>
                      <w:w w:val="100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18"/>
          <w:szCs w:val="18"/>
        </w:rPr>
      </w:r>
    </w:p>
    <w:p>
      <w:pPr>
        <w:pStyle w:val="BodyText"/>
        <w:spacing w:line="134" w:lineRule="exact"/>
        <w:ind w:left="0" w:right="412"/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0"/>
          <w:w w:val="100"/>
        </w:rPr>
        <w:t>--------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48"/>
          <w:w w:val="100"/>
        </w:rPr>
        <w:t>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</w:rPr>
        <w:t>-</w:t>
      </w:r>
    </w:p>
    <w:p>
      <w:pPr>
        <w:spacing w:line="208" w:lineRule="exact"/>
        <w:ind w:left="1" w:right="0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line="130" w:lineRule="exact" w:before="8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ind w:left="950" w:right="0"/>
        <w:jc w:val="left"/>
      </w:pP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e:</w:t>
      </w:r>
      <w:r>
        <w:rPr>
          <w:b w:val="0"/>
          <w:bCs w:val="0"/>
          <w:spacing w:val="0"/>
          <w:w w:val="100"/>
        </w:rPr>
      </w:r>
    </w:p>
    <w:p>
      <w:pPr>
        <w:spacing w:before="93"/>
        <w:ind w:left="950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-3"/>
          <w:w w:val="100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position w:val="-4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4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15"/>
          <w:w w:val="100"/>
          <w:position w:val="-4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8"/>
          <w:szCs w:val="18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8"/>
          <w:szCs w:val="18"/>
        </w:rPr>
        <w:t>P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8"/>
          <w:szCs w:val="18"/>
        </w:rPr>
        <w:t>od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pStyle w:val="BodyText"/>
        <w:spacing w:before="51"/>
        <w:ind w:left="950" w:right="0"/>
        <w:jc w:val="left"/>
      </w:pP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4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position w:val="-4"/>
          <w:sz w:val="14"/>
          <w:szCs w:val="14"/>
        </w:rPr>
        <w:t> </w:t>
      </w:r>
      <w:r>
        <w:rPr>
          <w:b w:val="0"/>
          <w:bCs w:val="0"/>
          <w:i w:val="0"/>
          <w:spacing w:val="0"/>
          <w:w w:val="100"/>
          <w:position w:val="0"/>
        </w:rPr>
        <w:t>=</w:t>
      </w:r>
      <w:r>
        <w:rPr>
          <w:b w:val="0"/>
          <w:bCs w:val="0"/>
          <w:i w:val="0"/>
          <w:spacing w:val="0"/>
          <w:w w:val="100"/>
          <w:position w:val="0"/>
        </w:rPr>
        <w:t> </w:t>
      </w:r>
      <w:r>
        <w:rPr>
          <w:b w:val="0"/>
          <w:bCs w:val="0"/>
          <w:i w:val="0"/>
          <w:spacing w:val="-1"/>
          <w:w w:val="100"/>
          <w:position w:val="0"/>
        </w:rPr>
        <w:t>S</w:t>
      </w:r>
      <w:r>
        <w:rPr>
          <w:b w:val="0"/>
          <w:bCs w:val="0"/>
          <w:i w:val="0"/>
          <w:spacing w:val="0"/>
          <w:w w:val="100"/>
          <w:position w:val="0"/>
        </w:rPr>
        <w:t>w</w:t>
      </w:r>
      <w:r>
        <w:rPr>
          <w:b w:val="0"/>
          <w:bCs w:val="0"/>
          <w:i w:val="0"/>
          <w:spacing w:val="-1"/>
          <w:w w:val="100"/>
          <w:position w:val="0"/>
        </w:rPr>
        <w:t>itc</w:t>
      </w:r>
      <w:r>
        <w:rPr>
          <w:b w:val="0"/>
          <w:bCs w:val="0"/>
          <w:i w:val="0"/>
          <w:spacing w:val="0"/>
          <w:w w:val="100"/>
          <w:position w:val="0"/>
        </w:rPr>
        <w:t>h</w:t>
      </w:r>
      <w:r>
        <w:rPr>
          <w:b w:val="0"/>
          <w:bCs w:val="0"/>
          <w:i w:val="0"/>
          <w:spacing w:val="-1"/>
          <w:w w:val="100"/>
          <w:position w:val="0"/>
        </w:rPr>
        <w:t>in</w:t>
      </w:r>
      <w:r>
        <w:rPr>
          <w:b w:val="0"/>
          <w:bCs w:val="0"/>
          <w:i w:val="0"/>
          <w:spacing w:val="0"/>
          <w:w w:val="100"/>
          <w:position w:val="0"/>
        </w:rPr>
        <w:t>g</w:t>
      </w:r>
      <w:r>
        <w:rPr>
          <w:b w:val="0"/>
          <w:bCs w:val="0"/>
          <w:i w:val="0"/>
          <w:spacing w:val="-1"/>
          <w:w w:val="100"/>
          <w:position w:val="0"/>
        </w:rPr>
        <w:t> </w:t>
      </w:r>
      <w:r>
        <w:rPr>
          <w:b w:val="0"/>
          <w:bCs w:val="0"/>
          <w:i w:val="0"/>
          <w:spacing w:val="-1"/>
          <w:w w:val="100"/>
          <w:position w:val="0"/>
        </w:rPr>
        <w:t>Per</w:t>
      </w:r>
      <w:r>
        <w:rPr>
          <w:b w:val="0"/>
          <w:bCs w:val="0"/>
          <w:i w:val="0"/>
          <w:spacing w:val="0"/>
          <w:w w:val="100"/>
          <w:position w:val="0"/>
        </w:rPr>
        <w:t>i</w:t>
      </w:r>
      <w:r>
        <w:rPr>
          <w:b w:val="0"/>
          <w:bCs w:val="0"/>
          <w:i w:val="0"/>
          <w:spacing w:val="-1"/>
          <w:w w:val="100"/>
          <w:position w:val="0"/>
        </w:rPr>
        <w:t>od</w:t>
      </w:r>
      <w:r>
        <w:rPr>
          <w:b w:val="0"/>
          <w:bCs w:val="0"/>
          <w:i w:val="0"/>
          <w:spacing w:val="0"/>
          <w:w w:val="100"/>
          <w:position w:val="0"/>
        </w:rPr>
      </w:r>
    </w:p>
    <w:p>
      <w:pPr>
        <w:spacing w:line="280" w:lineRule="exact" w:before="1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5" w:lineRule="auto"/>
        <w:ind w:right="140"/>
        <w:jc w:val="both"/>
      </w:pPr>
      <w:r>
        <w:rPr/>
        <w:pict>
          <v:group style="position:absolute;margin-left:81pt;margin-top:126.491898pt;width:468pt;height:.1pt;mso-position-horizontal-relative:page;mso-position-vertical-relative:paragraph;z-index:-10641" coordorigin="1620,2530" coordsize="9360,2">
            <v:shape style="position:absolute;left:1620;top:2530;width:9360;height:2" coordorigin="1620,2530" coordsize="9360,0" path="m1620,2530l10980,2530e" filled="f" stroked="t" strokeweight="1.120pt" strokecolor="#000000">
              <v:path arrowok="t"/>
            </v:shape>
            <w10:wrap type="none"/>
          </v:group>
        </w:pict>
      </w:r>
      <w:r>
        <w:rPr/>
        <w:pict>
          <v:group style="position:absolute;margin-left:81pt;margin-top:130.721893pt;width:468pt;height:.1pt;mso-position-horizontal-relative:page;mso-position-vertical-relative:paragraph;z-index:-10640" coordorigin="1620,2614" coordsize="9360,2">
            <v:shape style="position:absolute;left:1620;top:2614;width:9360;height:2" coordorigin="1620,2614" coordsize="9360,0" path="m1620,2614l10980,2614e" filled="f" stroked="t" strokeweight="3.1pt" strokecolor="#000000">
              <v:path arrowok="t"/>
            </v:shape>
            <w10:wrap type="none"/>
          </v:group>
        </w:pict>
      </w:r>
      <w:r>
        <w:rPr/>
        <w:pict>
          <v:group style="position:absolute;margin-left:332.709991pt;margin-top:-101.588112pt;width:216.58001pt;height:96.339995pt;mso-position-horizontal-relative:page;mso-position-vertical-relative:paragraph;z-index:-10630" coordorigin="6654,-2032" coordsize="4332,1927">
            <v:group style="position:absolute;left:6665;top:-2021;width:4315;height:2" coordorigin="6665,-2021" coordsize="4315,2">
              <v:shape style="position:absolute;left:6665;top:-2021;width:4315;height:2" coordorigin="6665,-2021" coordsize="4315,0" path="m6665,-2021l10980,-2021e" filled="f" stroked="t" strokeweight=".58001pt" strokecolor="#000000">
                <v:path arrowok="t"/>
              </v:shape>
            </v:group>
            <v:group style="position:absolute;left:10975;top:-2021;width:2;height:1910" coordorigin="10975,-2021" coordsize="2,1910">
              <v:shape style="position:absolute;left:10975;top:-2021;width:2;height:1910" coordorigin="10975,-2021" coordsize="0,1910" path="m10975,-2021l10975,-111e" filled="f" stroked="t" strokeweight=".579980pt" strokecolor="#000000">
                <v:path arrowok="t"/>
              </v:shape>
            </v:group>
            <v:group style="position:absolute;left:6660;top:-116;width:4315;height:2" coordorigin="6660,-116" coordsize="4315,2">
              <v:shape style="position:absolute;left:6660;top:-116;width:4315;height:2" coordorigin="6660,-116" coordsize="4315,0" path="m6660,-116l10975,-116e" filled="f" stroked="t" strokeweight=".58001pt" strokecolor="#000000">
                <v:path arrowok="t"/>
              </v:shape>
            </v:group>
            <v:group style="position:absolute;left:6665;top:-2026;width:2;height:1910" coordorigin="6665,-2026" coordsize="2,1910">
              <v:shape style="position:absolute;left:6665;top:-2026;width:2;height:1910" coordorigin="6665,-2026" coordsize="0,1910" path="m6665,-2026l6665,-116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rati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les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0.1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way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visab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go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two-s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buc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ich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st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do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wo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buck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erations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Altho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buc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conv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ither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conti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uou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disco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nuo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lways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sc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ntinu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 </w:t>
      </w:r>
      <w:hyperlink w:history="true" w:anchor="_bookmark4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2</w:t>
        </w:r>
        <w:r>
          <w:rPr>
            <w:b w:val="0"/>
            <w:bCs w:val="0"/>
            <w:spacing w:val="-6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(D)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lar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lectr</w:t>
      </w:r>
      <w:r>
        <w:rPr>
          <w:b w:val="0"/>
          <w:bCs w:val="0"/>
          <w:spacing w:val="0"/>
          <w:w w:val="100"/>
        </w:rPr>
        <w:t>om</w:t>
      </w:r>
      <w:r>
        <w:rPr>
          <w:b w:val="0"/>
          <w:bCs w:val="0"/>
          <w:spacing w:val="-1"/>
          <w:w w:val="100"/>
        </w:rPr>
        <w:t>agn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rfere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(EMI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filte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othe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topo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ogi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after="0" w:line="255" w:lineRule="auto"/>
        <w:jc w:val="both"/>
        <w:sectPr>
          <w:type w:val="continuous"/>
          <w:pgSz w:w="12240" w:h="15840"/>
          <w:pgMar w:top="1320" w:bottom="760" w:left="1480" w:right="1120"/>
          <w:cols w:num="2" w:equalWidth="0">
            <w:col w:w="4461" w:space="579"/>
            <w:col w:w="4600"/>
          </w:cols>
        </w:sectPr>
      </w:pP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pgSz w:w="12240" w:h="15840"/>
          <w:pgMar w:header="477" w:footer="747" w:top="1060" w:bottom="940" w:left="1120" w:right="1480"/>
        </w:sectPr>
      </w:pPr>
    </w:p>
    <w:p>
      <w:pPr>
        <w:pStyle w:val="Heading4"/>
        <w:spacing w:before="74"/>
        <w:ind w:right="1658"/>
        <w:jc w:val="both"/>
      </w:pPr>
      <w:r>
        <w:rPr/>
        <w:pict>
          <v:group style="position:absolute;margin-left:63pt;margin-top:-9.99009pt;width:468pt;height:.1pt;mso-position-horizontal-relative:page;mso-position-vertical-relative:paragraph;z-index:-10628" coordorigin="1260,-200" coordsize="9360,2">
            <v:shape style="position:absolute;left:1260;top:-200;width:9360;height:2" coordorigin="1260,-200" coordsize="9360,0" path="m1260,-200l10620,-200e" filled="f" stroked="t" strokeweight="1.120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CU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RENT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MODE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4"/>
        <w:ind w:right="1"/>
        <w:jc w:val="both"/>
      </w:pP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esig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buc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ther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al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ay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de-o</w:t>
      </w:r>
      <w:r>
        <w:rPr>
          <w:b w:val="0"/>
          <w:bCs w:val="0"/>
          <w:spacing w:val="-4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ee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ze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sel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cti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0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arge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va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mean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rou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ns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magn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core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bu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ppl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(&lt;</w:t>
      </w:r>
      <w:r>
        <w:rPr>
          <w:b w:val="0"/>
          <w:bCs w:val="0"/>
          <w:spacing w:val="0"/>
          <w:w w:val="100"/>
        </w:rPr>
        <w:t>1</w:t>
      </w:r>
      <w:r>
        <w:rPr>
          <w:b w:val="0"/>
          <w:bCs w:val="0"/>
          <w:spacing w:val="-1"/>
          <w:w w:val="100"/>
        </w:rPr>
        <w:t>0</w:t>
      </w:r>
      <w:r>
        <w:rPr>
          <w:b w:val="0"/>
          <w:bCs w:val="0"/>
          <w:spacing w:val="0"/>
          <w:w w:val="100"/>
        </w:rPr>
        <w:t>%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ful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ad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see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citor</w:t>
      </w:r>
      <w:r>
        <w:rPr>
          <w:b w:val="0"/>
          <w:bCs w:val="0"/>
          <w:spacing w:val="0"/>
          <w:w w:val="100"/>
        </w:rPr>
        <w:t>;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ther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-1"/>
          <w:w w:val="100"/>
        </w:rPr>
        <w:t>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los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ind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incre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Also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les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rippl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make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mod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contr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ossib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0"/>
          <w:w w:val="100"/>
        </w:rPr>
        <w:t>imple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ent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(refer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9"/>
          <w:w w:val="100"/>
        </w:rPr>
        <w:t> </w:t>
      </w:r>
      <w:r>
        <w:rPr>
          <w:rFonts w:ascii="Arial" w:hAnsi="Arial" w:cs="Arial" w:eastAsia="Arial"/>
          <w:b/>
          <w:bCs/>
          <w:spacing w:val="0"/>
          <w:w w:val="100"/>
        </w:rPr>
        <w:t>“M</w:t>
      </w:r>
      <w:r>
        <w:rPr>
          <w:rFonts w:ascii="Arial" w:hAnsi="Arial" w:cs="Arial" w:eastAsia="Arial"/>
          <w:b/>
          <w:bCs/>
          <w:spacing w:val="-1"/>
          <w:w w:val="100"/>
        </w:rPr>
        <w:t>e</w:t>
      </w:r>
      <w:hyperlink w:history="true" w:anchor="_bookmark48">
        <w:r>
          <w:rPr>
            <w:rFonts w:ascii="Arial" w:hAnsi="Arial" w:cs="Arial" w:eastAsia="Arial"/>
            <w:b/>
            <w:bCs/>
            <w:spacing w:val="0"/>
            <w:w w:val="100"/>
          </w:rPr>
          <w:t>t</w:t>
        </w:r>
        <w:r>
          <w:rPr>
            <w:rFonts w:ascii="Arial" w:hAnsi="Arial" w:cs="Arial" w:eastAsia="Arial"/>
            <w:b/>
            <w:bCs/>
            <w:spacing w:val="0"/>
            <w:w w:val="100"/>
          </w:rPr>
          <w:t>h</w:t>
        </w:r>
        <w:r>
          <w:rPr>
            <w:rFonts w:ascii="Arial" w:hAnsi="Arial" w:cs="Arial" w:eastAsia="Arial"/>
            <w:b/>
            <w:bCs/>
            <w:spacing w:val="-1"/>
            <w:w w:val="100"/>
          </w:rPr>
          <w:t>o</w:t>
        </w:r>
        <w:r>
          <w:rPr>
            <w:rFonts w:ascii="Arial" w:hAnsi="Arial" w:cs="Arial" w:eastAsia="Arial"/>
            <w:b/>
            <w:bCs/>
            <w:spacing w:val="0"/>
            <w:w w:val="100"/>
          </w:rPr>
          <w:t>d</w:t>
        </w:r>
        <w:r>
          <w:rPr>
            <w:rFonts w:ascii="Arial" w:hAnsi="Arial" w:cs="Arial" w:eastAsia="Arial"/>
            <w:b/>
            <w:bCs/>
            <w:spacing w:val="-7"/>
            <w:w w:val="100"/>
          </w:rPr>
          <w:t> </w:t>
        </w:r>
        <w:r>
          <w:rPr>
            <w:rFonts w:ascii="Arial" w:hAnsi="Arial" w:cs="Arial" w:eastAsia="Arial"/>
            <w:b/>
            <w:bCs/>
            <w:spacing w:val="-1"/>
            <w:w w:val="100"/>
          </w:rPr>
          <w:t>o</w:t>
        </w:r>
        <w:r>
          <w:rPr>
            <w:rFonts w:ascii="Arial" w:hAnsi="Arial" w:cs="Arial" w:eastAsia="Arial"/>
            <w:b/>
            <w:bCs/>
            <w:spacing w:val="0"/>
            <w:w w:val="100"/>
          </w:rPr>
          <w:t>f</w:t>
        </w:r>
        <w:r>
          <w:rPr>
            <w:rFonts w:ascii="Arial" w:hAnsi="Arial" w:cs="Arial" w:eastAsia="Arial"/>
            <w:b/>
            <w:bCs/>
            <w:spacing w:val="-6"/>
            <w:w w:val="100"/>
          </w:rPr>
          <w:t> </w:t>
        </w:r>
        <w:r>
          <w:rPr>
            <w:rFonts w:ascii="Arial" w:hAnsi="Arial" w:cs="Arial" w:eastAsia="Arial"/>
            <w:b/>
            <w:bCs/>
            <w:spacing w:val="0"/>
            <w:w w:val="100"/>
          </w:rPr>
          <w:t>C</w:t>
        </w:r>
        <w:r>
          <w:rPr>
            <w:rFonts w:ascii="Arial" w:hAnsi="Arial" w:cs="Arial" w:eastAsia="Arial"/>
            <w:b/>
            <w:bCs/>
            <w:spacing w:val="-1"/>
            <w:w w:val="100"/>
          </w:rPr>
          <w:t>o</w:t>
        </w:r>
        <w:r>
          <w:rPr>
            <w:rFonts w:ascii="Arial" w:hAnsi="Arial" w:cs="Arial" w:eastAsia="Arial"/>
            <w:b/>
            <w:bCs/>
            <w:spacing w:val="0"/>
            <w:w w:val="100"/>
          </w:rPr>
          <w:t>ntr</w:t>
        </w:r>
        <w:r>
          <w:rPr>
            <w:rFonts w:ascii="Arial" w:hAnsi="Arial" w:cs="Arial" w:eastAsia="Arial"/>
            <w:b/>
            <w:bCs/>
            <w:spacing w:val="-1"/>
            <w:w w:val="100"/>
          </w:rPr>
          <w:t>o</w:t>
        </w:r>
      </w:hyperlink>
      <w:r>
        <w:rPr>
          <w:rFonts w:ascii="Arial" w:hAnsi="Arial" w:cs="Arial" w:eastAsia="Arial"/>
          <w:b/>
          <w:bCs/>
          <w:spacing w:val="0"/>
          <w:w w:val="100"/>
        </w:rPr>
        <w:t>l”</w:t>
      </w:r>
      <w:r>
        <w:rPr>
          <w:rFonts w:ascii="Arial" w:hAnsi="Arial" w:cs="Arial" w:eastAsia="Arial"/>
          <w:b/>
          <w:bCs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contro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tech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iqu</w:t>
      </w:r>
      <w:r>
        <w:rPr>
          <w:b w:val="0"/>
          <w:bCs w:val="0"/>
          <w:spacing w:val="2"/>
          <w:w w:val="100"/>
        </w:rPr>
        <w:t>e</w:t>
      </w:r>
      <w:r>
        <w:rPr>
          <w:b w:val="0"/>
          <w:bCs w:val="0"/>
          <w:spacing w:val="-1"/>
          <w:w w:val="100"/>
        </w:rPr>
        <w:t>s)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erefore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ad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nsie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resp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rve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4" w:lineRule="auto" w:before="80"/>
        <w:ind w:right="1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sm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lle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va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rip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make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imp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emen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mo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contro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easi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result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sien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res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ons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im</w:t>
      </w:r>
      <w:r>
        <w:rPr>
          <w:b w:val="0"/>
          <w:bCs w:val="0"/>
          <w:spacing w:val="-1"/>
          <w:w w:val="100"/>
        </w:rPr>
        <w:t>proves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Ho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eve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ri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ne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uiva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Ser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Res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sto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(ESR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output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mee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pe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k-to-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ea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rip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ment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Gener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ll</w:t>
      </w:r>
      <w:r>
        <w:rPr>
          <w:b w:val="0"/>
          <w:bCs w:val="0"/>
          <w:spacing w:val="-12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impleme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control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ripp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curr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ind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shou</w:t>
      </w:r>
      <w:r>
        <w:rPr>
          <w:b w:val="0"/>
          <w:bCs w:val="0"/>
          <w:spacing w:val="0"/>
          <w:w w:val="100"/>
        </w:rPr>
        <w:t>ld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leas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30</w:t>
      </w:r>
      <w:r>
        <w:rPr>
          <w:b w:val="0"/>
          <w:bCs w:val="0"/>
          <w:spacing w:val="0"/>
          <w:w w:val="100"/>
        </w:rPr>
        <w:t>%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fu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loa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6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4"/>
        <w:ind w:right="1656"/>
        <w:jc w:val="both"/>
      </w:pPr>
      <w:r>
        <w:rPr>
          <w:b w:val="0"/>
          <w:bCs w:val="0"/>
          <w:spacing w:val="0"/>
          <w:w w:val="100"/>
        </w:rPr>
        <w:t>FEED-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ORWARD</w:t>
      </w:r>
      <w:r>
        <w:rPr>
          <w:b w:val="0"/>
          <w:bCs w:val="0"/>
          <w:spacing w:val="-28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4"/>
        <w:ind w:right="0"/>
        <w:jc w:val="both"/>
      </w:pP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buc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inp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variati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mi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imize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by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impl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ntin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fe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-1"/>
          <w:w w:val="100"/>
        </w:rPr>
        <w:t>-f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ntrol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eas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im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lemen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fee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-forw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contro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whe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usin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control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com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usi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al</w:t>
      </w:r>
      <w:r>
        <w:rPr>
          <w:b w:val="0"/>
          <w:bCs w:val="0"/>
          <w:spacing w:val="0"/>
          <w:w w:val="100"/>
        </w:rPr>
        <w:t>og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contro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tho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fee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-forw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contro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igi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ontroll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akin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ropri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ad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ptiv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ac</w:t>
      </w:r>
      <w:r>
        <w:rPr>
          <w:b w:val="0"/>
          <w:bCs w:val="0"/>
          <w:spacing w:val="-1"/>
          <w:w w:val="100"/>
        </w:rPr>
        <w:t>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soo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detecte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efor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actua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outpu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arameters.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6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4"/>
        <w:ind w:right="824"/>
        <w:jc w:val="both"/>
      </w:pPr>
      <w:r>
        <w:rPr>
          <w:b w:val="0"/>
          <w:bCs w:val="0"/>
          <w:spacing w:val="0"/>
          <w:w w:val="100"/>
        </w:rPr>
        <w:t>SYN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</w:rPr>
        <w:t>HRONOUS</w:t>
      </w:r>
      <w:r>
        <w:rPr>
          <w:b w:val="0"/>
          <w:bCs w:val="0"/>
          <w:spacing w:val="-18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1"/>
          <w:w w:val="100"/>
        </w:rPr>
        <w:t>U</w:t>
      </w:r>
      <w:r>
        <w:rPr>
          <w:b w:val="0"/>
          <w:bCs w:val="0"/>
          <w:spacing w:val="0"/>
          <w:w w:val="100"/>
        </w:rPr>
        <w:t>CK</w:t>
      </w:r>
      <w:r>
        <w:rPr>
          <w:b w:val="0"/>
          <w:bCs w:val="0"/>
          <w:spacing w:val="-18"/>
          <w:w w:val="100"/>
        </w:rPr>
        <w:t> 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V</w:t>
      </w:r>
      <w:r>
        <w:rPr>
          <w:b w:val="0"/>
          <w:bCs w:val="0"/>
          <w:spacing w:val="0"/>
          <w:w w:val="100"/>
        </w:rPr>
        <w:t>ERTER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4"/>
        <w:ind w:right="0"/>
        <w:jc w:val="both"/>
      </w:pP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uireme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gh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excessiv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po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free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hee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D1,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limi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mi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imu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ach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eved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reduc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los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ach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free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hee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ace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ver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ow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ate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resis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-1"/>
          <w:w w:val="100"/>
          <w:sz w:val="14"/>
          <w:szCs w:val="14"/>
        </w:rPr>
        <w:t>DS</w:t>
      </w:r>
      <w:r>
        <w:rPr>
          <w:b w:val="0"/>
          <w:bCs w:val="0"/>
          <w:spacing w:val="0"/>
          <w:w w:val="100"/>
          <w:sz w:val="14"/>
          <w:szCs w:val="14"/>
        </w:rPr>
        <w:t>O</w:t>
      </w:r>
      <w:r>
        <w:rPr>
          <w:b w:val="0"/>
          <w:bCs w:val="0"/>
          <w:spacing w:val="-1"/>
          <w:w w:val="100"/>
          <w:sz w:val="14"/>
          <w:szCs w:val="14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rne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sy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SF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e,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kn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sy</w:t>
      </w:r>
      <w:r>
        <w:rPr>
          <w:b w:val="0"/>
          <w:bCs w:val="0"/>
          <w:spacing w:val="0"/>
          <w:w w:val="100"/>
        </w:rPr>
        <w:t>nc</w:t>
      </w:r>
      <w:r>
        <w:rPr>
          <w:b w:val="0"/>
          <w:bCs w:val="0"/>
          <w:spacing w:val="-1"/>
          <w:w w:val="100"/>
        </w:rPr>
        <w:t>hron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buc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nv</w:t>
      </w:r>
      <w:r>
        <w:rPr>
          <w:b w:val="0"/>
          <w:bCs w:val="0"/>
          <w:spacing w:val="-1"/>
          <w:w w:val="100"/>
        </w:rPr>
        <w:t>ert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gat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ive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sig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al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whic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compl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buck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gat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driv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gna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req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ire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synchronou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SFE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0"/>
        <w:jc w:val="both"/>
      </w:pPr>
      <w:r>
        <w:rPr/>
        <w:pict>
          <v:group style="position:absolute;margin-left:63pt;margin-top:135.411102pt;width:468pt;height:.1pt;mso-position-horizontal-relative:page;mso-position-vertical-relative:paragraph;z-index:-10627" coordorigin="1260,2708" coordsize="9360,2">
            <v:shape style="position:absolute;left:1260;top:2708;width:9360;height:2" coordorigin="1260,2708" coordsize="9360,0" path="m1260,2708l10620,2708e" filled="f" stroked="t" strokeweight="1.120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directio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;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ich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mean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sy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rono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shou</w:t>
      </w:r>
      <w:r>
        <w:rPr>
          <w:b w:val="0"/>
          <w:bCs w:val="0"/>
          <w:spacing w:val="0"/>
          <w:w w:val="100"/>
        </w:rPr>
        <w:t>ld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tur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immedi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ache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ro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bec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us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lig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ad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Othe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se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rect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rever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(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zero)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bec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us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LC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reso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ance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suc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scenar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synchro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ac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acito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ss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ate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nerg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  <w:sz w:val="14"/>
          <w:szCs w:val="14"/>
        </w:rPr>
        <w:t>D</w:t>
      </w:r>
      <w:r>
        <w:rPr>
          <w:b w:val="0"/>
          <w:bCs w:val="0"/>
          <w:spacing w:val="-2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  <w:sz w:val="14"/>
          <w:szCs w:val="14"/>
        </w:rPr>
        <w:t>ON</w:t>
      </w:r>
      <w:r>
        <w:rPr>
          <w:b w:val="0"/>
          <w:bCs w:val="0"/>
          <w:spacing w:val="6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(O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resis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ance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MOS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resulti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ncreas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los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dur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disco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nuo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mo</w:t>
      </w:r>
      <w:r>
        <w:rPr>
          <w:b w:val="0"/>
          <w:bCs w:val="0"/>
          <w:spacing w:val="0"/>
          <w:w w:val="100"/>
        </w:rPr>
        <w:t>de</w:t>
      </w:r>
    </w:p>
    <w:p>
      <w:pPr>
        <w:pStyle w:val="BodyText"/>
        <w:spacing w:line="255" w:lineRule="auto" w:before="79"/>
        <w:ind w:right="140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peratio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(in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ache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zer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switchi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cyc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hap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buc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converter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des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gne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0"/>
          <w:w w:val="100"/>
        </w:rPr>
        <w:t>um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oad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ed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ad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nd/o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lig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case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fal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bel</w:t>
      </w:r>
      <w:r>
        <w:rPr>
          <w:b w:val="0"/>
          <w:bCs w:val="0"/>
          <w:spacing w:val="0"/>
          <w:w w:val="100"/>
        </w:rPr>
        <w:t>ow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regu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limit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synchro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no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immed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ately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ach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zero.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4"/>
        <w:spacing w:line="250" w:lineRule="auto"/>
        <w:ind w:right="940"/>
        <w:jc w:val="left"/>
      </w:pPr>
      <w:r>
        <w:rPr>
          <w:b w:val="0"/>
          <w:bCs w:val="0"/>
          <w:spacing w:val="0"/>
          <w:w w:val="100"/>
        </w:rPr>
        <w:t>MULTIPHASE</w:t>
      </w:r>
      <w:r>
        <w:rPr>
          <w:b w:val="0"/>
          <w:bCs w:val="0"/>
          <w:spacing w:val="-17"/>
          <w:w w:val="100"/>
        </w:rPr>
        <w:t> </w:t>
      </w:r>
      <w:r>
        <w:rPr>
          <w:b w:val="0"/>
          <w:bCs w:val="0"/>
          <w:spacing w:val="0"/>
          <w:w w:val="100"/>
        </w:rPr>
        <w:t>SYNCHRONOUS</w:t>
      </w:r>
      <w:r>
        <w:rPr>
          <w:b w:val="0"/>
          <w:bCs w:val="0"/>
          <w:spacing w:val="-18"/>
          <w:w w:val="100"/>
        </w:rPr>
        <w:t> </w:t>
      </w:r>
      <w:r>
        <w:rPr>
          <w:b w:val="0"/>
          <w:bCs w:val="0"/>
          <w:spacing w:val="0"/>
          <w:w w:val="100"/>
        </w:rPr>
        <w:t>BUCK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CONVE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TER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4" w:lineRule="auto" w:before="86"/>
        <w:ind w:right="139"/>
        <w:jc w:val="both"/>
      </w:pP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almos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ac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esig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ngl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synchro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ous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nv</w:t>
      </w:r>
      <w:r>
        <w:rPr>
          <w:b w:val="0"/>
          <w:bCs w:val="0"/>
          <w:spacing w:val="-1"/>
          <w:w w:val="100"/>
        </w:rPr>
        <w:t>ert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live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mor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tha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3</w:t>
      </w:r>
      <w:r>
        <w:rPr>
          <w:b w:val="0"/>
          <w:bCs w:val="0"/>
          <w:spacing w:val="0"/>
          <w:w w:val="100"/>
        </w:rPr>
        <w:t>5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am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ad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outpu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ad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iremen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tha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3</w:t>
      </w:r>
      <w:r>
        <w:rPr>
          <w:b w:val="0"/>
          <w:bCs w:val="0"/>
          <w:spacing w:val="-1"/>
          <w:w w:val="100"/>
        </w:rPr>
        <w:t>5-4</w:t>
      </w:r>
      <w:r>
        <w:rPr>
          <w:b w:val="0"/>
          <w:bCs w:val="0"/>
          <w:spacing w:val="0"/>
          <w:w w:val="100"/>
        </w:rPr>
        <w:t>0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am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mor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tha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conv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ect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le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del</w:t>
      </w:r>
      <w:r>
        <w:rPr>
          <w:b w:val="0"/>
          <w:bCs w:val="0"/>
          <w:spacing w:val="0"/>
          <w:w w:val="100"/>
        </w:rPr>
        <w:t>iv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oad.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4" w:lineRule="auto" w:before="80"/>
        <w:ind w:right="139"/>
        <w:jc w:val="both"/>
      </w:pP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optimiz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outpu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tors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lle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conv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ter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perat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sam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tim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fixe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time/p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ase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pr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typ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conv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cal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mu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has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sy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rono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-1"/>
          <w:w w:val="100"/>
        </w:rPr>
        <w:t>buc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conv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"/>
          <w:w w:val="100"/>
        </w:rPr>
        <w:t> </w:t>
      </w:r>
      <w:hyperlink w:history="true" w:anchor="_bookmark7">
        <w:r>
          <w:rPr>
            <w:b w:val="0"/>
            <w:bCs w:val="0"/>
            <w:spacing w:val="-1"/>
            <w:w w:val="100"/>
          </w:rPr>
          <w:t>Fi</w:t>
        </w:r>
        <w:r>
          <w:rPr>
            <w:b w:val="0"/>
            <w:bCs w:val="0"/>
            <w:spacing w:val="0"/>
            <w:w w:val="100"/>
          </w:rPr>
          <w:t>g</w:t>
        </w:r>
        <w:r>
          <w:rPr>
            <w:b w:val="0"/>
            <w:bCs w:val="0"/>
            <w:spacing w:val="-1"/>
            <w:w w:val="100"/>
          </w:rPr>
          <w:t>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3</w:t>
        </w:r>
      </w:hyperlink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ws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multip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synchro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buc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converter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timin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rel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eac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le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xed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time/phas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give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11"/>
          <w:w w:val="100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</w:rPr>
        <w:t>period/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-3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or</w:t>
      </w:r>
      <w:r>
        <w:rPr>
          <w:b w:val="0"/>
          <w:bCs w:val="0"/>
          <w:i w:val="0"/>
          <w:spacing w:val="-7"/>
          <w:w w:val="100"/>
        </w:rPr>
        <w:t> </w:t>
      </w:r>
      <w:r>
        <w:rPr>
          <w:b w:val="0"/>
          <w:bCs w:val="0"/>
          <w:i w:val="0"/>
          <w:spacing w:val="-1"/>
          <w:w w:val="100"/>
        </w:rPr>
        <w:t>300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/n</w:t>
      </w:r>
      <w:r>
        <w:rPr>
          <w:b w:val="0"/>
          <w:bCs w:val="0"/>
          <w:i w:val="0"/>
          <w:spacing w:val="0"/>
          <w:w w:val="100"/>
        </w:rPr>
        <w:t>,</w:t>
      </w:r>
      <w:r>
        <w:rPr>
          <w:b w:val="0"/>
          <w:bCs w:val="0"/>
          <w:i w:val="0"/>
          <w:spacing w:val="-8"/>
          <w:w w:val="100"/>
        </w:rPr>
        <w:t> </w:t>
      </w:r>
      <w:r>
        <w:rPr>
          <w:b w:val="0"/>
          <w:bCs w:val="0"/>
          <w:i w:val="0"/>
          <w:spacing w:val="-1"/>
          <w:w w:val="100"/>
        </w:rPr>
        <w:t>wher</w:t>
      </w:r>
      <w:r>
        <w:rPr>
          <w:b w:val="0"/>
          <w:bCs w:val="0"/>
          <w:i w:val="0"/>
          <w:spacing w:val="0"/>
          <w:w w:val="100"/>
        </w:rPr>
        <w:t>e</w:t>
      </w:r>
      <w:r>
        <w:rPr>
          <w:b w:val="0"/>
          <w:bCs w:val="0"/>
          <w:i w:val="0"/>
          <w:spacing w:val="-9"/>
          <w:w w:val="100"/>
        </w:rPr>
        <w:t> </w:t>
      </w:r>
      <w:r>
        <w:rPr>
          <w:b w:val="0"/>
          <w:bCs w:val="0"/>
          <w:i w:val="0"/>
          <w:spacing w:val="-1"/>
          <w:w w:val="100"/>
        </w:rPr>
        <w:t>“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n</w:t>
      </w:r>
      <w:r>
        <w:rPr>
          <w:b w:val="0"/>
          <w:bCs w:val="0"/>
          <w:i w:val="0"/>
          <w:spacing w:val="0"/>
          <w:w w:val="100"/>
        </w:rPr>
        <w:t>”</w:t>
      </w:r>
      <w:r>
        <w:rPr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-1"/>
          <w:w w:val="100"/>
        </w:rPr>
        <w:t>i</w:t>
      </w:r>
      <w:r>
        <w:rPr>
          <w:b w:val="0"/>
          <w:bCs w:val="0"/>
          <w:i w:val="0"/>
          <w:spacing w:val="0"/>
          <w:w w:val="100"/>
        </w:rPr>
        <w:t>s</w:t>
      </w:r>
      <w:r>
        <w:rPr>
          <w:b w:val="0"/>
          <w:bCs w:val="0"/>
          <w:i w:val="0"/>
          <w:spacing w:val="-2"/>
          <w:w w:val="100"/>
        </w:rPr>
        <w:t> </w:t>
      </w:r>
      <w:r>
        <w:rPr>
          <w:b w:val="0"/>
          <w:bCs w:val="0"/>
          <w:i w:val="0"/>
          <w:spacing w:val="-1"/>
          <w:w w:val="100"/>
        </w:rPr>
        <w:t>t</w:t>
      </w:r>
      <w:r>
        <w:rPr>
          <w:b w:val="0"/>
          <w:bCs w:val="0"/>
          <w:i w:val="0"/>
          <w:spacing w:val="0"/>
          <w:w w:val="100"/>
        </w:rPr>
        <w:t>h</w:t>
      </w:r>
      <w:r>
        <w:rPr>
          <w:b w:val="0"/>
          <w:bCs w:val="0"/>
          <w:i w:val="0"/>
          <w:spacing w:val="0"/>
          <w:w w:val="100"/>
        </w:rPr>
        <w:t>e</w:t>
      </w:r>
      <w:r>
        <w:rPr>
          <w:b w:val="0"/>
          <w:bCs w:val="0"/>
          <w:i w:val="0"/>
          <w:spacing w:val="-2"/>
          <w:w w:val="100"/>
        </w:rPr>
        <w:t> </w:t>
      </w:r>
      <w:r>
        <w:rPr>
          <w:b w:val="0"/>
          <w:bCs w:val="0"/>
          <w:i w:val="0"/>
          <w:spacing w:val="-1"/>
          <w:w w:val="100"/>
        </w:rPr>
        <w:t>numb</w:t>
      </w:r>
      <w:r>
        <w:rPr>
          <w:b w:val="0"/>
          <w:bCs w:val="0"/>
          <w:i w:val="0"/>
          <w:spacing w:val="0"/>
          <w:w w:val="100"/>
        </w:rPr>
        <w:t>er</w:t>
      </w:r>
      <w:r>
        <w:rPr>
          <w:b w:val="0"/>
          <w:bCs w:val="0"/>
          <w:i w:val="0"/>
          <w:spacing w:val="-1"/>
          <w:w w:val="100"/>
        </w:rPr>
        <w:t> </w:t>
      </w:r>
      <w:r>
        <w:rPr>
          <w:b w:val="0"/>
          <w:bCs w:val="0"/>
          <w:i w:val="0"/>
          <w:spacing w:val="-1"/>
          <w:w w:val="100"/>
        </w:rPr>
        <w:t>o</w:t>
      </w:r>
      <w:r>
        <w:rPr>
          <w:b w:val="0"/>
          <w:bCs w:val="0"/>
          <w:i w:val="0"/>
          <w:spacing w:val="0"/>
          <w:w w:val="100"/>
        </w:rPr>
        <w:t>f</w:t>
      </w:r>
      <w:r>
        <w:rPr>
          <w:b w:val="0"/>
          <w:bCs w:val="0"/>
          <w:i w:val="0"/>
          <w:spacing w:val="-2"/>
          <w:w w:val="100"/>
        </w:rPr>
        <w:t> </w:t>
      </w:r>
      <w:r>
        <w:rPr>
          <w:b w:val="0"/>
          <w:bCs w:val="0"/>
          <w:i w:val="0"/>
          <w:spacing w:val="-1"/>
          <w:w w:val="100"/>
        </w:rPr>
        <w:t>t</w:t>
      </w:r>
      <w:r>
        <w:rPr>
          <w:b w:val="0"/>
          <w:bCs w:val="0"/>
          <w:i w:val="0"/>
          <w:spacing w:val="0"/>
          <w:w w:val="100"/>
        </w:rPr>
        <w:t>h</w:t>
      </w:r>
      <w:r>
        <w:rPr>
          <w:b w:val="0"/>
          <w:bCs w:val="0"/>
          <w:i w:val="0"/>
          <w:spacing w:val="0"/>
          <w:w w:val="100"/>
        </w:rPr>
        <w:t>e</w:t>
      </w:r>
      <w:r>
        <w:rPr>
          <w:b w:val="0"/>
          <w:bCs w:val="0"/>
          <w:i w:val="0"/>
          <w:spacing w:val="-1"/>
          <w:w w:val="100"/>
        </w:rPr>
        <w:t> </w:t>
      </w:r>
      <w:r>
        <w:rPr>
          <w:b w:val="0"/>
          <w:bCs w:val="0"/>
          <w:i w:val="0"/>
          <w:spacing w:val="-1"/>
          <w:w w:val="100"/>
        </w:rPr>
        <w:t>c</w:t>
      </w:r>
      <w:r>
        <w:rPr>
          <w:b w:val="0"/>
          <w:bCs w:val="0"/>
          <w:i w:val="0"/>
          <w:spacing w:val="0"/>
          <w:w w:val="100"/>
        </w:rPr>
        <w:t>o</w:t>
      </w:r>
      <w:r>
        <w:rPr>
          <w:b w:val="0"/>
          <w:bCs w:val="0"/>
          <w:i w:val="0"/>
          <w:spacing w:val="-1"/>
          <w:w w:val="100"/>
        </w:rPr>
        <w:t>nverte</w:t>
      </w:r>
      <w:r>
        <w:rPr>
          <w:b w:val="0"/>
          <w:bCs w:val="0"/>
          <w:i w:val="0"/>
          <w:spacing w:val="0"/>
          <w:w w:val="100"/>
        </w:rPr>
        <w:t>r</w:t>
      </w:r>
      <w:r>
        <w:rPr>
          <w:b w:val="0"/>
          <w:bCs w:val="0"/>
          <w:i w:val="0"/>
          <w:spacing w:val="-2"/>
          <w:w w:val="100"/>
        </w:rPr>
        <w:t> </w:t>
      </w:r>
      <w:r>
        <w:rPr>
          <w:b w:val="0"/>
          <w:bCs w:val="0"/>
          <w:i w:val="0"/>
          <w:spacing w:val="-1"/>
          <w:w w:val="100"/>
        </w:rPr>
        <w:t>c</w:t>
      </w:r>
      <w:r>
        <w:rPr>
          <w:b w:val="0"/>
          <w:bCs w:val="0"/>
          <w:i w:val="0"/>
          <w:spacing w:val="0"/>
          <w:w w:val="100"/>
        </w:rPr>
        <w:t>o</w:t>
      </w:r>
      <w:r>
        <w:rPr>
          <w:b w:val="0"/>
          <w:bCs w:val="0"/>
          <w:i w:val="0"/>
          <w:spacing w:val="-1"/>
          <w:w w:val="100"/>
        </w:rPr>
        <w:t>nn</w:t>
      </w:r>
      <w:r>
        <w:rPr>
          <w:b w:val="0"/>
          <w:bCs w:val="0"/>
          <w:i w:val="0"/>
          <w:spacing w:val="0"/>
          <w:w w:val="100"/>
        </w:rPr>
        <w:t>e</w:t>
      </w:r>
      <w:r>
        <w:rPr>
          <w:b w:val="0"/>
          <w:bCs w:val="0"/>
          <w:i w:val="0"/>
          <w:spacing w:val="-1"/>
          <w:w w:val="100"/>
        </w:rPr>
        <w:t>cte</w:t>
      </w:r>
      <w:r>
        <w:rPr>
          <w:b w:val="0"/>
          <w:bCs w:val="0"/>
          <w:i w:val="0"/>
          <w:spacing w:val="0"/>
          <w:w w:val="100"/>
        </w:rPr>
        <w:t>d</w:t>
      </w:r>
      <w:r>
        <w:rPr>
          <w:b w:val="0"/>
          <w:bCs w:val="0"/>
          <w:i w:val="0"/>
          <w:spacing w:val="-1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in</w:t>
      </w:r>
      <w:r>
        <w:rPr>
          <w:b w:val="0"/>
          <w:bCs w:val="0"/>
          <w:i w:val="0"/>
          <w:spacing w:val="-3"/>
          <w:w w:val="100"/>
        </w:rPr>
        <w:t> </w:t>
      </w:r>
      <w:r>
        <w:rPr>
          <w:b w:val="0"/>
          <w:bCs w:val="0"/>
          <w:i w:val="0"/>
          <w:spacing w:val="-2"/>
          <w:w w:val="100"/>
        </w:rPr>
        <w:t>p</w:t>
      </w:r>
      <w:r>
        <w:rPr>
          <w:b w:val="0"/>
          <w:bCs w:val="0"/>
          <w:i w:val="0"/>
          <w:spacing w:val="-1"/>
          <w:w w:val="100"/>
        </w:rPr>
        <w:t>aral</w:t>
      </w:r>
      <w:r>
        <w:rPr>
          <w:b w:val="0"/>
          <w:bCs w:val="0"/>
          <w:i w:val="0"/>
          <w:spacing w:val="0"/>
          <w:w w:val="100"/>
        </w:rPr>
        <w:t>l</w:t>
      </w:r>
      <w:r>
        <w:rPr>
          <w:b w:val="0"/>
          <w:bCs w:val="0"/>
          <w:i w:val="0"/>
          <w:spacing w:val="-1"/>
          <w:w w:val="100"/>
        </w:rPr>
        <w:t>el.</w:t>
      </w:r>
      <w:r>
        <w:rPr>
          <w:b w:val="0"/>
          <w:bCs w:val="0"/>
          <w:i w:val="0"/>
          <w:spacing w:val="0"/>
          <w:w w:val="100"/>
        </w:rPr>
      </w:r>
    </w:p>
    <w:p>
      <w:pPr>
        <w:pStyle w:val="BodyText"/>
        <w:spacing w:line="255" w:lineRule="auto" w:before="80"/>
        <w:ind w:right="139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des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acitor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base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fre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eac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multi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lie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by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aral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rip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see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acito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red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“n</w:t>
      </w:r>
      <w:r>
        <w:rPr>
          <w:b w:val="0"/>
          <w:bCs w:val="0"/>
          <w:spacing w:val="0"/>
          <w:w w:val="100"/>
        </w:rPr>
        <w:t>”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times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1"/>
          <w:w w:val="100"/>
        </w:rPr>
        <w:t> </w:t>
      </w:r>
      <w:hyperlink w:history="true" w:anchor="_bookmark7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</w:t>
        </w:r>
        <w:r>
          <w:rPr>
            <w:b w:val="0"/>
            <w:bCs w:val="0"/>
            <w:spacing w:val="0"/>
            <w:w w:val="100"/>
          </w:rPr>
          <w:t>u</w:t>
        </w:r>
        <w:r>
          <w:rPr>
            <w:b w:val="0"/>
            <w:bCs w:val="0"/>
            <w:spacing w:val="-1"/>
            <w:w w:val="100"/>
          </w:rPr>
          <w:t>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3</w:t>
        </w:r>
        <w:r>
          <w:rPr>
            <w:b w:val="0"/>
            <w:bCs w:val="0"/>
            <w:spacing w:val="31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(E)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draw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multip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synchro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buc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contin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ous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rip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com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sin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le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3"/>
          <w:w w:val="100"/>
        </w:rPr>
        <w:t> </w:t>
      </w:r>
      <w:hyperlink w:history="true" w:anchor="_bookmark4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</w:t>
        </w:r>
        <w:r>
          <w:rPr>
            <w:b w:val="0"/>
            <w:bCs w:val="0"/>
            <w:spacing w:val="0"/>
            <w:w w:val="100"/>
          </w:rPr>
          <w:t>g</w:t>
        </w:r>
        <w:r>
          <w:rPr>
            <w:b w:val="0"/>
            <w:bCs w:val="0"/>
            <w:spacing w:val="-1"/>
            <w:w w:val="100"/>
          </w:rPr>
          <w:t>u</w:t>
        </w:r>
        <w:r>
          <w:rPr>
            <w:b w:val="0"/>
            <w:bCs w:val="0"/>
            <w:spacing w:val="0"/>
            <w:w w:val="100"/>
          </w:rPr>
          <w:t>re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2</w:t>
        </w:r>
        <w:r>
          <w:rPr>
            <w:b w:val="0"/>
            <w:bCs w:val="0"/>
            <w:spacing w:val="12"/>
            <w:w w:val="100"/>
          </w:rPr>
          <w:t> </w:t>
        </w:r>
      </w:hyperlink>
      <w:r>
        <w:rPr>
          <w:b w:val="0"/>
          <w:bCs w:val="0"/>
          <w:spacing w:val="0"/>
          <w:w w:val="100"/>
        </w:rPr>
        <w:t>(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).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e,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sm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sig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men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cas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multip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synchro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buc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after="0" w:line="255" w:lineRule="auto"/>
        <w:jc w:val="both"/>
        <w:sectPr>
          <w:type w:val="continuous"/>
          <w:pgSz w:w="12240" w:h="15840"/>
          <w:pgMar w:top="1320" w:bottom="760" w:left="1120" w:right="1480"/>
          <w:cols w:num="2" w:equalWidth="0">
            <w:col w:w="4462" w:space="578"/>
            <w:col w:w="4600"/>
          </w:cols>
        </w:sectPr>
      </w:pP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tabs>
          <w:tab w:pos="1779" w:val="left" w:leader="none"/>
        </w:tabs>
        <w:spacing w:before="74"/>
        <w:ind w:right="0"/>
        <w:jc w:val="left"/>
        <w:rPr>
          <w:b w:val="0"/>
          <w:bCs w:val="0"/>
        </w:rPr>
      </w:pPr>
      <w:r>
        <w:rPr/>
        <w:pict>
          <v:group style="position:absolute;margin-left:81pt;margin-top:-9.99009pt;width:468pt;height:.1pt;mso-position-horizontal-relative:page;mso-position-vertical-relative:paragraph;z-index:-10625" coordorigin="1620,-200" coordsize="9360,2">
            <v:shape style="position:absolute;left:1620;top:-200;width:9360;height:2" coordorigin="1620,-200" coordsize="9360,0" path="m1620,-200l10980,-200e" filled="f" stroked="t" strokeweight="1.120pt" strokecolor="#000000">
              <v:path arrowok="t"/>
            </v:shape>
            <w10:wrap type="none"/>
          </v:group>
        </w:pict>
      </w:r>
      <w:r>
        <w:rPr/>
        <w:pict>
          <v:group style="position:absolute;margin-left:80.709991pt;margin-top:16.149904pt;width:468.579995pt;height:520.779995pt;mso-position-horizontal-relative:page;mso-position-vertical-relative:paragraph;z-index:-10622" coordorigin="1614,323" coordsize="9372,10416">
            <v:group style="position:absolute;left:1625;top:334;width:9355;height:2" coordorigin="1625,334" coordsize="9355,2">
              <v:shape style="position:absolute;left:1625;top:334;width:9355;height:2" coordorigin="1625,334" coordsize="9355,0" path="m1625,334l10980,334e" filled="f" stroked="t" strokeweight=".579980pt" strokecolor="#000000">
                <v:path arrowok="t"/>
              </v:shape>
            </v:group>
            <v:group style="position:absolute;left:10975;top:334;width:2;height:10399" coordorigin="10975,334" coordsize="2,10399">
              <v:shape style="position:absolute;left:10975;top:334;width:2;height:10399" coordorigin="10975,334" coordsize="0,10399" path="m10975,334l10975,10733e" filled="f" stroked="t" strokeweight=".579980pt" strokecolor="#000000">
                <v:path arrowok="t"/>
              </v:shape>
            </v:group>
            <v:group style="position:absolute;left:1620;top:10728;width:9355;height:2" coordorigin="1620,10728" coordsize="9355,2">
              <v:shape style="position:absolute;left:1620;top:10728;width:9355;height:2" coordorigin="1620,10728" coordsize="9355,0" path="m1620,10728l10975,10728e" filled="f" stroked="t" strokeweight=".58001pt" strokecolor="#000000">
                <v:path arrowok="t"/>
              </v:shape>
            </v:group>
            <v:group style="position:absolute;left:1625;top:329;width:2;height:10399" coordorigin="1625,329" coordsize="2,10399">
              <v:shape style="position:absolute;left:1625;top:329;width:2;height:10399" coordorigin="1625,329" coordsize="0,10399" path="m1625,329l1625,10728e" filled="f" stroked="t" strokeweight=".58001pt" strokecolor="#000000">
                <v:path arrowok="t"/>
              </v:shape>
            </v:group>
            <w10:wrap type="none"/>
          </v:group>
        </w:pict>
      </w:r>
      <w:bookmarkStart w:name="FIGURE 3: Multiphase Synchronous Buck Co" w:id="18"/>
      <w:bookmarkEnd w:id="18"/>
      <w:r>
        <w:rPr/>
      </w:r>
      <w:bookmarkStart w:name="_bookmark7" w:id="19"/>
      <w:bookmarkEnd w:id="19"/>
      <w:r>
        <w:rPr/>
      </w:r>
      <w:r>
        <w:rPr>
          <w:spacing w:val="0"/>
          <w:w w:val="100"/>
        </w:rPr>
        <w:t>FIG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RE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3:</w:t>
      </w:r>
      <w:r>
        <w:rPr>
          <w:spacing w:val="0"/>
          <w:w w:val="100"/>
        </w:rPr>
        <w:tab/>
      </w:r>
      <w:r>
        <w:rPr>
          <w:spacing w:val="0"/>
          <w:w w:val="100"/>
        </w:rPr>
        <w:t>MULTIPH</w:t>
      </w:r>
      <w:r>
        <w:rPr>
          <w:spacing w:val="1"/>
          <w:w w:val="100"/>
        </w:rPr>
        <w:t>A</w:t>
      </w:r>
      <w:r>
        <w:rPr>
          <w:spacing w:val="0"/>
          <w:w w:val="100"/>
        </w:rPr>
        <w:t>SE</w:t>
      </w:r>
      <w:r>
        <w:rPr>
          <w:spacing w:val="-17"/>
          <w:w w:val="100"/>
        </w:rPr>
        <w:t> </w:t>
      </w:r>
      <w:r>
        <w:rPr>
          <w:spacing w:val="0"/>
          <w:w w:val="100"/>
        </w:rPr>
        <w:t>SY</w:t>
      </w:r>
      <w:r>
        <w:rPr>
          <w:spacing w:val="1"/>
          <w:w w:val="100"/>
        </w:rPr>
        <w:t>N</w:t>
      </w:r>
      <w:r>
        <w:rPr>
          <w:spacing w:val="0"/>
          <w:w w:val="100"/>
        </w:rPr>
        <w:t>CH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ONOUS</w:t>
      </w:r>
      <w:r>
        <w:rPr>
          <w:spacing w:val="-15"/>
          <w:w w:val="100"/>
        </w:rPr>
        <w:t> </w:t>
      </w:r>
      <w:r>
        <w:rPr>
          <w:spacing w:val="0"/>
          <w:w w:val="100"/>
        </w:rPr>
        <w:t>BU</w:t>
      </w:r>
      <w:r>
        <w:rPr>
          <w:spacing w:val="1"/>
          <w:w w:val="100"/>
        </w:rPr>
        <w:t>C</w:t>
      </w:r>
      <w:r>
        <w:rPr>
          <w:spacing w:val="0"/>
          <w:w w:val="100"/>
        </w:rPr>
        <w:t>K</w:t>
      </w:r>
      <w:r>
        <w:rPr>
          <w:spacing w:val="-16"/>
          <w:w w:val="100"/>
        </w:rPr>
        <w:t> </w:t>
      </w:r>
      <w:r>
        <w:rPr>
          <w:spacing w:val="0"/>
          <w:w w:val="100"/>
        </w:rPr>
        <w:t>CONVE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TER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9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after="0" w:line="220" w:lineRule="exact"/>
        <w:rPr>
          <w:sz w:val="22"/>
          <w:szCs w:val="22"/>
        </w:rPr>
        <w:sectPr>
          <w:pgSz w:w="12240" w:h="15840"/>
          <w:pgMar w:header="477" w:footer="569" w:top="1060" w:bottom="760" w:left="1480" w:right="1120"/>
        </w:sectPr>
      </w:pPr>
    </w:p>
    <w:p>
      <w:pPr>
        <w:spacing w:line="169" w:lineRule="exact" w:before="79"/>
        <w:ind w:left="0" w:right="549" w:firstLine="0"/>
        <w:jc w:val="center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157.450012pt;margin-top:7.323679pt;width:369.09998pt;height:109.299995pt;mso-position-horizontal-relative:page;mso-position-vertical-relative:paragraph;z-index:-10624" coordorigin="3149,146" coordsize="7382,2186">
            <v:group style="position:absolute;left:3325;top:235;width:2;height:931" coordorigin="3325,235" coordsize="2,931">
              <v:shape style="position:absolute;left:3325;top:235;width:2;height:931" coordorigin="3325,235" coordsize="0,931" path="m3325,235l3325,1166e" filled="f" stroked="t" strokeweight=".58001pt" strokecolor="#000000">
                <v:path arrowok="t"/>
              </v:shape>
            </v:group>
            <v:group style="position:absolute;left:3266;top:162;width:112;height:110" coordorigin="3266,162" coordsize="112,110">
              <v:shape style="position:absolute;left:3266;top:162;width:112;height:110" coordorigin="3266,162" coordsize="112,110" path="m3325,162l3274,259,3266,272,3281,266,3294,263,3308,260,3323,259,3372,259,3331,175,3325,162xe" filled="t" fillcolor="#000000" stroked="f">
                <v:path arrowok="t"/>
                <v:fill type="solid"/>
              </v:shape>
              <v:shape style="position:absolute;left:3266;top:162;width:112;height:110" coordorigin="3266,162" coordsize="112,110" path="m3372,259l3323,259,3337,260,3352,263,3365,266,3378,272,3372,259xe" filled="t" fillcolor="#000000" stroked="f">
                <v:path arrowok="t"/>
                <v:fill type="solid"/>
              </v:shape>
            </v:group>
            <v:group style="position:absolute;left:3325;top:1242;width:2;height:1002" coordorigin="3325,1242" coordsize="2,1002">
              <v:shape style="position:absolute;left:3325;top:1242;width:2;height:1002" coordorigin="3325,1242" coordsize="0,1002" path="m3325,1242l3325,2244e" filled="f" stroked="t" strokeweight=".58001pt" strokecolor="#000000">
                <v:path arrowok="t"/>
              </v:shape>
            </v:group>
            <v:group style="position:absolute;left:3266;top:2210;width:112;height:112" coordorigin="3266,2210" coordsize="112,112">
              <v:shape style="position:absolute;left:3266;top:2210;width:112;height:112" coordorigin="3266,2210" coordsize="112,112" path="m3266,2210l3318,2307,3325,2322,3372,2223,3323,2223,3308,2222,3294,2220,3281,2216,3266,2210xe" filled="t" fillcolor="#000000" stroked="f">
                <v:path arrowok="t"/>
                <v:fill type="solid"/>
              </v:shape>
              <v:shape style="position:absolute;left:3266;top:2210;width:112;height:112" coordorigin="3266,2210" coordsize="112,112" path="m3378,2210l3365,2216,3352,2220,3337,2222,3323,2223,3372,2223,3378,2210xe" filled="t" fillcolor="#000000" stroked="f">
                <v:path arrowok="t"/>
                <v:fill type="solid"/>
              </v:shape>
            </v:group>
            <v:group style="position:absolute;left:3155;top:1256;width:370;height:2" coordorigin="3155,1256" coordsize="370,2">
              <v:shape style="position:absolute;left:3155;top:1256;width:370;height:2" coordorigin="3155,1256" coordsize="370,0" path="m3155,1256l3524,1256e" filled="f" stroked="t" strokeweight=".579980pt" strokecolor="#000000">
                <v:path arrowok="t"/>
              </v:shape>
            </v:group>
            <v:group style="position:absolute;left:3155;top:1166;width:370;height:2" coordorigin="3155,1166" coordsize="370,2">
              <v:shape style="position:absolute;left:3155;top:1166;width:370;height:2" coordorigin="3155,1166" coordsize="370,0" path="m3155,1166l3524,1166e" filled="f" stroked="t" strokeweight=".579980pt" strokecolor="#000000">
                <v:path arrowok="t"/>
              </v:shape>
            </v:group>
            <v:group style="position:absolute;left:3320;top:162;width:4150;height:2" coordorigin="3320,162" coordsize="4150,2">
              <v:shape style="position:absolute;left:3320;top:162;width:4150;height:2" coordorigin="3320,162" coordsize="4150,0" path="m3320,162l7470,162e" filled="f" stroked="t" strokeweight=".58004pt" strokecolor="#000000">
                <v:path arrowok="t"/>
              </v:shape>
            </v:group>
            <v:group style="position:absolute;left:3320;top:2321;width:7189;height:2" coordorigin="3320,2321" coordsize="7189,2">
              <v:shape style="position:absolute;left:3320;top:2321;width:7189;height:2" coordorigin="3320,2321" coordsize="7189,0" path="m3320,2321l10510,2321e" filled="f" stroked="t" strokeweight=".640040pt" strokecolor="#000000">
                <v:path arrowok="t"/>
              </v:shape>
            </v:group>
            <v:group style="position:absolute;left:4045;top:152;width:2;height:913" coordorigin="4045,152" coordsize="2,913">
              <v:shape style="position:absolute;left:4045;top:152;width:2;height:913" coordorigin="4045,152" coordsize="0,913" path="m4045,152l4045,1065e" filled="f" stroked="t" strokeweight=".580pt" strokecolor="#000000">
                <v:path arrowok="t"/>
              </v:shape>
            </v:group>
            <v:group style="position:absolute;left:4045;top:1411;width:2;height:916" coordorigin="4045,1411" coordsize="2,916">
              <v:shape style="position:absolute;left:4045;top:1411;width:2;height:916" coordorigin="4045,1411" coordsize="0,916" path="m4045,1411l4045,2327e" filled="f" stroked="t" strokeweight=".580pt" strokecolor="#000000">
                <v:path arrowok="t"/>
              </v:shape>
            </v:group>
            <v:group style="position:absolute;left:4674;top:495;width:2;height:343" coordorigin="4674,495" coordsize="2,343">
              <v:shape style="position:absolute;left:4674;top:495;width:2;height:343" coordorigin="4674,495" coordsize="0,343" path="m4674,495l4674,839e" filled="f" stroked="t" strokeweight=".579980pt" strokecolor="#000000">
                <v:path arrowok="t"/>
              </v:shape>
            </v:group>
            <v:group style="position:absolute;left:4447;top:834;width:227;height:2" coordorigin="4447,834" coordsize="227,2">
              <v:shape style="position:absolute;left:4447;top:834;width:227;height:2" coordorigin="4447,834" coordsize="227,0" path="m4447,834l4674,834e" filled="f" stroked="t" strokeweight=".58004pt" strokecolor="#000000">
                <v:path arrowok="t"/>
              </v:shape>
            </v:group>
            <v:group style="position:absolute;left:7460;top:1059;width:550;height:2" coordorigin="7460,1059" coordsize="550,2">
              <v:shape style="position:absolute;left:7460;top:1059;width:550;height:2" coordorigin="7460,1059" coordsize="550,0" path="m7460,1059l8010,1059e" filled="f" stroked="t" strokeweight=".69999pt" strokecolor="#000000">
                <v:path arrowok="t"/>
              </v:shape>
            </v:group>
            <v:group style="position:absolute;left:8000;top:962;width:404;height:96" coordorigin="8000,962" coordsize="404,96">
              <v:shape style="position:absolute;left:8000;top:962;width:404;height:96" coordorigin="8000,962" coordsize="404,96" path="m8093,962l8092,962,8072,966,8071,966,8054,972,8053,973,8039,981,8026,992,8024,993,8014,1007,8014,1008,8006,1023,8005,1023,8000,1039,8000,1058,8010,1058,8010,1040,8010,1040,8015,1026,8015,1026,8021,1013,8021,1013,8032,999,8045,989,8046,989,8058,981,8075,975,8074,975,8092,972,8092,972,8131,972,8129,971,8128,969,8111,965,8093,962xe" filled="t" fillcolor="#000000" stroked="f">
                <v:path arrowok="t"/>
                <v:fill type="solid"/>
              </v:shape>
              <v:shape style="position:absolute;left:8000;top:962;width:404;height:96" coordorigin="8000,962" coordsize="404,96" path="m8184,1026l8180,1039,8180,1058,8190,1058,8190,1049,8186,1032,8184,1026xe" filled="t" fillcolor="#000000" stroked="f">
                <v:path arrowok="t"/>
                <v:fill type="solid"/>
              </v:shape>
              <v:shape style="position:absolute;left:8000;top:962;width:404;height:96" coordorigin="8000,962" coordsize="404,96" path="m8364,1026l8360,1039,8360,1058,8370,1058,8370,1049,8366,1032,8364,1026xe" filled="t" fillcolor="#000000" stroked="f">
                <v:path arrowok="t"/>
                <v:fill type="solid"/>
              </v:shape>
              <v:shape style="position:absolute;left:8000;top:962;width:404;height:96" coordorigin="8000,962" coordsize="404,96" path="m8177,1034l8180,1051,8180,1039,8182,1035,8178,1035,8177,1034xe" filled="t" fillcolor="#000000" stroked="f">
                <v:path arrowok="t"/>
                <v:fill type="solid"/>
              </v:shape>
              <v:shape style="position:absolute;left:8000;top:962;width:404;height:96" coordorigin="8000,962" coordsize="404,96" path="m8357,1034l8360,1051,8360,1039,8362,1035,8358,1035,8357,1034xe" filled="t" fillcolor="#000000" stroked="f">
                <v:path arrowok="t"/>
                <v:fill type="solid"/>
              </v:shape>
              <v:shape style="position:absolute;left:8000;top:962;width:404;height:96" coordorigin="8000,962" coordsize="404,96" path="m8273,962l8272,962,8252,966,8251,966,8234,972,8233,973,8219,981,8206,992,8204,993,8194,1007,8194,1008,8186,1023,8185,1023,8184,1026,8186,1032,8190,1049,8190,1040,8190,1040,8195,1026,8195,1026,8201,1013,8201,1013,8212,999,8225,989,8226,989,8238,981,8255,975,8254,975,8272,972,8272,972,8311,972,8309,971,8308,969,8291,965,8273,962xe" filled="t" fillcolor="#000000" stroked="f">
                <v:path arrowok="t"/>
                <v:fill type="solid"/>
              </v:shape>
              <v:shape style="position:absolute;left:8000;top:962;width:404;height:96" coordorigin="8000,962" coordsize="404,96" path="m8399,981l8386,992,8384,993,8374,1007,8374,1008,8366,1023,8365,1023,8364,1026,8366,1032,8370,1049,8370,1040,8370,1040,8375,1026,8375,1026,8381,1013,8381,1013,8392,999,8404,990,8399,981xe" filled="t" fillcolor="#000000" stroked="f">
                <v:path arrowok="t"/>
                <v:fill type="solid"/>
              </v:shape>
              <v:shape style="position:absolute;left:8000;top:962;width:404;height:96" coordorigin="8000,962" coordsize="404,96" path="m8010,1040l8010,1040,8010,1041,8010,1040xe" filled="t" fillcolor="#000000" stroked="f">
                <v:path arrowok="t"/>
                <v:fill type="solid"/>
              </v:shape>
              <v:shape style="position:absolute;left:8000;top:962;width:404;height:96" coordorigin="8000,962" coordsize="404,96" path="m8190,1040l8190,1040,8190,1041,8190,1040xe" filled="t" fillcolor="#000000" stroked="f">
                <v:path arrowok="t"/>
                <v:fill type="solid"/>
              </v:shape>
              <v:shape style="position:absolute;left:8000;top:962;width:404;height:96" coordorigin="8000,962" coordsize="404,96" path="m8370,1040l8370,1040,8370,1041,8370,1040xe" filled="t" fillcolor="#000000" stroked="f">
                <v:path arrowok="t"/>
                <v:fill type="solid"/>
              </v:shape>
              <v:shape style="position:absolute;left:8000;top:962;width:404;height:96" coordorigin="8000,962" coordsize="404,96" path="m8175,1007l8164,1007,8172,1020,8178,1035,8182,1035,8184,1026,8180,1016,8180,1015,8175,1007xe" filled="t" fillcolor="#000000" stroked="f">
                <v:path arrowok="t"/>
                <v:fill type="solid"/>
              </v:shape>
              <v:shape style="position:absolute;left:8000;top:962;width:404;height:96" coordorigin="8000,962" coordsize="404,96" path="m8355,1007l8344,1007,8352,1020,8358,1035,8362,1035,8364,1026,8360,1016,8360,1015,8355,1007xe" filled="t" fillcolor="#000000" stroked="f">
                <v:path arrowok="t"/>
                <v:fill type="solid"/>
              </v:shape>
              <v:shape style="position:absolute;left:8000;top:962;width:404;height:96" coordorigin="8000,962" coordsize="404,96" path="m8015,1026l8015,1026,8015,1027,8015,1026xe" filled="t" fillcolor="#000000" stroked="f">
                <v:path arrowok="t"/>
                <v:fill type="solid"/>
              </v:shape>
              <v:shape style="position:absolute;left:8000;top:962;width:404;height:96" coordorigin="8000,962" coordsize="404,96" path="m8195,1026l8195,1026,8195,1027,8195,1026xe" filled="t" fillcolor="#000000" stroked="f">
                <v:path arrowok="t"/>
                <v:fill type="solid"/>
              </v:shape>
              <v:shape style="position:absolute;left:8000;top:962;width:404;height:96" coordorigin="8000,962" coordsize="404,96" path="m8375,1026l8375,1026,8375,1027,8375,1026xe" filled="t" fillcolor="#000000" stroked="f">
                <v:path arrowok="t"/>
                <v:fill type="solid"/>
              </v:shape>
              <v:shape style="position:absolute;left:8000;top:962;width:404;height:96" coordorigin="8000,962" coordsize="404,96" path="m8022,1011l8021,1013,8021,1013,8022,1011xe" filled="t" fillcolor="#000000" stroked="f">
                <v:path arrowok="t"/>
                <v:fill type="solid"/>
              </v:shape>
              <v:shape style="position:absolute;left:8000;top:962;width:404;height:96" coordorigin="8000,962" coordsize="404,96" path="m8202,1011l8201,1013,8201,1013,8202,1011xe" filled="t" fillcolor="#000000" stroked="f">
                <v:path arrowok="t"/>
                <v:fill type="solid"/>
              </v:shape>
              <v:shape style="position:absolute;left:8000;top:962;width:404;height:96" coordorigin="8000,962" coordsize="404,96" path="m8382,1011l8381,1013,8381,1013,8382,1011xe" filled="t" fillcolor="#000000" stroked="f">
                <v:path arrowok="t"/>
                <v:fill type="solid"/>
              </v:shape>
              <v:shape style="position:absolute;left:8000;top:962;width:404;height:96" coordorigin="8000,962" coordsize="404,96" path="m8156,985l8140,985,8153,995,8152,995,8164,1008,8164,1007,8175,1007,8172,1002,8171,1002,8159,989,8159,987,8156,985xe" filled="t" fillcolor="#000000" stroked="f">
                <v:path arrowok="t"/>
                <v:fill type="solid"/>
              </v:shape>
              <v:shape style="position:absolute;left:8000;top:962;width:404;height:96" coordorigin="8000,962" coordsize="404,96" path="m8336,985l8320,985,8333,995,8332,995,8344,1008,8344,1007,8355,1007,8352,1002,8351,1002,8339,989,8339,987,8336,985xe" filled="t" fillcolor="#000000" stroked="f">
                <v:path arrowok="t"/>
                <v:fill type="solid"/>
              </v:shape>
              <v:shape style="position:absolute;left:8000;top:962;width:404;height:96" coordorigin="8000,962" coordsize="404,96" path="m8046,989l8045,989,8044,990,8046,989xe" filled="t" fillcolor="#000000" stroked="f">
                <v:path arrowok="t"/>
                <v:fill type="solid"/>
              </v:shape>
              <v:shape style="position:absolute;left:8000;top:962;width:404;height:96" coordorigin="8000,962" coordsize="404,96" path="m8226,989l8225,989,8224,990,8226,989xe" filled="t" fillcolor="#000000" stroked="f">
                <v:path arrowok="t"/>
                <v:fill type="solid"/>
              </v:shape>
              <v:shape style="position:absolute;left:8000;top:962;width:404;height:96" coordorigin="8000,962" coordsize="404,96" path="m8405,989l8404,990,8405,989xe" filled="t" fillcolor="#000000" stroked="f">
                <v:path arrowok="t"/>
                <v:fill type="solid"/>
              </v:shape>
              <v:shape style="position:absolute;left:8000;top:962;width:404;height:96" coordorigin="8000,962" coordsize="404,96" path="m8131,972l8093,972,8092,972,8110,974,8108,974,8125,979,8141,986,8140,985,8156,985,8146,978,8144,978,8131,972xe" filled="t" fillcolor="#000000" stroked="f">
                <v:path arrowok="t"/>
                <v:fill type="solid"/>
              </v:shape>
              <v:shape style="position:absolute;left:8000;top:962;width:404;height:96" coordorigin="8000,962" coordsize="404,96" path="m8311,972l8273,972,8272,972,8290,974,8288,974,8305,979,8321,986,8320,985,8336,985,8326,978,8324,978,8311,972xe" filled="t" fillcolor="#000000" stroked="f">
                <v:path arrowok="t"/>
                <v:fill type="solid"/>
              </v:shape>
              <v:shape style="position:absolute;left:8000;top:962;width:404;height:96" coordorigin="8000,962" coordsize="404,96" path="m8093,972l8092,972,8092,972,8093,972xe" filled="t" fillcolor="#000000" stroked="f">
                <v:path arrowok="t"/>
                <v:fill type="solid"/>
              </v:shape>
              <v:shape style="position:absolute;left:8000;top:962;width:404;height:96" coordorigin="8000,962" coordsize="404,96" path="m8273,972l8272,972,8272,972,8273,972xe" filled="t" fillcolor="#000000" stroked="f">
                <v:path arrowok="t"/>
                <v:fill type="solid"/>
              </v:shape>
            </v:group>
            <v:group style="position:absolute;left:8399;top:962;width:331;height:96" coordorigin="8399,962" coordsize="331,96">
              <v:shape style="position:absolute;left:8399;top:962;width:331;height:96" coordorigin="8399,962" coordsize="331,96" path="m8544,1026l8540,1039,8540,1058,8550,1058,8550,1049,8546,1032,8544,1026xe" filled="t" fillcolor="#000000" stroked="f">
                <v:path arrowok="t"/>
                <v:fill type="solid"/>
              </v:shape>
              <v:shape style="position:absolute;left:8399;top:962;width:331;height:96" coordorigin="8399,962" coordsize="331,96" path="m8730,1050l8720,1050,8720,1058,8730,1058,8730,1050xe" filled="t" fillcolor="#000000" stroked="f">
                <v:path arrowok="t"/>
                <v:fill type="solid"/>
              </v:shape>
              <v:shape style="position:absolute;left:8399;top:962;width:331;height:96" coordorigin="8399,962" coordsize="331,96" path="m8537,1034l8540,1051,8540,1039,8542,1035,8538,1035,8537,1034xe" filled="t" fillcolor="#000000" stroked="f">
                <v:path arrowok="t"/>
                <v:fill type="solid"/>
              </v:shape>
              <v:shape style="position:absolute;left:8399;top:962;width:331;height:96" coordorigin="8399,962" coordsize="331,96" path="m8717,1034l8720,1051,8720,1050,8730,1050,8730,1049,8727,1035,8718,1035,8717,1034xe" filled="t" fillcolor="#000000" stroked="f">
                <v:path arrowok="t"/>
                <v:fill type="solid"/>
              </v:shape>
              <v:shape style="position:absolute;left:8399;top:962;width:331;height:96" coordorigin="8399,962" coordsize="331,96" path="m8633,962l8632,962,8612,966,8611,966,8594,972,8593,973,8579,981,8566,992,8564,993,8554,1007,8554,1008,8546,1023,8545,1023,8544,1026,8546,1032,8550,1049,8550,1040,8550,1040,8555,1026,8555,1026,8561,1013,8561,1013,8572,999,8585,989,8586,989,8598,981,8615,975,8614,975,8632,972,8632,972,8671,972,8669,971,8668,969,8651,965,8633,962xe" filled="t" fillcolor="#000000" stroked="f">
                <v:path arrowok="t"/>
                <v:fill type="solid"/>
              </v:shape>
              <v:shape style="position:absolute;left:8399;top:962;width:331;height:96" coordorigin="8399,962" coordsize="331,96" path="m8550,1040l8550,1040,8550,1041,8550,1040xe" filled="t" fillcolor="#000000" stroked="f">
                <v:path arrowok="t"/>
                <v:fill type="solid"/>
              </v:shape>
              <v:shape style="position:absolute;left:8399;top:962;width:331;height:96" coordorigin="8399,962" coordsize="331,96" path="m8535,1007l8524,1007,8532,1020,8538,1035,8542,1035,8544,1026,8540,1016,8540,1015,8535,1007xe" filled="t" fillcolor="#000000" stroked="f">
                <v:path arrowok="t"/>
                <v:fill type="solid"/>
              </v:shape>
              <v:shape style="position:absolute;left:8399;top:962;width:331;height:96" coordorigin="8399,962" coordsize="331,96" path="m8715,1007l8704,1007,8712,1020,8718,1035,8727,1035,8726,1032,8720,1016,8720,1015,8715,1007xe" filled="t" fillcolor="#000000" stroked="f">
                <v:path arrowok="t"/>
                <v:fill type="solid"/>
              </v:shape>
              <v:shape style="position:absolute;left:8399;top:962;width:331;height:96" coordorigin="8399,962" coordsize="331,96" path="m8555,1026l8555,1026,8555,1027,8555,1026xe" filled="t" fillcolor="#000000" stroked="f">
                <v:path arrowok="t"/>
                <v:fill type="solid"/>
              </v:shape>
              <v:shape style="position:absolute;left:8399;top:962;width:331;height:96" coordorigin="8399,962" coordsize="331,96" path="m8562,1011l8561,1013,8561,1013,8562,1011xe" filled="t" fillcolor="#000000" stroked="f">
                <v:path arrowok="t"/>
                <v:fill type="solid"/>
              </v:shape>
              <v:shape style="position:absolute;left:8399;top:962;width:331;height:96" coordorigin="8399,962" coordsize="331,96" path="m8516,985l8500,985,8513,995,8512,995,8524,1008,8524,1007,8535,1007,8532,1002,8531,1002,8519,989,8519,987,8516,985xe" filled="t" fillcolor="#000000" stroked="f">
                <v:path arrowok="t"/>
                <v:fill type="solid"/>
              </v:shape>
              <v:shape style="position:absolute;left:8399;top:962;width:331;height:96" coordorigin="8399,962" coordsize="331,96" path="m8696,985l8680,985,8693,995,8692,995,8704,1008,8704,1007,8715,1007,8712,1002,8711,1002,8699,989,8699,987,8696,985xe" filled="t" fillcolor="#000000" stroked="f">
                <v:path arrowok="t"/>
                <v:fill type="solid"/>
              </v:shape>
              <v:shape style="position:absolute;left:8399;top:962;width:331;height:96" coordorigin="8399,962" coordsize="331,96" path="m8453,962l8452,962,8432,966,8431,966,8414,972,8413,973,8399,981,8404,990,8418,981,8435,975,8434,975,8452,972,8452,972,8491,972,8489,971,8488,969,8471,965,8453,962xe" filled="t" fillcolor="#000000" stroked="f">
                <v:path arrowok="t"/>
                <v:fill type="solid"/>
              </v:shape>
              <v:shape style="position:absolute;left:8399;top:962;width:331;height:96" coordorigin="8399,962" coordsize="331,96" path="m8586,989l8585,989,8584,990,8586,989xe" filled="t" fillcolor="#000000" stroked="f">
                <v:path arrowok="t"/>
                <v:fill type="solid"/>
              </v:shape>
              <v:shape style="position:absolute;left:8399;top:962;width:331;height:96" coordorigin="8399,962" coordsize="331,96" path="m8491,972l8453,972,8452,972,8470,974,8468,974,8485,979,8501,986,8500,985,8516,985,8506,978,8504,978,8491,972xe" filled="t" fillcolor="#000000" stroked="f">
                <v:path arrowok="t"/>
                <v:fill type="solid"/>
              </v:shape>
              <v:shape style="position:absolute;left:8399;top:962;width:331;height:96" coordorigin="8399,962" coordsize="331,96" path="m8671,972l8633,972,8632,972,8650,974,8648,974,8665,979,8681,986,8680,985,8696,985,8686,978,8684,978,8671,972xe" filled="t" fillcolor="#000000" stroked="f">
                <v:path arrowok="t"/>
                <v:fill type="solid"/>
              </v:shape>
              <v:shape style="position:absolute;left:8399;top:962;width:331;height:96" coordorigin="8399,962" coordsize="331,96" path="m8453,972l8452,972,8452,972,8453,972xe" filled="t" fillcolor="#000000" stroked="f">
                <v:path arrowok="t"/>
                <v:fill type="solid"/>
              </v:shape>
              <v:shape style="position:absolute;left:8399;top:962;width:331;height:96" coordorigin="8399,962" coordsize="331,96" path="m8633,972l8632,972,8632,972,8633,972xe" filled="t" fillcolor="#000000" stroked="f">
                <v:path arrowok="t"/>
                <v:fill type="solid"/>
              </v:shape>
            </v:group>
            <v:group style="position:absolute;left:8720;top:1059;width:1450;height:2" coordorigin="8720,1059" coordsize="1450,2">
              <v:shape style="position:absolute;left:8720;top:1059;width:1450;height:2" coordorigin="8720,1059" coordsize="1450,0" path="m8720,1059l10170,1059e" filled="f" stroked="t" strokeweight=".69999pt" strokecolor="#000000">
                <v:path arrowok="t"/>
              </v:shape>
            </v:group>
            <v:group style="position:absolute;left:8720;top:1058;width:10;height:2" coordorigin="8720,1058" coordsize="10,2">
              <v:shape style="position:absolute;left:8720;top:1058;width:10;height:2" coordorigin="8720,1058" coordsize="10,0" path="m8720,1058l8730,1058,8720,1058xe" filled="t" fillcolor="#000000" stroked="f">
                <v:path arrowok="t"/>
                <v:fill type="solid"/>
              </v:shape>
              <v:shape style="position:absolute;left:4441;top:151;width:4863;height:2181" type="#_x0000_t75">
                <v:imagedata r:id="rId11" o:title=""/>
              </v:shape>
            </v:group>
            <v:group style="position:absolute;left:10038;top:1691;width:227;height:2" coordorigin="10038,1691" coordsize="227,2">
              <v:shape style="position:absolute;left:10038;top:1691;width:227;height:2" coordorigin="10038,1691" coordsize="227,0" path="m10038,1691l10265,1691e" filled="f" stroked="t" strokeweight=".58004pt" strokecolor="#000000">
                <v:path arrowok="t"/>
              </v:shape>
            </v:group>
            <v:group style="position:absolute;left:10031;top:1616;width:227;height:2" coordorigin="10031,1616" coordsize="227,2">
              <v:shape style="position:absolute;left:10031;top:1616;width:227;height:2" coordorigin="10031,1616" coordsize="227,0" path="m10031,1616l10258,1616e" filled="f" stroked="t" strokeweight=".579980pt" strokecolor="#000000">
                <v:path arrowok="t"/>
              </v:shape>
            </v:group>
            <v:group style="position:absolute;left:10157;top:1688;width:2;height:637" coordorigin="10157,1688" coordsize="2,637">
              <v:shape style="position:absolute;left:10157;top:1688;width:2;height:637" coordorigin="10157,1688" coordsize="0,637" path="m10157,1688l10157,2325e" filled="f" stroked="t" strokeweight=".58001pt" strokecolor="#000000">
                <v:path arrowok="t"/>
              </v:shape>
            </v:group>
            <v:group style="position:absolute;left:10156;top:1063;width:2;height:563" coordorigin="10156,1063" coordsize="2,563">
              <v:shape style="position:absolute;left:10156;top:1063;width:2;height:563" coordorigin="10156,1063" coordsize="0,563" path="m10156,1063l10156,1626e" filled="f" stroked="t" strokeweight=".64pt" strokecolor="#000000">
                <v:path arrowok="t"/>
              </v:shape>
            </v:group>
            <v:group style="position:absolute;left:10103;top:1062;width:422;height:2" coordorigin="10103,1062" coordsize="422,2">
              <v:shape style="position:absolute;left:10103;top:1062;width:422;height:2" coordorigin="10103,1062" coordsize="422,0" path="m10103,1062l10525,1062e" filled="f" stroked="t" strokeweight=".579980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+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80" w:lineRule="exact"/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00" w:lineRule="exact" w:before="12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00" w:lineRule="exact" w:before="6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ind w:left="897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480" w:right="1120"/>
          <w:cols w:num="3" w:equalWidth="0">
            <w:col w:w="3980" w:space="40"/>
            <w:col w:w="1175" w:space="40"/>
            <w:col w:w="4405"/>
          </w:cols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8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(A)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7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245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2"/>
          <w:w w:val="105"/>
          <w:position w:val="4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-1"/>
          <w:w w:val="105"/>
          <w:position w:val="0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70" w:lineRule="exact" w:before="4"/>
        <w:rPr>
          <w:sz w:val="17"/>
          <w:szCs w:val="17"/>
        </w:rPr>
      </w:pPr>
      <w:r>
        <w:rPr/>
        <w:br w:type="column"/>
      </w:r>
      <w:r>
        <w:rPr>
          <w:sz w:val="17"/>
          <w:szCs w:val="17"/>
        </w:rPr>
      </w:r>
    </w:p>
    <w:p>
      <w:pPr>
        <w:tabs>
          <w:tab w:pos="2348" w:val="left" w:leader="none"/>
          <w:tab w:pos="3518" w:val="left" w:leader="none"/>
        </w:tabs>
        <w:spacing w:line="549" w:lineRule="auto"/>
        <w:ind w:left="690" w:right="0" w:firstLine="508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position w:val="4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106"/>
          <w:position w:val="0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60" w:lineRule="exact" w:before="18"/>
        <w:rPr>
          <w:sz w:val="26"/>
          <w:szCs w:val="26"/>
        </w:rPr>
      </w:pPr>
      <w:r>
        <w:rPr>
          <w:sz w:val="26"/>
          <w:szCs w:val="26"/>
        </w:rPr>
      </w:r>
    </w:p>
    <w:p>
      <w:pPr>
        <w:tabs>
          <w:tab w:pos="2348" w:val="left" w:leader="none"/>
          <w:tab w:pos="3518" w:val="left" w:leader="none"/>
        </w:tabs>
        <w:ind w:left="1178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2"/>
          <w:szCs w:val="12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2"/>
          <w:szCs w:val="12"/>
        </w:rPr>
        <w:t>4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6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00" w:lineRule="exact" w:before="3"/>
        <w:rPr>
          <w:sz w:val="10"/>
          <w:szCs w:val="10"/>
        </w:rPr>
      </w:pPr>
      <w:r>
        <w:rPr/>
        <w:br w:type="column"/>
      </w: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433" w:val="left" w:leader="none"/>
        </w:tabs>
        <w:ind w:left="86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position w:val="9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5"/>
          <w:sz w:val="12"/>
          <w:szCs w:val="12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5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L3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tabs>
          <w:tab w:pos="1437" w:val="left" w:leader="none"/>
        </w:tabs>
        <w:spacing w:before="7"/>
        <w:ind w:left="86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position w:val="1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6"/>
          <w:sz w:val="12"/>
          <w:szCs w:val="12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6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1"/>
          <w:w w:val="105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L2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tabs>
          <w:tab w:pos="1431" w:val="left" w:leader="none"/>
        </w:tabs>
        <w:spacing w:line="265" w:lineRule="exact"/>
        <w:ind w:left="86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position w:val="9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5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5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L1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60" w:lineRule="exact" w:before="7"/>
        <w:rPr>
          <w:sz w:val="16"/>
          <w:szCs w:val="16"/>
        </w:rPr>
      </w:pPr>
      <w:r>
        <w:rPr/>
        <w:br w:type="column"/>
      </w: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467" w:right="0" w:firstLine="0"/>
        <w:jc w:val="center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OUT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30" w:lineRule="exact" w:before="5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304" w:right="0" w:firstLine="0"/>
        <w:jc w:val="center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center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480" w:right="1120"/>
          <w:cols w:num="5" w:equalWidth="0">
            <w:col w:w="1081" w:space="40"/>
            <w:col w:w="609" w:space="40"/>
            <w:col w:w="3715" w:space="469"/>
            <w:col w:w="1625" w:space="432"/>
            <w:col w:w="1629"/>
          </w:cols>
        </w:sectPr>
      </w:pPr>
    </w:p>
    <w:p>
      <w:pPr>
        <w:spacing w:line="120" w:lineRule="exact" w:before="10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9"/>
        <w:ind w:left="0" w:right="176" w:firstLine="0"/>
        <w:jc w:val="center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71.220001pt;margin-top:6.743866pt;width:338.26pt;height:258.19006pt;mso-position-horizontal-relative:page;mso-position-vertical-relative:paragraph;z-index:-10623" coordorigin="3424,135" coordsize="6765,5164">
            <v:group style="position:absolute;left:3692;top:141;width:2;height:5106" coordorigin="3692,141" coordsize="2,5106">
              <v:shape style="position:absolute;left:3692;top:141;width:2;height:5106" coordorigin="3692,141" coordsize="0,5106" path="m3692,141l3692,5247e" filled="f" stroked="t" strokeweight=".58001pt" strokecolor="#000000">
                <v:path arrowok="t"/>
              </v:shape>
            </v:group>
            <v:group style="position:absolute;left:3688;top:1063;width:6408;height:2" coordorigin="3688,1063" coordsize="6408,2">
              <v:shape style="position:absolute;left:3688;top:1063;width:6408;height:2" coordorigin="3688,1063" coordsize="6408,0" path="m3688,1063l10096,1063e" filled="f" stroked="t" strokeweight=".58001pt" strokecolor="#000000">
                <v:path arrowok="t"/>
              </v:shape>
            </v:group>
            <v:group style="position:absolute;left:10062;top:1009;width:112;height:108" coordorigin="10062,1009" coordsize="112,108">
              <v:shape style="position:absolute;left:10062;top:1009;width:112;height:108" coordorigin="10062,1009" coordsize="112,108" path="m10062,1009l10068,1021,10072,1035,10074,1049,10075,1063,10074,1078,10072,1091,10068,1104,10062,1117,10159,1069,10174,1063,10075,1015,10062,1009xe" filled="t" fillcolor="#000000" stroked="f">
                <v:path arrowok="t"/>
                <v:fill type="solid"/>
              </v:shape>
            </v:group>
            <v:group style="position:absolute;left:3688;top:343;width:2171;height:2" coordorigin="3688,343" coordsize="2171,2">
              <v:shape style="position:absolute;left:3688;top:343;width:2171;height:2" coordorigin="3688,343" coordsize="2171,0" path="m3688,343l5858,343e" filled="f" stroked="t" strokeweight=".579980pt" strokecolor="#000000">
                <v:path arrowok="t"/>
              </v:shape>
            </v:group>
            <v:group style="position:absolute;left:5854;top:343;width:2;height:732" coordorigin="5854,343" coordsize="2,732">
              <v:shape style="position:absolute;left:5854;top:343;width:2;height:732" coordorigin="5854,343" coordsize="0,732" path="m5854,343l5854,1075e" filled="f" stroked="t" strokeweight=".58001pt" strokecolor="#000000">
                <v:path arrowok="t"/>
              </v:shape>
            </v:group>
            <v:group style="position:absolute;left:9094;top:339;width:2;height:737" coordorigin="9094,339" coordsize="2,737">
              <v:shape style="position:absolute;left:9094;top:339;width:2;height:737" coordorigin="9094,339" coordsize="0,737" path="m9094,339l9094,1075e" filled="f" stroked="t" strokeweight=".58001pt" strokecolor="#000000">
                <v:path arrowok="t"/>
              </v:shape>
            </v:group>
            <v:group style="position:absolute;left:9094;top:343;width:1085;height:2" coordorigin="9094,343" coordsize="1085,2">
              <v:shape style="position:absolute;left:9094;top:343;width:1085;height:2" coordorigin="9094,343" coordsize="1085,0" path="m9094,343l10178,343e" filled="f" stroked="t" strokeweight=".579980pt" strokecolor="#000000">
                <v:path arrowok="t"/>
              </v:shape>
            </v:group>
            <v:group style="position:absolute;left:3688;top:2303;width:6408;height:2" coordorigin="3688,2303" coordsize="6408,2">
              <v:shape style="position:absolute;left:3688;top:2303;width:6408;height:2" coordorigin="3688,2303" coordsize="6408,0" path="m3688,2303l10096,2303e" filled="f" stroked="t" strokeweight=".58001pt" strokecolor="#000000">
                <v:path arrowok="t"/>
              </v:shape>
            </v:group>
            <v:group style="position:absolute;left:10062;top:2249;width:112;height:108" coordorigin="10062,2249" coordsize="112,108">
              <v:shape style="position:absolute;left:10062;top:2249;width:112;height:108" coordorigin="10062,2249" coordsize="112,108" path="m10062,2249l10068,2262,10072,2275,10074,2289,10075,2303,10074,2317,10072,2331,10068,2344,10062,2357,10159,2310,10174,2303,10075,2256,10062,2249xe" filled="t" fillcolor="#000000" stroked="f">
                <v:path arrowok="t"/>
                <v:fill type="solid"/>
              </v:shape>
            </v:group>
            <v:group style="position:absolute;left:5494;top:1578;width:2;height:730" coordorigin="5494,1578" coordsize="2,730">
              <v:shape style="position:absolute;left:5494;top:1578;width:2;height:730" coordorigin="5494,1578" coordsize="0,730" path="m5494,1578l5494,2308e" filled="f" stroked="t" strokeweight=".58001pt" strokecolor="#000000">
                <v:path arrowok="t"/>
              </v:shape>
            </v:group>
            <v:group style="position:absolute;left:5494;top:1583;width:2165;height:2" coordorigin="5494,1583" coordsize="2165,2">
              <v:shape style="position:absolute;left:5494;top:1583;width:2165;height:2" coordorigin="5494,1583" coordsize="2165,0" path="m5494,1583l7658,1583e" filled="f" stroked="t" strokeweight=".58001pt" strokecolor="#000000">
                <v:path arrowok="t"/>
              </v:shape>
            </v:group>
            <v:group style="position:absolute;left:7654;top:1583;width:2;height:732" coordorigin="7654,1583" coordsize="2,732">
              <v:shape style="position:absolute;left:7654;top:1583;width:2;height:732" coordorigin="7654,1583" coordsize="0,732" path="m7654,1583l7654,2315e" filled="f" stroked="t" strokeweight=".58001pt" strokecolor="#000000">
                <v:path arrowok="t"/>
              </v:shape>
            </v:group>
            <v:group style="position:absolute;left:3688;top:3604;width:6408;height:2" coordorigin="3688,3604" coordsize="6408,2">
              <v:shape style="position:absolute;left:3688;top:3604;width:6408;height:2" coordorigin="3688,3604" coordsize="6408,0" path="m3688,3604l10096,3604e" filled="f" stroked="t" strokeweight=".579980pt" strokecolor="#000000">
                <v:path arrowok="t"/>
              </v:shape>
            </v:group>
            <v:group style="position:absolute;left:10062;top:3546;width:112;height:112" coordorigin="10062,3546" coordsize="112,112">
              <v:shape style="position:absolute;left:10062;top:3546;width:112;height:112" coordorigin="10062,3546" coordsize="112,112" path="m10062,3546l10068,3559,10072,3574,10074,3588,10075,3604,10074,3618,10072,3631,10068,3645,10062,3658,10159,3611,10174,3604,10075,3553,10062,3546xe" filled="t" fillcolor="#000000" stroked="f">
                <v:path arrowok="t"/>
                <v:fill type="solid"/>
              </v:shape>
            </v:group>
            <v:group style="position:absolute;left:3688;top:2884;width:371;height:2" coordorigin="3688,2884" coordsize="371,2">
              <v:shape style="position:absolute;left:3688;top:2884;width:371;height:2" coordorigin="3688,2884" coordsize="371,0" path="m3688,2884l4058,2884e" filled="f" stroked="t" strokeweight=".579980pt" strokecolor="#000000">
                <v:path arrowok="t"/>
              </v:shape>
            </v:group>
            <v:group style="position:absolute;left:4054;top:2884;width:2;height:732" coordorigin="4054,2884" coordsize="2,732">
              <v:shape style="position:absolute;left:4054;top:2884;width:2;height:732" coordorigin="4054,2884" coordsize="0,732" path="m4054,2884l4054,3616e" filled="f" stroked="t" strokeweight=".58001pt" strokecolor="#000000">
                <v:path arrowok="t"/>
              </v:shape>
            </v:group>
            <v:group style="position:absolute;left:7294;top:2879;width:2;height:730" coordorigin="7294,2879" coordsize="2,730">
              <v:shape style="position:absolute;left:7294;top:2879;width:2;height:730" coordorigin="7294,2879" coordsize="0,730" path="m7294,2879l7294,3609e" filled="f" stroked="t" strokeweight=".58001pt" strokecolor="#000000">
                <v:path arrowok="t"/>
              </v:shape>
            </v:group>
            <v:group style="position:absolute;left:7294;top:2884;width:2165;height:2" coordorigin="7294,2884" coordsize="2165,2">
              <v:shape style="position:absolute;left:7294;top:2884;width:2165;height:2" coordorigin="7294,2884" coordsize="2165,0" path="m7294,2884l9458,2884e" filled="f" stroked="t" strokeweight=".579980pt" strokecolor="#000000">
                <v:path arrowok="t"/>
              </v:shape>
            </v:group>
            <v:group style="position:absolute;left:9454;top:2884;width:2;height:732" coordorigin="9454,2884" coordsize="2,732">
              <v:shape style="position:absolute;left:9454;top:2884;width:2;height:732" coordorigin="9454,2884" coordsize="0,732" path="m9454,2884l9454,3616e" filled="f" stroked="t" strokeweight=".58001pt" strokecolor="#000000">
                <v:path arrowok="t"/>
              </v:shape>
            </v:group>
            <v:group style="position:absolute;left:10165;top:2130;width:13;height:2" coordorigin="10165,2130" coordsize="13,2">
              <v:shape style="position:absolute;left:10165;top:2130;width:13;height:2" coordorigin="10165,2130" coordsize="13,0" path="m10165,2130l10178,2130e" filled="f" stroked="t" strokeweight=".58001pt" strokecolor="#000000">
                <v:path arrowok="t"/>
              </v:shape>
            </v:group>
            <v:group style="position:absolute;left:4394;top:2874;width:2;height:194" coordorigin="4394,2874" coordsize="2,194">
              <v:shape style="position:absolute;left:4394;top:2874;width:2;height:194" coordorigin="4394,2874" coordsize="0,194" path="m4394,2874l4394,3069e" filled="f" stroked="t" strokeweight=".58001pt" strokecolor="#000000">
                <v:path arrowok="t"/>
              </v:shape>
            </v:group>
            <v:group style="position:absolute;left:4362;top:3049;width:70;height:65" coordorigin="4362,3049" coordsize="70,65">
              <v:shape style="position:absolute;left:4362;top:3049;width:70;height:65" coordorigin="4362,3049" coordsize="70,65" path="m4362,3049l4391,3106,4394,3114,4427,3058,4397,3058,4379,3055,4362,3049xe" filled="t" fillcolor="#000000" stroked="f">
                <v:path arrowok="t"/>
                <v:fill type="solid"/>
              </v:shape>
              <v:shape style="position:absolute;left:4362;top:3049;width:70;height:65" coordorigin="4362,3049" coordsize="70,65" path="m4432,3049l4415,3055,4397,3058,4427,3058,4432,3049xe" filled="t" fillcolor="#000000" stroked="f">
                <v:path arrowok="t"/>
                <v:fill type="solid"/>
              </v:shape>
            </v:group>
            <v:group style="position:absolute;left:8016;top:1573;width:2;height:194" coordorigin="8016,1573" coordsize="2,194">
              <v:shape style="position:absolute;left:8016;top:1573;width:2;height:194" coordorigin="8016,1573" coordsize="0,194" path="m8016,1573l8016,1768e" filled="f" stroked="t" strokeweight=".58001pt" strokecolor="#000000">
                <v:path arrowok="t"/>
              </v:shape>
            </v:group>
            <v:group style="position:absolute;left:7985;top:1749;width:68;height:65" coordorigin="7985,1749" coordsize="68,65">
              <v:shape style="position:absolute;left:7985;top:1749;width:68;height:65" coordorigin="7985,1749" coordsize="68,65" path="m7985,1749l8012,1805,8016,1813,8048,1757,8018,1757,8002,1755,7985,1749xe" filled="t" fillcolor="#000000" stroked="f">
                <v:path arrowok="t"/>
                <v:fill type="solid"/>
              </v:shape>
              <v:shape style="position:absolute;left:7985;top:1749;width:68;height:65" coordorigin="7985,1749" coordsize="68,65" path="m8053,1749l8036,1755,8018,1757,8048,1757,8053,1749xe" filled="t" fillcolor="#000000" stroked="f">
                <v:path arrowok="t"/>
                <v:fill type="solid"/>
              </v:shape>
            </v:group>
            <v:group style="position:absolute;left:6221;top:327;width:2;height:193" coordorigin="6221,327" coordsize="2,193">
              <v:shape style="position:absolute;left:6221;top:327;width:2;height:193" coordorigin="6221,327" coordsize="0,193" path="m6221,327l6221,520e" filled="f" stroked="t" strokeweight=".58001pt" strokecolor="#000000">
                <v:path arrowok="t"/>
              </v:shape>
            </v:group>
            <v:group style="position:absolute;left:6184;top:502;width:70;height:65" coordorigin="6184,502" coordsize="70,65">
              <v:shape style="position:absolute;left:6184;top:502;width:70;height:65" coordorigin="6184,502" coordsize="70,65" path="m6184,502l6221,567,6248,509,6218,509,6200,508,6184,502xe" filled="t" fillcolor="#000000" stroked="f">
                <v:path arrowok="t"/>
                <v:fill type="solid"/>
              </v:shape>
              <v:shape style="position:absolute;left:6184;top:502;width:70;height:65" coordorigin="6184,502" coordsize="70,65" path="m6253,502l6236,508,6218,509,6248,509,6253,502xe" filled="t" fillcolor="#000000" stroked="f">
                <v:path arrowok="t"/>
                <v:fill type="solid"/>
              </v:shape>
            </v:group>
            <v:group style="position:absolute;left:3688;top:5235;width:6408;height:2" coordorigin="3688,5235" coordsize="6408,2">
              <v:shape style="position:absolute;left:3688;top:5235;width:6408;height:2" coordorigin="3688,5235" coordsize="6408,0" path="m3688,5235l10096,5235e" filled="f" stroked="t" strokeweight=".579980pt" strokecolor="#000000">
                <v:path arrowok="t"/>
              </v:shape>
            </v:group>
            <v:group style="position:absolute;left:10062;top:5181;width:112;height:108" coordorigin="10062,5181" coordsize="112,108">
              <v:shape style="position:absolute;left:10062;top:5181;width:112;height:108" coordorigin="10062,5181" coordsize="112,108" path="m10062,5181l10068,5194,10072,5207,10074,5221,10075,5235,10074,5249,10072,5263,10068,5277,10062,5289,10159,5242,10174,5235,10075,5188,10062,5181xe" filled="t" fillcolor="#000000" stroked="f">
                <v:path arrowok="t"/>
                <v:fill type="solid"/>
              </v:shape>
            </v:group>
            <v:group style="position:absolute;left:3686;top:4330;width:8;height:11" coordorigin="3686,4330" coordsize="8,11">
              <v:shape style="position:absolute;left:3686;top:4330;width:8;height:11" coordorigin="3686,4330" coordsize="8,11" path="m3690,4330l3686,4332,3691,4341,3695,4338,3690,4330xe" filled="t" fillcolor="#000000" stroked="f">
                <v:path arrowok="t"/>
                <v:fill type="solid"/>
              </v:shape>
            </v:group>
            <v:group style="position:absolute;left:3690;top:4146;width:5768;height:733" coordorigin="3690,4146" coordsize="5768,733">
              <v:shape style="position:absolute;left:3690;top:4146;width:5768;height:733" coordorigin="3690,4146" coordsize="5768,733" path="m4058,4153l4056,4158,4049,4162,4049,4879,4055,4878,4052,4869,4058,4867,4058,4153xe" filled="t" fillcolor="#000000" stroked="f">
                <v:path arrowok="t"/>
                <v:fill type="solid"/>
              </v:shape>
              <v:shape style="position:absolute;left:3690;top:4146;width:5768;height:733" coordorigin="3690,4146" coordsize="5768,733" path="m5858,4153l5856,4158,5849,4162,5849,4879,5855,4878,5852,4869,5858,4867,5858,4153xe" filled="t" fillcolor="#000000" stroked="f">
                <v:path arrowok="t"/>
                <v:fill type="solid"/>
              </v:shape>
              <v:shape style="position:absolute;left:3690;top:4146;width:5768;height:733" coordorigin="3690,4146" coordsize="5768,733" path="m7658,4153l7656,4158,7649,4162,7649,4879,7655,4878,7652,4869,7658,4867,7658,4153xe" filled="t" fillcolor="#000000" stroked="f">
                <v:path arrowok="t"/>
                <v:fill type="solid"/>
              </v:shape>
              <v:shape style="position:absolute;left:3690;top:4146;width:5768;height:733" coordorigin="3690,4146" coordsize="5768,733" path="m4058,4867l4052,4869,4055,4878,4058,4873,4058,4867xe" filled="t" fillcolor="#000000" stroked="f">
                <v:path arrowok="t"/>
                <v:fill type="solid"/>
              </v:shape>
              <v:shape style="position:absolute;left:3690;top:4146;width:5768;height:733" coordorigin="3690,4146" coordsize="5768,733" path="m5489,4463l4058,4867,4058,4873,4055,4878,5495,4471,5498,4470,5498,4467,5489,4467,5489,4463xe" filled="t" fillcolor="#000000" stroked="f">
                <v:path arrowok="t"/>
                <v:fill type="solid"/>
              </v:shape>
              <v:shape style="position:absolute;left:3690;top:4146;width:5768;height:733" coordorigin="3690,4146" coordsize="5768,733" path="m5858,4867l5852,4869,5855,4878,5858,4873,5858,4867xe" filled="t" fillcolor="#000000" stroked="f">
                <v:path arrowok="t"/>
                <v:fill type="solid"/>
              </v:shape>
              <v:shape style="position:absolute;left:3690;top:4146;width:5768;height:733" coordorigin="3690,4146" coordsize="5768,733" path="m7289,4463l5858,4867,5858,4873,5855,4878,7295,4471,7298,4470,7298,4467,7289,4467,7289,4463xe" filled="t" fillcolor="#000000" stroked="f">
                <v:path arrowok="t"/>
                <v:fill type="solid"/>
              </v:shape>
              <v:shape style="position:absolute;left:3690;top:4146;width:5768;height:733" coordorigin="3690,4146" coordsize="5768,733" path="m7658,4867l7652,4869,7655,4878,7658,4873,7658,4867xe" filled="t" fillcolor="#000000" stroked="f">
                <v:path arrowok="t"/>
                <v:fill type="solid"/>
              </v:shape>
              <v:shape style="position:absolute;left:3690;top:4146;width:5768;height:733" coordorigin="3690,4146" coordsize="5768,733" path="m9089,4463l7658,4867,7658,4873,7655,4878,9095,4471,9098,4470,9098,4467,9089,4467,9089,4463xe" filled="t" fillcolor="#000000" stroked="f">
                <v:path arrowok="t"/>
                <v:fill type="solid"/>
              </v:shape>
              <v:shape style="position:absolute;left:3690;top:4146;width:5768;height:733" coordorigin="3690,4146" coordsize="5768,733" path="m5492,4462l5489,4463,5489,4467,5498,4467,5492,4462xe" filled="t" fillcolor="#000000" stroked="f">
                <v:path arrowok="t"/>
                <v:fill type="solid"/>
              </v:shape>
              <v:shape style="position:absolute;left:3690;top:4146;width:5768;height:733" coordorigin="3690,4146" coordsize="5768,733" path="m5498,4462l5492,4462,5498,4467,5498,4462xe" filled="t" fillcolor="#000000" stroked="f">
                <v:path arrowok="t"/>
                <v:fill type="solid"/>
              </v:shape>
              <v:shape style="position:absolute;left:3690;top:4146;width:5768;height:733" coordorigin="3690,4146" coordsize="5768,733" path="m7292,4462l7289,4463,7289,4467,7298,4467,7292,4462xe" filled="t" fillcolor="#000000" stroked="f">
                <v:path arrowok="t"/>
                <v:fill type="solid"/>
              </v:shape>
              <v:shape style="position:absolute;left:3690;top:4146;width:5768;height:733" coordorigin="3690,4146" coordsize="5768,733" path="m7298,4462l7292,4462,7298,4467,7298,4462xe" filled="t" fillcolor="#000000" stroked="f">
                <v:path arrowok="t"/>
                <v:fill type="solid"/>
              </v:shape>
              <v:shape style="position:absolute;left:3690;top:4146;width:5768;height:733" coordorigin="3690,4146" coordsize="5768,733" path="m9092,4462l9089,4463,9089,4467,9098,4467,9092,4462xe" filled="t" fillcolor="#000000" stroked="f">
                <v:path arrowok="t"/>
                <v:fill type="solid"/>
              </v:shape>
              <v:shape style="position:absolute;left:3690;top:4146;width:5768;height:733" coordorigin="3690,4146" coordsize="5768,733" path="m9098,4462l9092,4462,9098,4467,9098,4462xe" filled="t" fillcolor="#000000" stroked="f">
                <v:path arrowok="t"/>
                <v:fill type="solid"/>
              </v:shape>
              <v:shape style="position:absolute;left:3690;top:4146;width:5768;height:733" coordorigin="3690,4146" coordsize="5768,733" path="m5491,4330l5489,4331,5489,4463,5492,4462,5498,4462,5498,4338,5496,4338,5491,4330xe" filled="t" fillcolor="#000000" stroked="f">
                <v:path arrowok="t"/>
                <v:fill type="solid"/>
              </v:shape>
              <v:shape style="position:absolute;left:3690;top:4146;width:5768;height:733" coordorigin="3690,4146" coordsize="5768,733" path="m7291,4330l7289,4331,7289,4463,7292,4462,7298,4462,7298,4338,7296,4338,7291,4330xe" filled="t" fillcolor="#000000" stroked="f">
                <v:path arrowok="t"/>
                <v:fill type="solid"/>
              </v:shape>
              <v:shape style="position:absolute;left:3690;top:4146;width:5768;height:733" coordorigin="3690,4146" coordsize="5768,733" path="m9091,4330l9089,4331,9089,4463,9092,4462,9098,4462,9098,4338,9096,4338,9091,4330xe" filled="t" fillcolor="#000000" stroked="f">
                <v:path arrowok="t"/>
                <v:fill type="solid"/>
              </v:shape>
              <v:shape style="position:absolute;left:3690;top:4146;width:5768;height:733" coordorigin="3690,4146" coordsize="5768,733" path="m4058,4146l3690,4330,3695,4338,4049,4162,4049,4153,4058,4153,4058,4146xe" filled="t" fillcolor="#000000" stroked="f">
                <v:path arrowok="t"/>
                <v:fill type="solid"/>
              </v:shape>
              <v:shape style="position:absolute;left:3690;top:4146;width:5768;height:733" coordorigin="3690,4146" coordsize="5768,733" path="m5491,4330l5496,4338,5498,4337,5498,4333,5491,4330xe" filled="t" fillcolor="#000000" stroked="f">
                <v:path arrowok="t"/>
                <v:fill type="solid"/>
              </v:shape>
              <v:shape style="position:absolute;left:3690;top:4146;width:5768;height:733" coordorigin="3690,4146" coordsize="5768,733" path="m5498,4337l5496,4338,5498,4338,5498,4337xe" filled="t" fillcolor="#000000" stroked="f">
                <v:path arrowok="t"/>
                <v:fill type="solid"/>
              </v:shape>
              <v:shape style="position:absolute;left:3690;top:4146;width:5768;height:733" coordorigin="3690,4146" coordsize="5768,733" path="m7291,4330l7296,4338,7298,4337,7298,4333,7291,4330xe" filled="t" fillcolor="#000000" stroked="f">
                <v:path arrowok="t"/>
                <v:fill type="solid"/>
              </v:shape>
              <v:shape style="position:absolute;left:3690;top:4146;width:5768;height:733" coordorigin="3690,4146" coordsize="5768,733" path="m7298,4337l7296,4338,7298,4338,7298,4337xe" filled="t" fillcolor="#000000" stroked="f">
                <v:path arrowok="t"/>
                <v:fill type="solid"/>
              </v:shape>
              <v:shape style="position:absolute;left:3690;top:4146;width:5768;height:733" coordorigin="3690,4146" coordsize="5768,733" path="m9091,4330l9096,4338,9098,4337,9098,4333,9091,4330xe" filled="t" fillcolor="#000000" stroked="f">
                <v:path arrowok="t"/>
                <v:fill type="solid"/>
              </v:shape>
              <v:shape style="position:absolute;left:3690;top:4146;width:5768;height:733" coordorigin="3690,4146" coordsize="5768,733" path="m9098,4337l9096,4338,9098,4338,9098,4337xe" filled="t" fillcolor="#000000" stroked="f">
                <v:path arrowok="t"/>
                <v:fill type="solid"/>
              </v:shape>
              <v:shape style="position:absolute;left:3690;top:4146;width:5768;height:733" coordorigin="3690,4146" coordsize="5768,733" path="m5858,4146l5491,4330,5498,4333,5498,4337,5849,4162,5849,4153,5858,4153,5858,4146xe" filled="t" fillcolor="#000000" stroked="f">
                <v:path arrowok="t"/>
                <v:fill type="solid"/>
              </v:shape>
              <v:shape style="position:absolute;left:3690;top:4146;width:5768;height:733" coordorigin="3690,4146" coordsize="5768,733" path="m7658,4146l7291,4330,7298,4333,7298,4337,7649,4162,7649,4153,7658,4153,7658,4146xe" filled="t" fillcolor="#000000" stroked="f">
                <v:path arrowok="t"/>
                <v:fill type="solid"/>
              </v:shape>
              <v:shape style="position:absolute;left:3690;top:4146;width:5768;height:733" coordorigin="3690,4146" coordsize="5768,733" path="m9458,4146l9091,4330,9098,4333,9098,4337,9456,4158,9458,4153,9458,4146xe" filled="t" fillcolor="#000000" stroked="f">
                <v:path arrowok="t"/>
                <v:fill type="solid"/>
              </v:shape>
              <v:shape style="position:absolute;left:3690;top:4146;width:5768;height:733" coordorigin="3690,4146" coordsize="5768,733" path="m5858,4153l5849,4153,5849,4162,5856,4158,5858,4153xe" filled="t" fillcolor="#000000" stroked="f">
                <v:path arrowok="t"/>
                <v:fill type="solid"/>
              </v:shape>
              <v:shape style="position:absolute;left:3690;top:4146;width:5768;height:733" coordorigin="3690,4146" coordsize="5768,733" path="m7658,4153l7649,4153,7649,4162,7656,4158,7658,4153xe" filled="t" fillcolor="#000000" stroked="f">
                <v:path arrowok="t"/>
                <v:fill type="solid"/>
              </v:shape>
              <v:shape style="position:absolute;left:3690;top:4146;width:5768;height:733" coordorigin="3690,4146" coordsize="5768,733" path="m4058,4153l4049,4153,4049,4162,4056,4158,4058,4153xe" filled="t" fillcolor="#000000" stroked="f">
                <v:path arrowok="t"/>
                <v:fill type="solid"/>
              </v:shape>
            </v:group>
            <v:group style="position:absolute;left:9454;top:4153;width:2;height:726" coordorigin="9454,4153" coordsize="2,726">
              <v:shape style="position:absolute;left:9454;top:4153;width:2;height:726" coordorigin="9454,4153" coordsize="0,726" path="m9454,4153l9454,4879e" filled="f" stroked="t" strokeweight=".580pt" strokecolor="#000000">
                <v:path arrowok="t"/>
              </v:shape>
            </v:group>
            <v:group style="position:absolute;left:10172;top:4687;width:7;height:11" coordorigin="10172,4687" coordsize="7,11">
              <v:shape style="position:absolute;left:10172;top:4687;width:7;height:11" coordorigin="10172,4687" coordsize="7,11" path="m10177,4687l10172,4689,10175,4698,10180,4697,10177,4687xe" filled="t" fillcolor="#000000" stroked="f">
                <v:path arrowok="t"/>
                <v:fill type="solid"/>
              </v:shape>
            </v:group>
            <v:group style="position:absolute;left:9452;top:4689;width:722;height:190" coordorigin="9452,4689" coordsize="722,190">
              <v:shape style="position:absolute;left:9452;top:4689;width:722;height:190" coordorigin="9452,4689" coordsize="722,190" path="m10172,4689l9452,4869,9455,4878,10175,4698,10172,4689xe" filled="t" fillcolor="#000000" stroked="f">
                <v:path arrowok="t"/>
                <v:fill type="solid"/>
              </v:shape>
            </v:group>
            <v:group style="position:absolute;left:3557;top:421;width:2;height:467" coordorigin="3557,421" coordsize="2,467">
              <v:shape style="position:absolute;left:3557;top:421;width:2;height:467" coordorigin="3557,421" coordsize="0,467" path="m3557,421l3557,888e" filled="f" stroked="t" strokeweight=".58001pt" strokecolor="#000000">
                <v:path arrowok="t"/>
              </v:shape>
            </v:group>
            <v:group style="position:absolute;left:3502;top:343;width:112;height:110" coordorigin="3502,343" coordsize="112,110">
              <v:shape style="position:absolute;left:3502;top:343;width:112;height:110" coordorigin="3502,343" coordsize="112,110" path="m3557,343l3509,441,3502,454,3516,449,3529,444,3544,442,3558,441,3607,441,3564,357,3557,343xe" filled="t" fillcolor="#000000" stroked="f">
                <v:path arrowok="t"/>
                <v:fill type="solid"/>
              </v:shape>
              <v:shape style="position:absolute;left:3502;top:343;width:112;height:110" coordorigin="3502,343" coordsize="112,110" path="m3607,441l3558,441,3572,442,3586,444,3600,449,3613,454,3607,441xe" filled="t" fillcolor="#000000" stroked="f">
                <v:path arrowok="t"/>
                <v:fill type="solid"/>
              </v:shape>
            </v:group>
            <v:group style="position:absolute;left:3514;top:1668;width:2;height:467" coordorigin="3514,1668" coordsize="2,467">
              <v:shape style="position:absolute;left:3514;top:1668;width:2;height:467" coordorigin="3514,1668" coordsize="0,467" path="m3514,1668l3514,2135e" filled="f" stroked="t" strokeweight=".580pt" strokecolor="#000000">
                <v:path arrowok="t"/>
              </v:shape>
            </v:group>
            <v:group style="position:absolute;left:3456;top:1590;width:112;height:112" coordorigin="3456,1590" coordsize="112,112">
              <v:shape style="position:absolute;left:3456;top:1590;width:112;height:112" coordorigin="3456,1590" coordsize="112,112" path="m3514,1590l3463,1689,3456,1702,3469,1696,3482,1692,3497,1690,3511,1689,3561,1689,3520,1605,3514,1590xe" filled="t" fillcolor="#000000" stroked="f">
                <v:path arrowok="t"/>
                <v:fill type="solid"/>
              </v:shape>
              <v:shape style="position:absolute;left:3456;top:1590;width:112;height:112" coordorigin="3456,1590" coordsize="112,112" path="m3561,1689l3511,1689,3526,1690,3539,1692,3553,1696,3568,1702,3561,1689xe" filled="t" fillcolor="#000000" stroked="f">
                <v:path arrowok="t"/>
                <v:fill type="solid"/>
              </v:shape>
            </v:group>
            <v:group style="position:absolute;left:3491;top:2991;width:2;height:463" coordorigin="3491,2991" coordsize="2,463">
              <v:shape style="position:absolute;left:3491;top:2991;width:2;height:463" coordorigin="3491,2991" coordsize="0,463" path="m3491,2991l3491,3454e" filled="f" stroked="t" strokeweight=".58001pt" strokecolor="#000000">
                <v:path arrowok="t"/>
              </v:shape>
            </v:group>
            <v:group style="position:absolute;left:3434;top:2909;width:112;height:112" coordorigin="3434,2909" coordsize="112,112">
              <v:shape style="position:absolute;left:3434;top:2909;width:112;height:112" coordorigin="3434,2909" coordsize="112,112" path="m3491,2909l3442,3006,3434,3021,3448,3015,3461,3011,3475,3009,3490,3007,3540,3007,3498,2922,3491,2909xe" filled="t" fillcolor="#000000" stroked="f">
                <v:path arrowok="t"/>
                <v:fill type="solid"/>
              </v:shape>
              <v:shape style="position:absolute;left:3434;top:2909;width:112;height:112" coordorigin="3434,2909" coordsize="112,112" path="m3540,3007l3490,3007,3504,3009,3518,3011,3532,3015,3546,3021,3540,3007xe" filled="t" fillcolor="#000000" stroked="f">
                <v:path arrowok="t"/>
                <v:fill type="solid"/>
              </v:shape>
            </v:group>
            <v:group style="position:absolute;left:3514;top:4411;width:2;height:467" coordorigin="3514,4411" coordsize="2,467">
              <v:shape style="position:absolute;left:3514;top:4411;width:2;height:467" coordorigin="3514,4411" coordsize="0,467" path="m3514,4411l3514,4878e" filled="f" stroked="t" strokeweight=".580pt" strokecolor="#000000">
                <v:path arrowok="t"/>
              </v:shape>
            </v:group>
            <v:group style="position:absolute;left:3456;top:4333;width:112;height:112" coordorigin="3456,4333" coordsize="112,112">
              <v:shape style="position:absolute;left:3456;top:4333;width:112;height:112" coordorigin="3456,4333" coordsize="112,112" path="m3514,4333l3463,4431,3456,4445,3469,4439,3482,4434,3497,4432,3511,4431,3561,4431,3520,4347,3514,4333xe" filled="t" fillcolor="#000000" stroked="f">
                <v:path arrowok="t"/>
                <v:fill type="solid"/>
              </v:shape>
              <v:shape style="position:absolute;left:3456;top:4333;width:112;height:112" coordorigin="3456,4333" coordsize="112,112" path="m3561,4431l3511,4431,3526,4432,3539,4434,3553,4439,3568,4445,3561,4431xe" filled="t" fillcolor="#000000" stroked="f">
                <v:path arrowok="t"/>
                <v:fill type="solid"/>
              </v:shape>
            </v:group>
            <v:group style="position:absolute;left:3811;top:4170;width:11;height:7" coordorigin="3811,4170" coordsize="11,7">
              <v:shape style="position:absolute;left:3811;top:4170;width:11;height:7" coordorigin="3811,4170" coordsize="11,7" path="m3821,4170l3811,4173,3812,4177,3822,4175,3821,4170xe" filled="t" fillcolor="#000000" stroked="f">
                <v:path arrowok="t"/>
                <v:fill type="solid"/>
              </v:shape>
            </v:group>
            <v:group style="position:absolute;left:3802;top:4012;width:228;height:161" coordorigin="3802,4012" coordsize="228,161">
              <v:shape style="position:absolute;left:3802;top:4012;width:228;height:161" coordorigin="3802,4012" coordsize="228,161" path="m3880,4037l3857,4037,3842,4047,3829,4057,3828,4059,3818,4071,3810,4084,3809,4085,3804,4099,3804,4102,3802,4117,3802,4135,3805,4153,3811,4173,3821,4170,3815,4151,3811,4134,3811,4134,3811,4117,3814,4102,3814,4102,3818,4089,3826,4077,3826,4077,3835,4065,3848,4054,3849,4054,3862,4045,3880,4037xe" filled="t" fillcolor="#000000" stroked="f">
                <v:path arrowok="t"/>
                <v:fill type="solid"/>
              </v:shape>
              <v:shape style="position:absolute;left:3802;top:4012;width:228;height:161" coordorigin="3802,4012" coordsize="228,161" path="m3811,4133l3811,4134,3811,4134,3811,4133xe" filled="t" fillcolor="#000000" stroked="f">
                <v:path arrowok="t"/>
                <v:fill type="solid"/>
              </v:shape>
              <v:shape style="position:absolute;left:3802;top:4012;width:228;height:161" coordorigin="3802,4012" coordsize="228,161" path="m3811,4117l3811,4119,3811,4117xe" filled="t" fillcolor="#000000" stroked="f">
                <v:path arrowok="t"/>
                <v:fill type="solid"/>
              </v:shape>
              <v:shape style="position:absolute;left:3802;top:4012;width:228;height:161" coordorigin="3802,4012" coordsize="228,161" path="m3814,4102l3814,4102,3814,4103,3814,4102xe" filled="t" fillcolor="#000000" stroked="f">
                <v:path arrowok="t"/>
                <v:fill type="solid"/>
              </v:shape>
              <v:shape style="position:absolute;left:3802;top:4012;width:228;height:161" coordorigin="3802,4012" coordsize="228,161" path="m3827,4075l3826,4077,3826,4077,3827,4075xe" filled="t" fillcolor="#000000" stroked="f">
                <v:path arrowok="t"/>
                <v:fill type="solid"/>
              </v:shape>
              <v:shape style="position:absolute;left:3802;top:4012;width:228;height:161" coordorigin="3802,4012" coordsize="228,161" path="m3849,4054l3848,4054,3847,4055,3849,4054xe" filled="t" fillcolor="#000000" stroked="f">
                <v:path arrowok="t"/>
                <v:fill type="solid"/>
              </v:shape>
              <v:shape style="position:absolute;left:3802;top:4012;width:228;height:161" coordorigin="3802,4012" coordsize="228,161" path="m4000,4012l3970,4012,3943,4013,3919,4017,3918,4017,3896,4021,3876,4027,3876,4029,3858,4037,3878,4037,3899,4031,3920,4026,3944,4023,3943,4023,3970,4021,4029,4021,4030,4014,4000,4012xe" filled="t" fillcolor="#000000" stroked="f">
                <v:path arrowok="t"/>
                <v:fill type="solid"/>
              </v:shape>
              <v:shape style="position:absolute;left:3802;top:4012;width:228;height:161" coordorigin="3802,4012" coordsize="228,161" path="m4029,4021l3998,4021,4028,4024,4029,4021xe" filled="t" fillcolor="#000000" stroked="f">
                <v:path arrowok="t"/>
                <v:fill type="solid"/>
              </v:shape>
            </v:group>
            <v:group style="position:absolute;left:4028;top:4014;width:6;height:10" coordorigin="4028,4014" coordsize="6,10">
              <v:shape style="position:absolute;left:4028;top:4014;width:6;height:10" coordorigin="4028,4014" coordsize="6,10" path="m4028,4019l4034,4019e" filled="f" stroked="t" strokeweight=".580pt" strokecolor="#000000">
                <v:path arrowok="t"/>
              </v:shape>
            </v:group>
            <v:group style="position:absolute;left:3768;top:4132;width:83;height:90" coordorigin="3768,4132" coordsize="83,90">
              <v:shape style="position:absolute;left:3768;top:4132;width:83;height:90" coordorigin="3768,4132" coordsize="83,90" path="m3836,4132l3832,4141,3824,4149,3817,4157,3768,4179,3841,4216,3851,4222,3839,4143,3836,4132xe" filled="t" fillcolor="#000000" stroked="f">
                <v:path arrowok="t"/>
                <v:fill type="solid"/>
              </v:shape>
            </v:group>
            <v:group style="position:absolute;left:4774;top:4433;width:2;height:193" coordorigin="4774,4433" coordsize="2,193">
              <v:shape style="position:absolute;left:4774;top:4433;width:2;height:193" coordorigin="4774,4433" coordsize="0,193" path="m4774,4433l4774,4626e" filled="f" stroked="t" strokeweight=".58001pt" strokecolor="#000000">
                <v:path arrowok="t"/>
              </v:shape>
            </v:group>
            <v:group style="position:absolute;left:4738;top:4603;width:67;height:68" coordorigin="4738,4603" coordsize="67,68">
              <v:shape style="position:absolute;left:4738;top:4603;width:67;height:68" coordorigin="4738,4603" coordsize="67,68" path="m4738,4603l4769,4663,4774,4672,4801,4612,4802,4611,4771,4611,4754,4609,4738,4603xe" filled="t" fillcolor="#000000" stroked="f">
                <v:path arrowok="t"/>
                <v:fill type="solid"/>
              </v:shape>
              <v:shape style="position:absolute;left:4738;top:4603;width:67;height:68" coordorigin="4738,4603" coordsize="67,68" path="m4805,4603l4789,4609,4771,4611,4802,4611,4805,4603xe" filled="t" fillcolor="#000000" stroked="f">
                <v:path arrowok="t"/>
                <v:fill type="solid"/>
              </v:shape>
            </v:group>
            <v:group style="position:absolute;left:6664;top:4411;width:2;height:190" coordorigin="6664,4411" coordsize="2,190">
              <v:shape style="position:absolute;left:6664;top:4411;width:2;height:190" coordorigin="6664,4411" coordsize="0,190" path="m6664,4411l6664,4601e" filled="f" stroked="t" strokeweight=".58001pt" strokecolor="#000000">
                <v:path arrowok="t"/>
              </v:shape>
            </v:group>
            <v:group style="position:absolute;left:6626;top:4582;width:70;height:65" coordorigin="6626,4582" coordsize="70,65">
              <v:shape style="position:absolute;left:6626;top:4582;width:70;height:65" coordorigin="6626,4582" coordsize="70,65" path="m6626,4582l6664,4647,6691,4589,6661,4589,6643,4588,6626,4582xe" filled="t" fillcolor="#000000" stroked="f">
                <v:path arrowok="t"/>
                <v:fill type="solid"/>
              </v:shape>
              <v:shape style="position:absolute;left:6626;top:4582;width:70;height:65" coordorigin="6626,4582" coordsize="70,65" path="m6696,4582l6679,4588,6661,4589,6691,4589,6696,4582xe" filled="t" fillcolor="#000000" stroked="f">
                <v:path arrowok="t"/>
                <v:fill type="solid"/>
              </v:shape>
            </v:group>
            <v:group style="position:absolute;left:8470;top:4411;width:2;height:190" coordorigin="8470,4411" coordsize="2,190">
              <v:shape style="position:absolute;left:8470;top:4411;width:2;height:190" coordorigin="8470,4411" coordsize="0,190" path="m8470,4411l8470,4601e" filled="f" stroked="t" strokeweight=".579980pt" strokecolor="#000000">
                <v:path arrowok="t"/>
              </v:shape>
            </v:group>
            <v:group style="position:absolute;left:8438;top:4582;width:68;height:65" coordorigin="8438,4582" coordsize="68,65">
              <v:shape style="position:absolute;left:8438;top:4582;width:68;height:65" coordorigin="8438,4582" coordsize="68,65" path="m8438,4582l8466,4638,8470,4647,8502,4589,8472,4589,8454,4588,8438,4582xe" filled="t" fillcolor="#000000" stroked="f">
                <v:path arrowok="t"/>
                <v:fill type="solid"/>
              </v:shape>
              <v:shape style="position:absolute;left:8438;top:4582;width:68;height:65" coordorigin="8438,4582" coordsize="68,65" path="m8507,4582l8490,4588,8472,4589,8502,4589,8507,4582xe" filled="t" fillcolor="#000000" stroked="f">
                <v:path arrowok="t"/>
                <v:fill type="solid"/>
              </v:shape>
            </v:group>
            <v:group style="position:absolute;left:5590;top:4177;width:11;height:8" coordorigin="5590,4177" coordsize="11,8">
              <v:shape style="position:absolute;left:5590;top:4177;width:11;height:8" coordorigin="5590,4177" coordsize="11,8" path="m5599,4177l5590,4181,5591,4186,5600,4182,5599,4177xe" filled="t" fillcolor="#000000" stroked="f">
                <v:path arrowok="t"/>
                <v:fill type="solid"/>
              </v:shape>
            </v:group>
            <v:group style="position:absolute;left:5580;top:4026;width:227;height:155" coordorigin="5580,4026" coordsize="227,155">
              <v:shape style="position:absolute;left:5580;top:4026;width:227;height:155" coordorigin="5580,4026" coordsize="227,155" path="m5748,4026l5722,4027,5698,4031,5696,4031,5675,4036,5654,4042,5654,4043,5638,4050,5636,4050,5621,4059,5608,4069,5606,4071,5597,4083,5588,4096,5587,4097,5582,4110,5582,4113,5580,4127,5580,4144,5584,4162,5584,4163,5590,4181,5599,4177,5593,4159,5590,4143,5590,4143,5590,4127,5592,4113,5592,4113,5597,4101,5604,4089,5604,4089,5614,4077,5627,4066,5628,4066,5641,4059,5658,4051,5657,4051,5677,4045,5699,4041,5723,4037,5722,4037,5748,4036,5806,4036,5807,4030,5777,4027,5776,4027,5748,4026xe" filled="t" fillcolor="#000000" stroked="f">
                <v:path arrowok="t"/>
                <v:fill type="solid"/>
              </v:shape>
              <v:shape style="position:absolute;left:5580;top:4026;width:227;height:155" coordorigin="5580,4026" coordsize="227,155" path="m5590,4141l5590,4143,5590,4143,5590,4141xe" filled="t" fillcolor="#000000" stroked="f">
                <v:path arrowok="t"/>
                <v:fill type="solid"/>
              </v:shape>
              <v:shape style="position:absolute;left:5580;top:4026;width:227;height:155" coordorigin="5580,4026" coordsize="227,155" path="m5590,4127l5590,4128,5590,4127xe" filled="t" fillcolor="#000000" stroked="f">
                <v:path arrowok="t"/>
                <v:fill type="solid"/>
              </v:shape>
              <v:shape style="position:absolute;left:5580;top:4026;width:227;height:155" coordorigin="5580,4026" coordsize="227,155" path="m5592,4113l5592,4113,5592,4114,5592,4113xe" filled="t" fillcolor="#000000" stroked="f">
                <v:path arrowok="t"/>
                <v:fill type="solid"/>
              </v:shape>
              <v:shape style="position:absolute;left:5580;top:4026;width:227;height:155" coordorigin="5580,4026" coordsize="227,155" path="m5605,4087l5604,4089,5604,4089,5605,4087xe" filled="t" fillcolor="#000000" stroked="f">
                <v:path arrowok="t"/>
                <v:fill type="solid"/>
              </v:shape>
              <v:shape style="position:absolute;left:5580;top:4026;width:227;height:155" coordorigin="5580,4026" coordsize="227,155" path="m5628,4066l5627,4066,5626,4067,5628,4066xe" filled="t" fillcolor="#000000" stroked="f">
                <v:path arrowok="t"/>
                <v:fill type="solid"/>
              </v:shape>
              <v:shape style="position:absolute;left:5580;top:4026;width:227;height:155" coordorigin="5580,4026" coordsize="227,155" path="m5806,4036l5748,4036,5776,4037,5806,4039,5806,4036xe" filled="t" fillcolor="#000000" stroked="f">
                <v:path arrowok="t"/>
                <v:fill type="solid"/>
              </v:shape>
            </v:group>
            <v:group style="position:absolute;left:5806;top:4030;width:6;height:10" coordorigin="5806,4030" coordsize="6,10">
              <v:shape style="position:absolute;left:5806;top:4030;width:6;height:10" coordorigin="5806,4030" coordsize="6,10" path="m5806,4035l5812,4035e" filled="f" stroked="t" strokeweight=".580pt" strokecolor="#000000">
                <v:path arrowok="t"/>
              </v:shape>
            </v:group>
            <v:group style="position:absolute;left:5546;top:4139;width:80;height:90" coordorigin="5546,4139" coordsize="80,90">
              <v:shape style="position:absolute;left:5546;top:4139;width:80;height:90" coordorigin="5546,4139" coordsize="80,90" path="m5616,4139l5568,4180,5546,4186,5616,4223,5627,4229,5617,4150,5616,4139xe" filled="t" fillcolor="#000000" stroked="f">
                <v:path arrowok="t"/>
                <v:fill type="solid"/>
              </v:shape>
            </v:group>
            <v:group style="position:absolute;left:7422;top:4177;width:11;height:7" coordorigin="7422,4177" coordsize="11,7">
              <v:shape style="position:absolute;left:7422;top:4177;width:11;height:7" coordorigin="7422,4177" coordsize="11,7" path="m7432,4177l7422,4180,7423,4185,7433,4182,7432,4177xe" filled="t" fillcolor="#000000" stroked="f">
                <v:path arrowok="t"/>
                <v:fill type="solid"/>
              </v:shape>
            </v:group>
            <v:group style="position:absolute;left:7412;top:4023;width:227;height:157" coordorigin="7412,4023" coordsize="227,157">
              <v:shape style="position:absolute;left:7412;top:4023;width:227;height:157" coordorigin="7412,4023" coordsize="227,157" path="m7582,4023l7555,4024,7531,4027,7530,4027,7508,4032,7489,4038,7489,4039,7471,4047,7470,4047,7454,4056,7441,4067,7440,4068,7430,4080,7422,4093,7422,4095,7416,4109,7415,4110,7412,4126,7412,4144,7416,4161,7422,4180,7432,4177,7426,4158,7422,4143,7422,4143,7422,4126,7424,4111,7425,4111,7430,4098,7438,4086,7438,4086,7447,4074,7460,4063,7461,4063,7475,4055,7493,4048,7492,4048,7511,4042,7532,4037,7556,4033,7555,4033,7582,4032,7639,4032,7639,4025,7582,4023xe" filled="t" fillcolor="#000000" stroked="f">
                <v:path arrowok="t"/>
                <v:fill type="solid"/>
              </v:shape>
              <v:shape style="position:absolute;left:7412;top:4023;width:227;height:157" coordorigin="7412,4023" coordsize="227,157" path="m7422,4141l7422,4143,7422,4143,7422,4141xe" filled="t" fillcolor="#000000" stroked="f">
                <v:path arrowok="t"/>
                <v:fill type="solid"/>
              </v:shape>
              <v:shape style="position:absolute;left:7412;top:4023;width:227;height:157" coordorigin="7412,4023" coordsize="227,157" path="m7422,4126l7422,4127,7422,4126xe" filled="t" fillcolor="#000000" stroked="f">
                <v:path arrowok="t"/>
                <v:fill type="solid"/>
              </v:shape>
              <v:shape style="position:absolute;left:7412;top:4023;width:227;height:157" coordorigin="7412,4023" coordsize="227,157" path="m7425,4111l7424,4111,7424,4113,7425,4111xe" filled="t" fillcolor="#000000" stroked="f">
                <v:path arrowok="t"/>
                <v:fill type="solid"/>
              </v:shape>
              <v:shape style="position:absolute;left:7412;top:4023;width:227;height:157" coordorigin="7412,4023" coordsize="227,157" path="m7439,4085l7438,4086,7438,4086,7439,4085xe" filled="t" fillcolor="#000000" stroked="f">
                <v:path arrowok="t"/>
                <v:fill type="solid"/>
              </v:shape>
              <v:shape style="position:absolute;left:7412;top:4023;width:227;height:157" coordorigin="7412,4023" coordsize="227,157" path="m7461,4063l7460,4063,7459,4065,7461,4063xe" filled="t" fillcolor="#000000" stroked="f">
                <v:path arrowok="t"/>
                <v:fill type="solid"/>
              </v:shape>
              <v:shape style="position:absolute;left:7412;top:4023;width:227;height:157" coordorigin="7412,4023" coordsize="227,157" path="m7639,4032l7582,4032,7639,4035,7639,4032xe" filled="t" fillcolor="#000000" stroked="f">
                <v:path arrowok="t"/>
                <v:fill type="solid"/>
              </v:shape>
            </v:group>
            <v:group style="position:absolute;left:7639;top:4025;width:2;height:10" coordorigin="7639,4025" coordsize="2,10">
              <v:shape style="position:absolute;left:7639;top:4025;width:2;height:10" coordorigin="7639,4025" coordsize="0,10" path="m7639,4025l7639,4035e" filled="t" fillcolor="#000000" stroked="f">
                <v:path arrowok="t"/>
                <v:fill type="solid"/>
              </v:shape>
            </v:group>
            <v:group style="position:absolute;left:7639;top:4025;width:5;height:10" coordorigin="7639,4025" coordsize="5,10">
              <v:shape style="position:absolute;left:7639;top:4025;width:5;height:10" coordorigin="7639,4025" coordsize="5,10" path="m7639,4030l7644,4030e" filled="f" stroked="t" strokeweight=".58001pt" strokecolor="#000000">
                <v:path arrowok="t"/>
              </v:shape>
            </v:group>
            <v:group style="position:absolute;left:7639;top:4025;width:2;height:10" coordorigin="7639,4025" coordsize="2,10">
              <v:shape style="position:absolute;left:7639;top:4025;width:2;height:10" coordorigin="7639,4025" coordsize="0,10" path="m7639,4035l7639,4025e" filled="t" fillcolor="#000000" stroked="f">
                <v:path arrowok="t"/>
                <v:fill type="solid"/>
              </v:shape>
            </v:group>
            <v:group style="position:absolute;left:7384;top:4139;width:78;height:90" coordorigin="7384,4139" coordsize="78,90">
              <v:shape style="position:absolute;left:7384;top:4139;width:78;height:90" coordorigin="7384,4139" coordsize="78,90" path="m7448,4139l7442,4147,7428,4164,7411,4176,7402,4180,7393,4183,7384,4186,7452,4223,7462,4229,7450,4150,7448,4139xe" filled="t" fillcolor="#000000" stroked="f">
                <v:path arrowok="t"/>
                <v:fill type="solid"/>
              </v:shape>
            </v:group>
            <v:group style="position:absolute;left:9222;top:4167;width:11;height:7" coordorigin="9222,4167" coordsize="11,7">
              <v:shape style="position:absolute;left:9222;top:4167;width:11;height:7" coordorigin="9222,4167" coordsize="11,7" path="m9232,4167l9222,4169,9223,4174,9233,4171,9232,4167xe" filled="t" fillcolor="#000000" stroked="f">
                <v:path arrowok="t"/>
                <v:fill type="solid"/>
              </v:shape>
            </v:group>
            <v:group style="position:absolute;left:9212;top:4009;width:227;height:160" coordorigin="9212,4009" coordsize="227,160">
              <v:shape style="position:absolute;left:9212;top:4009;width:227;height:160" coordorigin="9212,4009" coordsize="227,160" path="m9293,4035l9270,4035,9254,4043,9241,4054,9240,4055,9230,4067,9222,4080,9222,4081,9216,4096,9215,4097,9212,4113,9212,4132,9216,4150,9222,4169,9232,4167,9226,4147,9222,4131,9222,4131,9222,4113,9224,4098,9225,4098,9230,4085,9238,4073,9238,4073,9247,4061,9260,4050,9261,4050,9275,4043,9293,4035xe" filled="t" fillcolor="#000000" stroked="f">
                <v:path arrowok="t"/>
                <v:fill type="solid"/>
              </v:shape>
              <v:shape style="position:absolute;left:9212;top:4009;width:227;height:160" coordorigin="9212,4009" coordsize="227,160" path="m9222,4129l9222,4131,9222,4131,9222,4129xe" filled="t" fillcolor="#000000" stroked="f">
                <v:path arrowok="t"/>
                <v:fill type="solid"/>
              </v:shape>
              <v:shape style="position:absolute;left:9212;top:4009;width:227;height:160" coordorigin="9212,4009" coordsize="227,160" path="m9222,4113l9222,4114,9222,4113xe" filled="t" fillcolor="#000000" stroked="f">
                <v:path arrowok="t"/>
                <v:fill type="solid"/>
              </v:shape>
              <v:shape style="position:absolute;left:9212;top:4009;width:227;height:160" coordorigin="9212,4009" coordsize="227,160" path="m9225,4098l9224,4098,9224,4099,9225,4098xe" filled="t" fillcolor="#000000" stroked="f">
                <v:path arrowok="t"/>
                <v:fill type="solid"/>
              </v:shape>
              <v:shape style="position:absolute;left:9212;top:4009;width:227;height:160" coordorigin="9212,4009" coordsize="227,160" path="m9239,4072l9238,4073,9238,4073,9239,4072xe" filled="t" fillcolor="#000000" stroked="f">
                <v:path arrowok="t"/>
                <v:fill type="solid"/>
              </v:shape>
              <v:shape style="position:absolute;left:9212;top:4009;width:227;height:160" coordorigin="9212,4009" coordsize="227,160" path="m9261,4050l9260,4050,9259,4051,9261,4050xe" filled="t" fillcolor="#000000" stroked="f">
                <v:path arrowok="t"/>
                <v:fill type="solid"/>
              </v:shape>
              <v:shape style="position:absolute;left:9212;top:4009;width:227;height:160" coordorigin="9212,4009" coordsize="227,160" path="m9409,4009l9382,4009,9356,4011,9332,4014,9331,4014,9308,4019,9289,4025,9289,4026,9271,4035,9292,4035,9311,4029,9334,4024,9358,4020,9356,4020,9382,4019,9439,4019,9439,4011,9409,4009xe" filled="t" fillcolor="#000000" stroked="f">
                <v:path arrowok="t"/>
                <v:fill type="solid"/>
              </v:shape>
              <v:shape style="position:absolute;left:9212;top:4009;width:227;height:160" coordorigin="9212,4009" coordsize="227,160" path="m9439,4019l9409,4019,9439,4020,9439,4019xe" filled="t" fillcolor="#000000" stroked="f">
                <v:path arrowok="t"/>
                <v:fill type="solid"/>
              </v:shape>
            </v:group>
            <v:group style="position:absolute;left:9439;top:4011;width:2;height:10" coordorigin="9439,4011" coordsize="2,10">
              <v:shape style="position:absolute;left:9439;top:4011;width:2;height:10" coordorigin="9439,4011" coordsize="0,10" path="m9439,4011l9439,4020e" filled="t" fillcolor="#000000" stroked="f">
                <v:path arrowok="t"/>
                <v:fill type="solid"/>
              </v:shape>
            </v:group>
            <v:group style="position:absolute;left:9439;top:4011;width:5;height:10" coordorigin="9439,4011" coordsize="5,10">
              <v:shape style="position:absolute;left:9439;top:4011;width:5;height:10" coordorigin="9439,4011" coordsize="5,10" path="m9439,4015l9444,4015e" filled="f" stroked="t" strokeweight=".58001pt" strokecolor="#000000">
                <v:path arrowok="t"/>
              </v:shape>
            </v:group>
            <v:group style="position:absolute;left:9439;top:4011;width:2;height:10" coordorigin="9439,4011" coordsize="2,10">
              <v:shape style="position:absolute;left:9439;top:4011;width:2;height:10" coordorigin="9439,4011" coordsize="0,10" path="m9439,4020l9439,4011e" filled="t" fillcolor="#000000" stroked="f">
                <v:path arrowok="t"/>
                <v:fill type="solid"/>
              </v:shape>
            </v:group>
            <v:group style="position:absolute;left:9184;top:4128;width:78;height:90" coordorigin="9184,4128" coordsize="78,90">
              <v:shape style="position:absolute;left:9184;top:4128;width:78;height:90" coordorigin="9184,4128" coordsize="78,90" path="m9248,4128l9202,4168,9184,4175,9252,4212,9262,4218,9250,4139,9248,4128xe" filled="t" fillcolor="#000000" stroked="f">
                <v:path arrowok="t"/>
                <v:fill type="solid"/>
              </v:shape>
            </v:group>
            <v:group style="position:absolute;left:3685;top:869;width:6;height:10" coordorigin="3685,869" coordsize="6,10">
              <v:shape style="position:absolute;left:3685;top:869;width:6;height:10" coordorigin="3685,869" coordsize="6,10" path="m3685,874l3691,874e" filled="f" stroked="t" strokeweight=".580pt" strokecolor="#000000">
                <v:path arrowok="t"/>
              </v:shape>
            </v:group>
            <v:group style="position:absolute;left:3725;top:864;width:6;height:10" coordorigin="3725,864" coordsize="6,10">
              <v:shape style="position:absolute;left:3725;top:864;width:6;height:10" coordorigin="3725,864" coordsize="6,10" path="m3725,869l3731,869e" filled="f" stroked="t" strokeweight=".580pt" strokecolor="#000000">
                <v:path arrowok="t"/>
              </v:shape>
            </v:group>
            <v:group style="position:absolute;left:3690;top:864;width:36;height:14" coordorigin="3690,864" coordsize="36,14">
              <v:shape style="position:absolute;left:3690;top:864;width:36;height:14" coordorigin="3690,864" coordsize="36,14" path="m3725,864l3690,869,3691,879,3726,874,3725,864xe" filled="t" fillcolor="#000000" stroked="f">
                <v:path arrowok="t"/>
                <v:fill type="solid"/>
              </v:shape>
            </v:group>
            <v:group style="position:absolute;left:3806;top:850;width:6;height:10" coordorigin="3806,850" coordsize="6,10">
              <v:shape style="position:absolute;left:3806;top:850;width:6;height:10" coordorigin="3806,850" coordsize="6,10" path="m3806,855l3812,855e" filled="f" stroked="t" strokeweight=".580pt" strokecolor="#000000">
                <v:path arrowok="t"/>
              </v:shape>
            </v:group>
            <v:group style="position:absolute;left:3878;top:839;width:6;height:10" coordorigin="3878,839" coordsize="6,10">
              <v:shape style="position:absolute;left:3878;top:839;width:6;height:10" coordorigin="3878,839" coordsize="6,10" path="m3878,844l3884,844e" filled="f" stroked="t" strokeweight=".580pt" strokecolor="#000000">
                <v:path arrowok="t"/>
              </v:shape>
            </v:group>
            <v:group style="position:absolute;left:3811;top:839;width:68;height:20" coordorigin="3811,839" coordsize="68,20">
              <v:shape style="position:absolute;left:3811;top:839;width:68;height:20" coordorigin="3811,839" coordsize="68,20" path="m3878,839l3811,850,3812,859,3880,849,3878,839xe" filled="t" fillcolor="#000000" stroked="f">
                <v:path arrowok="t"/>
                <v:fill type="solid"/>
              </v:shape>
            </v:group>
            <v:group style="position:absolute;left:3960;top:826;width:6;height:10" coordorigin="3960,826" coordsize="6,10">
              <v:shape style="position:absolute;left:3960;top:826;width:6;height:10" coordorigin="3960,826" coordsize="6,10" path="m3960,831l3966,831e" filled="f" stroked="t" strokeweight=".580pt" strokecolor="#000000">
                <v:path arrowok="t"/>
              </v:shape>
            </v:group>
            <v:group style="position:absolute;left:4033;top:815;width:6;height:10" coordorigin="4033,815" coordsize="6,10">
              <v:shape style="position:absolute;left:4033;top:815;width:6;height:10" coordorigin="4033,815" coordsize="6,10" path="m4033,820l4039,820e" filled="f" stroked="t" strokeweight=".580pt" strokecolor="#000000">
                <v:path arrowok="t"/>
              </v:shape>
            </v:group>
            <v:group style="position:absolute;left:3965;top:815;width:70;height:20" coordorigin="3965,815" coordsize="70,20">
              <v:shape style="position:absolute;left:3965;top:815;width:70;height:20" coordorigin="3965,815" coordsize="70,20" path="m4033,815l3965,826,3966,835,4034,825,4033,815xe" filled="t" fillcolor="#000000" stroked="f">
                <v:path arrowok="t"/>
                <v:fill type="solid"/>
              </v:shape>
            </v:group>
            <v:group style="position:absolute;left:4115;top:801;width:6;height:10" coordorigin="4115,801" coordsize="6,10">
              <v:shape style="position:absolute;left:4115;top:801;width:6;height:10" coordorigin="4115,801" coordsize="6,10" path="m4115,805l4121,805e" filled="f" stroked="t" strokeweight=".580pt" strokecolor="#000000">
                <v:path arrowok="t"/>
              </v:shape>
            </v:group>
            <v:group style="position:absolute;left:4187;top:790;width:6;height:10" coordorigin="4187,790" coordsize="6,10">
              <v:shape style="position:absolute;left:4187;top:790;width:6;height:10" coordorigin="4187,790" coordsize="6,10" path="m4187,795l4193,795e" filled="f" stroked="t" strokeweight=".580pt" strokecolor="#000000">
                <v:path arrowok="t"/>
              </v:shape>
            </v:group>
            <v:group style="position:absolute;left:4120;top:790;width:68;height:20" coordorigin="4120,790" coordsize="68,20">
              <v:shape style="position:absolute;left:4120;top:790;width:68;height:20" coordorigin="4120,790" coordsize="68,20" path="m4187,790l4120,801,4121,810,4188,799,4187,790xe" filled="t" fillcolor="#000000" stroked="f">
                <v:path arrowok="t"/>
                <v:fill type="solid"/>
              </v:shape>
            </v:group>
            <v:group style="position:absolute;left:4268;top:777;width:6;height:10" coordorigin="4268,777" coordsize="6,10">
              <v:shape style="position:absolute;left:4268;top:777;width:6;height:10" coordorigin="4268,777" coordsize="6,10" path="m4268,781l4274,781e" filled="f" stroked="t" strokeweight=".580pt" strokecolor="#000000">
                <v:path arrowok="t"/>
              </v:shape>
            </v:group>
            <v:group style="position:absolute;left:4342;top:766;width:6;height:10" coordorigin="4342,766" coordsize="6,10">
              <v:shape style="position:absolute;left:4342;top:766;width:6;height:10" coordorigin="4342,766" coordsize="6,10" path="m4342,771l4348,771e" filled="f" stroked="t" strokeweight=".580pt" strokecolor="#000000">
                <v:path arrowok="t"/>
              </v:shape>
            </v:group>
            <v:group style="position:absolute;left:4273;top:766;width:70;height:20" coordorigin="4273,766" coordsize="70,20">
              <v:shape style="position:absolute;left:4273;top:766;width:70;height:20" coordorigin="4273,766" coordsize="70,20" path="m4342,766l4273,777,4274,786,4343,775,4342,766xe" filled="t" fillcolor="#000000" stroked="f">
                <v:path arrowok="t"/>
                <v:fill type="solid"/>
              </v:shape>
            </v:group>
            <v:group style="position:absolute;left:4423;top:751;width:6;height:10" coordorigin="4423,751" coordsize="6,10">
              <v:shape style="position:absolute;left:4423;top:751;width:6;height:10" coordorigin="4423,751" coordsize="6,10" path="m4423,756l4429,756e" filled="f" stroked="t" strokeweight=".580pt" strokecolor="#000000">
                <v:path arrowok="t"/>
              </v:shape>
            </v:group>
            <v:group style="position:absolute;left:4495;top:741;width:6;height:10" coordorigin="4495,741" coordsize="6,10">
              <v:shape style="position:absolute;left:4495;top:741;width:6;height:10" coordorigin="4495,741" coordsize="6,10" path="m4495,745l4501,745e" filled="f" stroked="t" strokeweight=".580pt" strokecolor="#000000">
                <v:path arrowok="t"/>
              </v:shape>
            </v:group>
            <v:group style="position:absolute;left:4428;top:741;width:68;height:20" coordorigin="4428,741" coordsize="68,20">
              <v:shape style="position:absolute;left:4428;top:741;width:68;height:20" coordorigin="4428,741" coordsize="68,20" path="m4495,741l4428,751,4429,761,4496,750,4495,741xe" filled="t" fillcolor="#000000" stroked="f">
                <v:path arrowok="t"/>
                <v:fill type="solid"/>
              </v:shape>
            </v:group>
            <v:group style="position:absolute;left:4577;top:727;width:6;height:10" coordorigin="4577,727" coordsize="6,10">
              <v:shape style="position:absolute;left:4577;top:727;width:6;height:10" coordorigin="4577,727" coordsize="6,10" path="m4577,732l4583,732e" filled="f" stroked="t" strokeweight=".580pt" strokecolor="#000000">
                <v:path arrowok="t"/>
              </v:shape>
            </v:group>
            <v:group style="position:absolute;left:4650;top:717;width:6;height:10" coordorigin="4650,717" coordsize="6,10">
              <v:shape style="position:absolute;left:4650;top:717;width:6;height:10" coordorigin="4650,717" coordsize="6,10" path="m4650,721l4656,721e" filled="f" stroked="t" strokeweight=".580pt" strokecolor="#000000">
                <v:path arrowok="t"/>
              </v:shape>
            </v:group>
            <v:group style="position:absolute;left:4582;top:717;width:70;height:20" coordorigin="4582,717" coordsize="70,20">
              <v:shape style="position:absolute;left:4582;top:717;width:70;height:20" coordorigin="4582,717" coordsize="70,20" path="m4650,717l4582,727,4583,737,4651,726,4650,717xe" filled="t" fillcolor="#000000" stroked="f">
                <v:path arrowok="t"/>
                <v:fill type="solid"/>
              </v:shape>
            </v:group>
            <v:group style="position:absolute;left:4732;top:702;width:6;height:10" coordorigin="4732,702" coordsize="6,10">
              <v:shape style="position:absolute;left:4732;top:702;width:6;height:10" coordorigin="4732,702" coordsize="6,10" path="m4732,707l4738,707e" filled="f" stroked="t" strokeweight=".580pt" strokecolor="#000000">
                <v:path arrowok="t"/>
              </v:shape>
            </v:group>
            <v:group style="position:absolute;left:4804;top:691;width:6;height:10" coordorigin="4804,691" coordsize="6,10">
              <v:shape style="position:absolute;left:4804;top:691;width:6;height:10" coordorigin="4804,691" coordsize="6,10" path="m4804,696l4810,696e" filled="f" stroked="t" strokeweight=".580pt" strokecolor="#000000">
                <v:path arrowok="t"/>
              </v:shape>
            </v:group>
            <v:group style="position:absolute;left:4736;top:691;width:68;height:20" coordorigin="4736,691" coordsize="68,20">
              <v:shape style="position:absolute;left:4736;top:691;width:68;height:20" coordorigin="4736,691" coordsize="68,20" path="m4804,691l4736,702,4738,712,4805,701,4804,691xe" filled="t" fillcolor="#000000" stroked="f">
                <v:path arrowok="t"/>
                <v:fill type="solid"/>
              </v:shape>
            </v:group>
            <v:group style="position:absolute;left:4885;top:678;width:6;height:10" coordorigin="4885,678" coordsize="6,10">
              <v:shape style="position:absolute;left:4885;top:678;width:6;height:10" coordorigin="4885,678" coordsize="6,10" path="m4885,683l4891,683e" filled="f" stroked="t" strokeweight=".580pt" strokecolor="#000000">
                <v:path arrowok="t"/>
              </v:shape>
            </v:group>
            <v:group style="position:absolute;left:4958;top:667;width:6;height:10" coordorigin="4958,667" coordsize="6,10">
              <v:shape style="position:absolute;left:4958;top:667;width:6;height:10" coordorigin="4958,667" coordsize="6,10" path="m4958,672l4964,672e" filled="f" stroked="t" strokeweight=".580pt" strokecolor="#000000">
                <v:path arrowok="t"/>
              </v:shape>
            </v:group>
            <v:group style="position:absolute;left:4890;top:667;width:70;height:20" coordorigin="4890,667" coordsize="70,20">
              <v:shape style="position:absolute;left:4890;top:667;width:70;height:20" coordorigin="4890,667" coordsize="70,20" path="m4958,667l4890,678,4891,688,4960,677,4958,667xe" filled="t" fillcolor="#000000" stroked="f">
                <v:path arrowok="t"/>
                <v:fill type="solid"/>
              </v:shape>
            </v:group>
            <v:group style="position:absolute;left:5040;top:653;width:6;height:10" coordorigin="5040,653" coordsize="6,10">
              <v:shape style="position:absolute;left:5040;top:653;width:6;height:10" coordorigin="5040,653" coordsize="6,10" path="m5040,658l5046,658e" filled="f" stroked="t" strokeweight=".580pt" strokecolor="#000000">
                <v:path arrowok="t"/>
              </v:shape>
            </v:group>
            <v:group style="position:absolute;left:5112;top:642;width:6;height:10" coordorigin="5112,642" coordsize="6,10">
              <v:shape style="position:absolute;left:5112;top:642;width:6;height:10" coordorigin="5112,642" coordsize="6,10" path="m5112,647l5118,647e" filled="f" stroked="t" strokeweight=".580pt" strokecolor="#000000">
                <v:path arrowok="t"/>
              </v:shape>
            </v:group>
            <v:group style="position:absolute;left:5045;top:642;width:68;height:20" coordorigin="5045,642" coordsize="68,20">
              <v:shape style="position:absolute;left:5045;top:642;width:68;height:20" coordorigin="5045,642" coordsize="68,20" path="m5112,642l5045,653,5046,663,5113,652,5112,642xe" filled="t" fillcolor="#000000" stroked="f">
                <v:path arrowok="t"/>
                <v:fill type="solid"/>
              </v:shape>
            </v:group>
            <v:group style="position:absolute;left:5194;top:629;width:6;height:10" coordorigin="5194,629" coordsize="6,10">
              <v:shape style="position:absolute;left:5194;top:629;width:6;height:10" coordorigin="5194,629" coordsize="6,10" path="m5194,634l5200,634e" filled="f" stroked="t" strokeweight=".580pt" strokecolor="#000000">
                <v:path arrowok="t"/>
              </v:shape>
            </v:group>
            <v:group style="position:absolute;left:5266;top:618;width:6;height:10" coordorigin="5266,618" coordsize="6,10">
              <v:shape style="position:absolute;left:5266;top:618;width:6;height:10" coordorigin="5266,618" coordsize="6,10" path="m5266,623l5272,623e" filled="f" stroked="t" strokeweight=".580pt" strokecolor="#000000">
                <v:path arrowok="t"/>
              </v:shape>
            </v:group>
            <v:group style="position:absolute;left:5198;top:618;width:68;height:20" coordorigin="5198,618" coordsize="68,20">
              <v:shape style="position:absolute;left:5198;top:618;width:68;height:20" coordorigin="5198,618" coordsize="68,20" path="m5266,618l5198,629,5200,639,5267,628,5266,618xe" filled="t" fillcolor="#000000" stroked="f">
                <v:path arrowok="t"/>
                <v:fill type="solid"/>
              </v:shape>
            </v:group>
            <v:group style="position:absolute;left:5348;top:604;width:6;height:10" coordorigin="5348,604" coordsize="6,10">
              <v:shape style="position:absolute;left:5348;top:604;width:6;height:10" coordorigin="5348,604" coordsize="6,10" path="m5348,609l5354,609e" filled="f" stroked="t" strokeweight=".580pt" strokecolor="#000000">
                <v:path arrowok="t"/>
              </v:shape>
            </v:group>
            <v:group style="position:absolute;left:5420;top:593;width:6;height:10" coordorigin="5420,593" coordsize="6,10">
              <v:shape style="position:absolute;left:5420;top:593;width:6;height:10" coordorigin="5420,593" coordsize="6,10" path="m5420,598l5426,598e" filled="f" stroked="t" strokeweight=".580pt" strokecolor="#000000">
                <v:path arrowok="t"/>
              </v:shape>
            </v:group>
            <v:group style="position:absolute;left:5353;top:593;width:68;height:20" coordorigin="5353,593" coordsize="68,20">
              <v:shape style="position:absolute;left:5353;top:593;width:68;height:20" coordorigin="5353,593" coordsize="68,20" path="m5420,593l5353,604,5354,613,5422,603,5420,593xe" filled="t" fillcolor="#000000" stroked="f">
                <v:path arrowok="t"/>
                <v:fill type="solid"/>
              </v:shape>
            </v:group>
            <v:group style="position:absolute;left:5502;top:580;width:6;height:10" coordorigin="5502,580" coordsize="6,10">
              <v:shape style="position:absolute;left:5502;top:580;width:6;height:10" coordorigin="5502,580" coordsize="6,10" path="m5502,585l5508,585e" filled="f" stroked="t" strokeweight=".580pt" strokecolor="#000000">
                <v:path arrowok="t"/>
              </v:shape>
            </v:group>
            <v:group style="position:absolute;left:5574;top:569;width:6;height:10" coordorigin="5574,569" coordsize="6,10">
              <v:shape style="position:absolute;left:5574;top:569;width:6;height:10" coordorigin="5574,569" coordsize="6,10" path="m5574,574l5580,574e" filled="f" stroked="t" strokeweight=".580pt" strokecolor="#000000">
                <v:path arrowok="t"/>
              </v:shape>
            </v:group>
            <v:group style="position:absolute;left:5507;top:569;width:68;height:20" coordorigin="5507,569" coordsize="68,20">
              <v:shape style="position:absolute;left:5507;top:569;width:68;height:20" coordorigin="5507,569" coordsize="68,20" path="m5574,569l5507,580,5508,589,5575,579,5574,569xe" filled="t" fillcolor="#000000" stroked="f">
                <v:path arrowok="t"/>
                <v:fill type="solid"/>
              </v:shape>
            </v:group>
            <v:group style="position:absolute;left:5657;top:555;width:6;height:10" coordorigin="5657,555" coordsize="6,10">
              <v:shape style="position:absolute;left:5657;top:555;width:6;height:10" coordorigin="5657,555" coordsize="6,10" path="m5657,559l5663,559e" filled="f" stroked="t" strokeweight=".580pt" strokecolor="#000000">
                <v:path arrowok="t"/>
              </v:shape>
            </v:group>
            <v:group style="position:absolute;left:5729;top:544;width:6;height:10" coordorigin="5729,544" coordsize="6,10">
              <v:shape style="position:absolute;left:5729;top:544;width:6;height:10" coordorigin="5729,544" coordsize="6,10" path="m5729,549l5735,549e" filled="f" stroked="t" strokeweight=".580pt" strokecolor="#000000">
                <v:path arrowok="t"/>
              </v:shape>
            </v:group>
            <v:group style="position:absolute;left:5662;top:544;width:68;height:20" coordorigin="5662,544" coordsize="68,20">
              <v:shape style="position:absolute;left:5662;top:544;width:68;height:20" coordorigin="5662,544" coordsize="68,20" path="m5729,544l5662,555,5663,564,5730,553,5729,544xe" filled="t" fillcolor="#000000" stroked="f">
                <v:path arrowok="t"/>
                <v:fill type="solid"/>
              </v:shape>
            </v:group>
            <v:group style="position:absolute;left:5810;top:531;width:6;height:10" coordorigin="5810,531" coordsize="6,10">
              <v:shape style="position:absolute;left:5810;top:531;width:6;height:10" coordorigin="5810,531" coordsize="6,10" path="m5810,535l5816,535e" filled="f" stroked="t" strokeweight=".580pt" strokecolor="#000000">
                <v:path arrowok="t"/>
              </v:shape>
            </v:group>
            <v:group style="position:absolute;left:5815;top:525;width:36;height:16" coordorigin="5815,525" coordsize="36,16">
              <v:shape style="position:absolute;left:5815;top:525;width:36;height:16" coordorigin="5815,525" coordsize="36,16" path="m5851,525l5850,525,5815,531,5816,540,5851,534,5851,525xe" filled="t" fillcolor="#000000" stroked="f">
                <v:path arrowok="t"/>
                <v:fill type="solid"/>
              </v:shape>
            </v:group>
            <v:group style="position:absolute;left:5885;top:528;width:6;height:10" coordorigin="5885,528" coordsize="6,10">
              <v:shape style="position:absolute;left:5885;top:528;width:6;height:10" coordorigin="5885,528" coordsize="6,10" path="m5885,533l5891,533e" filled="f" stroked="t" strokeweight=".580pt" strokecolor="#000000">
                <v:path arrowok="t"/>
              </v:shape>
            </v:group>
            <v:group style="position:absolute;left:5850;top:525;width:36;height:13" coordorigin="5850,525" coordsize="36,13">
              <v:shape style="position:absolute;left:5850;top:525;width:36;height:13" coordorigin="5850,525" coordsize="36,13" path="m5851,525l5850,534,5885,538,5886,528,5851,525xe" filled="t" fillcolor="#000000" stroked="f">
                <v:path arrowok="t"/>
                <v:fill type="solid"/>
              </v:shape>
            </v:group>
            <v:group style="position:absolute;left:5971;top:539;width:6;height:10" coordorigin="5971,539" coordsize="6,10">
              <v:shape style="position:absolute;left:5971;top:539;width:6;height:10" coordorigin="5971,539" coordsize="6,10" path="m5971,544l5977,544e" filled="f" stroked="t" strokeweight=".580pt" strokecolor="#000000">
                <v:path arrowok="t"/>
              </v:shape>
            </v:group>
            <v:group style="position:absolute;left:6047;top:546;width:6;height:10" coordorigin="6047,546" coordsize="6,10">
              <v:shape style="position:absolute;left:6047;top:546;width:6;height:10" coordorigin="6047,546" coordsize="6,10" path="m6047,551l6053,551e" filled="f" stroked="t" strokeweight=".580pt" strokecolor="#000000">
                <v:path arrowok="t"/>
              </v:shape>
            </v:group>
            <v:group style="position:absolute;left:5976;top:539;width:72;height:17" coordorigin="5976,539" coordsize="72,17">
              <v:shape style="position:absolute;left:5976;top:539;width:72;height:17" coordorigin="5976,539" coordsize="72,17" path="m5977,539l5976,549,6047,556,6048,546,5977,539xe" filled="t" fillcolor="#000000" stroked="f">
                <v:path arrowok="t"/>
                <v:fill type="solid"/>
              </v:shape>
            </v:group>
            <v:group style="position:absolute;left:6133;top:557;width:6;height:10" coordorigin="6133,557" coordsize="6,10">
              <v:shape style="position:absolute;left:6133;top:557;width:6;height:10" coordorigin="6133,557" coordsize="6,10" path="m6133,562l6139,562e" filled="f" stroked="t" strokeweight=".580pt" strokecolor="#000000">
                <v:path arrowok="t"/>
              </v:shape>
            </v:group>
            <v:group style="position:absolute;left:6209;top:564;width:6;height:10" coordorigin="6209,564" coordsize="6,10">
              <v:shape style="position:absolute;left:6209;top:564;width:6;height:10" coordorigin="6209,564" coordsize="6,10" path="m6209,569l6215,569e" filled="f" stroked="t" strokeweight=".580pt" strokecolor="#000000">
                <v:path arrowok="t"/>
              </v:shape>
            </v:group>
            <v:group style="position:absolute;left:6138;top:557;width:72;height:17" coordorigin="6138,557" coordsize="72,17">
              <v:shape style="position:absolute;left:6138;top:557;width:72;height:17" coordorigin="6138,557" coordsize="72,17" path="m6139,557l6138,567,6209,574,6210,564,6139,557xe" filled="t" fillcolor="#000000" stroked="f">
                <v:path arrowok="t"/>
                <v:fill type="solid"/>
              </v:shape>
            </v:group>
            <v:group style="position:absolute;left:6295;top:575;width:6;height:10" coordorigin="6295,575" coordsize="6,10">
              <v:shape style="position:absolute;left:6295;top:575;width:6;height:10" coordorigin="6295,575" coordsize="6,10" path="m6295,580l6301,580e" filled="f" stroked="t" strokeweight=".580pt" strokecolor="#000000">
                <v:path arrowok="t"/>
              </v:shape>
            </v:group>
            <v:group style="position:absolute;left:6371;top:582;width:6;height:10" coordorigin="6371,582" coordsize="6,10">
              <v:shape style="position:absolute;left:6371;top:582;width:6;height:10" coordorigin="6371,582" coordsize="6,10" path="m6371,587l6377,587e" filled="f" stroked="t" strokeweight=".580pt" strokecolor="#000000">
                <v:path arrowok="t"/>
              </v:shape>
            </v:group>
            <v:group style="position:absolute;left:6300;top:575;width:72;height:17" coordorigin="6300,575" coordsize="72,17">
              <v:shape style="position:absolute;left:6300;top:575;width:72;height:17" coordorigin="6300,575" coordsize="72,17" path="m6301,575l6300,585,6371,592,6372,582,6301,575xe" filled="t" fillcolor="#000000" stroked="f">
                <v:path arrowok="t"/>
                <v:fill type="solid"/>
              </v:shape>
            </v:group>
            <v:group style="position:absolute;left:6457;top:593;width:6;height:10" coordorigin="6457,593" coordsize="6,10">
              <v:shape style="position:absolute;left:6457;top:593;width:6;height:10" coordorigin="6457,593" coordsize="6,10" path="m6457,598l6463,598e" filled="f" stroked="t" strokeweight=".580pt" strokecolor="#000000">
                <v:path arrowok="t"/>
              </v:shape>
            </v:group>
            <v:group style="position:absolute;left:6533;top:600;width:6;height:10" coordorigin="6533,600" coordsize="6,10">
              <v:shape style="position:absolute;left:6533;top:600;width:6;height:10" coordorigin="6533,600" coordsize="6,10" path="m6533,605l6539,605e" filled="f" stroked="t" strokeweight=".580pt" strokecolor="#000000">
                <v:path arrowok="t"/>
              </v:shape>
            </v:group>
            <v:group style="position:absolute;left:6462;top:593;width:72;height:17" coordorigin="6462,593" coordsize="72,17">
              <v:shape style="position:absolute;left:6462;top:593;width:72;height:17" coordorigin="6462,593" coordsize="72,17" path="m6463,593l6462,603,6533,610,6534,600,6463,593xe" filled="t" fillcolor="#000000" stroked="f">
                <v:path arrowok="t"/>
                <v:fill type="solid"/>
              </v:shape>
            </v:group>
            <v:group style="position:absolute;left:6619;top:611;width:6;height:10" coordorigin="6619,611" coordsize="6,10">
              <v:shape style="position:absolute;left:6619;top:611;width:6;height:10" coordorigin="6619,611" coordsize="6,10" path="m6619,616l6625,616e" filled="f" stroked="t" strokeweight=".580pt" strokecolor="#000000">
                <v:path arrowok="t"/>
              </v:shape>
            </v:group>
            <v:group style="position:absolute;left:6695;top:618;width:6;height:10" coordorigin="6695,618" coordsize="6,10">
              <v:shape style="position:absolute;left:6695;top:618;width:6;height:10" coordorigin="6695,618" coordsize="6,10" path="m6695,623l6701,623e" filled="f" stroked="t" strokeweight=".580pt" strokecolor="#000000">
                <v:path arrowok="t"/>
              </v:shape>
            </v:group>
            <v:group style="position:absolute;left:6624;top:611;width:72;height:17" coordorigin="6624,611" coordsize="72,17">
              <v:shape style="position:absolute;left:6624;top:611;width:72;height:17" coordorigin="6624,611" coordsize="72,17" path="m6625,611l6624,621,6695,628,6696,618,6625,611xe" filled="t" fillcolor="#000000" stroked="f">
                <v:path arrowok="t"/>
                <v:fill type="solid"/>
              </v:shape>
            </v:group>
            <v:group style="position:absolute;left:6781;top:629;width:6;height:10" coordorigin="6781,629" coordsize="6,10">
              <v:shape style="position:absolute;left:6781;top:629;width:6;height:10" coordorigin="6781,629" coordsize="6,10" path="m6781,634l6787,634e" filled="f" stroked="t" strokeweight=".580pt" strokecolor="#000000">
                <v:path arrowok="t"/>
              </v:shape>
            </v:group>
            <v:group style="position:absolute;left:6857;top:636;width:6;height:10" coordorigin="6857,636" coordsize="6,10">
              <v:shape style="position:absolute;left:6857;top:636;width:6;height:10" coordorigin="6857,636" coordsize="6,10" path="m6857,641l6863,641e" filled="f" stroked="t" strokeweight=".580pt" strokecolor="#000000">
                <v:path arrowok="t"/>
              </v:shape>
            </v:group>
            <v:group style="position:absolute;left:6786;top:629;width:72;height:17" coordorigin="6786,629" coordsize="72,17">
              <v:shape style="position:absolute;left:6786;top:629;width:72;height:17" coordorigin="6786,629" coordsize="72,17" path="m6787,629l6786,639,6857,646,6858,636,6787,629xe" filled="t" fillcolor="#000000" stroked="f">
                <v:path arrowok="t"/>
                <v:fill type="solid"/>
              </v:shape>
            </v:group>
            <v:group style="position:absolute;left:6943;top:647;width:6;height:10" coordorigin="6943,647" coordsize="6,10">
              <v:shape style="position:absolute;left:6943;top:647;width:6;height:10" coordorigin="6943,647" coordsize="6,10" path="m6943,652l6949,652e" filled="f" stroked="t" strokeweight=".580pt" strokecolor="#000000">
                <v:path arrowok="t"/>
              </v:shape>
            </v:group>
            <v:group style="position:absolute;left:7019;top:654;width:6;height:10" coordorigin="7019,654" coordsize="6,10">
              <v:shape style="position:absolute;left:7019;top:654;width:6;height:10" coordorigin="7019,654" coordsize="6,10" path="m7019,659l7025,659e" filled="f" stroked="t" strokeweight=".580pt" strokecolor="#000000">
                <v:path arrowok="t"/>
              </v:shape>
            </v:group>
            <v:group style="position:absolute;left:6948;top:647;width:72;height:17" coordorigin="6948,647" coordsize="72,17">
              <v:shape style="position:absolute;left:6948;top:647;width:72;height:17" coordorigin="6948,647" coordsize="72,17" path="m6949,647l6948,657,7019,664,7020,654,6949,647xe" filled="t" fillcolor="#000000" stroked="f">
                <v:path arrowok="t"/>
                <v:fill type="solid"/>
              </v:shape>
            </v:group>
            <v:group style="position:absolute;left:7105;top:665;width:6;height:10" coordorigin="7105,665" coordsize="6,10">
              <v:shape style="position:absolute;left:7105;top:665;width:6;height:10" coordorigin="7105,665" coordsize="6,10" path="m7105,670l7111,670e" filled="f" stroked="t" strokeweight=".580pt" strokecolor="#000000">
                <v:path arrowok="t"/>
              </v:shape>
            </v:group>
            <v:group style="position:absolute;left:7181;top:672;width:6;height:10" coordorigin="7181,672" coordsize="6,10">
              <v:shape style="position:absolute;left:7181;top:672;width:6;height:10" coordorigin="7181,672" coordsize="6,10" path="m7181,677l7187,677e" filled="f" stroked="t" strokeweight=".580pt" strokecolor="#000000">
                <v:path arrowok="t"/>
              </v:shape>
            </v:group>
            <v:group style="position:absolute;left:7110;top:665;width:72;height:17" coordorigin="7110,665" coordsize="72,17">
              <v:shape style="position:absolute;left:7110;top:665;width:72;height:17" coordorigin="7110,665" coordsize="72,17" path="m7111,665l7110,675,7181,682,7182,672,7111,665xe" filled="t" fillcolor="#000000" stroked="f">
                <v:path arrowok="t"/>
                <v:fill type="solid"/>
              </v:shape>
            </v:group>
            <v:group style="position:absolute;left:7267;top:683;width:6;height:10" coordorigin="7267,683" coordsize="6,10">
              <v:shape style="position:absolute;left:7267;top:683;width:6;height:10" coordorigin="7267,683" coordsize="6,10" path="m7267,688l7273,688e" filled="f" stroked="t" strokeweight=".580pt" strokecolor="#000000">
                <v:path arrowok="t"/>
              </v:shape>
            </v:group>
            <v:group style="position:absolute;left:7344;top:690;width:6;height:10" coordorigin="7344,690" coordsize="6,10">
              <v:shape style="position:absolute;left:7344;top:690;width:6;height:10" coordorigin="7344,690" coordsize="6,10" path="m7344,695l7350,695e" filled="f" stroked="t" strokeweight=".580pt" strokecolor="#000000">
                <v:path arrowok="t"/>
              </v:shape>
            </v:group>
            <v:group style="position:absolute;left:7272;top:683;width:73;height:17" coordorigin="7272,683" coordsize="73,17">
              <v:shape style="position:absolute;left:7272;top:683;width:73;height:17" coordorigin="7272,683" coordsize="73,17" path="m7273,683l7272,693,7344,700,7345,690,7273,683xe" filled="t" fillcolor="#000000" stroked="f">
                <v:path arrowok="t"/>
                <v:fill type="solid"/>
              </v:shape>
            </v:group>
            <v:group style="position:absolute;left:7430;top:701;width:6;height:10" coordorigin="7430,701" coordsize="6,10">
              <v:shape style="position:absolute;left:7430;top:701;width:6;height:10" coordorigin="7430,701" coordsize="6,10" path="m7430,706l7436,706e" filled="f" stroked="t" strokeweight=".580pt" strokecolor="#000000">
                <v:path arrowok="t"/>
              </v:shape>
            </v:group>
            <v:group style="position:absolute;left:7506;top:708;width:6;height:10" coordorigin="7506,708" coordsize="6,10">
              <v:shape style="position:absolute;left:7506;top:708;width:6;height:10" coordorigin="7506,708" coordsize="6,10" path="m7506,713l7512,713e" filled="f" stroked="t" strokeweight=".580pt" strokecolor="#000000">
                <v:path arrowok="t"/>
              </v:shape>
            </v:group>
            <v:group style="position:absolute;left:7435;top:701;width:72;height:17" coordorigin="7435,701" coordsize="72,17">
              <v:shape style="position:absolute;left:7435;top:701;width:72;height:17" coordorigin="7435,701" coordsize="72,17" path="m7436,701l7435,711,7506,718,7507,708,7436,701xe" filled="t" fillcolor="#000000" stroked="f">
                <v:path arrowok="t"/>
                <v:fill type="solid"/>
              </v:shape>
            </v:group>
            <v:group style="position:absolute;left:7592;top:719;width:6;height:10" coordorigin="7592,719" coordsize="6,10">
              <v:shape style="position:absolute;left:7592;top:719;width:6;height:10" coordorigin="7592,719" coordsize="6,10" path="m7592,724l7598,724e" filled="f" stroked="t" strokeweight=".580pt" strokecolor="#000000">
                <v:path arrowok="t"/>
              </v:shape>
            </v:group>
            <v:group style="position:absolute;left:7668;top:726;width:6;height:10" coordorigin="7668,726" coordsize="6,10">
              <v:shape style="position:absolute;left:7668;top:726;width:6;height:10" coordorigin="7668,726" coordsize="6,10" path="m7668,731l7674,731e" filled="f" stroked="t" strokeweight=".580pt" strokecolor="#000000">
                <v:path arrowok="t"/>
              </v:shape>
            </v:group>
            <v:group style="position:absolute;left:7597;top:719;width:72;height:17" coordorigin="7597,719" coordsize="72,17">
              <v:shape style="position:absolute;left:7597;top:719;width:72;height:17" coordorigin="7597,719" coordsize="72,17" path="m7598,719l7597,729,7668,736,7669,726,7598,719xe" filled="t" fillcolor="#000000" stroked="f">
                <v:path arrowok="t"/>
                <v:fill type="solid"/>
              </v:shape>
            </v:group>
            <v:group style="position:absolute;left:7754;top:737;width:6;height:10" coordorigin="7754,737" coordsize="6,10">
              <v:shape style="position:absolute;left:7754;top:737;width:6;height:10" coordorigin="7754,737" coordsize="6,10" path="m7754,742l7760,742e" filled="f" stroked="t" strokeweight=".580pt" strokecolor="#000000">
                <v:path arrowok="t"/>
              </v:shape>
            </v:group>
            <v:group style="position:absolute;left:7830;top:744;width:6;height:10" coordorigin="7830,744" coordsize="6,10">
              <v:shape style="position:absolute;left:7830;top:744;width:6;height:10" coordorigin="7830,744" coordsize="6,10" path="m7830,749l7836,749e" filled="f" stroked="t" strokeweight=".580pt" strokecolor="#000000">
                <v:path arrowok="t"/>
              </v:shape>
            </v:group>
            <v:group style="position:absolute;left:7759;top:737;width:72;height:17" coordorigin="7759,737" coordsize="72,17">
              <v:shape style="position:absolute;left:7759;top:737;width:72;height:17" coordorigin="7759,737" coordsize="72,17" path="m7760,737l7759,747,7830,754,7831,744,7760,737xe" filled="t" fillcolor="#000000" stroked="f">
                <v:path arrowok="t"/>
                <v:fill type="solid"/>
              </v:shape>
            </v:group>
            <v:group style="position:absolute;left:7916;top:755;width:6;height:10" coordorigin="7916,755" coordsize="6,10">
              <v:shape style="position:absolute;left:7916;top:755;width:6;height:10" coordorigin="7916,755" coordsize="6,10" path="m7916,760l7922,760e" filled="f" stroked="t" strokeweight=".580pt" strokecolor="#000000">
                <v:path arrowok="t"/>
              </v:shape>
            </v:group>
            <v:group style="position:absolute;left:7992;top:762;width:6;height:10" coordorigin="7992,762" coordsize="6,10">
              <v:shape style="position:absolute;left:7992;top:762;width:6;height:10" coordorigin="7992,762" coordsize="6,10" path="m7992,767l7998,767e" filled="f" stroked="t" strokeweight=".580pt" strokecolor="#000000">
                <v:path arrowok="t"/>
              </v:shape>
            </v:group>
            <v:group style="position:absolute;left:7921;top:755;width:72;height:17" coordorigin="7921,755" coordsize="72,17">
              <v:shape style="position:absolute;left:7921;top:755;width:72;height:17" coordorigin="7921,755" coordsize="72,17" path="m7922,755l7921,765,7992,772,7993,762,7922,755xe" filled="t" fillcolor="#000000" stroked="f">
                <v:path arrowok="t"/>
                <v:fill type="solid"/>
              </v:shape>
            </v:group>
            <v:group style="position:absolute;left:8078;top:773;width:6;height:10" coordorigin="8078,773" coordsize="6,10">
              <v:shape style="position:absolute;left:8078;top:773;width:6;height:10" coordorigin="8078,773" coordsize="6,10" path="m8078,778l8084,778e" filled="f" stroked="t" strokeweight=".580pt" strokecolor="#000000">
                <v:path arrowok="t"/>
              </v:shape>
            </v:group>
            <v:group style="position:absolute;left:8154;top:780;width:6;height:10" coordorigin="8154,780" coordsize="6,10">
              <v:shape style="position:absolute;left:8154;top:780;width:6;height:10" coordorigin="8154,780" coordsize="6,10" path="m8154,785l8160,785e" filled="f" stroked="t" strokeweight=".580pt" strokecolor="#000000">
                <v:path arrowok="t"/>
              </v:shape>
            </v:group>
            <v:group style="position:absolute;left:8083;top:773;width:72;height:17" coordorigin="8083,773" coordsize="72,17">
              <v:shape style="position:absolute;left:8083;top:773;width:72;height:17" coordorigin="8083,773" coordsize="72,17" path="m8084,773l8083,783,8154,790,8155,780,8084,773xe" filled="t" fillcolor="#000000" stroked="f">
                <v:path arrowok="t"/>
                <v:fill type="solid"/>
              </v:shape>
            </v:group>
            <v:group style="position:absolute;left:8240;top:791;width:6;height:10" coordorigin="8240,791" coordsize="6,10">
              <v:shape style="position:absolute;left:8240;top:791;width:6;height:10" coordorigin="8240,791" coordsize="6,10" path="m8240,796l8246,796e" filled="f" stroked="t" strokeweight=".580pt" strokecolor="#000000">
                <v:path arrowok="t"/>
              </v:shape>
            </v:group>
            <v:group style="position:absolute;left:8316;top:798;width:6;height:10" coordorigin="8316,798" coordsize="6,10">
              <v:shape style="position:absolute;left:8316;top:798;width:6;height:10" coordorigin="8316,798" coordsize="6,10" path="m8316,803l8322,803e" filled="f" stroked="t" strokeweight=".580pt" strokecolor="#000000">
                <v:path arrowok="t"/>
              </v:shape>
            </v:group>
            <v:group style="position:absolute;left:8245;top:791;width:72;height:17" coordorigin="8245,791" coordsize="72,17">
              <v:shape style="position:absolute;left:8245;top:791;width:72;height:17" coordorigin="8245,791" coordsize="72,17" path="m8246,791l8245,801,8316,808,8317,798,8246,791xe" filled="t" fillcolor="#000000" stroked="f">
                <v:path arrowok="t"/>
                <v:fill type="solid"/>
              </v:shape>
            </v:group>
            <v:group style="position:absolute;left:8402;top:809;width:6;height:10" coordorigin="8402,809" coordsize="6,10">
              <v:shape style="position:absolute;left:8402;top:809;width:6;height:10" coordorigin="8402,809" coordsize="6,10" path="m8402,814l8408,814e" filled="f" stroked="t" strokeweight=".580pt" strokecolor="#000000">
                <v:path arrowok="t"/>
              </v:shape>
            </v:group>
            <v:group style="position:absolute;left:8478;top:816;width:6;height:10" coordorigin="8478,816" coordsize="6,10">
              <v:shape style="position:absolute;left:8478;top:816;width:6;height:10" coordorigin="8478,816" coordsize="6,10" path="m8478,821l8484,821e" filled="f" stroked="t" strokeweight=".580pt" strokecolor="#000000">
                <v:path arrowok="t"/>
              </v:shape>
            </v:group>
            <v:group style="position:absolute;left:8407;top:809;width:72;height:17" coordorigin="8407,809" coordsize="72,17">
              <v:shape style="position:absolute;left:8407;top:809;width:72;height:17" coordorigin="8407,809" coordsize="72,17" path="m8408,809l8407,819,8478,826,8479,816,8408,809xe" filled="t" fillcolor="#000000" stroked="f">
                <v:path arrowok="t"/>
                <v:fill type="solid"/>
              </v:shape>
            </v:group>
            <v:group style="position:absolute;left:8564;top:827;width:6;height:10" coordorigin="8564,827" coordsize="6,10">
              <v:shape style="position:absolute;left:8564;top:827;width:6;height:10" coordorigin="8564,827" coordsize="6,10" path="m8564,832l8570,832e" filled="f" stroked="t" strokeweight=".580pt" strokecolor="#000000">
                <v:path arrowok="t"/>
              </v:shape>
            </v:group>
            <v:group style="position:absolute;left:8640;top:834;width:6;height:10" coordorigin="8640,834" coordsize="6,10">
              <v:shape style="position:absolute;left:8640;top:834;width:6;height:10" coordorigin="8640,834" coordsize="6,10" path="m8640,839l8646,839e" filled="f" stroked="t" strokeweight=".580pt" strokecolor="#000000">
                <v:path arrowok="t"/>
              </v:shape>
            </v:group>
            <v:group style="position:absolute;left:8569;top:827;width:72;height:17" coordorigin="8569,827" coordsize="72,17">
              <v:shape style="position:absolute;left:8569;top:827;width:72;height:17" coordorigin="8569,827" coordsize="72,17" path="m8570,827l8569,837,8640,844,8641,834,8570,827xe" filled="t" fillcolor="#000000" stroked="f">
                <v:path arrowok="t"/>
                <v:fill type="solid"/>
              </v:shape>
            </v:group>
            <v:group style="position:absolute;left:8726;top:845;width:6;height:10" coordorigin="8726,845" coordsize="6,10">
              <v:shape style="position:absolute;left:8726;top:845;width:6;height:10" coordorigin="8726,845" coordsize="6,10" path="m8726,850l8732,850e" filled="f" stroked="t" strokeweight=".580pt" strokecolor="#000000">
                <v:path arrowok="t"/>
              </v:shape>
            </v:group>
            <v:group style="position:absolute;left:8802;top:852;width:6;height:10" coordorigin="8802,852" coordsize="6,10">
              <v:shape style="position:absolute;left:8802;top:852;width:6;height:10" coordorigin="8802,852" coordsize="6,10" path="m8802,857l8808,857e" filled="f" stroked="t" strokeweight=".580pt" strokecolor="#000000">
                <v:path arrowok="t"/>
              </v:shape>
            </v:group>
            <v:group style="position:absolute;left:8731;top:845;width:72;height:17" coordorigin="8731,845" coordsize="72,17">
              <v:shape style="position:absolute;left:8731;top:845;width:72;height:17" coordorigin="8731,845" coordsize="72,17" path="m8732,845l8731,855,8802,862,8803,852,8732,845xe" filled="t" fillcolor="#000000" stroked="f">
                <v:path arrowok="t"/>
                <v:fill type="solid"/>
              </v:shape>
            </v:group>
            <v:group style="position:absolute;left:8888;top:863;width:6;height:10" coordorigin="8888,863" coordsize="6,10">
              <v:shape style="position:absolute;left:8888;top:863;width:6;height:10" coordorigin="8888,863" coordsize="6,10" path="m8888,868l8894,868e" filled="f" stroked="t" strokeweight=".580pt" strokecolor="#000000">
                <v:path arrowok="t"/>
              </v:shape>
            </v:group>
            <v:group style="position:absolute;left:8964;top:870;width:6;height:10" coordorigin="8964,870" coordsize="6,10">
              <v:shape style="position:absolute;left:8964;top:870;width:6;height:10" coordorigin="8964,870" coordsize="6,10" path="m8964,875l8970,875e" filled="f" stroked="t" strokeweight=".580pt" strokecolor="#000000">
                <v:path arrowok="t"/>
              </v:shape>
            </v:group>
            <v:group style="position:absolute;left:8893;top:863;width:72;height:17" coordorigin="8893,863" coordsize="72,17">
              <v:shape style="position:absolute;left:8893;top:863;width:72;height:17" coordorigin="8893,863" coordsize="72,17" path="m8894,863l8893,873,8964,880,8965,870,8894,863xe" filled="t" fillcolor="#000000" stroked="f">
                <v:path arrowok="t"/>
                <v:fill type="solid"/>
              </v:shape>
            </v:group>
            <v:group style="position:absolute;left:9050;top:881;width:6;height:10" coordorigin="9050,881" coordsize="6,10">
              <v:shape style="position:absolute;left:9050;top:881;width:6;height:10" coordorigin="9050,881" coordsize="6,10" path="m9050,886l9056,886e" filled="f" stroked="t" strokeweight=".580pt" strokecolor="#000000">
                <v:path arrowok="t"/>
              </v:shape>
            </v:group>
            <v:group style="position:absolute;left:9055;top:881;width:36;height:13" coordorigin="9055,881" coordsize="36,13">
              <v:shape style="position:absolute;left:9055;top:881;width:36;height:13" coordorigin="9055,881" coordsize="36,13" path="m9056,881l9055,891,9090,894,9091,894,9091,885,9056,881xe" filled="t" fillcolor="#000000" stroked="f">
                <v:path arrowok="t"/>
                <v:fill type="solid"/>
              </v:shape>
            </v:group>
            <v:group style="position:absolute;left:9125;top:879;width:6;height:10" coordorigin="9125,879" coordsize="6,10">
              <v:shape style="position:absolute;left:9125;top:879;width:6;height:10" coordorigin="9125,879" coordsize="6,10" path="m9125,883l9131,883e" filled="f" stroked="t" strokeweight=".580pt" strokecolor="#000000">
                <v:path arrowok="t"/>
              </v:shape>
            </v:group>
            <v:group style="position:absolute;left:9090;top:879;width:36;height:16" coordorigin="9090,879" coordsize="36,16">
              <v:shape style="position:absolute;left:9090;top:879;width:36;height:16" coordorigin="9090,879" coordsize="36,16" path="m9125,879l9090,885,9091,894,9126,888,9125,879xe" filled="t" fillcolor="#000000" stroked="f">
                <v:path arrowok="t"/>
                <v:fill type="solid"/>
              </v:shape>
            </v:group>
            <v:group style="position:absolute;left:9204;top:864;width:6;height:10" coordorigin="9204,864" coordsize="6,10">
              <v:shape style="position:absolute;left:9204;top:864;width:6;height:10" coordorigin="9204,864" coordsize="6,10" path="m9204,869l9210,869e" filled="f" stroked="t" strokeweight=".580pt" strokecolor="#000000">
                <v:path arrowok="t"/>
              </v:shape>
            </v:group>
            <v:group style="position:absolute;left:9274;top:853;width:6;height:10" coordorigin="9274,853" coordsize="6,10">
              <v:shape style="position:absolute;left:9274;top:853;width:6;height:10" coordorigin="9274,853" coordsize="6,10" path="m9274,858l9280,858e" filled="f" stroked="t" strokeweight=".580pt" strokecolor="#000000">
                <v:path arrowok="t"/>
              </v:shape>
            </v:group>
            <v:group style="position:absolute;left:9209;top:853;width:66;height:20" coordorigin="9209,853" coordsize="66,20">
              <v:shape style="position:absolute;left:9209;top:853;width:66;height:20" coordorigin="9209,853" coordsize="66,20" path="m9274,853l9209,864,9210,874,9275,863,9274,853xe" filled="t" fillcolor="#000000" stroked="f">
                <v:path arrowok="t"/>
                <v:fill type="solid"/>
              </v:shape>
            </v:group>
            <v:group style="position:absolute;left:9354;top:839;width:6;height:10" coordorigin="9354,839" coordsize="6,10">
              <v:shape style="position:absolute;left:9354;top:839;width:6;height:10" coordorigin="9354,839" coordsize="6,10" path="m9354,844l9360,844e" filled="f" stroked="t" strokeweight=".580pt" strokecolor="#000000">
                <v:path arrowok="t"/>
              </v:shape>
            </v:group>
            <v:group style="position:absolute;left:9424;top:827;width:6;height:10" coordorigin="9424,827" coordsize="6,10">
              <v:shape style="position:absolute;left:9424;top:827;width:6;height:10" coordorigin="9424,827" coordsize="6,10" path="m9424,832l9430,832e" filled="f" stroked="t" strokeweight=".580pt" strokecolor="#000000">
                <v:path arrowok="t"/>
              </v:shape>
            </v:group>
            <v:group style="position:absolute;left:9359;top:827;width:66;height:22" coordorigin="9359,827" coordsize="66,22">
              <v:shape style="position:absolute;left:9359;top:827;width:66;height:22" coordorigin="9359,827" coordsize="66,22" path="m9424,827l9359,839,9360,849,9425,837,9424,827xe" filled="t" fillcolor="#000000" stroked="f">
                <v:path arrowok="t"/>
                <v:fill type="solid"/>
              </v:shape>
            </v:group>
            <v:group style="position:absolute;left:9503;top:813;width:6;height:10" coordorigin="9503,813" coordsize="6,10">
              <v:shape style="position:absolute;left:9503;top:813;width:6;height:10" coordorigin="9503,813" coordsize="6,10" path="m9503,817l9509,817e" filled="f" stroked="t" strokeweight=".580pt" strokecolor="#000000">
                <v:path arrowok="t"/>
              </v:shape>
            </v:group>
            <v:group style="position:absolute;left:9574;top:802;width:6;height:10" coordorigin="9574,802" coordsize="6,10">
              <v:shape style="position:absolute;left:9574;top:802;width:6;height:10" coordorigin="9574,802" coordsize="6,10" path="m9574,807l9580,807e" filled="f" stroked="t" strokeweight=".580pt" strokecolor="#000000">
                <v:path arrowok="t"/>
              </v:shape>
            </v:group>
            <v:group style="position:absolute;left:9508;top:802;width:67;height:20" coordorigin="9508,802" coordsize="67,20">
              <v:shape style="position:absolute;left:9508;top:802;width:67;height:20" coordorigin="9508,802" coordsize="67,20" path="m9574,802l9508,813,9509,822,9575,811,9574,802xe" filled="t" fillcolor="#000000" stroked="f">
                <v:path arrowok="t"/>
                <v:fill type="solid"/>
              </v:shape>
            </v:group>
            <v:group style="position:absolute;left:9653;top:787;width:6;height:10" coordorigin="9653,787" coordsize="6,10">
              <v:shape style="position:absolute;left:9653;top:787;width:6;height:10" coordorigin="9653,787" coordsize="6,10" path="m9653,792l9659,792e" filled="f" stroked="t" strokeweight=".580pt" strokecolor="#000000">
                <v:path arrowok="t"/>
              </v:shape>
            </v:group>
            <v:group style="position:absolute;left:9722;top:777;width:6;height:10" coordorigin="9722,777" coordsize="6,10">
              <v:shape style="position:absolute;left:9722;top:777;width:6;height:10" coordorigin="9722,777" coordsize="6,10" path="m9722,781l9728,781e" filled="f" stroked="t" strokeweight=".580pt" strokecolor="#000000">
                <v:path arrowok="t"/>
              </v:shape>
            </v:group>
            <v:group style="position:absolute;left:9658;top:777;width:66;height:20" coordorigin="9658,777" coordsize="66,20">
              <v:shape style="position:absolute;left:9658;top:777;width:66;height:20" coordorigin="9658,777" coordsize="66,20" path="m9722,777l9658,787,9659,797,9724,786,9722,777xe" filled="t" fillcolor="#000000" stroked="f">
                <v:path arrowok="t"/>
                <v:fill type="solid"/>
              </v:shape>
            </v:group>
            <v:group style="position:absolute;left:9802;top:762;width:6;height:10" coordorigin="9802,762" coordsize="6,10">
              <v:shape style="position:absolute;left:9802;top:762;width:6;height:10" coordorigin="9802,762" coordsize="6,10" path="m9802,767l9808,767e" filled="f" stroked="t" strokeweight=".580pt" strokecolor="#000000">
                <v:path arrowok="t"/>
              </v:shape>
            </v:group>
            <v:group style="position:absolute;left:9872;top:750;width:6;height:10" coordorigin="9872,750" coordsize="6,10">
              <v:shape style="position:absolute;left:9872;top:750;width:6;height:10" coordorigin="9872,750" coordsize="6,10" path="m9872,755l9878,755e" filled="f" stroked="t" strokeweight=".580pt" strokecolor="#000000">
                <v:path arrowok="t"/>
              </v:shape>
            </v:group>
            <v:group style="position:absolute;left:9806;top:750;width:67;height:22" coordorigin="9806,750" coordsize="67,22">
              <v:shape style="position:absolute;left:9806;top:750;width:67;height:22" coordorigin="9806,750" coordsize="67,22" path="m9872,750l9806,762,9808,772,9874,760,9872,750xe" filled="t" fillcolor="#000000" stroked="f">
                <v:path arrowok="t"/>
                <v:fill type="solid"/>
              </v:shape>
            </v:group>
            <v:group style="position:absolute;left:9952;top:736;width:6;height:10" coordorigin="9952,736" coordsize="6,10">
              <v:shape style="position:absolute;left:9952;top:736;width:6;height:10" coordorigin="9952,736" coordsize="6,10" path="m9952,741l9958,741e" filled="f" stroked="t" strokeweight=".580pt" strokecolor="#000000">
                <v:path arrowok="t"/>
              </v:shape>
            </v:group>
            <v:group style="position:absolute;left:10021;top:725;width:6;height:10" coordorigin="10021,725" coordsize="6,10">
              <v:shape style="position:absolute;left:10021;top:725;width:6;height:10" coordorigin="10021,725" coordsize="6,10" path="m10021,730l10027,730e" filled="f" stroked="t" strokeweight=".580pt" strokecolor="#000000">
                <v:path arrowok="t"/>
              </v:shape>
            </v:group>
            <v:group style="position:absolute;left:9956;top:725;width:66;height:20" coordorigin="9956,725" coordsize="66,20">
              <v:shape style="position:absolute;left:9956;top:725;width:66;height:20" coordorigin="9956,725" coordsize="66,20" path="m10021,725l9956,736,9958,745,10022,735,10021,725xe" filled="t" fillcolor="#000000" stroked="f">
                <v:path arrowok="t"/>
                <v:fill type="solid"/>
              </v:shape>
            </v:group>
            <v:group style="position:absolute;left:10100;top:711;width:6;height:10" coordorigin="10100,711" coordsize="6,10">
              <v:shape style="position:absolute;left:10100;top:711;width:6;height:10" coordorigin="10100,711" coordsize="6,10" path="m10100,715l10106,715e" filled="f" stroked="t" strokeweight=".580pt" strokecolor="#000000">
                <v:path arrowok="t"/>
              </v:shape>
            </v:group>
            <v:group style="position:absolute;left:10140;top:705;width:6;height:10" coordorigin="10140,705" coordsize="6,10">
              <v:shape style="position:absolute;left:10140;top:705;width:6;height:10" coordorigin="10140,705" coordsize="6,10" path="m10140,709l10146,709e" filled="f" stroked="t" strokeweight=".580pt" strokecolor="#000000">
                <v:path arrowok="t"/>
              </v:shape>
            </v:group>
            <v:group style="position:absolute;left:10105;top:705;width:36;height:16" coordorigin="10105,705" coordsize="36,16">
              <v:shape style="position:absolute;left:10105;top:705;width:36;height:16" coordorigin="10105,705" coordsize="36,16" path="m10140,705l10105,711,10106,720,10141,714,10140,705xe" filled="t" fillcolor="#000000" stroked="f">
                <v:path arrowok="t"/>
                <v:fill type="solid"/>
              </v:shape>
            </v:group>
            <v:group style="position:absolute;left:3685;top:1935;width:6;height:10" coordorigin="3685,1935" coordsize="6,10">
              <v:shape style="position:absolute;left:3685;top:1935;width:6;height:10" coordorigin="3685,1935" coordsize="6,10" path="m3685,1939l3691,1939e" filled="f" stroked="t" strokeweight=".580pt" strokecolor="#000000">
                <v:path arrowok="t"/>
              </v:shape>
            </v:group>
            <v:group style="position:absolute;left:3725;top:1938;width:6;height:10" coordorigin="3725,1938" coordsize="6,10">
              <v:shape style="position:absolute;left:3725;top:1938;width:6;height:10" coordorigin="3725,1938" coordsize="6,10" path="m3725,1943l3731,1943e" filled="f" stroked="t" strokeweight=".580pt" strokecolor="#000000">
                <v:path arrowok="t"/>
              </v:shape>
            </v:group>
            <v:group style="position:absolute;left:3690;top:1935;width:36;height:13" coordorigin="3690,1935" coordsize="36,13">
              <v:shape style="position:absolute;left:3690;top:1935;width:36;height:13" coordorigin="3690,1935" coordsize="36,13" path="m3691,1935l3690,1944,3725,1948,3726,1938,3691,1935xe" filled="t" fillcolor="#000000" stroked="f">
                <v:path arrowok="t"/>
                <v:fill type="solid"/>
              </v:shape>
            </v:group>
            <v:group style="position:absolute;left:3812;top:1948;width:6;height:10" coordorigin="3812,1948" coordsize="6,10">
              <v:shape style="position:absolute;left:3812;top:1948;width:6;height:10" coordorigin="3812,1948" coordsize="6,10" path="m3812,1953l3818,1953e" filled="f" stroked="t" strokeweight=".580pt" strokecolor="#000000">
                <v:path arrowok="t"/>
              </v:shape>
            </v:group>
            <v:group style="position:absolute;left:3888;top:1956;width:6;height:10" coordorigin="3888,1956" coordsize="6,10">
              <v:shape style="position:absolute;left:3888;top:1956;width:6;height:10" coordorigin="3888,1956" coordsize="6,10" path="m3888,1961l3894,1961e" filled="f" stroked="t" strokeweight=".580pt" strokecolor="#000000">
                <v:path arrowok="t"/>
              </v:shape>
            </v:group>
            <v:group style="position:absolute;left:3817;top:1948;width:72;height:18" coordorigin="3817,1948" coordsize="72,18">
              <v:shape style="position:absolute;left:3817;top:1948;width:72;height:18" coordorigin="3817,1948" coordsize="72,18" path="m3818,1948l3817,1957,3888,1966,3889,1956,3818,1948xe" filled="t" fillcolor="#000000" stroked="f">
                <v:path arrowok="t"/>
                <v:fill type="solid"/>
              </v:shape>
            </v:group>
            <v:group style="position:absolute;left:3976;top:1966;width:6;height:10" coordorigin="3976,1966" coordsize="6,10">
              <v:shape style="position:absolute;left:3976;top:1966;width:6;height:10" coordorigin="3976,1966" coordsize="6,10" path="m3976,1971l3982,1971e" filled="f" stroked="t" strokeweight=".580pt" strokecolor="#000000">
                <v:path arrowok="t"/>
              </v:shape>
            </v:group>
            <v:group style="position:absolute;left:4052;top:1974;width:6;height:10" coordorigin="4052,1974" coordsize="6,10">
              <v:shape style="position:absolute;left:4052;top:1974;width:6;height:10" coordorigin="4052,1974" coordsize="6,10" path="m4052,1979l4058,1979e" filled="f" stroked="t" strokeweight=".580pt" strokecolor="#000000">
                <v:path arrowok="t"/>
              </v:shape>
            </v:group>
            <v:group style="position:absolute;left:3980;top:1966;width:73;height:18" coordorigin="3980,1966" coordsize="73,18">
              <v:shape style="position:absolute;left:3980;top:1966;width:73;height:18" coordorigin="3980,1966" coordsize="73,18" path="m3982,1966l3980,1975,4052,1984,4054,1974,3982,1966xe" filled="t" fillcolor="#000000" stroked="f">
                <v:path arrowok="t"/>
                <v:fill type="solid"/>
              </v:shape>
            </v:group>
            <v:group style="position:absolute;left:4140;top:1984;width:6;height:10" coordorigin="4140,1984" coordsize="6,10">
              <v:shape style="position:absolute;left:4140;top:1984;width:6;height:10" coordorigin="4140,1984" coordsize="6,10" path="m4140,1989l4146,1989e" filled="f" stroked="t" strokeweight=".580pt" strokecolor="#000000">
                <v:path arrowok="t"/>
              </v:shape>
            </v:group>
            <v:group style="position:absolute;left:4216;top:1991;width:6;height:10" coordorigin="4216,1991" coordsize="6,10">
              <v:shape style="position:absolute;left:4216;top:1991;width:6;height:10" coordorigin="4216,1991" coordsize="6,10" path="m4216,1996l4222,1996e" filled="f" stroked="t" strokeweight=".580pt" strokecolor="#000000">
                <v:path arrowok="t"/>
              </v:shape>
            </v:group>
            <v:group style="position:absolute;left:4145;top:1984;width:72;height:17" coordorigin="4145,1984" coordsize="72,17">
              <v:shape style="position:absolute;left:4145;top:1984;width:72;height:17" coordorigin="4145,1984" coordsize="72,17" path="m4146,1984l4145,1993,4216,2001,4217,1991,4146,1984xe" filled="t" fillcolor="#000000" stroked="f">
                <v:path arrowok="t"/>
                <v:fill type="solid"/>
              </v:shape>
            </v:group>
            <v:group style="position:absolute;left:4303;top:2002;width:6;height:10" coordorigin="4303,2002" coordsize="6,10">
              <v:shape style="position:absolute;left:4303;top:2002;width:6;height:10" coordorigin="4303,2002" coordsize="6,10" path="m4303,2007l4309,2007e" filled="f" stroked="t" strokeweight=".580pt" strokecolor="#000000">
                <v:path arrowok="t"/>
              </v:shape>
            </v:group>
            <v:group style="position:absolute;left:4380;top:2009;width:6;height:10" coordorigin="4380,2009" coordsize="6,10">
              <v:shape style="position:absolute;left:4380;top:2009;width:6;height:10" coordorigin="4380,2009" coordsize="6,10" path="m4380,2014l4386,2014e" filled="f" stroked="t" strokeweight=".580pt" strokecolor="#000000">
                <v:path arrowok="t"/>
              </v:shape>
            </v:group>
            <v:group style="position:absolute;left:4308;top:2002;width:73;height:17" coordorigin="4308,2002" coordsize="73,17">
              <v:shape style="position:absolute;left:4308;top:2002;width:73;height:17" coordorigin="4308,2002" coordsize="73,17" path="m4309,2002l4308,2011,4380,2019,4381,2009,4309,2002xe" filled="t" fillcolor="#000000" stroked="f">
                <v:path arrowok="t"/>
                <v:fill type="solid"/>
              </v:shape>
            </v:group>
            <v:group style="position:absolute;left:4468;top:2020;width:6;height:10" coordorigin="4468,2020" coordsize="6,10">
              <v:shape style="position:absolute;left:4468;top:2020;width:6;height:10" coordorigin="4468,2020" coordsize="6,10" path="m4468,2025l4474,2025e" filled="f" stroked="t" strokeweight=".580pt" strokecolor="#000000">
                <v:path arrowok="t"/>
              </v:shape>
            </v:group>
            <v:group style="position:absolute;left:4544;top:2027;width:6;height:10" coordorigin="4544,2027" coordsize="6,10">
              <v:shape style="position:absolute;left:4544;top:2027;width:6;height:10" coordorigin="4544,2027" coordsize="6,10" path="m4544,2032l4550,2032e" filled="f" stroked="t" strokeweight=".580pt" strokecolor="#000000">
                <v:path arrowok="t"/>
              </v:shape>
            </v:group>
            <v:group style="position:absolute;left:4472;top:2020;width:73;height:17" coordorigin="4472,2020" coordsize="73,17">
              <v:shape style="position:absolute;left:4472;top:2020;width:73;height:17" coordorigin="4472,2020" coordsize="73,17" path="m4474,2020l4472,2029,4544,2037,4546,2027,4474,2020xe" filled="t" fillcolor="#000000" stroked="f">
                <v:path arrowok="t"/>
                <v:fill type="solid"/>
              </v:shape>
            </v:group>
            <v:group style="position:absolute;left:4631;top:2037;width:6;height:10" coordorigin="4631,2037" coordsize="6,10">
              <v:shape style="position:absolute;left:4631;top:2037;width:6;height:10" coordorigin="4631,2037" coordsize="6,10" path="m4631,2041l4637,2041e" filled="f" stroked="t" strokeweight=".580pt" strokecolor="#000000">
                <v:path arrowok="t"/>
              </v:shape>
            </v:group>
            <v:group style="position:absolute;left:4708;top:2045;width:6;height:10" coordorigin="4708,2045" coordsize="6,10">
              <v:shape style="position:absolute;left:4708;top:2045;width:6;height:10" coordorigin="4708,2045" coordsize="6,10" path="m4708,2050l4714,2050e" filled="f" stroked="t" strokeweight=".580pt" strokecolor="#000000">
                <v:path arrowok="t"/>
              </v:shape>
            </v:group>
            <v:group style="position:absolute;left:4636;top:2037;width:73;height:18" coordorigin="4636,2037" coordsize="73,18">
              <v:shape style="position:absolute;left:4636;top:2037;width:73;height:18" coordorigin="4636,2037" coordsize="73,18" path="m4637,2037l4636,2046,4708,2055,4709,2045,4637,2037xe" filled="t" fillcolor="#000000" stroked="f">
                <v:path arrowok="t"/>
                <v:fill type="solid"/>
              </v:shape>
            </v:group>
            <v:group style="position:absolute;left:4795;top:2055;width:6;height:10" coordorigin="4795,2055" coordsize="6,10">
              <v:shape style="position:absolute;left:4795;top:2055;width:6;height:10" coordorigin="4795,2055" coordsize="6,10" path="m4795,2059l4801,2059e" filled="f" stroked="t" strokeweight=".580pt" strokecolor="#000000">
                <v:path arrowok="t"/>
              </v:shape>
            </v:group>
            <v:group style="position:absolute;left:4872;top:2063;width:6;height:10" coordorigin="4872,2063" coordsize="6,10">
              <v:shape style="position:absolute;left:4872;top:2063;width:6;height:10" coordorigin="4872,2063" coordsize="6,10" path="m4872,2068l4878,2068e" filled="f" stroked="t" strokeweight=".580pt" strokecolor="#000000">
                <v:path arrowok="t"/>
              </v:shape>
            </v:group>
            <v:group style="position:absolute;left:4800;top:2055;width:73;height:18" coordorigin="4800,2055" coordsize="73,18">
              <v:shape style="position:absolute;left:4800;top:2055;width:73;height:18" coordorigin="4800,2055" coordsize="73,18" path="m4801,2055l4800,2064,4872,2073,4873,2063,4801,2055xe" filled="t" fillcolor="#000000" stroked="f">
                <v:path arrowok="t"/>
                <v:fill type="solid"/>
              </v:shape>
            </v:group>
            <v:group style="position:absolute;left:4958;top:2073;width:6;height:10" coordorigin="4958,2073" coordsize="6,10">
              <v:shape style="position:absolute;left:4958;top:2073;width:6;height:10" coordorigin="4958,2073" coordsize="6,10" path="m4958,2077l4964,2077e" filled="f" stroked="t" strokeweight=".580pt" strokecolor="#000000">
                <v:path arrowok="t"/>
              </v:shape>
            </v:group>
            <v:group style="position:absolute;left:5035;top:2080;width:6;height:10" coordorigin="5035,2080" coordsize="6,10">
              <v:shape style="position:absolute;left:5035;top:2080;width:6;height:10" coordorigin="5035,2080" coordsize="6,10" path="m5035,2085l5041,2085e" filled="f" stroked="t" strokeweight=".580pt" strokecolor="#000000">
                <v:path arrowok="t"/>
              </v:shape>
            </v:group>
            <v:group style="position:absolute;left:4963;top:2073;width:73;height:17" coordorigin="4963,2073" coordsize="73,17">
              <v:shape style="position:absolute;left:4963;top:2073;width:73;height:17" coordorigin="4963,2073" coordsize="73,17" path="m4964,2073l4963,2082,5035,2089,5036,2080,4964,2073xe" filled="t" fillcolor="#000000" stroked="f">
                <v:path arrowok="t"/>
                <v:fill type="solid"/>
              </v:shape>
            </v:group>
            <v:group style="position:absolute;left:5123;top:2091;width:6;height:10" coordorigin="5123,2091" coordsize="6,10">
              <v:shape style="position:absolute;left:5123;top:2091;width:6;height:10" coordorigin="5123,2091" coordsize="6,10" path="m5123,2095l5129,2095e" filled="f" stroked="t" strokeweight=".580pt" strokecolor="#000000">
                <v:path arrowok="t"/>
              </v:shape>
            </v:group>
            <v:group style="position:absolute;left:5200;top:2098;width:6;height:10" coordorigin="5200,2098" coordsize="6,10">
              <v:shape style="position:absolute;left:5200;top:2098;width:6;height:10" coordorigin="5200,2098" coordsize="6,10" path="m5200,2103l5206,2103e" filled="f" stroked="t" strokeweight=".580pt" strokecolor="#000000">
                <v:path arrowok="t"/>
              </v:shape>
            </v:group>
            <v:group style="position:absolute;left:5128;top:2091;width:73;height:17" coordorigin="5128,2091" coordsize="73,17">
              <v:shape style="position:absolute;left:5128;top:2091;width:73;height:17" coordorigin="5128,2091" coordsize="73,17" path="m5129,2091l5128,2100,5200,2107,5201,2098,5129,2091xe" filled="t" fillcolor="#000000" stroked="f">
                <v:path arrowok="t"/>
                <v:fill type="solid"/>
              </v:shape>
            </v:group>
            <v:group style="position:absolute;left:5286;top:2109;width:6;height:10" coordorigin="5286,2109" coordsize="6,10">
              <v:shape style="position:absolute;left:5286;top:2109;width:6;height:10" coordorigin="5286,2109" coordsize="6,10" path="m5286,2113l5292,2113e" filled="f" stroked="t" strokeweight=".580pt" strokecolor="#000000">
                <v:path arrowok="t"/>
              </v:shape>
            </v:group>
            <v:group style="position:absolute;left:5363;top:2116;width:6;height:10" coordorigin="5363,2116" coordsize="6,10">
              <v:shape style="position:absolute;left:5363;top:2116;width:6;height:10" coordorigin="5363,2116" coordsize="6,10" path="m5363,2121l5369,2121e" filled="f" stroked="t" strokeweight=".580pt" strokecolor="#000000">
                <v:path arrowok="t"/>
              </v:shape>
            </v:group>
            <v:group style="position:absolute;left:5291;top:2109;width:73;height:17" coordorigin="5291,2109" coordsize="73,17">
              <v:shape style="position:absolute;left:5291;top:2109;width:73;height:17" coordorigin="5291,2109" coordsize="73,17" path="m5292,2109l5291,2118,5363,2125,5364,2116,5292,2109xe" filled="t" fillcolor="#000000" stroked="f">
                <v:path arrowok="t"/>
                <v:fill type="solid"/>
              </v:shape>
            </v:group>
            <v:group style="position:absolute;left:5450;top:2125;width:6;height:10" coordorigin="5450,2125" coordsize="6,10">
              <v:shape style="position:absolute;left:5450;top:2125;width:6;height:10" coordorigin="5450,2125" coordsize="6,10" path="m5450,2130l5456,2130e" filled="f" stroked="t" strokeweight=".580pt" strokecolor="#000000">
                <v:path arrowok="t"/>
              </v:shape>
            </v:group>
            <v:group style="position:absolute;left:5455;top:2125;width:36;height:13" coordorigin="5455,2125" coordsize="36,13">
              <v:shape style="position:absolute;left:5455;top:2125;width:36;height:13" coordorigin="5455,2125" coordsize="36,13" path="m5456,2125l5455,2135,5490,2139,5491,2139,5491,2129,5456,2125xe" filled="t" fillcolor="#000000" stroked="f">
                <v:path arrowok="t"/>
                <v:fill type="solid"/>
              </v:shape>
            </v:group>
            <v:group style="position:absolute;left:5525;top:2124;width:6;height:10" coordorigin="5525,2124" coordsize="6,10">
              <v:shape style="position:absolute;left:5525;top:2124;width:6;height:10" coordorigin="5525,2124" coordsize="6,10" path="m5525,2129l5531,2129e" filled="f" stroked="t" strokeweight=".580pt" strokecolor="#000000">
                <v:path arrowok="t"/>
              </v:shape>
            </v:group>
            <v:group style="position:absolute;left:5490;top:2124;width:36;height:14" coordorigin="5490,2124" coordsize="36,14">
              <v:shape style="position:absolute;left:5490;top:2124;width:36;height:14" coordorigin="5490,2124" coordsize="36,14" path="m5525,2124l5490,2129,5491,2139,5526,2134,5525,2124xe" filled="t" fillcolor="#000000" stroked="f">
                <v:path arrowok="t"/>
                <v:fill type="solid"/>
              </v:shape>
            </v:group>
            <v:group style="position:absolute;left:5606;top:2110;width:6;height:10" coordorigin="5606,2110" coordsize="6,10">
              <v:shape style="position:absolute;left:5606;top:2110;width:6;height:10" coordorigin="5606,2110" coordsize="6,10" path="m5606,2115l5612,2115e" filled="f" stroked="t" strokeweight=".580pt" strokecolor="#000000">
                <v:path arrowok="t"/>
              </v:shape>
            </v:group>
            <v:group style="position:absolute;left:5678;top:2098;width:6;height:10" coordorigin="5678,2098" coordsize="6,10">
              <v:shape style="position:absolute;left:5678;top:2098;width:6;height:10" coordorigin="5678,2098" coordsize="6,10" path="m5678,2103l5684,2103e" filled="f" stroked="t" strokeweight=".580pt" strokecolor="#000000">
                <v:path arrowok="t"/>
              </v:shape>
            </v:group>
            <v:group style="position:absolute;left:5611;top:2098;width:68;height:22" coordorigin="5611,2098" coordsize="68,22">
              <v:shape style="position:absolute;left:5611;top:2098;width:68;height:22" coordorigin="5611,2098" coordsize="68,22" path="m5678,2098l5611,2110,5612,2119,5680,2107,5678,2098xe" filled="t" fillcolor="#000000" stroked="f">
                <v:path arrowok="t"/>
                <v:fill type="solid"/>
              </v:shape>
            </v:group>
            <v:group style="position:absolute;left:5761;top:2083;width:6;height:10" coordorigin="5761,2083" coordsize="6,10">
              <v:shape style="position:absolute;left:5761;top:2083;width:6;height:10" coordorigin="5761,2083" coordsize="6,10" path="m5761,2088l5767,2088e" filled="f" stroked="t" strokeweight=".580pt" strokecolor="#000000">
                <v:path arrowok="t"/>
              </v:shape>
            </v:group>
            <v:group style="position:absolute;left:5833;top:2073;width:6;height:10" coordorigin="5833,2073" coordsize="6,10">
              <v:shape style="position:absolute;left:5833;top:2073;width:6;height:10" coordorigin="5833,2073" coordsize="6,10" path="m5833,2077l5839,2077e" filled="f" stroked="t" strokeweight=".580pt" strokecolor="#000000">
                <v:path arrowok="t"/>
              </v:shape>
            </v:group>
            <v:group style="position:absolute;left:5766;top:2073;width:68;height:20" coordorigin="5766,2073" coordsize="68,20">
              <v:shape style="position:absolute;left:5766;top:2073;width:68;height:20" coordorigin="5766,2073" coordsize="68,20" path="m5833,2073l5766,2083,5767,2093,5834,2082,5833,2073xe" filled="t" fillcolor="#000000" stroked="f">
                <v:path arrowok="t"/>
                <v:fill type="solid"/>
              </v:shape>
            </v:group>
            <v:group style="position:absolute;left:5915;top:2058;width:6;height:10" coordorigin="5915,2058" coordsize="6,10">
              <v:shape style="position:absolute;left:5915;top:2058;width:6;height:10" coordorigin="5915,2058" coordsize="6,10" path="m5915,2063l5921,2063e" filled="f" stroked="t" strokeweight=".580pt" strokecolor="#000000">
                <v:path arrowok="t"/>
              </v:shape>
            </v:group>
            <v:group style="position:absolute;left:5987;top:2046;width:6;height:10" coordorigin="5987,2046" coordsize="6,10">
              <v:shape style="position:absolute;left:5987;top:2046;width:6;height:10" coordorigin="5987,2046" coordsize="6,10" path="m5987,2051l5993,2051e" filled="f" stroked="t" strokeweight=".580pt" strokecolor="#000000">
                <v:path arrowok="t"/>
              </v:shape>
            </v:group>
            <v:group style="position:absolute;left:5920;top:2046;width:68;height:22" coordorigin="5920,2046" coordsize="68,22">
              <v:shape style="position:absolute;left:5920;top:2046;width:68;height:22" coordorigin="5920,2046" coordsize="68,22" path="m5987,2046l5920,2058,5921,2068,5988,2056,5987,2046xe" filled="t" fillcolor="#000000" stroked="f">
                <v:path arrowok="t"/>
                <v:fill type="solid"/>
              </v:shape>
            </v:group>
            <v:group style="position:absolute;left:6068;top:2032;width:6;height:10" coordorigin="6068,2032" coordsize="6,10">
              <v:shape style="position:absolute;left:6068;top:2032;width:6;height:10" coordorigin="6068,2032" coordsize="6,10" path="m6068,2037l6074,2037e" filled="f" stroked="t" strokeweight=".580pt" strokecolor="#000000">
                <v:path arrowok="t"/>
              </v:shape>
            </v:group>
            <v:group style="position:absolute;left:6142;top:2021;width:6;height:10" coordorigin="6142,2021" coordsize="6,10">
              <v:shape style="position:absolute;left:6142;top:2021;width:6;height:10" coordorigin="6142,2021" coordsize="6,10" path="m6142,2026l6148,2026e" filled="f" stroked="t" strokeweight=".580pt" strokecolor="#000000">
                <v:path arrowok="t"/>
              </v:shape>
            </v:group>
            <v:group style="position:absolute;left:6073;top:2021;width:70;height:20" coordorigin="6073,2021" coordsize="70,20">
              <v:shape style="position:absolute;left:6073;top:2021;width:70;height:20" coordorigin="6073,2021" coordsize="70,20" path="m6142,2021l6073,2032,6074,2041,6143,2031,6142,2021xe" filled="t" fillcolor="#000000" stroked="f">
                <v:path arrowok="t"/>
                <v:fill type="solid"/>
              </v:shape>
            </v:group>
            <v:group style="position:absolute;left:6223;top:2007;width:6;height:10" coordorigin="6223,2007" coordsize="6,10">
              <v:shape style="position:absolute;left:6223;top:2007;width:6;height:10" coordorigin="6223,2007" coordsize="6,10" path="m6223,2011l6229,2011e" filled="f" stroked="t" strokeweight=".580pt" strokecolor="#000000">
                <v:path arrowok="t"/>
              </v:shape>
            </v:group>
            <v:group style="position:absolute;left:6295;top:1996;width:6;height:10" coordorigin="6295,1996" coordsize="6,10">
              <v:shape style="position:absolute;left:6295;top:1996;width:6;height:10" coordorigin="6295,1996" coordsize="6,10" path="m6295,2001l6301,2001e" filled="f" stroked="t" strokeweight=".580pt" strokecolor="#000000">
                <v:path arrowok="t"/>
              </v:shape>
            </v:group>
            <v:group style="position:absolute;left:6228;top:1996;width:68;height:20" coordorigin="6228,1996" coordsize="68,20">
              <v:shape style="position:absolute;left:6228;top:1996;width:68;height:20" coordorigin="6228,1996" coordsize="68,20" path="m6295,1996l6228,2007,6229,2016,6296,2005,6295,1996xe" filled="t" fillcolor="#000000" stroked="f">
                <v:path arrowok="t"/>
                <v:fill type="solid"/>
              </v:shape>
            </v:group>
            <v:group style="position:absolute;left:6377;top:1981;width:6;height:10" coordorigin="6377,1981" coordsize="6,10">
              <v:shape style="position:absolute;left:6377;top:1981;width:6;height:10" coordorigin="6377,1981" coordsize="6,10" path="m6377,1986l6383,1986e" filled="f" stroked="t" strokeweight=".580pt" strokecolor="#000000">
                <v:path arrowok="t"/>
              </v:shape>
            </v:group>
            <v:group style="position:absolute;left:6450;top:1969;width:6;height:10" coordorigin="6450,1969" coordsize="6,10">
              <v:shape style="position:absolute;left:6450;top:1969;width:6;height:10" coordorigin="6450,1969" coordsize="6,10" path="m6450,1974l6456,1974e" filled="f" stroked="t" strokeweight=".580pt" strokecolor="#000000">
                <v:path arrowok="t"/>
              </v:shape>
            </v:group>
            <v:group style="position:absolute;left:6382;top:1969;width:70;height:22" coordorigin="6382,1969" coordsize="70,22">
              <v:shape style="position:absolute;left:6382;top:1969;width:70;height:22" coordorigin="6382,1969" coordsize="70,22" path="m6450,1969l6382,1981,6383,1991,6451,1979,6450,1969xe" filled="t" fillcolor="#000000" stroked="f">
                <v:path arrowok="t"/>
                <v:fill type="solid"/>
              </v:shape>
            </v:group>
            <v:group style="position:absolute;left:6532;top:1955;width:6;height:10" coordorigin="6532,1955" coordsize="6,10">
              <v:shape style="position:absolute;left:6532;top:1955;width:6;height:10" coordorigin="6532,1955" coordsize="6,10" path="m6532,1960l6538,1960e" filled="f" stroked="t" strokeweight=".580pt" strokecolor="#000000">
                <v:path arrowok="t"/>
              </v:shape>
            </v:group>
            <v:group style="position:absolute;left:6604;top:1944;width:6;height:10" coordorigin="6604,1944" coordsize="6,10">
              <v:shape style="position:absolute;left:6604;top:1944;width:6;height:10" coordorigin="6604,1944" coordsize="6,10" path="m6604,1949l6610,1949e" filled="f" stroked="t" strokeweight=".580pt" strokecolor="#000000">
                <v:path arrowok="t"/>
              </v:shape>
            </v:group>
            <v:group style="position:absolute;left:6536;top:1944;width:68;height:20" coordorigin="6536,1944" coordsize="68,20">
              <v:shape style="position:absolute;left:6536;top:1944;width:68;height:20" coordorigin="6536,1944" coordsize="68,20" path="m6604,1944l6536,1955,6538,1965,6605,1954,6604,1944xe" filled="t" fillcolor="#000000" stroked="f">
                <v:path arrowok="t"/>
                <v:fill type="solid"/>
              </v:shape>
            </v:group>
            <v:group style="position:absolute;left:6685;top:1930;width:6;height:10" coordorigin="6685,1930" coordsize="6,10">
              <v:shape style="position:absolute;left:6685;top:1930;width:6;height:10" coordorigin="6685,1930" coordsize="6,10" path="m6685,1935l6691,1935e" filled="f" stroked="t" strokeweight=".580pt" strokecolor="#000000">
                <v:path arrowok="t"/>
              </v:shape>
            </v:group>
            <v:group style="position:absolute;left:6758;top:1918;width:6;height:10" coordorigin="6758,1918" coordsize="6,10">
              <v:shape style="position:absolute;left:6758;top:1918;width:6;height:10" coordorigin="6758,1918" coordsize="6,10" path="m6758,1923l6764,1923e" filled="f" stroked="t" strokeweight=".580pt" strokecolor="#000000">
                <v:path arrowok="t"/>
              </v:shape>
            </v:group>
            <v:group style="position:absolute;left:6690;top:1918;width:70;height:22" coordorigin="6690,1918" coordsize="70,22">
              <v:shape style="position:absolute;left:6690;top:1918;width:70;height:22" coordorigin="6690,1918" coordsize="70,22" path="m6758,1918l6690,1930,6691,1939,6760,1927,6758,1918xe" filled="t" fillcolor="#000000" stroked="f">
                <v:path arrowok="t"/>
                <v:fill type="solid"/>
              </v:shape>
            </v:group>
            <v:group style="position:absolute;left:6840;top:1903;width:6;height:10" coordorigin="6840,1903" coordsize="6,10">
              <v:shape style="position:absolute;left:6840;top:1903;width:6;height:10" coordorigin="6840,1903" coordsize="6,10" path="m6840,1908l6846,1908e" filled="f" stroked="t" strokeweight=".580pt" strokecolor="#000000">
                <v:path arrowok="t"/>
              </v:shape>
            </v:group>
            <v:group style="position:absolute;left:6912;top:1893;width:6;height:10" coordorigin="6912,1893" coordsize="6,10">
              <v:shape style="position:absolute;left:6912;top:1893;width:6;height:10" coordorigin="6912,1893" coordsize="6,10" path="m6912,1897l6918,1897e" filled="f" stroked="t" strokeweight=".580pt" strokecolor="#000000">
                <v:path arrowok="t"/>
              </v:shape>
            </v:group>
            <v:group style="position:absolute;left:6845;top:1893;width:68;height:20" coordorigin="6845,1893" coordsize="68,20">
              <v:shape style="position:absolute;left:6845;top:1893;width:68;height:20" coordorigin="6845,1893" coordsize="68,20" path="m6912,1893l6845,1903,6846,1913,6913,1902,6912,1893xe" filled="t" fillcolor="#000000" stroked="f">
                <v:path arrowok="t"/>
                <v:fill type="solid"/>
              </v:shape>
            </v:group>
            <v:group style="position:absolute;left:6994;top:1878;width:6;height:10" coordorigin="6994,1878" coordsize="6,10">
              <v:shape style="position:absolute;left:6994;top:1878;width:6;height:10" coordorigin="6994,1878" coordsize="6,10" path="m6994,1883l7000,1883e" filled="f" stroked="t" strokeweight=".580pt" strokecolor="#000000">
                <v:path arrowok="t"/>
              </v:shape>
            </v:group>
            <v:group style="position:absolute;left:7067;top:1867;width:6;height:10" coordorigin="7067,1867" coordsize="6,10">
              <v:shape style="position:absolute;left:7067;top:1867;width:6;height:10" coordorigin="7067,1867" coordsize="6,10" path="m7067,1872l7073,1872e" filled="f" stroked="t" strokeweight=".580pt" strokecolor="#000000">
                <v:path arrowok="t"/>
              </v:shape>
            </v:group>
            <v:group style="position:absolute;left:6998;top:1867;width:70;height:20" coordorigin="6998,1867" coordsize="70,20">
              <v:shape style="position:absolute;left:6998;top:1867;width:70;height:20" coordorigin="6998,1867" coordsize="70,20" path="m7067,1867l6998,1878,7000,1888,7068,1877,7067,1867xe" filled="t" fillcolor="#000000" stroked="f">
                <v:path arrowok="t"/>
                <v:fill type="solid"/>
              </v:shape>
            </v:group>
            <v:group style="position:absolute;left:7148;top:1853;width:6;height:10" coordorigin="7148,1853" coordsize="6,10">
              <v:shape style="position:absolute;left:7148;top:1853;width:6;height:10" coordorigin="7148,1853" coordsize="6,10" path="m7148,1858l7154,1858e" filled="f" stroked="t" strokeweight=".580pt" strokecolor="#000000">
                <v:path arrowok="t"/>
              </v:shape>
            </v:group>
            <v:group style="position:absolute;left:7220;top:1841;width:6;height:10" coordorigin="7220,1841" coordsize="6,10">
              <v:shape style="position:absolute;left:7220;top:1841;width:6;height:10" coordorigin="7220,1841" coordsize="6,10" path="m7220,1846l7226,1846e" filled="f" stroked="t" strokeweight=".580pt" strokecolor="#000000">
                <v:path arrowok="t"/>
              </v:shape>
            </v:group>
            <v:group style="position:absolute;left:7153;top:1841;width:68;height:22" coordorigin="7153,1841" coordsize="68,22">
              <v:shape style="position:absolute;left:7153;top:1841;width:68;height:22" coordorigin="7153,1841" coordsize="68,22" path="m7220,1841l7153,1853,7154,1863,7222,1851,7220,1841xe" filled="t" fillcolor="#000000" stroked="f">
                <v:path arrowok="t"/>
                <v:fill type="solid"/>
              </v:shape>
            </v:group>
            <v:group style="position:absolute;left:7302;top:1827;width:6;height:10" coordorigin="7302,1827" coordsize="6,10">
              <v:shape style="position:absolute;left:7302;top:1827;width:6;height:10" coordorigin="7302,1827" coordsize="6,10" path="m7302,1831l7308,1831e" filled="f" stroked="t" strokeweight=".580pt" strokecolor="#000000">
                <v:path arrowok="t"/>
              </v:shape>
            </v:group>
            <v:group style="position:absolute;left:7375;top:1816;width:6;height:10" coordorigin="7375,1816" coordsize="6,10">
              <v:shape style="position:absolute;left:7375;top:1816;width:6;height:10" coordorigin="7375,1816" coordsize="6,10" path="m7375,1821l7381,1821e" filled="f" stroked="t" strokeweight=".580pt" strokecolor="#000000">
                <v:path arrowok="t"/>
              </v:shape>
            </v:group>
            <v:group style="position:absolute;left:7307;top:1816;width:70;height:20" coordorigin="7307,1816" coordsize="70,20">
              <v:shape style="position:absolute;left:7307;top:1816;width:70;height:20" coordorigin="7307,1816" coordsize="70,20" path="m7375,1816l7307,1827,7308,1836,7376,1825,7375,1816xe" filled="t" fillcolor="#000000" stroked="f">
                <v:path arrowok="t"/>
                <v:fill type="solid"/>
              </v:shape>
            </v:group>
            <v:group style="position:absolute;left:7457;top:1801;width:6;height:10" coordorigin="7457,1801" coordsize="6,10">
              <v:shape style="position:absolute;left:7457;top:1801;width:6;height:10" coordorigin="7457,1801" coordsize="6,10" path="m7457,1806l7463,1806e" filled="f" stroked="t" strokeweight=".580pt" strokecolor="#000000">
                <v:path arrowok="t"/>
              </v:shape>
            </v:group>
            <v:group style="position:absolute;left:7529;top:1789;width:6;height:10" coordorigin="7529,1789" coordsize="6,10">
              <v:shape style="position:absolute;left:7529;top:1789;width:6;height:10" coordorigin="7529,1789" coordsize="6,10" path="m7529,1794l7535,1794e" filled="f" stroked="t" strokeweight=".580pt" strokecolor="#000000">
                <v:path arrowok="t"/>
              </v:shape>
            </v:group>
            <v:group style="position:absolute;left:7462;top:1789;width:68;height:22" coordorigin="7462,1789" coordsize="68,22">
              <v:shape style="position:absolute;left:7462;top:1789;width:68;height:22" coordorigin="7462,1789" coordsize="68,22" path="m7529,1789l7462,1801,7463,1811,7530,1799,7529,1789xe" filled="t" fillcolor="#000000" stroked="f">
                <v:path arrowok="t"/>
                <v:fill type="solid"/>
              </v:shape>
            </v:group>
            <v:group style="position:absolute;left:7610;top:1775;width:6;height:10" coordorigin="7610,1775" coordsize="6,10">
              <v:shape style="position:absolute;left:7610;top:1775;width:6;height:10" coordorigin="7610,1775" coordsize="6,10" path="m7610,1780l7616,1780e" filled="f" stroked="t" strokeweight=".580pt" strokecolor="#000000">
                <v:path arrowok="t"/>
              </v:shape>
            </v:group>
            <v:group style="position:absolute;left:7615;top:1769;width:36;height:16" coordorigin="7615,1769" coordsize="36,16">
              <v:shape style="position:absolute;left:7615;top:1769;width:36;height:16" coordorigin="7615,1769" coordsize="36,16" path="m7651,1769l7650,1769,7615,1775,7616,1785,7651,1779,7651,1769xe" filled="t" fillcolor="#000000" stroked="f">
                <v:path arrowok="t"/>
                <v:fill type="solid"/>
              </v:shape>
            </v:group>
            <v:group style="position:absolute;left:7685;top:1774;width:6;height:10" coordorigin="7685,1774" coordsize="6,10">
              <v:shape style="position:absolute;left:7685;top:1774;width:6;height:10" coordorigin="7685,1774" coordsize="6,10" path="m7685,1779l7691,1779e" filled="f" stroked="t" strokeweight=".580pt" strokecolor="#000000">
                <v:path arrowok="t"/>
              </v:shape>
            </v:group>
            <v:group style="position:absolute;left:7650;top:1769;width:36;height:14" coordorigin="7650,1769" coordsize="36,14">
              <v:shape style="position:absolute;left:7650;top:1769;width:36;height:14" coordorigin="7650,1769" coordsize="36,14" path="m7651,1769l7650,1779,7685,1783,7686,1774,7651,1769xe" filled="t" fillcolor="#000000" stroked="f">
                <v:path arrowok="t"/>
                <v:fill type="solid"/>
              </v:shape>
            </v:group>
            <v:group style="position:absolute;left:7768;top:1787;width:6;height:10" coordorigin="7768,1787" coordsize="6,10">
              <v:shape style="position:absolute;left:7768;top:1787;width:6;height:10" coordorigin="7768,1787" coordsize="6,10" path="m7768,1792l7774,1792e" filled="f" stroked="t" strokeweight=".580pt" strokecolor="#000000">
                <v:path arrowok="t"/>
              </v:shape>
            </v:group>
            <v:group style="position:absolute;left:7841;top:1795;width:6;height:10" coordorigin="7841,1795" coordsize="6,10">
              <v:shape style="position:absolute;left:7841;top:1795;width:6;height:10" coordorigin="7841,1795" coordsize="6,10" path="m7841,1800l7847,1800e" filled="f" stroked="t" strokeweight=".580pt" strokecolor="#000000">
                <v:path arrowok="t"/>
              </v:shape>
            </v:group>
            <v:group style="position:absolute;left:7772;top:1787;width:70;height:18" coordorigin="7772,1787" coordsize="70,18">
              <v:shape style="position:absolute;left:7772;top:1787;width:70;height:18" coordorigin="7772,1787" coordsize="70,18" path="m7774,1787l7772,1797,7841,1805,7842,1795,7774,1787xe" filled="t" fillcolor="#000000" stroked="f">
                <v:path arrowok="t"/>
                <v:fill type="solid"/>
              </v:shape>
            </v:group>
            <v:group style="position:absolute;left:7924;top:1809;width:6;height:10" coordorigin="7924,1809" coordsize="6,10">
              <v:shape style="position:absolute;left:7924;top:1809;width:6;height:10" coordorigin="7924,1809" coordsize="6,10" path="m7924,1813l7930,1813e" filled="f" stroked="t" strokeweight=".580pt" strokecolor="#000000">
                <v:path arrowok="t"/>
              </v:shape>
            </v:group>
            <v:group style="position:absolute;left:7996;top:1817;width:6;height:10" coordorigin="7996,1817" coordsize="6,10">
              <v:shape style="position:absolute;left:7996;top:1817;width:6;height:10" coordorigin="7996,1817" coordsize="6,10" path="m7996,1822l8002,1822e" filled="f" stroked="t" strokeweight=".580pt" strokecolor="#000000">
                <v:path arrowok="t"/>
              </v:shape>
            </v:group>
            <v:group style="position:absolute;left:7928;top:1809;width:68;height:18" coordorigin="7928,1809" coordsize="68,18">
              <v:shape style="position:absolute;left:7928;top:1809;width:68;height:18" coordorigin="7928,1809" coordsize="68,18" path="m7930,1809l7928,1818,7996,1827,7997,1817,7930,1809xe" filled="t" fillcolor="#000000" stroked="f">
                <v:path arrowok="t"/>
                <v:fill type="solid"/>
              </v:shape>
            </v:group>
            <v:group style="position:absolute;left:8078;top:1829;width:6;height:10" coordorigin="8078,1829" coordsize="6,10">
              <v:shape style="position:absolute;left:8078;top:1829;width:6;height:10" coordorigin="8078,1829" coordsize="6,10" path="m8078,1834l8084,1834e" filled="f" stroked="t" strokeweight=".580pt" strokecolor="#000000">
                <v:path arrowok="t"/>
              </v:shape>
            </v:group>
            <v:group style="position:absolute;left:8152;top:1839;width:6;height:10" coordorigin="8152,1839" coordsize="6,10">
              <v:shape style="position:absolute;left:8152;top:1839;width:6;height:10" coordorigin="8152,1839" coordsize="6,10" path="m8152,1843l8158,1843e" filled="f" stroked="t" strokeweight=".580pt" strokecolor="#000000">
                <v:path arrowok="t"/>
              </v:shape>
            </v:group>
            <v:group style="position:absolute;left:8083;top:1829;width:70;height:19" coordorigin="8083,1829" coordsize="70,19">
              <v:shape style="position:absolute;left:8083;top:1829;width:70;height:19" coordorigin="8083,1829" coordsize="70,19" path="m8084,1829l8083,1839,8152,1848,8153,1839,8084,1829xe" filled="t" fillcolor="#000000" stroked="f">
                <v:path arrowok="t"/>
                <v:fill type="solid"/>
              </v:shape>
            </v:group>
            <v:group style="position:absolute;left:8234;top:1851;width:6;height:10" coordorigin="8234,1851" coordsize="6,10">
              <v:shape style="position:absolute;left:8234;top:1851;width:6;height:10" coordorigin="8234,1851" coordsize="6,10" path="m8234,1855l8240,1855e" filled="f" stroked="t" strokeweight=".580pt" strokecolor="#000000">
                <v:path arrowok="t"/>
              </v:shape>
            </v:group>
            <v:group style="position:absolute;left:8306;top:1860;width:6;height:10" coordorigin="8306,1860" coordsize="6,10">
              <v:shape style="position:absolute;left:8306;top:1860;width:6;height:10" coordorigin="8306,1860" coordsize="6,10" path="m8306,1865l8312,1865e" filled="f" stroked="t" strokeweight=".580pt" strokecolor="#000000">
                <v:path arrowok="t"/>
              </v:shape>
            </v:group>
            <v:group style="position:absolute;left:8239;top:1851;width:68;height:19" coordorigin="8239,1851" coordsize="68,19">
              <v:shape style="position:absolute;left:8239;top:1851;width:68;height:19" coordorigin="8239,1851" coordsize="68,19" path="m8240,1851l8239,1860,8306,1870,8308,1860,8240,1851xe" filled="t" fillcolor="#000000" stroked="f">
                <v:path arrowok="t"/>
                <v:fill type="solid"/>
              </v:shape>
            </v:group>
            <v:group style="position:absolute;left:8389;top:1872;width:6;height:10" coordorigin="8389,1872" coordsize="6,10">
              <v:shape style="position:absolute;left:8389;top:1872;width:6;height:10" coordorigin="8389,1872" coordsize="6,10" path="m8389,1877l8395,1877e" filled="f" stroked="t" strokeweight=".580pt" strokecolor="#000000">
                <v:path arrowok="t"/>
              </v:shape>
            </v:group>
            <v:group style="position:absolute;left:8462;top:1882;width:6;height:10" coordorigin="8462,1882" coordsize="6,10">
              <v:shape style="position:absolute;left:8462;top:1882;width:6;height:10" coordorigin="8462,1882" coordsize="6,10" path="m8462,1887l8468,1887e" filled="f" stroked="t" strokeweight=".580pt" strokecolor="#000000">
                <v:path arrowok="t"/>
              </v:shape>
            </v:group>
            <v:group style="position:absolute;left:8394;top:1872;width:70;height:19" coordorigin="8394,1872" coordsize="70,19">
              <v:shape style="position:absolute;left:8394;top:1872;width:70;height:19" coordorigin="8394,1872" coordsize="70,19" path="m8395,1872l8394,1882,8462,1891,8464,1882,8395,1872xe" filled="t" fillcolor="#000000" stroked="f">
                <v:path arrowok="t"/>
                <v:fill type="solid"/>
              </v:shape>
            </v:group>
            <v:group style="position:absolute;left:8545;top:1894;width:6;height:10" coordorigin="8545,1894" coordsize="6,10">
              <v:shape style="position:absolute;left:8545;top:1894;width:6;height:10" coordorigin="8545,1894" coordsize="6,10" path="m8545,1899l8551,1899e" filled="f" stroked="t" strokeweight=".580pt" strokecolor="#000000">
                <v:path arrowok="t"/>
              </v:shape>
            </v:group>
            <v:group style="position:absolute;left:8618;top:1903;width:6;height:10" coordorigin="8618,1903" coordsize="6,10">
              <v:shape style="position:absolute;left:8618;top:1903;width:6;height:10" coordorigin="8618,1903" coordsize="6,10" path="m8618,1908l8624,1908e" filled="f" stroked="t" strokeweight=".580pt" strokecolor="#000000">
                <v:path arrowok="t"/>
              </v:shape>
            </v:group>
            <v:group style="position:absolute;left:8550;top:1894;width:70;height:19" coordorigin="8550,1894" coordsize="70,19">
              <v:shape style="position:absolute;left:8550;top:1894;width:70;height:19" coordorigin="8550,1894" coordsize="70,19" path="m8551,1894l8550,1903,8618,1913,8620,1903,8551,1894xe" filled="t" fillcolor="#000000" stroked="f">
                <v:path arrowok="t"/>
                <v:fill type="solid"/>
              </v:shape>
            </v:group>
            <v:group style="position:absolute;left:8701;top:1915;width:6;height:10" coordorigin="8701,1915" coordsize="6,10">
              <v:shape style="position:absolute;left:8701;top:1915;width:6;height:10" coordorigin="8701,1915" coordsize="6,10" path="m8701,1920l8707,1920e" filled="f" stroked="t" strokeweight=".580pt" strokecolor="#000000">
                <v:path arrowok="t"/>
              </v:shape>
            </v:group>
            <v:group style="position:absolute;left:8773;top:1925;width:6;height:10" coordorigin="8773,1925" coordsize="6,10">
              <v:shape style="position:absolute;left:8773;top:1925;width:6;height:10" coordorigin="8773,1925" coordsize="6,10" path="m8773,1930l8779,1930e" filled="f" stroked="t" strokeweight=".580pt" strokecolor="#000000">
                <v:path arrowok="t"/>
              </v:shape>
            </v:group>
            <v:group style="position:absolute;left:8706;top:1915;width:68;height:19" coordorigin="8706,1915" coordsize="68,19">
              <v:shape style="position:absolute;left:8706;top:1915;width:68;height:19" coordorigin="8706,1915" coordsize="68,19" path="m8707,1915l8706,1925,8773,1935,8774,1925,8707,1915xe" filled="t" fillcolor="#000000" stroked="f">
                <v:path arrowok="t"/>
                <v:fill type="solid"/>
              </v:shape>
            </v:group>
            <v:group style="position:absolute;left:8856;top:1937;width:6;height:10" coordorigin="8856,1937" coordsize="6,10">
              <v:shape style="position:absolute;left:8856;top:1937;width:6;height:10" coordorigin="8856,1937" coordsize="6,10" path="m8856,1942l8862,1942e" filled="f" stroked="t" strokeweight=".580pt" strokecolor="#000000">
                <v:path arrowok="t"/>
              </v:shape>
            </v:group>
            <v:group style="position:absolute;left:8929;top:1947;width:6;height:10" coordorigin="8929,1947" coordsize="6,10">
              <v:shape style="position:absolute;left:8929;top:1947;width:6;height:10" coordorigin="8929,1947" coordsize="6,10" path="m8929,1951l8935,1951e" filled="f" stroked="t" strokeweight=".580pt" strokecolor="#000000">
                <v:path arrowok="t"/>
              </v:shape>
            </v:group>
            <v:group style="position:absolute;left:8861;top:1937;width:70;height:19" coordorigin="8861,1937" coordsize="70,19">
              <v:shape style="position:absolute;left:8861;top:1937;width:70;height:19" coordorigin="8861,1937" coordsize="70,19" path="m8862,1937l8861,1947,8929,1956,8930,1947,8862,1937xe" filled="t" fillcolor="#000000" stroked="f">
                <v:path arrowok="t"/>
                <v:fill type="solid"/>
              </v:shape>
            </v:group>
            <v:group style="position:absolute;left:9012;top:1959;width:6;height:10" coordorigin="9012,1959" coordsize="6,10">
              <v:shape style="position:absolute;left:9012;top:1959;width:6;height:10" coordorigin="9012,1959" coordsize="6,10" path="m9012,1963l9018,1963e" filled="f" stroked="t" strokeweight=".580pt" strokecolor="#000000">
                <v:path arrowok="t"/>
              </v:shape>
            </v:group>
            <v:group style="position:absolute;left:9085;top:1968;width:6;height:10" coordorigin="9085,1968" coordsize="6,10">
              <v:shape style="position:absolute;left:9085;top:1968;width:6;height:10" coordorigin="9085,1968" coordsize="6,10" path="m9085,1973l9091,1973e" filled="f" stroked="t" strokeweight=".580pt" strokecolor="#000000">
                <v:path arrowok="t"/>
              </v:shape>
            </v:group>
            <v:group style="position:absolute;left:9017;top:1959;width:70;height:19" coordorigin="9017,1959" coordsize="70,19">
              <v:shape style="position:absolute;left:9017;top:1959;width:70;height:19" coordorigin="9017,1959" coordsize="70,19" path="m9018,1959l9017,1968,9085,1978,9086,1968,9018,1959xe" filled="t" fillcolor="#000000" stroked="f">
                <v:path arrowok="t"/>
                <v:fill type="solid"/>
              </v:shape>
            </v:group>
            <v:group style="position:absolute;left:9167;top:1980;width:6;height:10" coordorigin="9167,1980" coordsize="6,10">
              <v:shape style="position:absolute;left:9167;top:1980;width:6;height:10" coordorigin="9167,1980" coordsize="6,10" path="m9167,1985l9173,1985e" filled="f" stroked="t" strokeweight=".580pt" strokecolor="#000000">
                <v:path arrowok="t"/>
              </v:shape>
            </v:group>
            <v:group style="position:absolute;left:9240;top:1990;width:6;height:10" coordorigin="9240,1990" coordsize="6,10">
              <v:shape style="position:absolute;left:9240;top:1990;width:6;height:10" coordorigin="9240,1990" coordsize="6,10" path="m9240,1995l9246,1995e" filled="f" stroked="t" strokeweight=".580pt" strokecolor="#000000">
                <v:path arrowok="t"/>
              </v:shape>
            </v:group>
            <v:group style="position:absolute;left:9172;top:1980;width:70;height:19" coordorigin="9172,1980" coordsize="70,19">
              <v:shape style="position:absolute;left:9172;top:1980;width:70;height:19" coordorigin="9172,1980" coordsize="70,19" path="m9173,1980l9172,1990,9240,1999,9241,1990,9173,1980xe" filled="t" fillcolor="#000000" stroked="f">
                <v:path arrowok="t"/>
                <v:fill type="solid"/>
              </v:shape>
            </v:group>
            <v:group style="position:absolute;left:9323;top:2002;width:6;height:10" coordorigin="9323,2002" coordsize="6,10">
              <v:shape style="position:absolute;left:9323;top:2002;width:6;height:10" coordorigin="9323,2002" coordsize="6,10" path="m9323,2007l9329,2007e" filled="f" stroked="t" strokeweight=".580pt" strokecolor="#000000">
                <v:path arrowok="t"/>
              </v:shape>
            </v:group>
            <v:group style="position:absolute;left:9396;top:2011;width:6;height:10" coordorigin="9396,2011" coordsize="6,10">
              <v:shape style="position:absolute;left:9396;top:2011;width:6;height:10" coordorigin="9396,2011" coordsize="6,10" path="m9396,2016l9402,2016e" filled="f" stroked="t" strokeweight=".580pt" strokecolor="#000000">
                <v:path arrowok="t"/>
              </v:shape>
            </v:group>
            <v:group style="position:absolute;left:9328;top:2002;width:70;height:19" coordorigin="9328,2002" coordsize="70,19">
              <v:shape style="position:absolute;left:9328;top:2002;width:70;height:19" coordorigin="9328,2002" coordsize="70,19" path="m9329,2002l9328,2011,9396,2021,9397,2011,9329,2002xe" filled="t" fillcolor="#000000" stroked="f">
                <v:path arrowok="t"/>
                <v:fill type="solid"/>
              </v:shape>
            </v:group>
            <v:group style="position:absolute;left:9479;top:2023;width:6;height:10" coordorigin="9479,2023" coordsize="6,10">
              <v:shape style="position:absolute;left:9479;top:2023;width:6;height:10" coordorigin="9479,2023" coordsize="6,10" path="m9479,2028l9485,2028e" filled="f" stroked="t" strokeweight=".580pt" strokecolor="#000000">
                <v:path arrowok="t"/>
              </v:shape>
            </v:group>
            <v:group style="position:absolute;left:9551;top:2033;width:6;height:10" coordorigin="9551,2033" coordsize="6,10">
              <v:shape style="position:absolute;left:9551;top:2033;width:6;height:10" coordorigin="9551,2033" coordsize="6,10" path="m9551,2038l9557,2038e" filled="f" stroked="t" strokeweight=".580pt" strokecolor="#000000">
                <v:path arrowok="t"/>
              </v:shape>
            </v:group>
            <v:group style="position:absolute;left:9484;top:2023;width:68;height:19" coordorigin="9484,2023" coordsize="68,19">
              <v:shape style="position:absolute;left:9484;top:2023;width:68;height:19" coordorigin="9484,2023" coordsize="68,19" path="m9485,2023l9484,2033,9551,2043,9552,2033,9485,2023xe" filled="t" fillcolor="#000000" stroked="f">
                <v:path arrowok="t"/>
                <v:fill type="solid"/>
              </v:shape>
            </v:group>
            <v:group style="position:absolute;left:9634;top:2045;width:6;height:10" coordorigin="9634,2045" coordsize="6,10">
              <v:shape style="position:absolute;left:9634;top:2045;width:6;height:10" coordorigin="9634,2045" coordsize="6,10" path="m9634,2050l9640,2050e" filled="f" stroked="t" strokeweight=".580pt" strokecolor="#000000">
                <v:path arrowok="t"/>
              </v:shape>
            </v:group>
            <v:group style="position:absolute;left:9707;top:2055;width:6;height:10" coordorigin="9707,2055" coordsize="6,10">
              <v:shape style="position:absolute;left:9707;top:2055;width:6;height:10" coordorigin="9707,2055" coordsize="6,10" path="m9707,2059l9713,2059e" filled="f" stroked="t" strokeweight=".580pt" strokecolor="#000000">
                <v:path arrowok="t"/>
              </v:shape>
            </v:group>
            <v:group style="position:absolute;left:9638;top:2045;width:70;height:19" coordorigin="9638,2045" coordsize="70,19">
              <v:shape style="position:absolute;left:9638;top:2045;width:70;height:19" coordorigin="9638,2045" coordsize="70,19" path="m9640,2045l9638,2055,9707,2064,9708,2055,9640,2045xe" filled="t" fillcolor="#000000" stroked="f">
                <v:path arrowok="t"/>
                <v:fill type="solid"/>
              </v:shape>
            </v:group>
            <v:group style="position:absolute;left:9790;top:2067;width:6;height:10" coordorigin="9790,2067" coordsize="6,10">
              <v:shape style="position:absolute;left:9790;top:2067;width:6;height:10" coordorigin="9790,2067" coordsize="6,10" path="m9790,2071l9796,2071e" filled="f" stroked="t" strokeweight=".580pt" strokecolor="#000000">
                <v:path arrowok="t"/>
              </v:shape>
            </v:group>
            <v:group style="position:absolute;left:9863;top:2076;width:6;height:10" coordorigin="9863,2076" coordsize="6,10">
              <v:shape style="position:absolute;left:9863;top:2076;width:6;height:10" coordorigin="9863,2076" coordsize="6,10" path="m9863,2081l9869,2081e" filled="f" stroked="t" strokeweight=".580pt" strokecolor="#000000">
                <v:path arrowok="t"/>
              </v:shape>
            </v:group>
            <v:group style="position:absolute;left:9794;top:2067;width:70;height:19" coordorigin="9794,2067" coordsize="70,19">
              <v:shape style="position:absolute;left:9794;top:2067;width:70;height:19" coordorigin="9794,2067" coordsize="70,19" path="m9796,2067l9794,2076,9863,2086,9864,2076,9796,2067xe" filled="t" fillcolor="#000000" stroked="f">
                <v:path arrowok="t"/>
                <v:fill type="solid"/>
              </v:shape>
            </v:group>
            <v:group style="position:absolute;left:9946;top:2088;width:6;height:10" coordorigin="9946,2088" coordsize="6,10">
              <v:shape style="position:absolute;left:9946;top:2088;width:6;height:10" coordorigin="9946,2088" coordsize="6,10" path="m9946,2093l9952,2093e" filled="f" stroked="t" strokeweight=".580pt" strokecolor="#000000">
                <v:path arrowok="t"/>
              </v:shape>
            </v:group>
            <v:group style="position:absolute;left:10018;top:2098;width:6;height:10" coordorigin="10018,2098" coordsize="6,10">
              <v:shape style="position:absolute;left:10018;top:2098;width:6;height:10" coordorigin="10018,2098" coordsize="6,10" path="m10018,2103l10024,2103e" filled="f" stroked="t" strokeweight=".580pt" strokecolor="#000000">
                <v:path arrowok="t"/>
              </v:shape>
            </v:group>
            <v:group style="position:absolute;left:9950;top:2088;width:68;height:19" coordorigin="9950,2088" coordsize="68,19">
              <v:shape style="position:absolute;left:9950;top:2088;width:68;height:19" coordorigin="9950,2088" coordsize="68,19" path="m9952,2088l9950,2098,10018,2107,10019,2098,9952,2088xe" filled="t" fillcolor="#000000" stroked="f">
                <v:path arrowok="t"/>
                <v:fill type="solid"/>
              </v:shape>
            </v:group>
            <v:group style="position:absolute;left:10100;top:2110;width:6;height:10" coordorigin="10100,2110" coordsize="6,10">
              <v:shape style="position:absolute;left:10100;top:2110;width:6;height:10" coordorigin="10100,2110" coordsize="6,10" path="m10100,2115l10106,2115e" filled="f" stroked="t" strokeweight=".580pt" strokecolor="#000000">
                <v:path arrowok="t"/>
              </v:shape>
            </v:group>
            <v:group style="position:absolute;left:10140;top:2115;width:6;height:10" coordorigin="10140,2115" coordsize="6,10">
              <v:shape style="position:absolute;left:10140;top:2115;width:6;height:10" coordorigin="10140,2115" coordsize="6,10" path="m10140,2119l10146,2119e" filled="f" stroked="t" strokeweight=".580pt" strokecolor="#000000">
                <v:path arrowok="t"/>
              </v:shape>
            </v:group>
            <v:group style="position:absolute;left:10105;top:2110;width:36;height:14" coordorigin="10105,2110" coordsize="36,14">
              <v:shape style="position:absolute;left:10105;top:2110;width:36;height:14" coordorigin="10105,2110" coordsize="36,14" path="m10106,2110l10105,2119,10140,2124,10141,2115,10106,2110xe" filled="t" fillcolor="#000000" stroked="f">
                <v:path arrowok="t"/>
                <v:fill type="solid"/>
              </v:shape>
            </v:group>
            <v:group style="position:absolute;left:3684;top:3150;width:7;height:11" coordorigin="3684,3150" coordsize="7,11">
              <v:shape style="position:absolute;left:3684;top:3150;width:7;height:11" coordorigin="3684,3150" coordsize="7,11" path="m3689,3150l3684,3151,3686,3161,3691,3160,3689,3150xe" filled="t" fillcolor="#000000" stroked="f">
                <v:path arrowok="t"/>
                <v:fill type="solid"/>
              </v:shape>
            </v:group>
            <v:group style="position:absolute;left:3722;top:3139;width:7;height:11" coordorigin="3722,3139" coordsize="7,11">
              <v:shape style="position:absolute;left:3722;top:3139;width:7;height:11" coordorigin="3722,3139" coordsize="7,11" path="m3727,3139l3722,3141,3725,3150,3730,3149,3727,3139xe" filled="t" fillcolor="#000000" stroked="f">
                <v:path arrowok="t"/>
                <v:fill type="solid"/>
              </v:shape>
            </v:group>
            <v:group style="position:absolute;left:3689;top:3141;width:36;height:19" coordorigin="3689,3141" coordsize="36,19">
              <v:shape style="position:absolute;left:3689;top:3141;width:36;height:19" coordorigin="3689,3141" coordsize="36,19" path="m3722,3141l3689,3150,3691,3160,3725,3150,3722,3141xe" filled="t" fillcolor="#000000" stroked="f">
                <v:path arrowok="t"/>
                <v:fill type="solid"/>
              </v:shape>
            </v:group>
            <v:group style="position:absolute;left:3823;top:3115;width:7;height:11" coordorigin="3823,3115" coordsize="7,11">
              <v:shape style="position:absolute;left:3823;top:3115;width:7;height:11" coordorigin="3823,3115" coordsize="7,11" path="m3828,3115l3823,3117,3826,3126,3830,3125,3828,3115xe" filled="t" fillcolor="#000000" stroked="f">
                <v:path arrowok="t"/>
                <v:fill type="solid"/>
              </v:shape>
            </v:group>
            <v:group style="position:absolute;left:3910;top:3094;width:7;height:11" coordorigin="3910,3094" coordsize="7,11">
              <v:shape style="position:absolute;left:3910;top:3094;width:7;height:11" coordorigin="3910,3094" coordsize="7,11" path="m3914,3094l3910,3095,3912,3105,3917,3103,3914,3094xe" filled="t" fillcolor="#000000" stroked="f">
                <v:path arrowok="t"/>
                <v:fill type="solid"/>
              </v:shape>
            </v:group>
            <v:group style="position:absolute;left:3828;top:3095;width:84;height:30" coordorigin="3828,3095" coordsize="84,30">
              <v:shape style="position:absolute;left:3828;top:3095;width:84;height:30" coordorigin="3828,3095" coordsize="84,30" path="m3910,3095l3828,3115,3830,3125,3912,3105,3910,3095xe" filled="t" fillcolor="#000000" stroked="f">
                <v:path arrowok="t"/>
                <v:fill type="solid"/>
              </v:shape>
            </v:group>
            <v:group style="position:absolute;left:4010;top:3069;width:7;height:11" coordorigin="4010,3069" coordsize="7,11">
              <v:shape style="position:absolute;left:4010;top:3069;width:7;height:11" coordorigin="4010,3069" coordsize="7,11" path="m4015,3069l4010,3070,4013,3079,4018,3078,4015,3069xe" filled="t" fillcolor="#000000" stroked="f">
                <v:path arrowok="t"/>
                <v:fill type="solid"/>
              </v:shape>
            </v:group>
            <v:group style="position:absolute;left:4015;top:3060;width:36;height:18" coordorigin="4015,3060" coordsize="36,18">
              <v:shape style="position:absolute;left:4015;top:3060;width:36;height:18" coordorigin="4015,3060" coordsize="36,18" path="m4051,3060l4049,3060,4015,3069,4018,3078,4051,3070,4051,3060xe" filled="t" fillcolor="#000000" stroked="f">
                <v:path arrowok="t"/>
                <v:fill type="solid"/>
              </v:shape>
            </v:group>
            <v:group style="position:absolute;left:4085;top:3064;width:6;height:10" coordorigin="4085,3064" coordsize="6,10">
              <v:shape style="position:absolute;left:4085;top:3064;width:6;height:10" coordorigin="4085,3064" coordsize="6,10" path="m4085,3069l4091,3069e" filled="f" stroked="t" strokeweight=".580pt" strokecolor="#000000">
                <v:path arrowok="t"/>
              </v:shape>
            </v:group>
            <v:group style="position:absolute;left:4050;top:3060;width:36;height:13" coordorigin="4050,3060" coordsize="36,13">
              <v:shape style="position:absolute;left:4050;top:3060;width:36;height:13" coordorigin="4050,3060" coordsize="36,13" path="m4051,3060l4050,3070,4085,3073,4086,3064,4051,3060xe" filled="t" fillcolor="#000000" stroked="f">
                <v:path arrowok="t"/>
                <v:fill type="solid"/>
              </v:shape>
            </v:group>
            <v:group style="position:absolute;left:4171;top:3073;width:6;height:10" coordorigin="4171,3073" coordsize="6,10">
              <v:shape style="position:absolute;left:4171;top:3073;width:6;height:10" coordorigin="4171,3073" coordsize="6,10" path="m4171,3078l4177,3078e" filled="f" stroked="t" strokeweight=".580pt" strokecolor="#000000">
                <v:path arrowok="t"/>
              </v:shape>
            </v:group>
            <v:group style="position:absolute;left:4247;top:3082;width:6;height:10" coordorigin="4247,3082" coordsize="6,10">
              <v:shape style="position:absolute;left:4247;top:3082;width:6;height:10" coordorigin="4247,3082" coordsize="6,10" path="m4247,3087l4253,3087e" filled="f" stroked="t" strokeweight=".580pt" strokecolor="#000000">
                <v:path arrowok="t"/>
              </v:shape>
            </v:group>
            <v:group style="position:absolute;left:4176;top:3073;width:72;height:18" coordorigin="4176,3073" coordsize="72,18">
              <v:shape style="position:absolute;left:4176;top:3073;width:72;height:18" coordorigin="4176,3073" coordsize="72,18" path="m4177,3073l4176,3083,4247,3091,4248,3082,4177,3073xe" filled="t" fillcolor="#000000" stroked="f">
                <v:path arrowok="t"/>
                <v:fill type="solid"/>
              </v:shape>
            </v:group>
            <v:group style="position:absolute;left:4333;top:3091;width:6;height:10" coordorigin="4333,3091" coordsize="6,10">
              <v:shape style="position:absolute;left:4333;top:3091;width:6;height:10" coordorigin="4333,3091" coordsize="6,10" path="m4333,3096l4339,3096e" filled="f" stroked="t" strokeweight=".580pt" strokecolor="#000000">
                <v:path arrowok="t"/>
              </v:shape>
            </v:group>
            <v:group style="position:absolute;left:4409;top:3100;width:6;height:10" coordorigin="4409,3100" coordsize="6,10">
              <v:shape style="position:absolute;left:4409;top:3100;width:6;height:10" coordorigin="4409,3100" coordsize="6,10" path="m4409,3105l4415,3105e" filled="f" stroked="t" strokeweight=".580pt" strokecolor="#000000">
                <v:path arrowok="t"/>
              </v:shape>
            </v:group>
            <v:group style="position:absolute;left:4338;top:3091;width:72;height:18" coordorigin="4338,3091" coordsize="72,18">
              <v:shape style="position:absolute;left:4338;top:3091;width:72;height:18" coordorigin="4338,3091" coordsize="72,18" path="m4339,3091l4338,3101,4409,3109,4410,3100,4339,3091xe" filled="t" fillcolor="#000000" stroked="f">
                <v:path arrowok="t"/>
                <v:fill type="solid"/>
              </v:shape>
            </v:group>
            <v:group style="position:absolute;left:4495;top:3109;width:6;height:10" coordorigin="4495,3109" coordsize="6,10">
              <v:shape style="position:absolute;left:4495;top:3109;width:6;height:10" coordorigin="4495,3109" coordsize="6,10" path="m4495,3114l4501,3114e" filled="f" stroked="t" strokeweight=".580pt" strokecolor="#000000">
                <v:path arrowok="t"/>
              </v:shape>
            </v:group>
            <v:group style="position:absolute;left:4571;top:3118;width:6;height:10" coordorigin="4571,3118" coordsize="6,10">
              <v:shape style="position:absolute;left:4571;top:3118;width:6;height:10" coordorigin="4571,3118" coordsize="6,10" path="m4571,3123l4577,3123e" filled="f" stroked="t" strokeweight=".580pt" strokecolor="#000000">
                <v:path arrowok="t"/>
              </v:shape>
            </v:group>
            <v:group style="position:absolute;left:4500;top:3109;width:72;height:18" coordorigin="4500,3109" coordsize="72,18">
              <v:shape style="position:absolute;left:4500;top:3109;width:72;height:18" coordorigin="4500,3109" coordsize="72,18" path="m4501,3109l4500,3119,4571,3127,4572,3118,4501,3109xe" filled="t" fillcolor="#000000" stroked="f">
                <v:path arrowok="t"/>
                <v:fill type="solid"/>
              </v:shape>
            </v:group>
            <v:group style="position:absolute;left:4657;top:3127;width:6;height:10" coordorigin="4657,3127" coordsize="6,10">
              <v:shape style="position:absolute;left:4657;top:3127;width:6;height:10" coordorigin="4657,3127" coordsize="6,10" path="m4657,3132l4663,3132e" filled="f" stroked="t" strokeweight=".580pt" strokecolor="#000000">
                <v:path arrowok="t"/>
              </v:shape>
            </v:group>
            <v:group style="position:absolute;left:4733;top:3136;width:6;height:10" coordorigin="4733,3136" coordsize="6,10">
              <v:shape style="position:absolute;left:4733;top:3136;width:6;height:10" coordorigin="4733,3136" coordsize="6,10" path="m4733,3141l4739,3141e" filled="f" stroked="t" strokeweight=".580pt" strokecolor="#000000">
                <v:path arrowok="t"/>
              </v:shape>
            </v:group>
            <v:group style="position:absolute;left:4662;top:3127;width:72;height:18" coordorigin="4662,3127" coordsize="72,18">
              <v:shape style="position:absolute;left:4662;top:3127;width:72;height:18" coordorigin="4662,3127" coordsize="72,18" path="m4663,3127l4662,3137,4733,3145,4734,3136,4663,3127xe" filled="t" fillcolor="#000000" stroked="f">
                <v:path arrowok="t"/>
                <v:fill type="solid"/>
              </v:shape>
            </v:group>
            <v:group style="position:absolute;left:4819;top:3145;width:6;height:10" coordorigin="4819,3145" coordsize="6,10">
              <v:shape style="position:absolute;left:4819;top:3145;width:6;height:10" coordorigin="4819,3145" coordsize="6,10" path="m4819,3150l4825,3150e" filled="f" stroked="t" strokeweight=".580pt" strokecolor="#000000">
                <v:path arrowok="t"/>
              </v:shape>
            </v:group>
            <v:group style="position:absolute;left:4895;top:3154;width:6;height:10" coordorigin="4895,3154" coordsize="6,10">
              <v:shape style="position:absolute;left:4895;top:3154;width:6;height:10" coordorigin="4895,3154" coordsize="6,10" path="m4895,3159l4901,3159e" filled="f" stroked="t" strokeweight=".580pt" strokecolor="#000000">
                <v:path arrowok="t"/>
              </v:shape>
            </v:group>
            <v:group style="position:absolute;left:4824;top:3145;width:72;height:18" coordorigin="4824,3145" coordsize="72,18">
              <v:shape style="position:absolute;left:4824;top:3145;width:72;height:18" coordorigin="4824,3145" coordsize="72,18" path="m4825,3145l4824,3155,4895,3163,4896,3154,4825,3145xe" filled="t" fillcolor="#000000" stroked="f">
                <v:path arrowok="t"/>
                <v:fill type="solid"/>
              </v:shape>
            </v:group>
            <v:group style="position:absolute;left:4981;top:3163;width:6;height:10" coordorigin="4981,3163" coordsize="6,10">
              <v:shape style="position:absolute;left:4981;top:3163;width:6;height:10" coordorigin="4981,3163" coordsize="6,10" path="m4981,3168l4987,3168e" filled="f" stroked="t" strokeweight=".580pt" strokecolor="#000000">
                <v:path arrowok="t"/>
              </v:shape>
            </v:group>
            <v:group style="position:absolute;left:5057;top:3172;width:6;height:10" coordorigin="5057,3172" coordsize="6,10">
              <v:shape style="position:absolute;left:5057;top:3172;width:6;height:10" coordorigin="5057,3172" coordsize="6,10" path="m5057,3177l5063,3177e" filled="f" stroked="t" strokeweight=".580pt" strokecolor="#000000">
                <v:path arrowok="t"/>
              </v:shape>
            </v:group>
            <v:group style="position:absolute;left:4986;top:3163;width:72;height:18" coordorigin="4986,3163" coordsize="72,18">
              <v:shape style="position:absolute;left:4986;top:3163;width:72;height:18" coordorigin="4986,3163" coordsize="72,18" path="m4987,3163l4986,3173,5057,3181,5058,3172,4987,3163xe" filled="t" fillcolor="#000000" stroked="f">
                <v:path arrowok="t"/>
                <v:fill type="solid"/>
              </v:shape>
            </v:group>
            <v:group style="position:absolute;left:5143;top:3181;width:6;height:10" coordorigin="5143,3181" coordsize="6,10">
              <v:shape style="position:absolute;left:5143;top:3181;width:6;height:10" coordorigin="5143,3181" coordsize="6,10" path="m5143,3186l5149,3186e" filled="f" stroked="t" strokeweight=".580pt" strokecolor="#000000">
                <v:path arrowok="t"/>
              </v:shape>
            </v:group>
            <v:group style="position:absolute;left:5219;top:3190;width:6;height:10" coordorigin="5219,3190" coordsize="6,10">
              <v:shape style="position:absolute;left:5219;top:3190;width:6;height:10" coordorigin="5219,3190" coordsize="6,10" path="m5219,3195l5225,3195e" filled="f" stroked="t" strokeweight=".580pt" strokecolor="#000000">
                <v:path arrowok="t"/>
              </v:shape>
            </v:group>
            <v:group style="position:absolute;left:5148;top:3181;width:72;height:18" coordorigin="5148,3181" coordsize="72,18">
              <v:shape style="position:absolute;left:5148;top:3181;width:72;height:18" coordorigin="5148,3181" coordsize="72,18" path="m5149,3181l5148,3191,5219,3199,5220,3190,5149,3181xe" filled="t" fillcolor="#000000" stroked="f">
                <v:path arrowok="t"/>
                <v:fill type="solid"/>
              </v:shape>
            </v:group>
            <v:group style="position:absolute;left:5305;top:3199;width:6;height:10" coordorigin="5305,3199" coordsize="6,10">
              <v:shape style="position:absolute;left:5305;top:3199;width:6;height:10" coordorigin="5305,3199" coordsize="6,10" path="m5305,3204l5311,3204e" filled="f" stroked="t" strokeweight=".580pt" strokecolor="#000000">
                <v:path arrowok="t"/>
              </v:shape>
            </v:group>
            <v:group style="position:absolute;left:5381;top:3208;width:6;height:10" coordorigin="5381,3208" coordsize="6,10">
              <v:shape style="position:absolute;left:5381;top:3208;width:6;height:10" coordorigin="5381,3208" coordsize="6,10" path="m5381,3213l5387,3213e" filled="f" stroked="t" strokeweight=".580pt" strokecolor="#000000">
                <v:path arrowok="t"/>
              </v:shape>
            </v:group>
            <v:group style="position:absolute;left:5310;top:3199;width:72;height:18" coordorigin="5310,3199" coordsize="72,18">
              <v:shape style="position:absolute;left:5310;top:3199;width:72;height:18" coordorigin="5310,3199" coordsize="72,18" path="m5311,3199l5310,3209,5381,3217,5382,3208,5311,3199xe" filled="t" fillcolor="#000000" stroked="f">
                <v:path arrowok="t"/>
                <v:fill type="solid"/>
              </v:shape>
            </v:group>
            <v:group style="position:absolute;left:5467;top:3217;width:6;height:10" coordorigin="5467,3217" coordsize="6,10">
              <v:shape style="position:absolute;left:5467;top:3217;width:6;height:10" coordorigin="5467,3217" coordsize="6,10" path="m5467,3222l5473,3222e" filled="f" stroked="t" strokeweight=".580pt" strokecolor="#000000">
                <v:path arrowok="t"/>
              </v:shape>
            </v:group>
            <v:group style="position:absolute;left:5543;top:3226;width:6;height:10" coordorigin="5543,3226" coordsize="6,10">
              <v:shape style="position:absolute;left:5543;top:3226;width:6;height:10" coordorigin="5543,3226" coordsize="6,10" path="m5543,3231l5549,3231e" filled="f" stroked="t" strokeweight=".580pt" strokecolor="#000000">
                <v:path arrowok="t"/>
              </v:shape>
            </v:group>
            <v:group style="position:absolute;left:5472;top:3217;width:72;height:18" coordorigin="5472,3217" coordsize="72,18">
              <v:shape style="position:absolute;left:5472;top:3217;width:72;height:18" coordorigin="5472,3217" coordsize="72,18" path="m5473,3217l5472,3227,5543,3235,5544,3226,5473,3217xe" filled="t" fillcolor="#000000" stroked="f">
                <v:path arrowok="t"/>
                <v:fill type="solid"/>
              </v:shape>
            </v:group>
            <v:group style="position:absolute;left:5629;top:3235;width:6;height:10" coordorigin="5629,3235" coordsize="6,10">
              <v:shape style="position:absolute;left:5629;top:3235;width:6;height:10" coordorigin="5629,3235" coordsize="6,10" path="m5629,3240l5635,3240e" filled="f" stroked="t" strokeweight=".580pt" strokecolor="#000000">
                <v:path arrowok="t"/>
              </v:shape>
            </v:group>
            <v:group style="position:absolute;left:5706;top:3244;width:6;height:10" coordorigin="5706,3244" coordsize="6,10">
              <v:shape style="position:absolute;left:5706;top:3244;width:6;height:10" coordorigin="5706,3244" coordsize="6,10" path="m5706,3249l5712,3249e" filled="f" stroked="t" strokeweight=".580pt" strokecolor="#000000">
                <v:path arrowok="t"/>
              </v:shape>
            </v:group>
            <v:group style="position:absolute;left:5634;top:3235;width:73;height:18" coordorigin="5634,3235" coordsize="73,18">
              <v:shape style="position:absolute;left:5634;top:3235;width:73;height:18" coordorigin="5634,3235" coordsize="73,18" path="m5635,3235l5634,3245,5706,3253,5707,3244,5635,3235xe" filled="t" fillcolor="#000000" stroked="f">
                <v:path arrowok="t"/>
                <v:fill type="solid"/>
              </v:shape>
            </v:group>
            <v:group style="position:absolute;left:5792;top:3253;width:6;height:10" coordorigin="5792,3253" coordsize="6,10">
              <v:shape style="position:absolute;left:5792;top:3253;width:6;height:10" coordorigin="5792,3253" coordsize="6,10" path="m5792,3258l5798,3258e" filled="f" stroked="t" strokeweight=".580pt" strokecolor="#000000">
                <v:path arrowok="t"/>
              </v:shape>
            </v:group>
            <v:group style="position:absolute;left:5868;top:3262;width:6;height:10" coordorigin="5868,3262" coordsize="6,10">
              <v:shape style="position:absolute;left:5868;top:3262;width:6;height:10" coordorigin="5868,3262" coordsize="6,10" path="m5868,3267l5874,3267e" filled="f" stroked="t" strokeweight=".580pt" strokecolor="#000000">
                <v:path arrowok="t"/>
              </v:shape>
            </v:group>
            <v:group style="position:absolute;left:5797;top:3253;width:72;height:18" coordorigin="5797,3253" coordsize="72,18">
              <v:shape style="position:absolute;left:5797;top:3253;width:72;height:18" coordorigin="5797,3253" coordsize="72,18" path="m5798,3253l5797,3263,5868,3271,5869,3262,5798,3253xe" filled="t" fillcolor="#000000" stroked="f">
                <v:path arrowok="t"/>
                <v:fill type="solid"/>
              </v:shape>
            </v:group>
            <v:group style="position:absolute;left:5954;top:3271;width:6;height:10" coordorigin="5954,3271" coordsize="6,10">
              <v:shape style="position:absolute;left:5954;top:3271;width:6;height:10" coordorigin="5954,3271" coordsize="6,10" path="m5954,3276l5960,3276e" filled="f" stroked="t" strokeweight=".580pt" strokecolor="#000000">
                <v:path arrowok="t"/>
              </v:shape>
            </v:group>
            <v:group style="position:absolute;left:6030;top:3280;width:6;height:10" coordorigin="6030,3280" coordsize="6,10">
              <v:shape style="position:absolute;left:6030;top:3280;width:6;height:10" coordorigin="6030,3280" coordsize="6,10" path="m6030,3285l6036,3285e" filled="f" stroked="t" strokeweight=".580pt" strokecolor="#000000">
                <v:path arrowok="t"/>
              </v:shape>
            </v:group>
            <v:group style="position:absolute;left:5959;top:3271;width:72;height:18" coordorigin="5959,3271" coordsize="72,18">
              <v:shape style="position:absolute;left:5959;top:3271;width:72;height:18" coordorigin="5959,3271" coordsize="72,18" path="m5960,3271l5959,3281,6030,3289,6031,3280,5960,3271xe" filled="t" fillcolor="#000000" stroked="f">
                <v:path arrowok="t"/>
                <v:fill type="solid"/>
              </v:shape>
            </v:group>
            <v:group style="position:absolute;left:6116;top:3289;width:6;height:10" coordorigin="6116,3289" coordsize="6,10">
              <v:shape style="position:absolute;left:6116;top:3289;width:6;height:10" coordorigin="6116,3289" coordsize="6,10" path="m6116,3294l6122,3294e" filled="f" stroked="t" strokeweight=".580pt" strokecolor="#000000">
                <v:path arrowok="t"/>
              </v:shape>
            </v:group>
            <v:group style="position:absolute;left:6192;top:3298;width:6;height:10" coordorigin="6192,3298" coordsize="6,10">
              <v:shape style="position:absolute;left:6192;top:3298;width:6;height:10" coordorigin="6192,3298" coordsize="6,10" path="m6192,3303l6198,3303e" filled="f" stroked="t" strokeweight=".580pt" strokecolor="#000000">
                <v:path arrowok="t"/>
              </v:shape>
            </v:group>
            <v:group style="position:absolute;left:6121;top:3289;width:72;height:18" coordorigin="6121,3289" coordsize="72,18">
              <v:shape style="position:absolute;left:6121;top:3289;width:72;height:18" coordorigin="6121,3289" coordsize="72,18" path="m6122,3289l6121,3299,6192,3307,6193,3298,6122,3289xe" filled="t" fillcolor="#000000" stroked="f">
                <v:path arrowok="t"/>
                <v:fill type="solid"/>
              </v:shape>
            </v:group>
            <v:group style="position:absolute;left:6278;top:3307;width:6;height:10" coordorigin="6278,3307" coordsize="6,10">
              <v:shape style="position:absolute;left:6278;top:3307;width:6;height:10" coordorigin="6278,3307" coordsize="6,10" path="m6278,3312l6284,3312e" filled="f" stroked="t" strokeweight=".580pt" strokecolor="#000000">
                <v:path arrowok="t"/>
              </v:shape>
            </v:group>
            <v:group style="position:absolute;left:6354;top:3316;width:6;height:10" coordorigin="6354,3316" coordsize="6,10">
              <v:shape style="position:absolute;left:6354;top:3316;width:6;height:10" coordorigin="6354,3316" coordsize="6,10" path="m6354,3321l6360,3321e" filled="f" stroked="t" strokeweight=".580pt" strokecolor="#000000">
                <v:path arrowok="t"/>
              </v:shape>
            </v:group>
            <v:group style="position:absolute;left:6283;top:3307;width:72;height:18" coordorigin="6283,3307" coordsize="72,18">
              <v:shape style="position:absolute;left:6283;top:3307;width:72;height:18" coordorigin="6283,3307" coordsize="72,18" path="m6284,3307l6283,3317,6354,3325,6355,3316,6284,3307xe" filled="t" fillcolor="#000000" stroked="f">
                <v:path arrowok="t"/>
                <v:fill type="solid"/>
              </v:shape>
            </v:group>
            <v:group style="position:absolute;left:6440;top:3325;width:6;height:10" coordorigin="6440,3325" coordsize="6,10">
              <v:shape style="position:absolute;left:6440;top:3325;width:6;height:10" coordorigin="6440,3325" coordsize="6,10" path="m6440,3330l6446,3330e" filled="f" stroked="t" strokeweight=".580pt" strokecolor="#000000">
                <v:path arrowok="t"/>
              </v:shape>
            </v:group>
            <v:group style="position:absolute;left:6516;top:3334;width:6;height:10" coordorigin="6516,3334" coordsize="6,10">
              <v:shape style="position:absolute;left:6516;top:3334;width:6;height:10" coordorigin="6516,3334" coordsize="6,10" path="m6516,3339l6522,3339e" filled="f" stroked="t" strokeweight=".580pt" strokecolor="#000000">
                <v:path arrowok="t"/>
              </v:shape>
            </v:group>
            <v:group style="position:absolute;left:6445;top:3325;width:72;height:18" coordorigin="6445,3325" coordsize="72,18">
              <v:shape style="position:absolute;left:6445;top:3325;width:72;height:18" coordorigin="6445,3325" coordsize="72,18" path="m6446,3325l6445,3335,6516,3343,6517,3334,6446,3325xe" filled="t" fillcolor="#000000" stroked="f">
                <v:path arrowok="t"/>
                <v:fill type="solid"/>
              </v:shape>
            </v:group>
            <v:group style="position:absolute;left:6602;top:3343;width:6;height:10" coordorigin="6602,3343" coordsize="6,10">
              <v:shape style="position:absolute;left:6602;top:3343;width:6;height:10" coordorigin="6602,3343" coordsize="6,10" path="m6602,3348l6608,3348e" filled="f" stroked="t" strokeweight=".580pt" strokecolor="#000000">
                <v:path arrowok="t"/>
              </v:shape>
            </v:group>
            <v:group style="position:absolute;left:6678;top:3352;width:6;height:10" coordorigin="6678,3352" coordsize="6,10">
              <v:shape style="position:absolute;left:6678;top:3352;width:6;height:10" coordorigin="6678,3352" coordsize="6,10" path="m6678,3357l6684,3357e" filled="f" stroked="t" strokeweight=".580pt" strokecolor="#000000">
                <v:path arrowok="t"/>
              </v:shape>
            </v:group>
            <v:group style="position:absolute;left:6607;top:3343;width:72;height:18" coordorigin="6607,3343" coordsize="72,18">
              <v:shape style="position:absolute;left:6607;top:3343;width:72;height:18" coordorigin="6607,3343" coordsize="72,18" path="m6608,3343l6607,3353,6678,3361,6679,3352,6608,3343xe" filled="t" fillcolor="#000000" stroked="f">
                <v:path arrowok="t"/>
                <v:fill type="solid"/>
              </v:shape>
            </v:group>
            <v:group style="position:absolute;left:6764;top:3361;width:6;height:10" coordorigin="6764,3361" coordsize="6,10">
              <v:shape style="position:absolute;left:6764;top:3361;width:6;height:10" coordorigin="6764,3361" coordsize="6,10" path="m6764,3366l6770,3366e" filled="f" stroked="t" strokeweight=".580pt" strokecolor="#000000">
                <v:path arrowok="t"/>
              </v:shape>
            </v:group>
            <v:group style="position:absolute;left:6840;top:3370;width:6;height:10" coordorigin="6840,3370" coordsize="6,10">
              <v:shape style="position:absolute;left:6840;top:3370;width:6;height:10" coordorigin="6840,3370" coordsize="6,10" path="m6840,3375l6846,3375e" filled="f" stroked="t" strokeweight=".580pt" strokecolor="#000000">
                <v:path arrowok="t"/>
              </v:shape>
            </v:group>
            <v:group style="position:absolute;left:6769;top:3361;width:72;height:18" coordorigin="6769,3361" coordsize="72,18">
              <v:shape style="position:absolute;left:6769;top:3361;width:72;height:18" coordorigin="6769,3361" coordsize="72,18" path="m6770,3361l6769,3371,6840,3379,6841,3370,6770,3361xe" filled="t" fillcolor="#000000" stroked="f">
                <v:path arrowok="t"/>
                <v:fill type="solid"/>
              </v:shape>
            </v:group>
            <v:group style="position:absolute;left:6926;top:3379;width:6;height:10" coordorigin="6926,3379" coordsize="6,10">
              <v:shape style="position:absolute;left:6926;top:3379;width:6;height:10" coordorigin="6926,3379" coordsize="6,10" path="m6926,3384l6932,3384e" filled="f" stroked="t" strokeweight=".580pt" strokecolor="#000000">
                <v:path arrowok="t"/>
              </v:shape>
            </v:group>
            <v:group style="position:absolute;left:7002;top:3388;width:6;height:10" coordorigin="7002,3388" coordsize="6,10">
              <v:shape style="position:absolute;left:7002;top:3388;width:6;height:10" coordorigin="7002,3388" coordsize="6,10" path="m7002,3393l7008,3393e" filled="f" stroked="t" strokeweight=".580pt" strokecolor="#000000">
                <v:path arrowok="t"/>
              </v:shape>
            </v:group>
            <v:group style="position:absolute;left:6931;top:3379;width:72;height:18" coordorigin="6931,3379" coordsize="72,18">
              <v:shape style="position:absolute;left:6931;top:3379;width:72;height:18" coordorigin="6931,3379" coordsize="72,18" path="m6932,3379l6931,3389,7002,3397,7003,3388,6932,3379xe" filled="t" fillcolor="#000000" stroked="f">
                <v:path arrowok="t"/>
                <v:fill type="solid"/>
              </v:shape>
            </v:group>
            <v:group style="position:absolute;left:7088;top:3397;width:6;height:10" coordorigin="7088,3397" coordsize="6,10">
              <v:shape style="position:absolute;left:7088;top:3397;width:6;height:10" coordorigin="7088,3397" coordsize="6,10" path="m7088,3402l7094,3402e" filled="f" stroked="t" strokeweight=".580pt" strokecolor="#000000">
                <v:path arrowok="t"/>
              </v:shape>
            </v:group>
            <v:group style="position:absolute;left:7164;top:3406;width:6;height:10" coordorigin="7164,3406" coordsize="6,10">
              <v:shape style="position:absolute;left:7164;top:3406;width:6;height:10" coordorigin="7164,3406" coordsize="6,10" path="m7164,3411l7170,3411e" filled="f" stroked="t" strokeweight=".580pt" strokecolor="#000000">
                <v:path arrowok="t"/>
              </v:shape>
            </v:group>
            <v:group style="position:absolute;left:7093;top:3397;width:72;height:18" coordorigin="7093,3397" coordsize="72,18">
              <v:shape style="position:absolute;left:7093;top:3397;width:72;height:18" coordorigin="7093,3397" coordsize="72,18" path="m7094,3397l7093,3407,7164,3415,7165,3406,7094,3397xe" filled="t" fillcolor="#000000" stroked="f">
                <v:path arrowok="t"/>
                <v:fill type="solid"/>
              </v:shape>
            </v:group>
            <v:group style="position:absolute;left:7250;top:3415;width:6;height:10" coordorigin="7250,3415" coordsize="6,10">
              <v:shape style="position:absolute;left:7250;top:3415;width:6;height:10" coordorigin="7250,3415" coordsize="6,10" path="m7250,3420l7256,3420e" filled="f" stroked="t" strokeweight=".580pt" strokecolor="#000000">
                <v:path arrowok="t"/>
              </v:shape>
            </v:group>
            <v:group style="position:absolute;left:7255;top:3415;width:36;height:14" coordorigin="7255,3415" coordsize="36,14">
              <v:shape style="position:absolute;left:7255;top:3415;width:36;height:14" coordorigin="7255,3415" coordsize="36,14" path="m7256,3415l7255,3425,7290,3430,7291,3430,7291,3420,7256,3415xe" filled="t" fillcolor="#000000" stroked="f">
                <v:path arrowok="t"/>
                <v:fill type="solid"/>
              </v:shape>
            </v:group>
            <v:group style="position:absolute;left:7325;top:3414;width:6;height:10" coordorigin="7325,3414" coordsize="6,10">
              <v:shape style="position:absolute;left:7325;top:3414;width:6;height:10" coordorigin="7325,3414" coordsize="6,10" path="m7325,3419l7331,3419e" filled="f" stroked="t" strokeweight=".580pt" strokecolor="#000000">
                <v:path arrowok="t"/>
              </v:shape>
            </v:group>
            <v:group style="position:absolute;left:7290;top:3414;width:36;height:16" coordorigin="7290,3414" coordsize="36,16">
              <v:shape style="position:absolute;left:7290;top:3414;width:36;height:16" coordorigin="7290,3414" coordsize="36,16" path="m7325,3414l7290,3420,7291,3430,7326,3424,7325,3414xe" filled="t" fillcolor="#000000" stroked="f">
                <v:path arrowok="t"/>
                <v:fill type="solid"/>
              </v:shape>
            </v:group>
            <v:group style="position:absolute;left:7406;top:3400;width:6;height:10" coordorigin="7406,3400" coordsize="6,10">
              <v:shape style="position:absolute;left:7406;top:3400;width:6;height:10" coordorigin="7406,3400" coordsize="6,10" path="m7406,3405l7412,3405e" filled="f" stroked="t" strokeweight=".580pt" strokecolor="#000000">
                <v:path arrowok="t"/>
              </v:shape>
            </v:group>
            <v:group style="position:absolute;left:7478;top:3388;width:6;height:10" coordorigin="7478,3388" coordsize="6,10">
              <v:shape style="position:absolute;left:7478;top:3388;width:6;height:10" coordorigin="7478,3388" coordsize="6,10" path="m7478,3393l7484,3393e" filled="f" stroked="t" strokeweight=".580pt" strokecolor="#000000">
                <v:path arrowok="t"/>
              </v:shape>
            </v:group>
            <v:group style="position:absolute;left:7411;top:3388;width:68;height:22" coordorigin="7411,3388" coordsize="68,22">
              <v:shape style="position:absolute;left:7411;top:3388;width:68;height:22" coordorigin="7411,3388" coordsize="68,22" path="m7478,3388l7411,3400,7412,3409,7480,3397,7478,3388xe" filled="t" fillcolor="#000000" stroked="f">
                <v:path arrowok="t"/>
                <v:fill type="solid"/>
              </v:shape>
            </v:group>
            <v:group style="position:absolute;left:7561;top:3373;width:6;height:10" coordorigin="7561,3373" coordsize="6,10">
              <v:shape style="position:absolute;left:7561;top:3373;width:6;height:10" coordorigin="7561,3373" coordsize="6,10" path="m7561,3378l7567,3378e" filled="f" stroked="t" strokeweight=".580pt" strokecolor="#000000">
                <v:path arrowok="t"/>
              </v:shape>
            </v:group>
            <v:group style="position:absolute;left:7633;top:3363;width:6;height:10" coordorigin="7633,3363" coordsize="6,10">
              <v:shape style="position:absolute;left:7633;top:3363;width:6;height:10" coordorigin="7633,3363" coordsize="6,10" path="m7633,3367l7639,3367e" filled="f" stroked="t" strokeweight=".580pt" strokecolor="#000000">
                <v:path arrowok="t"/>
              </v:shape>
            </v:group>
            <v:group style="position:absolute;left:7566;top:3363;width:68;height:20" coordorigin="7566,3363" coordsize="68,20">
              <v:shape style="position:absolute;left:7566;top:3363;width:68;height:20" coordorigin="7566,3363" coordsize="68,20" path="m7633,3363l7566,3373,7567,3383,7634,3372,7633,3363xe" filled="t" fillcolor="#000000" stroked="f">
                <v:path arrowok="t"/>
                <v:fill type="solid"/>
              </v:shape>
            </v:group>
            <v:group style="position:absolute;left:7715;top:3348;width:6;height:10" coordorigin="7715,3348" coordsize="6,10">
              <v:shape style="position:absolute;left:7715;top:3348;width:6;height:10" coordorigin="7715,3348" coordsize="6,10" path="m7715,3353l7721,3353e" filled="f" stroked="t" strokeweight=".580pt" strokecolor="#000000">
                <v:path arrowok="t"/>
              </v:shape>
            </v:group>
            <v:group style="position:absolute;left:7787;top:3336;width:6;height:10" coordorigin="7787,3336" coordsize="6,10">
              <v:shape style="position:absolute;left:7787;top:3336;width:6;height:10" coordorigin="7787,3336" coordsize="6,10" path="m7787,3341l7793,3341e" filled="f" stroked="t" strokeweight=".580pt" strokecolor="#000000">
                <v:path arrowok="t"/>
              </v:shape>
            </v:group>
            <v:group style="position:absolute;left:7720;top:3336;width:68;height:22" coordorigin="7720,3336" coordsize="68,22">
              <v:shape style="position:absolute;left:7720;top:3336;width:68;height:22" coordorigin="7720,3336" coordsize="68,22" path="m7787,3336l7720,3348,7721,3358,7788,3346,7787,3336xe" filled="t" fillcolor="#000000" stroked="f">
                <v:path arrowok="t"/>
                <v:fill type="solid"/>
              </v:shape>
            </v:group>
            <v:group style="position:absolute;left:7870;top:3322;width:6;height:10" coordorigin="7870,3322" coordsize="6,10">
              <v:shape style="position:absolute;left:7870;top:3322;width:6;height:10" coordorigin="7870,3322" coordsize="6,10" path="m7870,3327l7876,3327e" filled="f" stroked="t" strokeweight=".580pt" strokecolor="#000000">
                <v:path arrowok="t"/>
              </v:shape>
            </v:group>
            <v:group style="position:absolute;left:7942;top:3311;width:6;height:10" coordorigin="7942,3311" coordsize="6,10">
              <v:shape style="position:absolute;left:7942;top:3311;width:6;height:10" coordorigin="7942,3311" coordsize="6,10" path="m7942,3316l7948,3316e" filled="f" stroked="t" strokeweight=".580pt" strokecolor="#000000">
                <v:path arrowok="t"/>
              </v:shape>
            </v:group>
            <v:group style="position:absolute;left:7874;top:3311;width:68;height:20" coordorigin="7874,3311" coordsize="68,20">
              <v:shape style="position:absolute;left:7874;top:3311;width:68;height:20" coordorigin="7874,3311" coordsize="68,20" path="m7942,3311l7874,3322,7876,3331,7943,3321,7942,3311xe" filled="t" fillcolor="#000000" stroked="f">
                <v:path arrowok="t"/>
                <v:fill type="solid"/>
              </v:shape>
            </v:group>
            <v:group style="position:absolute;left:8023;top:3297;width:6;height:10" coordorigin="8023,3297" coordsize="6,10">
              <v:shape style="position:absolute;left:8023;top:3297;width:6;height:10" coordorigin="8023,3297" coordsize="6,10" path="m8023,3301l8029,3301e" filled="f" stroked="t" strokeweight=".580pt" strokecolor="#000000">
                <v:path arrowok="t"/>
              </v:shape>
            </v:group>
            <v:group style="position:absolute;left:8095;top:3286;width:6;height:10" coordorigin="8095,3286" coordsize="6,10">
              <v:shape style="position:absolute;left:8095;top:3286;width:6;height:10" coordorigin="8095,3286" coordsize="6,10" path="m8095,3291l8101,3291e" filled="f" stroked="t" strokeweight=".580pt" strokecolor="#000000">
                <v:path arrowok="t"/>
              </v:shape>
            </v:group>
            <v:group style="position:absolute;left:8028;top:3286;width:68;height:20" coordorigin="8028,3286" coordsize="68,20">
              <v:shape style="position:absolute;left:8028;top:3286;width:68;height:20" coordorigin="8028,3286" coordsize="68,20" path="m8095,3286l8028,3297,8029,3306,8096,3295,8095,3286xe" filled="t" fillcolor="#000000" stroked="f">
                <v:path arrowok="t"/>
                <v:fill type="solid"/>
              </v:shape>
            </v:group>
            <v:group style="position:absolute;left:8178;top:3271;width:6;height:10" coordorigin="8178,3271" coordsize="6,10">
              <v:shape style="position:absolute;left:8178;top:3271;width:6;height:10" coordorigin="8178,3271" coordsize="6,10" path="m8178,3276l8184,3276e" filled="f" stroked="t" strokeweight=".580pt" strokecolor="#000000">
                <v:path arrowok="t"/>
              </v:shape>
            </v:group>
            <v:group style="position:absolute;left:8250;top:3259;width:6;height:10" coordorigin="8250,3259" coordsize="6,10">
              <v:shape style="position:absolute;left:8250;top:3259;width:6;height:10" coordorigin="8250,3259" coordsize="6,10" path="m8250,3264l8256,3264e" filled="f" stroked="t" strokeweight=".580pt" strokecolor="#000000">
                <v:path arrowok="t"/>
              </v:shape>
            </v:group>
            <v:group style="position:absolute;left:8183;top:3259;width:68;height:22" coordorigin="8183,3259" coordsize="68,22">
              <v:shape style="position:absolute;left:8183;top:3259;width:68;height:22" coordorigin="8183,3259" coordsize="68,22" path="m8250,3259l8183,3271,8184,3281,8251,3269,8250,3259xe" filled="t" fillcolor="#000000" stroked="f">
                <v:path arrowok="t"/>
                <v:fill type="solid"/>
              </v:shape>
            </v:group>
            <v:group style="position:absolute;left:8332;top:3245;width:6;height:10" coordorigin="8332,3245" coordsize="6,10">
              <v:shape style="position:absolute;left:8332;top:3245;width:6;height:10" coordorigin="8332,3245" coordsize="6,10" path="m8332,3250l8338,3250e" filled="f" stroked="t" strokeweight=".580pt" strokecolor="#000000">
                <v:path arrowok="t"/>
              </v:shape>
            </v:group>
            <v:group style="position:absolute;left:8404;top:3234;width:6;height:10" coordorigin="8404,3234" coordsize="6,10">
              <v:shape style="position:absolute;left:8404;top:3234;width:6;height:10" coordorigin="8404,3234" coordsize="6,10" path="m8404,3239l8410,3239e" filled="f" stroked="t" strokeweight=".580pt" strokecolor="#000000">
                <v:path arrowok="t"/>
              </v:shape>
            </v:group>
            <v:group style="position:absolute;left:8336;top:3234;width:68;height:20" coordorigin="8336,3234" coordsize="68,20">
              <v:shape style="position:absolute;left:8336;top:3234;width:68;height:20" coordorigin="8336,3234" coordsize="68,20" path="m8404,3234l8336,3245,8338,3255,8405,3244,8404,3234xe" filled="t" fillcolor="#000000" stroked="f">
                <v:path arrowok="t"/>
                <v:fill type="solid"/>
              </v:shape>
            </v:group>
            <v:group style="position:absolute;left:8485;top:3220;width:6;height:10" coordorigin="8485,3220" coordsize="6,10">
              <v:shape style="position:absolute;left:8485;top:3220;width:6;height:10" coordorigin="8485,3220" coordsize="6,10" path="m8485,3225l8491,3225e" filled="f" stroked="t" strokeweight=".580pt" strokecolor="#000000">
                <v:path arrowok="t"/>
              </v:shape>
            </v:group>
            <v:group style="position:absolute;left:8558;top:3208;width:6;height:10" coordorigin="8558,3208" coordsize="6,10">
              <v:shape style="position:absolute;left:8558;top:3208;width:6;height:10" coordorigin="8558,3208" coordsize="6,10" path="m8558,3213l8564,3213e" filled="f" stroked="t" strokeweight=".580pt" strokecolor="#000000">
                <v:path arrowok="t"/>
              </v:shape>
            </v:group>
            <v:group style="position:absolute;left:8490;top:3208;width:70;height:22" coordorigin="8490,3208" coordsize="70,22">
              <v:shape style="position:absolute;left:8490;top:3208;width:70;height:22" coordorigin="8490,3208" coordsize="70,22" path="m8558,3208l8490,3220,8491,3229,8560,3217,8558,3208xe" filled="t" fillcolor="#000000" stroked="f">
                <v:path arrowok="t"/>
                <v:fill type="solid"/>
              </v:shape>
            </v:group>
            <v:group style="position:absolute;left:8640;top:3193;width:6;height:10" coordorigin="8640,3193" coordsize="6,10">
              <v:shape style="position:absolute;left:8640;top:3193;width:6;height:10" coordorigin="8640,3193" coordsize="6,10" path="m8640,3198l8646,3198e" filled="f" stroked="t" strokeweight=".580pt" strokecolor="#000000">
                <v:path arrowok="t"/>
              </v:shape>
            </v:group>
            <v:group style="position:absolute;left:8712;top:3183;width:6;height:10" coordorigin="8712,3183" coordsize="6,10">
              <v:shape style="position:absolute;left:8712;top:3183;width:6;height:10" coordorigin="8712,3183" coordsize="6,10" path="m8712,3187l8718,3187e" filled="f" stroked="t" strokeweight=".580pt" strokecolor="#000000">
                <v:path arrowok="t"/>
              </v:shape>
            </v:group>
            <v:group style="position:absolute;left:8645;top:3183;width:68;height:20" coordorigin="8645,3183" coordsize="68,20">
              <v:shape style="position:absolute;left:8645;top:3183;width:68;height:20" coordorigin="8645,3183" coordsize="68,20" path="m8712,3183l8645,3193,8646,3203,8713,3192,8712,3183xe" filled="t" fillcolor="#000000" stroked="f">
                <v:path arrowok="t"/>
                <v:fill type="solid"/>
              </v:shape>
            </v:group>
            <v:group style="position:absolute;left:8794;top:3168;width:6;height:10" coordorigin="8794,3168" coordsize="6,10">
              <v:shape style="position:absolute;left:8794;top:3168;width:6;height:10" coordorigin="8794,3168" coordsize="6,10" path="m8794,3173l8800,3173e" filled="f" stroked="t" strokeweight=".580pt" strokecolor="#000000">
                <v:path arrowok="t"/>
              </v:shape>
            </v:group>
            <v:group style="position:absolute;left:8867;top:3157;width:6;height:10" coordorigin="8867,3157" coordsize="6,10">
              <v:shape style="position:absolute;left:8867;top:3157;width:6;height:10" coordorigin="8867,3157" coordsize="6,10" path="m8867,3162l8873,3162e" filled="f" stroked="t" strokeweight=".580pt" strokecolor="#000000">
                <v:path arrowok="t"/>
              </v:shape>
            </v:group>
            <v:group style="position:absolute;left:8798;top:3157;width:70;height:20" coordorigin="8798,3157" coordsize="70,20">
              <v:shape style="position:absolute;left:8798;top:3157;width:70;height:20" coordorigin="8798,3157" coordsize="70,20" path="m8867,3157l8798,3168,8800,3178,8868,3167,8867,3157xe" filled="t" fillcolor="#000000" stroked="f">
                <v:path arrowok="t"/>
                <v:fill type="solid"/>
              </v:shape>
            </v:group>
            <v:group style="position:absolute;left:8948;top:3143;width:6;height:10" coordorigin="8948,3143" coordsize="6,10">
              <v:shape style="position:absolute;left:8948;top:3143;width:6;height:10" coordorigin="8948,3143" coordsize="6,10" path="m8948,3148l8954,3148e" filled="f" stroked="t" strokeweight=".580pt" strokecolor="#000000">
                <v:path arrowok="t"/>
              </v:shape>
            </v:group>
            <v:group style="position:absolute;left:9020;top:3131;width:6;height:10" coordorigin="9020,3131" coordsize="6,10">
              <v:shape style="position:absolute;left:9020;top:3131;width:6;height:10" coordorigin="9020,3131" coordsize="6,10" path="m9020,3136l9026,3136e" filled="f" stroked="t" strokeweight=".580pt" strokecolor="#000000">
                <v:path arrowok="t"/>
              </v:shape>
            </v:group>
            <v:group style="position:absolute;left:8953;top:3131;width:68;height:22" coordorigin="8953,3131" coordsize="68,22">
              <v:shape style="position:absolute;left:8953;top:3131;width:68;height:22" coordorigin="8953,3131" coordsize="68,22" path="m9020,3131l8953,3143,8954,3153,9022,3141,9020,3131xe" filled="t" fillcolor="#000000" stroked="f">
                <v:path arrowok="t"/>
                <v:fill type="solid"/>
              </v:shape>
            </v:group>
            <v:group style="position:absolute;left:9102;top:3117;width:6;height:10" coordorigin="9102,3117" coordsize="6,10">
              <v:shape style="position:absolute;left:9102;top:3117;width:6;height:10" coordorigin="9102,3117" coordsize="6,10" path="m9102,3121l9108,3121e" filled="f" stroked="t" strokeweight=".580pt" strokecolor="#000000">
                <v:path arrowok="t"/>
              </v:shape>
            </v:group>
            <v:group style="position:absolute;left:9175;top:3106;width:6;height:10" coordorigin="9175,3106" coordsize="6,10">
              <v:shape style="position:absolute;left:9175;top:3106;width:6;height:10" coordorigin="9175,3106" coordsize="6,10" path="m9175,3111l9181,3111e" filled="f" stroked="t" strokeweight=".580pt" strokecolor="#000000">
                <v:path arrowok="t"/>
              </v:shape>
            </v:group>
            <v:group style="position:absolute;left:9107;top:3106;width:70;height:20" coordorigin="9107,3106" coordsize="70,20">
              <v:shape style="position:absolute;left:9107;top:3106;width:70;height:20" coordorigin="9107,3106" coordsize="70,20" path="m9175,3106l9107,3117,9108,3126,9176,3115,9175,3106xe" filled="t" fillcolor="#000000" stroked="f">
                <v:path arrowok="t"/>
                <v:fill type="solid"/>
              </v:shape>
            </v:group>
            <v:group style="position:absolute;left:9257;top:3091;width:6;height:10" coordorigin="9257,3091" coordsize="6,10">
              <v:shape style="position:absolute;left:9257;top:3091;width:6;height:10" coordorigin="9257,3091" coordsize="6,10" path="m9257,3096l9263,3096e" filled="f" stroked="t" strokeweight=".580pt" strokecolor="#000000">
                <v:path arrowok="t"/>
              </v:shape>
            </v:group>
            <v:group style="position:absolute;left:9329;top:3079;width:6;height:10" coordorigin="9329,3079" coordsize="6,10">
              <v:shape style="position:absolute;left:9329;top:3079;width:6;height:10" coordorigin="9329,3079" coordsize="6,10" path="m9329,3084l9335,3084e" filled="f" stroked="t" strokeweight=".580pt" strokecolor="#000000">
                <v:path arrowok="t"/>
              </v:shape>
            </v:group>
            <v:group style="position:absolute;left:9262;top:3079;width:68;height:22" coordorigin="9262,3079" coordsize="68,22">
              <v:shape style="position:absolute;left:9262;top:3079;width:68;height:22" coordorigin="9262,3079" coordsize="68,22" path="m9329,3079l9262,3091,9263,3101,9330,3089,9329,3079xe" filled="t" fillcolor="#000000" stroked="f">
                <v:path arrowok="t"/>
                <v:fill type="solid"/>
              </v:shape>
            </v:group>
            <v:group style="position:absolute;left:9410;top:3065;width:6;height:10" coordorigin="9410,3065" coordsize="6,10">
              <v:shape style="position:absolute;left:9410;top:3065;width:6;height:10" coordorigin="9410,3065" coordsize="6,10" path="m9410,3070l9416,3070e" filled="f" stroked="t" strokeweight=".580pt" strokecolor="#000000">
                <v:path arrowok="t"/>
              </v:shape>
            </v:group>
            <v:group style="position:absolute;left:9415;top:3060;width:36;height:14" coordorigin="9415,3060" coordsize="36,14">
              <v:shape style="position:absolute;left:9415;top:3060;width:36;height:14" coordorigin="9415,3060" coordsize="36,14" path="m9451,3060l9450,3060,9415,3065,9416,3075,9451,3070,9451,3060xe" filled="t" fillcolor="#000000" stroked="f">
                <v:path arrowok="t"/>
                <v:fill type="solid"/>
              </v:shape>
            </v:group>
            <v:group style="position:absolute;left:9484;top:3067;width:7;height:11" coordorigin="9484,3067" coordsize="7,11">
              <v:shape style="position:absolute;left:9484;top:3067;width:7;height:11" coordorigin="9484,3067" coordsize="7,11" path="m9486,3067l9484,3077,9488,3078,9491,3069,9486,3067xe" filled="t" fillcolor="#000000" stroked="f">
                <v:path arrowok="t"/>
                <v:fill type="solid"/>
              </v:shape>
            </v:group>
            <v:group style="position:absolute;left:9449;top:3060;width:37;height:17" coordorigin="9449,3060" coordsize="37,17">
              <v:shape style="position:absolute;left:9449;top:3060;width:37;height:17" coordorigin="9449,3060" coordsize="37,17" path="m9451,3060l9449,3070,9484,3077,9486,3067,9451,3060xe" filled="t" fillcolor="#000000" stroked="f">
                <v:path arrowok="t"/>
                <v:fill type="solid"/>
              </v:shape>
            </v:group>
            <v:group style="position:absolute;left:9557;top:3083;width:7;height:11" coordorigin="9557,3083" coordsize="7,11">
              <v:shape style="position:absolute;left:9557;top:3083;width:7;height:11" coordorigin="9557,3083" coordsize="7,11" path="m9559,3083l9557,3093,9562,3094,9564,3084,9559,3083xe" filled="t" fillcolor="#000000" stroked="f">
                <v:path arrowok="t"/>
                <v:fill type="solid"/>
              </v:shape>
            </v:group>
            <v:group style="position:absolute;left:9623;top:3096;width:7;height:11" coordorigin="9623,3096" coordsize="7,11">
              <v:shape style="position:absolute;left:9623;top:3096;width:7;height:11" coordorigin="9623,3096" coordsize="7,11" path="m9625,3096l9623,3106,9628,3107,9630,3097,9625,3096xe" filled="t" fillcolor="#000000" stroked="f">
                <v:path arrowok="t"/>
                <v:fill type="solid"/>
              </v:shape>
            </v:group>
            <v:group style="position:absolute;left:9562;top:3084;width:64;height:22" coordorigin="9562,3084" coordsize="64,22">
              <v:shape style="position:absolute;left:9562;top:3084;width:64;height:22" coordorigin="9562,3084" coordsize="64,22" path="m9564,3084l9562,3094,9623,3106,9625,3096,9564,3084xe" filled="t" fillcolor="#000000" stroked="f">
                <v:path arrowok="t"/>
                <v:fill type="solid"/>
              </v:shape>
            </v:group>
            <v:group style="position:absolute;left:9696;top:3112;width:7;height:11" coordorigin="9696,3112" coordsize="7,11">
              <v:shape style="position:absolute;left:9696;top:3112;width:7;height:11" coordorigin="9696,3112" coordsize="7,11" path="m9698,3112l9696,3121,9701,3123,9703,3113,9698,3112xe" filled="t" fillcolor="#000000" stroked="f">
                <v:path arrowok="t"/>
                <v:fill type="solid"/>
              </v:shape>
            </v:group>
            <v:group style="position:absolute;left:9762;top:3126;width:7;height:11" coordorigin="9762,3126" coordsize="7,11">
              <v:shape style="position:absolute;left:9762;top:3126;width:7;height:11" coordorigin="9762,3126" coordsize="7,11" path="m9764,3126l9762,3136,9767,3137,9769,3127,9764,3126xe" filled="t" fillcolor="#000000" stroked="f">
                <v:path arrowok="t"/>
                <v:fill type="solid"/>
              </v:shape>
            </v:group>
            <v:group style="position:absolute;left:9701;top:3113;width:64;height:23" coordorigin="9701,3113" coordsize="64,23">
              <v:shape style="position:absolute;left:9701;top:3113;width:64;height:23" coordorigin="9701,3113" coordsize="64,23" path="m9703,3113l9701,3123,9762,3136,9764,3126,9703,3113xe" filled="t" fillcolor="#000000" stroked="f">
                <v:path arrowok="t"/>
                <v:fill type="solid"/>
              </v:shape>
            </v:group>
            <v:group style="position:absolute;left:9836;top:3142;width:7;height:11" coordorigin="9836,3142" coordsize="7,11">
              <v:shape style="position:absolute;left:9836;top:3142;width:7;height:11" coordorigin="9836,3142" coordsize="7,11" path="m9839,3142l9836,3151,9841,3153,9844,3143,9839,3142xe" filled="t" fillcolor="#000000" stroked="f">
                <v:path arrowok="t"/>
                <v:fill type="solid"/>
              </v:shape>
            </v:group>
            <v:group style="position:absolute;left:9901;top:3156;width:7;height:11" coordorigin="9901,3156" coordsize="7,11">
              <v:shape style="position:absolute;left:9901;top:3156;width:7;height:11" coordorigin="9901,3156" coordsize="7,11" path="m9904,3156l9901,3166,9906,3167,9908,3157,9904,3156xe" filled="t" fillcolor="#000000" stroked="f">
                <v:path arrowok="t"/>
                <v:fill type="solid"/>
              </v:shape>
            </v:group>
            <v:group style="position:absolute;left:9841;top:3143;width:62;height:23" coordorigin="9841,3143" coordsize="62,23">
              <v:shape style="position:absolute;left:9841;top:3143;width:62;height:23" coordorigin="9841,3143" coordsize="62,23" path="m9844,3143l9841,3153,9901,3166,9904,3156,9844,3143xe" filled="t" fillcolor="#000000" stroked="f">
                <v:path arrowok="t"/>
                <v:fill type="solid"/>
              </v:shape>
            </v:group>
            <v:group style="position:absolute;left:9976;top:3172;width:7;height:11" coordorigin="9976,3172" coordsize="7,11">
              <v:shape style="position:absolute;left:9976;top:3172;width:7;height:11" coordorigin="9976,3172" coordsize="7,11" path="m9978,3172l9976,3181,9980,3183,9983,3173,9978,3172xe" filled="t" fillcolor="#000000" stroked="f">
                <v:path arrowok="t"/>
                <v:fill type="solid"/>
              </v:shape>
            </v:group>
            <v:group style="position:absolute;left:10042;top:3186;width:7;height:11" coordorigin="10042,3186" coordsize="7,11">
              <v:shape style="position:absolute;left:10042;top:3186;width:7;height:11" coordorigin="10042,3186" coordsize="7,11" path="m10044,3186l10042,3196,10046,3197,10049,3187,10044,3186xe" filled="t" fillcolor="#000000" stroked="f">
                <v:path arrowok="t"/>
                <v:fill type="solid"/>
              </v:shape>
            </v:group>
            <v:group style="position:absolute;left:9980;top:3173;width:64;height:23" coordorigin="9980,3173" coordsize="64,23">
              <v:shape style="position:absolute;left:9980;top:3173;width:64;height:23" coordorigin="9980,3173" coordsize="64,23" path="m9983,3173l9980,3183,10042,3196,10044,3186,9983,3173xe" filled="t" fillcolor="#000000" stroked="f">
                <v:path arrowok="t"/>
                <v:fill type="solid"/>
              </v:shape>
            </v:group>
            <v:group style="position:absolute;left:10115;top:3201;width:7;height:11" coordorigin="10115,3201" coordsize="7,11">
              <v:shape style="position:absolute;left:10115;top:3201;width:7;height:11" coordorigin="10115,3201" coordsize="7,11" path="m10117,3201l10115,3210,10120,3211,10122,3202,10117,3201xe" filled="t" fillcolor="#000000" stroked="f">
                <v:path arrowok="t"/>
                <v:fill type="solid"/>
              </v:shape>
            </v:group>
            <v:group style="position:absolute;left:10154;top:3210;width:7;height:11" coordorigin="10154,3210" coordsize="7,11">
              <v:shape style="position:absolute;left:10154;top:3210;width:7;height:11" coordorigin="10154,3210" coordsize="7,11" path="m10157,3210l10154,3220,10159,3221,10162,3211,10157,3210xe" filled="t" fillcolor="#000000" stroked="f">
                <v:path arrowok="t"/>
                <v:fill type="solid"/>
              </v:shape>
            </v:group>
            <v:group style="position:absolute;left:10120;top:3202;width:37;height:18" coordorigin="10120,3202" coordsize="37,18">
              <v:shape style="position:absolute;left:10120;top:3202;width:37;height:18" coordorigin="10120,3202" coordsize="37,18" path="m10122,3202l10120,3211,10154,3220,10157,3210,10122,3202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L1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center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line="140" w:lineRule="exact" w:before="5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(B)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80" w:lineRule="exact" w:before="14"/>
        <w:rPr>
          <w:sz w:val="28"/>
          <w:szCs w:val="28"/>
        </w:rPr>
      </w:pPr>
      <w:r>
        <w:rPr/>
        <w:br w:type="column"/>
      </w:r>
      <w:r>
        <w:rPr>
          <w:sz w:val="28"/>
          <w:szCs w:val="28"/>
        </w:rPr>
      </w:r>
    </w:p>
    <w:p>
      <w:pPr>
        <w:ind w:left="286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2"/>
          <w:w w:val="105"/>
          <w:position w:val="4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1"/>
          <w:w w:val="105"/>
          <w:position w:val="0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WM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480" w:right="1120"/>
          <w:cols w:num="2" w:equalWidth="0">
            <w:col w:w="1081" w:space="40"/>
            <w:col w:w="8519"/>
          </w:cols>
        </w:sectPr>
      </w:pPr>
    </w:p>
    <w:p>
      <w:pPr>
        <w:spacing w:line="160" w:lineRule="exact" w:before="5"/>
        <w:rPr>
          <w:sz w:val="16"/>
          <w:szCs w:val="16"/>
        </w:rPr>
      </w:pPr>
      <w:r>
        <w:rPr>
          <w:sz w:val="16"/>
          <w:szCs w:val="16"/>
        </w:rPr>
      </w:r>
    </w:p>
    <w:p>
      <w:pPr>
        <w:ind w:left="0" w:right="857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10" w:lineRule="exact" w:before="7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after="0" w:line="110" w:lineRule="exact"/>
        <w:rPr>
          <w:sz w:val="11"/>
          <w:szCs w:val="11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2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(C)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275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3P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80"/>
        <w:ind w:left="86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5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1"/>
          <w:w w:val="105"/>
          <w:position w:val="0"/>
          <w:sz w:val="12"/>
          <w:szCs w:val="12"/>
        </w:rPr>
        <w:t>L2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480" w:right="1120"/>
          <w:cols w:num="3" w:equalWidth="0">
            <w:col w:w="1081" w:space="40"/>
            <w:col w:w="784" w:space="3684"/>
            <w:col w:w="4051"/>
          </w:cols>
        </w:sectPr>
      </w:pP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79"/>
        <w:ind w:left="0" w:right="86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90" w:lineRule="exact" w:before="8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79"/>
        <w:ind w:left="2819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L3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00" w:lineRule="exact" w:before="3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after="0" w:line="100" w:lineRule="exact"/>
        <w:rPr>
          <w:sz w:val="10"/>
          <w:szCs w:val="10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before="87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(D)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9"/>
        <w:ind w:left="305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5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5P</w:t>
      </w:r>
      <w:r>
        <w:rPr>
          <w:rFonts w:ascii="Arial" w:hAnsi="Arial" w:cs="Arial" w:eastAsia="Arial"/>
          <w:b w:val="0"/>
          <w:bCs w:val="0"/>
          <w:spacing w:val="1"/>
          <w:w w:val="105"/>
          <w:position w:val="0"/>
          <w:sz w:val="12"/>
          <w:szCs w:val="12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480" w:right="1120"/>
          <w:cols w:num="2" w:equalWidth="0">
            <w:col w:w="1081" w:space="40"/>
            <w:col w:w="8519"/>
          </w:cols>
        </w:sectPr>
      </w:pPr>
    </w:p>
    <w:p>
      <w:pPr>
        <w:spacing w:line="150" w:lineRule="exact" w:before="8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79"/>
        <w:ind w:left="0" w:right="837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60" w:lineRule="exact" w:before="3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after="0" w:line="160" w:lineRule="exact"/>
        <w:rPr>
          <w:sz w:val="16"/>
          <w:szCs w:val="16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before="83"/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5</w:t>
      </w:r>
      <w:r>
        <w:rPr>
          <w:rFonts w:ascii="Arial" w:hAnsi="Arial" w:cs="Arial" w:eastAsia="Arial"/>
          <w:b w:val="0"/>
          <w:bCs w:val="0"/>
          <w:spacing w:val="12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+</w:t>
      </w:r>
      <w:r>
        <w:rPr>
          <w:rFonts w:ascii="Arial" w:hAnsi="Arial" w:cs="Arial" w:eastAsia="Arial"/>
          <w:b w:val="0"/>
          <w:bCs w:val="0"/>
          <w:spacing w:val="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IQ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tabs>
          <w:tab w:pos="2931" w:val="left" w:leader="none"/>
          <w:tab w:pos="4743" w:val="left" w:leader="none"/>
        </w:tabs>
        <w:spacing w:before="78"/>
        <w:ind w:left="1086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11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+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IQ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3</w:t>
      </w:r>
      <w:r>
        <w:rPr>
          <w:rFonts w:ascii="Arial" w:hAnsi="Arial" w:cs="Arial" w:eastAsia="Arial"/>
          <w:b w:val="0"/>
          <w:bCs w:val="0"/>
          <w:spacing w:val="11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+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IQ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2"/>
          <w:sz w:val="16"/>
          <w:szCs w:val="16"/>
        </w:rPr>
        <w:t>IQ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1"/>
          <w:sz w:val="12"/>
          <w:szCs w:val="12"/>
        </w:rPr>
        <w:t>5</w:t>
      </w:r>
      <w:r>
        <w:rPr>
          <w:rFonts w:ascii="Arial" w:hAnsi="Arial" w:cs="Arial" w:eastAsia="Arial"/>
          <w:b w:val="0"/>
          <w:bCs w:val="0"/>
          <w:spacing w:val="13"/>
          <w:w w:val="100"/>
          <w:position w:val="-1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2"/>
          <w:sz w:val="16"/>
          <w:szCs w:val="16"/>
        </w:rPr>
        <w:t>+</w:t>
      </w:r>
      <w:r>
        <w:rPr>
          <w:rFonts w:ascii="Arial" w:hAnsi="Arial" w:cs="Arial" w:eastAsia="Arial"/>
          <w:b w:val="0"/>
          <w:bCs w:val="0"/>
          <w:spacing w:val="2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2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2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1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480" w:right="1120"/>
          <w:cols w:num="2" w:equalWidth="0">
            <w:col w:w="3221" w:space="40"/>
            <w:col w:w="6379"/>
          </w:cols>
        </w:sectPr>
      </w:pPr>
    </w:p>
    <w:p>
      <w:pPr>
        <w:spacing w:line="110" w:lineRule="exact" w:before="8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0"/>
          <w:w w:val="95"/>
          <w:sz w:val="16"/>
          <w:szCs w:val="16"/>
        </w:rPr>
        <w:t>(E)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30" w:lineRule="exact" w:before="8"/>
        <w:rPr>
          <w:sz w:val="13"/>
          <w:szCs w:val="13"/>
        </w:rPr>
      </w:pPr>
      <w:r>
        <w:rPr/>
        <w:br w:type="column"/>
      </w: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tabs>
          <w:tab w:pos="2751" w:val="left" w:leader="none"/>
          <w:tab w:pos="4558" w:val="left" w:leader="none"/>
        </w:tabs>
        <w:spacing w:before="79"/>
        <w:ind w:left="86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100"/>
          <w:position w:val="-1"/>
          <w:sz w:val="16"/>
          <w:szCs w:val="16"/>
        </w:rPr>
        <w:t>IQ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5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5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1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2"/>
          <w:w w:val="100"/>
          <w:position w:val="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IQ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480" w:right="1120"/>
          <w:cols w:num="3" w:equalWidth="0">
            <w:col w:w="1073" w:space="40"/>
            <w:col w:w="797" w:space="433"/>
            <w:col w:w="7297"/>
          </w:cols>
        </w:sectPr>
      </w:pPr>
    </w:p>
    <w:p>
      <w:pPr>
        <w:spacing w:line="160" w:lineRule="exact" w:before="6"/>
        <w:rPr>
          <w:sz w:val="16"/>
          <w:szCs w:val="16"/>
        </w:rPr>
      </w:pPr>
      <w:r>
        <w:rPr/>
        <w:pict>
          <v:group style="position:absolute;margin-left:81pt;margin-top:740.969971pt;width:468pt;height:.1pt;mso-position-horizontal-relative:page;mso-position-vertical-relative:page;z-index:-10626" coordorigin="1620,14819" coordsize="9360,2">
            <v:shape style="position:absolute;left:1620;top:14819;width:9360;height:2" coordorigin="1620,14819" coordsize="9360,0" path="m1620,14819l10980,14819e" filled="f" stroked="t" strokeweight="1.120pt" strokecolor="#000000">
              <v:path arrowok="t"/>
            </v:shape>
            <w10:wrap type="none"/>
          </v:group>
        </w:pict>
      </w: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9"/>
        <w:ind w:left="0" w:right="839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9"/>
        <w:ind w:left="118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(A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Multiphase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Sy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hronous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Buck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converter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6"/>
        <w:ind w:left="1187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(B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Gate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pulse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of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inductor</w:t>
      </w:r>
      <w:r>
        <w:rPr>
          <w:rFonts w:ascii="Arial" w:hAnsi="Arial" w:cs="Arial" w:eastAsia="Arial"/>
          <w:b w:val="0"/>
          <w:bCs w:val="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cur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ent</w:t>
      </w:r>
      <w:r>
        <w:rPr>
          <w:rFonts w:ascii="Arial" w:hAnsi="Arial" w:cs="Arial" w:eastAsia="Arial"/>
          <w:b w:val="0"/>
          <w:bCs w:val="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L1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45"/>
        <w:ind w:left="1187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(C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Gate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pulse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of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In</w:t>
      </w:r>
      <w:r>
        <w:rPr>
          <w:rFonts w:ascii="Arial" w:hAnsi="Arial" w:cs="Arial" w:eastAsia="Arial"/>
          <w:b w:val="0"/>
          <w:bCs w:val="0"/>
          <w:spacing w:val="1"/>
          <w:w w:val="100"/>
          <w:position w:val="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cto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1"/>
          <w:w w:val="100"/>
          <w:position w:val="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rre</w:t>
      </w:r>
      <w:r>
        <w:rPr>
          <w:rFonts w:ascii="Arial" w:hAnsi="Arial" w:cs="Arial" w:eastAsia="Arial"/>
          <w:b w:val="0"/>
          <w:bCs w:val="0"/>
          <w:spacing w:val="1"/>
          <w:w w:val="100"/>
          <w:position w:val="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L2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43"/>
        <w:ind w:left="1187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(D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Gate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pulse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of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In</w:t>
      </w:r>
      <w:r>
        <w:rPr>
          <w:rFonts w:ascii="Arial" w:hAnsi="Arial" w:cs="Arial" w:eastAsia="Arial"/>
          <w:b w:val="0"/>
          <w:bCs w:val="0"/>
          <w:spacing w:val="1"/>
          <w:w w:val="100"/>
          <w:position w:val="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cto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1"/>
          <w:w w:val="100"/>
          <w:position w:val="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rre</w:t>
      </w:r>
      <w:r>
        <w:rPr>
          <w:rFonts w:ascii="Arial" w:hAnsi="Arial" w:cs="Arial" w:eastAsia="Arial"/>
          <w:b w:val="0"/>
          <w:bCs w:val="0"/>
          <w:spacing w:val="1"/>
          <w:w w:val="100"/>
          <w:position w:val="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L3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45"/>
        <w:ind w:left="1187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(E)</w:t>
      </w:r>
      <w:r>
        <w:rPr>
          <w:rFonts w:ascii="Arial" w:hAnsi="Arial" w:cs="Arial" w:eastAsia="Arial"/>
          <w:b/>
          <w:bCs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Inp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cur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ent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-3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line="240" w:lineRule="exact" w:before="5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pgSz w:w="12240" w:h="15840"/>
          <w:pgMar w:header="477" w:footer="747" w:top="1060" w:bottom="940" w:left="1120" w:right="1480"/>
        </w:sectPr>
      </w:pPr>
    </w:p>
    <w:p>
      <w:pPr>
        <w:pStyle w:val="Heading2"/>
        <w:spacing w:before="71"/>
        <w:ind w:right="2600"/>
        <w:jc w:val="both"/>
        <w:rPr>
          <w:b w:val="0"/>
          <w:bCs w:val="0"/>
        </w:rPr>
      </w:pPr>
      <w:r>
        <w:rPr/>
        <w:pict>
          <v:group style="position:absolute;margin-left:63pt;margin-top:-9.862014pt;width:468pt;height:.1pt;mso-position-horizontal-relative:page;mso-position-vertical-relative:paragraph;z-index:-10621" coordorigin="1260,-197" coordsize="9360,2">
            <v:shape style="position:absolute;left:1260;top:-197;width:9360;height:2" coordorigin="1260,-197" coordsize="9360,0" path="m1260,-197l10620,-197e" filled="f" stroked="t" strokeweight="1.120pt" strokecolor="#000000">
              <v:path arrowok="t"/>
            </v:shape>
            <w10:wrap type="none"/>
          </v:group>
        </w:pict>
      </w:r>
      <w:bookmarkStart w:name="Boost Converter" w:id="20"/>
      <w:bookmarkEnd w:id="20"/>
      <w:r>
        <w:rPr/>
      </w:r>
      <w:r>
        <w:rPr>
          <w:spacing w:val="0"/>
          <w:w w:val="100"/>
        </w:rPr>
        <w:t>Boost</w:t>
      </w:r>
      <w:r>
        <w:rPr>
          <w:spacing w:val="-18"/>
          <w:w w:val="100"/>
        </w:rPr>
        <w:t> </w:t>
      </w:r>
      <w:r>
        <w:rPr>
          <w:spacing w:val="0"/>
          <w:w w:val="100"/>
        </w:rPr>
        <w:t>Co</w:t>
      </w:r>
      <w:r>
        <w:rPr>
          <w:spacing w:val="-1"/>
          <w:w w:val="100"/>
        </w:rPr>
        <w:t>n</w:t>
      </w:r>
      <w:r>
        <w:rPr>
          <w:spacing w:val="0"/>
          <w:w w:val="100"/>
        </w:rPr>
        <w:t>verter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5" w:lineRule="auto"/>
        <w:ind w:right="2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os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imp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ies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ly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pro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av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basi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hem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switching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wavefor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os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nv</w:t>
      </w:r>
      <w:r>
        <w:rPr>
          <w:b w:val="0"/>
          <w:bCs w:val="0"/>
          <w:spacing w:val="-1"/>
          <w:w w:val="100"/>
        </w:rPr>
        <w:t>ert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hyperlink w:history="true" w:anchor="_bookmark8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4</w:t>
        </w:r>
      </w:hyperlink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0"/>
        <w:jc w:val="both"/>
      </w:pP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os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(</w:t>
      </w:r>
      <w:r>
        <w:rPr>
          <w:b w:val="0"/>
          <w:bCs w:val="0"/>
          <w:spacing w:val="0"/>
          <w:w w:val="100"/>
        </w:rPr>
        <w:t>L)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plac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sourc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5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urce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ed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throu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2"/>
          <w:w w:val="100"/>
        </w:rPr>
        <w:t>D</w:t>
      </w:r>
      <w:r>
        <w:rPr>
          <w:b w:val="0"/>
          <w:bCs w:val="0"/>
          <w:spacing w:val="-1"/>
          <w:w w:val="100"/>
          <w:sz w:val="14"/>
          <w:szCs w:val="14"/>
        </w:rPr>
        <w:t>1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stead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op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tion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14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per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"/>
          <w:w w:val="100"/>
        </w:rPr>
        <w:t>ovid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erg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1"/>
        <w:jc w:val="both"/>
      </w:pP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1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period,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inductor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cu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rent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(I</w:t>
      </w:r>
      <w:r>
        <w:rPr>
          <w:b w:val="0"/>
          <w:bCs w:val="0"/>
          <w:spacing w:val="-1"/>
          <w:w w:val="100"/>
          <w:sz w:val="14"/>
          <w:szCs w:val="14"/>
        </w:rPr>
        <w:t>L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flows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roug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14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pli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forwar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irection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hyperlink w:history="true" w:anchor="_bookmark8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4</w:t>
        </w:r>
        <w:r>
          <w:rPr>
            <w:b w:val="0"/>
            <w:bCs w:val="0"/>
            <w:spacing w:val="17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(C)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rises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li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earl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"/>
          <w:w w:val="100"/>
        </w:rPr>
        <w:t>esen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val</w:t>
      </w:r>
      <w:r>
        <w:rPr>
          <w:b w:val="0"/>
          <w:bCs w:val="0"/>
          <w:spacing w:val="0"/>
          <w:w w:val="100"/>
        </w:rPr>
        <w:t>ue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-1"/>
          <w:w w:val="100"/>
          <w:sz w:val="14"/>
          <w:szCs w:val="14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34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  <w:sz w:val="14"/>
          <w:szCs w:val="14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2,</w:t>
      </w:r>
      <w:r>
        <w:rPr>
          <w:b w:val="0"/>
          <w:bCs w:val="0"/>
          <w:spacing w:val="33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hyperlink w:history="true" w:anchor="_bookmark8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4</w:t>
        </w:r>
        <w:r>
          <w:rPr>
            <w:b w:val="0"/>
            <w:bCs w:val="0"/>
            <w:spacing w:val="26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(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urin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thi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20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37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erio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ad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  <w:sz w:val="14"/>
          <w:szCs w:val="14"/>
        </w:rPr>
        <w:t>OU</w:t>
      </w:r>
      <w:r>
        <w:rPr>
          <w:b w:val="0"/>
          <w:bCs w:val="0"/>
          <w:spacing w:val="0"/>
          <w:w w:val="100"/>
          <w:sz w:val="14"/>
          <w:szCs w:val="14"/>
        </w:rPr>
        <w:t>T</w:t>
      </w:r>
      <w:r>
        <w:rPr>
          <w:b w:val="0"/>
          <w:bCs w:val="0"/>
          <w:spacing w:val="22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sup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lie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acito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acito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valu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sh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sup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loa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tim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9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minimu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specifi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droo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ge.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5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Heading3"/>
        <w:ind w:right="716"/>
        <w:jc w:val="both"/>
        <w:rPr>
          <w:b w:val="0"/>
          <w:bCs w:val="0"/>
        </w:rPr>
      </w:pPr>
      <w:r>
        <w:rPr/>
        <w:pict>
          <v:group style="position:absolute;margin-left:62.710011pt;margin-top:12.449874pt;width:468.579995pt;height:384.039995pt;mso-position-horizontal-relative:page;mso-position-vertical-relative:paragraph;z-index:-10612" coordorigin="1254,249" coordsize="9372,7681">
            <v:group style="position:absolute;left:1265;top:260;width:9355;height:2" coordorigin="1265,260" coordsize="9355,2">
              <v:shape style="position:absolute;left:1265;top:260;width:9355;height:2" coordorigin="1265,260" coordsize="9355,0" path="m1265,260l10620,260e" filled="f" stroked="t" strokeweight=".58001pt" strokecolor="#000000">
                <v:path arrowok="t"/>
              </v:shape>
            </v:group>
            <v:group style="position:absolute;left:10615;top:260;width:2;height:7664" coordorigin="10615,260" coordsize="2,7664">
              <v:shape style="position:absolute;left:10615;top:260;width:2;height:7664" coordorigin="10615,260" coordsize="0,7664" path="m10615,260l10615,7924e" filled="f" stroked="t" strokeweight=".579980pt" strokecolor="#000000">
                <v:path arrowok="t"/>
              </v:shape>
            </v:group>
            <v:group style="position:absolute;left:1260;top:7919;width:9355;height:2" coordorigin="1260,7919" coordsize="9355,2">
              <v:shape style="position:absolute;left:1260;top:7919;width:9355;height:2" coordorigin="1260,7919" coordsize="9355,0" path="m1260,7919l10615,7919e" filled="f" stroked="t" strokeweight=".579980pt" strokecolor="#000000">
                <v:path arrowok="t"/>
              </v:shape>
            </v:group>
            <v:group style="position:absolute;left:1265;top:255;width:2;height:7664" coordorigin="1265,255" coordsize="2,7664">
              <v:shape style="position:absolute;left:1265;top:255;width:2;height:7664" coordorigin="1265,255" coordsize="0,7664" path="m1265,255l1265,7919e" filled="f" stroked="t" strokeweight=".58001pt" strokecolor="#000000">
                <v:path arrowok="t"/>
              </v:shape>
            </v:group>
            <w10:wrap type="none"/>
          </v:group>
        </w:pict>
      </w:r>
      <w:bookmarkStart w:name="FIGURE 4: Boost Converter" w:id="21"/>
      <w:bookmarkEnd w:id="21"/>
      <w:r>
        <w:rPr/>
      </w:r>
      <w:bookmarkStart w:name="_bookmark8" w:id="22"/>
      <w:bookmarkEnd w:id="22"/>
      <w:r>
        <w:rPr/>
      </w:r>
      <w:r>
        <w:rPr>
          <w:spacing w:val="0"/>
          <w:w w:val="100"/>
        </w:rPr>
        <w:t>FIG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RE</w:t>
      </w:r>
      <w:r>
        <w:rPr>
          <w:spacing w:val="-4"/>
          <w:w w:val="100"/>
        </w:rPr>
        <w:t> </w:t>
      </w:r>
      <w:r>
        <w:rPr>
          <w:spacing w:val="0"/>
          <w:w w:val="100"/>
        </w:rPr>
        <w:t>4:</w:t>
      </w:r>
      <w:r>
        <w:rPr>
          <w:spacing w:val="0"/>
          <w:w w:val="100"/>
        </w:rPr>
        <w:t>         </w:t>
      </w:r>
      <w:r>
        <w:rPr>
          <w:spacing w:val="15"/>
          <w:w w:val="100"/>
        </w:rPr>
        <w:t> </w:t>
      </w:r>
      <w:r>
        <w:rPr>
          <w:spacing w:val="0"/>
          <w:w w:val="100"/>
        </w:rPr>
        <w:t>B</w:t>
      </w:r>
      <w:r>
        <w:rPr>
          <w:spacing w:val="1"/>
          <w:w w:val="100"/>
        </w:rPr>
        <w:t>O</w:t>
      </w:r>
      <w:r>
        <w:rPr>
          <w:spacing w:val="0"/>
          <w:w w:val="100"/>
        </w:rPr>
        <w:t>OST</w:t>
      </w:r>
      <w:r>
        <w:rPr>
          <w:spacing w:val="-1"/>
          <w:w w:val="100"/>
        </w:rPr>
        <w:t> </w:t>
      </w:r>
      <w:r>
        <w:rPr>
          <w:spacing w:val="0"/>
          <w:w w:val="100"/>
        </w:rPr>
        <w:t>CO</w:t>
      </w:r>
      <w:r>
        <w:rPr>
          <w:spacing w:val="1"/>
          <w:w w:val="100"/>
        </w:rPr>
        <w:t>N</w:t>
      </w:r>
      <w:r>
        <w:rPr>
          <w:spacing w:val="0"/>
          <w:w w:val="100"/>
        </w:rPr>
        <w:t>VERTER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2"/>
        <w:ind w:right="139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Dur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23"/>
          <w:w w:val="100"/>
        </w:rPr>
        <w:t>T</w:t>
      </w:r>
      <w:r>
        <w:rPr>
          <w:b w:val="0"/>
          <w:bCs w:val="0"/>
          <w:spacing w:val="0"/>
          <w:w w:val="100"/>
          <w:sz w:val="14"/>
          <w:szCs w:val="14"/>
        </w:rPr>
        <w:t>O</w:t>
      </w:r>
      <w:r>
        <w:rPr>
          <w:b w:val="0"/>
          <w:bCs w:val="0"/>
          <w:spacing w:val="-4"/>
          <w:w w:val="100"/>
          <w:sz w:val="14"/>
          <w:szCs w:val="14"/>
        </w:rPr>
        <w:t>F</w:t>
      </w:r>
      <w:r>
        <w:rPr>
          <w:b w:val="0"/>
          <w:bCs w:val="0"/>
          <w:spacing w:val="0"/>
          <w:w w:val="100"/>
          <w:sz w:val="14"/>
          <w:szCs w:val="14"/>
        </w:rPr>
        <w:t>F</w:t>
      </w:r>
      <w:r>
        <w:rPr>
          <w:b w:val="0"/>
          <w:bCs w:val="0"/>
          <w:spacing w:val="2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1"/>
          <w:w w:val="100"/>
        </w:rPr>
        <w:t>F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conti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ue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sam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store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nerg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cto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sourc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5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24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su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pli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erg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ad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0"/>
          <w:w w:val="99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compl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thro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output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cit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duri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13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per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(</w:t>
      </w:r>
      <w:r>
        <w:rPr>
          <w:b w:val="0"/>
          <w:bCs w:val="0"/>
          <w:spacing w:val="-22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-3"/>
          <w:w w:val="100"/>
          <w:sz w:val="14"/>
          <w:szCs w:val="14"/>
        </w:rPr>
        <w:t>F</w:t>
      </w:r>
      <w:r>
        <w:rPr>
          <w:b w:val="0"/>
          <w:bCs w:val="0"/>
          <w:spacing w:val="-1"/>
          <w:w w:val="100"/>
          <w:sz w:val="14"/>
          <w:szCs w:val="14"/>
        </w:rPr>
        <w:t>F</w:t>
      </w:r>
      <w:r>
        <w:rPr>
          <w:b w:val="0"/>
          <w:bCs w:val="0"/>
          <w:spacing w:val="-1"/>
          <w:w w:val="100"/>
        </w:rPr>
        <w:t>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Durin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this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-3"/>
          <w:w w:val="100"/>
          <w:sz w:val="14"/>
          <w:szCs w:val="14"/>
        </w:rPr>
        <w:t>F</w:t>
      </w:r>
      <w:r>
        <w:rPr>
          <w:b w:val="0"/>
          <w:bCs w:val="0"/>
          <w:spacing w:val="0"/>
          <w:w w:val="100"/>
          <w:sz w:val="14"/>
          <w:szCs w:val="14"/>
        </w:rPr>
        <w:t>F</w:t>
      </w:r>
      <w:r>
        <w:rPr>
          <w:b w:val="0"/>
          <w:bCs w:val="0"/>
          <w:spacing w:val="19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peri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flow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throu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6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et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ee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21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1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OU</w:t>
      </w:r>
      <w:r>
        <w:rPr>
          <w:b w:val="0"/>
          <w:bCs w:val="0"/>
          <w:spacing w:val="0"/>
          <w:w w:val="100"/>
          <w:sz w:val="14"/>
          <w:szCs w:val="14"/>
        </w:rPr>
        <w:t>T</w:t>
      </w:r>
      <w:r>
        <w:rPr>
          <w:b w:val="0"/>
          <w:bCs w:val="0"/>
          <w:spacing w:val="9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ppl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rev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irection,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show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2"/>
          <w:w w:val="100"/>
        </w:rPr>
        <w:t> </w:t>
      </w:r>
      <w:hyperlink w:history="true" w:anchor="_bookmark8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4</w:t>
        </w:r>
        <w:r>
          <w:rPr>
            <w:b w:val="0"/>
            <w:bCs w:val="0"/>
            <w:spacing w:val="12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(C)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herefore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nductor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ecrease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prese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valu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-1"/>
          <w:w w:val="100"/>
          <w:sz w:val="14"/>
          <w:szCs w:val="14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16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L</w:t>
      </w:r>
      <w:r>
        <w:rPr>
          <w:b w:val="0"/>
          <w:bCs w:val="0"/>
          <w:spacing w:val="-1"/>
          <w:w w:val="100"/>
          <w:sz w:val="14"/>
          <w:szCs w:val="14"/>
        </w:rPr>
        <w:t>1</w:t>
      </w:r>
      <w:r>
        <w:rPr>
          <w:b w:val="0"/>
          <w:bCs w:val="0"/>
          <w:spacing w:val="0"/>
          <w:w w:val="100"/>
          <w:sz w:val="14"/>
          <w:szCs w:val="14"/>
        </w:rPr>
        <w:t>,</w:t>
      </w:r>
      <w:r>
        <w:rPr>
          <w:b w:val="0"/>
          <w:bCs w:val="0"/>
          <w:spacing w:val="17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hyperlink w:history="true" w:anchor="_bookmark8">
        <w:r>
          <w:rPr>
            <w:b w:val="0"/>
            <w:bCs w:val="0"/>
            <w:spacing w:val="-1"/>
            <w:w w:val="100"/>
          </w:rPr>
          <w:t>Fi</w:t>
        </w:r>
        <w:r>
          <w:rPr>
            <w:b w:val="0"/>
            <w:bCs w:val="0"/>
            <w:spacing w:val="0"/>
            <w:w w:val="100"/>
          </w:rPr>
          <w:t>g</w:t>
        </w:r>
        <w:r>
          <w:rPr>
            <w:b w:val="0"/>
            <w:bCs w:val="0"/>
            <w:spacing w:val="-1"/>
            <w:w w:val="100"/>
          </w:rPr>
          <w:t>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4</w:t>
        </w:r>
        <w:r>
          <w:rPr>
            <w:b w:val="0"/>
            <w:bCs w:val="0"/>
            <w:spacing w:val="0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(D).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4"/>
        <w:ind w:right="1051"/>
        <w:jc w:val="both"/>
      </w:pPr>
      <w:r>
        <w:rPr>
          <w:b w:val="0"/>
          <w:bCs w:val="0"/>
          <w:spacing w:val="0"/>
          <w:w w:val="100"/>
        </w:rPr>
        <w:t>CONTIN</w:t>
      </w:r>
      <w:r>
        <w:rPr>
          <w:b w:val="0"/>
          <w:bCs w:val="0"/>
          <w:spacing w:val="1"/>
          <w:w w:val="100"/>
        </w:rPr>
        <w:t>U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1"/>
          <w:w w:val="100"/>
        </w:rPr>
        <w:t>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8"/>
          <w:w w:val="100"/>
        </w:rPr>
        <w:t> </w:t>
      </w:r>
      <w:r>
        <w:rPr>
          <w:b w:val="0"/>
          <w:bCs w:val="0"/>
          <w:spacing w:val="0"/>
          <w:w w:val="100"/>
        </w:rPr>
        <w:t>COND</w:t>
      </w:r>
      <w:r>
        <w:rPr>
          <w:b w:val="0"/>
          <w:bCs w:val="0"/>
          <w:spacing w:val="1"/>
          <w:w w:val="100"/>
        </w:rPr>
        <w:t>U</w:t>
      </w:r>
      <w:r>
        <w:rPr>
          <w:b w:val="0"/>
          <w:bCs w:val="0"/>
          <w:spacing w:val="0"/>
          <w:w w:val="100"/>
        </w:rPr>
        <w:t>CTION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0"/>
          <w:w w:val="100"/>
        </w:rPr>
        <w:t>MODE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4" w:lineRule="auto" w:before="96"/>
        <w:ind w:right="140"/>
        <w:jc w:val="both"/>
      </w:pP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4"/>
          <w:w w:val="100"/>
        </w:rPr>
        <w:t> </w:t>
      </w:r>
      <w:hyperlink w:history="true" w:anchor="_bookmark8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4</w:t>
        </w:r>
        <w:r>
          <w:rPr>
            <w:b w:val="0"/>
            <w:bCs w:val="0"/>
            <w:spacing w:val="12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(D)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ind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conti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uou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26"/>
          <w:w w:val="100"/>
        </w:rPr>
        <w:t> </w:t>
      </w:r>
      <w:r>
        <w:rPr>
          <w:b w:val="0"/>
          <w:bCs w:val="0"/>
          <w:spacing w:val="-1"/>
          <w:w w:val="100"/>
        </w:rPr>
        <w:t>neve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6"/>
          <w:w w:val="100"/>
        </w:rPr>
        <w:t> </w:t>
      </w:r>
      <w:r>
        <w:rPr>
          <w:b w:val="0"/>
          <w:bCs w:val="0"/>
          <w:spacing w:val="-1"/>
          <w:w w:val="100"/>
        </w:rPr>
        <w:t>reac</w:t>
      </w:r>
      <w:r>
        <w:rPr>
          <w:b w:val="0"/>
          <w:bCs w:val="0"/>
          <w:spacing w:val="0"/>
          <w:w w:val="100"/>
        </w:rPr>
        <w:t>hes</w:t>
      </w:r>
      <w:r>
        <w:rPr>
          <w:b w:val="0"/>
          <w:bCs w:val="0"/>
          <w:spacing w:val="-26"/>
          <w:w w:val="100"/>
        </w:rPr>
        <w:t> 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6"/>
          <w:w w:val="100"/>
        </w:rPr>
        <w:t> </w:t>
      </w:r>
      <w:r>
        <w:rPr>
          <w:b w:val="0"/>
          <w:bCs w:val="0"/>
          <w:spacing w:val="-1"/>
          <w:w w:val="100"/>
        </w:rPr>
        <w:t>duri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26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6"/>
          <w:w w:val="100"/>
        </w:rPr>
        <w:t> </w:t>
      </w:r>
      <w:r>
        <w:rPr>
          <w:b w:val="0"/>
          <w:bCs w:val="0"/>
          <w:spacing w:val="-1"/>
          <w:w w:val="100"/>
        </w:rPr>
        <w:t>switch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cycl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(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-1"/>
          <w:w w:val="100"/>
        </w:rPr>
        <w:t>)</w:t>
      </w:r>
      <w:r>
        <w:rPr>
          <w:b w:val="0"/>
          <w:bCs w:val="0"/>
          <w:spacing w:val="0"/>
          <w:w w:val="100"/>
        </w:rPr>
        <w:t>;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erefore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metho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kno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nuo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whic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rel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-1"/>
          <w:w w:val="100"/>
        </w:rPr>
        <w:t> </w:t>
      </w:r>
      <w:hyperlink w:history="true" w:anchor="_bookmark9">
        <w:r>
          <w:rPr>
            <w:b w:val="0"/>
            <w:bCs w:val="0"/>
            <w:spacing w:val="-1"/>
            <w:w w:val="100"/>
          </w:rPr>
          <w:t>Equ</w:t>
        </w:r>
        <w:r>
          <w:rPr>
            <w:b w:val="0"/>
            <w:bCs w:val="0"/>
            <w:spacing w:val="0"/>
            <w:w w:val="100"/>
          </w:rPr>
          <w:t>a</w:t>
        </w:r>
        <w:r>
          <w:rPr>
            <w:b w:val="0"/>
            <w:bCs w:val="0"/>
            <w:spacing w:val="-1"/>
            <w:w w:val="100"/>
          </w:rPr>
          <w:t>t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o</w:t>
        </w:r>
        <w:r>
          <w:rPr>
            <w:b w:val="0"/>
            <w:bCs w:val="0"/>
            <w:spacing w:val="0"/>
            <w:w w:val="100"/>
          </w:rPr>
          <w:t>n</w:t>
        </w:r>
        <w:r>
          <w:rPr>
            <w:b w:val="0"/>
            <w:bCs w:val="0"/>
            <w:spacing w:val="-3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5.</w:t>
      </w:r>
      <w:r>
        <w:rPr>
          <w:b w:val="0"/>
          <w:bCs w:val="0"/>
          <w:spacing w:val="0"/>
          <w:w w:val="100"/>
        </w:rPr>
      </w:r>
    </w:p>
    <w:p>
      <w:pPr>
        <w:spacing w:after="0" w:line="254" w:lineRule="auto"/>
        <w:jc w:val="both"/>
        <w:sectPr>
          <w:type w:val="continuous"/>
          <w:pgSz w:w="12240" w:h="15840"/>
          <w:pgMar w:top="1320" w:bottom="760" w:left="1120" w:right="1480"/>
          <w:cols w:num="2" w:equalWidth="0">
            <w:col w:w="4463" w:space="577"/>
            <w:col w:w="4600"/>
          </w:cols>
        </w:sectPr>
      </w:pP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0" w:right="385" w:firstLine="0"/>
        <w:jc w:val="righ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73.020004pt;margin-top:9.463755pt;width:150.04pt;height:73.06pt;mso-position-horizontal-relative:page;mso-position-vertical-relative:paragraph;z-index:-10619" coordorigin="3460,189" coordsize="3001,1461">
            <v:group style="position:absolute;left:3530;top:390;width:2;height:464" coordorigin="3530,390" coordsize="2,464">
              <v:shape style="position:absolute;left:3530;top:390;width:2;height:464" coordorigin="3530,390" coordsize="0,464" path="m3530,390l3530,854e" filled="f" stroked="t" strokeweight=".580pt" strokecolor="#000000">
                <v:path arrowok="t"/>
              </v:shape>
            </v:group>
            <v:group style="position:absolute;left:3470;top:503;width:112;height:96" coordorigin="3470,503" coordsize="112,96">
              <v:shape style="position:absolute;left:3470;top:503;width:112;height:96" coordorigin="3470,503" coordsize="112,96" path="m3528,503l3470,599,3484,594,3498,590,3512,588,3527,587,3575,587,3534,515,3528,503xe" filled="t" fillcolor="#000000" stroked="f">
                <v:path arrowok="t"/>
                <v:fill type="solid"/>
              </v:shape>
              <v:shape style="position:absolute;left:3470;top:503;width:112;height:96" coordorigin="3470,503" coordsize="112,96" path="m3575,587l3527,587,3541,588,3556,590,3569,594,3582,599,3575,587xe" filled="t" fillcolor="#000000" stroked="f">
                <v:path arrowok="t"/>
                <v:fill type="solid"/>
              </v:shape>
            </v:group>
            <v:group style="position:absolute;left:3524;top:1184;width:2;height:404" coordorigin="3524,1184" coordsize="2,404">
              <v:shape style="position:absolute;left:3524;top:1184;width:2;height:404" coordorigin="3524,1184" coordsize="0,404" path="m3524,1184l3524,1589e" filled="f" stroked="t" strokeweight=".580pt" strokecolor="#000000">
                <v:path arrowok="t"/>
              </v:shape>
            </v:group>
            <v:group style="position:absolute;left:3470;top:1397;width:112;height:94" coordorigin="3470,1397" coordsize="112,94">
              <v:shape style="position:absolute;left:3470;top:1397;width:112;height:94" coordorigin="3470,1397" coordsize="112,94" path="m3470,1397l3521,1480,3528,1490,3575,1409,3527,1409,3512,1408,3498,1405,3484,1402,3470,1397xe" filled="t" fillcolor="#000000" stroked="f">
                <v:path arrowok="t"/>
                <v:fill type="solid"/>
              </v:shape>
              <v:shape style="position:absolute;left:3470;top:1397;width:112;height:94" coordorigin="3470,1397" coordsize="112,94" path="m3582,1397l3569,1402,3556,1405,3541,1408,3527,1409,3575,1409,3582,1397xe" filled="t" fillcolor="#000000" stroked="f">
                <v:path arrowok="t"/>
                <v:fill type="solid"/>
              </v:shape>
            </v:group>
            <v:group style="position:absolute;left:5855;top:1038;width:367;height:2" coordorigin="5855,1038" coordsize="367,2">
              <v:shape style="position:absolute;left:5855;top:1038;width:367;height:2" coordorigin="5855,1038" coordsize="367,0" path="m5855,1038l6222,1038e" filled="f" stroked="t" strokeweight=".58001pt" strokecolor="#000000">
                <v:path arrowok="t"/>
              </v:shape>
            </v:group>
            <v:group style="position:absolute;left:5855;top:960;width:367;height:2" coordorigin="5855,960" coordsize="367,2">
              <v:shape style="position:absolute;left:5855;top:960;width:367;height:2" coordorigin="5855,960" coordsize="367,0" path="m5855,960l6222,960e" filled="f" stroked="t" strokeweight=".579980pt" strokecolor="#000000">
                <v:path arrowok="t"/>
              </v:shape>
            </v:group>
            <v:group style="position:absolute;left:6038;top:1033;width:2;height:556" coordorigin="6038,1033" coordsize="2,556">
              <v:shape style="position:absolute;left:6038;top:1033;width:2;height:556" coordorigin="6038,1033" coordsize="0,556" path="m6038,1033l6038,1589e" filled="f" stroked="t" strokeweight=".58001pt" strokecolor="#000000">
                <v:path arrowok="t"/>
              </v:shape>
            </v:group>
            <v:group style="position:absolute;left:6038;top:395;width:2;height:575" coordorigin="6038,395" coordsize="2,575">
              <v:shape style="position:absolute;left:6038;top:395;width:2;height:575" coordorigin="6038,395" coordsize="0,575" path="m6038,395l6038,970e" filled="f" stroked="t" strokeweight=".58001pt" strokecolor="#000000">
                <v:path arrowok="t"/>
              </v:shape>
            </v:group>
            <v:group style="position:absolute;left:4598;top:402;width:1804;height:2" coordorigin="4598,402" coordsize="1804,2">
              <v:shape style="position:absolute;left:4598;top:402;width:1804;height:2" coordorigin="4598,402" coordsize="1804,0" path="m4598,402l6402,402e" filled="f" stroked="t" strokeweight=".58001pt" strokecolor="#000000">
                <v:path arrowok="t"/>
              </v:shape>
            </v:group>
            <v:group style="position:absolute;left:3498;top:1586;width:2879;height:2" coordorigin="3498,1586" coordsize="2879,2">
              <v:shape style="position:absolute;left:3498;top:1586;width:2879;height:2" coordorigin="3498,1586" coordsize="2879,0" path="m3498,1586l6377,1586e" filled="f" stroked="t" strokeweight=".579980pt" strokecolor="#000000">
                <v:path arrowok="t"/>
              </v:shape>
            </v:group>
            <v:group style="position:absolute;left:4596;top:882;width:368;height:2" coordorigin="4596,882" coordsize="368,2">
              <v:shape style="position:absolute;left:4596;top:882;width:368;height:2" coordorigin="4596,882" coordsize="368,0" path="m4596,882l4964,882e" filled="f" stroked="t" strokeweight=".579980pt" strokecolor="#000000">
                <v:path arrowok="t"/>
              </v:shape>
            </v:group>
            <v:group style="position:absolute;left:4596;top:1117;width:368;height:2" coordorigin="4596,1117" coordsize="368,2">
              <v:shape style="position:absolute;left:4596;top:1117;width:368;height:2" coordorigin="4596,1117" coordsize="368,0" path="m4596,1117l4964,1117e" filled="f" stroked="t" strokeweight=".67001pt" strokecolor="#000000">
                <v:path arrowok="t"/>
              </v:shape>
            </v:group>
            <v:group style="position:absolute;left:5138;top:790;width:2;height:414" coordorigin="5138,790" coordsize="2,414">
              <v:shape style="position:absolute;left:5138;top:790;width:2;height:414" coordorigin="5138,790" coordsize="0,414" path="m5138,790l5138,1204e" filled="f" stroked="t" strokeweight=".58001pt" strokecolor="#000000">
                <v:path arrowok="t"/>
              </v:shape>
            </v:group>
            <v:group style="position:absolute;left:5074;top:941;width:133;height:119" coordorigin="5074,941" coordsize="133,119">
              <v:shape style="position:absolute;left:5074;top:941;width:133;height:119" coordorigin="5074,941" coordsize="133,119" path="m5138,941l5074,1060,5207,1060,5138,941xe" filled="t" fillcolor="#FFFDFF" stroked="f">
                <v:path arrowok="t"/>
                <v:fill type="solid"/>
              </v:shape>
            </v:group>
            <v:group style="position:absolute;left:5069;top:1055;width:5;height:10" coordorigin="5069,1055" coordsize="5,10">
              <v:shape style="position:absolute;left:5069;top:1055;width:5;height:10" coordorigin="5069,1055" coordsize="5,10" path="m5069,1060l5074,1060e" filled="f" stroked="t" strokeweight=".58001pt" strokecolor="#000000">
                <v:path arrowok="t"/>
              </v:shape>
            </v:group>
            <v:group style="position:absolute;left:5074;top:1055;width:142;height:10" coordorigin="5074,1055" coordsize="142,10">
              <v:shape style="position:absolute;left:5074;top:1055;width:142;height:10" coordorigin="5074,1055" coordsize="142,10" path="m5207,1055l5074,1055,5074,1064,5215,1064,5212,1057,5207,1055xe" filled="t" fillcolor="#000000" stroked="f">
                <v:path arrowok="t"/>
                <v:fill type="solid"/>
              </v:shape>
            </v:group>
            <v:group style="position:absolute;left:5135;top:931;width:77;height:131" coordorigin="5135,931" coordsize="77,131">
              <v:shape style="position:absolute;left:5135;top:931;width:77;height:131" coordorigin="5135,931" coordsize="77,131" path="m5138,931l5135,938,5135,943,5203,1062,5212,1057,5143,938,5138,931xe" filled="t" fillcolor="#000000" stroked="f">
                <v:path arrowok="t"/>
                <v:fill type="solid"/>
              </v:shape>
            </v:group>
            <v:group style="position:absolute;left:5068;top:1057;width:11;height:8" coordorigin="5068,1057" coordsize="11,8">
              <v:shape style="position:absolute;left:5068;top:1057;width:11;height:8" coordorigin="5068,1057" coordsize="11,8" path="m5070,1057l5068,1061,5076,1066,5078,1062,5070,1057xe" filled="t" fillcolor="#000000" stroked="f">
                <v:path arrowok="t"/>
                <v:fill type="solid"/>
              </v:shape>
            </v:group>
            <v:group style="position:absolute;left:5070;top:938;width:73;height:124" coordorigin="5070,938" coordsize="73,124">
              <v:shape style="position:absolute;left:5070;top:938;width:73;height:124" coordorigin="5070,938" coordsize="73,124" path="m5135,938l5070,1057,5078,1062,5143,943,5135,938xe" filled="t" fillcolor="#000000" stroked="f">
                <v:path arrowok="t"/>
                <v:fill type="solid"/>
              </v:shape>
            </v:group>
            <v:group style="position:absolute;left:5069;top:941;width:143;height:2" coordorigin="5069,941" coordsize="143,2">
              <v:shape style="position:absolute;left:5069;top:941;width:143;height:2" coordorigin="5069,941" coordsize="143,0" path="m5069,941l5212,941e" filled="f" stroked="t" strokeweight=".58001pt" strokecolor="#000000">
                <v:path arrowok="t"/>
              </v:shape>
            </v:group>
            <v:group style="position:absolute;left:4960;top:395;width:2;height:492" coordorigin="4960,395" coordsize="2,492">
              <v:shape style="position:absolute;left:4960;top:395;width:2;height:492" coordorigin="4960,395" coordsize="0,492" path="m4960,395l4960,887e" filled="f" stroked="t" strokeweight=".58001pt" strokecolor="#000000">
                <v:path arrowok="t"/>
              </v:shape>
            </v:group>
            <v:group style="position:absolute;left:4660;top:1001;width:305;height:2" coordorigin="4660,1001" coordsize="305,2">
              <v:shape style="position:absolute;left:4660;top:1001;width:305;height:2" coordorigin="4660,1001" coordsize="305,0" path="m4660,1001l4964,1001e" filled="f" stroked="t" strokeweight=".58001pt" strokecolor="#000000">
                <v:path arrowok="t"/>
              </v:shape>
            </v:group>
            <v:group style="position:absolute;left:4601;top:966;width:82;height:68" coordorigin="4601,966" coordsize="82,68">
              <v:shape style="position:absolute;left:4601;top:966;width:82;height:68" coordorigin="4601,966" coordsize="82,68" path="m4682,966l4610,996,4601,1001,4673,1031,4682,1034,4676,1018,4675,1001,4676,983,4682,966xe" filled="t" fillcolor="#000000" stroked="f">
                <v:path arrowok="t"/>
                <v:fill type="solid"/>
              </v:shape>
            </v:group>
            <v:group style="position:absolute;left:4596;top:850;width:10;height:68" coordorigin="4596,850" coordsize="10,68">
              <v:shape style="position:absolute;left:4596;top:850;width:10;height:68" coordorigin="4596,850" coordsize="10,68" path="m4596,884l4606,884e" filled="f" stroked="t" strokeweight="3.52pt" strokecolor="#000000">
                <v:path arrowok="t"/>
              </v:shape>
            </v:group>
            <v:group style="position:absolute;left:4596;top:955;width:10;height:88" coordorigin="4596,955" coordsize="10,88">
              <v:shape style="position:absolute;left:4596;top:955;width:10;height:88" coordorigin="4596,955" coordsize="10,88" path="m4601,955l4601,1043e" filled="f" stroked="t" strokeweight=".580pt" strokecolor="#000000">
                <v:path arrowok="t"/>
              </v:shape>
            </v:group>
            <v:group style="position:absolute;left:4955;top:794;width:188;height:2" coordorigin="4955,794" coordsize="188,2">
              <v:shape style="position:absolute;left:4955;top:794;width:188;height:2" coordorigin="4955,794" coordsize="188,0" path="m4955,794l5143,794e" filled="f" stroked="t" strokeweight=".579980pt" strokecolor="#000000">
                <v:path arrowok="t"/>
              </v:shape>
            </v:group>
            <v:group style="position:absolute;left:4955;top:1194;width:188;height:2" coordorigin="4955,1194" coordsize="188,2">
              <v:shape style="position:absolute;left:4955;top:1194;width:188;height:2" coordorigin="4955,1194" coordsize="188,0" path="m4955,1194l5143,1194e" filled="f" stroked="t" strokeweight=".58001pt" strokecolor="#000000">
                <v:path arrowok="t"/>
              </v:shape>
            </v:group>
            <v:group style="position:absolute;left:4960;top:996;width:2;height:593" coordorigin="4960,996" coordsize="2,593">
              <v:shape style="position:absolute;left:4960;top:996;width:2;height:593" coordorigin="4960,996" coordsize="0,593" path="m4960,996l4960,1589e" filled="f" stroked="t" strokeweight=".58001pt" strokecolor="#000000">
                <v:path arrowok="t"/>
              </v:shape>
            </v:group>
            <v:group style="position:absolute;left:5476;top:346;width:136;height:115" coordorigin="5476,346" coordsize="136,115">
              <v:shape style="position:absolute;left:5476;top:346;width:136;height:115" coordorigin="5476,346" coordsize="136,115" path="m5476,346l5476,461,5611,402,5476,346xe" filled="t" fillcolor="#FFFDFF" stroked="f">
                <v:path arrowok="t"/>
                <v:fill type="solid"/>
              </v:shape>
            </v:group>
            <v:group style="position:absolute;left:5471;top:341;width:10;height:5" coordorigin="5471,341" coordsize="10,5">
              <v:shape style="position:absolute;left:5471;top:341;width:10;height:5" coordorigin="5471,341" coordsize="10,5" path="m5471,343l5480,343e" filled="f" stroked="t" strokeweight=".33999pt" strokecolor="#000000">
                <v:path arrowok="t"/>
              </v:shape>
            </v:group>
            <v:group style="position:absolute;left:5471;top:346;width:10;height:124" coordorigin="5471,346" coordsize="10,124">
              <v:shape style="position:absolute;left:5471;top:346;width:10;height:124" coordorigin="5471,346" coordsize="10,124" path="m5480,346l5471,346,5471,469,5478,466,5480,461,5480,346xe" filled="t" fillcolor="#000000" stroked="f">
                <v:path arrowok="t"/>
                <v:fill type="solid"/>
              </v:shape>
            </v:group>
            <v:group style="position:absolute;left:5474;top:398;width:148;height:67" coordorigin="5474,398" coordsize="148,67">
              <v:shape style="position:absolute;left:5474;top:398;width:148;height:67" coordorigin="5474,398" coordsize="148,67" path="m5614,398l5610,398,5474,457,5478,466,5614,407,5622,402,5614,398xe" filled="t" fillcolor="#000000" stroked="f">
                <v:path arrowok="t"/>
                <v:fill type="solid"/>
              </v:shape>
            </v:group>
            <v:group style="position:absolute;left:5471;top:341;width:7;height:10" coordorigin="5471,341" coordsize="7,10">
              <v:shape style="position:absolute;left:5471;top:341;width:7;height:10" coordorigin="5471,341" coordsize="7,10" path="m5474,341l5471,349,5474,350,5478,342,5474,341xe" filled="t" fillcolor="#000000" stroked="f">
                <v:path arrowok="t"/>
                <v:fill type="solid"/>
              </v:shape>
            </v:group>
            <v:group style="position:absolute;left:5474;top:342;width:139;height:65" coordorigin="5474,342" coordsize="139,65">
              <v:shape style="position:absolute;left:5474;top:342;width:139;height:65" coordorigin="5474,342" coordsize="139,65" path="m5478,342l5474,350,5610,407,5614,398,5478,342xe" filled="t" fillcolor="#000000" stroked="f">
                <v:path arrowok="t"/>
                <v:fill type="solid"/>
              </v:shape>
            </v:group>
            <v:group style="position:absolute;left:5611;top:341;width:2;height:125" coordorigin="5611,341" coordsize="2,125">
              <v:shape style="position:absolute;left:5611;top:341;width:2;height:125" coordorigin="5611,341" coordsize="0,125" path="m5611,341l5611,466e" filled="f" stroked="t" strokeweight=".579980pt" strokecolor="#000000">
                <v:path arrowok="t"/>
              </v:shape>
            </v:group>
            <v:group style="position:absolute;left:3523;top:402;width:368;height:2" coordorigin="3523,402" coordsize="368,2">
              <v:shape style="position:absolute;left:3523;top:402;width:368;height:2" coordorigin="3523,402" coordsize="368,0" path="m3523,402l3892,402e" filled="f" stroked="t" strokeweight=".58001pt" strokecolor="#000000">
                <v:path arrowok="t"/>
              </v:shape>
            </v:group>
            <v:group style="position:absolute;left:3882;top:402;width:10;height:5" coordorigin="3882,402" coordsize="10,5">
              <v:shape style="position:absolute;left:3882;top:402;width:10;height:5" coordorigin="3882,402" coordsize="10,5" path="m3882,404l3892,404e" filled="f" stroked="t" strokeweight=".33999pt" strokecolor="#000000">
                <v:path arrowok="t"/>
              </v:shape>
            </v:group>
            <v:group style="position:absolute;left:3882;top:323;width:403;height:80" coordorigin="3882,323" coordsize="403,80">
              <v:shape style="position:absolute;left:3882;top:323;width:403;height:80" coordorigin="3882,323" coordsize="403,80" path="m4065,374l4062,386,4062,390,4061,402,4070,403,4070,402,4070,397,4068,384,4068,382,4065,374xe" filled="t" fillcolor="#000000" stroked="f">
                <v:path arrowok="t"/>
                <v:fill type="solid"/>
              </v:shape>
              <v:shape style="position:absolute;left:3882;top:323;width:403;height:80" coordorigin="3882,323" coordsize="403,80" path="m3992,323l3972,323,3954,324,3953,324,3936,329,3936,330,3922,336,3920,336,3907,346,3906,346,3895,356,3895,358,3888,371,3887,372,3882,386,3882,402,3892,402,3892,388,3892,388,3896,376,3903,364,3902,364,3913,353,3926,343,3928,343,3940,338,3938,338,3955,334,3973,332,4023,332,4010,328,4009,326,3992,323xe" filled="t" fillcolor="#000000" stroked="f">
                <v:path arrowok="t"/>
                <v:fill type="solid"/>
              </v:shape>
              <v:shape style="position:absolute;left:3882;top:323;width:403;height:80" coordorigin="3882,323" coordsize="403,80" path="m4061,398l4061,398,4061,402,4061,398xe" filled="t" fillcolor="#000000" stroked="f">
                <v:path arrowok="t"/>
                <v:fill type="solid"/>
              </v:shape>
              <v:shape style="position:absolute;left:3882;top:323;width:403;height:80" coordorigin="3882,323" coordsize="403,80" path="m4171,323l4152,323,4134,324,4133,324,4116,329,4116,330,4100,336,4099,336,4086,346,4085,347,4075,358,4067,371,4066,372,4065,374,4068,382,4068,384,4070,397,4070,402,4072,389,4075,374,4076,374,4083,364,4082,364,4092,353,4105,343,4107,343,4120,338,4118,338,4135,334,4153,332,4202,332,4189,328,4188,326,4171,323xe" filled="t" fillcolor="#000000" stroked="f">
                <v:path arrowok="t"/>
                <v:fill type="solid"/>
              </v:shape>
              <v:shape style="position:absolute;left:3882;top:323;width:403;height:80" coordorigin="3882,323" coordsize="403,80" path="m4244,376l4241,386,4241,402,4250,402,4250,397,4247,382,4244,376xe" filled="t" fillcolor="#000000" stroked="f">
                <v:path arrowok="t"/>
                <v:fill type="solid"/>
              </v:shape>
              <v:shape style="position:absolute;left:3882;top:323;width:403;height:80" coordorigin="3882,323" coordsize="403,80" path="m4064,371l4054,371,4060,385,4059,385,4061,400,4061,398,4061,398,4062,390,4062,386,4062,385,4060,385,4058,384,4063,384,4065,374,4064,371xe" filled="t" fillcolor="#000000" stroked="f">
                <v:path arrowok="t"/>
                <v:fill type="solid"/>
              </v:shape>
              <v:shape style="position:absolute;left:3882;top:323;width:403;height:80" coordorigin="3882,323" coordsize="403,80" path="m4237,384l4241,400,4241,386,4241,385,4238,385,4237,384xe" filled="t" fillcolor="#000000" stroked="f">
                <v:path arrowok="t"/>
                <v:fill type="solid"/>
              </v:shape>
              <v:shape style="position:absolute;left:3882;top:323;width:403;height:80" coordorigin="3882,323" coordsize="403,80" path="m4280,336l4279,336,4266,346,4265,346,4254,356,4254,358,4247,371,4246,372,4244,376,4247,382,4250,397,4250,388,4251,388,4255,376,4262,364,4261,364,4272,353,4284,344,4280,336xe" filled="t" fillcolor="#000000" stroked="f">
                <v:path arrowok="t"/>
                <v:fill type="solid"/>
              </v:shape>
              <v:shape style="position:absolute;left:3882;top:323;width:403;height:80" coordorigin="3882,323" coordsize="403,80" path="m3892,388l3892,388,3892,390,3892,388xe" filled="t" fillcolor="#000000" stroked="f">
                <v:path arrowok="t"/>
                <v:fill type="solid"/>
              </v:shape>
              <v:shape style="position:absolute;left:3882;top:323;width:403;height:80" coordorigin="3882,323" coordsize="403,80" path="m4251,388l4250,388,4250,390,4251,388xe" filled="t" fillcolor="#000000" stroked="f">
                <v:path arrowok="t"/>
                <v:fill type="solid"/>
              </v:shape>
              <v:shape style="position:absolute;left:3882;top:323;width:403;height:80" coordorigin="3882,323" coordsize="403,80" path="m4242,371l4232,371,4238,385,4241,385,4244,376,4242,371xe" filled="t" fillcolor="#000000" stroked="f">
                <v:path arrowok="t"/>
                <v:fill type="solid"/>
              </v:shape>
              <v:shape style="position:absolute;left:3882;top:323;width:403;height:80" coordorigin="3882,323" coordsize="403,80" path="m4076,374l4075,374,4075,376,4076,374xe" filled="t" fillcolor="#000000" stroked="f">
                <v:path arrowok="t"/>
                <v:fill type="solid"/>
              </v:shape>
              <v:shape style="position:absolute;left:3882;top:323;width:403;height:80" coordorigin="3882,323" coordsize="403,80" path="m4048,349l4033,349,4044,360,4054,372,4054,371,4064,371,4062,367,4061,366,4051,354,4051,353,4048,349xe" filled="t" fillcolor="#000000" stroked="f">
                <v:path arrowok="t"/>
                <v:fill type="solid"/>
              </v:shape>
              <v:shape style="position:absolute;left:3882;top:323;width:403;height:80" coordorigin="3882,323" coordsize="403,80" path="m4227,349l4213,349,4225,360,4224,360,4232,372,4232,371,4242,371,4241,367,4241,366,4232,354,4231,353,4227,349xe" filled="t" fillcolor="#000000" stroked="f">
                <v:path arrowok="t"/>
                <v:fill type="solid"/>
              </v:shape>
              <v:shape style="position:absolute;left:3882;top:323;width:403;height:80" coordorigin="3882,323" coordsize="403,80" path="m3904,362l3902,364,3903,364,3904,362xe" filled="t" fillcolor="#000000" stroked="f">
                <v:path arrowok="t"/>
                <v:fill type="solid"/>
              </v:shape>
              <v:shape style="position:absolute;left:3882;top:323;width:403;height:80" coordorigin="3882,323" coordsize="403,80" path="m4084,362l4082,364,4083,364,4084,362xe" filled="t" fillcolor="#000000" stroked="f">
                <v:path arrowok="t"/>
                <v:fill type="solid"/>
              </v:shape>
              <v:shape style="position:absolute;left:3882;top:323;width:403;height:80" coordorigin="3882,323" coordsize="403,80" path="m4262,362l4261,364,4262,364,4262,362xe" filled="t" fillcolor="#000000" stroked="f">
                <v:path arrowok="t"/>
                <v:fill type="solid"/>
              </v:shape>
              <v:shape style="position:absolute;left:3882;top:323;width:403;height:80" coordorigin="3882,323" coordsize="403,80" path="m4040,342l4021,342,4034,350,4033,349,4048,349,4040,342xe" filled="t" fillcolor="#000000" stroked="f">
                <v:path arrowok="t"/>
                <v:fill type="solid"/>
              </v:shape>
              <v:shape style="position:absolute;left:3882;top:323;width:403;height:80" coordorigin="3882,323" coordsize="403,80" path="m4219,342l4200,342,4213,350,4213,349,4227,349,4219,342xe" filled="t" fillcolor="#000000" stroked="f">
                <v:path arrowok="t"/>
                <v:fill type="solid"/>
              </v:shape>
              <v:shape style="position:absolute;left:3882;top:323;width:403;height:80" coordorigin="3882,323" coordsize="403,80" path="m3928,343l3926,343,3925,344,3928,343xe" filled="t" fillcolor="#000000" stroked="f">
                <v:path arrowok="t"/>
                <v:fill type="solid"/>
              </v:shape>
              <v:shape style="position:absolute;left:3882;top:323;width:403;height:80" coordorigin="3882,323" coordsize="403,80" path="m4107,343l4105,343,4104,344,4107,343xe" filled="t" fillcolor="#000000" stroked="f">
                <v:path arrowok="t"/>
                <v:fill type="solid"/>
              </v:shape>
              <v:shape style="position:absolute;left:3882;top:323;width:403;height:80" coordorigin="3882,323" coordsize="403,80" path="m4285,343l4284,344,4284,344,4285,343xe" filled="t" fillcolor="#000000" stroked="f">
                <v:path arrowok="t"/>
                <v:fill type="solid"/>
              </v:shape>
              <v:shape style="position:absolute;left:3882;top:323;width:403;height:80" coordorigin="3882,323" coordsize="403,80" path="m4023,332l3990,332,4007,336,4022,342,4039,342,4026,334,4023,332xe" filled="t" fillcolor="#000000" stroked="f">
                <v:path arrowok="t"/>
                <v:fill type="solid"/>
              </v:shape>
              <v:shape style="position:absolute;left:3882;top:323;width:403;height:80" coordorigin="3882,323" coordsize="403,80" path="m4202,332l4169,332,4186,336,4201,342,4218,342,4205,334,4202,332xe" filled="t" fillcolor="#000000" stroked="f">
                <v:path arrowok="t"/>
                <v:fill type="solid"/>
              </v:shape>
            </v:group>
            <v:group style="position:absolute;left:4280;top:323;width:328;height:79" coordorigin="4280,323" coordsize="328,79">
              <v:shape style="position:absolute;left:4280;top:323;width:328;height:79" coordorigin="4280,323" coordsize="328,79" path="m4423,376l4420,386,4420,402,4429,402,4429,397,4426,382,4423,376xe" filled="t" fillcolor="#000000" stroked="f">
                <v:path arrowok="t"/>
                <v:fill type="solid"/>
              </v:shape>
              <v:shape style="position:absolute;left:4280;top:323;width:328;height:79" coordorigin="4280,323" coordsize="328,79" path="m4608,398l4598,398,4598,402,4608,402,4608,398xe" filled="t" fillcolor="#000000" stroked="f">
                <v:path arrowok="t"/>
                <v:fill type="solid"/>
              </v:shape>
              <v:shape style="position:absolute;left:4280;top:323;width:328;height:79" coordorigin="4280,323" coordsize="328,79" path="m4416,384l4420,400,4420,386,4420,385,4417,385,4416,384xe" filled="t" fillcolor="#000000" stroked="f">
                <v:path arrowok="t"/>
                <v:fill type="solid"/>
              </v:shape>
              <v:shape style="position:absolute;left:4280;top:323;width:328;height:79" coordorigin="4280,323" coordsize="328,79" path="m4601,371l4591,371,4597,385,4596,385,4598,400,4598,398,4608,398,4606,385,4597,385,4596,384,4606,384,4606,382,4601,371xe" filled="t" fillcolor="#000000" stroked="f">
                <v:path arrowok="t"/>
                <v:fill type="solid"/>
              </v:shape>
              <v:shape style="position:absolute;left:4280;top:323;width:328;height:79" coordorigin="4280,323" coordsize="328,79" path="m4530,323l4511,323,4493,324,4492,324,4474,329,4474,330,4459,336,4458,336,4445,346,4444,346,4433,356,4433,358,4426,371,4424,372,4423,376,4426,382,4429,397,4429,388,4430,388,4434,376,4441,364,4440,364,4451,353,4464,343,4466,343,4477,338,4476,338,4494,334,4512,332,4560,332,4548,328,4547,326,4530,323xe" filled="t" fillcolor="#000000" stroked="f">
                <v:path arrowok="t"/>
                <v:fill type="solid"/>
              </v:shape>
              <v:shape style="position:absolute;left:4280;top:323;width:328;height:79" coordorigin="4280,323" coordsize="328,79" path="m4430,388l4429,388,4429,390,4430,388xe" filled="t" fillcolor="#000000" stroked="f">
                <v:path arrowok="t"/>
                <v:fill type="solid"/>
              </v:shape>
              <v:shape style="position:absolute;left:4280;top:323;width:328;height:79" coordorigin="4280,323" coordsize="328,79" path="m4421,371l4411,371,4417,385,4420,385,4423,376,4421,371xe" filled="t" fillcolor="#000000" stroked="f">
                <v:path arrowok="t"/>
                <v:fill type="solid"/>
              </v:shape>
              <v:shape style="position:absolute;left:4280;top:323;width:328;height:79" coordorigin="4280,323" coordsize="328,79" path="m4406,349l4392,349,4403,360,4411,372,4411,371,4421,371,4420,367,4420,366,4411,354,4406,349xe" filled="t" fillcolor="#000000" stroked="f">
                <v:path arrowok="t"/>
                <v:fill type="solid"/>
              </v:shape>
              <v:shape style="position:absolute;left:4280;top:323;width:328;height:79" coordorigin="4280,323" coordsize="328,79" path="m4586,349l4572,349,4584,360,4583,360,4591,372,4591,371,4601,371,4600,367,4600,366,4591,354,4590,353,4586,349xe" filled="t" fillcolor="#000000" stroked="f">
                <v:path arrowok="t"/>
                <v:fill type="solid"/>
              </v:shape>
              <v:shape style="position:absolute;left:4280;top:323;width:328;height:79" coordorigin="4280,323" coordsize="328,79" path="m4441,362l4440,364,4441,364,4441,362xe" filled="t" fillcolor="#000000" stroked="f">
                <v:path arrowok="t"/>
                <v:fill type="solid"/>
              </v:shape>
              <v:shape style="position:absolute;left:4280;top:323;width:328;height:79" coordorigin="4280,323" coordsize="328,79" path="m4399,342l4379,342,4393,350,4392,349,4406,349,4399,342xe" filled="t" fillcolor="#000000" stroked="f">
                <v:path arrowok="t"/>
                <v:fill type="solid"/>
              </v:shape>
              <v:shape style="position:absolute;left:4280;top:323;width:328;height:79" coordorigin="4280,323" coordsize="328,79" path="m4578,342l4559,342,4572,350,4572,349,4586,349,4578,342xe" filled="t" fillcolor="#000000" stroked="f">
                <v:path arrowok="t"/>
                <v:fill type="solid"/>
              </v:shape>
              <v:shape style="position:absolute;left:4280;top:323;width:328;height:79" coordorigin="4280,323" coordsize="328,79" path="m4350,323l4331,323,4313,324,4312,324,4295,329,4295,330,4280,336,4284,344,4298,338,4297,338,4314,334,4332,332,4381,332,4369,328,4368,326,4350,323xe" filled="t" fillcolor="#000000" stroked="f">
                <v:path arrowok="t"/>
                <v:fill type="solid"/>
              </v:shape>
              <v:shape style="position:absolute;left:4280;top:323;width:328;height:79" coordorigin="4280,323" coordsize="328,79" path="m4466,343l4464,343,4463,344,4466,343xe" filled="t" fillcolor="#000000" stroked="f">
                <v:path arrowok="t"/>
                <v:fill type="solid"/>
              </v:shape>
              <v:shape style="position:absolute;left:4280;top:323;width:328;height:79" coordorigin="4280,323" coordsize="328,79" path="m4381,332l4348,332,4366,336,4380,342,4398,342,4384,334,4381,332xe" filled="t" fillcolor="#000000" stroked="f">
                <v:path arrowok="t"/>
                <v:fill type="solid"/>
              </v:shape>
              <v:shape style="position:absolute;left:4280;top:323;width:328;height:79" coordorigin="4280,323" coordsize="328,79" path="m4560,332l4528,332,4544,336,4560,342,4577,342,4564,334,4560,332xe" filled="t" fillcolor="#000000" stroked="f">
                <v:path arrowok="t"/>
                <v:fill type="solid"/>
              </v:shape>
            </v:group>
            <v:group style="position:absolute;left:4598;top:402;width:10;height:5" coordorigin="4598,402" coordsize="10,5">
              <v:shape style="position:absolute;left:4598;top:402;width:10;height:5" coordorigin="4598,402" coordsize="10,5" path="m4598,404l4608,404e" filled="f" stroked="t" strokeweight=".33999pt" strokecolor="#000000">
                <v:path arrowok="t"/>
              </v:shape>
            </v:group>
            <v:group style="position:absolute;left:4598;top:402;width:10;height:2" coordorigin="4598,402" coordsize="10,2">
              <v:shape style="position:absolute;left:4598;top:402;width:10;height:2" coordorigin="4598,402" coordsize="10,0" path="m4598,402l4608,402,4598,402xe" filled="t" fillcolor="#000000" stroked="f">
                <v:path arrowok="t"/>
                <v:fill type="solid"/>
              </v:shape>
            </v:group>
            <v:group style="position:absolute;left:4050;top:246;width:376;height:2" coordorigin="4050,246" coordsize="376,2">
              <v:shape style="position:absolute;left:4050;top:246;width:376;height:2" coordorigin="4050,246" coordsize="376,0" path="m4050,246l4426,246e" filled="f" stroked="t" strokeweight=".58001pt" strokecolor="#000000">
                <v:path arrowok="t"/>
              </v:shape>
            </v:group>
            <v:group style="position:absolute;left:4396;top:199;width:108;height:97" coordorigin="4396,199" coordsize="108,97">
              <v:shape style="position:absolute;left:4396;top:199;width:108;height:97" coordorigin="4396,199" coordsize="108,97" path="m4396,199l4402,211,4409,235,4409,260,4402,284,4396,296,4490,252,4504,246,4409,205,4396,199xe" filled="t" fillcolor="#000000" stroked="f">
                <v:path arrowok="t"/>
                <v:fill type="solid"/>
              </v:shape>
            </v:group>
            <v:group style="position:absolute;left:6397;top:395;width:2;height:457" coordorigin="6397,395" coordsize="2,457">
              <v:shape style="position:absolute;left:6397;top:395;width:2;height:457" coordorigin="6397,395" coordsize="0,457" path="m6397,395l6397,852e" filled="f" stroked="t" strokeweight=".58001pt" strokecolor="#000000">
                <v:path arrowok="t"/>
              </v:shape>
            </v:group>
            <v:group style="position:absolute;left:6340;top:503;width:112;height:96" coordorigin="6340,503" coordsize="112,96">
              <v:shape style="position:absolute;left:6340;top:503;width:112;height:96" coordorigin="6340,503" coordsize="112,96" path="m6397,503l6340,599,6353,594,6367,590,6382,588,6396,587,6444,587,6403,515,6397,503xe" filled="t" fillcolor="#000000" stroked="f">
                <v:path arrowok="t"/>
                <v:fill type="solid"/>
              </v:shape>
              <v:shape style="position:absolute;left:6340;top:503;width:112;height:96" coordorigin="6340,503" coordsize="112,96" path="m6444,587l6396,587,6410,588,6425,590,6438,594,6451,599,6444,587xe" filled="t" fillcolor="#000000" stroked="f">
                <v:path arrowok="t"/>
                <v:fill type="solid"/>
              </v:shape>
            </v:group>
            <v:group style="position:absolute;left:6397;top:1189;width:2;height:400" coordorigin="6397,1189" coordsize="2,400">
              <v:shape style="position:absolute;left:6397;top:1189;width:2;height:400" coordorigin="6397,1189" coordsize="0,400" path="m6397,1189l6397,1589e" filled="f" stroked="t" strokeweight=".58001pt" strokecolor="#000000">
                <v:path arrowok="t"/>
              </v:shape>
            </v:group>
            <v:group style="position:absolute;left:6340;top:1380;width:112;height:94" coordorigin="6340,1380" coordsize="112,94">
              <v:shape style="position:absolute;left:6340;top:1380;width:112;height:94" coordorigin="6340,1380" coordsize="112,94" path="m6340,1380l6390,1463,6397,1474,6444,1392,6396,1392,6367,1390,6353,1385,6340,1380xe" filled="t" fillcolor="#000000" stroked="f">
                <v:path arrowok="t"/>
                <v:fill type="solid"/>
              </v:shape>
              <v:shape style="position:absolute;left:6340;top:1380;width:112;height:94" coordorigin="6340,1380" coordsize="112,94" path="m6451,1380l6425,1390,6396,1392,6444,1392,6451,1380xe" filled="t" fillcolor="#000000" stroked="f">
                <v:path arrowok="t"/>
                <v:fill type="solid"/>
              </v:shape>
            </v:group>
            <v:group style="position:absolute;left:5316;top:558;width:376;height:2" coordorigin="5316,558" coordsize="376,2">
              <v:shape style="position:absolute;left:5316;top:558;width:376;height:2" coordorigin="5316,558" coordsize="376,0" path="m5316,558l5692,558e" filled="f" stroked="t" strokeweight=".58001pt" strokecolor="#000000">
                <v:path arrowok="t"/>
              </v:shape>
            </v:group>
            <v:group style="position:absolute;left:5658;top:511;width:112;height:97" coordorigin="5658,511" coordsize="112,97">
              <v:shape style="position:absolute;left:5658;top:511;width:112;height:97" coordorigin="5658,511" coordsize="112,97" path="m5658,511l5664,523,5669,535,5671,547,5672,559,5671,571,5669,584,5664,596,5658,608,5755,564,5770,558,5658,511xe" filled="t" fillcolor="#000000" stroked="f">
                <v:path arrowok="t"/>
                <v:fill type="solid"/>
              </v:shape>
            </v:group>
            <v:group style="position:absolute;left:3487;top:1535;width:76;height:101" coordorigin="3487,1535" coordsize="76,101">
              <v:shape style="position:absolute;left:3487;top:1535;width:76;height:101" coordorigin="3487,1535" coordsize="76,101" path="m3524,1535l3487,1585,3488,1595,3524,1636,3533,1634,3563,1585,3562,1576,3524,1535xe" filled="t" fillcolor="#000000" stroked="f">
                <v:path arrowok="t"/>
                <v:fill type="solid"/>
              </v:shape>
            </v:group>
            <v:group style="position:absolute;left:3482;top:1530;width:85;height:110" coordorigin="3482,1530" coordsize="85,110">
              <v:shape style="position:absolute;left:3482;top:1530;width:85;height:110" coordorigin="3482,1530" coordsize="85,110" path="m3534,1639l3517,1639,3524,1640,3526,1640,3534,1639xe" filled="t" fillcolor="#000000" stroked="f">
                <v:path arrowok="t"/>
                <v:fill type="solid"/>
              </v:shape>
              <v:shape style="position:absolute;left:3482;top:1530;width:85;height:110" coordorigin="3482,1530" coordsize="85,110" path="m3524,1540l3500,1540,3494,1546,3494,1547,3490,1555,3488,1556,3486,1565,3484,1574,3483,1577,3482,1585,3482,1586,3484,1596,3486,1606,3488,1614,3490,1615,3494,1622,3494,1624,3500,1630,3502,1630,3508,1634,3508,1636,3515,1639,3535,1639,3542,1636,3544,1634,3548,1631,3520,1631,3512,1627,3514,1627,3508,1622,3502,1616,3502,1616,3499,1612,3498,1612,3496,1603,3494,1595,3493,1595,3492,1586,3493,1577,3496,1567,3498,1559,3499,1559,3502,1553,3502,1553,3508,1547,3508,1547,3512,1544,3520,1541,3518,1541,3525,1540,3524,1540xe" filled="t" fillcolor="#000000" stroked="f">
                <v:path arrowok="t"/>
                <v:fill type="solid"/>
              </v:shape>
              <v:shape style="position:absolute;left:3482;top:1530;width:85;height:110" coordorigin="3482,1530" coordsize="85,110" path="m3518,1630l3520,1631,3524,1631,3525,1631,3518,1630xe" filled="t" fillcolor="#000000" stroked="f">
                <v:path arrowok="t"/>
                <v:fill type="solid"/>
              </v:shape>
              <v:shape style="position:absolute;left:3482;top:1530;width:85;height:110" coordorigin="3482,1530" coordsize="85,110" path="m3525,1631l3524,1631,3526,1631,3525,1631xe" filled="t" fillcolor="#000000" stroked="f">
                <v:path arrowok="t"/>
                <v:fill type="solid"/>
              </v:shape>
              <v:shape style="position:absolute;left:3482;top:1530;width:85;height:110" coordorigin="3482,1530" coordsize="85,110" path="m3533,1630l3525,1631,3526,1631,3530,1631,3533,1630xe" filled="t" fillcolor="#000000" stroked="f">
                <v:path arrowok="t"/>
                <v:fill type="solid"/>
              </v:shape>
              <v:shape style="position:absolute;left:3482;top:1530;width:85;height:110" coordorigin="3482,1530" coordsize="85,110" path="m3548,1616l3542,1622,3544,1622,3538,1627,3530,1631,3548,1631,3550,1630,3557,1622,3559,1618,3548,1618,3548,1616xe" filled="t" fillcolor="#000000" stroked="f">
                <v:path arrowok="t"/>
                <v:fill type="solid"/>
              </v:shape>
              <v:shape style="position:absolute;left:3482;top:1530;width:85;height:110" coordorigin="3482,1530" coordsize="85,110" path="m3502,1616l3502,1616,3503,1618,3502,1616xe" filled="t" fillcolor="#000000" stroked="f">
                <v:path arrowok="t"/>
                <v:fill type="solid"/>
              </v:shape>
              <v:shape style="position:absolute;left:3482;top:1530;width:85;height:110" coordorigin="3482,1530" coordsize="85,110" path="m3552,1610l3548,1618,3559,1618,3560,1615,3562,1612,3552,1612,3552,1610xe" filled="t" fillcolor="#000000" stroked="f">
                <v:path arrowok="t"/>
                <v:fill type="solid"/>
              </v:shape>
              <v:shape style="position:absolute;left:3482;top:1530;width:85;height:110" coordorigin="3482,1530" coordsize="85,110" path="m3498,1610l3498,1612,3499,1612,3498,1610xe" filled="t" fillcolor="#000000" stroked="f">
                <v:path arrowok="t"/>
                <v:fill type="solid"/>
              </v:shape>
              <v:shape style="position:absolute;left:3482;top:1530;width:85;height:110" coordorigin="3482,1530" coordsize="85,110" path="m3557,1594l3554,1603,3556,1603,3552,1612,3562,1612,3564,1607,3564,1606,3566,1596,3567,1595,3557,1595,3557,1594xe" filled="t" fillcolor="#000000" stroked="f">
                <v:path arrowok="t"/>
                <v:fill type="solid"/>
              </v:shape>
              <v:shape style="position:absolute;left:3482;top:1530;width:85;height:110" coordorigin="3482,1530" coordsize="85,110" path="m3493,1594l3493,1595,3494,1595,3493,1594xe" filled="t" fillcolor="#000000" stroked="f">
                <v:path arrowok="t"/>
                <v:fill type="solid"/>
              </v:shape>
              <v:shape style="position:absolute;left:3482;top:1530;width:85;height:110" coordorigin="3482,1530" coordsize="85,110" path="m3563,1586l3558,1586,3557,1595,3567,1595,3568,1586,3563,1586xe" filled="t" fillcolor="#000000" stroked="f">
                <v:path arrowok="t"/>
                <v:fill type="solid"/>
              </v:shape>
              <v:shape style="position:absolute;left:3482;top:1530;width:85;height:110" coordorigin="3482,1530" coordsize="85,110" path="m3492,1586l3492,1586,3492,1586xe" filled="t" fillcolor="#000000" stroked="f">
                <v:path arrowok="t"/>
                <v:fill type="solid"/>
              </v:shape>
              <v:shape style="position:absolute;left:3482;top:1530;width:85;height:110" coordorigin="3482,1530" coordsize="85,110" path="m3558,1586l3558,1586,3558,1586xe" filled="t" fillcolor="#000000" stroked="f">
                <v:path arrowok="t"/>
                <v:fill type="solid"/>
              </v:shape>
              <v:shape style="position:absolute;left:3482;top:1530;width:85;height:110" coordorigin="3482,1530" coordsize="85,110" path="m3558,1585l3558,1586,3563,1586,3558,1585xe" filled="t" fillcolor="#000000" stroked="f">
                <v:path arrowok="t"/>
                <v:fill type="solid"/>
              </v:shape>
              <v:shape style="position:absolute;left:3482;top:1530;width:85;height:110" coordorigin="3482,1530" coordsize="85,110" path="m3492,1585l3492,1586,3492,1585xe" filled="t" fillcolor="#000000" stroked="f">
                <v:path arrowok="t"/>
                <v:fill type="solid"/>
              </v:shape>
              <v:shape style="position:absolute;left:3482;top:1530;width:85;height:110" coordorigin="3482,1530" coordsize="85,110" path="m3554,1567l3557,1577,3558,1586,3558,1585,3568,1585,3567,1577,3566,1574,3565,1568,3556,1568,3554,1567xe" filled="t" fillcolor="#000000" stroked="f">
                <v:path arrowok="t"/>
                <v:fill type="solid"/>
              </v:shape>
              <v:shape style="position:absolute;left:3482;top:1530;width:85;height:110" coordorigin="3482,1530" coordsize="85,110" path="m3568,1585l3558,1585,3563,1586,3568,1585xe" filled="t" fillcolor="#000000" stroked="f">
                <v:path arrowok="t"/>
                <v:fill type="solid"/>
              </v:shape>
              <v:shape style="position:absolute;left:3482;top:1530;width:85;height:110" coordorigin="3482,1530" coordsize="85,110" path="m3558,1552l3548,1552,3556,1568,3565,1568,3564,1565,3558,1552xe" filled="t" fillcolor="#000000" stroked="f">
                <v:path arrowok="t"/>
                <v:fill type="solid"/>
              </v:shape>
              <v:shape style="position:absolute;left:3482;top:1530;width:85;height:110" coordorigin="3482,1530" coordsize="85,110" path="m3499,1559l3498,1559,3498,1560,3499,1559xe" filled="t" fillcolor="#000000" stroked="f">
                <v:path arrowok="t"/>
                <v:fill type="solid"/>
              </v:shape>
              <v:shape style="position:absolute;left:3482;top:1530;width:85;height:110" coordorigin="3482,1530" coordsize="85,110" path="m3503,1552l3502,1553,3502,1553,3503,1552xe" filled="t" fillcolor="#000000" stroked="f">
                <v:path arrowok="t"/>
                <v:fill type="solid"/>
              </v:shape>
              <v:shape style="position:absolute;left:3482;top:1530;width:85;height:110" coordorigin="3482,1530" coordsize="85,110" path="m3556,1547l3542,1547,3548,1553,3548,1552,3558,1552,3557,1548,3556,1547xe" filled="t" fillcolor="#000000" stroked="f">
                <v:path arrowok="t"/>
                <v:fill type="solid"/>
              </v:shape>
              <v:shape style="position:absolute;left:3482;top:1530;width:85;height:110" coordorigin="3482,1530" coordsize="85,110" path="m3508,1547l3508,1547,3506,1548,3508,1547xe" filled="t" fillcolor="#000000" stroked="f">
                <v:path arrowok="t"/>
                <v:fill type="solid"/>
              </v:shape>
              <v:shape style="position:absolute;left:3482;top:1530;width:85;height:110" coordorigin="3482,1530" coordsize="85,110" path="m3550,1540l3526,1540,3525,1540,3533,1541,3530,1541,3538,1544,3544,1548,3542,1547,3556,1547,3556,1546,3550,1540xe" filled="t" fillcolor="#000000" stroked="f">
                <v:path arrowok="t"/>
                <v:fill type="solid"/>
              </v:shape>
              <v:shape style="position:absolute;left:3482;top:1530;width:85;height:110" coordorigin="3482,1530" coordsize="85,110" path="m3526,1540l3524,1540,3525,1540,3526,1540xe" filled="t" fillcolor="#000000" stroked="f">
                <v:path arrowok="t"/>
                <v:fill type="solid"/>
              </v:shape>
              <v:shape style="position:absolute;left:3482;top:1530;width:85;height:110" coordorigin="3482,1530" coordsize="85,110" path="m3526,1530l3524,1530,3517,1531,3508,1536,3502,1540,3548,1540,3542,1536,3535,1532,3534,1531,3526,1530xe" filled="t" fillcolor="#000000" stroked="f">
                <v:path arrowok="t"/>
                <v:fill type="solid"/>
              </v:shape>
            </v:group>
            <v:group style="position:absolute;left:3558;top:1585;width:10;height:2" coordorigin="3558,1585" coordsize="10,2">
              <v:shape style="position:absolute;left:3558;top:1585;width:10;height:2" coordorigin="3558,1585" coordsize="10,1" path="m3558,1585l3558,1586,3563,1586,3558,1585xe" filled="t" fillcolor="#000000" stroked="f">
                <v:path arrowok="t"/>
                <v:fill type="solid"/>
              </v:shape>
              <v:shape style="position:absolute;left:3558;top:1585;width:10;height:2" coordorigin="3558,1585" coordsize="10,1" path="m3568,1585l3563,1586,3568,1586,3568,1585xe" filled="t" fillcolor="#000000" stroked="f">
                <v:path arrowok="t"/>
                <v:fill type="solid"/>
              </v:shape>
            </v:group>
            <v:group style="position:absolute;left:6360;top:1535;width:76;height:101" coordorigin="6360,1535" coordsize="76,101">
              <v:shape style="position:absolute;left:6360;top:1535;width:76;height:101" coordorigin="6360,1535" coordsize="76,101" path="m6397,1535l6360,1585,6362,1604,6397,1636,6406,1634,6436,1585,6434,1576,6412,1540,6406,1536,6397,1535xe" filled="t" fillcolor="#000000" stroked="f">
                <v:path arrowok="t"/>
                <v:fill type="solid"/>
              </v:shape>
            </v:group>
            <v:group style="position:absolute;left:6355;top:1530;width:85;height:110" coordorigin="6355,1530" coordsize="85,110">
              <v:shape style="position:absolute;left:6355;top:1530;width:85;height:110" coordorigin="6355,1530" coordsize="85,110" path="m6407,1639l6390,1639,6397,1640,6398,1640,6407,1639xe" filled="t" fillcolor="#000000" stroked="f">
                <v:path arrowok="t"/>
                <v:fill type="solid"/>
              </v:shape>
              <v:shape style="position:absolute;left:6355;top:1530;width:85;height:110" coordorigin="6355,1530" coordsize="85,110" path="m6397,1540l6373,1540,6367,1546,6367,1547,6362,1555,6362,1556,6359,1565,6358,1566,6355,1585,6355,1586,6358,1606,6359,1607,6362,1615,6367,1622,6367,1624,6373,1630,6374,1630,6380,1634,6380,1636,6388,1639,6408,1639,6414,1636,6421,1631,6392,1631,6385,1627,6386,1627,6380,1622,6374,1616,6375,1616,6372,1612,6371,1612,6368,1604,6367,1604,6365,1586,6367,1567,6368,1567,6371,1560,6375,1553,6374,1553,6380,1547,6381,1547,6385,1544,6392,1541,6391,1541,6398,1540,6397,1540xe" filled="t" fillcolor="#000000" stroked="f">
                <v:path arrowok="t"/>
                <v:fill type="solid"/>
              </v:shape>
              <v:shape style="position:absolute;left:6355;top:1530;width:85;height:110" coordorigin="6355,1530" coordsize="85,110" path="m6391,1630l6392,1631,6397,1631,6398,1631,6391,1630xe" filled="t" fillcolor="#000000" stroked="f">
                <v:path arrowok="t"/>
                <v:fill type="solid"/>
              </v:shape>
              <v:shape style="position:absolute;left:6355;top:1530;width:85;height:110" coordorigin="6355,1530" coordsize="85,110" path="m6398,1631l6397,1631,6398,1631,6398,1631xe" filled="t" fillcolor="#000000" stroked="f">
                <v:path arrowok="t"/>
                <v:fill type="solid"/>
              </v:shape>
              <v:shape style="position:absolute;left:6355;top:1530;width:85;height:110" coordorigin="6355,1530" coordsize="85,110" path="m6405,1630l6398,1631,6398,1631,6403,1631,6405,1630xe" filled="t" fillcolor="#000000" stroked="f">
                <v:path arrowok="t"/>
                <v:fill type="solid"/>
              </v:shape>
              <v:shape style="position:absolute;left:6355;top:1530;width:85;height:110" coordorigin="6355,1530" coordsize="85,110" path="m6406,1630l6405,1630,6403,1631,6406,1630xe" filled="t" fillcolor="#000000" stroked="f">
                <v:path arrowok="t"/>
                <v:fill type="solid"/>
              </v:shape>
              <v:shape style="position:absolute;left:6355;top:1530;width:85;height:110" coordorigin="6355,1530" coordsize="85,110" path="m6422,1630l6406,1630,6403,1631,6421,1631,6422,1630xe" filled="t" fillcolor="#000000" stroked="f">
                <v:path arrowok="t"/>
                <v:fill type="solid"/>
              </v:shape>
              <v:shape style="position:absolute;left:6355;top:1530;width:85;height:110" coordorigin="6355,1530" coordsize="85,110" path="m6416,1623l6409,1627,6405,1630,6406,1630,6422,1630,6427,1624,6415,1624,6416,1623xe" filled="t" fillcolor="#000000" stroked="f">
                <v:path arrowok="t"/>
                <v:fill type="solid"/>
              </v:shape>
              <v:shape style="position:absolute;left:6355;top:1530;width:85;height:110" coordorigin="6355,1530" coordsize="85,110" path="m6416,1622l6416,1623,6415,1624,6416,1622xe" filled="t" fillcolor="#000000" stroked="f">
                <v:path arrowok="t"/>
                <v:fill type="solid"/>
              </v:shape>
              <v:shape style="position:absolute;left:6355;top:1530;width:85;height:110" coordorigin="6355,1530" coordsize="85,110" path="m6428,1622l6416,1622,6415,1624,6427,1624,6428,1622xe" filled="t" fillcolor="#000000" stroked="f">
                <v:path arrowok="t"/>
                <v:fill type="solid"/>
              </v:shape>
              <v:shape style="position:absolute;left:6355;top:1530;width:85;height:110" coordorigin="6355,1530" coordsize="85,110" path="m6425,1610l6420,1618,6416,1623,6416,1622,6428,1622,6433,1615,6435,1612,6425,1612,6425,1610xe" filled="t" fillcolor="#000000" stroked="f">
                <v:path arrowok="t"/>
                <v:fill type="solid"/>
              </v:shape>
              <v:shape style="position:absolute;left:6355;top:1530;width:85;height:110" coordorigin="6355,1530" coordsize="85,110" path="m6375,1616l6374,1616,6376,1618,6375,1616xe" filled="t" fillcolor="#000000" stroked="f">
                <v:path arrowok="t"/>
                <v:fill type="solid"/>
              </v:shape>
              <v:shape style="position:absolute;left:6355;top:1530;width:85;height:110" coordorigin="6355,1530" coordsize="85,110" path="m6371,1610l6371,1612,6372,1612,6371,1610xe" filled="t" fillcolor="#000000" stroked="f">
                <v:path arrowok="t"/>
                <v:fill type="solid"/>
              </v:shape>
              <v:shape style="position:absolute;left:6355;top:1530;width:85;height:110" coordorigin="6355,1530" coordsize="85,110" path="m6430,1594l6427,1603,6428,1603,6425,1612,6435,1612,6437,1607,6437,1606,6439,1596,6439,1595,6430,1595,6430,1594xe" filled="t" fillcolor="#000000" stroked="f">
                <v:path arrowok="t"/>
                <v:fill type="solid"/>
              </v:shape>
              <v:shape style="position:absolute;left:6355;top:1530;width:85;height:110" coordorigin="6355,1530" coordsize="85,110" path="m6367,1603l6367,1604,6368,1604,6367,1603xe" filled="t" fillcolor="#000000" stroked="f">
                <v:path arrowok="t"/>
                <v:fill type="solid"/>
              </v:shape>
              <v:shape style="position:absolute;left:6355;top:1530;width:85;height:110" coordorigin="6355,1530" coordsize="85,110" path="m6436,1586l6431,1586,6430,1595,6439,1595,6440,1586,6436,1586xe" filled="t" fillcolor="#000000" stroked="f">
                <v:path arrowok="t"/>
                <v:fill type="solid"/>
              </v:shape>
              <v:shape style="position:absolute;left:6355;top:1530;width:85;height:110" coordorigin="6355,1530" coordsize="85,110" path="m6365,1586l6365,1586,6365,1586xe" filled="t" fillcolor="#000000" stroked="f">
                <v:path arrowok="t"/>
                <v:fill type="solid"/>
              </v:shape>
              <v:shape style="position:absolute;left:6355;top:1530;width:85;height:110" coordorigin="6355,1530" coordsize="85,110" path="m6431,1586l6431,1586,6431,1586xe" filled="t" fillcolor="#000000" stroked="f">
                <v:path arrowok="t"/>
                <v:fill type="solid"/>
              </v:shape>
              <v:shape style="position:absolute;left:6355;top:1530;width:85;height:110" coordorigin="6355,1530" coordsize="85,110" path="m6431,1585l6431,1586,6436,1586,6431,1585xe" filled="t" fillcolor="#000000" stroked="f">
                <v:path arrowok="t"/>
                <v:fill type="solid"/>
              </v:shape>
              <v:shape style="position:absolute;left:6355;top:1530;width:85;height:110" coordorigin="6355,1530" coordsize="85,110" path="m6365,1585l6365,1586,6365,1585xe" filled="t" fillcolor="#000000" stroked="f">
                <v:path arrowok="t"/>
                <v:fill type="solid"/>
              </v:shape>
              <v:shape style="position:absolute;left:6355;top:1530;width:85;height:110" coordorigin="6355,1530" coordsize="85,110" path="m6427,1567l6430,1577,6431,1586,6431,1585,6440,1585,6439,1577,6439,1574,6438,1568,6428,1568,6427,1567xe" filled="t" fillcolor="#000000" stroked="f">
                <v:path arrowok="t"/>
                <v:fill type="solid"/>
              </v:shape>
              <v:shape style="position:absolute;left:6355;top:1530;width:85;height:110" coordorigin="6355,1530" coordsize="85,110" path="m6440,1585l6431,1585,6436,1586,6440,1585xe" filled="t" fillcolor="#000000" stroked="f">
                <v:path arrowok="t"/>
                <v:fill type="solid"/>
              </v:shape>
              <v:shape style="position:absolute;left:6355;top:1530;width:85;height:110" coordorigin="6355,1530" coordsize="85,110" path="m6368,1567l6367,1567,6367,1568,6368,1567xe" filled="t" fillcolor="#000000" stroked="f">
                <v:path arrowok="t"/>
                <v:fill type="solid"/>
              </v:shape>
              <v:shape style="position:absolute;left:6355;top:1530;width:85;height:110" coordorigin="6355,1530" coordsize="85,110" path="m6431,1552l6420,1552,6425,1560,6428,1568,6438,1568,6437,1565,6433,1556,6433,1555,6431,1552xe" filled="t" fillcolor="#000000" stroked="f">
                <v:path arrowok="t"/>
                <v:fill type="solid"/>
              </v:shape>
              <v:shape style="position:absolute;left:6355;top:1530;width:85;height:110" coordorigin="6355,1530" coordsize="85,110" path="m6376,1552l6374,1553,6375,1553,6376,1552xe" filled="t" fillcolor="#000000" stroked="f">
                <v:path arrowok="t"/>
                <v:fill type="solid"/>
              </v:shape>
              <v:shape style="position:absolute;left:6355;top:1530;width:85;height:110" coordorigin="6355,1530" coordsize="85,110" path="m6428,1547l6415,1547,6416,1548,6416,1548,6420,1553,6420,1552,6431,1552,6429,1548,6416,1548,6416,1548,6429,1548,6428,1547xe" filled="t" fillcolor="#000000" stroked="f">
                <v:path arrowok="t"/>
                <v:fill type="solid"/>
              </v:shape>
              <v:shape style="position:absolute;left:6355;top:1530;width:85;height:110" coordorigin="6355,1530" coordsize="85,110" path="m6381,1547l6380,1547,6379,1548,6381,1547xe" filled="t" fillcolor="#000000" stroked="f">
                <v:path arrowok="t"/>
                <v:fill type="solid"/>
              </v:shape>
              <v:shape style="position:absolute;left:6355;top:1530;width:85;height:110" coordorigin="6355,1530" coordsize="85,110" path="m6415,1547l6416,1548,6416,1548,6415,1547xe" filled="t" fillcolor="#000000" stroked="f">
                <v:path arrowok="t"/>
                <v:fill type="solid"/>
              </v:shape>
              <v:shape style="position:absolute;left:6355;top:1530;width:85;height:110" coordorigin="6355,1530" coordsize="85,110" path="m6398,1530l6397,1530,6390,1531,6380,1536,6374,1540,6398,1540,6398,1540,6406,1541,6403,1541,6409,1544,6416,1548,6415,1547,6427,1547,6422,1541,6421,1540,6414,1536,6408,1532,6407,1531,6398,1530xe" filled="t" fillcolor="#000000" stroked="f">
                <v:path arrowok="t"/>
                <v:fill type="solid"/>
              </v:shape>
              <v:shape style="position:absolute;left:6355;top:1530;width:85;height:110" coordorigin="6355,1530" coordsize="85,110" path="m6398,1540l6397,1540,6398,1540,6398,1540xe" filled="t" fillcolor="#000000" stroked="f">
                <v:path arrowok="t"/>
                <v:fill type="solid"/>
              </v:shape>
            </v:group>
            <v:group style="position:absolute;left:6431;top:1585;width:10;height:2" coordorigin="6431,1585" coordsize="10,2">
              <v:shape style="position:absolute;left:6431;top:1585;width:10;height:2" coordorigin="6431,1585" coordsize="10,1" path="m6431,1585l6431,1586,6436,1586,6431,1585xe" filled="t" fillcolor="#000000" stroked="f">
                <v:path arrowok="t"/>
                <v:fill type="solid"/>
              </v:shape>
              <v:shape style="position:absolute;left:6431;top:1585;width:10;height:2" coordorigin="6431,1585" coordsize="10,1" path="m6440,1585l6436,1586,6440,1586,6440,1585xe" filled="t" fillcolor="#000000" stroked="f">
                <v:path arrowok="t"/>
                <v:fill type="solid"/>
              </v:shape>
            </v:group>
            <v:group style="position:absolute;left:6362;top:358;width:76;height:100" coordorigin="6362,358" coordsize="76,100">
              <v:shape style="position:absolute;left:6362;top:358;width:76;height:100" coordorigin="6362,358" coordsize="76,100" path="m6400,358l6362,408,6364,418,6400,457,6408,456,6438,408,6437,397,6400,358xe" filled="t" fillcolor="#000000" stroked="f">
                <v:path arrowok="t"/>
                <v:fill type="solid"/>
              </v:shape>
            </v:group>
            <v:group style="position:absolute;left:6358;top:353;width:85;height:109" coordorigin="6358,353" coordsize="85,109">
              <v:shape style="position:absolute;left:6358;top:353;width:85;height:109" coordorigin="6358,353" coordsize="85,109" path="m6409,461l6392,461,6400,462,6401,462,6409,461xe" filled="t" fillcolor="#000000" stroked="f">
                <v:path arrowok="t"/>
                <v:fill type="solid"/>
              </v:shape>
              <v:shape style="position:absolute;left:6358;top:353;width:85;height:109" coordorigin="6358,353" coordsize="85,109" path="m6414,449l6407,451,6408,451,6400,452,6401,452,6377,452,6383,457,6384,458,6391,461,6410,461,6418,458,6419,457,6425,452,6427,450,6413,450,6414,449xe" filled="t" fillcolor="#000000" stroked="f">
                <v:path arrowok="t"/>
                <v:fill type="solid"/>
              </v:shape>
              <v:shape style="position:absolute;left:6358;top:353;width:85;height:109" coordorigin="6358,353" coordsize="85,109" path="m6400,362l6376,362,6370,368,6370,370,6365,377,6364,378,6361,386,6359,396,6359,398,6358,408,6358,409,6359,419,6361,428,6364,437,6365,438,6370,445,6370,446,6376,452,6400,452,6400,452,6394,451,6395,451,6391,450,6389,450,6383,445,6377,439,6377,439,6374,434,6373,434,6371,426,6369,418,6368,418,6367,409,6368,398,6371,389,6373,380,6374,380,6377,376,6377,376,6383,370,6389,365,6391,365,6395,364,6394,364,6400,363,6400,362xe" filled="t" fillcolor="#000000" stroked="f">
                <v:path arrowok="t"/>
                <v:fill type="solid"/>
              </v:shape>
              <v:shape style="position:absolute;left:6358;top:353;width:85;height:109" coordorigin="6358,353" coordsize="85,109" path="m6400,452l6400,452,6401,452,6400,452xe" filled="t" fillcolor="#000000" stroked="f">
                <v:path arrowok="t"/>
                <v:fill type="solid"/>
              </v:shape>
              <v:shape style="position:absolute;left:6358;top:353;width:85;height:109" coordorigin="6358,353" coordsize="85,109" path="m6388,449l6389,450,6391,450,6388,449xe" filled="t" fillcolor="#000000" stroked="f">
                <v:path arrowok="t"/>
                <v:fill type="solid"/>
              </v:shape>
              <v:shape style="position:absolute;left:6358;top:353;width:85;height:109" coordorigin="6358,353" coordsize="85,109" path="m6418,446l6413,450,6427,450,6430,446,6418,446,6418,446xe" filled="t" fillcolor="#000000" stroked="f">
                <v:path arrowok="t"/>
                <v:fill type="solid"/>
              </v:shape>
              <v:shape style="position:absolute;left:6358;top:353;width:85;height:109" coordorigin="6358,353" coordsize="85,109" path="m6419,445l6418,446,6418,446,6419,445xe" filled="t" fillcolor="#000000" stroked="f">
                <v:path arrowok="t"/>
                <v:fill type="solid"/>
              </v:shape>
              <v:shape style="position:absolute;left:6358;top:353;width:85;height:109" coordorigin="6358,353" coordsize="85,109" path="m6431,445l6419,445,6418,446,6430,446,6431,445xe" filled="t" fillcolor="#000000" stroked="f">
                <v:path arrowok="t"/>
                <v:fill type="solid"/>
              </v:shape>
              <v:shape style="position:absolute;left:6358;top:353;width:85;height:109" coordorigin="6358,353" coordsize="85,109" path="m6427,433l6422,440,6418,446,6419,445,6431,445,6436,438,6437,434,6427,434,6427,433xe" filled="t" fillcolor="#000000" stroked="f">
                <v:path arrowok="t"/>
                <v:fill type="solid"/>
              </v:shape>
              <v:shape style="position:absolute;left:6358;top:353;width:85;height:109" coordorigin="6358,353" coordsize="85,109" path="m6377,439l6377,439,6378,440,6377,439xe" filled="t" fillcolor="#000000" stroked="f">
                <v:path arrowok="t"/>
                <v:fill type="solid"/>
              </v:shape>
              <v:shape style="position:absolute;left:6358;top:353;width:85;height:109" coordorigin="6358,353" coordsize="85,109" path="m6373,433l6373,434,6374,434,6373,433xe" filled="t" fillcolor="#000000" stroked="f">
                <v:path arrowok="t"/>
                <v:fill type="solid"/>
              </v:shape>
              <v:shape style="position:absolute;left:6358;top:353;width:85;height:109" coordorigin="6358,353" coordsize="85,109" path="m6432,416l6430,426,6431,426,6427,434,6437,434,6439,430,6439,428,6442,419,6442,418,6432,418,6432,416xe" filled="t" fillcolor="#000000" stroked="f">
                <v:path arrowok="t"/>
                <v:fill type="solid"/>
              </v:shape>
              <v:shape style="position:absolute;left:6358;top:353;width:85;height:109" coordorigin="6358,353" coordsize="85,109" path="m6368,416l6368,418,6369,418,6368,416xe" filled="t" fillcolor="#000000" stroked="f">
                <v:path arrowok="t"/>
                <v:fill type="solid"/>
              </v:shape>
              <v:shape style="position:absolute;left:6358;top:353;width:85;height:109" coordorigin="6358,353" coordsize="85,109" path="m6438,409l6433,409,6432,418,6442,418,6443,409,6438,409xe" filled="t" fillcolor="#000000" stroked="f">
                <v:path arrowok="t"/>
                <v:fill type="solid"/>
              </v:shape>
              <v:shape style="position:absolute;left:6358;top:353;width:85;height:109" coordorigin="6358,353" coordsize="85,109" path="m6367,409l6367,409,6367,409xe" filled="t" fillcolor="#000000" stroked="f">
                <v:path arrowok="t"/>
                <v:fill type="solid"/>
              </v:shape>
              <v:shape style="position:absolute;left:6358;top:353;width:85;height:109" coordorigin="6358,353" coordsize="85,109" path="m6433,409l6433,409,6433,409xe" filled="t" fillcolor="#000000" stroked="f">
                <v:path arrowok="t"/>
                <v:fill type="solid"/>
              </v:shape>
              <v:shape style="position:absolute;left:6358;top:353;width:85;height:109" coordorigin="6358,353" coordsize="85,109" path="m6433,408l6433,409,6438,409,6433,408xe" filled="t" fillcolor="#000000" stroked="f">
                <v:path arrowok="t"/>
                <v:fill type="solid"/>
              </v:shape>
              <v:shape style="position:absolute;left:6358;top:353;width:85;height:109" coordorigin="6358,353" coordsize="85,109" path="m6443,408l6433,408,6438,409,6443,408xe" filled="t" fillcolor="#000000" stroked="f">
                <v:path arrowok="t"/>
                <v:fill type="solid"/>
              </v:shape>
              <v:shape style="position:absolute;left:6358;top:353;width:85;height:109" coordorigin="6358,353" coordsize="85,109" path="m6367,408l6367,409,6367,408xe" filled="t" fillcolor="#000000" stroked="f">
                <v:path arrowok="t"/>
                <v:fill type="solid"/>
              </v:shape>
              <v:shape style="position:absolute;left:6358;top:353;width:85;height:109" coordorigin="6358,353" coordsize="85,109" path="m6430,389l6432,398,6433,409,6433,408,6443,408,6442,398,6442,396,6440,390,6431,390,6430,389xe" filled="t" fillcolor="#000000" stroked="f">
                <v:path arrowok="t"/>
                <v:fill type="solid"/>
              </v:shape>
              <v:shape style="position:absolute;left:6358;top:353;width:85;height:109" coordorigin="6358,353" coordsize="85,109" path="m6434,374l6422,374,6427,382,6431,390,6440,390,6439,386,6436,378,6436,377,6434,374xe" filled="t" fillcolor="#000000" stroked="f">
                <v:path arrowok="t"/>
                <v:fill type="solid"/>
              </v:shape>
              <v:shape style="position:absolute;left:6358;top:353;width:85;height:109" coordorigin="6358,353" coordsize="85,109" path="m6374,380l6373,380,6373,382,6374,380xe" filled="t" fillcolor="#000000" stroked="f">
                <v:path arrowok="t"/>
                <v:fill type="solid"/>
              </v:shape>
              <v:shape style="position:absolute;left:6358;top:353;width:85;height:109" coordorigin="6358,353" coordsize="85,109" path="m6378,374l6377,376,6377,376,6378,374xe" filled="t" fillcolor="#000000" stroked="f">
                <v:path arrowok="t"/>
                <v:fill type="solid"/>
              </v:shape>
              <v:shape style="position:absolute;left:6358;top:353;width:85;height:109" coordorigin="6358,353" coordsize="85,109" path="m6431,370l6418,370,6422,376,6422,374,6434,374,6431,370xe" filled="t" fillcolor="#000000" stroked="f">
                <v:path arrowok="t"/>
                <v:fill type="solid"/>
              </v:shape>
              <v:shape style="position:absolute;left:6358;top:353;width:85;height:109" coordorigin="6358,353" coordsize="85,109" path="m6426,365l6413,365,6419,370,6430,370,6426,365xe" filled="t" fillcolor="#000000" stroked="f">
                <v:path arrowok="t"/>
                <v:fill type="solid"/>
              </v:shape>
              <v:shape style="position:absolute;left:6358;top:353;width:85;height:109" coordorigin="6358,353" coordsize="85,109" path="m6391,365l6389,365,6388,366,6391,365xe" filled="t" fillcolor="#000000" stroked="f">
                <v:path arrowok="t"/>
                <v:fill type="solid"/>
              </v:shape>
              <v:shape style="position:absolute;left:6358;top:353;width:85;height:109" coordorigin="6358,353" coordsize="85,109" path="m6410,354l6391,354,6384,356,6383,358,6377,362,6401,362,6400,363,6408,364,6407,364,6414,366,6413,365,6426,365,6425,364,6425,362,6419,358,6418,356,6410,354xe" filled="t" fillcolor="#000000" stroked="f">
                <v:path arrowok="t"/>
                <v:fill type="solid"/>
              </v:shape>
              <v:shape style="position:absolute;left:6358;top:353;width:85;height:109" coordorigin="6358,353" coordsize="85,109" path="m6401,362l6400,362,6400,363,6401,362xe" filled="t" fillcolor="#000000" stroked="f">
                <v:path arrowok="t"/>
                <v:fill type="solid"/>
              </v:shape>
              <v:shape style="position:absolute;left:6358;top:353;width:85;height:109" coordorigin="6358,353" coordsize="85,109" path="m6401,353l6400,353,6392,354,6409,354,6401,353xe" filled="t" fillcolor="#000000" stroked="f">
                <v:path arrowok="t"/>
                <v:fill type="solid"/>
              </v:shape>
            </v:group>
            <v:group style="position:absolute;left:6433;top:408;width:10;height:2" coordorigin="6433,408" coordsize="10,2">
              <v:shape style="position:absolute;left:6433;top:408;width:10;height:2" coordorigin="6433,408" coordsize="10,1" path="m6433,408l6433,409,6438,409,6433,408xe" filled="t" fillcolor="#000000" stroked="f">
                <v:path arrowok="t"/>
                <v:fill type="solid"/>
              </v:shape>
              <v:shape style="position:absolute;left:6433;top:408;width:10;height:2" coordorigin="6433,408" coordsize="10,1" path="m6443,408l6438,409,6443,409,6443,408xe" filled="t" fillcolor="#000000" stroked="f">
                <v:path arrowok="t"/>
                <v:fill type="solid"/>
              </v:shape>
            </v:group>
            <v:group style="position:absolute;left:3490;top:348;width:76;height:100" coordorigin="3490,348" coordsize="76,100">
              <v:shape style="position:absolute;left:3490;top:348;width:76;height:100" coordorigin="3490,348" coordsize="76,100" path="m3535,348l3520,348,3512,352,3490,397,3491,408,3527,448,3535,446,3565,397,3564,388,3535,348xe" filled="t" fillcolor="#000000" stroked="f">
                <v:path arrowok="t"/>
                <v:fill type="solid"/>
              </v:shape>
            </v:group>
            <v:group style="position:absolute;left:3485;top:343;width:85;height:109" coordorigin="3485,343" coordsize="85,109">
              <v:shape style="position:absolute;left:3485;top:343;width:85;height:109" coordorigin="3485,343" coordsize="85,109" path="m3536,451l3520,451,3527,452,3528,452,3536,451xe" filled="t" fillcolor="#000000" stroked="f">
                <v:path arrowok="t"/>
                <v:fill type="solid"/>
              </v:shape>
              <v:shape style="position:absolute;left:3485;top:343;width:85;height:109" coordorigin="3485,343" coordsize="85,109" path="m3541,439l3534,442,3535,442,3527,443,3528,443,3504,443,3510,448,3511,449,3518,451,3538,451,3545,449,3546,448,3552,443,3554,440,3540,440,3541,439xe" filled="t" fillcolor="#000000" stroked="f">
                <v:path arrowok="t"/>
                <v:fill type="solid"/>
              </v:shape>
              <v:shape style="position:absolute;left:3485;top:343;width:85;height:109" coordorigin="3485,343" coordsize="85,109" path="m3522,353l3503,353,3497,359,3497,360,3493,367,3493,368,3490,377,3488,377,3486,386,3486,389,3485,397,3485,398,3486,409,3488,419,3490,420,3493,428,3497,436,3497,437,3503,443,3527,443,3527,443,3521,442,3522,442,3518,440,3516,440,3510,436,3504,430,3505,430,3502,425,3502,425,3498,416,3496,408,3496,408,3495,398,3496,389,3498,379,3499,379,3502,372,3505,366,3504,366,3510,360,3516,355,3517,355,3522,353xe" filled="t" fillcolor="#000000" stroked="f">
                <v:path arrowok="t"/>
                <v:fill type="solid"/>
              </v:shape>
              <v:shape style="position:absolute;left:3485;top:343;width:85;height:109" coordorigin="3485,343" coordsize="85,109" path="m3527,443l3527,443,3528,443,3527,443xe" filled="t" fillcolor="#000000" stroked="f">
                <v:path arrowok="t"/>
                <v:fill type="solid"/>
              </v:shape>
              <v:shape style="position:absolute;left:3485;top:343;width:85;height:109" coordorigin="3485,343" coordsize="85,109" path="m3515,439l3516,440,3518,440,3515,439xe" filled="t" fillcolor="#000000" stroked="f">
                <v:path arrowok="t"/>
                <v:fill type="solid"/>
              </v:shape>
              <v:shape style="position:absolute;left:3485;top:343;width:85;height:109" coordorigin="3485,343" coordsize="85,109" path="m3551,430l3545,436,3546,436,3540,440,3554,440,3559,436,3562,431,3551,431,3551,430xe" filled="t" fillcolor="#000000" stroked="f">
                <v:path arrowok="t"/>
                <v:fill type="solid"/>
              </v:shape>
              <v:shape style="position:absolute;left:3485;top:343;width:85;height:109" coordorigin="3485,343" coordsize="85,109" path="m3505,430l3504,430,3505,431,3505,430xe" filled="t" fillcolor="#000000" stroked="f">
                <v:path arrowok="t"/>
                <v:fill type="solid"/>
              </v:shape>
              <v:shape style="position:absolute;left:3485;top:343;width:85;height:109" coordorigin="3485,343" coordsize="85,109" path="m3554,424l3551,431,3562,431,3563,428,3564,425,3554,425,3554,424xe" filled="t" fillcolor="#000000" stroked="f">
                <v:path arrowok="t"/>
                <v:fill type="solid"/>
              </v:shape>
              <v:shape style="position:absolute;left:3485;top:343;width:85;height:109" coordorigin="3485,343" coordsize="85,109" path="m3502,424l3502,425,3502,425,3502,424xe" filled="t" fillcolor="#000000" stroked="f">
                <v:path arrowok="t"/>
                <v:fill type="solid"/>
              </v:shape>
              <v:shape style="position:absolute;left:3485;top:343;width:85;height:109" coordorigin="3485,343" coordsize="85,109" path="m3559,407l3557,416,3558,416,3554,425,3564,425,3566,420,3566,419,3569,409,3569,408,3559,408,3559,407xe" filled="t" fillcolor="#000000" stroked="f">
                <v:path arrowok="t"/>
                <v:fill type="solid"/>
              </v:shape>
              <v:shape style="position:absolute;left:3485;top:343;width:85;height:109" coordorigin="3485,343" coordsize="85,109" path="m3496,407l3496,408,3496,408,3496,407xe" filled="t" fillcolor="#000000" stroked="f">
                <v:path arrowok="t"/>
                <v:fill type="solid"/>
              </v:shape>
              <v:shape style="position:absolute;left:3485;top:343;width:85;height:109" coordorigin="3485,343" coordsize="85,109" path="m3565,398l3560,398,3559,408,3569,408,3570,398,3565,398xe" filled="t" fillcolor="#000000" stroked="f">
                <v:path arrowok="t"/>
                <v:fill type="solid"/>
              </v:shape>
              <v:shape style="position:absolute;left:3485;top:343;width:85;height:109" coordorigin="3485,343" coordsize="85,109" path="m3494,398l3494,398,3494,398xe" filled="t" fillcolor="#000000" stroked="f">
                <v:path arrowok="t"/>
                <v:fill type="solid"/>
              </v:shape>
              <v:shape style="position:absolute;left:3485;top:343;width:85;height:109" coordorigin="3485,343" coordsize="85,109" path="m3560,398l3560,398,3560,398xe" filled="t" fillcolor="#000000" stroked="f">
                <v:path arrowok="t"/>
                <v:fill type="solid"/>
              </v:shape>
              <v:shape style="position:absolute;left:3485;top:343;width:85;height:109" coordorigin="3485,343" coordsize="85,109" path="m3560,397l3560,398,3565,398,3560,397xe" filled="t" fillcolor="#000000" stroked="f">
                <v:path arrowok="t"/>
                <v:fill type="solid"/>
              </v:shape>
              <v:shape style="position:absolute;left:3485;top:343;width:85;height:109" coordorigin="3485,343" coordsize="85,109" path="m3495,397l3494,398,3495,397xe" filled="t" fillcolor="#000000" stroked="f">
                <v:path arrowok="t"/>
                <v:fill type="solid"/>
              </v:shape>
              <v:shape style="position:absolute;left:3485;top:343;width:85;height:109" coordorigin="3485,343" coordsize="85,109" path="m3557,379l3559,389,3560,398,3560,397,3570,397,3569,389,3569,386,3567,380,3558,380,3557,379xe" filled="t" fillcolor="#000000" stroked="f">
                <v:path arrowok="t"/>
                <v:fill type="solid"/>
              </v:shape>
              <v:shape style="position:absolute;left:3485;top:343;width:85;height:109" coordorigin="3485,343" coordsize="85,109" path="m3570,397l3560,397,3565,398,3570,397xe" filled="t" fillcolor="#000000" stroked="f">
                <v:path arrowok="t"/>
                <v:fill type="solid"/>
              </v:shape>
              <v:shape style="position:absolute;left:3485;top:343;width:85;height:109" coordorigin="3485,343" coordsize="85,109" path="m3499,379l3498,379,3498,380,3499,379xe" filled="t" fillcolor="#000000" stroked="f">
                <v:path arrowok="t"/>
                <v:fill type="solid"/>
              </v:shape>
              <v:shape style="position:absolute;left:3485;top:343;width:85;height:109" coordorigin="3485,343" coordsize="85,109" path="m3562,365l3551,365,3554,372,3558,380,3567,380,3566,377,3563,368,3563,367,3562,365xe" filled="t" fillcolor="#000000" stroked="f">
                <v:path arrowok="t"/>
                <v:fill type="solid"/>
              </v:shape>
              <v:shape style="position:absolute;left:3485;top:343;width:85;height:109" coordorigin="3485,343" coordsize="85,109" path="m3505,365l3504,366,3505,366,3505,365xe" filled="t" fillcolor="#000000" stroked="f">
                <v:path arrowok="t"/>
                <v:fill type="solid"/>
              </v:shape>
              <v:shape style="position:absolute;left:3485;top:343;width:85;height:109" coordorigin="3485,343" coordsize="85,109" path="m3554,355l3540,355,3546,360,3545,360,3551,366,3551,365,3562,365,3559,360,3554,355xe" filled="t" fillcolor="#000000" stroked="f">
                <v:path arrowok="t"/>
                <v:fill type="solid"/>
              </v:shape>
              <v:shape style="position:absolute;left:3485;top:343;width:85;height:109" coordorigin="3485,343" coordsize="85,109" path="m3517,355l3516,355,3515,356,3517,355xe" filled="t" fillcolor="#000000" stroked="f">
                <v:path arrowok="t"/>
                <v:fill type="solid"/>
              </v:shape>
              <v:shape style="position:absolute;left:3485;top:343;width:85;height:109" coordorigin="3485,343" coordsize="85,109" path="m3535,343l3520,343,3510,348,3504,353,3533,353,3540,356,3540,355,3554,355,3552,353,3546,348,3545,348,3535,343xe" filled="t" fillcolor="#000000" stroked="f">
                <v:path arrowok="t"/>
                <v:fill type="solid"/>
              </v:shape>
            </v:group>
            <v:group style="position:absolute;left:3560;top:397;width:10;height:2" coordorigin="3560,397" coordsize="10,2">
              <v:shape style="position:absolute;left:3560;top:397;width:10;height:2" coordorigin="3560,397" coordsize="10,1" path="m3560,397l3560,398,3565,398,3560,397xe" filled="t" fillcolor="#000000" stroked="f">
                <v:path arrowok="t"/>
                <v:fill type="solid"/>
              </v:shape>
              <v:shape style="position:absolute;left:3560;top:397;width:10;height:2" coordorigin="3560,397" coordsize="10,1" path="m3570,397l3565,398,3570,398,3570,397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tabs>
          <w:tab w:pos="2680" w:val="left" w:leader="none"/>
          <w:tab w:pos="3486" w:val="left" w:leader="none"/>
        </w:tabs>
        <w:spacing w:line="214" w:lineRule="exact" w:before="83"/>
        <w:ind w:left="225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208.5pt;margin-top:10.047594pt;width:5.322598pt;height:7.98pt;mso-position-horizontal-relative:page;mso-position-vertical-relative:paragraph;z-index:-10611" type="#_x0000_t202" filled="f" stroked="f">
            <v:textbox inset="0,0,0,0">
              <w:txbxContent>
                <w:p>
                  <w:pPr>
                    <w:spacing w:line="160" w:lineRule="exact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 w:hAnsi="Arial" w:cs="Arial" w:eastAsia="Arial"/>
                      <w:b w:val="0"/>
                      <w:bCs w:val="0"/>
                      <w:spacing w:val="0"/>
                      <w:w w:val="95"/>
                      <w:sz w:val="16"/>
                      <w:szCs w:val="16"/>
                    </w:rPr>
                    <w:t>V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0"/>
                      <w:w w:val="10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b w:val="0"/>
          <w:bCs w:val="0"/>
          <w:spacing w:val="0"/>
          <w:w w:val="100"/>
          <w:position w:val="6"/>
          <w:sz w:val="16"/>
          <w:szCs w:val="16"/>
        </w:rPr>
        <w:t>+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6"/>
          <w:sz w:val="16"/>
          <w:szCs w:val="16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+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2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98" w:lineRule="exact"/>
        <w:ind w:left="0" w:right="312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sz w:val="12"/>
          <w:szCs w:val="12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2"/>
          <w:szCs w:val="12"/>
        </w:rPr>
      </w:r>
    </w:p>
    <w:p>
      <w:pPr>
        <w:spacing w:line="180" w:lineRule="exact" w:before="9"/>
        <w:rPr>
          <w:sz w:val="18"/>
          <w:szCs w:val="18"/>
        </w:rPr>
      </w:pPr>
      <w:r>
        <w:rPr/>
        <w:br w:type="column"/>
      </w:r>
      <w:r>
        <w:rPr>
          <w:sz w:val="18"/>
          <w:szCs w:val="18"/>
        </w:rPr>
      </w:r>
    </w:p>
    <w:p>
      <w:pPr>
        <w:ind w:left="0" w:right="22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60" w:lineRule="exact" w:before="17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D1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80" w:lineRule="exact" w:before="5"/>
        <w:rPr>
          <w:sz w:val="18"/>
          <w:szCs w:val="18"/>
        </w:rPr>
      </w:pPr>
      <w:r>
        <w:rPr/>
        <w:br w:type="column"/>
      </w:r>
      <w:r>
        <w:rPr>
          <w:sz w:val="18"/>
          <w:szCs w:val="18"/>
        </w:rPr>
      </w:r>
    </w:p>
    <w:p>
      <w:pPr>
        <w:ind w:left="0" w:right="3606" w:firstLine="0"/>
        <w:jc w:val="center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OUT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23"/>
        <w:ind w:left="0" w:right="3412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+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after="0"/>
        <w:jc w:val="center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120" w:right="1480"/>
          <w:cols w:num="3" w:equalWidth="0">
            <w:col w:w="3540" w:space="40"/>
            <w:col w:w="966" w:space="40"/>
            <w:col w:w="5054"/>
          </w:cols>
        </w:sectPr>
      </w:pPr>
    </w:p>
    <w:p>
      <w:pPr>
        <w:spacing w:before="83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(A)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10" w:lineRule="exact" w:before="9"/>
        <w:rPr>
          <w:sz w:val="11"/>
          <w:szCs w:val="11"/>
        </w:rPr>
      </w:pPr>
      <w:r>
        <w:rPr/>
        <w:br w:type="column"/>
      </w:r>
      <w:r>
        <w:rPr>
          <w:sz w:val="11"/>
          <w:szCs w:val="11"/>
        </w:rPr>
      </w:r>
    </w:p>
    <w:p>
      <w:pPr>
        <w:tabs>
          <w:tab w:pos="1805" w:val="left" w:leader="none"/>
        </w:tabs>
        <w:ind w:left="1014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213.850006pt;margin-top:-1.7461pt;width:11.97999pt;height:13.84pt;mso-position-horizontal-relative:page;mso-position-vertical-relative:paragraph;z-index:-10618" coordorigin="4277,-35" coordsize="240,277">
            <v:group style="position:absolute;left:4511;top:-29;width:2;height:265" coordorigin="4511,-29" coordsize="2,265">
              <v:shape style="position:absolute;left:4511;top:-29;width:2;height:265" coordorigin="4511,-29" coordsize="0,265" path="m4511,-29l4511,236e" filled="f" stroked="t" strokeweight=".580pt" strokecolor="#000000">
                <v:path arrowok="t"/>
              </v:shape>
            </v:group>
            <v:group style="position:absolute;left:4283;top:231;width:228;height:2" coordorigin="4283,231" coordsize="228,2">
              <v:shape style="position:absolute;left:4283;top:231;width:228;height:2" coordorigin="4283,231" coordsize="228,0" path="m4283,231l4511,231e" filled="f" stroked="t" strokeweight=".579980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-3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2"/>
          <w:szCs w:val="12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-1"/>
          <w:w w:val="100"/>
          <w:position w:val="5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tabs>
          <w:tab w:pos="1702" w:val="left" w:leader="none"/>
        </w:tabs>
        <w:spacing w:before="84"/>
        <w:ind w:left="1014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1"/>
          <w:w w:val="100"/>
          <w:position w:val="7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3"/>
          <w:sz w:val="12"/>
          <w:szCs w:val="12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3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-8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OUT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120" w:right="1480"/>
          <w:cols w:num="3" w:equalWidth="0">
            <w:col w:w="1236" w:space="107"/>
            <w:col w:w="2000" w:space="149"/>
            <w:col w:w="6148"/>
          </w:cols>
        </w:sectPr>
      </w:pPr>
    </w:p>
    <w:p>
      <w:pPr>
        <w:spacing w:line="200" w:lineRule="exact" w:before="19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5356" w:val="left" w:leader="none"/>
        </w:tabs>
        <w:spacing w:before="79"/>
        <w:ind w:left="227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before="90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(B)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9"/>
        <w:ind w:left="213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5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1PWM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120" w:right="1480"/>
          <w:cols w:num="2" w:equalWidth="0">
            <w:col w:w="1236" w:space="40"/>
            <w:col w:w="8364"/>
          </w:cols>
        </w:sectPr>
      </w:pPr>
    </w:p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ind w:left="0" w:right="989" w:firstLine="0"/>
        <w:jc w:val="righ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161.199997pt;margin-top:-26.176085pt;width:7.36pt;height:24.01pt;mso-position-horizontal-relative:page;mso-position-vertical-relative:paragraph;z-index:-10616" coordorigin="3224,-524" coordsize="147,480">
            <v:group style="position:absolute;left:3300;top:-445;width:2;height:396" coordorigin="3300,-445" coordsize="2,396">
              <v:shape style="position:absolute;left:3300;top:-445;width:2;height:396" coordorigin="3300,-445" coordsize="0,396" path="m3300,-445l3300,-49e" filled="f" stroked="t" strokeweight=".580pt" strokecolor="#000000">
                <v:path arrowok="t"/>
              </v:shape>
            </v:group>
            <v:group style="position:absolute;left:3234;top:-514;width:127;height:95" coordorigin="3234,-514" coordsize="127,95">
              <v:shape style="position:absolute;left:3234;top:-514;width:127;height:95" coordorigin="3234,-514" coordsize="127,95" path="m3300,-514l3234,-419,3250,-424,3266,-427,3283,-430,3300,-431,3354,-431,3308,-502,3300,-514xe" filled="t" fillcolor="#000000" stroked="f">
                <v:path arrowok="t"/>
                <v:fill type="solid"/>
              </v:shape>
              <v:shape style="position:absolute;left:3234;top:-514;width:127;height:95" coordorigin="3234,-514" coordsize="127,95" path="m3354,-431l3300,-431,3316,-430,3332,-427,3348,-424,3361,-419,3354,-431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6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tabs>
          <w:tab w:pos="1818" w:val="left" w:leader="none"/>
        </w:tabs>
        <w:spacing w:before="79"/>
        <w:ind w:left="1014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(C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7"/>
          <w:sz w:val="12"/>
          <w:szCs w:val="12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20" w:lineRule="exact" w:before="2"/>
        <w:rPr>
          <w:sz w:val="12"/>
          <w:szCs w:val="12"/>
        </w:rPr>
      </w:pPr>
      <w:r>
        <w:rPr/>
        <w:br w:type="column"/>
      </w:r>
      <w:r>
        <w:rPr>
          <w:sz w:val="12"/>
          <w:szCs w:val="12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61.199997pt;margin-top:-8.156079pt;width:7.36pt;height:23.89pt;mso-position-horizontal-relative:page;mso-position-vertical-relative:paragraph;z-index:-10615" coordorigin="3224,-163" coordsize="147,478">
            <v:group style="position:absolute;left:3300;top:-85;width:2;height:394" coordorigin="3300,-85" coordsize="2,394">
              <v:shape style="position:absolute;left:3300;top:-85;width:2;height:394" coordorigin="3300,-85" coordsize="0,394" path="m3300,-85l3300,309e" filled="f" stroked="t" strokeweight=".580pt" strokecolor="#000000">
                <v:path arrowok="t"/>
              </v:shape>
            </v:group>
            <v:group style="position:absolute;left:3234;top:-153;width:127;height:95" coordorigin="3234,-153" coordsize="127,95">
              <v:shape style="position:absolute;left:3234;top:-153;width:127;height:95" coordorigin="3234,-153" coordsize="127,95" path="m3300,-153l3234,-58,3250,-63,3266,-67,3283,-69,3300,-70,3354,-70,3308,-141,3300,-153xe" filled="t" fillcolor="#000000" stroked="f">
                <v:path arrowok="t"/>
                <v:fill type="solid"/>
              </v:shape>
              <v:shape style="position:absolute;left:3234;top:-153;width:127;height:95" coordorigin="3234,-153" coordsize="127,95" path="m3354,-70l3300,-70,3316,-69,3332,-67,3348,-63,3361,-58,3354,-70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-3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80" w:lineRule="exact" w:before="3"/>
        <w:rPr>
          <w:sz w:val="18"/>
          <w:szCs w:val="18"/>
        </w:rPr>
      </w:pPr>
      <w:r>
        <w:rPr/>
        <w:br w:type="column"/>
      </w: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361" w:lineRule="auto"/>
        <w:ind w:left="1014" w:right="993" w:firstLine="3508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8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OUT</w:t>
      </w:r>
      <w:r>
        <w:rPr>
          <w:rFonts w:ascii="Arial" w:hAnsi="Arial" w:cs="Arial" w:eastAsia="Arial"/>
          <w:b w:val="0"/>
          <w:bCs w:val="0"/>
          <w:spacing w:val="19"/>
          <w:w w:val="100"/>
          <w:position w:val="0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9"/>
          <w:w w:val="100"/>
          <w:position w:val="4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 w:line="361" w:lineRule="auto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120" w:right="1480"/>
          <w:cols w:num="3" w:equalWidth="0">
            <w:col w:w="1997" w:space="251"/>
            <w:col w:w="1246" w:space="585"/>
            <w:col w:w="5561"/>
          </w:cols>
        </w:sectPr>
      </w:pPr>
    </w:p>
    <w:p>
      <w:pPr>
        <w:spacing w:line="120" w:lineRule="exact" w:before="1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(D)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40" w:lineRule="exac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8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0"/>
          <w:w w:val="95"/>
          <w:sz w:val="16"/>
          <w:szCs w:val="16"/>
        </w:rPr>
        <w:t>(E)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40" w:lineRule="exact" w:before="11"/>
        <w:rPr>
          <w:sz w:val="24"/>
          <w:szCs w:val="24"/>
        </w:rPr>
      </w:pPr>
      <w:r>
        <w:rPr/>
        <w:br w:type="column"/>
      </w:r>
      <w:r>
        <w:rPr>
          <w:sz w:val="24"/>
          <w:szCs w:val="24"/>
        </w:rPr>
      </w:r>
    </w:p>
    <w:p>
      <w:pPr>
        <w:spacing w:line="286" w:lineRule="auto"/>
        <w:ind w:left="534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L2</w:t>
      </w:r>
      <w:r>
        <w:rPr>
          <w:rFonts w:ascii="Arial" w:hAnsi="Arial" w:cs="Arial" w:eastAsia="Arial"/>
          <w:b w:val="0"/>
          <w:bCs w:val="0"/>
          <w:spacing w:val="0"/>
          <w:w w:val="106"/>
          <w:position w:val="0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L1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30" w:lineRule="exact" w:before="8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DS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70" w:lineRule="exact" w:before="7"/>
        <w:rPr>
          <w:sz w:val="17"/>
          <w:szCs w:val="17"/>
        </w:rPr>
      </w:pPr>
      <w:r>
        <w:rPr/>
        <w:br w:type="column"/>
      </w:r>
      <w:r>
        <w:rPr>
          <w:sz w:val="17"/>
          <w:szCs w:val="17"/>
        </w:rPr>
      </w:r>
    </w:p>
    <w:p>
      <w:pPr>
        <w:tabs>
          <w:tab w:pos="3034" w:val="left" w:leader="none"/>
        </w:tabs>
        <w:ind w:left="1014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61.199997pt;margin-top:16.904009pt;width:7.36pt;height:21.07pt;mso-position-horizontal-relative:page;mso-position-vertical-relative:paragraph;z-index:-10614" coordorigin="3224,338" coordsize="147,421">
            <v:group style="position:absolute;left:3300;top:408;width:2;height:346" coordorigin="3300,408" coordsize="2,346">
              <v:shape style="position:absolute;left:3300;top:408;width:2;height:346" coordorigin="3300,408" coordsize="0,346" path="m3300,408l3300,754e" filled="f" stroked="t" strokeweight=".580pt" strokecolor="#000000">
                <v:path arrowok="t"/>
              </v:shape>
            </v:group>
            <v:group style="position:absolute;left:3234;top:348;width:127;height:83" coordorigin="3234,348" coordsize="127,83">
              <v:shape style="position:absolute;left:3234;top:348;width:127;height:83" coordorigin="3234,348" coordsize="127,83" path="m3300,348l3242,421,3234,431,3250,426,3283,421,3354,421,3308,359,3300,348xe" filled="t" fillcolor="#000000" stroked="f">
                <v:path arrowok="t"/>
                <v:fill type="solid"/>
              </v:shape>
              <v:shape style="position:absolute;left:3234;top:348;width:127;height:83" coordorigin="3234,348" coordsize="127,83" path="m3354,421l3316,421,3332,424,3348,426,3361,431,3354,421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5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2"/>
          <w:w w:val="105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</w:rPr>
        <w:t>D1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1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0" w:right="995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00" w:lineRule="exact" w:before="3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1460" w:firstLine="0"/>
        <w:jc w:val="center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61.199997pt;margin-top:-4.016094pt;width:7.36pt;height:21.01pt;mso-position-horizontal-relative:page;mso-position-vertical-relative:paragraph;z-index:-10613" coordorigin="3224,-80" coordsize="147,420">
            <v:group style="position:absolute;left:3300;top:-12;width:2;height:346" coordorigin="3300,-12" coordsize="2,346">
              <v:shape style="position:absolute;left:3300;top:-12;width:2;height:346" coordorigin="3300,-12" coordsize="0,346" path="m3300,-12l3300,334e" filled="f" stroked="t" strokeweight=".580pt" strokecolor="#000000">
                <v:path arrowok="t"/>
              </v:shape>
            </v:group>
            <v:group style="position:absolute;left:3234;top:-70;width:127;height:83" coordorigin="3234,-70" coordsize="127,83">
              <v:shape style="position:absolute;left:3234;top:-70;width:127;height:83" coordorigin="3234,-70" coordsize="127,83" path="m3300,-70l3242,2,3234,12,3250,8,3266,4,3300,2,3353,2,3308,-61,3300,-70xe" filled="t" fillcolor="#000000" stroked="f">
                <v:path arrowok="t"/>
                <v:fill type="solid"/>
              </v:shape>
              <v:shape style="position:absolute;left:3234;top:-70;width:127;height:83" coordorigin="3234,-70" coordsize="127,83" path="m3353,2l3300,2,3332,4,3348,8,3361,12,3353,2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-8"/>
          <w:w w:val="105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OUT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20"/>
        <w:ind w:left="0" w:right="101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after="0"/>
        <w:jc w:val="righ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120" w:right="1480"/>
          <w:cols w:num="3" w:equalWidth="0">
            <w:col w:w="1236" w:space="40"/>
            <w:col w:w="721" w:space="162"/>
            <w:col w:w="7481"/>
          </w:cols>
        </w:sectPr>
      </w:pP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50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174.130005pt;margin-top:-218.446136pt;width:309.43pt;height:211.870005pt;mso-position-horizontal-relative:page;mso-position-vertical-relative:paragraph;z-index:-10617" coordorigin="3483,-4369" coordsize="6189,4237">
            <v:group style="position:absolute;left:3505;top:-4363;width:2;height:4198" coordorigin="3505,-4363" coordsize="2,4198">
              <v:shape style="position:absolute;left:3505;top:-4363;width:2;height:4198" coordorigin="3505,-4363" coordsize="0,4198" path="m3505,-4363l3505,-166e" filled="f" stroked="t" strokeweight=".58001pt" strokecolor="#000000">
                <v:path arrowok="t"/>
              </v:shape>
            </v:group>
            <v:group style="position:absolute;left:3500;top:-3503;width:6071;height:2" coordorigin="3500,-3503" coordsize="6071,2">
              <v:shape style="position:absolute;left:3500;top:-3503;width:6071;height:2" coordorigin="3500,-3503" coordsize="6071,0" path="m3500,-3503l9571,-3503e" filled="f" stroked="t" strokeweight=".579980pt" strokecolor="#000000">
                <v:path arrowok="t"/>
              </v:shape>
            </v:group>
            <v:group style="position:absolute;left:9534;top:-3550;width:127;height:95" coordorigin="9534,-3550" coordsize="127,95">
              <v:shape style="position:absolute;left:9534;top:-3550;width:127;height:95" coordorigin="9534,-3550" coordsize="127,95" path="m9534,-3550l9541,-3538,9546,-3526,9548,-3514,9550,-3502,9548,-3490,9546,-3478,9541,-3466,9534,-3455,9661,-3503,9550,-3544,9534,-3550xe" filled="t" fillcolor="#000000" stroked="f">
                <v:path arrowok="t"/>
                <v:fill type="solid"/>
              </v:shape>
            </v:group>
            <v:group style="position:absolute;left:3500;top:-4116;width:1651;height:2" coordorigin="3500,-4116" coordsize="1651,2">
              <v:shape style="position:absolute;left:3500;top:-4116;width:1651;height:2" coordorigin="3500,-4116" coordsize="1651,0" path="m3500,-4116l5152,-4116e" filled="f" stroked="t" strokeweight=".58001pt" strokecolor="#000000">
                <v:path arrowok="t"/>
              </v:shape>
            </v:group>
            <v:group style="position:absolute;left:5147;top:-4116;width:2;height:626" coordorigin="5147,-4116" coordsize="2,626">
              <v:shape style="position:absolute;left:5147;top:-4116;width:2;height:626" coordorigin="5147,-4116" coordsize="0,626" path="m5147,-4116l5147,-3490e" filled="f" stroked="t" strokeweight=".579980pt" strokecolor="#000000">
                <v:path arrowok="t"/>
              </v:shape>
            </v:group>
            <v:group style="position:absolute;left:7199;top:-4121;width:2;height:631" coordorigin="7199,-4121" coordsize="2,631">
              <v:shape style="position:absolute;left:7199;top:-4121;width:2;height:631" coordorigin="7199,-4121" coordsize="0,631" path="m7199,-4121l7199,-3490e" filled="f" stroked="t" strokeweight=".579980pt" strokecolor="#000000">
                <v:path arrowok="t"/>
              </v:shape>
            </v:group>
            <v:group style="position:absolute;left:7199;top:-4116;width:1646;height:2" coordorigin="7199,-4116" coordsize="1646,2">
              <v:shape style="position:absolute;left:7199;top:-4116;width:1646;height:2" coordorigin="7199,-4116" coordsize="1646,0" path="m7199,-4116l8845,-4116e" filled="f" stroked="t" strokeweight=".58001pt" strokecolor="#000000">
                <v:path arrowok="t"/>
              </v:shape>
            </v:group>
            <v:group style="position:absolute;left:8840;top:-4116;width:2;height:618" coordorigin="8840,-4116" coordsize="2,618">
              <v:shape style="position:absolute;left:8840;top:-4116;width:2;height:618" coordorigin="8840,-4116" coordsize="0,618" path="m8840,-4116l8840,-3498e" filled="f" stroked="t" strokeweight=".58001pt" strokecolor="#000000">
                <v:path arrowok="t"/>
              </v:shape>
            </v:group>
            <v:group style="position:absolute;left:3500;top:-1103;width:6071;height:2" coordorigin="3500,-1103" coordsize="6071,2">
              <v:shape style="position:absolute;left:3500;top:-1103;width:6071;height:2" coordorigin="3500,-1103" coordsize="6071,0" path="m3500,-1103l9571,-1103e" filled="f" stroked="t" strokeweight=".580pt" strokecolor="#000000">
                <v:path arrowok="t"/>
              </v:shape>
            </v:group>
            <v:group style="position:absolute;left:9534;top:-1146;width:127;height:83" coordorigin="9534,-1146" coordsize="127,83">
              <v:shape style="position:absolute;left:9534;top:-1146;width:127;height:83" coordorigin="9534,-1146" coordsize="127,83" path="m9534,-1146l9541,-1135,9546,-1124,9548,-1115,9550,-1104,9548,-1093,9546,-1084,9541,-1073,9534,-1063,9661,-1103,9550,-1140,9534,-1146xe" filled="t" fillcolor="#000000" stroked="f">
                <v:path arrowok="t"/>
                <v:fill type="solid"/>
              </v:shape>
            </v:group>
            <v:group style="position:absolute;left:5123;top:-1630;width:72;height:2" coordorigin="5123,-1630" coordsize="72,2">
              <v:shape style="position:absolute;left:5123;top:-1630;width:72;height:2" coordorigin="5123,-1630" coordsize="72,0" path="m5123,-1630l5195,-1630e" filled="f" stroked="t" strokeweight=".700004pt" strokecolor="#000000">
                <v:path arrowok="t"/>
              </v:shape>
            </v:group>
            <v:group style="position:absolute;left:5147;top:-1642;width:43;height:16" coordorigin="5147,-1642" coordsize="43,16">
              <v:shape style="position:absolute;left:5147;top:-1642;width:43;height:16" coordorigin="5147,-1642" coordsize="43,16" path="m5148,-1642l5147,-1632,5189,-1626,5190,-1636,5148,-1642xe" filled="t" fillcolor="#000000" stroked="f">
                <v:path arrowok="t"/>
                <v:fill type="solid"/>
              </v:shape>
            </v:group>
            <v:group style="position:absolute;left:7164;top:-1381;width:7;height:11" coordorigin="7164,-1381" coordsize="7,11">
              <v:shape style="position:absolute;left:7164;top:-1381;width:7;height:11" coordorigin="7164,-1381" coordsize="7,11" path="m7166,-1381l7164,-1372,7169,-1370,7171,-1380,7166,-1381xe" filled="t" fillcolor="#000000" stroked="f">
                <v:path arrowok="t"/>
                <v:fill type="solid"/>
              </v:shape>
            </v:group>
            <v:group style="position:absolute;left:7198;top:-1374;width:7;height:11" coordorigin="7198,-1374" coordsize="7,11">
              <v:shape style="position:absolute;left:7198;top:-1374;width:7;height:11" coordorigin="7198,-1374" coordsize="7,11" path="m7200,-1374l7198,-1364,7202,-1363,7205,-1373,7200,-1374xe" filled="t" fillcolor="#000000" stroked="f">
                <v:path arrowok="t"/>
                <v:fill type="solid"/>
              </v:shape>
            </v:group>
            <v:group style="position:absolute;left:7169;top:-1380;width:31;height:16" coordorigin="7169,-1380" coordsize="31,16">
              <v:shape style="position:absolute;left:7169;top:-1380;width:31;height:16" coordorigin="7169,-1380" coordsize="31,16" path="m7171,-1380l7169,-1370,7198,-1364,7200,-1374,7171,-1380xe" filled="t" fillcolor="#000000" stroked="f">
                <v:path arrowok="t"/>
                <v:fill type="solid"/>
              </v:shape>
            </v:group>
            <v:group style="position:absolute;left:4330;top:-1681;width:2;height:143" coordorigin="4330,-1681" coordsize="2,143">
              <v:shape style="position:absolute;left:4330;top:-1681;width:2;height:143" coordorigin="4330,-1681" coordsize="0,143" path="m4330,-1681l4330,-1538e" filled="f" stroked="t" strokeweight=".579980pt" strokecolor="#000000">
                <v:path arrowok="t"/>
              </v:shape>
            </v:group>
            <v:group style="position:absolute;left:4294;top:-1554;width:78;height:52" coordorigin="4294,-1554" coordsize="78,52">
              <v:shape style="position:absolute;left:4294;top:-1554;width:78;height:52" coordorigin="4294,-1554" coordsize="78,52" path="m4294,-1554l4325,-1510,4330,-1502,4366,-1548,4332,-1548,4313,-1549,4294,-1554xe" filled="t" fillcolor="#000000" stroked="f">
                <v:path arrowok="t"/>
                <v:fill type="solid"/>
              </v:shape>
              <v:shape style="position:absolute;left:4294;top:-1554;width:78;height:52" coordorigin="4294,-1554" coordsize="78,52" path="m4372,-1554l4352,-1549,4332,-1548,4366,-1548,4372,-1554xe" filled="t" fillcolor="#000000" stroked="f">
                <v:path arrowok="t"/>
                <v:fill type="solid"/>
              </v:shape>
            </v:group>
            <v:group style="position:absolute;left:3500;top:-182;width:6071;height:2" coordorigin="3500,-182" coordsize="6071,2">
              <v:shape style="position:absolute;left:3500;top:-182;width:6071;height:2" coordorigin="3500,-182" coordsize="6071,0" path="m3500,-182l9571,-182e" filled="f" stroked="t" strokeweight=".580pt" strokecolor="#000000">
                <v:path arrowok="t"/>
              </v:shape>
            </v:group>
            <v:group style="position:absolute;left:9534;top:-224;width:127;height:83" coordorigin="9534,-224" coordsize="127,83">
              <v:shape style="position:absolute;left:9534;top:-224;width:127;height:83" coordorigin="9534,-224" coordsize="127,83" path="m9534,-224l9541,-215,9546,-205,9548,-194,9550,-184,9548,-173,9546,-163,9541,-152,9534,-142,9646,-178,9661,-182,9550,-220,9534,-224xe" filled="t" fillcolor="#000000" stroked="f">
                <v:path arrowok="t"/>
                <v:fill type="solid"/>
              </v:shape>
            </v:group>
            <v:group style="position:absolute;left:3505;top:-1642;width:1643;height:277" coordorigin="3505,-1642" coordsize="1643,277">
              <v:shape style="position:absolute;left:3505;top:-1642;width:1643;height:277" coordorigin="3505,-1642" coordsize="1643,277" path="m5147,-1642l3505,-1374,3506,-1364,5148,-1632,5147,-1642xe" filled="t" fillcolor="#000000" stroked="f">
                <v:path arrowok="t"/>
                <v:fill type="solid"/>
              </v:shape>
            </v:group>
            <v:group style="position:absolute;left:8840;top:-1642;width:6;height:10" coordorigin="8840,-1642" coordsize="6,10">
              <v:shape style="position:absolute;left:8840;top:-1642;width:6;height:10" coordorigin="8840,-1642" coordsize="6,10" path="m8840,-1637l8846,-1637e" filled="f" stroked="t" strokeweight=".580pt" strokecolor="#000000">
                <v:path arrowok="t"/>
              </v:shape>
            </v:group>
            <v:group style="position:absolute;left:7199;top:-1642;width:1643;height:277" coordorigin="7199,-1642" coordsize="1643,277">
              <v:shape style="position:absolute;left:7199;top:-1642;width:1643;height:277" coordorigin="7199,-1642" coordsize="1643,277" path="m8840,-1642l7199,-1374,7200,-1364,8842,-1632,8840,-1642xe" filled="t" fillcolor="#000000" stroked="f">
                <v:path arrowok="t"/>
                <v:fill type="solid"/>
              </v:shape>
            </v:group>
            <v:group style="position:absolute;left:6280;top:-1681;width:2;height:145" coordorigin="6280,-1681" coordsize="2,145">
              <v:shape style="position:absolute;left:6280;top:-1681;width:2;height:145" coordorigin="6280,-1681" coordsize="0,145" path="m6280,-1681l6280,-1536e" filled="f" stroked="t" strokeweight=".58001pt" strokecolor="#000000">
                <v:path arrowok="t"/>
              </v:shape>
            </v:group>
            <v:group style="position:absolute;left:6242;top:-1554;width:78;height:52" coordorigin="6242,-1554" coordsize="78,52">
              <v:shape style="position:absolute;left:6242;top:-1554;width:78;height:52" coordorigin="6242,-1554" coordsize="78,52" path="m6242,-1554l6275,-1510,6280,-1502,6316,-1548,6282,-1548,6262,-1549,6242,-1554xe" filled="t" fillcolor="#000000" stroked="f">
                <v:path arrowok="t"/>
                <v:fill type="solid"/>
              </v:shape>
              <v:shape style="position:absolute;left:6242;top:-1554;width:78;height:52" coordorigin="6242,-1554" coordsize="78,52" path="m6320,-1554l6301,-1549,6282,-1548,6316,-1548,6320,-1554xe" filled="t" fillcolor="#000000" stroked="f">
                <v:path arrowok="t"/>
                <v:fill type="solid"/>
              </v:shape>
            </v:group>
            <v:group style="position:absolute;left:5147;top:-1637;width:2;height:539" coordorigin="5147,-1637" coordsize="2,539">
              <v:shape style="position:absolute;left:5147;top:-1637;width:2;height:539" coordorigin="5147,-1637" coordsize="0,539" path="m5147,-1637l5147,-1098e" filled="f" stroked="t" strokeweight=".579980pt" strokecolor="#000000">
                <v:path arrowok="t"/>
              </v:shape>
            </v:group>
            <v:group style="position:absolute;left:7199;top:-1379;width:2;height:281" coordorigin="7199,-1379" coordsize="2,281">
              <v:shape style="position:absolute;left:7199;top:-1379;width:2;height:281" coordorigin="7199,-1379" coordsize="0,281" path="m7199,-1379l7199,-1098e" filled="f" stroked="t" strokeweight=".579980pt" strokecolor="#000000">
                <v:path arrowok="t"/>
              </v:shape>
            </v:group>
            <v:group style="position:absolute;left:3500;top:-2509;width:6071;height:2" coordorigin="3500,-2509" coordsize="6071,2">
              <v:shape style="position:absolute;left:3500;top:-2509;width:6071;height:2" coordorigin="3500,-2509" coordsize="6071,0" path="m3500,-2509l9571,-2509e" filled="f" stroked="t" strokeweight=".58001pt" strokecolor="#000000">
                <v:path arrowok="t"/>
              </v:shape>
            </v:group>
            <v:group style="position:absolute;left:9534;top:-2556;width:127;height:95" coordorigin="9534,-2556" coordsize="127,95">
              <v:shape style="position:absolute;left:9534;top:-2556;width:127;height:95" coordorigin="9534,-2556" coordsize="127,95" path="m9534,-2556l9541,-2544,9546,-2532,9548,-2520,9550,-2508,9548,-2496,9546,-2484,9541,-2472,9534,-2461,9661,-2509,9550,-2550,9534,-2556xe" filled="t" fillcolor="#000000" stroked="f">
                <v:path arrowok="t"/>
                <v:fill type="solid"/>
              </v:shape>
            </v:group>
            <v:group style="position:absolute;left:3500;top:-3120;width:1651;height:2" coordorigin="3500,-3120" coordsize="1651,2">
              <v:shape style="position:absolute;left:3500;top:-3120;width:1651;height:2" coordorigin="3500,-3120" coordsize="1651,0" path="m3500,-3120l5152,-3120e" filled="f" stroked="t" strokeweight=".58001pt" strokecolor="#000000">
                <v:path arrowok="t"/>
              </v:shape>
            </v:group>
            <v:group style="position:absolute;left:5147;top:-3120;width:2;height:1068" coordorigin="5147,-3120" coordsize="2,1068">
              <v:shape style="position:absolute;left:5147;top:-3120;width:2;height:1068" coordorigin="5147,-3120" coordsize="0,1068" path="m5147,-3120l5147,-2052e" filled="f" stroked="t" strokeweight=".579980pt" strokecolor="#000000">
                <v:path arrowok="t"/>
              </v:shape>
            </v:group>
            <v:group style="position:absolute;left:7199;top:-3131;width:2;height:1084" coordorigin="7199,-3131" coordsize="2,1084">
              <v:shape style="position:absolute;left:7199;top:-3131;width:2;height:1084" coordorigin="7199,-3131" coordsize="0,1084" path="m7199,-3131l7199,-2047e" filled="f" stroked="t" strokeweight=".579980pt" strokecolor="#000000">
                <v:path arrowok="t"/>
              </v:shape>
            </v:group>
            <v:group style="position:absolute;left:5142;top:-2052;width:2057;height:2" coordorigin="5142,-2052" coordsize="2057,2">
              <v:shape style="position:absolute;left:5142;top:-2052;width:2057;height:2" coordorigin="5142,-2052" coordsize="2057,0" path="m5142,-2052l7199,-2052e" filled="f" stroked="t" strokeweight=".58001pt" strokecolor="#000000">
                <v:path arrowok="t"/>
              </v:shape>
            </v:group>
            <v:group style="position:absolute;left:7199;top:-3126;width:1646;height:2" coordorigin="7199,-3126" coordsize="1646,2">
              <v:shape style="position:absolute;left:7199;top:-3126;width:1646;height:2" coordorigin="7199,-3126" coordsize="1646,0" path="m7199,-3126l8845,-3126e" filled="f" stroked="t" strokeweight=".579980pt" strokecolor="#000000">
                <v:path arrowok="t"/>
              </v:shape>
            </v:group>
            <v:group style="position:absolute;left:8840;top:-3126;width:2;height:622" coordorigin="8840,-3126" coordsize="2,622">
              <v:shape style="position:absolute;left:8840;top:-3126;width:2;height:622" coordorigin="8840,-3126" coordsize="0,622" path="m8840,-3126l8840,-2504e" filled="f" stroked="t" strokeweight=".58001pt" strokecolor="#000000">
                <v:path arrowok="t"/>
              </v:shape>
            </v:group>
            <v:group style="position:absolute;left:4326;top:-2748;width:2;height:200" coordorigin="4326,-2748" coordsize="2,200">
              <v:shape style="position:absolute;left:4326;top:-2748;width:2;height:200" coordorigin="4326,-2748" coordsize="0,200" path="m4326,-2748l4326,-2548e" filled="f" stroked="t" strokeweight=".580pt" strokecolor="#000000">
                <v:path arrowok="t"/>
              </v:shape>
            </v:group>
            <v:group style="position:absolute;left:4285;top:-2564;width:78;height:55" coordorigin="4285,-2564" coordsize="78,55">
              <v:shape style="position:absolute;left:4285;top:-2564;width:78;height:55" coordorigin="4285,-2564" coordsize="78,55" path="m4285,-2564l4321,-2516,4326,-2509,4358,-2557,4324,-2557,4304,-2560,4285,-2564xe" filled="t" fillcolor="#000000" stroked="f">
                <v:path arrowok="t"/>
                <v:fill type="solid"/>
              </v:shape>
              <v:shape style="position:absolute;left:4285;top:-2564;width:78;height:55" coordorigin="4285,-2564" coordsize="78,55" path="m4363,-2564l4344,-2560,4324,-2557,4358,-2557,4363,-2564xe" filled="t" fillcolor="#000000" stroked="f">
                <v:path arrowok="t"/>
                <v:fill type="solid"/>
              </v:shape>
            </v:group>
            <v:group style="position:absolute;left:4326;top:-3078;width:2;height:197" coordorigin="4326,-3078" coordsize="2,197">
              <v:shape style="position:absolute;left:4326;top:-3078;width:2;height:197" coordorigin="4326,-3078" coordsize="0,197" path="m4326,-3078l4326,-2881e" filled="f" stroked="t" strokeweight=".580pt" strokecolor="#000000">
                <v:path arrowok="t"/>
              </v:shape>
            </v:group>
            <v:group style="position:absolute;left:4285;top:-3120;width:78;height:59" coordorigin="4285,-3120" coordsize="78,59">
              <v:shape style="position:absolute;left:4285;top:-3120;width:78;height:59" coordorigin="4285,-3120" coordsize="78,59" path="m4326,-3120l4290,-3068,4285,-3061,4304,-3067,4324,-3068,4359,-3068,4331,-3113,4326,-3120xe" filled="t" fillcolor="#000000" stroked="f">
                <v:path arrowok="t"/>
                <v:fill type="solid"/>
              </v:shape>
              <v:shape style="position:absolute;left:4285;top:-3120;width:78;height:59" coordorigin="4285,-3120" coordsize="78,59" path="m4359,-3068l4324,-3068,4344,-3067,4363,-3061,4359,-3068xe" filled="t" fillcolor="#000000" stroked="f">
                <v:path arrowok="t"/>
                <v:fill type="solid"/>
              </v:shape>
            </v:group>
            <v:group style="position:absolute;left:6173;top:-2214;width:2;height:124" coordorigin="6173,-2214" coordsize="2,124">
              <v:shape style="position:absolute;left:6173;top:-2214;width:2;height:124" coordorigin="6173,-2214" coordsize="0,124" path="m6173,-2214l6173,-2090e" filled="f" stroked="t" strokeweight=".58001pt" strokecolor="#000000">
                <v:path arrowok="t"/>
              </v:shape>
            </v:group>
            <v:group style="position:absolute;left:6132;top:-2107;width:78;height:55" coordorigin="6132,-2107" coordsize="78,55">
              <v:shape style="position:absolute;left:6132;top:-2107;width:78;height:55" coordorigin="6132,-2107" coordsize="78,55" path="m6132,-2107l6168,-2059,6173,-2052,6205,-2100,6170,-2100,6151,-2101,6132,-2107xe" filled="t" fillcolor="#000000" stroked="f">
                <v:path arrowok="t"/>
                <v:fill type="solid"/>
              </v:shape>
              <v:shape style="position:absolute;left:6132;top:-2107;width:78;height:55" coordorigin="6132,-2107" coordsize="78,55" path="m6210,-2107l6191,-2101,6170,-2100,6205,-2100,6210,-2107xe" filled="t" fillcolor="#000000" stroked="f">
                <v:path arrowok="t"/>
                <v:fill type="solid"/>
              </v:shape>
            </v:group>
            <v:group style="position:absolute;left:6173;top:-2468;width:2;height:116" coordorigin="6173,-2468" coordsize="2,116">
              <v:shape style="position:absolute;left:6173;top:-2468;width:2;height:116" coordorigin="6173,-2468" coordsize="0,116" path="m6173,-2468l6173,-2352e" filled="f" stroked="t" strokeweight=".58001pt" strokecolor="#000000">
                <v:path arrowok="t"/>
              </v:shape>
            </v:group>
            <v:group style="position:absolute;left:6132;top:-2509;width:78;height:58" coordorigin="6132,-2509" coordsize="78,58">
              <v:shape style="position:absolute;left:6132;top:-2509;width:78;height:58" coordorigin="6132,-2509" coordsize="78,58" path="m6169,-2509l6137,-2459,6132,-2452,6151,-2456,6170,-2459,6205,-2459,6174,-2502,6169,-2509xe" filled="t" fillcolor="#000000" stroked="f">
                <v:path arrowok="t"/>
                <v:fill type="solid"/>
              </v:shape>
              <v:shape style="position:absolute;left:6132;top:-2509;width:78;height:58" coordorigin="6132,-2509" coordsize="78,58" path="m6205,-2459l6170,-2459,6191,-2456,6210,-2452,6205,-2459xe" filled="t" fillcolor="#000000" stroked="f">
                <v:path arrowok="t"/>
                <v:fill type="solid"/>
              </v:shape>
            </v:group>
            <v:group style="position:absolute;left:5332;top:-714;width:1872;height:2" coordorigin="5332,-714" coordsize="1872,2">
              <v:shape style="position:absolute;left:5332;top:-714;width:1872;height:2" coordorigin="5332,-714" coordsize="1872,0" path="m5332,-714l7204,-714e" filled="f" stroked="t" strokeweight=".580pt" strokecolor="#000000">
                <v:path arrowok="t"/>
              </v:shape>
            </v:group>
            <v:group style="position:absolute;left:7199;top:-714;width:2;height:528" coordorigin="7199,-714" coordsize="2,528">
              <v:shape style="position:absolute;left:7199;top:-714;width:2;height:528" coordorigin="7199,-714" coordsize="0,528" path="m7199,-714l7199,-186e" filled="f" stroked="t" strokeweight=".579980pt" strokecolor="#000000">
                <v:path arrowok="t"/>
              </v:shape>
            </v:group>
            <v:group style="position:absolute;left:6071;top:-673;width:2;height:154" coordorigin="6071,-673" coordsize="2,154">
              <v:shape style="position:absolute;left:6071;top:-673;width:2;height:154" coordorigin="6071,-673" coordsize="0,154" path="m6071,-673l6071,-520e" filled="f" stroked="t" strokeweight=".58001pt" strokecolor="#000000">
                <v:path arrowok="t"/>
              </v:shape>
            </v:group>
            <v:group style="position:absolute;left:6022;top:-714;width:94;height:59" coordorigin="6022,-714" coordsize="94,59">
              <v:shape style="position:absolute;left:6022;top:-714;width:94;height:59" coordorigin="6022,-714" coordsize="94,59" path="m6071,-714l6022,-655,6046,-660,6070,-661,6110,-661,6076,-706,6071,-714xe" filled="t" fillcolor="#000000" stroked="f">
                <v:path arrowok="t"/>
                <v:fill type="solid"/>
              </v:shape>
              <v:shape style="position:absolute;left:6022;top:-714;width:94;height:59" coordorigin="6022,-714" coordsize="94,59" path="m6110,-661l6070,-661,6094,-660,6115,-655,6110,-661xe" filled="t" fillcolor="#000000" stroked="f">
                <v:path arrowok="t"/>
                <v:fill type="solid"/>
              </v:shape>
            </v:group>
            <v:group style="position:absolute;left:6071;top:-388;width:2;height:162" coordorigin="6071,-388" coordsize="2,162">
              <v:shape style="position:absolute;left:6071;top:-388;width:2;height:162" coordorigin="6071,-388" coordsize="0,162" path="m6071,-388l6071,-226e" filled="f" stroked="t" strokeweight=".58001pt" strokecolor="#000000">
                <v:path arrowok="t"/>
              </v:shape>
            </v:group>
            <v:group style="position:absolute;left:6022;top:-244;width:94;height:61" coordorigin="6022,-244" coordsize="94,61">
              <v:shape style="position:absolute;left:6022;top:-244;width:94;height:61" coordorigin="6022,-244" coordsize="94,61" path="m6022,-244l6065,-190,6071,-182,6110,-236,6111,-238,6070,-238,6046,-239,6022,-244xe" filled="t" fillcolor="#000000" stroked="f">
                <v:path arrowok="t"/>
                <v:fill type="solid"/>
              </v:shape>
              <v:shape style="position:absolute;left:6022;top:-244;width:94;height:61" coordorigin="6022,-244" coordsize="94,61" path="m6115,-244l6094,-239,6070,-238,6111,-238,6115,-244xe" filled="t" fillcolor="#000000" stroked="f">
                <v:path arrowok="t"/>
                <v:fill type="solid"/>
              </v:shape>
            </v:group>
            <v:group style="position:absolute;left:5150;top:-714;width:2;height:536" coordorigin="5150,-714" coordsize="2,536">
              <v:shape style="position:absolute;left:5150;top:-714;width:2;height:536" coordorigin="5150,-714" coordsize="0,536" path="m5150,-714l5150,-178e" filled="f" stroked="t" strokeweight=".59001pt" strokecolor="#000000">
                <v:path arrowok="t"/>
              </v:shape>
            </v:group>
            <v:group style="position:absolute;left:5143;top:-910;width:56;height:234" coordorigin="5143,-910" coordsize="56,234">
              <v:shape style="position:absolute;left:5143;top:-910;width:56;height:234" coordorigin="5143,-910" coordsize="56,234" path="m5174,-910l5172,-910,5168,-908,5166,-906,5166,-905,5164,-900,5162,-899,5158,-884,5158,-883,5154,-863,5148,-809,5143,-744,5144,-676,5154,-676,5153,-743,5158,-808,5164,-862,5167,-882,5168,-882,5172,-895,5174,-899,5173,-899,5174,-899,5172,-900,5174,-900,5173,-901,5184,-901,5184,-902,5182,-906,5174,-910xe" filled="t" fillcolor="#000000" stroked="f">
                <v:path arrowok="t"/>
                <v:fill type="solid"/>
              </v:shape>
              <v:shape style="position:absolute;left:5143;top:-910;width:56;height:234" coordorigin="5143,-910" coordsize="56,234" path="m5153,-743l5153,-743,5153,-743xe" filled="t" fillcolor="#000000" stroked="f">
                <v:path arrowok="t"/>
                <v:fill type="solid"/>
              </v:shape>
              <v:shape style="position:absolute;left:5143;top:-910;width:56;height:234" coordorigin="5143,-910" coordsize="56,234" path="m5153,-744l5153,-743,5153,-744xe" filled="t" fillcolor="#000000" stroked="f">
                <v:path arrowok="t"/>
                <v:fill type="solid"/>
              </v:shape>
              <v:shape style="position:absolute;left:5143;top:-910;width:56;height:234" coordorigin="5143,-910" coordsize="56,234" path="m5177,-893l5182,-874,5185,-844,5190,-800,5200,-802,5195,-845,5191,-874,5191,-876,5187,-892,5178,-892,5177,-893xe" filled="t" fillcolor="#000000" stroked="f">
                <v:path arrowok="t"/>
                <v:fill type="solid"/>
              </v:shape>
              <v:shape style="position:absolute;left:5143;top:-910;width:56;height:234" coordorigin="5143,-910" coordsize="56,234" path="m5168,-882l5167,-882,5167,-881,5168,-882xe" filled="t" fillcolor="#000000" stroked="f">
                <v:path arrowok="t"/>
                <v:fill type="solid"/>
              </v:shape>
              <v:shape style="position:absolute;left:5143;top:-910;width:56;height:234" coordorigin="5143,-910" coordsize="56,234" path="m5184,-901l5176,-901,5174,-900,5174,-899,5176,-898,5178,-892,5187,-892,5186,-895,5184,-901xe" filled="t" fillcolor="#000000" stroked="f">
                <v:path arrowok="t"/>
                <v:fill type="solid"/>
              </v:shape>
              <v:shape style="position:absolute;left:5143;top:-910;width:56;height:234" coordorigin="5143,-910" coordsize="56,234" path="m5174,-899l5173,-899,5174,-899,5174,-899,5174,-899xe" filled="t" fillcolor="#000000" stroked="f">
                <v:path arrowok="t"/>
                <v:fill type="solid"/>
              </v:shape>
              <v:shape style="position:absolute;left:5143;top:-910;width:56;height:234" coordorigin="5143,-910" coordsize="56,234" path="m5174,-899l5174,-899,5174,-899,5174,-899xe" filled="t" fillcolor="#000000" stroked="f">
                <v:path arrowok="t"/>
                <v:fill type="solid"/>
              </v:shape>
              <v:shape style="position:absolute;left:5143;top:-910;width:56;height:234" coordorigin="5143,-910" coordsize="56,234" path="m5174,-900l5174,-899,5174,-899,5174,-900xe" filled="t" fillcolor="#000000" stroked="f">
                <v:path arrowok="t"/>
                <v:fill type="solid"/>
              </v:shape>
              <v:shape style="position:absolute;left:5143;top:-910;width:56;height:234" coordorigin="5143,-910" coordsize="56,234" path="m5174,-900l5172,-900,5174,-899,5174,-900,5174,-900xe" filled="t" fillcolor="#000000" stroked="f">
                <v:path arrowok="t"/>
                <v:fill type="solid"/>
              </v:shape>
              <v:shape style="position:absolute;left:5143;top:-910;width:56;height:234" coordorigin="5143,-910" coordsize="56,234" path="m5174,-900l5174,-900,5174,-900,5174,-900xe" filled="t" fillcolor="#000000" stroked="f">
                <v:path arrowok="t"/>
                <v:fill type="solid"/>
              </v:shape>
              <v:shape style="position:absolute;left:5143;top:-910;width:56;height:234" coordorigin="5143,-910" coordsize="56,234" path="m5176,-901l5174,-900,5174,-900,5176,-901xe" filled="t" fillcolor="#000000" stroked="f">
                <v:path arrowok="t"/>
                <v:fill type="solid"/>
              </v:shape>
              <v:shape style="position:absolute;left:5143;top:-910;width:56;height:234" coordorigin="5143,-910" coordsize="56,234" path="m5176,-901l5173,-901,5174,-900,5176,-901xe" filled="t" fillcolor="#000000" stroked="f">
                <v:path arrowok="t"/>
                <v:fill type="solid"/>
              </v:shape>
            </v:group>
            <v:group style="position:absolute;left:5190;top:-802;width:13;height:56" coordorigin="5190,-802" coordsize="13,56">
              <v:shape style="position:absolute;left:5190;top:-802;width:13;height:56" coordorigin="5190,-802" coordsize="13,56" path="m5200,-802l5190,-800,5194,-745,5194,-746,5203,-746,5200,-802xe" filled="t" fillcolor="#000000" stroked="f">
                <v:path arrowok="t"/>
                <v:fill type="solid"/>
              </v:shape>
            </v:group>
            <v:group style="position:absolute;left:5196;top:-676;width:10;height:5" coordorigin="5196,-676" coordsize="10,5">
              <v:shape style="position:absolute;left:5196;top:-676;width:10;height:5" coordorigin="5196,-676" coordsize="10,5" path="m5196,-673l5206,-673e" filled="f" stroked="t" strokeweight=".33999pt" strokecolor="#000000">
                <v:path arrowok="t"/>
              </v:shape>
            </v:group>
            <v:group style="position:absolute;left:5194;top:-746;width:12;height:71" coordorigin="5194,-746" coordsize="12,71">
              <v:shape style="position:absolute;left:5194;top:-746;width:12;height:71" coordorigin="5194,-746" coordsize="12,71" path="m5203,-746l5194,-746,5196,-676,5206,-676,5203,-746xe" filled="t" fillcolor="#000000" stroked="f">
                <v:path arrowok="t"/>
                <v:fill type="solid"/>
              </v:shape>
            </v:group>
            <v:group style="position:absolute;left:5190;top:-700;width:10;height:6" coordorigin="5190,-700" coordsize="10,6">
              <v:shape style="position:absolute;left:5190;top:-700;width:10;height:6" coordorigin="5190,-700" coordsize="10,6" path="m5190,-697l5200,-697e" filled="f" stroked="t" strokeweight=".4pt" strokecolor="#000000">
                <v:path arrowok="t"/>
              </v:shape>
            </v:group>
            <v:group style="position:absolute;left:5190;top:-695;width:37;height:56" coordorigin="5190,-695" coordsize="37,56">
              <v:shape style="position:absolute;left:5190;top:-695;width:37;height:56" coordorigin="5190,-695" coordsize="37,56" path="m5200,-695l5190,-694,5192,-668,5196,-652,5197,-650,5200,-646,5202,-642,5204,-640,5208,-638,5214,-638,5218,-641,5220,-643,5222,-647,5209,-647,5210,-647,5208,-649,5209,-649,5208,-650,5206,-654,5206,-654,5202,-670,5202,-670,5200,-695xe" filled="t" fillcolor="#000000" stroked="f">
                <v:path arrowok="t"/>
                <v:fill type="solid"/>
              </v:shape>
              <v:shape style="position:absolute;left:5190;top:-695;width:37;height:56" coordorigin="5190,-695" coordsize="37,56" path="m5210,-647l5209,-647,5210,-647xe" filled="t" fillcolor="#000000" stroked="f">
                <v:path arrowok="t"/>
                <v:fill type="solid"/>
              </v:shape>
              <v:shape style="position:absolute;left:5190;top:-695;width:37;height:56" coordorigin="5190,-695" coordsize="37,56" path="m5210,-647l5209,-647,5210,-647,5210,-647xe" filled="t" fillcolor="#000000" stroked="f">
                <v:path arrowok="t"/>
                <v:fill type="solid"/>
              </v:shape>
              <v:shape style="position:absolute;left:5190;top:-695;width:37;height:56" coordorigin="5190,-695" coordsize="37,56" path="m5210,-647l5210,-647,5210,-647xe" filled="t" fillcolor="#000000" stroked="f">
                <v:path arrowok="t"/>
                <v:fill type="solid"/>
              </v:shape>
              <v:shape style="position:absolute;left:5190;top:-695;width:37;height:56" coordorigin="5190,-695" coordsize="37,56" path="m5222,-649l5213,-649,5212,-648,5210,-647,5210,-647,5222,-647,5222,-648,5222,-649xe" filled="t" fillcolor="#000000" stroked="f">
                <v:path arrowok="t"/>
                <v:fill type="solid"/>
              </v:shape>
              <v:shape style="position:absolute;left:5190;top:-695;width:37;height:56" coordorigin="5190,-695" coordsize="37,56" path="m5211,-648l5210,-647,5212,-648,5211,-648xe" filled="t" fillcolor="#000000" stroked="f">
                <v:path arrowok="t"/>
                <v:fill type="solid"/>
              </v:shape>
              <v:shape style="position:absolute;left:5190;top:-695;width:37;height:56" coordorigin="5190,-695" coordsize="37,56" path="m5208,-649l5210,-647,5209,-649,5208,-649xe" filled="t" fillcolor="#000000" stroked="f">
                <v:path arrowok="t"/>
                <v:fill type="solid"/>
              </v:shape>
              <v:shape style="position:absolute;left:5190;top:-695;width:37;height:56" coordorigin="5190,-695" coordsize="37,56" path="m5209,-649l5210,-647,5211,-648,5209,-649xe" filled="t" fillcolor="#000000" stroked="f">
                <v:path arrowok="t"/>
                <v:fill type="solid"/>
              </v:shape>
              <v:shape style="position:absolute;left:5190;top:-695;width:37;height:56" coordorigin="5190,-695" coordsize="37,56" path="m5212,-649l5211,-648,5212,-648,5212,-649xe" filled="t" fillcolor="#000000" stroked="f">
                <v:path arrowok="t"/>
                <v:fill type="solid"/>
              </v:shape>
              <v:shape style="position:absolute;left:5190;top:-695;width:37;height:56" coordorigin="5190,-695" coordsize="37,56" path="m5213,-649l5212,-649,5212,-648,5213,-649xe" filled="t" fillcolor="#000000" stroked="f">
                <v:path arrowok="t"/>
                <v:fill type="solid"/>
              </v:shape>
              <v:shape style="position:absolute;left:5190;top:-695;width:37;height:56" coordorigin="5190,-695" coordsize="37,56" path="m5224,-653l5214,-653,5212,-649,5213,-649,5222,-649,5224,-653xe" filled="t" fillcolor="#000000" stroked="f">
                <v:path arrowok="t"/>
                <v:fill type="solid"/>
              </v:shape>
              <v:shape style="position:absolute;left:5190;top:-695;width:37;height:56" coordorigin="5190,-695" coordsize="37,56" path="m5209,-649l5208,-649,5209,-649,5209,-649xe" filled="t" fillcolor="#000000" stroked="f">
                <v:path arrowok="t"/>
                <v:fill type="solid"/>
              </v:shape>
              <v:shape style="position:absolute;left:5190;top:-695;width:37;height:56" coordorigin="5190,-695" coordsize="37,56" path="m5218,-667l5213,-652,5214,-653,5224,-653,5227,-665,5218,-666,5218,-667xe" filled="t" fillcolor="#000000" stroked="f">
                <v:path arrowok="t"/>
                <v:fill type="solid"/>
              </v:shape>
              <v:shape style="position:absolute;left:5190;top:-695;width:37;height:56" coordorigin="5190,-695" coordsize="37,56" path="m5206,-655l5206,-654,5206,-654,5206,-655xe" filled="t" fillcolor="#000000" stroked="f">
                <v:path arrowok="t"/>
                <v:fill type="solid"/>
              </v:shape>
              <v:shape style="position:absolute;left:5190;top:-695;width:37;height:56" coordorigin="5190,-695" coordsize="37,56" path="m5202,-671l5202,-670,5202,-670,5202,-671xe" filled="t" fillcolor="#000000" stroked="f">
                <v:path arrowok="t"/>
                <v:fill type="solid"/>
              </v:shape>
            </v:group>
            <v:group style="position:absolute;left:5218;top:-690;width:13;height:25" coordorigin="5218,-690" coordsize="13,25">
              <v:shape style="position:absolute;left:5218;top:-690;width:13;height:25" coordorigin="5218,-690" coordsize="13,25" path="m5231,-690l5221,-690,5218,-666,5227,-665,5231,-689,5231,-690xe" filled="t" fillcolor="#000000" stroked="f">
                <v:path arrowok="t"/>
                <v:fill type="solid"/>
              </v:shape>
            </v:group>
            <v:group style="position:absolute;left:5222;top:-728;width:10;height:5" coordorigin="5222,-728" coordsize="10,5">
              <v:shape style="position:absolute;left:5222;top:-728;width:10;height:5" coordorigin="5222,-728" coordsize="10,5" path="m5222,-726l5232,-726e" filled="f" stroked="t" strokeweight=".33999pt" strokecolor="#000000">
                <v:path arrowok="t"/>
              </v:shape>
            </v:group>
            <v:group style="position:absolute;left:5221;top:-724;width:11;height:34" coordorigin="5221,-724" coordsize="11,34">
              <v:shape style="position:absolute;left:5221;top:-724;width:11;height:34" coordorigin="5221,-724" coordsize="11,34" path="m5221,-707l5232,-707e" filled="f" stroked="t" strokeweight="1.78pt" strokecolor="#000000">
                <v:path arrowok="t"/>
              </v:shape>
            </v:group>
            <v:group style="position:absolute;left:5225;top:-703;width:10;height:5" coordorigin="5225,-703" coordsize="10,5">
              <v:shape style="position:absolute;left:5225;top:-703;width:10;height:5" coordorigin="5225,-703" coordsize="10,5" path="m5225,-701l5234,-701e" filled="f" stroked="t" strokeweight=".34001pt" strokecolor="#000000">
                <v:path arrowok="t"/>
              </v:shape>
            </v:group>
            <v:group style="position:absolute;left:5225;top:-828;width:42;height:125" coordorigin="5225,-828" coordsize="42,125">
              <v:shape style="position:absolute;left:5225;top:-828;width:42;height:125" coordorigin="5225,-828" coordsize="42,125" path="m5251,-828l5248,-828,5244,-827,5240,-823,5240,-822,5237,-815,5236,-814,5233,-803,5227,-775,5227,-773,5225,-739,5225,-703,5234,-703,5234,-739,5237,-773,5243,-800,5245,-811,5246,-811,5248,-816,5248,-816,5249,-817,5249,-818,5248,-818,5248,-819,5248,-820,5260,-820,5258,-821,5255,-826,5251,-828xe" filled="t" fillcolor="#000000" stroked="f">
                <v:path arrowok="t"/>
                <v:fill type="solid"/>
              </v:shape>
              <v:shape style="position:absolute;left:5225;top:-828;width:42;height:125" coordorigin="5225,-828" coordsize="42,125" path="m5234,-739l5234,-738,5234,-739xe" filled="t" fillcolor="#000000" stroked="f">
                <v:path arrowok="t"/>
                <v:fill type="solid"/>
              </v:shape>
              <v:shape style="position:absolute;left:5225;top:-828;width:42;height:125" coordorigin="5225,-828" coordsize="42,125" path="m5264,-806l5254,-806,5257,-791,5267,-792,5267,-793,5264,-806xe" filled="t" fillcolor="#000000" stroked="f">
                <v:path arrowok="t"/>
                <v:fill type="solid"/>
              </v:shape>
              <v:shape style="position:absolute;left:5225;top:-828;width:42;height:125" coordorigin="5225,-828" coordsize="42,125" path="m5250,-816l5254,-805,5254,-806,5264,-806,5263,-809,5261,-815,5251,-815,5250,-816xe" filled="t" fillcolor="#000000" stroked="f">
                <v:path arrowok="t"/>
                <v:fill type="solid"/>
              </v:shape>
              <v:shape style="position:absolute;left:5225;top:-828;width:42;height:125" coordorigin="5225,-828" coordsize="42,125" path="m5246,-811l5245,-811,5245,-810,5246,-811xe" filled="t" fillcolor="#000000" stroked="f">
                <v:path arrowok="t"/>
                <v:fill type="solid"/>
              </v:shape>
              <v:shape style="position:absolute;left:5225;top:-828;width:42;height:125" coordorigin="5225,-828" coordsize="42,125" path="m5250,-819l5249,-817,5251,-815,5261,-815,5260,-818,5251,-818,5250,-819xe" filled="t" fillcolor="#000000" stroked="f">
                <v:path arrowok="t"/>
                <v:fill type="solid"/>
              </v:shape>
              <v:shape style="position:absolute;left:5225;top:-828;width:42;height:125" coordorigin="5225,-828" coordsize="42,125" path="m5249,-817l5248,-816,5248,-816,5249,-817xe" filled="t" fillcolor="#000000" stroked="f">
                <v:path arrowok="t"/>
                <v:fill type="solid"/>
              </v:shape>
              <v:shape style="position:absolute;left:5225;top:-828;width:42;height:125" coordorigin="5225,-828" coordsize="42,125" path="m5249,-819l5249,-819,5249,-818,5249,-817,5250,-819,5249,-819xe" filled="t" fillcolor="#000000" stroked="f">
                <v:path arrowok="t"/>
                <v:fill type="solid"/>
              </v:shape>
              <v:shape style="position:absolute;left:5225;top:-828;width:42;height:125" coordorigin="5225,-828" coordsize="42,125" path="m5248,-819l5248,-818,5249,-818,5248,-819xe" filled="t" fillcolor="#000000" stroked="f">
                <v:path arrowok="t"/>
                <v:fill type="solid"/>
              </v:shape>
              <v:shape style="position:absolute;left:5225;top:-828;width:42;height:125" coordorigin="5225,-828" coordsize="42,125" path="m5260,-820l5251,-820,5251,-819,5250,-819,5251,-818,5260,-818,5260,-820xe" filled="t" fillcolor="#000000" stroked="f">
                <v:path arrowok="t"/>
                <v:fill type="solid"/>
              </v:shape>
              <v:shape style="position:absolute;left:5225;top:-828;width:42;height:125" coordorigin="5225,-828" coordsize="42,125" path="m5248,-820l5248,-819,5249,-819,5248,-820xe" filled="t" fillcolor="#000000" stroked="f">
                <v:path arrowok="t"/>
                <v:fill type="solid"/>
              </v:shape>
              <v:shape style="position:absolute;left:5225;top:-828;width:42;height:125" coordorigin="5225,-828" coordsize="42,125" path="m5251,-820l5249,-819,5250,-819,5251,-820xe" filled="t" fillcolor="#000000" stroked="f">
                <v:path arrowok="t"/>
                <v:fill type="solid"/>
              </v:shape>
              <v:shape style="position:absolute;left:5225;top:-828;width:42;height:125" coordorigin="5225,-828" coordsize="42,125" path="m5251,-820l5248,-820,5249,-819,5251,-820xe" filled="t" fillcolor="#000000" stroked="f">
                <v:path arrowok="t"/>
                <v:fill type="solid"/>
              </v:shape>
            </v:group>
            <v:group style="position:absolute;left:5257;top:-792;width:13;height:24" coordorigin="5257,-792" coordsize="13,24">
              <v:shape style="position:absolute;left:5257;top:-792;width:13;height:24" coordorigin="5257,-792" coordsize="13,24" path="m5267,-792l5257,-791,5261,-768,5261,-769,5270,-769,5267,-792xe" filled="t" fillcolor="#000000" stroked="f">
                <v:path arrowok="t"/>
                <v:fill type="solid"/>
              </v:shape>
            </v:group>
            <v:group style="position:absolute;left:5264;top:-703;width:10;height:5" coordorigin="5264,-703" coordsize="10,5">
              <v:shape style="position:absolute;left:5264;top:-703;width:10;height:5" coordorigin="5264,-703" coordsize="10,5" path="m5264,-701l5274,-701e" filled="f" stroked="t" strokeweight=".34001pt" strokecolor="#000000">
                <v:path arrowok="t"/>
              </v:shape>
            </v:group>
            <v:group style="position:absolute;left:5261;top:-769;width:13;height:66" coordorigin="5261,-769" coordsize="13,66">
              <v:shape style="position:absolute;left:5261;top:-769;width:13;height:66" coordorigin="5261,-769" coordsize="13,66" path="m5270,-769l5261,-769,5264,-703,5274,-703,5270,-769xe" filled="t" fillcolor="#000000" stroked="f">
                <v:path arrowok="t"/>
                <v:fill type="solid"/>
              </v:shape>
            </v:group>
            <v:group style="position:absolute;left:3506;top:-192;width:1646;height:2" coordorigin="3506,-192" coordsize="1646,2">
              <v:shape style="position:absolute;left:3506;top:-192;width:1646;height:2" coordorigin="3506,-192" coordsize="1646,0" path="m3506,-192l5153,-192e" filled="f" stroked="t" strokeweight=".580pt" strokecolor="#000000">
                <v:path arrowok="t"/>
              </v:shape>
            </v:group>
            <v:group style="position:absolute;left:7204;top:-191;width:1646;height:2" coordorigin="7204,-191" coordsize="1646,2">
              <v:shape style="position:absolute;left:7204;top:-191;width:1646;height:2" coordorigin="7204,-191" coordsize="1646,0" path="m7204,-191l8850,-191e" filled="f" stroked="t" strokeweight=".580pt" strokecolor="#000000">
                <v:path arrowok="t"/>
              </v:shape>
            </v:group>
            <v:group style="position:absolute;left:5263;top:-732;width:10;height:5" coordorigin="5263,-732" coordsize="10,5">
              <v:shape style="position:absolute;left:5263;top:-732;width:10;height:5" coordorigin="5263,-732" coordsize="10,5" path="m5263,-730l5273,-730e" filled="f" stroked="t" strokeweight=".34001pt" strokecolor="#000000">
                <v:path arrowok="t"/>
              </v:shape>
            </v:group>
            <v:group style="position:absolute;left:5262;top:-727;width:32;height:68" coordorigin="5262,-727" coordsize="32,68">
              <v:shape style="position:absolute;left:5262;top:-727;width:32;height:68" coordorigin="5262,-727" coordsize="32,68" path="m5273,-727l5263,-727,5262,-708,5262,-707,5264,-689,5269,-673,5270,-672,5276,-660,5279,-659,5285,-659,5288,-660,5292,-664,5293,-667,5281,-667,5282,-668,5281,-668,5282,-668,5283,-669,5279,-676,5279,-676,5274,-690,5274,-690,5272,-708,5273,-727xe" filled="t" fillcolor="#000000" stroked="f">
                <v:path arrowok="t"/>
                <v:fill type="solid"/>
              </v:shape>
              <v:shape style="position:absolute;left:5262;top:-727;width:32;height:68" coordorigin="5262,-727" coordsize="32,68" path="m5282,-668l5281,-667,5283,-668,5282,-668xe" filled="t" fillcolor="#000000" stroked="f">
                <v:path arrowok="t"/>
                <v:fill type="solid"/>
              </v:shape>
              <v:shape style="position:absolute;left:5262;top:-727;width:32;height:68" coordorigin="5262,-727" coordsize="32,68" path="m5283,-668l5281,-667,5284,-667,5283,-668xe" filled="t" fillcolor="#000000" stroked="f">
                <v:path arrowok="t"/>
                <v:fill type="solid"/>
              </v:shape>
              <v:shape style="position:absolute;left:5262;top:-727;width:32;height:68" coordorigin="5262,-727" coordsize="32,68" path="m5283,-668l5283,-668,5284,-667,5283,-668xe" filled="t" fillcolor="#000000" stroked="f">
                <v:path arrowok="t"/>
                <v:fill type="solid"/>
              </v:shape>
              <v:shape style="position:absolute;left:5262;top:-727;width:32;height:68" coordorigin="5262,-727" coordsize="32,68" path="m5284,-668l5283,-668,5284,-667,5284,-668xe" filled="t" fillcolor="#000000" stroked="f">
                <v:path arrowok="t"/>
                <v:fill type="solid"/>
              </v:shape>
              <v:shape style="position:absolute;left:5262;top:-727;width:32;height:68" coordorigin="5262,-727" coordsize="32,68" path="m5294,-668l5285,-668,5284,-668,5284,-667,5293,-667,5294,-668xe" filled="t" fillcolor="#000000" stroked="f">
                <v:path arrowok="t"/>
                <v:fill type="solid"/>
              </v:shape>
              <v:shape style="position:absolute;left:5262;top:-727;width:32;height:68" coordorigin="5262,-727" coordsize="32,68" path="m5283,-669l5282,-668,5283,-668,5283,-668,5283,-669xe" filled="t" fillcolor="#000000" stroked="f">
                <v:path arrowok="t"/>
                <v:fill type="solid"/>
              </v:shape>
              <v:shape style="position:absolute;left:5262;top:-727;width:32;height:68" coordorigin="5262,-727" coordsize="32,68" path="m5284,-670l5283,-669,5283,-668,5284,-668,5284,-670xe" filled="t" fillcolor="#000000" stroked="f">
                <v:path arrowok="t"/>
                <v:fill type="solid"/>
              </v:shape>
              <v:shape style="position:absolute;left:5262;top:-727;width:32;height:68" coordorigin="5262,-727" coordsize="32,68" path="m5282,-668l5281,-668,5282,-668,5282,-668xe" filled="t" fillcolor="#000000" stroked="f">
                <v:path arrowok="t"/>
                <v:fill type="solid"/>
              </v:shape>
              <v:shape style="position:absolute;left:5262;top:-727;width:32;height:68" coordorigin="5262,-727" coordsize="32,68" path="m5284,-668l5284,-668,5284,-668,5284,-668,5284,-668xe" filled="t" fillcolor="#000000" stroked="f">
                <v:path arrowok="t"/>
                <v:fill type="solid"/>
              </v:shape>
              <v:shape style="position:absolute;left:5262;top:-727;width:32;height:68" coordorigin="5262,-727" coordsize="32,68" path="m5286,-673l5284,-668,5285,-668,5294,-668,5294,-670,5294,-671,5286,-673xe" filled="t" fillcolor="#000000" stroked="f">
                <v:path arrowok="t"/>
                <v:fill type="solid"/>
              </v:shape>
              <v:shape style="position:absolute;left:5262;top:-727;width:32;height:68" coordorigin="5262,-727" coordsize="32,68" path="m5286,-673l5285,-673,5286,-673,5286,-673xe" filled="t" fillcolor="#000000" stroked="f">
                <v:path arrowok="t"/>
                <v:fill type="solid"/>
              </v:shape>
              <v:shape style="position:absolute;left:5262;top:-727;width:32;height:68" coordorigin="5262,-727" coordsize="32,68" path="m5279,-677l5279,-676,5279,-676,5279,-677xe" filled="t" fillcolor="#000000" stroked="f">
                <v:path arrowok="t"/>
                <v:fill type="solid"/>
              </v:shape>
              <v:shape style="position:absolute;left:5262;top:-727;width:32;height:68" coordorigin="5262,-727" coordsize="32,68" path="m5274,-691l5274,-690,5274,-690,5274,-691xe" filled="t" fillcolor="#000000" stroked="f">
                <v:path arrowok="t"/>
                <v:fill type="solid"/>
              </v:shape>
            </v:group>
            <v:group style="position:absolute;left:5285;top:-694;width:14;height:23" coordorigin="5285,-694" coordsize="14,23">
              <v:shape style="position:absolute;left:5285;top:-694;width:14;height:23" coordorigin="5285,-694" coordsize="14,23" path="m5290,-694l5285,-673,5294,-671,5299,-691,5290,-692,5290,-694xe" filled="t" fillcolor="#000000" stroked="f">
                <v:path arrowok="t"/>
                <v:fill type="solid"/>
              </v:shape>
            </v:group>
            <v:group style="position:absolute;left:5293;top:-732;width:10;height:6" coordorigin="5293,-732" coordsize="10,6">
              <v:shape style="position:absolute;left:5293;top:-732;width:10;height:6" coordorigin="5293,-732" coordsize="10,6" path="m5293,-729l5303,-729e" filled="f" stroked="t" strokeweight=".4pt" strokecolor="#000000">
                <v:path arrowok="t"/>
              </v:shape>
            </v:group>
            <v:group style="position:absolute;left:5290;top:-727;width:13;height:36" coordorigin="5290,-727" coordsize="13,36">
              <v:shape style="position:absolute;left:5290;top:-727;width:13;height:36" coordorigin="5290,-727" coordsize="13,36" path="m5293,-727l5290,-692,5299,-691,5303,-726,5293,-727xe" filled="t" fillcolor="#000000" stroked="f">
                <v:path arrowok="t"/>
                <v:fill type="solid"/>
              </v:shape>
            </v:group>
            <v:group style="position:absolute;left:5290;top:-724;width:11;height:7" coordorigin="5290,-724" coordsize="11,7">
              <v:shape style="position:absolute;left:5290;top:-724;width:11;height:7" coordorigin="5290,-724" coordsize="11,7" path="m5291,-724l5290,-719,5299,-716,5300,-721,5291,-724xe" filled="t" fillcolor="#000000" stroked="f">
                <v:path arrowok="t"/>
                <v:fill type="solid"/>
              </v:shape>
            </v:group>
            <v:group style="position:absolute;left:5291;top:-742;width:25;height:20" coordorigin="5291,-742" coordsize="25,20">
              <v:shape style="position:absolute;left:5291;top:-742;width:25;height:20" coordorigin="5291,-742" coordsize="25,20" path="m5305,-742l5302,-742,5298,-739,5296,-736,5293,-731,5292,-730,5291,-724,5300,-721,5302,-727,5302,-727,5304,-731,5304,-731,5303,-732,5302,-732,5306,-734,5315,-734,5314,-737,5311,-738,5308,-740,5305,-742xe" filled="t" fillcolor="#000000" stroked="f">
                <v:path arrowok="t"/>
                <v:fill type="solid"/>
              </v:shape>
              <v:shape style="position:absolute;left:5291;top:-742;width:25;height:20" coordorigin="5291,-742" coordsize="25,20" path="m5302,-727l5302,-727,5302,-726,5302,-727xe" filled="t" fillcolor="#000000" stroked="f">
                <v:path arrowok="t"/>
                <v:fill type="solid"/>
              </v:shape>
              <v:shape style="position:absolute;left:5291;top:-742;width:25;height:20" coordorigin="5291,-742" coordsize="25,20" path="m5316,-732l5305,-732,5308,-727,5316,-731,5316,-732xe" filled="t" fillcolor="#000000" stroked="f">
                <v:path arrowok="t"/>
                <v:fill type="solid"/>
              </v:shape>
              <v:shape style="position:absolute;left:5291;top:-742;width:25;height:20" coordorigin="5291,-742" coordsize="25,20" path="m5315,-734l5306,-734,5304,-731,5306,-730,5305,-732,5316,-732,5315,-734xe" filled="t" fillcolor="#000000" stroked="f">
                <v:path arrowok="t"/>
                <v:fill type="solid"/>
              </v:shape>
              <v:shape style="position:absolute;left:5291;top:-742;width:25;height:20" coordorigin="5291,-742" coordsize="25,20" path="m5306,-734l5302,-732,5303,-732,5304,-731,5306,-734xe" filled="t" fillcolor="#000000" stroked="f">
                <v:path arrowok="t"/>
                <v:fill type="solid"/>
              </v:shape>
            </v:group>
            <v:group style="position:absolute;left:5308;top:-731;width:2;height:10" coordorigin="5308,-731" coordsize="2,10">
              <v:shape style="position:absolute;left:5308;top:-731;width:2;height:10" coordorigin="5308,-731" coordsize="2,10" path="m5309,-724l5309,-724,5310,-721,5309,-724xe" filled="t" fillcolor="#000000" stroked="f">
                <v:path arrowok="t"/>
                <v:fill type="solid"/>
              </v:shape>
              <v:shape style="position:absolute;left:5308;top:-731;width:2;height:10" coordorigin="5308,-731" coordsize="2,10" path="m5316,-731l5308,-727,5309,-724,5318,-724,5318,-725,5316,-731xe" filled="t" fillcolor="#000000" stroked="f">
                <v:path arrowok="t"/>
                <v:fill type="solid"/>
              </v:shape>
            </v:group>
            <v:group style="position:absolute;left:5309;top:-724;width:10;height:14" coordorigin="5309,-724" coordsize="10,14">
              <v:shape style="position:absolute;left:5309;top:-724;width:10;height:14" coordorigin="5309,-724" coordsize="10,14" path="m5309,-716l5318,-716e" filled="f" stroked="t" strokeweight=".82pt" strokecolor="#000000">
                <v:path arrowok="t"/>
              </v:shape>
            </v:group>
            <v:group style="position:absolute;left:5311;top:-725;width:10;height:5" coordorigin="5311,-725" coordsize="10,5">
              <v:shape style="position:absolute;left:5311;top:-725;width:10;height:5" coordorigin="5311,-725" coordsize="10,5" path="m5311,-722l5321,-722e" filled="f" stroked="t" strokeweight=".34001pt" strokecolor="#000000">
                <v:path arrowok="t"/>
              </v:shape>
            </v:group>
            <v:group style="position:absolute;left:5311;top:-720;width:26;height:38" coordorigin="5311,-720" coordsize="26,38">
              <v:shape style="position:absolute;left:5311;top:-720;width:26;height:38" coordorigin="5311,-720" coordsize="26,38" path="m5321,-720l5311,-720,5311,-708,5312,-698,5314,-697,5317,-690,5321,-684,5324,-682,5329,-682,5333,-683,5338,-688,5334,-689,5329,-689,5327,-690,5326,-690,5326,-690,5324,-691,5327,-691,5327,-692,5326,-695,5323,-700,5322,-700,5321,-708,5321,-720xe" filled="t" fillcolor="#000000" stroked="f">
                <v:path arrowok="t"/>
                <v:fill type="solid"/>
              </v:shape>
              <v:shape style="position:absolute;left:5311;top:-720;width:26;height:38" coordorigin="5311,-720" coordsize="26,38" path="m5328,-691l5326,-690,5329,-689,5328,-691xe" filled="t" fillcolor="#000000" stroked="f">
                <v:path arrowok="t"/>
                <v:fill type="solid"/>
              </v:shape>
              <v:shape style="position:absolute;left:5311;top:-720;width:26;height:38" coordorigin="5311,-720" coordsize="26,38" path="m5329,-691l5328,-691,5329,-689,5334,-689,5329,-691xe" filled="t" fillcolor="#000000" stroked="f">
                <v:path arrowok="t"/>
                <v:fill type="solid"/>
              </v:shape>
              <v:shape style="position:absolute;left:5311;top:-720;width:26;height:38" coordorigin="5311,-720" coordsize="26,38" path="m5326,-690l5326,-690,5326,-690,5326,-690xe" filled="t" fillcolor="#000000" stroked="f">
                <v:path arrowok="t"/>
                <v:fill type="solid"/>
              </v:shape>
              <v:shape style="position:absolute;left:5311;top:-720;width:26;height:38" coordorigin="5311,-720" coordsize="26,38" path="m5326,-690l5326,-690,5327,-690,5326,-690xe" filled="t" fillcolor="#000000" stroked="f">
                <v:path arrowok="t"/>
                <v:fill type="solid"/>
              </v:shape>
              <v:shape style="position:absolute;left:5311;top:-720;width:26;height:38" coordorigin="5311,-720" coordsize="26,38" path="m5327,-692l5326,-690,5326,-690,5328,-691,5327,-692xe" filled="t" fillcolor="#000000" stroked="f">
                <v:path arrowok="t"/>
                <v:fill type="solid"/>
              </v:shape>
              <v:shape style="position:absolute;left:5311;top:-720;width:26;height:38" coordorigin="5311,-720" coordsize="26,38" path="m5327,-691l5324,-691,5326,-690,5327,-691xe" filled="t" fillcolor="#000000" stroked="f">
                <v:path arrowok="t"/>
                <v:fill type="solid"/>
              </v:shape>
              <v:shape style="position:absolute;left:5311;top:-720;width:26;height:38" coordorigin="5311,-720" coordsize="26,38" path="m5329,-694l5327,-692,5328,-691,5329,-691,5328,-691,5329,-694xe" filled="t" fillcolor="#000000" stroked="f">
                <v:path arrowok="t"/>
                <v:fill type="solid"/>
              </v:shape>
              <v:shape style="position:absolute;left:5311;top:-720;width:26;height:38" coordorigin="5311,-720" coordsize="26,38" path="m5329,-691l5328,-691,5329,-691,5329,-691xe" filled="t" fillcolor="#000000" stroked="f">
                <v:path arrowok="t"/>
                <v:fill type="solid"/>
              </v:shape>
              <v:shape style="position:absolute;left:5311;top:-720;width:26;height:38" coordorigin="5311,-720" coordsize="26,38" path="m5322,-702l5322,-700,5323,-700,5322,-702xe" filled="t" fillcolor="#000000" stroked="f">
                <v:path arrowok="t"/>
                <v:fill type="solid"/>
              </v:shape>
            </v:group>
            <v:group style="position:absolute;left:5328;top:-702;width:13;height:14" coordorigin="5328,-702" coordsize="13,14">
              <v:shape style="position:absolute;left:5328;top:-702;width:13;height:14" coordorigin="5328,-702" coordsize="13,14" path="m5332,-702l5328,-691,5338,-688,5341,-698,5341,-700,5332,-701,5332,-702xe" filled="t" fillcolor="#000000" stroked="f">
                <v:path arrowok="t"/>
                <v:fill type="solid"/>
              </v:shape>
            </v:group>
            <v:group style="position:absolute;left:5335;top:-725;width:10;height:6" coordorigin="5335,-725" coordsize="10,6">
              <v:shape style="position:absolute;left:5335;top:-725;width:10;height:6" coordorigin="5335,-725" coordsize="10,6" path="m5335,-722l5345,-722e" filled="f" stroked="t" strokeweight=".4pt" strokecolor="#000000">
                <v:path arrowok="t"/>
              </v:shape>
            </v:group>
            <v:group style="position:absolute;left:5332;top:-720;width:13;height:20" coordorigin="5332,-720" coordsize="13,20">
              <v:shape style="position:absolute;left:5332;top:-720;width:13;height:20" coordorigin="5332,-720" coordsize="13,20" path="m5335,-720l5332,-701,5341,-700,5345,-719,5335,-720xe" filled="t" fillcolor="#000000" stroked="f">
                <v:path arrowok="t"/>
                <v:fill type="solid"/>
              </v:shape>
            </v:group>
            <v:group style="position:absolute;left:5153;top:-1639;width:36;height:13" coordorigin="5153,-1639" coordsize="36,13">
              <v:shape style="position:absolute;left:5153;top:-1639;width:36;height:13" coordorigin="5153,-1639" coordsize="36,13" path="m5154,-1639l5153,-1630,5188,-1626,5189,-1636,5154,-1639xe" filled="t" fillcolor="#000000" stroked="f">
                <v:path arrowok="t"/>
                <v:fill type="solid"/>
              </v:shape>
            </v:group>
            <v:group style="position:absolute;left:5270;top:-1624;width:6;height:10" coordorigin="5270,-1624" coordsize="6,10">
              <v:shape style="position:absolute;left:5270;top:-1624;width:6;height:10" coordorigin="5270,-1624" coordsize="6,10" path="m5270,-1619l5276,-1619e" filled="f" stroked="t" strokeweight=".580pt" strokecolor="#000000">
                <v:path arrowok="t"/>
              </v:shape>
            </v:group>
            <v:group style="position:absolute;left:5344;top:-1614;width:6;height:10" coordorigin="5344,-1614" coordsize="6,10">
              <v:shape style="position:absolute;left:5344;top:-1614;width:6;height:10" coordorigin="5344,-1614" coordsize="6,10" path="m5344,-1609l5350,-1609e" filled="f" stroked="t" strokeweight=".580pt" strokecolor="#000000">
                <v:path arrowok="t"/>
              </v:shape>
            </v:group>
            <v:group style="position:absolute;left:5275;top:-1624;width:70;height:19" coordorigin="5275,-1624" coordsize="70,19">
              <v:shape style="position:absolute;left:5275;top:-1624;width:70;height:19" coordorigin="5275,-1624" coordsize="70,19" path="m5276,-1624l5275,-1614,5344,-1604,5345,-1614,5276,-1624xe" filled="t" fillcolor="#000000" stroked="f">
                <v:path arrowok="t"/>
                <v:fill type="solid"/>
              </v:shape>
            </v:group>
            <v:group style="position:absolute;left:5428;top:-1603;width:6;height:10" coordorigin="5428,-1603" coordsize="6,10">
              <v:shape style="position:absolute;left:5428;top:-1603;width:6;height:10" coordorigin="5428,-1603" coordsize="6,10" path="m5428,-1598l5434,-1598e" filled="f" stroked="t" strokeweight=".580pt" strokecolor="#000000">
                <v:path arrowok="t"/>
              </v:shape>
            </v:group>
            <v:group style="position:absolute;left:5501;top:-1594;width:6;height:10" coordorigin="5501,-1594" coordsize="6,10">
              <v:shape style="position:absolute;left:5501;top:-1594;width:6;height:10" coordorigin="5501,-1594" coordsize="6,10" path="m5501,-1589l5507,-1589e" filled="f" stroked="t" strokeweight=".580pt" strokecolor="#000000">
                <v:path arrowok="t"/>
              </v:shape>
            </v:group>
            <v:group style="position:absolute;left:5432;top:-1603;width:70;height:19" coordorigin="5432,-1603" coordsize="70,19">
              <v:shape style="position:absolute;left:5432;top:-1603;width:70;height:19" coordorigin="5432,-1603" coordsize="70,19" path="m5434,-1603l5432,-1594,5501,-1584,5502,-1594,5434,-1603xe" filled="t" fillcolor="#000000" stroked="f">
                <v:path arrowok="t"/>
                <v:fill type="solid"/>
              </v:shape>
            </v:group>
            <v:group style="position:absolute;left:5585;top:-1582;width:6;height:10" coordorigin="5585,-1582" coordsize="6,10">
              <v:shape style="position:absolute;left:5585;top:-1582;width:6;height:10" coordorigin="5585,-1582" coordsize="6,10" path="m5585,-1577l5591,-1577e" filled="f" stroked="t" strokeweight=".580pt" strokecolor="#000000">
                <v:path arrowok="t"/>
              </v:shape>
            </v:group>
            <v:group style="position:absolute;left:5658;top:-1573;width:6;height:10" coordorigin="5658,-1573" coordsize="6,10">
              <v:shape style="position:absolute;left:5658;top:-1573;width:6;height:10" coordorigin="5658,-1573" coordsize="6,10" path="m5658,-1568l5664,-1568e" filled="f" stroked="t" strokeweight=".580pt" strokecolor="#000000">
                <v:path arrowok="t"/>
              </v:shape>
            </v:group>
            <v:group style="position:absolute;left:5590;top:-1582;width:70;height:18" coordorigin="5590,-1582" coordsize="70,18">
              <v:shape style="position:absolute;left:5590;top:-1582;width:70;height:18" coordorigin="5590,-1582" coordsize="70,18" path="m5591,-1582l5590,-1572,5658,-1564,5659,-1573,5591,-1582xe" filled="t" fillcolor="#000000" stroked="f">
                <v:path arrowok="t"/>
                <v:fill type="solid"/>
              </v:shape>
            </v:group>
            <v:group style="position:absolute;left:5741;top:-1561;width:6;height:10" coordorigin="5741,-1561" coordsize="6,10">
              <v:shape style="position:absolute;left:5741;top:-1561;width:6;height:10" coordorigin="5741,-1561" coordsize="6,10" path="m5741,-1556l5747,-1556e" filled="f" stroked="t" strokeweight=".580pt" strokecolor="#000000">
                <v:path arrowok="t"/>
              </v:shape>
            </v:group>
            <v:group style="position:absolute;left:5815;top:-1552;width:6;height:10" coordorigin="5815,-1552" coordsize="6,10">
              <v:shape style="position:absolute;left:5815;top:-1552;width:6;height:10" coordorigin="5815,-1552" coordsize="6,10" path="m5815,-1547l5821,-1547e" filled="f" stroked="t" strokeweight=".580pt" strokecolor="#000000">
                <v:path arrowok="t"/>
              </v:shape>
            </v:group>
            <v:group style="position:absolute;left:5746;top:-1561;width:71;height:19" coordorigin="5746,-1561" coordsize="71,19">
              <v:shape style="position:absolute;left:5746;top:-1561;width:71;height:19" coordorigin="5746,-1561" coordsize="71,19" path="m5747,-1561l5746,-1552,5815,-1542,5816,-1552,5747,-1561xe" filled="t" fillcolor="#000000" stroked="f">
                <v:path arrowok="t"/>
                <v:fill type="solid"/>
              </v:shape>
            </v:group>
            <v:group style="position:absolute;left:5898;top:-1541;width:6;height:10" coordorigin="5898,-1541" coordsize="6,10">
              <v:shape style="position:absolute;left:5898;top:-1541;width:6;height:10" coordorigin="5898,-1541" coordsize="6,10" path="m5898,-1536l5904,-1536e" filled="f" stroked="t" strokeweight=".580pt" strokecolor="#000000">
                <v:path arrowok="t"/>
              </v:shape>
            </v:group>
            <v:group style="position:absolute;left:5971;top:-1531;width:6;height:10" coordorigin="5971,-1531" coordsize="6,10">
              <v:shape style="position:absolute;left:5971;top:-1531;width:6;height:10" coordorigin="5971,-1531" coordsize="6,10" path="m5971,-1526l5977,-1526e" filled="f" stroked="t" strokeweight=".580pt" strokecolor="#000000">
                <v:path arrowok="t"/>
              </v:shape>
            </v:group>
            <v:group style="position:absolute;left:5903;top:-1541;width:70;height:19" coordorigin="5903,-1541" coordsize="70,19">
              <v:shape style="position:absolute;left:5903;top:-1541;width:70;height:19" coordorigin="5903,-1541" coordsize="70,19" path="m5904,-1541l5903,-1531,5971,-1522,5972,-1531,5904,-1541xe" filled="t" fillcolor="#000000" stroked="f">
                <v:path arrowok="t"/>
                <v:fill type="solid"/>
              </v:shape>
            </v:group>
            <v:group style="position:absolute;left:6055;top:-1519;width:6;height:10" coordorigin="6055,-1519" coordsize="6,10">
              <v:shape style="position:absolute;left:6055;top:-1519;width:6;height:10" coordorigin="6055,-1519" coordsize="6,10" path="m6055,-1514l6061,-1514e" filled="f" stroked="t" strokeweight=".580pt" strokecolor="#000000">
                <v:path arrowok="t"/>
              </v:shape>
            </v:group>
            <v:group style="position:absolute;left:6128;top:-1511;width:6;height:10" coordorigin="6128,-1511" coordsize="6,10">
              <v:shape style="position:absolute;left:6128;top:-1511;width:6;height:10" coordorigin="6128,-1511" coordsize="6,10" path="m6128,-1506l6134,-1506e" filled="f" stroked="t" strokeweight=".580pt" strokecolor="#000000">
                <v:path arrowok="t"/>
              </v:shape>
            </v:group>
            <v:group style="position:absolute;left:6060;top:-1519;width:70;height:18" coordorigin="6060,-1519" coordsize="70,18">
              <v:shape style="position:absolute;left:6060;top:-1519;width:70;height:18" coordorigin="6060,-1519" coordsize="70,18" path="m6061,-1519l6060,-1510,6128,-1501,6130,-1511,6061,-1519xe" filled="t" fillcolor="#000000" stroked="f">
                <v:path arrowok="t"/>
                <v:fill type="solid"/>
              </v:shape>
            </v:group>
            <v:group style="position:absolute;left:6212;top:-1499;width:6;height:10" coordorigin="6212,-1499" coordsize="6,10">
              <v:shape style="position:absolute;left:6212;top:-1499;width:6;height:10" coordorigin="6212,-1499" coordsize="6,10" path="m6212,-1494l6218,-1494e" filled="f" stroked="t" strokeweight=".580pt" strokecolor="#000000">
                <v:path arrowok="t"/>
              </v:shape>
            </v:group>
            <v:group style="position:absolute;left:6286;top:-1489;width:6;height:10" coordorigin="6286,-1489" coordsize="6,10">
              <v:shape style="position:absolute;left:6286;top:-1489;width:6;height:10" coordorigin="6286,-1489" coordsize="6,10" path="m6286,-1484l6292,-1484e" filled="f" stroked="t" strokeweight=".580pt" strokecolor="#000000">
                <v:path arrowok="t"/>
              </v:shape>
            </v:group>
            <v:group style="position:absolute;left:6217;top:-1499;width:70;height:19" coordorigin="6217,-1499" coordsize="70,19">
              <v:shape style="position:absolute;left:6217;top:-1499;width:70;height:19" coordorigin="6217,-1499" coordsize="70,19" path="m6218,-1499l6217,-1489,6286,-1480,6287,-1489,6218,-1499xe" filled="t" fillcolor="#000000" stroked="f">
                <v:path arrowok="t"/>
                <v:fill type="solid"/>
              </v:shape>
            </v:group>
            <v:group style="position:absolute;left:6368;top:-1478;width:6;height:10" coordorigin="6368,-1478" coordsize="6,10">
              <v:shape style="position:absolute;left:6368;top:-1478;width:6;height:10" coordorigin="6368,-1478" coordsize="6,10" path="m6368,-1474l6374,-1474e" filled="f" stroked="t" strokeweight=".580pt" strokecolor="#000000">
                <v:path arrowok="t"/>
              </v:shape>
            </v:group>
            <v:group style="position:absolute;left:6442;top:-1469;width:6;height:10" coordorigin="6442,-1469" coordsize="6,10">
              <v:shape style="position:absolute;left:6442;top:-1469;width:6;height:10" coordorigin="6442,-1469" coordsize="6,10" path="m6442,-1464l6448,-1464e" filled="f" stroked="t" strokeweight=".580pt" strokecolor="#000000">
                <v:path arrowok="t"/>
              </v:shape>
            </v:group>
            <v:group style="position:absolute;left:6373;top:-1478;width:70;height:19" coordorigin="6373,-1478" coordsize="70,19">
              <v:shape style="position:absolute;left:6373;top:-1478;width:70;height:19" coordorigin="6373,-1478" coordsize="70,19" path="m6374,-1478l6373,-1469,6442,-1459,6443,-1469,6374,-1478xe" filled="t" fillcolor="#000000" stroked="f">
                <v:path arrowok="t"/>
                <v:fill type="solid"/>
              </v:shape>
            </v:group>
            <v:group style="position:absolute;left:6526;top:-1457;width:6;height:10" coordorigin="6526,-1457" coordsize="6,10">
              <v:shape style="position:absolute;left:6526;top:-1457;width:6;height:10" coordorigin="6526,-1457" coordsize="6,10" path="m6526,-1452l6532,-1452e" filled="f" stroked="t" strokeweight=".580pt" strokecolor="#000000">
                <v:path arrowok="t"/>
              </v:shape>
            </v:group>
            <v:group style="position:absolute;left:6599;top:-1448;width:6;height:10" coordorigin="6599,-1448" coordsize="6,10">
              <v:shape style="position:absolute;left:6599;top:-1448;width:6;height:10" coordorigin="6599,-1448" coordsize="6,10" path="m6599,-1444l6605,-1444e" filled="f" stroked="t" strokeweight=".580pt" strokecolor="#000000">
                <v:path arrowok="t"/>
              </v:shape>
            </v:group>
            <v:group style="position:absolute;left:6530;top:-1457;width:70;height:18" coordorigin="6530,-1457" coordsize="70,18">
              <v:shape style="position:absolute;left:6530;top:-1457;width:70;height:18" coordorigin="6530,-1457" coordsize="70,18" path="m6532,-1457l6530,-1447,6599,-1439,6600,-1448,6532,-1457xe" filled="t" fillcolor="#000000" stroked="f">
                <v:path arrowok="t"/>
                <v:fill type="solid"/>
              </v:shape>
            </v:group>
            <v:group style="position:absolute;left:6683;top:-1436;width:6;height:10" coordorigin="6683,-1436" coordsize="6,10">
              <v:shape style="position:absolute;left:6683;top:-1436;width:6;height:10" coordorigin="6683,-1436" coordsize="6,10" path="m6683,-1432l6689,-1432e" filled="f" stroked="t" strokeweight=".580pt" strokecolor="#000000">
                <v:path arrowok="t"/>
              </v:shape>
            </v:group>
            <v:group style="position:absolute;left:6756;top:-1428;width:6;height:10" coordorigin="6756,-1428" coordsize="6,10">
              <v:shape style="position:absolute;left:6756;top:-1428;width:6;height:10" coordorigin="6756,-1428" coordsize="6,10" path="m6756,-1423l6762,-1423e" filled="f" stroked="t" strokeweight=".580pt" strokecolor="#000000">
                <v:path arrowok="t"/>
              </v:shape>
            </v:group>
            <v:group style="position:absolute;left:6688;top:-1436;width:70;height:18" coordorigin="6688,-1436" coordsize="70,18">
              <v:shape style="position:absolute;left:6688;top:-1436;width:70;height:18" coordorigin="6688,-1436" coordsize="70,18" path="m6689,-1436l6688,-1427,6756,-1418,6757,-1428,6689,-1436xe" filled="t" fillcolor="#000000" stroked="f">
                <v:path arrowok="t"/>
                <v:fill type="solid"/>
              </v:shape>
            </v:group>
            <v:group style="position:absolute;left:6839;top:-1416;width:6;height:10" coordorigin="6839,-1416" coordsize="6,10">
              <v:shape style="position:absolute;left:6839;top:-1416;width:6;height:10" coordorigin="6839,-1416" coordsize="6,10" path="m6839,-1411l6845,-1411e" filled="f" stroked="t" strokeweight=".580pt" strokecolor="#000000">
                <v:path arrowok="t"/>
              </v:shape>
            </v:group>
            <v:group style="position:absolute;left:6913;top:-1406;width:6;height:10" coordorigin="6913,-1406" coordsize="6,10">
              <v:shape style="position:absolute;left:6913;top:-1406;width:6;height:10" coordorigin="6913,-1406" coordsize="6,10" path="m6913,-1402l6919,-1402e" filled="f" stroked="t" strokeweight=".580pt" strokecolor="#000000">
                <v:path arrowok="t"/>
              </v:shape>
            </v:group>
            <v:group style="position:absolute;left:6844;top:-1416;width:71;height:19" coordorigin="6844,-1416" coordsize="71,19">
              <v:shape style="position:absolute;left:6844;top:-1416;width:71;height:19" coordorigin="6844,-1416" coordsize="71,19" path="m6845,-1416l6844,-1406,6913,-1397,6914,-1406,6845,-1416xe" filled="t" fillcolor="#000000" stroked="f">
                <v:path arrowok="t"/>
                <v:fill type="solid"/>
              </v:shape>
            </v:group>
            <v:group style="position:absolute;left:6996;top:-1396;width:6;height:10" coordorigin="6996,-1396" coordsize="6,10">
              <v:shape style="position:absolute;left:6996;top:-1396;width:6;height:10" coordorigin="6996,-1396" coordsize="6,10" path="m6996,-1391l7002,-1391e" filled="f" stroked="t" strokeweight=".580pt" strokecolor="#000000">
                <v:path arrowok="t"/>
              </v:shape>
            </v:group>
            <v:group style="position:absolute;left:7069;top:-1386;width:6;height:10" coordorigin="7069,-1386" coordsize="6,10">
              <v:shape style="position:absolute;left:7069;top:-1386;width:6;height:10" coordorigin="7069,-1386" coordsize="6,10" path="m7069,-1381l7075,-1381e" filled="f" stroked="t" strokeweight=".580pt" strokecolor="#000000">
                <v:path arrowok="t"/>
              </v:shape>
            </v:group>
            <v:group style="position:absolute;left:7001;top:-1396;width:70;height:19" coordorigin="7001,-1396" coordsize="70,19">
              <v:shape style="position:absolute;left:7001;top:-1396;width:70;height:19" coordorigin="7001,-1396" coordsize="70,19" path="m7002,-1396l7001,-1386,7069,-1376,7070,-1386,7002,-1396xe" filled="t" fillcolor="#000000" stroked="f">
                <v:path arrowok="t"/>
                <v:fill type="solid"/>
              </v:shape>
            </v:group>
            <v:group style="position:absolute;left:7153;top:-1374;width:6;height:10" coordorigin="7153,-1374" coordsize="6,10">
              <v:shape style="position:absolute;left:7153;top:-1374;width:6;height:10" coordorigin="7153,-1374" coordsize="6,10" path="m7153,-1369l7159,-1369e" filled="f" stroked="t" strokeweight=".580pt" strokecolor="#000000">
                <v:path arrowok="t"/>
              </v:shape>
            </v:group>
            <v:group style="position:absolute;left:7193;top:-1369;width:6;height:10" coordorigin="7193,-1369" coordsize="6,10">
              <v:shape style="position:absolute;left:7193;top:-1369;width:6;height:10" coordorigin="7193,-1369" coordsize="6,10" path="m7193,-1364l7199,-1364e" filled="f" stroked="t" strokeweight=".580pt" strokecolor="#000000">
                <v:path arrowok="t"/>
              </v:shape>
            </v:group>
            <v:group style="position:absolute;left:7158;top:-1374;width:36;height:14" coordorigin="7158,-1374" coordsize="36,14">
              <v:shape style="position:absolute;left:7158;top:-1374;width:36;height:14" coordorigin="7158,-1374" coordsize="36,14" path="m7159,-1374l7158,-1364,7193,-1360,7194,-1369,7159,-1374xe" filled="t" fillcolor="#000000" stroked="f">
                <v:path arrowok="t"/>
                <v:fill type="solid"/>
              </v:shape>
            </v:group>
            <v:group style="position:absolute;left:5005;top:-1628;width:40;height:2" coordorigin="5005,-1628" coordsize="40,2">
              <v:shape style="position:absolute;left:5005;top:-1628;width:40;height:2" coordorigin="5005,-1628" coordsize="40,0" path="m5005,-1628l5045,-1628e" filled="f" stroked="t" strokeweight=".580pt" strokecolor="#000000">
                <v:path arrowok="t"/>
              </v:shape>
            </v:group>
            <v:group style="position:absolute;left:4888;top:-1628;width:38;height:2" coordorigin="4888,-1628" coordsize="38,2">
              <v:shape style="position:absolute;left:4888;top:-1628;width:38;height:2" coordorigin="4888,-1628" coordsize="38,0" path="m4888,-1628l4926,-1628e" filled="f" stroked="t" strokeweight=".580pt" strokecolor="#000000">
                <v:path arrowok="t"/>
              </v:shape>
            </v:group>
            <v:group style="position:absolute;left:4770;top:-1628;width:38;height:2" coordorigin="4770,-1628" coordsize="38,2">
              <v:shape style="position:absolute;left:4770;top:-1628;width:38;height:2" coordorigin="4770,-1628" coordsize="38,0" path="m4770,-1628l4808,-1628e" filled="f" stroked="t" strokeweight=".580pt" strokecolor="#000000">
                <v:path arrowok="t"/>
              </v:shape>
            </v:group>
            <v:group style="position:absolute;left:4651;top:-1628;width:40;height:2" coordorigin="4651,-1628" coordsize="40,2">
              <v:shape style="position:absolute;left:4651;top:-1628;width:40;height:2" coordorigin="4651,-1628" coordsize="40,0" path="m4651,-1628l4691,-1628e" filled="f" stroked="t" strokeweight=".580pt" strokecolor="#000000">
                <v:path arrowok="t"/>
              </v:shape>
            </v:group>
            <v:group style="position:absolute;left:4534;top:-1628;width:40;height:2" coordorigin="4534,-1628" coordsize="40,2">
              <v:shape style="position:absolute;left:4534;top:-1628;width:40;height:2" coordorigin="4534,-1628" coordsize="40,0" path="m4534,-1628l4573,-1628e" filled="f" stroked="t" strokeweight=".580pt" strokecolor="#000000">
                <v:path arrowok="t"/>
              </v:shape>
            </v:group>
            <v:group style="position:absolute;left:4416;top:-1628;width:40;height:2" coordorigin="4416,-1628" coordsize="40,2">
              <v:shape style="position:absolute;left:4416;top:-1628;width:40;height:2" coordorigin="4416,-1628" coordsize="40,0" path="m4416,-1628l4456,-1628e" filled="f" stroked="t" strokeweight=".580pt" strokecolor="#000000">
                <v:path arrowok="t"/>
              </v:shape>
            </v:group>
            <v:group style="position:absolute;left:4298;top:-1628;width:38;height:2" coordorigin="4298,-1628" coordsize="38,2">
              <v:shape style="position:absolute;left:4298;top:-1628;width:38;height:2" coordorigin="4298,-1628" coordsize="38,0" path="m4298,-1628l4337,-1628e" filled="f" stroked="t" strokeweight=".580pt" strokecolor="#000000">
                <v:path arrowok="t"/>
              </v:shape>
            </v:group>
            <v:group style="position:absolute;left:4181;top:-1628;width:38;height:2" coordorigin="4181,-1628" coordsize="38,2">
              <v:shape style="position:absolute;left:4181;top:-1628;width:38;height:2" coordorigin="4181,-1628" coordsize="38,0" path="m4181,-1628l4219,-1628e" filled="f" stroked="t" strokeweight=".580pt" strokecolor="#000000">
                <v:path arrowok="t"/>
              </v:shape>
            </v:group>
            <v:group style="position:absolute;left:4063;top:-1628;width:38;height:2" coordorigin="4063,-1628" coordsize="38,2">
              <v:shape style="position:absolute;left:4063;top:-1628;width:38;height:2" coordorigin="4063,-1628" coordsize="38,0" path="m4063,-1628l4102,-1628e" filled="f" stroked="t" strokeweight=".580pt" strokecolor="#000000">
                <v:path arrowok="t"/>
              </v:shape>
            </v:group>
            <v:group style="position:absolute;left:3944;top:-1628;width:40;height:2" coordorigin="3944,-1628" coordsize="40,2">
              <v:shape style="position:absolute;left:3944;top:-1628;width:40;height:2" coordorigin="3944,-1628" coordsize="40,0" path="m3944,-1628l3984,-1628e" filled="f" stroked="t" strokeweight=".580pt" strokecolor="#000000">
                <v:path arrowok="t"/>
              </v:shape>
            </v:group>
            <v:group style="position:absolute;left:3827;top:-1628;width:40;height:2" coordorigin="3827,-1628" coordsize="40,2">
              <v:shape style="position:absolute;left:3827;top:-1628;width:40;height:2" coordorigin="3827,-1628" coordsize="40,0" path="m3827,-1628l3866,-1628e" filled="f" stroked="t" strokeweight=".580pt" strokecolor="#000000">
                <v:path arrowok="t"/>
              </v:shape>
            </v:group>
            <v:group style="position:absolute;left:3709;top:-1628;width:40;height:2" coordorigin="3709,-1628" coordsize="40,2">
              <v:shape style="position:absolute;left:3709;top:-1628;width:40;height:2" coordorigin="3709,-1628" coordsize="40,0" path="m3709,-1628l3749,-1628e" filled="f" stroked="t" strokeweight=".580pt" strokecolor="#000000">
                <v:path arrowok="t"/>
              </v:shape>
            </v:group>
            <v:group style="position:absolute;left:3592;top:-1628;width:38;height:2" coordorigin="3592,-1628" coordsize="38,2">
              <v:shape style="position:absolute;left:3592;top:-1628;width:38;height:2" coordorigin="3592,-1628" coordsize="38,0" path="m3592,-1628l3630,-1628e" filled="f" stroked="t" strokeweight=".580pt" strokecolor="#000000">
                <v:path arrowok="t"/>
              </v:shape>
            </v:group>
            <v:group style="position:absolute;left:3488;top:-1628;width:24;height:2" coordorigin="3488,-1628" coordsize="24,2">
              <v:shape style="position:absolute;left:3488;top:-1628;width:24;height:2" coordorigin="3488,-1628" coordsize="24,0" path="m3488,-1628l3512,-1628e" filled="f" stroked="t" strokeweight=".580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Boost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converter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5"/>
        <w:ind w:left="504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B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Gate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pulse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of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MOSF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45"/>
        <w:ind w:left="50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1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ol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age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across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inductor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6"/>
        <w:ind w:left="504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D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Cur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ent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through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MOSFET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8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and</w:t>
      </w:r>
      <w:r>
        <w:rPr>
          <w:rFonts w:ascii="Arial" w:hAnsi="Arial" w:cs="Arial" w:eastAsia="Arial"/>
          <w:b w:val="0"/>
          <w:bCs w:val="0"/>
          <w:spacing w:val="-4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diode</w:t>
      </w:r>
      <w:r>
        <w:rPr>
          <w:rFonts w:ascii="Arial" w:hAnsi="Arial" w:cs="Arial" w:eastAsia="Arial"/>
          <w:b w:val="0"/>
          <w:bCs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43"/>
        <w:ind w:left="504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63pt;margin-top:39.804005pt;width:468pt;height:.1pt;mso-position-horizontal-relative:page;mso-position-vertical-relative:paragraph;z-index:-10620" coordorigin="1260,796" coordsize="9360,2">
            <v:shape style="position:absolute;left:1260;top:796;width:9360;height:2" coordorigin="1260,796" coordsize="9360,0" path="m1260,796l10620,796e" filled="f" stroked="t" strokeweight="1.120pt" strokecolor="#000000">
              <v:path arrowok="t"/>
            </v:shape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(E)</w:t>
      </w:r>
      <w:r>
        <w:rPr>
          <w:rFonts w:ascii="Arial" w:hAnsi="Arial" w:cs="Arial" w:eastAsia="Arial"/>
          <w:b/>
          <w:bCs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1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ol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age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across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MOSFET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pgSz w:w="12240" w:h="15840"/>
          <w:pgMar w:header="477" w:footer="569" w:top="1060" w:bottom="760" w:left="1480" w:right="1120"/>
        </w:sectPr>
      </w:pPr>
    </w:p>
    <w:p>
      <w:pPr>
        <w:pStyle w:val="Heading3"/>
        <w:spacing w:before="74"/>
        <w:ind w:right="391"/>
        <w:jc w:val="both"/>
        <w:rPr>
          <w:b w:val="0"/>
          <w:bCs w:val="0"/>
        </w:rPr>
      </w:pPr>
      <w:r>
        <w:rPr/>
        <w:pict>
          <v:group style="position:absolute;margin-left:81pt;margin-top:-9.99009pt;width:468pt;height:.1pt;mso-position-horizontal-relative:page;mso-position-vertical-relative:paragraph;z-index:-10609" coordorigin="1620,-200" coordsize="9360,2">
            <v:shape style="position:absolute;left:1620;top:-200;width:9360;height:2" coordorigin="1620,-200" coordsize="9360,0" path="m1620,-200l10980,-200e" filled="f" stroked="t" strokeweight="1.120pt" strokecolor="#000000">
              <v:path arrowok="t"/>
            </v:shape>
            <w10:wrap type="none"/>
          </v:group>
        </w:pict>
      </w:r>
      <w:r>
        <w:rPr/>
        <w:pict>
          <v:group style="position:absolute;margin-left:80.710007pt;margin-top:16.149904pt;width:216.57998pt;height:38.56001pt;mso-position-horizontal-relative:page;mso-position-vertical-relative:paragraph;z-index:-10608" coordorigin="1614,323" coordsize="4332,771">
            <v:group style="position:absolute;left:1625;top:334;width:4315;height:2" coordorigin="1625,334" coordsize="4315,2">
              <v:shape style="position:absolute;left:1625;top:334;width:4315;height:2" coordorigin="1625,334" coordsize="4315,0" path="m1625,334l5940,334e" filled="f" stroked="t" strokeweight=".579980pt" strokecolor="#000000">
                <v:path arrowok="t"/>
              </v:shape>
            </v:group>
            <v:group style="position:absolute;left:5935;top:334;width:2;height:755" coordorigin="5935,334" coordsize="2,755">
              <v:shape style="position:absolute;left:5935;top:334;width:2;height:755" coordorigin="5935,334" coordsize="0,755" path="m5935,334l5935,1088e" filled="f" stroked="t" strokeweight=".58001pt" strokecolor="#000000">
                <v:path arrowok="t"/>
              </v:shape>
            </v:group>
            <v:group style="position:absolute;left:1620;top:1084;width:4315;height:2" coordorigin="1620,1084" coordsize="4315,2">
              <v:shape style="position:absolute;left:1620;top:1084;width:4315;height:2" coordorigin="1620,1084" coordsize="4315,0" path="m1620,1084l5935,1084e" filled="f" stroked="t" strokeweight=".579980pt" strokecolor="#000000">
                <v:path arrowok="t"/>
              </v:shape>
            </v:group>
            <v:group style="position:absolute;left:1625;top:329;width:2;height:755" coordorigin="1625,329" coordsize="2,755">
              <v:shape style="position:absolute;left:1625;top:329;width:2;height:755" coordorigin="1625,329" coordsize="0,755" path="m1625,329l1625,1084e" filled="f" stroked="t" strokeweight=".58001pt" strokecolor="#000000">
                <v:path arrowok="t"/>
              </v:shape>
            </v:group>
            <w10:wrap type="none"/>
          </v:group>
        </w:pict>
      </w:r>
      <w:bookmarkStart w:name="EQUATION 5: Vout/Vin relationship" w:id="23"/>
      <w:bookmarkEnd w:id="23"/>
      <w:r>
        <w:rPr/>
      </w:r>
      <w:bookmarkStart w:name="_bookmark9" w:id="24"/>
      <w:bookmarkEnd w:id="24"/>
      <w:r>
        <w:rPr/>
      </w:r>
      <w:r>
        <w:rPr>
          <w:spacing w:val="0"/>
          <w:w w:val="100"/>
        </w:rPr>
        <w:t>E</w:t>
      </w:r>
      <w:r>
        <w:rPr>
          <w:spacing w:val="1"/>
          <w:w w:val="100"/>
        </w:rPr>
        <w:t>Q</w:t>
      </w:r>
      <w:r>
        <w:rPr>
          <w:spacing w:val="0"/>
          <w:w w:val="100"/>
        </w:rPr>
        <w:t>U</w:t>
      </w:r>
      <w:r>
        <w:rPr>
          <w:spacing w:val="-16"/>
          <w:w w:val="100"/>
        </w:rPr>
        <w:t>A</w:t>
      </w:r>
      <w:r>
        <w:rPr>
          <w:spacing w:val="0"/>
          <w:w w:val="100"/>
        </w:rPr>
        <w:t>TION</w:t>
      </w:r>
      <w:r>
        <w:rPr>
          <w:spacing w:val="-4"/>
          <w:w w:val="100"/>
        </w:rPr>
        <w:t> </w:t>
      </w:r>
      <w:r>
        <w:rPr>
          <w:spacing w:val="0"/>
          <w:w w:val="100"/>
        </w:rPr>
        <w:t>5:</w:t>
      </w:r>
      <w:r>
        <w:rPr>
          <w:spacing w:val="0"/>
          <w:w w:val="100"/>
        </w:rPr>
        <w:t>    </w:t>
      </w:r>
      <w:r>
        <w:rPr>
          <w:spacing w:val="8"/>
          <w:w w:val="100"/>
        </w:rPr>
        <w:t> </w:t>
      </w:r>
      <w:r>
        <w:rPr>
          <w:spacing w:val="-15"/>
          <w:w w:val="100"/>
        </w:rPr>
        <w:t>V</w:t>
      </w:r>
      <w:r>
        <w:rPr>
          <w:spacing w:val="-1"/>
          <w:w w:val="100"/>
          <w:sz w:val="16"/>
          <w:szCs w:val="16"/>
        </w:rPr>
        <w:t>O</w:t>
      </w:r>
      <w:r>
        <w:rPr>
          <w:spacing w:val="1"/>
          <w:w w:val="100"/>
          <w:sz w:val="16"/>
          <w:szCs w:val="16"/>
        </w:rPr>
        <w:t>U</w:t>
      </w:r>
      <w:r>
        <w:rPr>
          <w:spacing w:val="-1"/>
          <w:w w:val="100"/>
          <w:sz w:val="16"/>
          <w:szCs w:val="16"/>
        </w:rPr>
        <w:t>T</w:t>
      </w:r>
      <w:r>
        <w:rPr>
          <w:spacing w:val="-1"/>
          <w:w w:val="100"/>
        </w:rPr>
        <w:t>/</w:t>
      </w:r>
      <w:r>
        <w:rPr>
          <w:spacing w:val="-5"/>
          <w:w w:val="100"/>
        </w:rPr>
        <w:t>V</w:t>
      </w:r>
      <w:r>
        <w:rPr>
          <w:spacing w:val="0"/>
          <w:w w:val="100"/>
          <w:sz w:val="16"/>
          <w:szCs w:val="16"/>
        </w:rPr>
        <w:t>IN</w:t>
      </w:r>
      <w:r>
        <w:rPr>
          <w:spacing w:val="7"/>
          <w:w w:val="100"/>
          <w:sz w:val="16"/>
          <w:szCs w:val="16"/>
        </w:rPr>
        <w:t> </w:t>
      </w:r>
      <w:r>
        <w:rPr>
          <w:spacing w:val="0"/>
          <w:w w:val="100"/>
        </w:rPr>
        <w:t>RELATIONSHIP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1"/>
        <w:rPr>
          <w:sz w:val="12"/>
          <w:szCs w:val="12"/>
        </w:rPr>
      </w:pPr>
      <w:r>
        <w:rPr>
          <w:sz w:val="12"/>
          <w:szCs w:val="12"/>
        </w:rPr>
      </w:r>
    </w:p>
    <w:p>
      <w:pPr>
        <w:tabs>
          <w:tab w:pos="624" w:val="left" w:leader="none"/>
          <w:tab w:pos="957" w:val="left" w:leader="none"/>
        </w:tabs>
        <w:spacing w:line="319" w:lineRule="exact"/>
        <w:ind w:left="116" w:right="0" w:firstLine="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>
        <w:rPr/>
        <w:pict>
          <v:shape style="position:absolute;margin-left:163.080002pt;margin-top:8.15999pt;width:53.225277pt;height:11.481834pt;mso-position-horizontal-relative:page;mso-position-vertical-relative:paragraph;z-index:-10601" type="#_x0000_t202" filled="f" stroked="f">
            <v:textbox inset="0,0,0,0">
              <w:txbxContent>
                <w:p>
                  <w:pPr>
                    <w:pStyle w:val="BodyText"/>
                    <w:tabs>
                      <w:tab w:pos="585" w:val="left" w:leader="none"/>
                    </w:tabs>
                    <w:spacing w:line="230" w:lineRule="exact"/>
                    <w:ind w:left="0" w:right="0"/>
                    <w:jc w:val="left"/>
                    <w:rPr>
                      <w:rFonts w:ascii="Times New Roman" w:hAnsi="Times New Roman" w:cs="Times New Roman" w:eastAsia="Times New Roman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11"/>
                      <w:w w:val="100"/>
                      <w:position w:val="-5"/>
                      <w:sz w:val="14"/>
                      <w:szCs w:val="14"/>
                    </w:rPr>
                    <w:t>OU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0"/>
                      <w:w w:val="100"/>
                      <w:position w:val="-5"/>
                      <w:sz w:val="14"/>
                      <w:szCs w:val="14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0"/>
                      <w:w w:val="100"/>
                      <w:position w:val="-5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-30"/>
                      <w:w w:val="100"/>
                      <w:position w:val="0"/>
                    </w:rPr>
                    <w:t>----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-32"/>
                      <w:w w:val="100"/>
                      <w:position w:val="0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-30"/>
                      <w:w w:val="100"/>
                      <w:position w:val="0"/>
                    </w:rPr>
                    <w:t>-----------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8"/>
          <w:szCs w:val="18"/>
        </w:rPr>
        <w:tab/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18"/>
          <w:szCs w:val="18"/>
        </w:rPr>
        <w:tab/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0"/>
          <w:position w:val="14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position w:val="8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8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8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8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8"/>
          <w:szCs w:val="18"/>
        </w:rPr>
        <w:t>-</w:t>
      </w:r>
    </w:p>
    <w:p>
      <w:pPr>
        <w:pStyle w:val="BodyText"/>
        <w:spacing w:line="165" w:lineRule="exact"/>
        <w:ind w:left="819" w:right="0"/>
        <w:jc w:val="center"/>
        <w:rPr>
          <w:rFonts w:ascii="Segoe UI Symbol" w:hAnsi="Segoe UI Symbol" w:cs="Segoe UI Symbol" w:eastAsia="Segoe UI Symbol"/>
        </w:rPr>
      </w:pPr>
      <w:r>
        <w:rPr>
          <w:rFonts w:ascii="Segoe UI Symbol" w:hAnsi="Segoe UI Symbol" w:cs="Segoe UI Symbol" w:eastAsia="Segoe UI Symbol"/>
          <w:b w:val="0"/>
          <w:bCs w:val="0"/>
          <w:spacing w:val="10"/>
          <w:w w:val="100"/>
        </w:rPr>
        <w:t>(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12"/>
          <w:w w:val="100"/>
        </w:rPr>
        <w:t>D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</w:rPr>
        <w:t>)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</w:rPr>
      </w:r>
    </w:p>
    <w:p>
      <w:pPr>
        <w:spacing w:line="280" w:lineRule="exact" w:before="1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49" w:lineRule="auto"/>
        <w:ind w:right="0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me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squar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(RMS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ripp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acito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giv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hyperlink w:history="true" w:anchor="_bookmark10">
        <w:r>
          <w:rPr>
            <w:b w:val="0"/>
            <w:bCs w:val="0"/>
            <w:spacing w:val="-1"/>
            <w:w w:val="100"/>
          </w:rPr>
          <w:t>E</w:t>
        </w:r>
        <w:r>
          <w:rPr>
            <w:b w:val="0"/>
            <w:bCs w:val="0"/>
            <w:spacing w:val="0"/>
            <w:w w:val="100"/>
          </w:rPr>
          <w:t>q</w:t>
        </w:r>
        <w:r>
          <w:rPr>
            <w:b w:val="0"/>
            <w:bCs w:val="0"/>
            <w:spacing w:val="-1"/>
            <w:w w:val="100"/>
          </w:rPr>
          <w:t>uatio</w:t>
        </w:r>
        <w:r>
          <w:rPr>
            <w:b w:val="0"/>
            <w:bCs w:val="0"/>
            <w:spacing w:val="0"/>
            <w:w w:val="100"/>
          </w:rPr>
          <w:t>n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6</w:t>
        </w:r>
      </w:hyperlink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lcul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ns</w:t>
      </w:r>
      <w:r>
        <w:rPr>
          <w:b w:val="0"/>
          <w:bCs w:val="0"/>
          <w:spacing w:val="-1"/>
          <w:w w:val="100"/>
        </w:rPr>
        <w:t>ideri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wavefor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0"/>
          <w:w w:val="100"/>
        </w:rPr>
        <w:t> </w:t>
      </w:r>
      <w:hyperlink w:history="true" w:anchor="_bookmark8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4</w:t>
        </w:r>
        <w:r>
          <w:rPr>
            <w:b w:val="0"/>
            <w:bCs w:val="0"/>
            <w:spacing w:val="29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(D).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22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-3"/>
          <w:w w:val="100"/>
          <w:sz w:val="14"/>
          <w:szCs w:val="14"/>
        </w:rPr>
        <w:t>F</w:t>
      </w:r>
      <w:r>
        <w:rPr>
          <w:b w:val="0"/>
          <w:bCs w:val="0"/>
          <w:spacing w:val="0"/>
          <w:w w:val="100"/>
          <w:sz w:val="14"/>
          <w:szCs w:val="14"/>
        </w:rPr>
        <w:t>F</w:t>
      </w:r>
      <w:r>
        <w:rPr>
          <w:b w:val="0"/>
          <w:bCs w:val="0"/>
          <w:spacing w:val="13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peri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lsatin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  <w:sz w:val="14"/>
          <w:szCs w:val="14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1,</w:t>
      </w:r>
      <w:r>
        <w:rPr>
          <w:b w:val="0"/>
          <w:bCs w:val="0"/>
          <w:spacing w:val="13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ows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int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(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O</w:t>
      </w:r>
      <w:r>
        <w:rPr>
          <w:b w:val="0"/>
          <w:bCs w:val="0"/>
          <w:spacing w:val="-1"/>
          <w:w w:val="100"/>
          <w:sz w:val="14"/>
          <w:szCs w:val="14"/>
        </w:rPr>
        <w:t>U</w:t>
      </w:r>
      <w:r>
        <w:rPr>
          <w:b w:val="0"/>
          <w:bCs w:val="0"/>
          <w:spacing w:val="-1"/>
          <w:w w:val="100"/>
          <w:sz w:val="14"/>
          <w:szCs w:val="14"/>
        </w:rPr>
        <w:t>T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cito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5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Heading3"/>
        <w:tabs>
          <w:tab w:pos="1723" w:val="left" w:leader="none"/>
        </w:tabs>
        <w:spacing w:line="250" w:lineRule="auto"/>
        <w:ind w:left="1724" w:right="276" w:hanging="1584"/>
        <w:jc w:val="left"/>
        <w:rPr>
          <w:b w:val="0"/>
          <w:bCs w:val="0"/>
        </w:rPr>
      </w:pPr>
      <w:r>
        <w:rPr/>
        <w:pict>
          <v:group style="position:absolute;margin-left:184.360001pt;margin-top:32.03989pt;width:67.659990pt;height:16.36pt;mso-position-horizontal-relative:page;mso-position-vertical-relative:paragraph;z-index:-10607" coordorigin="3687,641" coordsize="1353,327">
            <v:group style="position:absolute;left:3806;top:651;width:1229;height:2" coordorigin="3806,651" coordsize="1229,2">
              <v:shape style="position:absolute;left:3806;top:651;width:1229;height:2" coordorigin="3806,651" coordsize="1229,0" path="m3806,651l5035,651e" filled="f" stroked="t" strokeweight=".52pt" strokecolor="#000000">
                <v:path arrowok="t"/>
              </v:shape>
            </v:group>
            <v:group style="position:absolute;left:3752;top:952;width:8;height:5" coordorigin="3752,952" coordsize="8,5">
              <v:shape style="position:absolute;left:3752;top:952;width:8;height:5" coordorigin="3752,952" coordsize="8,5" path="m3752,954l3761,954e" filled="f" stroked="t" strokeweight=".34pt" strokecolor="#000000">
                <v:path arrowok="t"/>
              </v:shape>
            </v:group>
            <v:group style="position:absolute;left:3752;top:651;width:62;height:302" coordorigin="3752,651" coordsize="62,302">
              <v:shape style="position:absolute;left:3752;top:651;width:62;height:302" coordorigin="3752,651" coordsize="62,302" path="m3806,651l3752,952,3761,953,3815,652,3806,651xe" filled="t" fillcolor="#000000" stroked="f">
                <v:path arrowok="t"/>
                <v:fill type="solid"/>
              </v:shape>
            </v:group>
            <v:group style="position:absolute;left:3752;top:951;width:8;height:7" coordorigin="3752,951" coordsize="8,7">
              <v:shape style="position:absolute;left:3752;top:951;width:8;height:7" coordorigin="3752,951" coordsize="8,7" path="m3760,951l3752,954,3754,958,3761,954,3760,951xe" filled="t" fillcolor="#000000" stroked="f">
                <v:path arrowok="t"/>
                <v:fill type="solid"/>
              </v:shape>
            </v:group>
            <v:group style="position:absolute;left:3716;top:861;width:43;height:94" coordorigin="3716,861" coordsize="43,94">
              <v:shape style="position:absolute;left:3716;top:861;width:43;height:94" coordorigin="3716,861" coordsize="43,94" path="m3720,861l3716,869,3716,873,3752,954,3760,951,3724,869,3720,861xe" filled="t" fillcolor="#000000" stroked="f">
                <v:path arrowok="t"/>
                <v:fill type="solid"/>
              </v:shape>
            </v:group>
            <v:group style="position:absolute;left:3697;top:910;width:8;height:7" coordorigin="3697,910" coordsize="8,7">
              <v:shape style="position:absolute;left:3697;top:910;width:8;height:7" coordorigin="3697,910" coordsize="8,7" path="m3698,910l3697,914,3704,917,3706,914,3698,910xe" filled="t" fillcolor="#000000" stroked="f">
                <v:path arrowok="t"/>
                <v:fill type="solid"/>
              </v:shape>
            </v:group>
            <v:group style="position:absolute;left:3698;top:869;width:25;height:44" coordorigin="3698,869" coordsize="25,44">
              <v:shape style="position:absolute;left:3698;top:869;width:25;height:44" coordorigin="3698,869" coordsize="25,44" path="m3716,869l3698,910,3706,914,3724,873,3716,869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80.710007pt;margin-top:24.389885pt;width:216.69998pt;height:79.059995pt;mso-position-horizontal-relative:page;mso-position-vertical-relative:paragraph;z-index:-10606" coordorigin="1614,488" coordsize="4334,1581">
            <v:group style="position:absolute;left:1625;top:498;width:4318;height:2" coordorigin="1625,498" coordsize="4318,2">
              <v:shape style="position:absolute;left:1625;top:498;width:4318;height:2" coordorigin="1625,498" coordsize="4318,0" path="m1625,498l5942,498e" filled="f" stroked="t" strokeweight=".579980pt" strokecolor="#000000">
                <v:path arrowok="t"/>
              </v:shape>
            </v:group>
            <v:group style="position:absolute;left:5938;top:498;width:2;height:1565" coordorigin="5938,498" coordsize="2,1565">
              <v:shape style="position:absolute;left:5938;top:498;width:2;height:1565" coordorigin="5938,498" coordsize="0,1565" path="m5938,498l5938,2063e" filled="f" stroked="t" strokeweight=".579980pt" strokecolor="#000000">
                <v:path arrowok="t"/>
              </v:shape>
            </v:group>
            <v:group style="position:absolute;left:1620;top:2058;width:4318;height:2" coordorigin="1620,2058" coordsize="4318,2">
              <v:shape style="position:absolute;left:1620;top:2058;width:4318;height:2" coordorigin="1620,2058" coordsize="4318,0" path="m1620,2058l5938,2058e" filled="f" stroked="t" strokeweight=".579980pt" strokecolor="#000000">
                <v:path arrowok="t"/>
              </v:shape>
            </v:group>
            <v:group style="position:absolute;left:1625;top:494;width:2;height:1565" coordorigin="1625,494" coordsize="2,1565">
              <v:shape style="position:absolute;left:1625;top:494;width:2;height:1565" coordorigin="1625,494" coordsize="0,1565" path="m1625,494l1625,2058e" filled="f" stroked="t" strokeweight=".58001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210.539993pt;margin-top:33.479362pt;width:3.48pt;height:6.96pt;mso-position-horizontal-relative:page;mso-position-vertical-relative:paragraph;z-index:-10599" type="#_x0000_t202" filled="f" stroked="f">
            <v:textbox inset="0,0,0,0">
              <w:txbxContent>
                <w:p>
                  <w:pPr>
                    <w:spacing w:line="139" w:lineRule="exact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spacing w:val="0"/>
                      <w:w w:val="100"/>
                      <w:sz w:val="14"/>
                      <w:szCs w:val="14"/>
                    </w:rPr>
                    <w:t>2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spacing w:val="0"/>
                      <w:w w:val="100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9pt;margin-top:33.479362pt;width:3.48pt;height:6.96pt;mso-position-horizontal-relative:page;mso-position-vertical-relative:paragraph;z-index:-10598" type="#_x0000_t202" filled="f" stroked="f">
            <v:textbox inset="0,0,0,0">
              <w:txbxContent>
                <w:p>
                  <w:pPr>
                    <w:spacing w:line="139" w:lineRule="exact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spacing w:val="0"/>
                      <w:w w:val="100"/>
                      <w:sz w:val="14"/>
                      <w:szCs w:val="14"/>
                    </w:rPr>
                    <w:t>2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spacing w:val="0"/>
                      <w:w w:val="100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bookmarkStart w:name="EQUATION 6: Capacitor Ripple RMS Current" w:id="25"/>
      <w:bookmarkEnd w:id="25"/>
      <w:r>
        <w:rPr/>
      </w:r>
      <w:bookmarkStart w:name="_bookmark10" w:id="26"/>
      <w:bookmarkEnd w:id="26"/>
      <w:r>
        <w:rPr/>
      </w:r>
      <w:r>
        <w:rPr>
          <w:spacing w:val="0"/>
          <w:w w:val="100"/>
        </w:rPr>
        <w:t>EQU</w:t>
      </w:r>
      <w:r>
        <w:rPr>
          <w:spacing w:val="-16"/>
          <w:w w:val="100"/>
        </w:rPr>
        <w:t>A</w:t>
      </w:r>
      <w:r>
        <w:rPr>
          <w:spacing w:val="0"/>
          <w:w w:val="100"/>
        </w:rPr>
        <w:t>TION</w:t>
      </w:r>
      <w:r>
        <w:rPr>
          <w:spacing w:val="-1"/>
          <w:w w:val="100"/>
        </w:rPr>
        <w:t> </w:t>
      </w:r>
      <w:r>
        <w:rPr>
          <w:spacing w:val="0"/>
          <w:w w:val="100"/>
        </w:rPr>
        <w:t>6:</w:t>
      </w:r>
      <w:r>
        <w:rPr>
          <w:spacing w:val="0"/>
          <w:w w:val="100"/>
        </w:rPr>
        <w:tab/>
      </w:r>
      <w:r>
        <w:rPr>
          <w:spacing w:val="0"/>
          <w:w w:val="100"/>
        </w:rPr>
        <w:t>CA</w:t>
      </w:r>
      <w:r>
        <w:rPr>
          <w:spacing w:val="-6"/>
          <w:w w:val="100"/>
        </w:rPr>
        <w:t>P</w:t>
      </w:r>
      <w:r>
        <w:rPr>
          <w:spacing w:val="0"/>
          <w:w w:val="100"/>
        </w:rPr>
        <w:t>ACITOR</w:t>
      </w:r>
      <w:r>
        <w:rPr>
          <w:spacing w:val="-10"/>
          <w:w w:val="100"/>
        </w:rPr>
        <w:t> </w:t>
      </w:r>
      <w:r>
        <w:rPr>
          <w:spacing w:val="0"/>
          <w:w w:val="100"/>
        </w:rPr>
        <w:t>RIPPLE</w:t>
      </w:r>
      <w:r>
        <w:rPr>
          <w:spacing w:val="-11"/>
          <w:w w:val="100"/>
        </w:rPr>
        <w:t> </w:t>
      </w:r>
      <w:r>
        <w:rPr>
          <w:spacing w:val="0"/>
          <w:w w:val="100"/>
        </w:rPr>
        <w:t>RMS</w:t>
      </w:r>
      <w:r>
        <w:rPr>
          <w:spacing w:val="0"/>
          <w:w w:val="99"/>
        </w:rPr>
        <w:t> </w:t>
      </w:r>
      <w:r>
        <w:rPr>
          <w:spacing w:val="0"/>
          <w:w w:val="100"/>
        </w:rPr>
        <w:t>CU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RENT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49" w:lineRule="auto" w:before="79"/>
        <w:ind w:right="141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it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dditi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shou</w:t>
      </w:r>
      <w:r>
        <w:rPr>
          <w:b w:val="0"/>
          <w:bCs w:val="0"/>
          <w:spacing w:val="0"/>
          <w:w w:val="100"/>
        </w:rPr>
        <w:t>ld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llo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sin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soid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wav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me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disp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acement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fac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so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close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uni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10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Heading2"/>
        <w:ind w:right="2493"/>
        <w:jc w:val="both"/>
        <w:rPr>
          <w:b w:val="0"/>
          <w:bCs w:val="0"/>
        </w:rPr>
      </w:pPr>
      <w:bookmarkStart w:name="Forward Converter" w:id="27"/>
      <w:bookmarkEnd w:id="27"/>
      <w:r>
        <w:rPr/>
      </w:r>
      <w:r>
        <w:rPr>
          <w:spacing w:val="0"/>
          <w:w w:val="100"/>
        </w:rPr>
        <w:t>Forward</w:t>
      </w:r>
      <w:r>
        <w:rPr>
          <w:spacing w:val="-20"/>
          <w:w w:val="100"/>
        </w:rPr>
        <w:t> </w:t>
      </w:r>
      <w:r>
        <w:rPr>
          <w:spacing w:val="0"/>
          <w:w w:val="100"/>
        </w:rPr>
        <w:t>Converter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49" w:lineRule="auto"/>
        <w:ind w:right="140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forwar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r-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"/>
          <w:w w:val="100"/>
        </w:rPr>
        <w:t>olate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converter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basi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buc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topo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og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asic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schemati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switchi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rm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show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-1"/>
          <w:w w:val="100"/>
        </w:rPr>
        <w:t> </w:t>
      </w:r>
      <w:hyperlink w:history="true" w:anchor="_bookmark13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3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6</w:t>
        </w:r>
      </w:hyperlink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49" w:lineRule="auto" w:before="80"/>
        <w:ind w:right="139"/>
        <w:jc w:val="both"/>
      </w:pP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rwar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(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serie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tran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(T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ri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15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ch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create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puls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primary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st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ov</w:t>
      </w:r>
      <w:r>
        <w:rPr>
          <w:b w:val="0"/>
          <w:bCs w:val="0"/>
          <w:spacing w:val="-1"/>
          <w:w w:val="100"/>
        </w:rPr>
        <w:t>id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0"/>
          <w:w w:val="100"/>
        </w:rPr>
      </w:r>
    </w:p>
    <w:p>
      <w:pPr>
        <w:spacing w:after="0" w:line="249" w:lineRule="auto"/>
        <w:jc w:val="both"/>
        <w:sectPr>
          <w:type w:val="continuous"/>
          <w:pgSz w:w="12240" w:h="15840"/>
          <w:pgMar w:top="1320" w:bottom="760" w:left="1480" w:right="1120"/>
          <w:cols w:num="2" w:equalWidth="0">
            <w:col w:w="4460" w:space="580"/>
            <w:col w:w="4600"/>
          </w:cols>
        </w:sectPr>
      </w:pPr>
    </w:p>
    <w:p>
      <w:pPr>
        <w:spacing w:line="150" w:lineRule="exact" w:before="4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26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where: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80"/>
        <w:ind w:left="245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6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0"/>
          <w:sz w:val="14"/>
          <w:szCs w:val="14"/>
        </w:rPr>
        <w:t>RIPPLERM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12"/>
          <w:w w:val="100"/>
          <w:position w:val="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6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spacing w:before="56"/>
        <w:ind w:left="175" w:right="0" w:firstLine="0"/>
        <w:jc w:val="left"/>
        <w:rPr>
          <w:rFonts w:ascii="Segoe UI Symbol" w:hAnsi="Segoe UI Symbol" w:cs="Segoe UI Symbol" w:eastAsia="Segoe UI Symbol"/>
          <w:sz w:val="18"/>
          <w:szCs w:val="18"/>
        </w:rPr>
      </w:pPr>
      <w:r>
        <w:rPr>
          <w:spacing w:val="0"/>
          <w:w w:val="105"/>
        </w:rPr>
        <w:br w:type="column"/>
      </w:r>
      <w:r>
        <w:rPr>
          <w:rFonts w:ascii="Segoe UI Symbol" w:hAnsi="Segoe UI Symbol" w:cs="Segoe UI Symbol" w:eastAsia="Segoe UI Symbol"/>
          <w:b w:val="0"/>
          <w:bCs w:val="0"/>
          <w:spacing w:val="11"/>
          <w:w w:val="105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5"/>
          <w:position w:val="-5"/>
          <w:sz w:val="14"/>
          <w:szCs w:val="14"/>
        </w:rPr>
        <w:t>D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position w:val="-5"/>
          <w:sz w:val="14"/>
          <w:szCs w:val="14"/>
        </w:rPr>
        <w:t>1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1"/>
          <w:w w:val="105"/>
          <w:position w:val="-5"/>
          <w:sz w:val="14"/>
          <w:szCs w:val="14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  <w:position w:val="0"/>
          <w:sz w:val="18"/>
          <w:szCs w:val="18"/>
        </w:rPr>
        <w:t>)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spacing w:before="56"/>
        <w:ind w:left="4" w:right="0" w:firstLine="0"/>
        <w:jc w:val="left"/>
        <w:rPr>
          <w:rFonts w:ascii="Segoe UI Symbol" w:hAnsi="Segoe UI Symbol" w:cs="Segoe UI Symbol" w:eastAsia="Segoe UI Symbol"/>
          <w:sz w:val="18"/>
          <w:szCs w:val="18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  <w:t>–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10"/>
          <w:w w:val="100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-5"/>
          <w:sz w:val="14"/>
          <w:szCs w:val="14"/>
        </w:rPr>
        <w:t>OU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-20"/>
          <w:w w:val="100"/>
          <w:position w:val="-5"/>
          <w:sz w:val="14"/>
          <w:szCs w:val="14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  <w:t>)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pStyle w:val="BodyText"/>
        <w:spacing w:line="249" w:lineRule="auto" w:before="1"/>
        <w:ind w:left="267" w:right="139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so</w:t>
      </w:r>
      <w:r>
        <w:rPr>
          <w:b w:val="0"/>
          <w:bCs w:val="0"/>
          <w:spacing w:val="0"/>
          <w:w w:val="100"/>
        </w:rPr>
        <w:t>ur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  <w:sz w:val="14"/>
          <w:szCs w:val="14"/>
        </w:rPr>
        <w:t>IN</w:t>
      </w:r>
      <w:r>
        <w:rPr>
          <w:b w:val="0"/>
          <w:bCs w:val="0"/>
          <w:spacing w:val="17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1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OU</w:t>
      </w:r>
      <w:r>
        <w:rPr>
          <w:b w:val="0"/>
          <w:bCs w:val="0"/>
          <w:spacing w:val="0"/>
          <w:w w:val="100"/>
          <w:sz w:val="14"/>
          <w:szCs w:val="14"/>
        </w:rPr>
        <w:t>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ste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pe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ati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per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ecomes</w:t>
      </w:r>
      <w:r>
        <w:rPr>
          <w:b w:val="0"/>
          <w:bCs w:val="0"/>
          <w:spacing w:val="0"/>
          <w:w w:val="100"/>
        </w:rPr>
      </w:r>
    </w:p>
    <w:p>
      <w:pPr>
        <w:spacing w:after="0" w:line="249" w:lineRule="auto"/>
        <w:jc w:val="both"/>
        <w:sectPr>
          <w:type w:val="continuous"/>
          <w:pgSz w:w="12240" w:h="15840"/>
          <w:pgMar w:top="1320" w:bottom="760" w:left="1480" w:right="1120"/>
          <w:cols w:num="5" w:equalWidth="0">
            <w:col w:w="748" w:space="40"/>
            <w:col w:w="1328" w:space="40"/>
            <w:col w:w="646" w:space="40"/>
            <w:col w:w="730" w:space="1343"/>
            <w:col w:w="4725"/>
          </w:cols>
        </w:sectPr>
      </w:pPr>
    </w:p>
    <w:p>
      <w:pPr>
        <w:spacing w:line="185" w:lineRule="exact"/>
        <w:ind w:left="267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D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-3"/>
          <w:sz w:val="12"/>
          <w:szCs w:val="12"/>
        </w:rPr>
        <w:t>1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position w:val="-3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spacing w:val="19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RMS</w:t>
      </w:r>
      <w:r>
        <w:rPr>
          <w:rFonts w:ascii="Arial" w:hAnsi="Arial" w:cs="Arial" w:eastAsia="Arial"/>
          <w:b w:val="0"/>
          <w:bCs w:val="0"/>
          <w:i w:val="0"/>
          <w:spacing w:val="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lue</w:t>
      </w:r>
      <w:r>
        <w:rPr>
          <w:rFonts w:ascii="Arial" w:hAnsi="Arial" w:cs="Arial" w:eastAsia="Arial"/>
          <w:b w:val="0"/>
          <w:bCs w:val="0"/>
          <w:i w:val="0"/>
          <w:spacing w:val="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of</w:t>
      </w:r>
      <w:r>
        <w:rPr>
          <w:rFonts w:ascii="Arial" w:hAnsi="Arial" w:cs="Arial" w:eastAsia="Arial"/>
          <w:b w:val="0"/>
          <w:bCs w:val="0"/>
          <w:i w:val="0"/>
          <w:spacing w:val="4"/>
          <w:w w:val="100"/>
          <w:position w:val="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position w:val="0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D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2"/>
          <w:szCs w:val="12"/>
        </w:rPr>
      </w:r>
    </w:p>
    <w:p>
      <w:pPr>
        <w:spacing w:before="43"/>
        <w:ind w:left="26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RIPPL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position w:val="-3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spacing w:val="17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Ri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ple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MS</w:t>
      </w:r>
      <w:r>
        <w:rPr>
          <w:rFonts w:ascii="Arial" w:hAnsi="Arial" w:cs="Arial" w:eastAsia="Arial"/>
          <w:b w:val="0"/>
          <w:bCs w:val="0"/>
          <w:i w:val="0"/>
          <w:spacing w:val="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current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of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ca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citor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</w:r>
    </w:p>
    <w:p>
      <w:pPr>
        <w:spacing w:before="44"/>
        <w:ind w:left="26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OUT</w:t>
      </w:r>
      <w:r>
        <w:rPr>
          <w:rFonts w:ascii="Times New Roman" w:hAnsi="Times New Roman" w:cs="Times New Roman" w:eastAsia="Times New Roman"/>
          <w:b w:val="0"/>
          <w:bCs w:val="0"/>
          <w:i/>
          <w:spacing w:val="15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Output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DC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current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</w:r>
    </w:p>
    <w:p>
      <w:pPr>
        <w:spacing w:line="190" w:lineRule="exact" w:before="1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spacing w:line="249" w:lineRule="auto"/>
        <w:ind w:right="0"/>
        <w:jc w:val="both"/>
      </w:pPr>
      <w:r>
        <w:rPr>
          <w:b w:val="0"/>
          <w:bCs w:val="0"/>
          <w:spacing w:val="-1"/>
          <w:w w:val="100"/>
        </w:rPr>
        <w:t>Base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9"/>
          <w:w w:val="100"/>
        </w:rPr>
        <w:t> </w:t>
      </w:r>
      <w:hyperlink w:history="true" w:anchor="_bookmark9">
        <w:r>
          <w:rPr>
            <w:b w:val="0"/>
            <w:bCs w:val="0"/>
            <w:spacing w:val="-1"/>
            <w:w w:val="100"/>
          </w:rPr>
          <w:t>E</w:t>
        </w:r>
        <w:r>
          <w:rPr>
            <w:b w:val="0"/>
            <w:bCs w:val="0"/>
            <w:spacing w:val="0"/>
            <w:w w:val="100"/>
          </w:rPr>
          <w:t>q</w:t>
        </w:r>
        <w:r>
          <w:rPr>
            <w:b w:val="0"/>
            <w:bCs w:val="0"/>
            <w:spacing w:val="-1"/>
            <w:w w:val="100"/>
          </w:rPr>
          <w:t>uatio</w:t>
        </w:r>
        <w:r>
          <w:rPr>
            <w:b w:val="0"/>
            <w:bCs w:val="0"/>
            <w:spacing w:val="0"/>
            <w:w w:val="100"/>
          </w:rPr>
          <w:t>n</w:t>
        </w:r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5</w:t>
        </w:r>
      </w:hyperlink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2"/>
          <w:w w:val="100"/>
        </w:rPr>
        <w:t>V</w:t>
      </w:r>
      <w:r>
        <w:rPr>
          <w:b w:val="0"/>
          <w:bCs w:val="0"/>
          <w:spacing w:val="0"/>
          <w:w w:val="100"/>
          <w:sz w:val="14"/>
          <w:szCs w:val="14"/>
        </w:rPr>
        <w:t>O</w:t>
      </w:r>
      <w:r>
        <w:rPr>
          <w:b w:val="0"/>
          <w:bCs w:val="0"/>
          <w:spacing w:val="-1"/>
          <w:w w:val="100"/>
          <w:sz w:val="14"/>
          <w:szCs w:val="14"/>
        </w:rPr>
        <w:t>U</w:t>
      </w:r>
      <w:r>
        <w:rPr>
          <w:b w:val="0"/>
          <w:bCs w:val="0"/>
          <w:spacing w:val="-1"/>
          <w:w w:val="100"/>
          <w:sz w:val="14"/>
          <w:szCs w:val="14"/>
        </w:rPr>
        <w:t>T</w:t>
      </w:r>
      <w:r>
        <w:rPr>
          <w:b w:val="0"/>
          <w:bCs w:val="0"/>
          <w:spacing w:val="0"/>
          <w:w w:val="100"/>
        </w:rPr>
        <w:t>/</w:t>
      </w:r>
      <w:r>
        <w:rPr>
          <w:b w:val="0"/>
          <w:bCs w:val="0"/>
          <w:spacing w:val="-5"/>
          <w:w w:val="100"/>
        </w:rPr>
        <w:t>V</w:t>
      </w:r>
      <w:r>
        <w:rPr>
          <w:b w:val="0"/>
          <w:bCs w:val="0"/>
          <w:spacing w:val="0"/>
          <w:w w:val="100"/>
          <w:sz w:val="14"/>
          <w:szCs w:val="14"/>
        </w:rPr>
        <w:t>IN</w:t>
      </w:r>
      <w:r>
        <w:rPr>
          <w:b w:val="0"/>
          <w:bCs w:val="0"/>
          <w:spacing w:val="29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larg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whe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dut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cycl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1"/>
          <w:w w:val="100"/>
        </w:rPr>
        <w:t>pproache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unit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whic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al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oweve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nlik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char</w:t>
      </w:r>
      <w:r>
        <w:rPr>
          <w:b w:val="0"/>
          <w:bCs w:val="0"/>
          <w:spacing w:val="0"/>
          <w:w w:val="100"/>
        </w:rPr>
        <w:t>ac</w:t>
      </w:r>
      <w:r>
        <w:rPr>
          <w:b w:val="0"/>
          <w:bCs w:val="0"/>
          <w:spacing w:val="-1"/>
          <w:w w:val="100"/>
        </w:rPr>
        <w:t>ter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stic,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1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OUT</w:t>
      </w:r>
      <w:r>
        <w:rPr>
          <w:b w:val="0"/>
          <w:bCs w:val="0"/>
          <w:spacing w:val="0"/>
          <w:w w:val="100"/>
        </w:rPr>
        <w:t>/</w:t>
      </w:r>
      <w:r>
        <w:rPr>
          <w:b w:val="0"/>
          <w:bCs w:val="0"/>
          <w:spacing w:val="-5"/>
          <w:w w:val="100"/>
        </w:rPr>
        <w:t>V</w:t>
      </w:r>
      <w:r>
        <w:rPr>
          <w:b w:val="0"/>
          <w:bCs w:val="0"/>
          <w:spacing w:val="0"/>
          <w:w w:val="100"/>
          <w:sz w:val="14"/>
          <w:szCs w:val="14"/>
        </w:rPr>
        <w:t>IN</w:t>
      </w:r>
      <w:r>
        <w:rPr>
          <w:b w:val="0"/>
          <w:bCs w:val="0"/>
          <w:spacing w:val="25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ty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ro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sh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7"/>
          <w:w w:val="100"/>
        </w:rPr>
        <w:t> </w:t>
      </w:r>
      <w:hyperlink w:history="true" w:anchor="_bookmark11">
        <w:r>
          <w:rPr>
            <w:b w:val="0"/>
            <w:bCs w:val="0"/>
            <w:spacing w:val="-1"/>
            <w:w w:val="100"/>
          </w:rPr>
          <w:t>Fig</w:t>
        </w:r>
        <w:r>
          <w:rPr>
            <w:b w:val="0"/>
            <w:bCs w:val="0"/>
            <w:spacing w:val="0"/>
            <w:w w:val="100"/>
          </w:rPr>
          <w:t>u</w:t>
        </w:r>
        <w:r>
          <w:rPr>
            <w:b w:val="0"/>
            <w:bCs w:val="0"/>
            <w:spacing w:val="-1"/>
            <w:w w:val="100"/>
          </w:rPr>
          <w:t>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5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Be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aus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ver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poo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utilizati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emen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occu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compo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ss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ciate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micon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rs.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5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Heading3"/>
        <w:ind w:right="115"/>
        <w:jc w:val="both"/>
        <w:rPr>
          <w:b w:val="0"/>
          <w:bCs w:val="0"/>
        </w:rPr>
      </w:pPr>
      <w:bookmarkStart w:name="FIGURE 5: Vout/Vin and Duty Cycle in Boo" w:id="28"/>
      <w:bookmarkEnd w:id="28"/>
      <w:r>
        <w:rPr/>
      </w:r>
      <w:bookmarkStart w:name="_bookmark11" w:id="29"/>
      <w:bookmarkEnd w:id="29"/>
      <w:r>
        <w:rPr/>
      </w:r>
      <w:r>
        <w:rPr>
          <w:spacing w:val="0"/>
          <w:w w:val="100"/>
        </w:rPr>
        <w:t>FIG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RE</w:t>
      </w:r>
      <w:r>
        <w:rPr>
          <w:spacing w:val="-4"/>
          <w:w w:val="100"/>
        </w:rPr>
        <w:t> </w:t>
      </w:r>
      <w:r>
        <w:rPr>
          <w:spacing w:val="0"/>
          <w:w w:val="100"/>
        </w:rPr>
        <w:t>5:</w:t>
      </w:r>
      <w:r>
        <w:rPr>
          <w:spacing w:val="0"/>
          <w:w w:val="100"/>
        </w:rPr>
        <w:t>         </w:t>
      </w:r>
      <w:r>
        <w:rPr>
          <w:spacing w:val="17"/>
          <w:w w:val="100"/>
        </w:rPr>
        <w:t> </w:t>
      </w:r>
      <w:r>
        <w:rPr>
          <w:spacing w:val="-15"/>
          <w:w w:val="100"/>
        </w:rPr>
        <w:t>V</w:t>
      </w:r>
      <w:r>
        <w:rPr>
          <w:spacing w:val="-1"/>
          <w:w w:val="100"/>
          <w:sz w:val="16"/>
          <w:szCs w:val="16"/>
        </w:rPr>
        <w:t>O</w:t>
      </w:r>
      <w:r>
        <w:rPr>
          <w:spacing w:val="1"/>
          <w:w w:val="100"/>
          <w:sz w:val="16"/>
          <w:szCs w:val="16"/>
        </w:rPr>
        <w:t>U</w:t>
      </w:r>
      <w:r>
        <w:rPr>
          <w:spacing w:val="-1"/>
          <w:w w:val="100"/>
          <w:sz w:val="16"/>
          <w:szCs w:val="16"/>
        </w:rPr>
        <w:t>T</w:t>
      </w:r>
      <w:r>
        <w:rPr>
          <w:spacing w:val="-1"/>
          <w:w w:val="100"/>
        </w:rPr>
        <w:t>/</w:t>
      </w:r>
      <w:r>
        <w:rPr>
          <w:spacing w:val="-5"/>
          <w:w w:val="100"/>
        </w:rPr>
        <w:t>V</w:t>
      </w:r>
      <w:r>
        <w:rPr>
          <w:spacing w:val="0"/>
          <w:w w:val="100"/>
          <w:sz w:val="16"/>
          <w:szCs w:val="16"/>
        </w:rPr>
        <w:t>IN</w:t>
      </w:r>
      <w:r>
        <w:rPr>
          <w:spacing w:val="8"/>
          <w:w w:val="100"/>
          <w:sz w:val="16"/>
          <w:szCs w:val="16"/>
        </w:rPr>
        <w:t> </w:t>
      </w:r>
      <w:r>
        <w:rPr>
          <w:spacing w:val="0"/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D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TY</w:t>
      </w:r>
      <w:r>
        <w:rPr>
          <w:spacing w:val="-1"/>
          <w:w w:val="100"/>
        </w:rPr>
        <w:t> </w:t>
      </w:r>
      <w:r>
        <w:rPr>
          <w:spacing w:val="0"/>
          <w:w w:val="100"/>
        </w:rPr>
        <w:t>CYCLE</w:t>
      </w:r>
      <w:r>
        <w:rPr>
          <w:b w:val="0"/>
          <w:bCs w:val="0"/>
          <w:spacing w:val="0"/>
          <w:w w:val="100"/>
        </w:rPr>
      </w:r>
    </w:p>
    <w:p>
      <w:pPr>
        <w:spacing w:before="10"/>
        <w:ind w:left="17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80.709999pt;margin-top:12.950068pt;width:216.69999pt;height:155.199995pt;mso-position-horizontal-relative:page;mso-position-vertical-relative:paragraph;z-index:-10603" coordorigin="1614,259" coordsize="4334,3104">
            <v:group style="position:absolute;left:1625;top:270;width:4318;height:2" coordorigin="1625,270" coordsize="4318,2">
              <v:shape style="position:absolute;left:1625;top:270;width:4318;height:2" coordorigin="1625,270" coordsize="4318,0" path="m1625,270l5942,270e" filled="f" stroked="t" strokeweight=".579980pt" strokecolor="#000000">
                <v:path arrowok="t"/>
              </v:shape>
            </v:group>
            <v:group style="position:absolute;left:5938;top:270;width:2;height:3088" coordorigin="5938,270" coordsize="2,3088">
              <v:shape style="position:absolute;left:5938;top:270;width:2;height:3088" coordorigin="5938,270" coordsize="0,3088" path="m5938,270l5938,3357e" filled="f" stroked="t" strokeweight=".579980pt" strokecolor="#000000">
                <v:path arrowok="t"/>
              </v:shape>
            </v:group>
            <v:group style="position:absolute;left:1620;top:3352;width:4318;height:2" coordorigin="1620,3352" coordsize="4318,2">
              <v:shape style="position:absolute;left:1620;top:3352;width:4318;height:2" coordorigin="1620,3352" coordsize="4318,0" path="m1620,3352l5938,3352e" filled="f" stroked="t" strokeweight=".580pt" strokecolor="#000000">
                <v:path arrowok="t"/>
              </v:shape>
            </v:group>
            <v:group style="position:absolute;left:1625;top:265;width:2;height:3088" coordorigin="1625,265" coordsize="2,3088">
              <v:shape style="position:absolute;left:1625;top:265;width:2;height:3088" coordorigin="1625,265" coordsize="0,3088" path="m1625,265l1625,3352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IN</w:t>
      </w:r>
      <w:r>
        <w:rPr>
          <w:rFonts w:ascii="Arial" w:hAnsi="Arial" w:cs="Arial" w:eastAsia="Arial"/>
          <w:b/>
          <w:bCs/>
          <w:spacing w:val="-10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B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OST</w:t>
      </w:r>
      <w:r>
        <w:rPr>
          <w:rFonts w:ascii="Arial" w:hAnsi="Arial" w:cs="Arial" w:eastAsia="Arial"/>
          <w:b/>
          <w:bCs/>
          <w:spacing w:val="-11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VERTER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line="130" w:lineRule="exact" w:before="6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351" w:lineRule="auto"/>
        <w:ind w:left="538" w:right="3567" w:hanging="293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100.989998pt;margin-top:9.7239pt;width:186.910005pt;height:122.86pt;mso-position-horizontal-relative:page;mso-position-vertical-relative:paragraph;z-index:-10605" coordorigin="2020,194" coordsize="3738,2457">
            <v:group style="position:absolute;left:2099;top:204;width:121;height:104" coordorigin="2099,204" coordsize="121,104">
              <v:shape style="position:absolute;left:2099;top:204;width:121;height:104" coordorigin="2099,204" coordsize="121,104" path="m2108,293l2099,309,2160,309,2160,304,2126,304,2108,293xe" filled="t" fillcolor="#000000" stroked="f">
                <v:path arrowok="t"/>
                <v:fill type="solid"/>
              </v:shape>
              <v:shape style="position:absolute;left:2099;top:204;width:121;height:104" coordorigin="2099,204" coordsize="121,104" path="m2170,221l2170,231,2160,246,2194,304,2202,309,2220,309,2212,294,2170,221xe" filled="t" fillcolor="#000000" stroked="f">
                <v:path arrowok="t"/>
                <v:fill type="solid"/>
              </v:shape>
              <v:shape style="position:absolute;left:2099;top:204;width:121;height:104" coordorigin="2099,204" coordsize="121,104" path="m2136,288l2117,288,2108,293,2126,304,2136,288xe" filled="t" fillcolor="#000000" stroked="f">
                <v:path arrowok="t"/>
                <v:fill type="solid"/>
              </v:shape>
              <v:shape style="position:absolute;left:2099;top:204;width:121;height:104" coordorigin="2099,204" coordsize="121,104" path="m2160,288l2136,288,2126,304,2160,304,2160,288xe" filled="t" fillcolor="#000000" stroked="f">
                <v:path arrowok="t"/>
                <v:fill type="solid"/>
              </v:shape>
              <v:shape style="position:absolute;left:2099;top:204;width:121;height:104" coordorigin="2099,204" coordsize="121,104" path="m2160,204l2152,220,2108,293,2117,288,2136,288,2160,246,2152,231,2170,221,2160,204xe" filled="t" fillcolor="#000000" stroked="f">
                <v:path arrowok="t"/>
                <v:fill type="solid"/>
              </v:shape>
              <v:shape style="position:absolute;left:2099;top:204;width:121;height:104" coordorigin="2099,204" coordsize="121,104" path="m2170,221l2152,231,2160,246,2170,231,2170,221xe" filled="t" fillcolor="#000000" stroked="f">
                <v:path arrowok="t"/>
                <v:fill type="solid"/>
              </v:shape>
            </v:group>
            <v:group style="position:absolute;left:2160;top:288;width:42;height:20" coordorigin="2160,288" coordsize="42,20">
              <v:shape style="position:absolute;left:2160;top:288;width:42;height:20" coordorigin="2160,288" coordsize="42,20" path="m2160,299l2202,299e" filled="f" stroked="t" strokeweight="1.120pt" strokecolor="#000000">
                <v:path arrowok="t"/>
              </v:shape>
            </v:group>
            <v:group style="position:absolute;left:2117;top:226;width:85;height:73" coordorigin="2117,226" coordsize="85,73">
              <v:shape style="position:absolute;left:2117;top:226;width:85;height:73" coordorigin="2117,226" coordsize="85,73" path="m2160,226l2117,299,2202,299,2160,226xe" filled="t" fillcolor="#000000" stroked="f">
                <v:path arrowok="t"/>
                <v:fill type="solid"/>
              </v:shape>
            </v:group>
            <v:group style="position:absolute;left:2160;top:305;width:2;height:2148" coordorigin="2160,305" coordsize="2,2148">
              <v:shape style="position:absolute;left:2160;top:305;width:2;height:2148" coordorigin="2160,305" coordsize="0,2148" path="m2160,305l2160,2453e" filled="f" stroked="t" strokeweight=".580pt" strokecolor="#000000">
                <v:path arrowok="t"/>
              </v:shape>
            </v:group>
            <v:group style="position:absolute;left:5644;top:2222;width:104;height:121" coordorigin="5644,2222" coordsize="104,121">
              <v:shape style="position:absolute;left:5644;top:2222;width:104;height:121" coordorigin="5644,2222" coordsize="104,121" path="m5707,2281l5648,2315,5644,2324,5644,2343,5659,2333,5734,2290,5723,2290,5707,2281xe" filled="t" fillcolor="#000000" stroked="f">
                <v:path arrowok="t"/>
                <v:fill type="solid"/>
              </v:shape>
              <v:shape style="position:absolute;left:5644;top:2222;width:104;height:121" coordorigin="5644,2222" coordsize="104,121" path="m5723,2272l5707,2281,5723,2290,5734,2290,5723,2272xe" filled="t" fillcolor="#000000" stroked="f">
                <v:path arrowok="t"/>
                <v:fill type="solid"/>
              </v:shape>
              <v:shape style="position:absolute;left:5644;top:2222;width:104;height:121" coordorigin="5644,2222" coordsize="104,121" path="m5732,2272l5723,2272,5734,2290,5748,2282,5732,2272xe" filled="t" fillcolor="#000000" stroked="f">
                <v:path arrowok="t"/>
                <v:fill type="solid"/>
              </v:shape>
              <v:shape style="position:absolute;left:5644;top:2222;width:104;height:121" coordorigin="5644,2222" coordsize="104,121" path="m5658,2230l5664,2238,5664,2257,5707,2281,5723,2272,5732,2272,5658,2230xe" filled="t" fillcolor="#000000" stroked="f">
                <v:path arrowok="t"/>
                <v:fill type="solid"/>
              </v:shape>
              <v:shape style="position:absolute;left:5644;top:2222;width:104;height:121" coordorigin="5644,2222" coordsize="104,121" path="m5644,2222l5644,2280,5664,2280,5664,2257,5648,2248,5658,2230,5644,2222xe" filled="t" fillcolor="#000000" stroked="f">
                <v:path arrowok="t"/>
                <v:fill type="solid"/>
              </v:shape>
              <v:shape style="position:absolute;left:5644;top:2222;width:104;height:121" coordorigin="5644,2222" coordsize="104,121" path="m5658,2230l5648,2248,5664,2257,5664,2238,5658,2230xe" filled="t" fillcolor="#000000" stroked="f">
                <v:path arrowok="t"/>
                <v:fill type="solid"/>
              </v:shape>
            </v:group>
            <v:group style="position:absolute;left:5644;top:2280;width:20;height:43" coordorigin="5644,2280" coordsize="20,43">
              <v:shape style="position:absolute;left:5644;top:2280;width:20;height:43" coordorigin="5644,2280" coordsize="20,43" path="m5644,2302l5664,2302e" filled="f" stroked="t" strokeweight="2.260pt" strokecolor="#000000">
                <v:path arrowok="t"/>
              </v:shape>
            </v:group>
            <v:group style="position:absolute;left:5653;top:2238;width:74;height:85" coordorigin="5653,2238" coordsize="74,85">
              <v:shape style="position:absolute;left:5653;top:2238;width:74;height:85" coordorigin="5653,2238" coordsize="74,85" path="m5653,2238l5653,2324,5728,2280,5653,2238xe" filled="t" fillcolor="#000000" stroked="f">
                <v:path arrowok="t"/>
                <v:fill type="solid"/>
              </v:shape>
            </v:group>
            <v:group style="position:absolute;left:2026;top:2280;width:3623;height:2" coordorigin="2026,2280" coordsize="3623,2">
              <v:shape style="position:absolute;left:2026;top:2280;width:3623;height:2" coordorigin="2026,2280" coordsize="3623,0" path="m2026,2280l5648,2280e" filled="f" stroked="t" strokeweight=".58001pt" strokecolor="#000000">
                <v:path arrowok="t"/>
              </v:shape>
            </v:group>
            <v:group style="position:absolute;left:5143;top:282;width:11;height:7" coordorigin="5143,282" coordsize="11,7">
              <v:shape style="position:absolute;left:5143;top:282;width:11;height:7" coordorigin="5143,282" coordsize="11,7" path="m5144,282l5143,287,5153,290,5154,285,5144,282xe" filled="t" fillcolor="#000000" stroked="f">
                <v:path arrowok="t"/>
                <v:fill type="solid"/>
              </v:shape>
            </v:group>
            <v:group style="position:absolute;left:3241;top:287;width:1912;height:1570" coordorigin="3241,287" coordsize="1912,1570">
              <v:shape style="position:absolute;left:3241;top:287;width:1912;height:1570" coordorigin="3241,287" coordsize="1912,1570" path="m3724,1695l3607,1738,3488,1778,3366,1815,3241,1847,3244,1857,3368,1824,3491,1787,3492,1787,3611,1748,3727,1704,3748,1696,3724,1696,3724,1695xe" filled="t" fillcolor="#000000" stroked="f">
                <v:path arrowok="t"/>
                <v:fill type="solid"/>
              </v:shape>
              <v:shape style="position:absolute;left:3241;top:287;width:1912;height:1570" coordorigin="3241,287" coordsize="1912,1570" path="m4711,1070l4675,1106,4638,1142,4639,1142,4560,1211,4477,1278,4390,1343,4297,1406,4152,1493,4050,1548,3944,1601,3946,1601,3836,1650,3724,1696,3748,1696,3840,1659,3949,1610,4055,1557,4157,1502,4255,1444,4349,1383,4350,1383,4396,1352,4396,1350,4440,1318,4525,1252,4645,1149,4718,1077,4724,1071,4711,1071,4711,1070xe" filled="t" fillcolor="#000000" stroked="f">
                <v:path arrowok="t"/>
                <v:fill type="solid"/>
              </v:shape>
              <v:shape style="position:absolute;left:3241;top:287;width:1912;height:1570" coordorigin="3241,287" coordsize="1912,1570" path="m5024,636l4980,719,4930,801,4874,880,4813,958,4711,1071,4724,1071,4788,1002,4820,964,4852,926,4882,886,4883,886,4938,807,4938,806,4964,765,4988,724,5011,683,5033,641,5035,638,5024,638,5024,636xe" filled="t" fillcolor="#000000" stroked="f">
                <v:path arrowok="t"/>
                <v:fill type="solid"/>
              </v:shape>
              <v:shape style="position:absolute;left:3241;top:287;width:1912;height:1570" coordorigin="3241,287" coordsize="1912,1570" path="m5143,287l5134,333,5110,422,5095,465,5080,509,5081,509,5064,552,5045,594,5024,638,5035,638,5072,556,5105,468,5119,425,5119,424,5143,335,5153,290,5143,287xe" filled="t" fillcolor="#000000" stroked="f">
                <v:path arrowok="t"/>
                <v:fill type="solid"/>
              </v:shape>
            </v:group>
            <v:group style="position:absolute;left:2302;top:1847;width:942;height:136" coordorigin="2302,1847" coordsize="942,136">
              <v:shape style="position:absolute;left:2302;top:1847;width:942;height:136" coordorigin="2302,1847" coordsize="942,136" path="m3241,1847l3113,1877,2983,1902,2984,1902,2852,1924,2717,1943,2580,1958,2442,1967,2302,1973,2302,1983,2442,1977,2443,1977,2581,1967,2718,1953,2854,1934,2986,1912,3115,1887,3244,1857,3241,1847xe" filled="t" fillcolor="#000000" stroked="f">
                <v:path arrowok="t"/>
                <v:fill type="solid"/>
              </v:shape>
            </v:group>
            <v:group style="position:absolute;left:2155;top:1976;width:5;height:10" coordorigin="2155,1976" coordsize="5,10">
              <v:shape style="position:absolute;left:2155;top:1976;width:5;height:10" coordorigin="2155,1976" coordsize="5,10" path="m2155,1980l2160,1980e" filled="f" stroked="t" strokeweight=".579980pt" strokecolor="#000000">
                <v:path arrowok="t"/>
              </v:shape>
            </v:group>
            <v:group style="position:absolute;left:2160;top:1973;width:142;height:12" coordorigin="2160,1973" coordsize="142,12">
              <v:shape style="position:absolute;left:2160;top:1973;width:142;height:12" coordorigin="2160,1973" coordsize="142,12" path="m2302,1973l2160,1976,2160,1985,2302,1983,2302,1973xe" filled="t" fillcolor="#000000" stroked="f">
                <v:path arrowok="t"/>
                <v:fill type="solid"/>
              </v:shape>
            </v:group>
            <v:group style="position:absolute;left:2123;top:1978;width:70;height:10" coordorigin="2123,1978" coordsize="70,10">
              <v:shape style="position:absolute;left:2123;top:1978;width:70;height:10" coordorigin="2123,1978" coordsize="70,10" path="m2123,1983l2192,1983e" filled="f" stroked="t" strokeweight=".58001pt" strokecolor="#000000">
                <v:path arrowok="t"/>
              </v:shape>
            </v:group>
            <v:group style="position:absolute;left:2125;top:1709;width:102;height:2" coordorigin="2125,1709" coordsize="102,2">
              <v:shape style="position:absolute;left:2125;top:1709;width:102;height:2" coordorigin="2125,1709" coordsize="102,0" path="m2125,1709l2227,1709e" filled="f" stroked="t" strokeweight=".63998pt" strokecolor="#000000">
                <v:path arrowok="t"/>
              </v:shape>
            </v:group>
            <v:group style="position:absolute;left:2125;top:1422;width:70;height:10" coordorigin="2125,1422" coordsize="70,10">
              <v:shape style="position:absolute;left:2125;top:1422;width:70;height:10" coordorigin="2125,1422" coordsize="70,10" path="m2125,1427l2195,1427e" filled="f" stroked="t" strokeweight=".58001pt" strokecolor="#000000">
                <v:path arrowok="t"/>
              </v:shape>
            </v:group>
            <v:group style="position:absolute;left:2128;top:1148;width:70;height:10" coordorigin="2128,1148" coordsize="70,10">
              <v:shape style="position:absolute;left:2128;top:1148;width:70;height:10" coordorigin="2128,1148" coordsize="70,10" path="m2128,1152l2197,1152e" filled="f" stroked="t" strokeweight=".579980pt" strokecolor="#000000">
                <v:path arrowok="t"/>
              </v:shape>
            </v:group>
            <v:group style="position:absolute;left:2125;top:879;width:70;height:10" coordorigin="2125,879" coordsize="70,10">
              <v:shape style="position:absolute;left:2125;top:879;width:70;height:10" coordorigin="2125,879" coordsize="70,10" path="m2125,884l2195,884e" filled="f" stroked="t" strokeweight=".579980pt" strokecolor="#000000">
                <v:path arrowok="t"/>
              </v:shape>
            </v:group>
            <v:group style="position:absolute;left:2124;top:652;width:70;height:10" coordorigin="2124,652" coordsize="70,10">
              <v:shape style="position:absolute;left:2124;top:652;width:70;height:10" coordorigin="2124,652" coordsize="70,10" path="m2124,657l2194,657e" filled="f" stroked="t" strokeweight=".579980pt" strokecolor="#000000">
                <v:path arrowok="t"/>
              </v:shape>
            </v:group>
            <v:group style="position:absolute;left:2124;top:401;width:70;height:10" coordorigin="2124,401" coordsize="70,10">
              <v:shape style="position:absolute;left:2124;top:401;width:70;height:10" coordorigin="2124,401" coordsize="70,10" path="m2124,406l2194,406e" filled="f" stroked="t" strokeweight=".58001pt" strokecolor="#000000">
                <v:path arrowok="t"/>
              </v:shape>
            </v:group>
            <v:group style="position:absolute;left:2305;top:1704;width:78;height:10" coordorigin="2305,1704" coordsize="78,10">
              <v:shape style="position:absolute;left:2305;top:1704;width:78;height:10" coordorigin="2305,1704" coordsize="78,10" path="m2305,1709l2383,1709e" filled="f" stroked="t" strokeweight=".58001pt" strokecolor="#000000">
                <v:path arrowok="t"/>
              </v:shape>
            </v:group>
            <v:group style="position:absolute;left:2461;top:1704;width:77;height:10" coordorigin="2461,1704" coordsize="77,10">
              <v:shape style="position:absolute;left:2461;top:1704;width:77;height:10" coordorigin="2461,1704" coordsize="77,10" path="m2461,1709l2538,1709e" filled="f" stroked="t" strokeweight=".58001pt" strokecolor="#000000">
                <v:path arrowok="t"/>
              </v:shape>
            </v:group>
            <v:group style="position:absolute;left:2616;top:1704;width:78;height:10" coordorigin="2616,1704" coordsize="78,10">
              <v:shape style="position:absolute;left:2616;top:1704;width:78;height:10" coordorigin="2616,1704" coordsize="78,10" path="m2616,1709l2694,1709e" filled="f" stroked="t" strokeweight=".58001pt" strokecolor="#000000">
                <v:path arrowok="t"/>
              </v:shape>
            </v:group>
            <v:group style="position:absolute;left:2772;top:1704;width:78;height:10" coordorigin="2772,1704" coordsize="78,10">
              <v:shape style="position:absolute;left:2772;top:1704;width:78;height:10" coordorigin="2772,1704" coordsize="78,10" path="m2772,1709l2850,1709e" filled="f" stroked="t" strokeweight=".58001pt" strokecolor="#000000">
                <v:path arrowok="t"/>
              </v:shape>
            </v:group>
            <v:group style="position:absolute;left:2928;top:1704;width:78;height:10" coordorigin="2928,1704" coordsize="78,10">
              <v:shape style="position:absolute;left:2928;top:1704;width:78;height:10" coordorigin="2928,1704" coordsize="78,10" path="m2928,1709l3006,1709e" filled="f" stroked="t" strokeweight=".58001pt" strokecolor="#000000">
                <v:path arrowok="t"/>
              </v:shape>
            </v:group>
            <v:group style="position:absolute;left:3084;top:1704;width:77;height:10" coordorigin="3084,1704" coordsize="77,10">
              <v:shape style="position:absolute;left:3084;top:1704;width:77;height:10" coordorigin="3084,1704" coordsize="77,10" path="m3084,1709l3161,1709e" filled="f" stroked="t" strokeweight=".58001pt" strokecolor="#000000">
                <v:path arrowok="t"/>
              </v:shape>
            </v:group>
            <v:group style="position:absolute;left:3239;top:1704;width:78;height:10" coordorigin="3239,1704" coordsize="78,10">
              <v:shape style="position:absolute;left:3239;top:1704;width:78;height:10" coordorigin="3239,1704" coordsize="78,10" path="m3239,1709l3317,1709e" filled="f" stroked="t" strokeweight=".58001pt" strokecolor="#000000">
                <v:path arrowok="t"/>
              </v:shape>
            </v:group>
            <v:group style="position:absolute;left:3395;top:1704;width:78;height:10" coordorigin="3395,1704" coordsize="78,10">
              <v:shape style="position:absolute;left:3395;top:1704;width:78;height:10" coordorigin="3395,1704" coordsize="78,10" path="m3395,1709l3473,1709e" filled="f" stroked="t" strokeweight=".58001pt" strokecolor="#000000">
                <v:path arrowok="t"/>
              </v:shape>
            </v:group>
            <v:group style="position:absolute;left:3551;top:1704;width:78;height:10" coordorigin="3551,1704" coordsize="78,10">
              <v:shape style="position:absolute;left:3551;top:1704;width:78;height:10" coordorigin="3551,1704" coordsize="78,10" path="m3551,1709l3629,1709e" filled="f" stroked="t" strokeweight=".58001pt" strokecolor="#000000">
                <v:path arrowok="t"/>
              </v:shape>
            </v:group>
            <v:group style="position:absolute;left:3707;top:1704;width:44;height:10" coordorigin="3707,1704" coordsize="44,10">
              <v:shape style="position:absolute;left:3707;top:1704;width:44;height:10" coordorigin="3707,1704" coordsize="44,10" path="m3707,1709l3751,1709e" filled="f" stroked="t" strokeweight=".58001pt" strokecolor="#000000">
                <v:path arrowok="t"/>
              </v:shape>
            </v:group>
            <v:group style="position:absolute;left:3742;top:1709;width:10;height:40" coordorigin="3742,1709" coordsize="10,40">
              <v:shape style="position:absolute;left:3742;top:1709;width:10;height:40" coordorigin="3742,1709" coordsize="10,40" path="m3742,1729l3751,1729e" filled="f" stroked="t" strokeweight="2.08pt" strokecolor="#000000">
                <v:path arrowok="t"/>
              </v:shape>
            </v:group>
            <v:group style="position:absolute;left:3742;top:1818;width:10;height:5" coordorigin="3742,1818" coordsize="10,5">
              <v:shape style="position:absolute;left:3742;top:1818;width:10;height:5" coordorigin="3742,1818" coordsize="10,5" path="m3742,1821l3751,1821e" filled="f" stroked="t" strokeweight=".33999pt" strokecolor="#000000">
                <v:path arrowok="t"/>
              </v:shape>
            </v:group>
            <v:group style="position:absolute;left:3742;top:1823;width:10;height:65" coordorigin="3742,1823" coordsize="10,65">
              <v:shape style="position:absolute;left:3742;top:1823;width:10;height:65" coordorigin="3742,1823" coordsize="10,65" path="m3742,1856l3751,1856e" filled="f" stroked="t" strokeweight="3.34pt" strokecolor="#000000">
                <v:path arrowok="t"/>
              </v:shape>
            </v:group>
            <v:group style="position:absolute;left:3742;top:1958;width:10;height:5" coordorigin="3742,1958" coordsize="10,5">
              <v:shape style="position:absolute;left:3742;top:1958;width:10;height:5" coordorigin="3742,1958" coordsize="10,5" path="m3742,1960l3751,1960e" filled="f" stroked="t" strokeweight=".33999pt" strokecolor="#000000">
                <v:path arrowok="t"/>
              </v:shape>
            </v:group>
            <v:group style="position:absolute;left:3742;top:1962;width:10;height:65" coordorigin="3742,1962" coordsize="10,65">
              <v:shape style="position:absolute;left:3742;top:1962;width:10;height:65" coordorigin="3742,1962" coordsize="10,65" path="m3742,1995l3751,1995e" filled="f" stroked="t" strokeweight="3.34pt" strokecolor="#000000">
                <v:path arrowok="t"/>
              </v:shape>
            </v:group>
            <v:group style="position:absolute;left:3742;top:2097;width:10;height:5" coordorigin="3742,2097" coordsize="10,5">
              <v:shape style="position:absolute;left:3742;top:2097;width:10;height:5" coordorigin="3742,2097" coordsize="10,5" path="m3742,2099l3751,2099e" filled="f" stroked="t" strokeweight=".33999pt" strokecolor="#000000">
                <v:path arrowok="t"/>
              </v:shape>
            </v:group>
            <v:group style="position:absolute;left:3742;top:2102;width:10;height:66" coordorigin="3742,2102" coordsize="10,66">
              <v:shape style="position:absolute;left:3742;top:2102;width:10;height:66" coordorigin="3742,2102" coordsize="10,66" path="m3742,2135l3751,2135e" filled="f" stroked="t" strokeweight="3.4pt" strokecolor="#000000">
                <v:path arrowok="t"/>
              </v:shape>
            </v:group>
            <v:group style="position:absolute;left:3742;top:2236;width:10;height:5" coordorigin="3742,2236" coordsize="10,5">
              <v:shape style="position:absolute;left:3742;top:2236;width:10;height:5" coordorigin="3742,2236" coordsize="10,5" path="m3742,2238l3751,2238e" filled="f" stroked="t" strokeweight=".34001pt" strokecolor="#000000">
                <v:path arrowok="t"/>
              </v:shape>
            </v:group>
            <v:group style="position:absolute;left:3742;top:2241;width:10;height:40" coordorigin="3742,2241" coordsize="10,40">
              <v:shape style="position:absolute;left:3742;top:2241;width:10;height:40" coordorigin="3742,2241" coordsize="10,40" path="m3742,2261l3751,2261e" filled="f" stroked="t" strokeweight="2.08pt" strokecolor="#000000">
                <v:path arrowok="t"/>
              </v:shape>
            </v:group>
            <v:group style="position:absolute;left:2179;top:1146;width:44;height:2" coordorigin="2179,1146" coordsize="44,2">
              <v:shape style="position:absolute;left:2179;top:1146;width:44;height:2" coordorigin="2179,1146" coordsize="44,0" path="m2179,1146l2224,1146e" filled="f" stroked="t" strokeweight=".579980pt" strokecolor="#000000">
                <v:path arrowok="t"/>
              </v:shape>
            </v:group>
            <v:group style="position:absolute;left:2305;top:1146;width:82;height:2" coordorigin="2305,1146" coordsize="82,2">
              <v:shape style="position:absolute;left:2305;top:1146;width:82;height:2" coordorigin="2305,1146" coordsize="82,0" path="m2305,1146l2387,1146e" filled="f" stroked="t" strokeweight=".579980pt" strokecolor="#000000">
                <v:path arrowok="t"/>
              </v:shape>
            </v:group>
            <v:group style="position:absolute;left:2468;top:1146;width:82;height:2" coordorigin="2468,1146" coordsize="82,2">
              <v:shape style="position:absolute;left:2468;top:1146;width:82;height:2" coordorigin="2468,1146" coordsize="82,0" path="m2468,1146l2550,1146e" filled="f" stroked="t" strokeweight=".579980pt" strokecolor="#000000">
                <v:path arrowok="t"/>
              </v:shape>
            </v:group>
            <v:group style="position:absolute;left:2632;top:1146;width:82;height:2" coordorigin="2632,1146" coordsize="82,2">
              <v:shape style="position:absolute;left:2632;top:1146;width:82;height:2" coordorigin="2632,1146" coordsize="82,0" path="m2632,1146l2713,1146e" filled="f" stroked="t" strokeweight=".579980pt" strokecolor="#000000">
                <v:path arrowok="t"/>
              </v:shape>
            </v:group>
            <v:group style="position:absolute;left:2796;top:1146;width:80;height:2" coordorigin="2796,1146" coordsize="80,2">
              <v:shape style="position:absolute;left:2796;top:1146;width:80;height:2" coordorigin="2796,1146" coordsize="80,0" path="m2796,1146l2876,1146e" filled="f" stroked="t" strokeweight=".579980pt" strokecolor="#000000">
                <v:path arrowok="t"/>
              </v:shape>
            </v:group>
            <v:group style="position:absolute;left:2959;top:1146;width:80;height:2" coordorigin="2959,1146" coordsize="80,2">
              <v:shape style="position:absolute;left:2959;top:1146;width:80;height:2" coordorigin="2959,1146" coordsize="80,0" path="m2959,1146l3040,1146e" filled="f" stroked="t" strokeweight=".579980pt" strokecolor="#000000">
                <v:path arrowok="t"/>
              </v:shape>
            </v:group>
            <v:group style="position:absolute;left:3122;top:1146;width:80;height:2" coordorigin="3122,1146" coordsize="80,2">
              <v:shape style="position:absolute;left:3122;top:1146;width:80;height:2" coordorigin="3122,1146" coordsize="80,0" path="m3122,1146l3203,1146e" filled="f" stroked="t" strokeweight=".579980pt" strokecolor="#000000">
                <v:path arrowok="t"/>
              </v:shape>
            </v:group>
            <v:group style="position:absolute;left:3286;top:1146;width:80;height:2" coordorigin="3286,1146" coordsize="80,2">
              <v:shape style="position:absolute;left:3286;top:1146;width:80;height:2" coordorigin="3286,1146" coordsize="80,0" path="m3286,1146l3366,1146e" filled="f" stroked="t" strokeweight=".579980pt" strokecolor="#000000">
                <v:path arrowok="t"/>
              </v:shape>
            </v:group>
            <v:group style="position:absolute;left:3449;top:1146;width:80;height:2" coordorigin="3449,1146" coordsize="80,2">
              <v:shape style="position:absolute;left:3449;top:1146;width:80;height:2" coordorigin="3449,1146" coordsize="80,0" path="m3449,1146l3529,1146e" filled="f" stroked="t" strokeweight=".579980pt" strokecolor="#000000">
                <v:path arrowok="t"/>
              </v:shape>
            </v:group>
            <v:group style="position:absolute;left:3612;top:1146;width:80;height:2" coordorigin="3612,1146" coordsize="80,2">
              <v:shape style="position:absolute;left:3612;top:1146;width:80;height:2" coordorigin="3612,1146" coordsize="80,0" path="m3612,1146l3692,1146e" filled="f" stroked="t" strokeweight=".579980pt" strokecolor="#000000">
                <v:path arrowok="t"/>
              </v:shape>
            </v:group>
            <v:group style="position:absolute;left:3775;top:1146;width:80;height:2" coordorigin="3775,1146" coordsize="80,2">
              <v:shape style="position:absolute;left:3775;top:1146;width:80;height:2" coordorigin="3775,1146" coordsize="80,0" path="m3775,1146l3856,1146e" filled="f" stroked="t" strokeweight=".579980pt" strokecolor="#000000">
                <v:path arrowok="t"/>
              </v:shape>
            </v:group>
            <v:group style="position:absolute;left:3938;top:1146;width:80;height:2" coordorigin="3938,1146" coordsize="80,2">
              <v:shape style="position:absolute;left:3938;top:1146;width:80;height:2" coordorigin="3938,1146" coordsize="80,0" path="m3938,1146l4019,1146e" filled="f" stroked="t" strokeweight=".579980pt" strokecolor="#000000">
                <v:path arrowok="t"/>
              </v:shape>
            </v:group>
            <v:group style="position:absolute;left:4102;top:1146;width:80;height:2" coordorigin="4102,1146" coordsize="80,2">
              <v:shape style="position:absolute;left:4102;top:1146;width:80;height:2" coordorigin="4102,1146" coordsize="80,0" path="m4102,1146l4182,1146e" filled="f" stroked="t" strokeweight=".579980pt" strokecolor="#000000">
                <v:path arrowok="t"/>
              </v:shape>
            </v:group>
            <v:group style="position:absolute;left:4265;top:1146;width:82;height:2" coordorigin="4265,1146" coordsize="82,2">
              <v:shape style="position:absolute;left:4265;top:1146;width:82;height:2" coordorigin="4265,1146" coordsize="82,0" path="m4265,1146l4346,1146e" filled="f" stroked="t" strokeweight=".579980pt" strokecolor="#000000">
                <v:path arrowok="t"/>
              </v:shape>
            </v:group>
            <v:group style="position:absolute;left:4428;top:1146;width:82;height:2" coordorigin="4428,1146" coordsize="82,2">
              <v:shape style="position:absolute;left:4428;top:1146;width:82;height:2" coordorigin="4428,1146" coordsize="82,0" path="m4428,1146l4510,1146e" filled="f" stroked="t" strokeweight=".579980pt" strokecolor="#000000">
                <v:path arrowok="t"/>
              </v:shape>
            </v:group>
            <v:group style="position:absolute;left:4591;top:1142;width:44;height:10" coordorigin="4591,1142" coordsize="44,10">
              <v:shape style="position:absolute;left:4591;top:1142;width:44;height:10" coordorigin="4591,1142" coordsize="44,10" path="m4591,1146l4636,1146e" filled="f" stroked="t" strokeweight=".579980pt" strokecolor="#000000">
                <v:path arrowok="t"/>
              </v:shape>
            </v:group>
            <v:group style="position:absolute;left:4626;top:1146;width:10;height:41" coordorigin="4626,1146" coordsize="10,41">
              <v:shape style="position:absolute;left:4626;top:1146;width:10;height:41" coordorigin="4626,1146" coordsize="10,41" path="m4626,1167l4636,1167e" filled="f" stroked="t" strokeweight="2.14pt" strokecolor="#000000">
                <v:path arrowok="t"/>
              </v:shape>
            </v:group>
            <v:group style="position:absolute;left:4626;top:1268;width:10;height:5" coordorigin="4626,1268" coordsize="10,5">
              <v:shape style="position:absolute;left:4626;top:1268;width:10;height:5" coordorigin="4626,1268" coordsize="10,5" path="m4626,1270l4636,1270e" filled="f" stroked="t" strokeweight=".33999pt" strokecolor="#000000">
                <v:path arrowok="t"/>
              </v:shape>
            </v:group>
            <v:group style="position:absolute;left:4626;top:1272;width:10;height:76" coordorigin="4626,1272" coordsize="10,76">
              <v:shape style="position:absolute;left:4626;top:1272;width:10;height:76" coordorigin="4626,1272" coordsize="10,76" path="m4626,1310l4636,1310e" filled="f" stroked="t" strokeweight="3.88pt" strokecolor="#000000">
                <v:path arrowok="t"/>
              </v:shape>
            </v:group>
            <v:group style="position:absolute;left:4626;top:1430;width:10;height:5" coordorigin="4626,1430" coordsize="10,5">
              <v:shape style="position:absolute;left:4626;top:1430;width:10;height:5" coordorigin="4626,1430" coordsize="10,5" path="m4626,1432l4636,1432e" filled="f" stroked="t" strokeweight=".33999pt" strokecolor="#000000">
                <v:path arrowok="t"/>
              </v:shape>
            </v:group>
            <v:group style="position:absolute;left:4626;top:1434;width:10;height:74" coordorigin="4626,1434" coordsize="10,74">
              <v:shape style="position:absolute;left:4626;top:1434;width:10;height:74" coordorigin="4626,1434" coordsize="10,74" path="m4626,1472l4636,1472e" filled="f" stroked="t" strokeweight="3.82pt" strokecolor="#000000">
                <v:path arrowok="t"/>
              </v:shape>
            </v:group>
            <v:group style="position:absolute;left:4626;top:1590;width:10;height:5" coordorigin="4626,1590" coordsize="10,5">
              <v:shape style="position:absolute;left:4626;top:1590;width:10;height:5" coordorigin="4626,1590" coordsize="10,5" path="m4626,1593l4636,1593e" filled="f" stroked="t" strokeweight=".34002pt" strokecolor="#000000">
                <v:path arrowok="t"/>
              </v:shape>
            </v:group>
            <v:group style="position:absolute;left:4626;top:1595;width:10;height:76" coordorigin="4626,1595" coordsize="10,76">
              <v:shape style="position:absolute;left:4626;top:1595;width:10;height:76" coordorigin="4626,1595" coordsize="10,76" path="m4626,1633l4636,1633e" filled="f" stroked="t" strokeweight="3.88pt" strokecolor="#000000">
                <v:path arrowok="t"/>
              </v:shape>
            </v:group>
            <v:group style="position:absolute;left:4626;top:1751;width:10;height:5" coordorigin="4626,1751" coordsize="10,5">
              <v:shape style="position:absolute;left:4626;top:1751;width:10;height:5" coordorigin="4626,1751" coordsize="10,5" path="m4626,1754l4636,1754e" filled="f" stroked="t" strokeweight=".34002pt" strokecolor="#000000">
                <v:path arrowok="t"/>
              </v:shape>
            </v:group>
            <v:group style="position:absolute;left:4626;top:1756;width:10;height:76" coordorigin="4626,1756" coordsize="10,76">
              <v:shape style="position:absolute;left:4626;top:1756;width:10;height:76" coordorigin="4626,1756" coordsize="10,76" path="m4626,1794l4636,1794e" filled="f" stroked="t" strokeweight="3.88pt" strokecolor="#000000">
                <v:path arrowok="t"/>
              </v:shape>
            </v:group>
            <v:group style="position:absolute;left:4626;top:1913;width:10;height:5" coordorigin="4626,1913" coordsize="10,5">
              <v:shape style="position:absolute;left:4626;top:1913;width:10;height:5" coordorigin="4626,1913" coordsize="10,5" path="m4626,1916l4636,1916e" filled="f" stroked="t" strokeweight=".33999pt" strokecolor="#000000">
                <v:path arrowok="t"/>
              </v:shape>
            </v:group>
            <v:group style="position:absolute;left:4626;top:1918;width:10;height:76" coordorigin="4626,1918" coordsize="10,76">
              <v:shape style="position:absolute;left:4626;top:1918;width:10;height:76" coordorigin="4626,1918" coordsize="10,76" path="m4626,1956l4636,1956e" filled="f" stroked="t" strokeweight="3.88pt" strokecolor="#000000">
                <v:path arrowok="t"/>
              </v:shape>
            </v:group>
            <v:group style="position:absolute;left:4626;top:2074;width:10;height:5" coordorigin="4626,2074" coordsize="10,5">
              <v:shape style="position:absolute;left:4626;top:2074;width:10;height:5" coordorigin="4626,2074" coordsize="10,5" path="m4626,2076l4636,2076e" filled="f" stroked="t" strokeweight=".34002pt" strokecolor="#000000">
                <v:path arrowok="t"/>
              </v:shape>
            </v:group>
            <v:group style="position:absolute;left:4626;top:2079;width:10;height:76" coordorigin="4626,2079" coordsize="10,76">
              <v:shape style="position:absolute;left:4626;top:2079;width:10;height:76" coordorigin="4626,2079" coordsize="10,76" path="m4626,2117l4636,2117e" filled="f" stroked="t" strokeweight="3.88pt" strokecolor="#000000">
                <v:path arrowok="t"/>
              </v:shape>
            </v:group>
            <v:group style="position:absolute;left:4626;top:2236;width:10;height:5" coordorigin="4626,2236" coordsize="10,5">
              <v:shape style="position:absolute;left:4626;top:2236;width:10;height:5" coordorigin="4626,2236" coordsize="10,5" path="m4626,2238l4636,2238e" filled="f" stroked="t" strokeweight=".34001pt" strokecolor="#000000">
                <v:path arrowok="t"/>
              </v:shape>
            </v:group>
            <v:group style="position:absolute;left:4626;top:2241;width:10;height:40" coordorigin="4626,2241" coordsize="10,40">
              <v:shape style="position:absolute;left:4626;top:2241;width:10;height:40" coordorigin="4626,2241" coordsize="10,40" path="m4626,2261l4636,2261e" filled="f" stroked="t" strokeweight="2.08pt" strokecolor="#000000">
                <v:path arrowok="t"/>
              </v:shape>
            </v:group>
            <v:group style="position:absolute;left:4612;top:1155;width:10;height:10" coordorigin="4612,1155" coordsize="10,10">
              <v:shape style="position:absolute;left:4612;top:1155;width:10;height:10" coordorigin="4612,1155" coordsize="10,10" path="m4615,1155l4612,1157,4618,1164,4621,1162,4615,1155xe" filled="t" fillcolor="#000000" stroked="f">
                <v:path arrowok="t"/>
                <v:fill type="solid"/>
              </v:shape>
            </v:group>
            <v:group style="position:absolute;left:4615;top:1013;width:788;height:1134" coordorigin="4615,1013" coordsize="788,1134">
              <v:shape style="position:absolute;left:4615;top:1013;width:788;height:1134" coordorigin="4615,1013" coordsize="788,1134" path="m5254,1446l5280,1532,5303,1620,5323,1710,5340,1800,5369,1979,5394,2147,5404,2146,5378,1978,5350,1799,5333,1709,5333,1708,5312,1618,5290,1529,5276,1486,5264,1448,5255,1448,5254,1446xe" filled="t" fillcolor="#000000" stroked="f">
                <v:path arrowok="t"/>
                <v:fill type="solid"/>
              </v:shape>
              <v:shape style="position:absolute;left:4615;top:1013;width:788;height:1134" coordorigin="4615,1013" coordsize="788,1134" path="m5152,1215l5141,1215,5164,1250,5185,1287,5204,1325,5222,1365,5239,1406,5255,1448,5264,1448,5263,1444,5248,1402,5231,1361,5213,1322,5213,1320,5194,1282,5172,1245,5152,1215xe" filled="t" fillcolor="#000000" stroked="f">
                <v:path arrowok="t"/>
                <v:fill type="solid"/>
              </v:shape>
              <v:shape style="position:absolute;left:4615;top:1013;width:788;height:1134" coordorigin="4615,1013" coordsize="788,1134" path="m5016,1064l5002,1064,5034,1090,5033,1090,5063,1119,5090,1149,5117,1181,5141,1216,5141,1215,5152,1215,5149,1210,5125,1175,5124,1175,5098,1143,5070,1113,5070,1112,5040,1083,5016,1064xe" filled="t" fillcolor="#000000" stroked="f">
                <v:path arrowok="t"/>
                <v:fill type="solid"/>
              </v:shape>
              <v:shape style="position:absolute;left:4615;top:1013;width:788;height:1134" coordorigin="4615,1013" coordsize="788,1134" path="m4900,1013l4879,1016,4856,1018,4855,1018,4832,1024,4808,1031,4808,1032,4784,1042,4759,1054,4758,1054,4734,1067,4661,1115,4615,1155,4621,1162,4644,1142,4667,1122,4691,1104,4691,1104,4714,1090,4739,1076,4763,1062,4788,1050,4812,1041,4811,1041,4835,1034,4858,1028,4880,1025,4900,1023,4900,1023,4956,1023,4939,1018,4921,1014,4920,1014,4900,1013xe" filled="t" fillcolor="#000000" stroked="f">
                <v:path arrowok="t"/>
                <v:fill type="solid"/>
              </v:shape>
              <v:shape style="position:absolute;left:4615;top:1013;width:788;height:1134" coordorigin="4615,1013" coordsize="788,1134" path="m4691,1104l4691,1104,4690,1106,4691,1104xe" filled="t" fillcolor="#000000" stroked="f">
                <v:path arrowok="t"/>
                <v:fill type="solid"/>
              </v:shape>
              <v:shape style="position:absolute;left:4615;top:1013;width:788;height:1134" coordorigin="4615,1013" coordsize="788,1134" path="m4974,1032l4952,1032,4968,1041,5002,1065,5002,1064,5016,1064,5008,1056,4974,1032xe" filled="t" fillcolor="#000000" stroked="f">
                <v:path arrowok="t"/>
                <v:fill type="solid"/>
              </v:shape>
              <v:shape style="position:absolute;left:4615;top:1013;width:788;height:1134" coordorigin="4615,1013" coordsize="788,1134" path="m4956,1023l4901,1023,4900,1023,4920,1024,4919,1024,4937,1028,4954,1032,4973,1032,4957,1024,4956,1023xe" filled="t" fillcolor="#000000" stroked="f">
                <v:path arrowok="t"/>
                <v:fill type="solid"/>
              </v:shape>
              <v:shape style="position:absolute;left:4615;top:1013;width:788;height:1134" coordorigin="4615,1013" coordsize="788,1134" path="m4901,1023l4900,1023,4900,1023,4901,1023xe" filled="t" fillcolor="#000000" stroked="f">
                <v:path arrowok="t"/>
                <v:fill type="solid"/>
              </v:shape>
            </v:group>
            <v:group style="position:absolute;left:5394;top:2146;width:23;height:80" coordorigin="5394,2146" coordsize="23,80">
              <v:shape style="position:absolute;left:5394;top:2146;width:23;height:80" coordorigin="5394,2146" coordsize="23,80" path="m5404,2146l5394,2147,5407,2226,5417,2224,5404,2146xe" filled="t" fillcolor="#000000" stroked="f">
                <v:path arrowok="t"/>
                <v:fill type="solid"/>
              </v:shape>
            </v:group>
            <v:group style="position:absolute;left:5423;top:2297;width:11;height:7" coordorigin="5423,2297" coordsize="11,7">
              <v:shape style="position:absolute;left:5423;top:2297;width:11;height:7" coordorigin="5423,2297" coordsize="11,7" path="m5432,2297l5423,2300,5424,2304,5434,2302,5432,2297xe" filled="t" fillcolor="#000000" stroked="f">
                <v:path arrowok="t"/>
                <v:fill type="solid"/>
              </v:shape>
            </v:group>
            <v:group style="position:absolute;left:5407;top:2224;width:25;height:76" coordorigin="5407,2224" coordsize="25,76">
              <v:shape style="position:absolute;left:5407;top:2224;width:25;height:76" coordorigin="5407,2224" coordsize="25,76" path="m5417,2224l5407,2226,5423,2300,5432,2297,5417,2224xe" filled="t" fillcolor="#000000" stroked="f">
                <v:path arrowok="t"/>
                <v:fill type="solid"/>
              </v:shape>
            </v:group>
            <v:group style="position:absolute;left:4440;top:644;width:103;height:121" coordorigin="4440,644" coordsize="103,121">
              <v:shape style="position:absolute;left:4440;top:644;width:103;height:121" coordorigin="4440,644" coordsize="103,121" path="m4543,706l4523,706,4523,730,4538,738,4529,756,4543,765,4543,706xe" filled="t" fillcolor="#000000" stroked="f">
                <v:path arrowok="t"/>
                <v:fill type="solid"/>
              </v:shape>
              <v:shape style="position:absolute;left:4440;top:644;width:103;height:121" coordorigin="4440,644" coordsize="103,121" path="m4454,696l4440,705,4456,714,4529,756,4523,748,4523,730,4497,714,4465,714,4454,696xe" filled="t" fillcolor="#000000" stroked="f">
                <v:path arrowok="t"/>
                <v:fill type="solid"/>
              </v:shape>
              <v:shape style="position:absolute;left:4440;top:644;width:103;height:121" coordorigin="4440,644" coordsize="103,121" path="m4523,730l4523,748,4529,756,4538,738,4523,730xe" filled="t" fillcolor="#000000" stroked="f">
                <v:path arrowok="t"/>
                <v:fill type="solid"/>
              </v:shape>
              <v:shape style="position:absolute;left:4440;top:644;width:103;height:121" coordorigin="4440,644" coordsize="103,121" path="m4543,644l4528,653,4454,696,4465,714,4481,705,4465,696,4496,696,4538,671,4543,663,4543,644xe" filled="t" fillcolor="#000000" stroked="f">
                <v:path arrowok="t"/>
                <v:fill type="solid"/>
              </v:shape>
              <v:shape style="position:absolute;left:4440;top:644;width:103;height:121" coordorigin="4440,644" coordsize="103,121" path="m4481,705l4465,714,4497,714,4481,705xe" filled="t" fillcolor="#000000" stroked="f">
                <v:path arrowok="t"/>
                <v:fill type="solid"/>
              </v:shape>
              <v:shape style="position:absolute;left:4440;top:644;width:103;height:121" coordorigin="4440,644" coordsize="103,121" path="m4496,696l4465,696,4481,705,4496,696xe" filled="t" fillcolor="#000000" stroked="f">
                <v:path arrowok="t"/>
                <v:fill type="solid"/>
              </v:shape>
            </v:group>
            <v:group style="position:absolute;left:4523;top:663;width:20;height:43" coordorigin="4523,663" coordsize="20,43">
              <v:shape style="position:absolute;left:4523;top:663;width:20;height:43" coordorigin="4523,663" coordsize="20,43" path="m4523,684l4543,684e" filled="f" stroked="t" strokeweight="2.260pt" strokecolor="#000000">
                <v:path arrowok="t"/>
              </v:shape>
            </v:group>
            <v:group style="position:absolute;left:4460;top:663;width:73;height:85" coordorigin="4460,663" coordsize="73,85">
              <v:shape style="position:absolute;left:4460;top:663;width:73;height:85" coordorigin="4460,663" coordsize="73,85" path="m4534,663l4460,706,4534,748,4534,663xe" filled="t" fillcolor="#000000" stroked="f">
                <v:path arrowok="t"/>
                <v:fill type="solid"/>
              </v:shape>
            </v:group>
            <v:group style="position:absolute;left:4540;top:706;width:425;height:2" coordorigin="4540,706" coordsize="425,2">
              <v:shape style="position:absolute;left:4540;top:706;width:425;height:2" coordorigin="4540,706" coordsize="425,0" path="m4540,706l4964,706e" filled="f" stroked="t" strokeweight=".58001pt" strokecolor="#000000">
                <v:path arrowok="t"/>
              </v:shape>
            </v:group>
            <v:group style="position:absolute;left:2830;top:2206;width:2;height:150" coordorigin="2830,2206" coordsize="2,150">
              <v:shape style="position:absolute;left:2830;top:2206;width:2;height:150" coordorigin="2830,2206" coordsize="0,150" path="m2830,2206l2830,2356e" filled="f" stroked="t" strokeweight=".58001pt" strokecolor="#000000">
                <v:path arrowok="t"/>
              </v:shape>
            </v:group>
            <v:group style="position:absolute;left:3751;top:2216;width:2;height:150" coordorigin="3751,2216" coordsize="2,150">
              <v:shape style="position:absolute;left:3751;top:2216;width:2;height:150" coordorigin="3751,2216" coordsize="0,150" path="m3751,2216l3751,2366e" filled="f" stroked="t" strokeweight=".58001pt" strokecolor="#000000">
                <v:path arrowok="t"/>
              </v:shape>
            </v:group>
            <v:group style="position:absolute;left:4628;top:2211;width:2;height:150" coordorigin="4628,2211" coordsize="2,150">
              <v:shape style="position:absolute;left:4628;top:2211;width:2;height:150" coordorigin="4628,2211" coordsize="0,150" path="m4628,2211l4628,2361e" filled="f" stroked="t" strokeweight=".579980pt" strokecolor="#000000">
                <v:path arrowok="t"/>
              </v:shape>
            </v:group>
            <v:group style="position:absolute;left:5425;top:2208;width:2;height:149" coordorigin="5425,2208" coordsize="2,149">
              <v:shape style="position:absolute;left:5425;top:2208;width:2;height:149" coordorigin="5425,2208" coordsize="0,149" path="m5425,2208l5425,2357e" filled="f" stroked="t" strokeweight=".58001pt" strokecolor="#000000">
                <v:path arrowok="t"/>
              </v:shape>
            </v:group>
            <v:group style="position:absolute;left:5304;top:814;width:118;height:116" coordorigin="5304,814" coordsize="118,116">
              <v:shape style="position:absolute;left:5304;top:814;width:118;height:116" coordorigin="5304,814" coordsize="118,116" path="m5417,830l5410,837,5392,842,5375,908,5377,917,5392,930,5395,912,5417,830xe" filled="t" fillcolor="#000000" stroked="f">
                <v:path arrowok="t"/>
                <v:fill type="solid"/>
              </v:shape>
              <v:shape style="position:absolute;left:5304;top:814;width:118;height:116" coordorigin="5304,814" coordsize="118,116" path="m5321,840l5304,845,5316,857,5347,887,5362,873,5348,860,5327,860,5321,840xe" filled="t" fillcolor="#000000" stroked="f">
                <v:path arrowok="t"/>
                <v:fill type="solid"/>
              </v:shape>
              <v:shape style="position:absolute;left:5304;top:814;width:118;height:116" coordorigin="5304,814" coordsize="118,116" path="m5321,840l5327,860,5343,855,5330,843,5321,840xe" filled="t" fillcolor="#000000" stroked="f">
                <v:path arrowok="t"/>
                <v:fill type="solid"/>
              </v:shape>
              <v:shape style="position:absolute;left:5304;top:814;width:118;height:116" coordorigin="5304,814" coordsize="118,116" path="m5343,855l5327,860,5348,860,5343,855xe" filled="t" fillcolor="#000000" stroked="f">
                <v:path arrowok="t"/>
                <v:fill type="solid"/>
              </v:shape>
              <v:shape style="position:absolute;left:5304;top:814;width:118;height:116" coordorigin="5304,814" coordsize="118,116" path="m5422,814l5404,818,5321,840,5330,843,5343,855,5392,842,5396,825,5418,825,5422,814xe" filled="t" fillcolor="#000000" stroked="f">
                <v:path arrowok="t"/>
                <v:fill type="solid"/>
              </v:shape>
              <v:shape style="position:absolute;left:5304;top:814;width:118;height:116" coordorigin="5304,814" coordsize="118,116" path="m5396,825l5392,842,5410,837,5417,830,5396,825xe" filled="t" fillcolor="#000000" stroked="f">
                <v:path arrowok="t"/>
                <v:fill type="solid"/>
              </v:shape>
              <v:shape style="position:absolute;left:5304;top:814;width:118;height:116" coordorigin="5304,814" coordsize="118,116" path="m5418,825l5396,825,5417,830,5418,825xe" filled="t" fillcolor="#000000" stroked="f">
                <v:path arrowok="t"/>
                <v:fill type="solid"/>
              </v:shape>
            </v:group>
            <v:group style="position:absolute;left:5347;top:873;width:44;height:44" coordorigin="5347,873" coordsize="44,44">
              <v:shape style="position:absolute;left:5347;top:873;width:44;height:44" coordorigin="5347,873" coordsize="44,44" path="m5362,873l5347,887,5377,917,5392,903,5362,873xe" filled="t" fillcolor="#000000" stroked="f">
                <v:path arrowok="t"/>
                <v:fill type="solid"/>
              </v:shape>
            </v:group>
            <v:group style="position:absolute;left:5323;top:827;width:83;height:83" coordorigin="5323,827" coordsize="83,83">
              <v:shape style="position:absolute;left:5323;top:827;width:83;height:83" coordorigin="5323,827" coordsize="83,83" path="m5406,827l5323,850,5354,880,5384,910,5406,827xe" filled="t" fillcolor="#000000" stroked="f">
                <v:path arrowok="t"/>
                <v:fill type="solid"/>
              </v:shape>
            </v:group>
            <v:group style="position:absolute;left:5083;top:1142;width:11;height:11" coordorigin="5083,1142" coordsize="11,11">
              <v:shape style="position:absolute;left:5083;top:1142;width:11;height:11" coordorigin="5083,1142" coordsize="11,11" path="m5087,1142l5083,1145,5090,1152,5094,1149,5087,1142xe" filled="t" fillcolor="#000000" stroked="f">
                <v:path arrowok="t"/>
                <v:fill type="solid"/>
              </v:shape>
            </v:group>
            <v:group style="position:absolute;left:5344;top:880;width:11;height:11" coordorigin="5344,880" coordsize="11,11">
              <v:shape style="position:absolute;left:5344;top:880;width:11;height:11" coordorigin="5344,880" coordsize="11,11" path="m5347,880l5344,884,5351,891,5354,887,5347,880xe" filled="t" fillcolor="#000000" stroked="f">
                <v:path arrowok="t"/>
                <v:fill type="solid"/>
              </v:shape>
            </v:group>
            <v:group style="position:absolute;left:5087;top:884;width:264;height:265" coordorigin="5087,884" coordsize="264,265">
              <v:shape style="position:absolute;left:5087;top:884;width:264;height:265" coordorigin="5087,884" coordsize="264,265" path="m5344,884l5087,1142,5094,1149,5351,891,5344,884xe" filled="t" fillcolor="#000000" stroked="f">
                <v:path arrowok="t"/>
                <v:fill type="solid"/>
              </v:shape>
            </v:group>
            <v:group style="position:absolute;left:4379;top:2520;width:104;height:121" coordorigin="4379,2520" coordsize="104,121">
              <v:shape style="position:absolute;left:4379;top:2520;width:104;height:121" coordorigin="4379,2520" coordsize="104,121" path="m4441,2582l4384,2615,4379,2624,4379,2642,4466,2591,4457,2591,4441,2582xe" filled="t" fillcolor="#000000" stroked="f">
                <v:path arrowok="t"/>
                <v:fill type="solid"/>
              </v:shape>
              <v:shape style="position:absolute;left:4379;top:2520;width:104;height:121" coordorigin="4379,2520" coordsize="104,121" path="m4457,2573l4441,2582,4457,2591,4466,2591,4457,2573xe" filled="t" fillcolor="#000000" stroked="f">
                <v:path arrowok="t"/>
                <v:fill type="solid"/>
              </v:shape>
              <v:shape style="position:absolute;left:4379;top:2520;width:104;height:121" coordorigin="4379,2520" coordsize="104,121" path="m4468,2573l4457,2573,4466,2591,4483,2582,4468,2573xe" filled="t" fillcolor="#000000" stroked="f">
                <v:path arrowok="t"/>
                <v:fill type="solid"/>
              </v:shape>
              <v:shape style="position:absolute;left:4379;top:2520;width:104;height:121" coordorigin="4379,2520" coordsize="104,121" path="m4394,2530l4399,2538,4399,2557,4441,2582,4457,2573,4468,2573,4394,2530xe" filled="t" fillcolor="#000000" stroked="f">
                <v:path arrowok="t"/>
                <v:fill type="solid"/>
              </v:shape>
              <v:shape style="position:absolute;left:4379;top:2520;width:104;height:121" coordorigin="4379,2520" coordsize="104,121" path="m4379,2520l4379,2582,4399,2582,4399,2557,4384,2548,4394,2530,4379,2520xe" filled="t" fillcolor="#000000" stroked="f">
                <v:path arrowok="t"/>
                <v:fill type="solid"/>
              </v:shape>
              <v:shape style="position:absolute;left:4379;top:2520;width:104;height:121" coordorigin="4379,2520" coordsize="104,121" path="m4394,2530l4384,2548,4399,2557,4399,2538,4394,2530xe" filled="t" fillcolor="#000000" stroked="f">
                <v:path arrowok="t"/>
                <v:fill type="solid"/>
              </v:shape>
            </v:group>
            <v:group style="position:absolute;left:4379;top:2582;width:20;height:42" coordorigin="4379,2582" coordsize="20,42">
              <v:shape style="position:absolute;left:4379;top:2582;width:20;height:42" coordorigin="4379,2582" coordsize="20,42" path="m4379,2603l4399,2603e" filled="f" stroked="t" strokeweight="2.2pt" strokecolor="#000000">
                <v:path arrowok="t"/>
              </v:shape>
            </v:group>
            <v:group style="position:absolute;left:4388;top:2538;width:73;height:85" coordorigin="4388,2538" coordsize="73,85">
              <v:shape style="position:absolute;left:4388;top:2538;width:73;height:85" coordorigin="4388,2538" coordsize="73,85" path="m4388,2538l4388,2624,4462,2582,4388,2538xe" filled="t" fillcolor="#000000" stroked="f">
                <v:path arrowok="t"/>
                <v:fill type="solid"/>
              </v:shape>
            </v:group>
            <v:group style="position:absolute;left:3220;top:2582;width:1158;height:2" coordorigin="3220,2582" coordsize="1158,2">
              <v:shape style="position:absolute;left:3220;top:2582;width:1158;height:2" coordorigin="3220,2582" coordsize="1158,0" path="m3220,2582l4378,2582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-8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OUT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/</w:t>
      </w:r>
      <w:r>
        <w:rPr>
          <w:rFonts w:ascii="Arial" w:hAnsi="Arial" w:cs="Arial" w:eastAsia="Arial"/>
          <w:b w:val="0"/>
          <w:bCs w:val="0"/>
          <w:spacing w:val="-3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6"/>
          <w:position w:val="0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7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pStyle w:val="BodyText"/>
        <w:spacing w:line="249" w:lineRule="auto"/>
        <w:ind w:right="140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resp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no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-do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herefore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28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bec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forw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d-</w:t>
      </w:r>
      <w:r>
        <w:rPr>
          <w:b w:val="0"/>
          <w:bCs w:val="0"/>
          <w:spacing w:val="-1"/>
          <w:w w:val="100"/>
        </w:rPr>
        <w:t>bias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1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0"/>
          <w:w w:val="99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3</w:t>
      </w:r>
      <w:r>
        <w:rPr>
          <w:b w:val="0"/>
          <w:bCs w:val="0"/>
          <w:spacing w:val="10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com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verse-bi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1"/>
          <w:w w:val="100"/>
        </w:rPr>
        <w:t>ed.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49" w:lineRule="auto" w:before="80"/>
        <w:ind w:right="138"/>
        <w:jc w:val="both"/>
      </w:pP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inp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26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ppl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gnetizi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M</w:t>
      </w:r>
      <w:r>
        <w:rPr>
          <w:b w:val="0"/>
          <w:bCs w:val="0"/>
          <w:spacing w:val="0"/>
          <w:w w:val="102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ease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linearl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itial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zero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value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final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val</w:t>
      </w:r>
      <w:r>
        <w:rPr>
          <w:b w:val="0"/>
          <w:bCs w:val="0"/>
          <w:spacing w:val="0"/>
          <w:w w:val="100"/>
        </w:rPr>
        <w:t>ue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sl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5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-1"/>
          <w:w w:val="100"/>
        </w:rPr>
        <w:t>/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2"/>
          <w:w w:val="100"/>
          <w:sz w:val="14"/>
          <w:szCs w:val="14"/>
        </w:rPr>
        <w:t>M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M</w:t>
      </w:r>
      <w:r>
        <w:rPr>
          <w:b w:val="0"/>
          <w:bCs w:val="0"/>
          <w:spacing w:val="19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mag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etizin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"/>
          <w:w w:val="100"/>
        </w:rPr>
        <w:t>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2"/>
          <w:w w:val="100"/>
        </w:rPr>
        <w:t> </w:t>
      </w:r>
      <w:hyperlink w:history="true" w:anchor="_bookmark13">
        <w:r>
          <w:rPr>
            <w:b w:val="0"/>
            <w:bCs w:val="0"/>
            <w:spacing w:val="-1"/>
            <w:w w:val="100"/>
          </w:rPr>
          <w:t>Fi</w:t>
        </w:r>
        <w:r>
          <w:rPr>
            <w:b w:val="0"/>
            <w:bCs w:val="0"/>
            <w:spacing w:val="0"/>
            <w:w w:val="100"/>
          </w:rPr>
          <w:t>g</w:t>
        </w:r>
        <w:r>
          <w:rPr>
            <w:b w:val="0"/>
            <w:bCs w:val="0"/>
            <w:spacing w:val="-1"/>
            <w:w w:val="100"/>
          </w:rPr>
          <w:t>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6(D)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flows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throu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win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mag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etizin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(I</w:t>
      </w:r>
      <w:r>
        <w:rPr>
          <w:b w:val="0"/>
          <w:bCs w:val="0"/>
          <w:spacing w:val="0"/>
          <w:w w:val="100"/>
          <w:sz w:val="14"/>
          <w:szCs w:val="14"/>
        </w:rPr>
        <w:t>L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ect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primary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sid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fl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thro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MOS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ET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5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dio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1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0"/>
          <w:w w:val="99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equ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inp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multi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lie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turn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rati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(N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</w:rPr>
        <w:t>/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P</w:t>
      </w:r>
      <w:r>
        <w:rPr>
          <w:b w:val="0"/>
          <w:bCs w:val="0"/>
          <w:spacing w:val="-1"/>
          <w:w w:val="100"/>
        </w:rPr>
        <w:t>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cas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forward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pp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rwar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directi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urin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20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9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riod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ive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by</w:t>
      </w:r>
      <w:r>
        <w:rPr>
          <w:b w:val="0"/>
          <w:bCs w:val="0"/>
          <w:spacing w:val="-1"/>
          <w:w w:val="100"/>
        </w:rPr>
        <w:t> </w:t>
      </w:r>
      <w:hyperlink w:history="true" w:anchor="_bookmark12">
        <w:r>
          <w:rPr>
            <w:b w:val="0"/>
            <w:bCs w:val="0"/>
            <w:spacing w:val="-1"/>
            <w:w w:val="100"/>
          </w:rPr>
          <w:t>Equ</w:t>
        </w:r>
        <w:r>
          <w:rPr>
            <w:b w:val="0"/>
            <w:bCs w:val="0"/>
            <w:spacing w:val="0"/>
            <w:w w:val="100"/>
          </w:rPr>
          <w:t>a</w:t>
        </w:r>
        <w:r>
          <w:rPr>
            <w:b w:val="0"/>
            <w:bCs w:val="0"/>
            <w:spacing w:val="-1"/>
            <w:w w:val="100"/>
          </w:rPr>
          <w:t>t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o</w:t>
        </w:r>
        <w:r>
          <w:rPr>
            <w:b w:val="0"/>
            <w:bCs w:val="0"/>
            <w:spacing w:val="0"/>
            <w:w w:val="100"/>
          </w:rPr>
          <w:t>n</w:t>
        </w:r>
        <w:r>
          <w:rPr>
            <w:b w:val="0"/>
            <w:bCs w:val="0"/>
            <w:spacing w:val="-2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7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egl</w:t>
      </w:r>
      <w:r>
        <w:rPr>
          <w:b w:val="0"/>
          <w:bCs w:val="0"/>
          <w:spacing w:val="0"/>
          <w:w w:val="100"/>
        </w:rPr>
        <w:t>ec</w:t>
      </w:r>
      <w:r>
        <w:rPr>
          <w:b w:val="0"/>
          <w:bCs w:val="0"/>
          <w:spacing w:val="-1"/>
          <w:w w:val="100"/>
        </w:rPr>
        <w:t>ti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losse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0"/>
          <w:w w:val="100"/>
        </w:rPr>
      </w:r>
    </w:p>
    <w:p>
      <w:pPr>
        <w:spacing w:after="0" w:line="249" w:lineRule="auto"/>
        <w:jc w:val="both"/>
        <w:sectPr>
          <w:type w:val="continuous"/>
          <w:pgSz w:w="12240" w:h="15840"/>
          <w:pgMar w:top="1320" w:bottom="760" w:left="1480" w:right="1120"/>
          <w:cols w:num="2" w:equalWidth="0">
            <w:col w:w="4461" w:space="579"/>
            <w:col w:w="4600"/>
          </w:cols>
        </w:sectPr>
      </w:pPr>
    </w:p>
    <w:p>
      <w:pPr>
        <w:tabs>
          <w:tab w:pos="2505" w:val="left" w:leader="none"/>
        </w:tabs>
        <w:spacing w:line="191" w:lineRule="exact"/>
        <w:ind w:left="53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90.639999pt;margin-top:5.099514pt;width:7.06pt;height:63.31pt;mso-position-horizontal-relative:page;mso-position-vertical-relative:paragraph;z-index:-10604" coordorigin="1813,102" coordsize="141,1266">
            <v:group style="position:absolute;left:1823;top:112;width:121;height:104" coordorigin="1823,112" coordsize="121,104">
              <v:shape style="position:absolute;left:1823;top:112;width:121;height:104" coordorigin="1823,112" coordsize="121,104" path="m1831,202l1823,216,1882,216,1882,212,1849,212,1831,202xe" filled="t" fillcolor="#000000" stroked="f">
                <v:path arrowok="t"/>
                <v:fill type="solid"/>
              </v:shape>
              <v:shape style="position:absolute;left:1823;top:112;width:121;height:104" coordorigin="1823,112" coordsize="121,104" path="m1891,126l1891,137,1882,153,1916,212,1925,216,1944,216,1934,201,1891,126xe" filled="t" fillcolor="#000000" stroked="f">
                <v:path arrowok="t"/>
                <v:fill type="solid"/>
              </v:shape>
              <v:shape style="position:absolute;left:1823;top:112;width:121;height:104" coordorigin="1823,112" coordsize="121,104" path="m1858,196l1840,196,1831,202,1849,212,1858,196xe" filled="t" fillcolor="#000000" stroked="f">
                <v:path arrowok="t"/>
                <v:fill type="solid"/>
              </v:shape>
              <v:shape style="position:absolute;left:1823;top:112;width:121;height:104" coordorigin="1823,112" coordsize="121,104" path="m1882,196l1858,196,1849,212,1882,212,1882,196xe" filled="t" fillcolor="#000000" stroked="f">
                <v:path arrowok="t"/>
                <v:fill type="solid"/>
              </v:shape>
              <v:shape style="position:absolute;left:1823;top:112;width:121;height:104" coordorigin="1823,112" coordsize="121,104" path="m1883,112l1873,128,1831,202,1840,196,1858,196,1882,153,1873,137,1891,126,1883,112xe" filled="t" fillcolor="#000000" stroked="f">
                <v:path arrowok="t"/>
                <v:fill type="solid"/>
              </v:shape>
              <v:shape style="position:absolute;left:1823;top:112;width:121;height:104" coordorigin="1823,112" coordsize="121,104" path="m1891,126l1873,137,1882,153,1891,137,1891,126xe" filled="t" fillcolor="#000000" stroked="f">
                <v:path arrowok="t"/>
                <v:fill type="solid"/>
              </v:shape>
            </v:group>
            <v:group style="position:absolute;left:1882;top:196;width:43;height:20" coordorigin="1882,196" coordsize="43,20">
              <v:shape style="position:absolute;left:1882;top:196;width:43;height:20" coordorigin="1882,196" coordsize="43,20" path="m1882,206l1925,206e" filled="f" stroked="t" strokeweight="1.120pt" strokecolor="#000000">
                <v:path arrowok="t"/>
              </v:shape>
            </v:group>
            <v:group style="position:absolute;left:1840;top:132;width:85;height:74" coordorigin="1840,132" coordsize="85,74">
              <v:shape style="position:absolute;left:1840;top:132;width:85;height:74" coordorigin="1840,132" coordsize="85,74" path="m1882,132l1840,207,1925,207,1882,132xe" filled="t" fillcolor="#000000" stroked="f">
                <v:path arrowok="t"/>
                <v:fill type="solid"/>
              </v:shape>
            </v:group>
            <v:group style="position:absolute;left:1882;top:216;width:2;height:1146" coordorigin="1882,216" coordsize="2,1146">
              <v:shape style="position:absolute;left:1882;top:216;width:2;height:1146" coordorigin="1882,216" coordsize="0,1146" path="m1882,216l1882,1362e" filled="f" stroked="t" strokeweight=".580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0"/>
          <w:position w:val="2"/>
          <w:sz w:val="16"/>
          <w:szCs w:val="16"/>
        </w:rPr>
        <w:t>6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2"/>
          <w:sz w:val="16"/>
          <w:szCs w:val="16"/>
        </w:rPr>
        <w:tab/>
      </w:r>
      <w:r>
        <w:rPr>
          <w:rFonts w:ascii="Arial" w:hAnsi="Arial" w:cs="Arial" w:eastAsia="Arial"/>
          <w:b w:val="0"/>
          <w:bCs w:val="0"/>
          <w:spacing w:val="0"/>
          <w:w w:val="95"/>
          <w:position w:val="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position w:val="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5"/>
          <w:position w:val="0"/>
          <w:sz w:val="16"/>
          <w:szCs w:val="16"/>
        </w:rPr>
        <w:t>eal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before="33"/>
        <w:ind w:left="53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3"/>
        <w:ind w:left="53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4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78" w:lineRule="exact" w:before="94"/>
        <w:ind w:left="536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42"/>
        <w:ind w:left="53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spacing w:val="0"/>
          <w:w w:val="95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Pr</w:t>
      </w: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1"/>
          <w:w w:val="95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ti</w:t>
      </w:r>
      <w:r>
        <w:rPr>
          <w:rFonts w:ascii="Arial" w:hAnsi="Arial" w:cs="Arial" w:eastAsia="Arial"/>
          <w:b w:val="0"/>
          <w:bCs w:val="0"/>
          <w:spacing w:val="-1"/>
          <w:w w:val="95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pStyle w:val="BodyText"/>
        <w:spacing w:line="198" w:lineRule="exact"/>
        <w:ind w:left="531" w:right="0"/>
        <w:jc w:val="left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forwar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drop.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 w:before="3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Heading3"/>
        <w:tabs>
          <w:tab w:pos="2114" w:val="left" w:leader="none"/>
        </w:tabs>
        <w:ind w:left="531" w:right="0"/>
        <w:jc w:val="left"/>
        <w:rPr>
          <w:b w:val="0"/>
          <w:bCs w:val="0"/>
        </w:rPr>
      </w:pPr>
      <w:bookmarkStart w:name="EQUATION 7: Forward Voltage Across Induc" w:id="30"/>
      <w:bookmarkEnd w:id="30"/>
      <w:r>
        <w:rPr/>
      </w:r>
      <w:bookmarkStart w:name="_bookmark12" w:id="31"/>
      <w:bookmarkEnd w:id="31"/>
      <w:r>
        <w:rPr/>
      </w:r>
      <w:r>
        <w:rPr>
          <w:spacing w:val="0"/>
          <w:w w:val="100"/>
        </w:rPr>
        <w:t>EQU</w:t>
      </w:r>
      <w:r>
        <w:rPr>
          <w:spacing w:val="-16"/>
          <w:w w:val="100"/>
        </w:rPr>
        <w:t>A</w:t>
      </w:r>
      <w:r>
        <w:rPr>
          <w:spacing w:val="0"/>
          <w:w w:val="100"/>
        </w:rPr>
        <w:t>TION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7:</w:t>
      </w:r>
      <w:r>
        <w:rPr>
          <w:spacing w:val="0"/>
          <w:w w:val="100"/>
        </w:rPr>
        <w:tab/>
      </w:r>
      <w:r>
        <w:rPr>
          <w:spacing w:val="0"/>
          <w:w w:val="100"/>
        </w:rPr>
        <w:t>FORWARD</w:t>
      </w:r>
      <w:r>
        <w:rPr>
          <w:spacing w:val="-18"/>
          <w:w w:val="100"/>
        </w:rPr>
        <w:t> </w:t>
      </w:r>
      <w:r>
        <w:rPr>
          <w:spacing w:val="-16"/>
          <w:w w:val="100"/>
        </w:rPr>
        <w:t>V</w:t>
      </w:r>
      <w:r>
        <w:rPr>
          <w:spacing w:val="-1"/>
          <w:w w:val="100"/>
        </w:rPr>
        <w:t>O</w:t>
      </w:r>
      <w:r>
        <w:rPr>
          <w:spacing w:val="0"/>
          <w:w w:val="100"/>
        </w:rPr>
        <w:t>L</w:t>
      </w:r>
      <w:r>
        <w:rPr>
          <w:spacing w:val="-7"/>
          <w:w w:val="100"/>
        </w:rPr>
        <w:t>T</w:t>
      </w:r>
      <w:r>
        <w:rPr>
          <w:spacing w:val="0"/>
          <w:w w:val="100"/>
        </w:rPr>
        <w:t>AGE</w:t>
      </w:r>
      <w:r>
        <w:rPr>
          <w:b w:val="0"/>
          <w:bCs w:val="0"/>
          <w:spacing w:val="0"/>
          <w:w w:val="100"/>
        </w:rPr>
      </w:r>
    </w:p>
    <w:p>
      <w:pPr>
        <w:spacing w:before="10"/>
        <w:ind w:left="2115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332.709991pt;margin-top:12.890079pt;width:215.800005pt;height:35.740025pt;mso-position-horizontal-relative:page;mso-position-vertical-relative:paragraph;z-index:-10602" coordorigin="6654,258" coordsize="4316,715">
            <v:group style="position:absolute;left:6665;top:268;width:4300;height:2" coordorigin="6665,268" coordsize="4300,2">
              <v:shape style="position:absolute;left:6665;top:268;width:4300;height:2" coordorigin="6665,268" coordsize="4300,0" path="m6665,268l10964,268e" filled="f" stroked="t" strokeweight=".58001pt" strokecolor="#000000">
                <v:path arrowok="t"/>
              </v:shape>
            </v:group>
            <v:group style="position:absolute;left:10960;top:268;width:2;height:698" coordorigin="10960,268" coordsize="2,698">
              <v:shape style="position:absolute;left:10960;top:268;width:2;height:698" coordorigin="10960,268" coordsize="0,698" path="m10960,268l10960,967e" filled="f" stroked="t" strokeweight=".58004pt" strokecolor="#000000">
                <v:path arrowok="t"/>
              </v:shape>
            </v:group>
            <v:group style="position:absolute;left:6660;top:962;width:4300;height:2" coordorigin="6660,962" coordsize="4300,2">
              <v:shape style="position:absolute;left:6660;top:962;width:4300;height:2" coordorigin="6660,962" coordsize="4300,0" path="m6660,962l10960,962e" filled="f" stroked="t" strokeweight=".580pt" strokecolor="#000000">
                <v:path arrowok="t"/>
              </v:shape>
            </v:group>
            <v:group style="position:absolute;left:6665;top:264;width:2;height:698" coordorigin="6665,264" coordsize="2,698">
              <v:shape style="position:absolute;left:6665;top:264;width:2;height:698" coordorigin="6665,264" coordsize="0,698" path="m6665,264l6665,962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RO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b/>
          <w:bCs/>
          <w:spacing w:val="-21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DUCTOR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320" w:bottom="760" w:left="1480" w:right="1120"/>
          <w:cols w:num="3" w:equalWidth="0">
            <w:col w:w="2853" w:space="335"/>
            <w:col w:w="1146" w:space="315"/>
            <w:col w:w="4991"/>
          </w:cols>
        </w:sectPr>
      </w:pPr>
    </w:p>
    <w:p>
      <w:pPr>
        <w:spacing w:line="183" w:lineRule="exact" w:before="74"/>
        <w:ind w:left="533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378.359985pt;margin-top:8.221757pt;width:5.497559pt;height:9pt;mso-position-horizontal-relative:page;mso-position-vertical-relative:paragraph;z-index:-10597" type="#_x0000_t202" filled="f" stroked="f">
            <v:textbox inset="0,0,0,0">
              <w:txbxContent>
                <w:p>
                  <w:pPr>
                    <w:spacing w:line="180" w:lineRule="exact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0"/>
                      <w:w w:val="100"/>
                      <w:sz w:val="18"/>
                      <w:szCs w:val="18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0"/>
                      <w:w w:val="100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4.179993pt;margin-top:12.803291pt;width:3.870821pt;height:6.96pt;mso-position-horizontal-relative:page;mso-position-vertical-relative:paragraph;z-index:-10596" type="#_x0000_t202" filled="f" stroked="f">
            <v:textbox inset="0,0,0,0">
              <w:txbxContent>
                <w:p>
                  <w:pPr>
                    <w:spacing w:line="139" w:lineRule="exact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0"/>
                      <w:w w:val="100"/>
                      <w:sz w:val="14"/>
                      <w:szCs w:val="14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0"/>
                      <w:w w:val="100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2.519104pt;margin-top:8.221757pt;width:15.098459pt;height:9.0001pt;mso-position-horizontal-relative:page;mso-position-vertical-relative:paragraph;z-index:-10595" type="#_x0000_t202" filled="f" stroked="f">
            <v:textbox inset="0,0,0,0">
              <w:txbxContent>
                <w:p>
                  <w:pPr>
                    <w:spacing w:line="180" w:lineRule="exact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spacing w:val="0"/>
                      <w:w w:val="100"/>
                      <w:sz w:val="18"/>
                      <w:szCs w:val="18"/>
                    </w:rPr>
                    <w:t>=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spacing w:val="42"/>
                      <w:w w:val="100"/>
                      <w:sz w:val="18"/>
                      <w:szCs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0"/>
                      <w:w w:val="100"/>
                      <w:sz w:val="18"/>
                      <w:szCs w:val="18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0"/>
                      <w:w w:val="100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25" w:lineRule="exact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95"/>
          <w:sz w:val="14"/>
          <w:szCs w:val="14"/>
        </w:rPr>
        <w:t>IN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14"/>
          <w:szCs w:val="14"/>
        </w:rPr>
      </w:r>
    </w:p>
    <w:p>
      <w:pPr>
        <w:spacing w:line="147" w:lineRule="exact"/>
        <w:ind w:left="52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83" w:lineRule="exact" w:before="3"/>
        <w:ind w:left="94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18"/>
          <w:szCs w:val="18"/>
        </w:rPr>
      </w:r>
    </w:p>
    <w:p>
      <w:pPr>
        <w:pStyle w:val="BodyText"/>
        <w:spacing w:line="139" w:lineRule="exact"/>
        <w:ind w:left="-7" w:right="0"/>
        <w:jc w:val="left"/>
        <w:rPr>
          <w:rFonts w:ascii="Times New Roman" w:hAnsi="Times New Roman" w:cs="Times New Roman" w:eastAsia="Times New Roman"/>
        </w:rPr>
      </w:pPr>
      <w:r>
        <w:rPr/>
        <w:pict>
          <v:shape style="position:absolute;margin-left:429.119995pt;margin-top:-3.391017pt;width:.84pt;height:6.96pt;mso-position-horizontal-relative:page;mso-position-vertical-relative:paragraph;z-index:-10600" type="#_x0000_t202" filled="f" stroked="f">
            <v:textbox inset="0,0,0,0">
              <w:txbxContent>
                <w:p>
                  <w:pPr>
                    <w:spacing w:line="139" w:lineRule="exact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-54"/>
                      <w:w w:val="100"/>
                      <w:sz w:val="14"/>
                      <w:szCs w:val="14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0"/>
                      <w:w w:val="100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  <w:t>--</w:t>
      </w:r>
      <w:r>
        <w:rPr>
          <w:rFonts w:ascii="Times New Roman" w:hAnsi="Times New Roman" w:cs="Times New Roman" w:eastAsia="Times New Roman"/>
          <w:b w:val="0"/>
          <w:bCs w:val="0"/>
          <w:spacing w:val="-28"/>
          <w:w w:val="10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</w:rPr>
      </w:r>
    </w:p>
    <w:p>
      <w:pPr>
        <w:spacing w:line="206" w:lineRule="exact"/>
        <w:ind w:left="87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5"/>
          <w:w w:val="100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line="220" w:lineRule="exact" w:before="18"/>
        <w:rPr>
          <w:sz w:val="22"/>
          <w:szCs w:val="22"/>
        </w:rPr>
      </w:pPr>
      <w:r>
        <w:rPr/>
        <w:br w:type="column"/>
      </w:r>
      <w:r>
        <w:rPr>
          <w:sz w:val="22"/>
          <w:szCs w:val="22"/>
        </w:rPr>
      </w:r>
    </w:p>
    <w:p>
      <w:pPr>
        <w:ind w:left="-33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sz w:val="14"/>
          <w:szCs w:val="14"/>
        </w:rPr>
        <w:t>OUT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14"/>
          <w:szCs w:val="14"/>
        </w:rPr>
      </w:r>
    </w:p>
    <w:p>
      <w:pPr>
        <w:spacing w:line="195" w:lineRule="exact"/>
        <w:ind w:left="467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spacing w:val="0"/>
          <w:w w:val="95"/>
        </w:rPr>
        <w:br w:type="column"/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95"/>
          <w:sz w:val="18"/>
          <w:szCs w:val="18"/>
        </w:rPr>
        <w:t>Δ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9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-59"/>
          <w:w w:val="95"/>
          <w:position w:val="-5"/>
          <w:sz w:val="14"/>
          <w:szCs w:val="14"/>
        </w:rPr>
        <w:t>L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pStyle w:val="BodyText"/>
        <w:spacing w:line="122" w:lineRule="exact"/>
        <w:ind w:left="38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spacing w:val="2"/>
          <w:w w:val="100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0"/>
          <w:w w:val="100"/>
          <w:position w:val="1"/>
        </w:rPr>
        <w:t>------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46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</w:rPr>
      </w:r>
    </w:p>
    <w:p>
      <w:pPr>
        <w:spacing w:line="156" w:lineRule="exact"/>
        <w:ind w:left="515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Segoe UI Symbol" w:hAnsi="Segoe UI Symbol" w:cs="Segoe UI Symbol" w:eastAsia="Segoe UI Symbol"/>
          <w:b w:val="0"/>
          <w:bCs w:val="0"/>
          <w:spacing w:val="-1"/>
          <w:w w:val="95"/>
          <w:sz w:val="18"/>
          <w:szCs w:val="18"/>
        </w:rPr>
        <w:t>Δ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9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18"/>
          <w:szCs w:val="18"/>
        </w:rPr>
      </w:r>
    </w:p>
    <w:p>
      <w:pPr>
        <w:spacing w:after="0" w:line="156" w:lineRule="exact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type w:val="continuous"/>
          <w:pgSz w:w="12240" w:h="15840"/>
          <w:pgMar w:top="1320" w:bottom="760" w:left="1480" w:right="1120"/>
          <w:cols w:num="4" w:equalWidth="0">
            <w:col w:w="6841" w:space="40"/>
            <w:col w:w="593" w:space="40"/>
            <w:col w:w="280" w:space="40"/>
            <w:col w:w="1806"/>
          </w:cols>
        </w:sectPr>
      </w:pPr>
    </w:p>
    <w:p>
      <w:pPr>
        <w:spacing w:line="160" w:lineRule="exact" w:before="2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after="0" w:line="160" w:lineRule="exact"/>
        <w:rPr>
          <w:sz w:val="16"/>
          <w:szCs w:val="16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line="140" w:lineRule="exact" w:before="5"/>
        <w:rPr>
          <w:sz w:val="14"/>
          <w:szCs w:val="14"/>
        </w:rPr>
      </w:pPr>
      <w:r>
        <w:rPr>
          <w:sz w:val="14"/>
          <w:szCs w:val="14"/>
        </w:rPr>
      </w:r>
    </w:p>
    <w:p>
      <w:pPr>
        <w:tabs>
          <w:tab w:pos="2140" w:val="left" w:leader="none"/>
          <w:tab w:pos="3017" w:val="left" w:leader="none"/>
          <w:tab w:pos="3900" w:val="left" w:leader="none"/>
        </w:tabs>
        <w:ind w:left="121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6"/>
          <w:szCs w:val="16"/>
        </w:rPr>
        <w:t>0.25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6"/>
          <w:szCs w:val="16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0.5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ab/>
      </w:r>
      <w:r>
        <w:rPr>
          <w:rFonts w:ascii="Arial" w:hAnsi="Arial" w:cs="Arial" w:eastAsia="Arial"/>
          <w:b w:val="0"/>
          <w:bCs w:val="0"/>
          <w:spacing w:val="1"/>
          <w:w w:val="100"/>
          <w:position w:val="0"/>
          <w:sz w:val="16"/>
          <w:szCs w:val="1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.75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6"/>
          <w:szCs w:val="16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110" w:lineRule="exact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216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Duty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Cycle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80" w:lineRule="exact" w:before="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ind w:right="1287"/>
        <w:jc w:val="both"/>
      </w:pPr>
      <w:r>
        <w:rPr>
          <w:b w:val="0"/>
          <w:bCs w:val="0"/>
          <w:spacing w:val="0"/>
          <w:w w:val="100"/>
        </w:rPr>
        <w:t>POWER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FAC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RRECT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49" w:lineRule="auto" w:before="94"/>
        <w:ind w:right="0"/>
        <w:jc w:val="both"/>
      </w:pP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boos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oper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ntinu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dr</w:t>
      </w:r>
      <w:r>
        <w:rPr>
          <w:b w:val="0"/>
          <w:bCs w:val="0"/>
          <w:spacing w:val="-1"/>
          <w:w w:val="100"/>
        </w:rPr>
        <w:t>aw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so</w:t>
      </w:r>
      <w:r>
        <w:rPr>
          <w:b w:val="0"/>
          <w:bCs w:val="0"/>
          <w:spacing w:val="0"/>
          <w:w w:val="100"/>
        </w:rPr>
        <w:t>ur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lway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contin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ou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smo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show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2"/>
          <w:w w:val="100"/>
        </w:rPr>
        <w:t> </w:t>
      </w:r>
      <w:hyperlink w:history="true" w:anchor="_bookmark8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4</w:t>
        </w:r>
        <w:r>
          <w:rPr>
            <w:b w:val="0"/>
            <w:bCs w:val="0"/>
            <w:spacing w:val="22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(D)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fe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k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boost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dea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cho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Powe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ctor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Correctio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(PFC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plic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2"/>
          <w:w w:val="100"/>
        </w:rPr>
        <w:t>(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F)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giv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pro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nics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Distortio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(T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Displ</w:t>
      </w:r>
      <w:r>
        <w:rPr>
          <w:b w:val="0"/>
          <w:bCs w:val="0"/>
          <w:spacing w:val="0"/>
          <w:w w:val="100"/>
        </w:rPr>
        <w:t>ac</w:t>
      </w:r>
      <w:r>
        <w:rPr>
          <w:b w:val="0"/>
          <w:bCs w:val="0"/>
          <w:spacing w:val="-1"/>
          <w:w w:val="100"/>
        </w:rPr>
        <w:t>emen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ctor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0"/>
          <w:w w:val="100"/>
        </w:rPr>
        <w:t>(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rr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uo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sm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eno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mee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clos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0"/>
          <w:w w:val="100"/>
        </w:rPr>
      </w:r>
    </w:p>
    <w:p>
      <w:pPr>
        <w:pStyle w:val="Heading4"/>
        <w:spacing w:before="74"/>
        <w:ind w:right="2296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0"/>
          <w:w w:val="100"/>
        </w:rPr>
        <w:t>DISSI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ATING</w:t>
      </w:r>
      <w:r>
        <w:rPr>
          <w:b w:val="0"/>
          <w:bCs w:val="0"/>
          <w:spacing w:val="-22"/>
          <w:w w:val="100"/>
        </w:rPr>
        <w:t> </w:t>
      </w:r>
      <w:r>
        <w:rPr>
          <w:b w:val="0"/>
          <w:bCs w:val="0"/>
          <w:spacing w:val="0"/>
          <w:w w:val="100"/>
        </w:rPr>
        <w:t>ENERGY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49" w:lineRule="auto" w:before="96"/>
        <w:ind w:right="139"/>
        <w:jc w:val="both"/>
      </w:pP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peri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tur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21"/>
          <w:w w:val="100"/>
        </w:rPr>
        <w:t>F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ere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ss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st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ed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erg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neti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ay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ss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nerg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suc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metho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sh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-1"/>
          <w:w w:val="100"/>
        </w:rPr>
        <w:t> </w:t>
      </w:r>
      <w:hyperlink w:history="true" w:anchor="_bookmark13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6</w:t>
        </w:r>
      </w:hyperlink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thi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method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fl</w:t>
      </w:r>
      <w:r>
        <w:rPr>
          <w:b w:val="0"/>
          <w:bCs w:val="0"/>
          <w:spacing w:val="0"/>
          <w:w w:val="100"/>
        </w:rPr>
        <w:t>ux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store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mag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eti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cor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nduc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gativ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dot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  <w:sz w:val="14"/>
          <w:szCs w:val="14"/>
        </w:rPr>
        <w:t>R</w:t>
      </w:r>
      <w:r>
        <w:rPr>
          <w:b w:val="0"/>
          <w:bCs w:val="0"/>
          <w:spacing w:val="1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ich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forw</w:t>
      </w:r>
      <w:r>
        <w:rPr>
          <w:b w:val="0"/>
          <w:bCs w:val="0"/>
          <w:spacing w:val="0"/>
          <w:w w:val="100"/>
        </w:rPr>
        <w:t>ard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iase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3</w:t>
      </w:r>
      <w:r>
        <w:rPr>
          <w:b w:val="0"/>
          <w:bCs w:val="0"/>
          <w:spacing w:val="4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rese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netizin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nerg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st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core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herefore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  <w:sz w:val="14"/>
          <w:szCs w:val="14"/>
        </w:rPr>
        <w:t>R</w:t>
      </w:r>
      <w:r>
        <w:rPr>
          <w:b w:val="0"/>
          <w:bCs w:val="0"/>
          <w:spacing w:val="15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lle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reset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sett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mag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-1"/>
          <w:w w:val="100"/>
        </w:rPr>
        <w:t>etizin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duri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rio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imp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av</w:t>
      </w:r>
      <w:r>
        <w:rPr>
          <w:b w:val="0"/>
          <w:bCs w:val="0"/>
          <w:spacing w:val="-1"/>
          <w:w w:val="100"/>
        </w:rPr>
        <w:t>oi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saturati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140"/>
        <w:jc w:val="both"/>
      </w:pPr>
      <w:r>
        <w:rPr/>
        <w:pict>
          <v:group style="position:absolute;margin-left:81pt;margin-top:61.492493pt;width:468pt;height:.1pt;mso-position-horizontal-relative:page;mso-position-vertical-relative:paragraph;z-index:-10610" coordorigin="1620,1230" coordsize="9360,2">
            <v:shape style="position:absolute;left:1620;top:1230;width:9360;height:2" coordorigin="1620,1230" coordsize="9360,0" path="m1620,1230l10980,1230e" filled="f" stroked="t" strokeweight="1.120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1"/>
          <w:w w:val="100"/>
        </w:rPr>
        <w:t>Dur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23"/>
          <w:w w:val="100"/>
        </w:rPr>
        <w:t>T</w:t>
      </w:r>
      <w:r>
        <w:rPr>
          <w:b w:val="0"/>
          <w:bCs w:val="0"/>
          <w:spacing w:val="0"/>
          <w:w w:val="100"/>
          <w:sz w:val="14"/>
          <w:szCs w:val="14"/>
        </w:rPr>
        <w:t>O</w:t>
      </w:r>
      <w:r>
        <w:rPr>
          <w:b w:val="0"/>
          <w:bCs w:val="0"/>
          <w:spacing w:val="-4"/>
          <w:w w:val="100"/>
          <w:sz w:val="14"/>
          <w:szCs w:val="14"/>
        </w:rPr>
        <w:t>F</w:t>
      </w:r>
      <w:r>
        <w:rPr>
          <w:b w:val="0"/>
          <w:bCs w:val="0"/>
          <w:spacing w:val="0"/>
          <w:w w:val="100"/>
          <w:sz w:val="14"/>
          <w:szCs w:val="14"/>
        </w:rPr>
        <w:t>F</w:t>
      </w:r>
      <w:r>
        <w:rPr>
          <w:b w:val="0"/>
          <w:bCs w:val="0"/>
          <w:spacing w:val="2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1"/>
          <w:w w:val="100"/>
        </w:rPr>
        <w:t>F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inductor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ur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ent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0"/>
          <w:w w:val="100"/>
        </w:rPr>
        <w:t>(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L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nue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same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cti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st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ener</w:t>
      </w:r>
      <w:r>
        <w:rPr>
          <w:b w:val="0"/>
          <w:bCs w:val="0"/>
          <w:spacing w:val="0"/>
          <w:w w:val="100"/>
        </w:rPr>
        <w:t>gy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nductor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conti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ue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ppl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ad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U</w:t>
      </w:r>
      <w:r>
        <w:rPr>
          <w:b w:val="0"/>
          <w:bCs w:val="0"/>
          <w:spacing w:val="-1"/>
          <w:w w:val="100"/>
          <w:sz w:val="14"/>
          <w:szCs w:val="14"/>
        </w:rPr>
        <w:t>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after="0" w:line="255" w:lineRule="auto"/>
        <w:jc w:val="both"/>
        <w:sectPr>
          <w:type w:val="continuous"/>
          <w:pgSz w:w="12240" w:h="15840"/>
          <w:pgMar w:top="1320" w:bottom="760" w:left="1480" w:right="1120"/>
          <w:cols w:num="2" w:equalWidth="0">
            <w:col w:w="4461" w:space="579"/>
            <w:col w:w="4600"/>
          </w:cols>
        </w:sectPr>
      </w:pP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tabs>
          <w:tab w:pos="1723" w:val="left" w:leader="none"/>
        </w:tabs>
        <w:spacing w:before="74"/>
        <w:ind w:right="0"/>
        <w:jc w:val="left"/>
        <w:rPr>
          <w:b w:val="0"/>
          <w:bCs w:val="0"/>
        </w:rPr>
      </w:pPr>
      <w:r>
        <w:rPr/>
        <w:pict>
          <v:group style="position:absolute;margin-left:63pt;margin-top:-9.99009pt;width:468pt;height:.1pt;mso-position-horizontal-relative:page;mso-position-vertical-relative:paragraph;z-index:-10594" coordorigin="1260,-200" coordsize="9360,2">
            <v:shape style="position:absolute;left:1260;top:-200;width:9360;height:2" coordorigin="1260,-200" coordsize="9360,0" path="m1260,-200l10620,-200e" filled="f" stroked="t" strokeweight="1.120pt" strokecolor="#000000">
              <v:path arrowok="t"/>
            </v:shape>
            <w10:wrap type="none"/>
          </v:group>
        </w:pict>
      </w:r>
      <w:bookmarkStart w:name="FIGURE 6: Forward Converter" w:id="32"/>
      <w:bookmarkEnd w:id="32"/>
      <w:r>
        <w:rPr/>
      </w:r>
      <w:bookmarkStart w:name="_bookmark13" w:id="33"/>
      <w:bookmarkEnd w:id="33"/>
      <w:r>
        <w:rPr/>
      </w:r>
      <w:r>
        <w:rPr>
          <w:spacing w:val="0"/>
          <w:w w:val="100"/>
        </w:rPr>
        <w:t>FIG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RE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6:</w:t>
      </w:r>
      <w:r>
        <w:rPr>
          <w:spacing w:val="0"/>
          <w:w w:val="100"/>
        </w:rPr>
        <w:tab/>
      </w:r>
      <w:r>
        <w:rPr>
          <w:spacing w:val="0"/>
          <w:w w:val="100"/>
        </w:rPr>
        <w:t>FO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WARD</w:t>
      </w:r>
      <w:r>
        <w:rPr>
          <w:spacing w:val="-23"/>
          <w:w w:val="100"/>
        </w:rPr>
        <w:t> </w:t>
      </w:r>
      <w:r>
        <w:rPr>
          <w:spacing w:val="0"/>
          <w:w w:val="100"/>
        </w:rPr>
        <w:t>CONVE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TER</w:t>
      </w:r>
      <w:r>
        <w:rPr>
          <w:b w:val="0"/>
          <w:bCs w:val="0"/>
          <w:spacing w:val="0"/>
          <w:w w:val="100"/>
        </w:rPr>
      </w:r>
    </w:p>
    <w:p>
      <w:pPr>
        <w:spacing w:line="207" w:lineRule="exact" w:before="86"/>
        <w:ind w:left="0" w:right="2584" w:firstLine="0"/>
        <w:jc w:val="center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45.240005pt;margin-top:12.623889pt;width:284.32pt;height:147.1pt;mso-position-horizontal-relative:page;mso-position-vertical-relative:paragraph;z-index:-10592" coordorigin="2905,252" coordsize="5686,2942">
            <v:group style="position:absolute;left:2981;top:315;width:2008;height:2" coordorigin="2981,315" coordsize="2008,2">
              <v:shape style="position:absolute;left:2981;top:315;width:2008;height:2" coordorigin="2981,315" coordsize="2008,0" path="m2981,315l4988,315e" filled="f" stroked="t" strokeweight=".58004pt" strokecolor="#000000">
                <v:path arrowok="t"/>
              </v:shape>
            </v:group>
            <v:group style="position:absolute;left:3012;top:3123;width:1976;height:2" coordorigin="3012,3123" coordsize="1976,2">
              <v:shape style="position:absolute;left:3012;top:3123;width:1976;height:2" coordorigin="3012,3123" coordsize="1976,0" path="m3012,3123l4988,3123e" filled="f" stroked="t" strokeweight=".58004pt" strokecolor="#000000">
                <v:path arrowok="t"/>
              </v:shape>
            </v:group>
            <v:group style="position:absolute;left:4493;top:2421;width:2;height:716" coordorigin="4493,2421" coordsize="2,716">
              <v:shape style="position:absolute;left:4493;top:2421;width:2;height:716" coordorigin="4493,2421" coordsize="0,716" path="m4493,2421l4493,3138e" filled="f" stroked="t" strokeweight=".580pt" strokecolor="#000000">
                <v:path arrowok="t"/>
              </v:shape>
            </v:group>
            <v:group style="position:absolute;left:4174;top:2617;width:324;height:2" coordorigin="4174,2617" coordsize="324,2">
              <v:shape style="position:absolute;left:4174;top:2617;width:324;height:2" coordorigin="4174,2617" coordsize="324,0" path="m4174,2617l4498,2617e" filled="f" stroked="t" strokeweight=".579980pt" strokecolor="#000000">
                <v:path arrowok="t"/>
              </v:shape>
            </v:group>
            <v:group style="position:absolute;left:4488;top:2809;width:208;height:2" coordorigin="4488,2809" coordsize="208,2">
              <v:shape style="position:absolute;left:4488;top:2809;width:208;height:2" coordorigin="4488,2809" coordsize="208,0" path="m4488,2809l4696,2809e" filled="f" stroked="t" strokeweight=".579980pt" strokecolor="#000000">
                <v:path arrowok="t"/>
              </v:shape>
            </v:group>
            <v:group style="position:absolute;left:4488;top:2107;width:208;height:2" coordorigin="4488,2107" coordsize="208,2">
              <v:shape style="position:absolute;left:4488;top:2107;width:208;height:2" coordorigin="4488,2107" coordsize="208,0" path="m4488,2107l4696,2107e" filled="f" stroked="t" strokeweight=".579980pt" strokecolor="#000000">
                <v:path arrowok="t"/>
              </v:shape>
            </v:group>
            <v:group style="position:absolute;left:4691;top:2102;width:2;height:716" coordorigin="4691,2102" coordsize="2,716">
              <v:shape style="position:absolute;left:4691;top:2102;width:2;height:716" coordorigin="4691,2102" coordsize="0,716" path="m4691,2102l4691,2818e" filled="f" stroked="t" strokeweight=".580pt" strokecolor="#000000">
                <v:path arrowok="t"/>
              </v:shape>
            </v:group>
            <v:group style="position:absolute;left:4590;top:2372;width:198;height:161" coordorigin="4590,2372" coordsize="198,161">
              <v:shape style="position:absolute;left:4590;top:2372;width:198;height:161" coordorigin="4590,2372" coordsize="198,161" path="m4691,2372l4590,2533,4788,2533,4691,2372xe" filled="t" fillcolor="#FFFDFF" stroked="f">
                <v:path arrowok="t"/>
                <v:fill type="solid"/>
              </v:shape>
            </v:group>
            <v:group style="position:absolute;left:4585;top:2528;width:5;height:10" coordorigin="4585,2528" coordsize="5,10">
              <v:shape style="position:absolute;left:4585;top:2528;width:5;height:10" coordorigin="4585,2528" coordsize="5,10" path="m4585,2533l4590,2533e" filled="f" stroked="t" strokeweight=".579980pt" strokecolor="#000000">
                <v:path arrowok="t"/>
              </v:shape>
            </v:group>
            <v:group style="position:absolute;left:4590;top:2528;width:208;height:10" coordorigin="4590,2528" coordsize="208,10">
              <v:shape style="position:absolute;left:4590;top:2528;width:208;height:10" coordorigin="4590,2528" coordsize="208,10" path="m4788,2528l4590,2528,4590,2538,4798,2538,4793,2530,4788,2528xe" filled="t" fillcolor="#000000" stroked="f">
                <v:path arrowok="t"/>
                <v:fill type="solid"/>
              </v:shape>
            </v:group>
            <v:group style="position:absolute;left:4687;top:2362;width:106;height:173" coordorigin="4687,2362" coordsize="106,173">
              <v:shape style="position:absolute;left:4687;top:2362;width:106;height:173" coordorigin="4687,2362" coordsize="106,173" path="m4692,2362l4687,2370,4687,2374,4784,2535,4793,2530,4696,2370,4692,2362xe" filled="t" fillcolor="#000000" stroked="f">
                <v:path arrowok="t"/>
                <v:fill type="solid"/>
              </v:shape>
            </v:group>
            <v:group style="position:absolute;left:4584;top:2530;width:11;height:8" coordorigin="4584,2530" coordsize="11,8">
              <v:shape style="position:absolute;left:4584;top:2530;width:11;height:8" coordorigin="4584,2530" coordsize="11,8" path="m4586,2530l4584,2534,4592,2539,4595,2535,4586,2530xe" filled="t" fillcolor="#000000" stroked="f">
                <v:path arrowok="t"/>
                <v:fill type="solid"/>
              </v:shape>
            </v:group>
            <v:group style="position:absolute;left:4586;top:2370;width:109;height:166" coordorigin="4586,2370" coordsize="109,166">
              <v:shape style="position:absolute;left:4586;top:2370;width:109;height:166" coordorigin="4586,2370" coordsize="109,166" path="m4687,2370l4586,2530,4595,2535,4696,2374,4687,2370xe" filled="t" fillcolor="#000000" stroked="f">
                <v:path arrowok="t"/>
                <v:fill type="solid"/>
              </v:shape>
            </v:group>
            <v:group style="position:absolute;left:4585;top:2372;width:208;height:2" coordorigin="4585,2372" coordsize="208,2">
              <v:shape style="position:absolute;left:4585;top:2372;width:208;height:2" coordorigin="4585,2372" coordsize="208,0" path="m4585,2372l4793,2372e" filled="f" stroked="t" strokeweight=".579980pt" strokecolor="#000000">
                <v:path arrowok="t"/>
              </v:shape>
            </v:group>
            <v:group style="position:absolute;left:4174;top:2234;width:324;height:2" coordorigin="4174,2234" coordsize="324,2">
              <v:shape style="position:absolute;left:4174;top:2234;width:324;height:2" coordorigin="4174,2234" coordsize="324,0" path="m4174,2234l4498,2234e" filled="f" stroked="t" strokeweight=".579980pt" strokecolor="#000000">
                <v:path arrowok="t"/>
              </v:shape>
            </v:group>
            <v:group style="position:absolute;left:4493;top:1591;width:2;height:643" coordorigin="4493,1591" coordsize="2,643">
              <v:shape style="position:absolute;left:4493;top:1591;width:2;height:643" coordorigin="4493,1591" coordsize="0,643" path="m4493,1591l4493,2234e" filled="f" stroked="t" strokeweight=".580pt" strokecolor="#000000">
                <v:path arrowok="t"/>
              </v:shape>
            </v:group>
            <v:group style="position:absolute;left:4488;top:1081;width:13;height:2" coordorigin="4488,1081" coordsize="13,2">
              <v:shape style="position:absolute;left:4488;top:1081;width:13;height:2" coordorigin="4488,1081" coordsize="13,0" path="m4488,1081l4501,1081e" filled="f" stroked="t" strokeweight=".579980pt" strokecolor="#000000">
                <v:path arrowok="t"/>
              </v:shape>
            </v:group>
            <v:group style="position:absolute;left:4496;top:1076;width:83;height:289" coordorigin="4496,1076" coordsize="83,289">
              <v:shape style="position:absolute;left:4496;top:1076;width:83;height:289" coordorigin="4496,1076" coordsize="83,289" path="m4560,1356l4546,1356,4555,1365,4562,1359,4562,1358,4560,1356xe" filled="t" fillcolor="#000000" stroked="f">
                <v:path arrowok="t"/>
                <v:fill type="solid"/>
              </v:shape>
              <v:shape style="position:absolute;left:4496;top:1076;width:83;height:289" coordorigin="4496,1076" coordsize="83,289" path="m4529,1336l4519,1339,4518,1339,4504,1341,4511,1341,4525,1344,4524,1344,4537,1350,4536,1350,4547,1357,4546,1356,4560,1356,4553,1348,4552,1348,4541,1341,4529,1336xe" filled="t" fillcolor="#000000" stroked="f">
                <v:path arrowok="t"/>
                <v:fill type="solid"/>
              </v:shape>
              <v:shape style="position:absolute;left:4496;top:1076;width:83;height:289" coordorigin="4496,1076" coordsize="83,289" path="m4512,1332l4496,1332,4496,1341,4504,1341,4518,1339,4519,1339,4529,1336,4528,1335,4526,1334,4512,1332xe" filled="t" fillcolor="#000000" stroked="f">
                <v:path arrowok="t"/>
                <v:fill type="solid"/>
              </v:shape>
              <v:shape style="position:absolute;left:4496;top:1076;width:83;height:289" coordorigin="4496,1076" coordsize="83,289" path="m4530,1324l4516,1329,4517,1329,4502,1332,4512,1332,4526,1334,4528,1335,4529,1336,4534,1334,4547,1328,4548,1327,4550,1326,4530,1326,4530,1324xe" filled="t" fillcolor="#000000" stroked="f">
                <v:path arrowok="t"/>
                <v:fill type="solid"/>
              </v:shape>
              <v:shape style="position:absolute;left:4496;top:1076;width:83;height:289" coordorigin="4496,1076" coordsize="83,289" path="m4552,1312l4542,1320,4543,1320,4530,1326,4550,1326,4559,1318,4564,1312,4552,1312,4552,1312xe" filled="t" fillcolor="#000000" stroked="f">
                <v:path arrowok="t"/>
                <v:fill type="solid"/>
              </v:shape>
              <v:shape style="position:absolute;left:4496;top:1076;width:83;height:289" coordorigin="4496,1076" coordsize="83,289" path="m4553,1311l4552,1312,4552,1312,4553,1311xe" filled="t" fillcolor="#000000" stroked="f">
                <v:path arrowok="t"/>
                <v:fill type="solid"/>
              </v:shape>
              <v:shape style="position:absolute;left:4496;top:1076;width:83;height:289" coordorigin="4496,1076" coordsize="83,289" path="m4565,1311l4553,1311,4552,1312,4564,1312,4565,1311xe" filled="t" fillcolor="#000000" stroked="f">
                <v:path arrowok="t"/>
                <v:fill type="solid"/>
              </v:shape>
              <v:shape style="position:absolute;left:4496;top:1076;width:83;height:289" coordorigin="4496,1076" coordsize="83,289" path="m4577,1292l4567,1292,4560,1303,4552,1312,4553,1311,4565,1311,4567,1309,4568,1308,4576,1297,4576,1296,4577,1292xe" filled="t" fillcolor="#000000" stroked="f">
                <v:path arrowok="t"/>
                <v:fill type="solid"/>
              </v:shape>
              <v:shape style="position:absolute;left:4496;top:1076;width:83;height:289" coordorigin="4496,1076" coordsize="83,289" path="m4570,1281l4566,1293,4567,1292,4577,1292,4579,1284,4579,1282,4570,1282,4570,1281xe" filled="t" fillcolor="#000000" stroked="f">
                <v:path arrowok="t"/>
                <v:fill type="solid"/>
              </v:shape>
              <v:shape style="position:absolute;left:4496;top:1076;width:83;height:289" coordorigin="4496,1076" coordsize="83,289" path="m4579,1269l4570,1269,4570,1282,4579,1282,4579,1269xe" filled="t" fillcolor="#000000" stroked="f">
                <v:path arrowok="t"/>
                <v:fill type="solid"/>
              </v:shape>
              <v:shape style="position:absolute;left:4496;top:1076;width:83;height:289" coordorigin="4496,1076" coordsize="83,289" path="m4567,1257l4570,1270,4570,1269,4579,1269,4577,1258,4568,1258,4567,1257xe" filled="t" fillcolor="#000000" stroked="f">
                <v:path arrowok="t"/>
                <v:fill type="solid"/>
              </v:shape>
              <v:shape style="position:absolute;left:4496;top:1076;width:83;height:289" coordorigin="4496,1076" coordsize="83,289" path="m4573,1246l4564,1246,4568,1258,4577,1258,4577,1256,4577,1255,4573,1246xe" filled="t" fillcolor="#000000" stroked="f">
                <v:path arrowok="t"/>
                <v:fill type="solid"/>
              </v:shape>
              <v:shape style="position:absolute;left:4496;top:1076;width:83;height:289" coordorigin="4496,1076" coordsize="83,289" path="m4561,1228l4547,1228,4556,1237,4555,1237,4564,1248,4564,1246,4573,1246,4572,1243,4571,1242,4562,1231,4562,1230,4561,1228xe" filled="t" fillcolor="#000000" stroked="f">
                <v:path arrowok="t"/>
                <v:fill type="solid"/>
              </v:shape>
              <v:shape style="position:absolute;left:4496;top:1076;width:83;height:289" coordorigin="4496,1076" coordsize="83,289" path="m4528,1208l4518,1210,4504,1213,4510,1213,4524,1216,4537,1222,4536,1222,4547,1230,4547,1228,4561,1228,4553,1221,4552,1221,4541,1214,4528,1208xe" filled="t" fillcolor="#000000" stroked="f">
                <v:path arrowok="t"/>
                <v:fill type="solid"/>
              </v:shape>
              <v:shape style="position:absolute;left:4496;top:1076;width:83;height:289" coordorigin="4496,1076" coordsize="83,289" path="m4512,1203l4496,1203,4496,1213,4504,1213,4518,1210,4528,1208,4526,1207,4512,1203xe" filled="t" fillcolor="#000000" stroked="f">
                <v:path arrowok="t"/>
                <v:fill type="solid"/>
              </v:shape>
              <v:shape style="position:absolute;left:4496;top:1076;width:83;height:289" coordorigin="4496,1076" coordsize="83,289" path="m4530,1197l4516,1201,4517,1201,4502,1203,4512,1203,4526,1207,4528,1208,4532,1207,4534,1207,4547,1201,4548,1200,4550,1198,4530,1198,4530,1197xe" filled="t" fillcolor="#000000" stroked="f">
                <v:path arrowok="t"/>
                <v:fill type="solid"/>
              </v:shape>
              <v:shape style="position:absolute;left:4496;top:1076;width:83;height:289" coordorigin="4496,1076" coordsize="83,289" path="m4552,1184l4542,1192,4543,1192,4530,1198,4550,1198,4559,1191,4564,1185,4552,1185,4552,1184xe" filled="t" fillcolor="#000000" stroked="f">
                <v:path arrowok="t"/>
                <v:fill type="solid"/>
              </v:shape>
              <v:shape style="position:absolute;left:4496;top:1076;width:83;height:289" coordorigin="4496,1076" coordsize="83,289" path="m4553,1184l4552,1184,4552,1185,4553,1184xe" filled="t" fillcolor="#000000" stroked="f">
                <v:path arrowok="t"/>
                <v:fill type="solid"/>
              </v:shape>
              <v:shape style="position:absolute;left:4496;top:1076;width:83;height:289" coordorigin="4496,1076" coordsize="83,289" path="m4565,1184l4553,1184,4552,1185,4564,1185,4565,1184xe" filled="t" fillcolor="#000000" stroked="f">
                <v:path arrowok="t"/>
                <v:fill type="solid"/>
              </v:shape>
              <v:shape style="position:absolute;left:4496;top:1076;width:83;height:289" coordorigin="4496,1076" coordsize="83,289" path="m4577,1165l4567,1165,4560,1176,4552,1184,4553,1184,4565,1184,4567,1182,4568,1180,4576,1170,4576,1168,4577,1165xe" filled="t" fillcolor="#000000" stroked="f">
                <v:path arrowok="t"/>
                <v:fill type="solid"/>
              </v:shape>
              <v:shape style="position:absolute;left:4496;top:1076;width:83;height:289" coordorigin="4496,1076" coordsize="83,289" path="m4570,1154l4566,1166,4567,1165,4577,1165,4579,1156,4579,1155,4570,1155,4570,1154xe" filled="t" fillcolor="#000000" stroked="f">
                <v:path arrowok="t"/>
                <v:fill type="solid"/>
              </v:shape>
              <v:shape style="position:absolute;left:4496;top:1076;width:83;height:289" coordorigin="4496,1076" coordsize="83,289" path="m4579,1142l4570,1142,4570,1155,4579,1155,4579,1142xe" filled="t" fillcolor="#000000" stroked="f">
                <v:path arrowok="t"/>
                <v:fill type="solid"/>
              </v:shape>
              <v:shape style="position:absolute;left:4496;top:1076;width:83;height:289" coordorigin="4496,1076" coordsize="83,289" path="m4567,1130l4570,1143,4570,1142,4579,1142,4577,1131,4568,1131,4567,1130xe" filled="t" fillcolor="#000000" stroked="f">
                <v:path arrowok="t"/>
                <v:fill type="solid"/>
              </v:shape>
              <v:shape style="position:absolute;left:4496;top:1076;width:83;height:289" coordorigin="4496,1076" coordsize="83,289" path="m4573,1119l4564,1119,4568,1131,4577,1131,4577,1129,4577,1128,4573,1119xe" filled="t" fillcolor="#000000" stroked="f">
                <v:path arrowok="t"/>
                <v:fill type="solid"/>
              </v:shape>
              <v:shape style="position:absolute;left:4496;top:1076;width:83;height:289" coordorigin="4496,1076" coordsize="83,289" path="m4560,1100l4546,1100,4555,1110,4564,1120,4564,1119,4573,1119,4572,1116,4571,1114,4562,1104,4562,1102,4560,1100xe" filled="t" fillcolor="#000000" stroked="f">
                <v:path arrowok="t"/>
                <v:fill type="solid"/>
              </v:shape>
              <v:shape style="position:absolute;left:4496;top:1076;width:83;height:289" coordorigin="4496,1076" coordsize="83,289" path="m4512,1076l4496,1076,4496,1086,4510,1086,4524,1089,4537,1094,4536,1094,4547,1101,4546,1100,4560,1100,4553,1093,4552,1093,4541,1086,4541,1084,4528,1080,4526,1080,4512,1076xe" filled="t" fillcolor="#000000" stroked="f">
                <v:path arrowok="t"/>
                <v:fill type="solid"/>
              </v:shape>
            </v:group>
            <v:group style="position:absolute;left:4496;top:1359;width:83;height:236" coordorigin="4496,1359" coordsize="83,236">
              <v:shape style="position:absolute;left:4496;top:1359;width:83;height:236" coordorigin="4496,1359" coordsize="83,236" path="m4530,1580l4516,1584,4517,1584,4502,1586,4496,1586,4496,1596,4504,1596,4518,1593,4532,1590,4534,1590,4547,1584,4548,1582,4550,1581,4530,1581,4530,1580xe" filled="t" fillcolor="#000000" stroked="f">
                <v:path arrowok="t"/>
                <v:fill type="solid"/>
              </v:shape>
              <v:shape style="position:absolute;left:4496;top:1359;width:83;height:236" coordorigin="4496,1359" coordsize="83,236" path="m4552,1567l4542,1575,4543,1575,4530,1581,4550,1581,4559,1574,4564,1568,4552,1568,4552,1567xe" filled="t" fillcolor="#000000" stroked="f">
                <v:path arrowok="t"/>
                <v:fill type="solid"/>
              </v:shape>
              <v:shape style="position:absolute;left:4496;top:1359;width:83;height:236" coordorigin="4496,1359" coordsize="83,236" path="m4553,1567l4552,1567,4552,1568,4553,1567xe" filled="t" fillcolor="#000000" stroked="f">
                <v:path arrowok="t"/>
                <v:fill type="solid"/>
              </v:shape>
              <v:shape style="position:absolute;left:4496;top:1359;width:83;height:236" coordorigin="4496,1359" coordsize="83,236" path="m4565,1567l4553,1567,4552,1568,4564,1568,4565,1567xe" filled="t" fillcolor="#000000" stroked="f">
                <v:path arrowok="t"/>
                <v:fill type="solid"/>
              </v:shape>
              <v:shape style="position:absolute;left:4496;top:1359;width:83;height:236" coordorigin="4496,1359" coordsize="83,236" path="m4577,1548l4567,1548,4560,1558,4552,1567,4553,1567,4565,1567,4567,1564,4568,1563,4576,1552,4576,1551,4577,1548xe" filled="t" fillcolor="#000000" stroked="f">
                <v:path arrowok="t"/>
                <v:fill type="solid"/>
              </v:shape>
              <v:shape style="position:absolute;left:4496;top:1359;width:83;height:236" coordorigin="4496,1359" coordsize="83,236" path="m4570,1537l4566,1549,4567,1548,4577,1548,4579,1539,4579,1538,4570,1538,4570,1537xe" filled="t" fillcolor="#000000" stroked="f">
                <v:path arrowok="t"/>
                <v:fill type="solid"/>
              </v:shape>
              <v:shape style="position:absolute;left:4496;top:1359;width:83;height:236" coordorigin="4496,1359" coordsize="83,236" path="m4579,1525l4570,1525,4570,1538,4579,1538,4579,1525xe" filled="t" fillcolor="#000000" stroked="f">
                <v:path arrowok="t"/>
                <v:fill type="solid"/>
              </v:shape>
              <v:shape style="position:absolute;left:4496;top:1359;width:83;height:236" coordorigin="4496,1359" coordsize="83,236" path="m4567,1513l4570,1526,4570,1525,4579,1525,4577,1514,4568,1514,4567,1513xe" filled="t" fillcolor="#000000" stroked="f">
                <v:path arrowok="t"/>
                <v:fill type="solid"/>
              </v:shape>
              <v:shape style="position:absolute;left:4496;top:1359;width:83;height:236" coordorigin="4496,1359" coordsize="83,236" path="m4573,1502l4564,1502,4568,1514,4577,1514,4577,1512,4577,1510,4573,1502xe" filled="t" fillcolor="#000000" stroked="f">
                <v:path arrowok="t"/>
                <v:fill type="solid"/>
              </v:shape>
              <v:shape style="position:absolute;left:4496;top:1359;width:83;height:236" coordorigin="4496,1359" coordsize="83,236" path="m4560,1483l4546,1483,4555,1492,4564,1503,4564,1502,4573,1502,4572,1498,4571,1497,4562,1486,4562,1485,4560,1483xe" filled="t" fillcolor="#000000" stroked="f">
                <v:path arrowok="t"/>
                <v:fill type="solid"/>
              </v:shape>
              <v:shape style="position:absolute;left:4496;top:1359;width:83;height:236" coordorigin="4496,1359" coordsize="83,236" path="m4529,1463l4519,1466,4518,1466,4504,1468,4510,1468,4524,1472,4537,1477,4536,1477,4547,1484,4546,1483,4560,1483,4553,1476,4552,1476,4541,1468,4541,1467,4529,1463xe" filled="t" fillcolor="#000000" stroked="f">
                <v:path arrowok="t"/>
                <v:fill type="solid"/>
              </v:shape>
              <v:shape style="position:absolute;left:4496;top:1359;width:83;height:236" coordorigin="4496,1359" coordsize="83,236" path="m4512,1459l4496,1459,4496,1468,4504,1468,4518,1466,4519,1466,4529,1463,4528,1462,4526,1462,4512,1459xe" filled="t" fillcolor="#000000" stroked="f">
                <v:path arrowok="t"/>
                <v:fill type="solid"/>
              </v:shape>
              <v:shape style="position:absolute;left:4496;top:1359;width:83;height:236" coordorigin="4496,1359" coordsize="83,236" path="m4530,1452l4516,1456,4517,1456,4502,1459,4512,1459,4526,1462,4528,1462,4529,1463,4534,1461,4547,1455,4550,1453,4530,1453,4530,1452xe" filled="t" fillcolor="#000000" stroked="f">
                <v:path arrowok="t"/>
                <v:fill type="solid"/>
              </v:shape>
              <v:shape style="position:absolute;left:4496;top:1359;width:83;height:236" coordorigin="4496,1359" coordsize="83,236" path="m4552,1440l4542,1447,4543,1447,4530,1453,4550,1453,4558,1448,4559,1447,4564,1441,4552,1441,4552,1440xe" filled="t" fillcolor="#000000" stroked="f">
                <v:path arrowok="t"/>
                <v:fill type="solid"/>
              </v:shape>
              <v:shape style="position:absolute;left:4496;top:1359;width:83;height:236" coordorigin="4496,1359" coordsize="83,236" path="m4553,1440l4552,1440,4552,1441,4553,1440xe" filled="t" fillcolor="#000000" stroked="f">
                <v:path arrowok="t"/>
                <v:fill type="solid"/>
              </v:shape>
              <v:shape style="position:absolute;left:4496;top:1359;width:83;height:236" coordorigin="4496,1359" coordsize="83,236" path="m4565,1440l4553,1440,4552,1441,4564,1441,4565,1440xe" filled="t" fillcolor="#000000" stroked="f">
                <v:path arrowok="t"/>
                <v:fill type="solid"/>
              </v:shape>
              <v:shape style="position:absolute;left:4496;top:1359;width:83;height:236" coordorigin="4496,1359" coordsize="83,236" path="m4577,1419l4567,1419,4560,1431,4552,1440,4553,1440,4565,1440,4567,1437,4568,1436,4576,1424,4576,1423,4577,1419xe" filled="t" fillcolor="#000000" stroked="f">
                <v:path arrowok="t"/>
                <v:fill type="solid"/>
              </v:shape>
              <v:shape style="position:absolute;left:4496;top:1359;width:83;height:236" coordorigin="4496,1359" coordsize="83,236" path="m4570,1408l4566,1420,4567,1419,4577,1419,4579,1411,4579,1410,4570,1410,4570,1408xe" filled="t" fillcolor="#000000" stroked="f">
                <v:path arrowok="t"/>
                <v:fill type="solid"/>
              </v:shape>
              <v:shape style="position:absolute;left:4496;top:1359;width:83;height:236" coordorigin="4496,1359" coordsize="83,236" path="m4579,1396l4570,1396,4570,1410,4579,1410,4579,1396xe" filled="t" fillcolor="#000000" stroked="f">
                <v:path arrowok="t"/>
                <v:fill type="solid"/>
              </v:shape>
              <v:shape style="position:absolute;left:4496;top:1359;width:83;height:236" coordorigin="4496,1359" coordsize="83,236" path="m4567,1386l4570,1398,4570,1396,4579,1396,4579,1395,4578,1387,4568,1387,4567,1386xe" filled="t" fillcolor="#000000" stroked="f">
                <v:path arrowok="t"/>
                <v:fill type="solid"/>
              </v:shape>
              <v:shape style="position:absolute;left:4496;top:1359;width:83;height:236" coordorigin="4496,1359" coordsize="83,236" path="m4573,1375l4564,1375,4568,1387,4578,1387,4577,1383,4573,1375xe" filled="t" fillcolor="#000000" stroked="f">
                <v:path arrowok="t"/>
                <v:fill type="solid"/>
              </v:shape>
              <v:shape style="position:absolute;left:4496;top:1359;width:83;height:236" coordorigin="4496,1359" coordsize="83,236" path="m4562,1359l4555,1365,4564,1376,4564,1375,4573,1375,4572,1371,4571,1370,4562,1359xe" filled="t" fillcolor="#000000" stroked="f">
                <v:path arrowok="t"/>
                <v:fill type="solid"/>
              </v:shape>
            </v:group>
            <v:group style="position:absolute;left:4488;top:1591;width:13;height:2" coordorigin="4488,1591" coordsize="13,2">
              <v:shape style="position:absolute;left:4488;top:1591;width:13;height:2" coordorigin="4488,1591" coordsize="13,0" path="m4488,1591l4501,1591e" filled="f" stroked="t" strokeweight=".58004pt" strokecolor="#000000">
                <v:path arrowok="t"/>
              </v:shape>
            </v:group>
            <v:group style="position:absolute;left:4496;top:1586;width:2;height:10" coordorigin="4496,1586" coordsize="2,10">
              <v:shape style="position:absolute;left:4496;top:1586;width:2;height:10" coordorigin="4496,1586" coordsize="0,10" path="m4496,1596l4496,1586e" filled="t" fillcolor="#000000" stroked="f">
                <v:path arrowok="t"/>
                <v:fill type="solid"/>
              </v:shape>
            </v:group>
            <v:group style="position:absolute;left:4493;top:306;width:2;height:780" coordorigin="4493,306" coordsize="2,780">
              <v:shape style="position:absolute;left:4493;top:306;width:2;height:780" coordorigin="4493,306" coordsize="0,780" path="m4493,306l4493,1086e" filled="f" stroked="t" strokeweight=".580pt" strokecolor="#000000">
                <v:path arrowok="t"/>
              </v:shape>
            </v:group>
            <v:group style="position:absolute;left:4984;top:310;width:2;height:770" coordorigin="4984,310" coordsize="2,770">
              <v:shape style="position:absolute;left:4984;top:310;width:2;height:770" coordorigin="4984,310" coordsize="0,770" path="m4984,310l4984,1081e" filled="f" stroked="t" strokeweight=".580pt" strokecolor="#000000">
                <v:path arrowok="t"/>
              </v:shape>
            </v:group>
            <v:group style="position:absolute;left:3253;top:376;width:2;height:1228" coordorigin="3253,376" coordsize="2,1228">
              <v:shape style="position:absolute;left:3253;top:376;width:2;height:1228" coordorigin="3253,376" coordsize="0,1228" path="m3253,376l3253,1604e" filled="f" stroked="t" strokeweight=".580pt" strokecolor="#000000">
                <v:path arrowok="t"/>
              </v:shape>
            </v:group>
            <v:group style="position:absolute;left:3206;top:322;width:97;height:77" coordorigin="3206,322" coordsize="97,77">
              <v:shape style="position:absolute;left:3206;top:322;width:97;height:77" coordorigin="3206,322" coordsize="97,77" path="m3253,322l3212,390,3206,399,3230,393,3256,391,3298,391,3259,332,3253,322xe" filled="t" fillcolor="#000000" stroked="f">
                <v:path arrowok="t"/>
                <v:fill type="solid"/>
              </v:shape>
              <v:shape style="position:absolute;left:3206;top:322;width:97;height:77" coordorigin="3206,322" coordsize="97,77" path="m3298,391l3256,391,3280,393,3304,399,3298,391xe" filled="t" fillcolor="#000000" stroked="f">
                <v:path arrowok="t"/>
                <v:fill type="solid"/>
              </v:shape>
            </v:group>
            <v:group style="position:absolute;left:3253;top:1849;width:2;height:1225" coordorigin="3253,1849" coordsize="2,1225">
              <v:shape style="position:absolute;left:3253;top:1849;width:2;height:1225" coordorigin="3253,1849" coordsize="0,1225" path="m3253,1849l3253,3074e" filled="f" stroked="t" strokeweight=".580pt" strokecolor="#000000">
                <v:path arrowok="t"/>
              </v:shape>
            </v:group>
            <v:group style="position:absolute;left:3206;top:3051;width:97;height:79" coordorigin="3206,3051" coordsize="97,79">
              <v:shape style="position:absolute;left:3206;top:3051;width:97;height:79" coordorigin="3206,3051" coordsize="97,79" path="m3206,3051l3247,3121,3253,3130,3298,3061,3256,3061,3230,3058,3206,3051xe" filled="t" fillcolor="#000000" stroked="f">
                <v:path arrowok="t"/>
                <v:fill type="solid"/>
              </v:shape>
              <v:shape style="position:absolute;left:3206;top:3051;width:97;height:79" coordorigin="3206,3051" coordsize="97,79" path="m3304,3051l3280,3058,3256,3061,3298,3061,3304,3051xe" filled="t" fillcolor="#000000" stroked="f">
                <v:path arrowok="t"/>
                <v:fill type="solid"/>
              </v:shape>
            </v:group>
            <v:group style="position:absolute;left:5491;top:1591;width:10;height:2" coordorigin="5491,1591" coordsize="10,2">
              <v:shape style="position:absolute;left:5491;top:1591;width:10;height:2" coordorigin="5491,1591" coordsize="10,0" path="m5491,1591l5501,1591e" filled="f" stroked="t" strokeweight=".58004pt" strokecolor="#000000">
                <v:path arrowok="t"/>
              </v:shape>
            </v:group>
            <v:group style="position:absolute;left:5413;top:1308;width:84;height:288" coordorigin="5413,1308" coordsize="84,288">
              <v:shape style="position:absolute;left:5413;top:1308;width:84;height:288" coordorigin="5413,1308" coordsize="84,288" path="m5462,1464l5459,1465,5459,1466,5446,1472,5444,1472,5434,1480,5432,1482,5424,1491,5418,1502,5417,1503,5413,1515,5413,1531,5414,1544,5416,1545,5420,1557,5428,1568,5428,1569,5438,1580,5449,1587,5450,1587,5465,1592,5479,1596,5496,1596,5496,1586,5482,1586,5467,1582,5468,1582,5458,1579,5454,1579,5443,1572,5444,1572,5435,1562,5435,1562,5430,1554,5429,1554,5424,1543,5424,1543,5423,1531,5423,1516,5423,1516,5426,1506,5427,1506,5432,1497,5431,1497,5440,1488,5450,1479,5452,1479,5462,1474,5461,1474,5476,1471,5491,1468,5496,1468,5480,1467,5466,1465,5465,1465,5462,1464xe" filled="t" fillcolor="#000000" stroked="f">
                <v:path arrowok="t"/>
                <v:fill type="solid"/>
              </v:shape>
              <v:shape style="position:absolute;left:5413;top:1308;width:84;height:288" coordorigin="5413,1308" coordsize="84,288" path="m5454,1578l5454,1579,5458,1579,5454,1578xe" filled="t" fillcolor="#000000" stroked="f">
                <v:path arrowok="t"/>
                <v:fill type="solid"/>
              </v:shape>
              <v:shape style="position:absolute;left:5413;top:1308;width:84;height:288" coordorigin="5413,1308" coordsize="84,288" path="m5435,1562l5435,1562,5436,1563,5435,1562xe" filled="t" fillcolor="#000000" stroked="f">
                <v:path arrowok="t"/>
                <v:fill type="solid"/>
              </v:shape>
              <v:shape style="position:absolute;left:5413;top:1308;width:84;height:288" coordorigin="5413,1308" coordsize="84,288" path="m5429,1552l5429,1554,5430,1554,5429,1552xe" filled="t" fillcolor="#000000" stroked="f">
                <v:path arrowok="t"/>
                <v:fill type="solid"/>
              </v:shape>
              <v:shape style="position:absolute;left:5413;top:1308;width:84;height:288" coordorigin="5413,1308" coordsize="84,288" path="m5424,1542l5424,1543,5424,1543,5424,1542xe" filled="t" fillcolor="#000000" stroked="f">
                <v:path arrowok="t"/>
                <v:fill type="solid"/>
              </v:shape>
              <v:shape style="position:absolute;left:5413;top:1308;width:84;height:288" coordorigin="5413,1308" coordsize="84,288" path="m5423,1516l5423,1516,5423,1518,5423,1516xe" filled="t" fillcolor="#000000" stroked="f">
                <v:path arrowok="t"/>
                <v:fill type="solid"/>
              </v:shape>
              <v:shape style="position:absolute;left:5413;top:1308;width:84;height:288" coordorigin="5413,1308" coordsize="84,288" path="m5427,1506l5426,1506,5426,1507,5427,1506xe" filled="t" fillcolor="#000000" stroked="f">
                <v:path arrowok="t"/>
                <v:fill type="solid"/>
              </v:shape>
              <v:shape style="position:absolute;left:5413;top:1308;width:84;height:288" coordorigin="5413,1308" coordsize="84,288" path="m5432,1496l5431,1497,5432,1497,5432,1496xe" filled="t" fillcolor="#000000" stroked="f">
                <v:path arrowok="t"/>
                <v:fill type="solid"/>
              </v:shape>
              <v:shape style="position:absolute;left:5413;top:1308;width:84;height:288" coordorigin="5413,1308" coordsize="84,288" path="m5452,1479l5450,1479,5449,1480,5452,1479xe" filled="t" fillcolor="#000000" stroked="f">
                <v:path arrowok="t"/>
                <v:fill type="solid"/>
              </v:shape>
              <v:shape style="position:absolute;left:5413;top:1308;width:84;height:288" coordorigin="5413,1308" coordsize="84,288" path="m5496,1459l5490,1459,5474,1461,5473,1461,5462,1464,5465,1465,5466,1465,5480,1467,5496,1468,5496,1459xe" filled="t" fillcolor="#000000" stroked="f">
                <v:path arrowok="t"/>
                <v:fill type="solid"/>
              </v:shape>
              <v:shape style="position:absolute;left:5413;top:1308;width:84;height:288" coordorigin="5413,1308" coordsize="84,288" path="m5497,1459l5496,1459,5496,1468,5497,1459xe" filled="t" fillcolor="#000000" stroked="f">
                <v:path arrowok="t"/>
                <v:fill type="solid"/>
              </v:shape>
              <v:shape style="position:absolute;left:5413;top:1308;width:84;height:288" coordorigin="5413,1308" coordsize="84,288" path="m5462,1337l5459,1338,5459,1339,5446,1345,5444,1345,5434,1353,5432,1354,5424,1364,5418,1375,5417,1376,5413,1388,5413,1404,5414,1417,5416,1418,5420,1430,5428,1441,5429,1442,5438,1450,5449,1459,5450,1460,5462,1464,5473,1461,5474,1461,5490,1459,5497,1459,5482,1458,5467,1455,5468,1455,5458,1452,5455,1452,5444,1443,5436,1436,5435,1435,5435,1435,5430,1426,5429,1426,5424,1416,5424,1416,5423,1404,5423,1389,5423,1389,5426,1378,5427,1378,5432,1370,5431,1370,5440,1360,5450,1352,5452,1352,5462,1347,5477,1342,5476,1342,5491,1341,5496,1341,5480,1340,5466,1338,5465,1338,5462,1337xe" filled="t" fillcolor="#000000" stroked="f">
                <v:path arrowok="t"/>
                <v:fill type="solid"/>
              </v:shape>
              <v:shape style="position:absolute;left:5413;top:1308;width:84;height:288" coordorigin="5413,1308" coordsize="84,288" path="m5454,1450l5455,1452,5458,1452,5454,1450xe" filled="t" fillcolor="#000000" stroked="f">
                <v:path arrowok="t"/>
                <v:fill type="solid"/>
              </v:shape>
              <v:shape style="position:absolute;left:5413;top:1308;width:84;height:288" coordorigin="5413,1308" coordsize="84,288" path="m5435,1435l5436,1436,5436,1436,5435,1435xe" filled="t" fillcolor="#000000" stroked="f">
                <v:path arrowok="t"/>
                <v:fill type="solid"/>
              </v:shape>
              <v:shape style="position:absolute;left:5413;top:1308;width:84;height:288" coordorigin="5413,1308" coordsize="84,288" path="m5436,1436l5436,1436,5436,1436xe" filled="t" fillcolor="#000000" stroked="f">
                <v:path arrowok="t"/>
                <v:fill type="solid"/>
              </v:shape>
              <v:shape style="position:absolute;left:5413;top:1308;width:84;height:288" coordorigin="5413,1308" coordsize="84,288" path="m5435,1435l5435,1435,5436,1436,5435,1435xe" filled="t" fillcolor="#000000" stroked="f">
                <v:path arrowok="t"/>
                <v:fill type="solid"/>
              </v:shape>
              <v:shape style="position:absolute;left:5413;top:1308;width:84;height:288" coordorigin="5413,1308" coordsize="84,288" path="m5429,1425l5429,1426,5430,1426,5429,1425xe" filled="t" fillcolor="#000000" stroked="f">
                <v:path arrowok="t"/>
                <v:fill type="solid"/>
              </v:shape>
              <v:shape style="position:absolute;left:5413;top:1308;width:84;height:288" coordorigin="5413,1308" coordsize="84,288" path="m5424,1414l5424,1416,5424,1416,5424,1414xe" filled="t" fillcolor="#000000" stroked="f">
                <v:path arrowok="t"/>
                <v:fill type="solid"/>
              </v:shape>
              <v:shape style="position:absolute;left:5413;top:1308;width:84;height:288" coordorigin="5413,1308" coordsize="84,288" path="m5423,1389l5423,1389,5423,1390,5423,1389xe" filled="t" fillcolor="#000000" stroked="f">
                <v:path arrowok="t"/>
                <v:fill type="solid"/>
              </v:shape>
              <v:shape style="position:absolute;left:5413;top:1308;width:84;height:288" coordorigin="5413,1308" coordsize="84,288" path="m5427,1378l5426,1378,5426,1380,5427,1378xe" filled="t" fillcolor="#000000" stroked="f">
                <v:path arrowok="t"/>
                <v:fill type="solid"/>
              </v:shape>
              <v:shape style="position:absolute;left:5413;top:1308;width:84;height:288" coordorigin="5413,1308" coordsize="84,288" path="m5432,1369l5431,1370,5432,1370,5432,1369xe" filled="t" fillcolor="#000000" stroked="f">
                <v:path arrowok="t"/>
                <v:fill type="solid"/>
              </v:shape>
              <v:shape style="position:absolute;left:5413;top:1308;width:84;height:288" coordorigin="5413,1308" coordsize="84,288" path="m5452,1352l5450,1352,5449,1353,5452,1352xe" filled="t" fillcolor="#000000" stroked="f">
                <v:path arrowok="t"/>
                <v:fill type="solid"/>
              </v:shape>
              <v:shape style="position:absolute;left:5413;top:1308;width:84;height:288" coordorigin="5413,1308" coordsize="84,288" path="m5496,1332l5490,1332,5474,1333,5473,1333,5462,1337,5465,1338,5466,1338,5480,1340,5496,1341,5496,1332xe" filled="t" fillcolor="#000000" stroked="f">
                <v:path arrowok="t"/>
                <v:fill type="solid"/>
              </v:shape>
              <v:shape style="position:absolute;left:5413;top:1308;width:84;height:288" coordorigin="5413,1308" coordsize="84,288" path="m5436,1308l5428,1312,5428,1314,5438,1324,5449,1332,5496,1332,5496,1341,5497,1332,5482,1330,5474,1329,5468,1329,5454,1323,5443,1316,5444,1316,5436,1308xe" filled="t" fillcolor="#000000" stroked="f">
                <v:path arrowok="t"/>
                <v:fill type="solid"/>
              </v:shape>
              <v:shape style="position:absolute;left:5413;top:1308;width:84;height:288" coordorigin="5413,1308" coordsize="84,288" path="m5490,1332l5450,1332,5462,1337,5473,1333,5474,1333,5490,1332xe" filled="t" fillcolor="#000000" stroked="f">
                <v:path arrowok="t"/>
                <v:fill type="solid"/>
              </v:shape>
              <v:shape style="position:absolute;left:5413;top:1308;width:84;height:288" coordorigin="5413,1308" coordsize="84,288" path="m5467,1328l5468,1329,5474,1329,5467,1328xe" filled="t" fillcolor="#000000" stroked="f">
                <v:path arrowok="t"/>
                <v:fill type="solid"/>
              </v:shape>
            </v:group>
            <v:group style="position:absolute;left:5413;top:1076;width:83;height:236" coordorigin="5413,1076" coordsize="83,236">
              <v:shape style="position:absolute;left:5413;top:1076;width:83;height:236" coordorigin="5413,1076" coordsize="83,236" path="m5462,1208l5459,1209,5458,1210,5444,1218,5434,1225,5432,1226,5424,1236,5418,1246,5417,1248,5413,1260,5413,1275,5414,1288,5416,1290,5420,1302,5428,1312,5436,1308,5430,1298,5429,1298,5424,1287,5424,1287,5423,1275,5423,1261,5423,1261,5426,1250,5427,1250,5432,1242,5431,1242,5439,1233,5440,1232,5440,1232,5449,1226,5462,1219,5461,1219,5476,1215,5491,1213,5479,1213,5465,1209,5462,1208xe" filled="t" fillcolor="#000000" stroked="f">
                <v:path arrowok="t"/>
                <v:fill type="solid"/>
              </v:shape>
              <v:shape style="position:absolute;left:5413;top:1076;width:83;height:236" coordorigin="5413,1076" coordsize="83,236" path="m5429,1297l5429,1298,5430,1298,5429,1297xe" filled="t" fillcolor="#000000" stroked="f">
                <v:path arrowok="t"/>
                <v:fill type="solid"/>
              </v:shape>
              <v:shape style="position:absolute;left:5413;top:1076;width:83;height:236" coordorigin="5413,1076" coordsize="83,236" path="m5424,1286l5424,1287,5424,1287,5424,1286xe" filled="t" fillcolor="#000000" stroked="f">
                <v:path arrowok="t"/>
                <v:fill type="solid"/>
              </v:shape>
              <v:shape style="position:absolute;left:5413;top:1076;width:83;height:236" coordorigin="5413,1076" coordsize="83,236" path="m5423,1261l5423,1261,5423,1262,5423,1261xe" filled="t" fillcolor="#000000" stroked="f">
                <v:path arrowok="t"/>
                <v:fill type="solid"/>
              </v:shape>
              <v:shape style="position:absolute;left:5413;top:1076;width:83;height:236" coordorigin="5413,1076" coordsize="83,236" path="m5427,1250l5426,1250,5426,1251,5427,1250xe" filled="t" fillcolor="#000000" stroked="f">
                <v:path arrowok="t"/>
                <v:fill type="solid"/>
              </v:shape>
              <v:shape style="position:absolute;left:5413;top:1076;width:83;height:236" coordorigin="5413,1076" coordsize="83,236" path="m5432,1240l5431,1242,5432,1242,5432,1240xe" filled="t" fillcolor="#000000" stroked="f">
                <v:path arrowok="t"/>
                <v:fill type="solid"/>
              </v:shape>
              <v:shape style="position:absolute;left:5413;top:1076;width:83;height:236" coordorigin="5413,1076" coordsize="83,236" path="m5440,1232l5438,1233,5439,1233,5440,1232xe" filled="t" fillcolor="#000000" stroked="f">
                <v:path arrowok="t"/>
                <v:fill type="solid"/>
              </v:shape>
              <v:shape style="position:absolute;left:5413;top:1076;width:83;height:236" coordorigin="5413,1076" coordsize="83,236" path="m5439,1233l5438,1233,5439,1233xe" filled="t" fillcolor="#000000" stroked="f">
                <v:path arrowok="t"/>
                <v:fill type="solid"/>
              </v:shape>
              <v:shape style="position:absolute;left:5413;top:1076;width:83;height:236" coordorigin="5413,1076" coordsize="83,236" path="m5440,1232l5440,1232,5439,1233,5440,1232xe" filled="t" fillcolor="#000000" stroked="f">
                <v:path arrowok="t"/>
                <v:fill type="solid"/>
              </v:shape>
              <v:shape style="position:absolute;left:5413;top:1076;width:83;height:236" coordorigin="5413,1076" coordsize="83,236" path="m5496,1203l5490,1203,5474,1206,5473,1206,5462,1208,5465,1209,5479,1213,5496,1213,5496,1203xe" filled="t" fillcolor="#000000" stroked="f">
                <v:path arrowok="t"/>
                <v:fill type="solid"/>
              </v:shape>
              <v:shape style="position:absolute;left:5413;top:1076;width:83;height:236" coordorigin="5413,1076" coordsize="83,236" path="m5496,1076l5490,1076,5474,1078,5473,1078,5459,1082,5459,1083,5446,1089,5444,1089,5434,1098,5432,1099,5424,1108,5418,1119,5417,1120,5413,1132,5413,1148,5414,1161,5416,1162,5420,1174,5428,1185,5428,1186,5438,1197,5449,1204,5450,1204,5462,1208,5473,1206,5474,1206,5490,1203,5482,1203,5467,1200,5468,1200,5458,1196,5454,1196,5443,1189,5444,1189,5435,1179,5435,1179,5430,1171,5429,1171,5424,1160,5424,1160,5423,1148,5423,1134,5423,1134,5426,1123,5427,1123,5432,1114,5431,1114,5440,1105,5450,1096,5452,1096,5462,1092,5461,1092,5476,1088,5491,1086,5496,1086,5496,1076xe" filled="t" fillcolor="#000000" stroked="f">
                <v:path arrowok="t"/>
                <v:fill type="solid"/>
              </v:shape>
              <v:shape style="position:absolute;left:5413;top:1076;width:83;height:236" coordorigin="5413,1076" coordsize="83,236" path="m5454,1195l5454,1196,5458,1196,5454,1195xe" filled="t" fillcolor="#000000" stroked="f">
                <v:path arrowok="t"/>
                <v:fill type="solid"/>
              </v:shape>
              <v:shape style="position:absolute;left:5413;top:1076;width:83;height:236" coordorigin="5413,1076" coordsize="83,236" path="m5435,1179l5435,1179,5436,1180,5435,1179xe" filled="t" fillcolor="#000000" stroked="f">
                <v:path arrowok="t"/>
                <v:fill type="solid"/>
              </v:shape>
              <v:shape style="position:absolute;left:5413;top:1076;width:83;height:236" coordorigin="5413,1076" coordsize="83,236" path="m5429,1170l5429,1171,5430,1171,5429,1170xe" filled="t" fillcolor="#000000" stroked="f">
                <v:path arrowok="t"/>
                <v:fill type="solid"/>
              </v:shape>
              <v:shape style="position:absolute;left:5413;top:1076;width:83;height:236" coordorigin="5413,1076" coordsize="83,236" path="m5424,1159l5424,1160,5424,1160,5424,1159xe" filled="t" fillcolor="#000000" stroked="f">
                <v:path arrowok="t"/>
                <v:fill type="solid"/>
              </v:shape>
              <v:shape style="position:absolute;left:5413;top:1076;width:83;height:236" coordorigin="5413,1076" coordsize="83,236" path="m5423,1134l5423,1134,5423,1135,5423,1134xe" filled="t" fillcolor="#000000" stroked="f">
                <v:path arrowok="t"/>
                <v:fill type="solid"/>
              </v:shape>
              <v:shape style="position:absolute;left:5413;top:1076;width:83;height:236" coordorigin="5413,1076" coordsize="83,236" path="m5427,1123l5426,1123,5426,1124,5427,1123xe" filled="t" fillcolor="#000000" stroked="f">
                <v:path arrowok="t"/>
                <v:fill type="solid"/>
              </v:shape>
              <v:shape style="position:absolute;left:5413;top:1076;width:83;height:236" coordorigin="5413,1076" coordsize="83,236" path="m5432,1113l5431,1114,5432,1114,5432,1113xe" filled="t" fillcolor="#000000" stroked="f">
                <v:path arrowok="t"/>
                <v:fill type="solid"/>
              </v:shape>
              <v:shape style="position:absolute;left:5413;top:1076;width:83;height:236" coordorigin="5413,1076" coordsize="83,236" path="m5452,1096l5450,1096,5449,1098,5452,1096xe" filled="t" fillcolor="#000000" stroked="f">
                <v:path arrowok="t"/>
                <v:fill type="solid"/>
              </v:shape>
            </v:group>
            <v:group style="position:absolute;left:5491;top:1081;width:10;height:2" coordorigin="5491,1081" coordsize="10,2">
              <v:shape style="position:absolute;left:5491;top:1081;width:10;height:2" coordorigin="5491,1081" coordsize="10,0" path="m5491,1081l5501,1081e" filled="f" stroked="t" strokeweight=".579980pt" strokecolor="#000000">
                <v:path arrowok="t"/>
              </v:shape>
            </v:group>
            <v:group style="position:absolute;left:5496;top:1076;width:2;height:10" coordorigin="5496,1076" coordsize="2,10">
              <v:shape style="position:absolute;left:5496;top:1076;width:2;height:10" coordorigin="5496,1076" coordsize="0,10" path="m5496,1086l5496,1076e" filled="t" fillcolor="#000000" stroked="f">
                <v:path arrowok="t"/>
                <v:fill type="solid"/>
              </v:shape>
            </v:group>
            <v:group style="position:absolute;left:5491;top:1591;width:10;height:2" coordorigin="5491,1591" coordsize="10,2">
              <v:shape style="position:absolute;left:5491;top:1591;width:10;height:2" coordorigin="5491,1591" coordsize="10,0" path="m5491,1591l5501,1591,5491,1591xe" filled="t" fillcolor="#000000" stroked="f">
                <v:path arrowok="t"/>
                <v:fill type="solid"/>
              </v:shape>
            </v:group>
            <v:group style="position:absolute;left:5491;top:1081;width:10;height:2" coordorigin="5491,1081" coordsize="10,2">
              <v:shape style="position:absolute;left:5491;top:1081;width:10;height:2" coordorigin="5491,1081" coordsize="10,0" path="m5491,1081l5501,1081,5491,1081xe" filled="t" fillcolor="#000000" stroked="f">
                <v:path arrowok="t"/>
                <v:fill type="solid"/>
              </v:shape>
            </v:group>
            <v:group style="position:absolute;left:5491;top:952;width:1819;height:2" coordorigin="5491,952" coordsize="1819,2">
              <v:shape style="position:absolute;left:5491;top:952;width:1819;height:2" coordorigin="5491,952" coordsize="1819,0" path="m5491,952l7310,952e" filled="f" stroked="t" strokeweight=".57999pt" strokecolor="#000000">
                <v:path arrowok="t"/>
              </v:shape>
            </v:group>
            <v:group style="position:absolute;left:5496;top:952;width:2;height:133" coordorigin="5496,952" coordsize="2,133">
              <v:shape style="position:absolute;left:5496;top:952;width:2;height:133" coordorigin="5496,952" coordsize="0,133" path="m5496,952l5496,1086e" filled="f" stroked="t" strokeweight=".58001pt" strokecolor="#000000">
                <v:path arrowok="t"/>
              </v:shape>
            </v:group>
            <v:group style="position:absolute;left:5496;top:1591;width:2;height:132" coordorigin="5496,1591" coordsize="2,132">
              <v:shape style="position:absolute;left:5496;top:1591;width:2;height:132" coordorigin="5496,1591" coordsize="0,132" path="m5496,1591l5496,1723e" filled="f" stroked="t" strokeweight=".58001pt" strokecolor="#000000">
                <v:path arrowok="t"/>
              </v:shape>
            </v:group>
            <v:group style="position:absolute;left:5491;top:1718;width:3077;height:2" coordorigin="5491,1718" coordsize="3077,2">
              <v:shape style="position:absolute;left:5491;top:1718;width:3077;height:2" coordorigin="5491,1718" coordsize="3077,0" path="m5491,1718l8568,1718e" filled="f" stroked="t" strokeweight=".58004pt" strokecolor="#000000">
                <v:path arrowok="t"/>
              </v:shape>
            </v:group>
            <v:group style="position:absolute;left:6144;top:873;width:196;height:158" coordorigin="6144,873" coordsize="196,158">
              <v:shape style="position:absolute;left:6144;top:873;width:196;height:158" coordorigin="6144,873" coordsize="196,158" path="m6144,873l6144,1032,6340,952,6144,873xe" filled="t" fillcolor="#FFFDFF" stroked="f">
                <v:path arrowok="t"/>
                <v:fill type="solid"/>
              </v:shape>
            </v:group>
            <v:group style="position:absolute;left:6139;top:868;width:10;height:5" coordorigin="6139,868" coordsize="10,5">
              <v:shape style="position:absolute;left:6139;top:868;width:10;height:5" coordorigin="6139,868" coordsize="10,5" path="m6139,871l6149,871e" filled="f" stroked="t" strokeweight=".33999pt" strokecolor="#000000">
                <v:path arrowok="t"/>
              </v:shape>
            </v:group>
            <v:group style="position:absolute;left:6139;top:873;width:10;height:166" coordorigin="6139,873" coordsize="10,166">
              <v:shape style="position:absolute;left:6139;top:873;width:10;height:166" coordorigin="6139,873" coordsize="10,166" path="m6149,873l6139,873,6139,1039,6146,1036,6149,1032,6149,873xe" filled="t" fillcolor="#000000" stroked="f">
                <v:path arrowok="t"/>
                <v:fill type="solid"/>
              </v:shape>
            </v:group>
            <v:group style="position:absolute;left:6143;top:949;width:211;height:88" coordorigin="6143,949" coordsize="211,88">
              <v:shape style="position:absolute;left:6143;top:949;width:211;height:88" coordorigin="6143,949" coordsize="211,88" path="m6342,949l6338,949,6143,1028,6146,1036,6342,957,6354,954,6342,949xe" filled="t" fillcolor="#000000" stroked="f">
                <v:path arrowok="t"/>
                <v:fill type="solid"/>
              </v:shape>
            </v:group>
            <v:group style="position:absolute;left:6139;top:868;width:7;height:10" coordorigin="6139,868" coordsize="7,10">
              <v:shape style="position:absolute;left:6139;top:868;width:7;height:10" coordorigin="6139,868" coordsize="7,10" path="m6143,868l6139,877,6143,878,6146,870,6143,868xe" filled="t" fillcolor="#000000" stroked="f">
                <v:path arrowok="t"/>
                <v:fill type="solid"/>
              </v:shape>
            </v:group>
            <v:group style="position:absolute;left:6143;top:870;width:199;height:88" coordorigin="6143,870" coordsize="199,88">
              <v:shape style="position:absolute;left:6143;top:870;width:199;height:88" coordorigin="6143,870" coordsize="199,88" path="m6146,870l6143,878,6338,957,6342,949,6146,870xe" filled="t" fillcolor="#000000" stroked="f">
                <v:path arrowok="t"/>
                <v:fill type="solid"/>
              </v:shape>
            </v:group>
            <v:group style="position:absolute;left:6340;top:864;width:2;height:173" coordorigin="6340,864" coordsize="2,173">
              <v:shape style="position:absolute;left:6340;top:864;width:2;height:173" coordorigin="6340,864" coordsize="0,173" path="m6340,864l6340,1036e" filled="f" stroked="t" strokeweight=".58001pt" strokecolor="#000000">
                <v:path arrowok="t"/>
              </v:shape>
            </v:group>
            <v:group style="position:absolute;left:6829;top:1464;width:10;height:2" coordorigin="6829,1464" coordsize="10,2">
              <v:shape style="position:absolute;left:6829;top:1464;width:10;height:2" coordorigin="6829,1464" coordsize="10,0" path="m6829,1464l6839,1464e" filled="f" stroked="t" strokeweight=".57999pt" strokecolor="#000000">
                <v:path arrowok="t"/>
              </v:shape>
            </v:group>
            <v:group style="position:absolute;left:6834;top:948;width:2;height:775" coordorigin="6834,948" coordsize="2,775">
              <v:shape style="position:absolute;left:6834;top:948;width:2;height:775" coordorigin="6834,948" coordsize="0,775" path="m6834,948l6834,1723e" filled="f" stroked="t" strokeweight=".58001pt" strokecolor="#000000">
                <v:path arrowok="t"/>
              </v:shape>
            </v:group>
            <v:group style="position:absolute;left:6733;top:1224;width:198;height:161" coordorigin="6733,1224" coordsize="198,161">
              <v:shape style="position:absolute;left:6733;top:1224;width:198;height:161" coordorigin="6733,1224" coordsize="198,161" path="m6834,1224l6733,1384,6931,1384,6834,1224xe" filled="t" fillcolor="#FFFDFF" stroked="f">
                <v:path arrowok="t"/>
                <v:fill type="solid"/>
              </v:shape>
            </v:group>
            <v:group style="position:absolute;left:6728;top:1380;width:5;height:10" coordorigin="6728,1380" coordsize="5,10">
              <v:shape style="position:absolute;left:6728;top:1380;width:5;height:10" coordorigin="6728,1380" coordsize="5,10" path="m6728,1384l6733,1384e" filled="f" stroked="t" strokeweight=".58004pt" strokecolor="#000000">
                <v:path arrowok="t"/>
              </v:shape>
            </v:group>
            <v:group style="position:absolute;left:6733;top:1380;width:208;height:10" coordorigin="6733,1380" coordsize="208,10">
              <v:shape style="position:absolute;left:6733;top:1380;width:208;height:10" coordorigin="6733,1380" coordsize="208,10" path="m6931,1380l6733,1380,6733,1389,6941,1389,6936,1382,6931,1380xe" filled="t" fillcolor="#000000" stroked="f">
                <v:path arrowok="t"/>
                <v:fill type="solid"/>
              </v:shape>
            </v:group>
            <v:group style="position:absolute;left:6830;top:1214;width:106;height:173" coordorigin="6830,1214" coordsize="106,173">
              <v:shape style="position:absolute;left:6830;top:1214;width:106;height:173" coordorigin="6830,1214" coordsize="106,173" path="m6835,1214l6830,1221,6830,1226,6928,1387,6936,1382,6839,1221,6835,1214xe" filled="t" fillcolor="#000000" stroked="f">
                <v:path arrowok="t"/>
                <v:fill type="solid"/>
              </v:shape>
            </v:group>
            <v:group style="position:absolute;left:6727;top:1382;width:11;height:8" coordorigin="6727,1382" coordsize="11,8">
              <v:shape style="position:absolute;left:6727;top:1382;width:11;height:8" coordorigin="6727,1382" coordsize="11,8" path="m6730,1382l6727,1386,6736,1390,6738,1387,6730,1382xe" filled="t" fillcolor="#000000" stroked="f">
                <v:path arrowok="t"/>
                <v:fill type="solid"/>
              </v:shape>
            </v:group>
            <v:group style="position:absolute;left:6730;top:1221;width:109;height:166" coordorigin="6730,1221" coordsize="109,166">
              <v:shape style="position:absolute;left:6730;top:1221;width:109;height:166" coordorigin="6730,1221" coordsize="109,166" path="m6830,1221l6730,1382,6738,1387,6839,1226,6830,1221xe" filled="t" fillcolor="#000000" stroked="f">
                <v:path arrowok="t"/>
                <v:fill type="solid"/>
              </v:shape>
            </v:group>
            <v:group style="position:absolute;left:6728;top:1224;width:208;height:2" coordorigin="6728,1224" coordsize="208,2">
              <v:shape style="position:absolute;left:6728;top:1224;width:208;height:2" coordorigin="6728,1224" coordsize="208,0" path="m6728,1224l6936,1224e" filled="f" stroked="t" strokeweight=".579980pt" strokecolor="#000000">
                <v:path arrowok="t"/>
              </v:shape>
            </v:group>
            <v:group style="position:absolute;left:7301;top:952;width:10;height:5" coordorigin="7301,952" coordsize="10,5">
              <v:shape style="position:absolute;left:7301;top:952;width:10;height:5" coordorigin="7301,952" coordsize="10,5" path="m7301,955l7310,955e" filled="f" stroked="t" strokeweight=".33999pt" strokecolor="#000000">
                <v:path arrowok="t"/>
              </v:shape>
            </v:group>
            <v:group style="position:absolute;left:7301;top:884;width:353;height:68" coordorigin="7301,884" coordsize="353,68">
              <v:shape style="position:absolute;left:7301;top:884;width:353;height:68" coordorigin="7301,884" coordsize="353,68" path="m7397,884l7381,884,7366,886,7364,886,7349,891,7349,892,7336,898,7334,898,7324,906,7322,906,7313,915,7313,916,7306,927,7304,928,7301,939,7301,952,7310,952,7310,940,7311,940,7314,932,7320,922,7320,922,7330,913,7330,913,7339,907,7352,901,7351,901,7367,896,7382,894,7427,894,7427,892,7412,888,7411,888,7397,884xe" filled="t" fillcolor="#000000" stroked="f">
                <v:path arrowok="t"/>
                <v:fill type="solid"/>
              </v:shape>
              <v:shape style="position:absolute;left:7301;top:884;width:353;height:68" coordorigin="7301,884" coordsize="353,68" path="m7462,928l7462,928,7458,939,7458,952,7468,952,7468,946,7465,934,7465,933,7462,928xe" filled="t" fillcolor="#000000" stroked="f">
                <v:path arrowok="t"/>
                <v:fill type="solid"/>
              </v:shape>
              <v:shape style="position:absolute;left:7301;top:884;width:353;height:68" coordorigin="7301,884" coordsize="353,68" path="m7621,930l7616,939,7615,940,7615,952,7625,952,7625,946,7622,934,7622,933,7621,930xe" filled="t" fillcolor="#000000" stroked="f">
                <v:path arrowok="t"/>
                <v:fill type="solid"/>
              </v:shape>
              <v:shape style="position:absolute;left:7301;top:884;width:353;height:68" coordorigin="7301,884" coordsize="353,68" path="m7456,937l7458,949,7458,939,7458,938,7457,938,7456,937xe" filled="t" fillcolor="#000000" stroked="f">
                <v:path arrowok="t"/>
                <v:fill type="solid"/>
              </v:shape>
              <v:shape style="position:absolute;left:7301;top:884;width:353;height:68" coordorigin="7301,884" coordsize="353,68" path="m7613,937l7615,949,7615,940,7616,939,7617,938,7614,938,7613,937xe" filled="t" fillcolor="#000000" stroked="f">
                <v:path arrowok="t"/>
                <v:fill type="solid"/>
              </v:shape>
              <v:shape style="position:absolute;left:7301;top:884;width:353;height:68" coordorigin="7301,884" coordsize="353,68" path="m7554,884l7538,884,7522,886,7520,886,7506,891,7506,892,7493,898,7492,898,7481,906,7480,906,7470,915,7470,916,7463,927,7462,928,7465,933,7465,934,7468,946,7468,940,7468,940,7471,932,7478,922,7477,922,7487,913,7487,913,7496,907,7510,901,7524,896,7523,896,7540,894,7584,894,7584,892,7571,888,7570,888,7554,884xe" filled="t" fillcolor="#000000" stroked="f">
                <v:path arrowok="t"/>
                <v:fill type="solid"/>
              </v:shape>
              <v:shape style="position:absolute;left:7301;top:884;width:353;height:68" coordorigin="7301,884" coordsize="353,68" path="m7650,898l7649,898,7638,906,7637,906,7627,915,7627,916,7621,927,7621,928,7621,930,7622,933,7622,934,7625,946,7625,940,7626,940,7630,932,7635,922,7634,922,7644,913,7645,913,7654,907,7650,898xe" filled="t" fillcolor="#000000" stroked="f">
                <v:path arrowok="t"/>
                <v:fill type="solid"/>
              </v:shape>
              <v:shape style="position:absolute;left:7301;top:884;width:353;height:68" coordorigin="7301,884" coordsize="353,68" path="m7311,940l7310,940,7310,943,7311,940xe" filled="t" fillcolor="#000000" stroked="f">
                <v:path arrowok="t"/>
                <v:fill type="solid"/>
              </v:shape>
              <v:shape style="position:absolute;left:7301;top:884;width:353;height:68" coordorigin="7301,884" coordsize="353,68" path="m7468,940l7468,940,7468,943,7468,940xe" filled="t" fillcolor="#000000" stroked="f">
                <v:path arrowok="t"/>
                <v:fill type="solid"/>
              </v:shape>
              <v:shape style="position:absolute;left:7301;top:884;width:353;height:68" coordorigin="7301,884" coordsize="353,68" path="m7626,940l7625,940,7625,943,7626,940xe" filled="t" fillcolor="#000000" stroked="f">
                <v:path arrowok="t"/>
                <v:fill type="solid"/>
              </v:shape>
              <v:shape style="position:absolute;left:7301;top:884;width:353;height:68" coordorigin="7301,884" coordsize="353,68" path="m7462,926l7451,926,7457,938,7458,938,7462,928,7462,928,7462,926xe" filled="t" fillcolor="#000000" stroked="f">
                <v:path arrowok="t"/>
                <v:fill type="solid"/>
              </v:shape>
              <v:shape style="position:absolute;left:7301;top:884;width:353;height:68" coordorigin="7301,884" coordsize="353,68" path="m7619,926l7608,926,7614,938,7617,938,7621,930,7619,926xe" filled="t" fillcolor="#000000" stroked="f">
                <v:path arrowok="t"/>
                <v:fill type="solid"/>
              </v:shape>
              <v:shape style="position:absolute;left:7301;top:884;width:353;height:68" coordorigin="7301,884" coordsize="353,68" path="m7447,908l7433,908,7442,918,7451,927,7451,926,7462,926,7459,921,7458,921,7450,912,7450,910,7447,908xe" filled="t" fillcolor="#000000" stroked="f">
                <v:path arrowok="t"/>
                <v:fill type="solid"/>
              </v:shape>
              <v:shape style="position:absolute;left:7301;top:884;width:353;height:68" coordorigin="7301,884" coordsize="353,68" path="m7604,908l7590,908,7600,918,7608,927,7608,926,7619,926,7616,921,7615,921,7607,912,7607,910,7604,908xe" filled="t" fillcolor="#000000" stroked="f">
                <v:path arrowok="t"/>
                <v:fill type="solid"/>
              </v:shape>
              <v:shape style="position:absolute;left:7301;top:884;width:353;height:68" coordorigin="7301,884" coordsize="353,68" path="m7321,921l7320,922,7320,922,7321,921xe" filled="t" fillcolor="#000000" stroked="f">
                <v:path arrowok="t"/>
                <v:fill type="solid"/>
              </v:shape>
              <v:shape style="position:absolute;left:7301;top:884;width:353;height:68" coordorigin="7301,884" coordsize="353,68" path="m7478,921l7477,922,7478,922,7478,921xe" filled="t" fillcolor="#000000" stroked="f">
                <v:path arrowok="t"/>
                <v:fill type="solid"/>
              </v:shape>
              <v:shape style="position:absolute;left:7301;top:884;width:353;height:68" coordorigin="7301,884" coordsize="353,68" path="m7636,921l7634,922,7635,922,7636,921xe" filled="t" fillcolor="#000000" stroked="f">
                <v:path arrowok="t"/>
                <v:fill type="solid"/>
              </v:shape>
              <v:shape style="position:absolute;left:7301;top:884;width:353;height:68" coordorigin="7301,884" coordsize="353,68" path="m7330,913l7330,913,7328,914,7330,913xe" filled="t" fillcolor="#000000" stroked="f">
                <v:path arrowok="t"/>
                <v:fill type="solid"/>
              </v:shape>
              <v:shape style="position:absolute;left:7301;top:884;width:353;height:68" coordorigin="7301,884" coordsize="353,68" path="m7487,913l7487,913,7486,914,7487,913xe" filled="t" fillcolor="#000000" stroked="f">
                <v:path arrowok="t"/>
                <v:fill type="solid"/>
              </v:shape>
              <v:shape style="position:absolute;left:7301;top:884;width:353;height:68" coordorigin="7301,884" coordsize="353,68" path="m7645,913l7644,913,7643,914,7645,913xe" filled="t" fillcolor="#000000" stroked="f">
                <v:path arrowok="t"/>
                <v:fill type="solid"/>
              </v:shape>
              <v:shape style="position:absolute;left:7301;top:884;width:353;height:68" coordorigin="7301,884" coordsize="353,68" path="m7427,894l7394,894,7409,897,7423,902,7422,902,7434,909,7433,908,7447,908,7440,901,7439,901,7427,894xe" filled="t" fillcolor="#000000" stroked="f">
                <v:path arrowok="t"/>
                <v:fill type="solid"/>
              </v:shape>
              <v:shape style="position:absolute;left:7301;top:884;width:353;height:68" coordorigin="7301,884" coordsize="353,68" path="m7584,894l7552,894,7567,897,7580,902,7579,902,7591,909,7590,908,7604,908,7597,901,7596,901,7584,894xe" filled="t" fillcolor="#000000" stroked="f">
                <v:path arrowok="t"/>
                <v:fill type="solid"/>
              </v:shape>
            </v:group>
            <v:group style="position:absolute;left:7650;top:884;width:913;height:73" coordorigin="7650,884" coordsize="913,73">
              <v:shape style="position:absolute;left:7650;top:884;width:913;height:73" coordorigin="7650,884" coordsize="913,73" path="m7934,948l7930,948,7930,952,7934,957,8563,957,8563,952,7939,952,7934,948xe" filled="t" fillcolor="#000000" stroked="f">
                <v:path arrowok="t"/>
                <v:fill type="solid"/>
              </v:shape>
              <v:shape style="position:absolute;left:7650;top:884;width:913;height:73" coordorigin="7650,884" coordsize="913,73" path="m7777,928l7774,939,7773,942,7772,952,7782,954,7782,946,7780,934,7780,933,7777,928xe" filled="t" fillcolor="#000000" stroked="f">
                <v:path arrowok="t"/>
                <v:fill type="solid"/>
              </v:shape>
              <v:shape style="position:absolute;left:7650;top:884;width:913;height:73" coordorigin="7650,884" coordsize="913,73" path="m7773,948l7772,948,7772,952,7773,948xe" filled="t" fillcolor="#000000" stroked="f">
                <v:path arrowok="t"/>
                <v:fill type="solid"/>
              </v:shape>
              <v:shape style="position:absolute;left:7650;top:884;width:913;height:73" coordorigin="7650,884" coordsize="913,73" path="m7870,884l7853,884,7837,886,7836,886,7820,891,7820,892,7807,898,7806,898,7795,906,7794,906,7784,915,7784,916,7778,927,7777,928,7780,933,7780,934,7782,946,7782,952,7783,942,7784,942,7787,932,7792,922,7792,922,7801,913,7802,913,7811,907,7824,901,7823,901,7838,896,7854,894,7898,894,7898,892,7885,888,7884,888,7870,884xe" filled="t" fillcolor="#000000" stroked="f">
                <v:path arrowok="t"/>
                <v:fill type="solid"/>
              </v:shape>
              <v:shape style="position:absolute;left:7650;top:884;width:913;height:73" coordorigin="7650,884" coordsize="913,73" path="m7939,948l7934,948,7939,952,7939,948xe" filled="t" fillcolor="#000000" stroked="f">
                <v:path arrowok="t"/>
                <v:fill type="solid"/>
              </v:shape>
              <v:shape style="position:absolute;left:7650;top:884;width:913;height:73" coordorigin="7650,884" coordsize="913,73" path="m8563,948l7939,948,7939,952,8563,952,8563,948xe" filled="t" fillcolor="#000000" stroked="f">
                <v:path arrowok="t"/>
                <v:fill type="solid"/>
              </v:shape>
              <v:shape style="position:absolute;left:7650;top:884;width:913;height:73" coordorigin="7650,884" coordsize="913,73" path="m7770,937l7772,949,7772,948,7773,948,7773,942,7774,939,7774,938,7771,938,7770,937xe" filled="t" fillcolor="#000000" stroked="f">
                <v:path arrowok="t"/>
                <v:fill type="solid"/>
              </v:shape>
              <v:shape style="position:absolute;left:7650;top:884;width:913;height:73" coordorigin="7650,884" coordsize="913,73" path="m7927,937l7930,949,7930,948,7939,948,7939,946,7938,938,7928,938,7927,937xe" filled="t" fillcolor="#000000" stroked="f">
                <v:path arrowok="t"/>
                <v:fill type="solid"/>
              </v:shape>
              <v:shape style="position:absolute;left:7650;top:884;width:913;height:73" coordorigin="7650,884" coordsize="913,73" path="m7784,942l7783,942,7783,943,7784,942xe" filled="t" fillcolor="#000000" stroked="f">
                <v:path arrowok="t"/>
                <v:fill type="solid"/>
              </v:shape>
              <v:shape style="position:absolute;left:7650;top:884;width:913;height:73" coordorigin="7650,884" coordsize="913,73" path="m7776,926l7765,926,7771,938,7774,938,7777,928,7776,926xe" filled="t" fillcolor="#000000" stroked="f">
                <v:path arrowok="t"/>
                <v:fill type="solid"/>
              </v:shape>
              <v:shape style="position:absolute;left:7650;top:884;width:913;height:73" coordorigin="7650,884" coordsize="913,73" path="m7933,926l7922,926,7928,938,7938,938,7937,934,7937,933,7933,926xe" filled="t" fillcolor="#000000" stroked="f">
                <v:path arrowok="t"/>
                <v:fill type="solid"/>
              </v:shape>
              <v:shape style="position:absolute;left:7650;top:884;width:913;height:73" coordorigin="7650,884" coordsize="913,73" path="m7762,908l7747,908,7757,918,7765,927,7765,926,7776,926,7774,921,7772,921,7764,912,7764,910,7762,908xe" filled="t" fillcolor="#000000" stroked="f">
                <v:path arrowok="t"/>
                <v:fill type="solid"/>
              </v:shape>
              <v:shape style="position:absolute;left:7650;top:884;width:913;height:73" coordorigin="7650,884" coordsize="913,73" path="m7919,908l7904,908,7914,918,7922,927,7922,926,7933,926,7931,921,7930,921,7921,912,7921,910,7919,908xe" filled="t" fillcolor="#000000" stroked="f">
                <v:path arrowok="t"/>
                <v:fill type="solid"/>
              </v:shape>
              <v:shape style="position:absolute;left:7650;top:884;width:913;height:73" coordorigin="7650,884" coordsize="913,73" path="m7793,921l7792,922,7792,922,7793,921xe" filled="t" fillcolor="#000000" stroked="f">
                <v:path arrowok="t"/>
                <v:fill type="solid"/>
              </v:shape>
              <v:shape style="position:absolute;left:7650;top:884;width:913;height:73" coordorigin="7650,884" coordsize="913,73" path="m7802,913l7801,913,7800,914,7802,913xe" filled="t" fillcolor="#000000" stroked="f">
                <v:path arrowok="t"/>
                <v:fill type="solid"/>
              </v:shape>
              <v:shape style="position:absolute;left:7650;top:884;width:913;height:73" coordorigin="7650,884" coordsize="913,73" path="m7741,894l7710,894,7724,897,7738,902,7736,902,7748,909,7747,908,7762,908,7754,901,7753,901,7741,894xe" filled="t" fillcolor="#000000" stroked="f">
                <v:path arrowok="t"/>
                <v:fill type="solid"/>
              </v:shape>
              <v:shape style="position:absolute;left:7650;top:884;width:913;height:73" coordorigin="7650,884" coordsize="913,73" path="m7898,894l7867,894,7882,897,7895,902,7894,902,7906,909,7904,908,7919,908,7912,901,7910,901,7898,894xe" filled="t" fillcolor="#000000" stroked="f">
                <v:path arrowok="t"/>
                <v:fill type="solid"/>
              </v:shape>
              <v:shape style="position:absolute;left:7650;top:884;width:913;height:73" coordorigin="7650,884" coordsize="913,73" path="m7712,884l7696,884,7680,886,7679,886,7663,891,7663,892,7650,898,7654,907,7667,901,7666,901,7681,896,7697,894,7741,894,7741,892,7728,888,7727,888,7712,884xe" filled="t" fillcolor="#000000" stroked="f">
                <v:path arrowok="t"/>
                <v:fill type="solid"/>
              </v:shape>
            </v:group>
            <v:group style="position:absolute;left:8563;top:948;width:5;height:10" coordorigin="8563,948" coordsize="5,10">
              <v:shape style="position:absolute;left:8563;top:948;width:5;height:10" coordorigin="8563,948" coordsize="5,10" path="m8563,952l8568,952e" filled="f" stroked="t" strokeweight=".579980pt" strokecolor="#000000">
                <v:path arrowok="t"/>
              </v:shape>
            </v:group>
            <v:group style="position:absolute;left:8563;top:948;width:2;height:10" coordorigin="8563,948" coordsize="2,10">
              <v:shape style="position:absolute;left:8563;top:948;width:2;height:10" coordorigin="8563,948" coordsize="0,10" path="m8563,957l8563,948e" filled="t" fillcolor="#000000" stroked="f">
                <v:path arrowok="t"/>
                <v:fill type="solid"/>
              </v:shape>
            </v:group>
            <v:group style="position:absolute;left:8249;top:948;width:2;height:394" coordorigin="8249,948" coordsize="2,394">
              <v:shape style="position:absolute;left:8249;top:948;width:2;height:394" coordorigin="8249,948" coordsize="0,394" path="m8249,948l8249,1341e" filled="f" stroked="t" strokeweight=".58001pt" strokecolor="#000000">
                <v:path arrowok="t"/>
              </v:shape>
              <v:shape style="position:absolute;left:3957;top:882;width:1898;height:2251" type="#_x0000_t75">
                <v:imagedata r:id="rId12" o:title=""/>
              </v:shape>
            </v:group>
            <v:group style="position:absolute;left:5807;top:1685;width:10;height:81" coordorigin="5807,1685" coordsize="10,81">
              <v:shape style="position:absolute;left:5807;top:1685;width:10;height:81" coordorigin="5807,1685" coordsize="10,81" path="m5807,1766l5816,1766,5816,1685,5807,1685,5807,1766xe" filled="t" fillcolor="#000000" stroked="f">
                <v:path arrowok="t"/>
                <v:fill type="solid"/>
              </v:shape>
            </v:group>
            <v:group style="position:absolute;left:5807;top:1603;width:10;height:81" coordorigin="5807,1603" coordsize="10,81">
              <v:shape style="position:absolute;left:5807;top:1603;width:10;height:81" coordorigin="5807,1603" coordsize="10,81" path="m5807,1684l5816,1684,5816,1603,5807,1603,5807,1684xe" filled="t" fillcolor="#000000" stroked="f">
                <v:path arrowok="t"/>
                <v:fill type="solid"/>
              </v:shape>
            </v:group>
            <v:group style="position:absolute;left:5807;top:1560;width:10;height:39" coordorigin="5807,1560" coordsize="10,39">
              <v:shape style="position:absolute;left:5807;top:1560;width:10;height:39" coordorigin="5807,1560" coordsize="10,39" path="m5807,1599l5816,1599,5816,1560,5807,1560,5807,1599xe" filled="t" fillcolor="#000000" stroked="f">
                <v:path arrowok="t"/>
                <v:fill type="solid"/>
              </v:shape>
            </v:group>
            <v:group style="position:absolute;left:5807;top:1478;width:10;height:80" coordorigin="5807,1478" coordsize="10,80">
              <v:shape style="position:absolute;left:5807;top:1478;width:10;height:80" coordorigin="5807,1478" coordsize="10,80" path="m5807,1558l5816,1558,5816,1478,5807,1478,5807,1558xe" filled="t" fillcolor="#000000" stroked="f">
                <v:path arrowok="t"/>
                <v:fill type="solid"/>
              </v:shape>
            </v:group>
            <v:group style="position:absolute;left:5807;top:1397;width:10;height:78" coordorigin="5807,1397" coordsize="10,78">
              <v:shape style="position:absolute;left:5807;top:1397;width:10;height:78" coordorigin="5807,1397" coordsize="10,78" path="m5807,1474l5816,1474,5816,1397,5807,1397,5807,1474xe" filled="t" fillcolor="#000000" stroked="f">
                <v:path arrowok="t"/>
                <v:fill type="solid"/>
              </v:shape>
            </v:group>
            <v:group style="position:absolute;left:5807;top:1311;width:10;height:81" coordorigin="5807,1311" coordsize="10,81">
              <v:shape style="position:absolute;left:5807;top:1311;width:10;height:81" coordorigin="5807,1311" coordsize="10,81" path="m5807,1393l5816,1393,5816,1311,5807,1311,5807,1393xe" filled="t" fillcolor="#000000" stroked="f">
                <v:path arrowok="t"/>
                <v:fill type="solid"/>
              </v:shape>
            </v:group>
            <v:group style="position:absolute;left:5807;top:1273;width:10;height:37" coordorigin="5807,1273" coordsize="10,37">
              <v:shape style="position:absolute;left:5807;top:1273;width:10;height:37" coordorigin="5807,1273" coordsize="10,37" path="m5807,1291l5816,1291e" filled="f" stroked="t" strokeweight="1.96pt" strokecolor="#000000">
                <v:path arrowok="t"/>
              </v:shape>
            </v:group>
            <v:group style="position:absolute;left:5807;top:1262;width:10;height:5" coordorigin="5807,1262" coordsize="10,5">
              <v:shape style="position:absolute;left:5807;top:1262;width:10;height:5" coordorigin="5807,1262" coordsize="10,5" path="m5807,1264l5816,1264e" filled="f" stroked="t" strokeweight=".34005pt" strokecolor="#000000">
                <v:path arrowok="t"/>
              </v:shape>
            </v:group>
            <v:group style="position:absolute;left:3997;top:1236;width:10;height:80" coordorigin="3997,1236" coordsize="10,80">
              <v:shape style="position:absolute;left:3997;top:1236;width:10;height:80" coordorigin="3997,1236" coordsize="10,80" path="m3997,1316l4007,1316,4007,1236,3997,1236,3997,1316xe" filled="t" fillcolor="#000000" stroked="f">
                <v:path arrowok="t"/>
                <v:fill type="solid"/>
              </v:shape>
            </v:group>
            <v:group style="position:absolute;left:3997;top:1320;width:10;height:80" coordorigin="3997,1320" coordsize="10,80">
              <v:shape style="position:absolute;left:3997;top:1320;width:10;height:80" coordorigin="3997,1320" coordsize="10,80" path="m3997,1400l4007,1400,4007,1320,3997,1320,3997,1400xe" filled="t" fillcolor="#000000" stroked="f">
                <v:path arrowok="t"/>
                <v:fill type="solid"/>
              </v:shape>
            </v:group>
            <v:group style="position:absolute;left:3997;top:1401;width:10;height:80" coordorigin="3997,1401" coordsize="10,80">
              <v:shape style="position:absolute;left:3997;top:1401;width:10;height:80" coordorigin="3997,1401" coordsize="10,80" path="m3997,1481l4007,1481,4007,1401,3997,1401,3997,1481xe" filled="t" fillcolor="#000000" stroked="f">
                <v:path arrowok="t"/>
                <v:fill type="solid"/>
              </v:shape>
            </v:group>
            <v:group style="position:absolute;left:8480;top:1040;width:10;height:5" coordorigin="8480,1040" coordsize="10,5">
              <v:shape style="position:absolute;left:8480;top:1040;width:10;height:5" coordorigin="8480,1040" coordsize="10,5" path="m8480,1042l8490,1042e" filled="f" stroked="t" strokeweight=".33999pt" strokecolor="#000000">
                <v:path arrowok="t"/>
              </v:shape>
            </v:group>
            <v:group style="position:absolute;left:8480;top:1044;width:10;height:75" coordorigin="8480,1044" coordsize="10,75">
              <v:shape style="position:absolute;left:8480;top:1044;width:10;height:75" coordorigin="8480,1044" coordsize="10,75" path="m8480,1119l8490,1119,8490,1044,8480,1044,8480,1119xe" filled="t" fillcolor="#000000" stroked="f">
                <v:path arrowok="t"/>
                <v:fill type="solid"/>
              </v:shape>
            </v:group>
            <v:group style="position:absolute;left:8480;top:1080;width:10;height:7" coordorigin="8480,1080" coordsize="10,7">
              <v:shape style="position:absolute;left:8480;top:1080;width:10;height:7" coordorigin="8480,1080" coordsize="10,7" path="m8480,1087l8490,1087,8490,1080,8480,1080,8480,1087xe" filled="t" fillcolor="#000000" stroked="f">
                <v:path arrowok="t"/>
                <v:fill type="solid"/>
              </v:shape>
            </v:group>
            <v:group style="position:absolute;left:8480;top:1121;width:10;height:7" coordorigin="8480,1121" coordsize="10,7">
              <v:shape style="position:absolute;left:8480;top:1121;width:10;height:7" coordorigin="8480,1121" coordsize="10,7" path="m8480,1127l8490,1127,8490,1121,8480,1121,8480,1127xe" filled="t" fillcolor="#000000" stroked="f">
                <v:path arrowok="t"/>
                <v:fill type="solid"/>
              </v:shape>
            </v:group>
            <v:group style="position:absolute;left:8480;top:1125;width:10;height:75" coordorigin="8480,1125" coordsize="10,75">
              <v:shape style="position:absolute;left:8480;top:1125;width:10;height:75" coordorigin="8480,1125" coordsize="10,75" path="m8480,1201l8490,1201,8490,1125,8480,1125,8480,1201xe" filled="t" fillcolor="#000000" stroked="f">
                <v:path arrowok="t"/>
                <v:fill type="solid"/>
              </v:shape>
            </v:group>
            <v:group style="position:absolute;left:8480;top:1161;width:10;height:7" coordorigin="8480,1161" coordsize="10,7">
              <v:shape style="position:absolute;left:8480;top:1161;width:10;height:7" coordorigin="8480,1161" coordsize="10,7" path="m8480,1168l8490,1168,8490,1161,8480,1161,8480,1168xe" filled="t" fillcolor="#000000" stroked="f">
                <v:path arrowok="t"/>
                <v:fill type="solid"/>
              </v:shape>
            </v:group>
            <v:group style="position:absolute;left:8480;top:1205;width:10;height:7" coordorigin="8480,1205" coordsize="10,7">
              <v:shape style="position:absolute;left:8480;top:1205;width:10;height:7" coordorigin="8480,1205" coordsize="10,7" path="m8480,1211l8490,1211,8490,1205,8480,1205,8480,1211xe" filled="t" fillcolor="#000000" stroked="f">
                <v:path arrowok="t"/>
                <v:fill type="solid"/>
              </v:shape>
            </v:group>
            <v:group style="position:absolute;left:8480;top:1209;width:10;height:74" coordorigin="8480,1209" coordsize="10,74">
              <v:shape style="position:absolute;left:8480;top:1209;width:10;height:74" coordorigin="8480,1209" coordsize="10,74" path="m8480,1283l8490,1283,8490,1209,8480,1209,8480,1283xe" filled="t" fillcolor="#000000" stroked="f">
                <v:path arrowok="t"/>
                <v:fill type="solid"/>
              </v:shape>
            </v:group>
            <v:group style="position:absolute;left:8480;top:1245;width:10;height:7" coordorigin="8480,1245" coordsize="10,7">
              <v:shape style="position:absolute;left:8480;top:1245;width:10;height:7" coordorigin="8480,1245" coordsize="10,7" path="m8480,1252l8490,1252,8490,1245,8480,1245,8480,1252xe" filled="t" fillcolor="#000000" stroked="f">
                <v:path arrowok="t"/>
                <v:fill type="solid"/>
              </v:shape>
            </v:group>
            <v:group style="position:absolute;left:8480;top:1286;width:10;height:7" coordorigin="8480,1286" coordsize="10,7">
              <v:shape style="position:absolute;left:8480;top:1286;width:10;height:7" coordorigin="8480,1286" coordsize="10,7" path="m8480,1293l8490,1293,8490,1286,8480,1286,8480,1293xe" filled="t" fillcolor="#000000" stroked="f">
                <v:path arrowok="t"/>
                <v:fill type="solid"/>
              </v:shape>
            </v:group>
            <v:group style="position:absolute;left:8480;top:1291;width:10;height:76" coordorigin="8480,1291" coordsize="10,76">
              <v:shape style="position:absolute;left:8480;top:1291;width:10;height:76" coordorigin="8480,1291" coordsize="10,76" path="m8480,1367l8490,1367,8490,1291,8480,1291,8480,1367xe" filled="t" fillcolor="#000000" stroked="f">
                <v:path arrowok="t"/>
                <v:fill type="solid"/>
              </v:shape>
            </v:group>
            <v:group style="position:absolute;left:8480;top:1327;width:10;height:7" coordorigin="8480,1327" coordsize="10,7">
              <v:shape style="position:absolute;left:8480;top:1327;width:10;height:7" coordorigin="8480,1327" coordsize="10,7" path="m8480,1334l8490,1334,8490,1327,8480,1327,8480,1334xe" filled="t" fillcolor="#000000" stroked="f">
                <v:path arrowok="t"/>
                <v:fill type="solid"/>
              </v:shape>
            </v:group>
            <v:group style="position:absolute;left:8480;top:1368;width:10;height:7" coordorigin="8480,1368" coordsize="10,7">
              <v:shape style="position:absolute;left:8480;top:1368;width:10;height:7" coordorigin="8480,1368" coordsize="10,7" path="m8480,1375l8490,1375,8490,1368,8480,1368,8480,1375xe" filled="t" fillcolor="#000000" stroked="f">
                <v:path arrowok="t"/>
                <v:fill type="solid"/>
              </v:shape>
            </v:group>
            <v:group style="position:absolute;left:8480;top:1373;width:10;height:36" coordorigin="8480,1373" coordsize="10,36">
              <v:shape style="position:absolute;left:8480;top:1373;width:10;height:36" coordorigin="8480,1373" coordsize="10,36" path="m8480,1408l8490,1408,8490,1373,8480,1373,8480,1408xe" filled="t" fillcolor="#000000" stroked="f">
                <v:path arrowok="t"/>
                <v:fill type="solid"/>
              </v:shape>
            </v:group>
            <v:group style="position:absolute;left:8480;top:1413;width:10;height:5" coordorigin="8480,1413" coordsize="10,5">
              <v:shape style="position:absolute;left:8480;top:1413;width:10;height:5" coordorigin="8480,1413" coordsize="10,5" path="m8480,1416l8490,1416e" filled="f" stroked="t" strokeweight=".34005pt" strokecolor="#000000">
                <v:path arrowok="t"/>
              </v:shape>
            </v:group>
            <v:group style="position:absolute;left:8480;top:1417;width:10;height:75" coordorigin="8480,1417" coordsize="10,75">
              <v:shape style="position:absolute;left:8480;top:1417;width:10;height:75" coordorigin="8480,1417" coordsize="10,75" path="m8480,1492l8490,1492,8490,1417,8480,1417,8480,1492xe" filled="t" fillcolor="#000000" stroked="f">
                <v:path arrowok="t"/>
                <v:fill type="solid"/>
              </v:shape>
            </v:group>
            <v:group style="position:absolute;left:8480;top:1452;width:10;height:7" coordorigin="8480,1452" coordsize="10,7">
              <v:shape style="position:absolute;left:8480;top:1452;width:10;height:7" coordorigin="8480,1452" coordsize="10,7" path="m8480,1459l8490,1459,8490,1452,8480,1452,8480,1459xe" filled="t" fillcolor="#000000" stroked="f">
                <v:path arrowok="t"/>
                <v:fill type="solid"/>
              </v:shape>
            </v:group>
            <v:group style="position:absolute;left:8480;top:1494;width:10;height:7" coordorigin="8480,1494" coordsize="10,7">
              <v:shape style="position:absolute;left:8480;top:1494;width:10;height:7" coordorigin="8480,1494" coordsize="10,7" path="m8480,1501l8490,1501,8490,1494,8480,1494,8480,1501xe" filled="t" fillcolor="#000000" stroked="f">
                <v:path arrowok="t"/>
                <v:fill type="solid"/>
              </v:shape>
            </v:group>
            <v:group style="position:absolute;left:8480;top:1499;width:10;height:75" coordorigin="8480,1499" coordsize="10,75">
              <v:shape style="position:absolute;left:8480;top:1499;width:10;height:75" coordorigin="8480,1499" coordsize="10,75" path="m8480,1574l8490,1574,8490,1499,8480,1499,8480,1574xe" filled="t" fillcolor="#000000" stroked="f">
                <v:path arrowok="t"/>
                <v:fill type="solid"/>
              </v:shape>
            </v:group>
            <v:group style="position:absolute;left:8480;top:1535;width:10;height:7" coordorigin="8480,1535" coordsize="10,7">
              <v:shape style="position:absolute;left:8480;top:1535;width:10;height:7" coordorigin="8480,1535" coordsize="10,7" path="m8480,1541l8490,1541,8490,1535,8480,1535,8480,1541xe" filled="t" fillcolor="#000000" stroked="f">
                <v:path arrowok="t"/>
                <v:fill type="solid"/>
              </v:shape>
            </v:group>
            <v:group style="position:absolute;left:8480;top:1578;width:10;height:7" coordorigin="8480,1578" coordsize="10,7">
              <v:shape style="position:absolute;left:8480;top:1578;width:10;height:7" coordorigin="8480,1578" coordsize="10,7" path="m8480,1585l8490,1585,8490,1578,8480,1578,8480,1585xe" filled="t" fillcolor="#000000" stroked="f">
                <v:path arrowok="t"/>
                <v:fill type="solid"/>
              </v:shape>
            </v:group>
            <v:group style="position:absolute;left:8480;top:1583;width:10;height:32" coordorigin="8480,1583" coordsize="10,32">
              <v:shape style="position:absolute;left:8480;top:1583;width:10;height:32" coordorigin="8480,1583" coordsize="10,32" path="m8480,1615l8490,1615,8490,1583,8480,1583,8480,1615xe" filled="t" fillcolor="#000000" stroked="f">
                <v:path arrowok="t"/>
                <v:fill type="solid"/>
              </v:shape>
            </v:group>
            <v:group style="position:absolute;left:8480;top:1626;width:10;height:2" coordorigin="8480,1626" coordsize="10,2">
              <v:shape style="position:absolute;left:8480;top:1626;width:10;height:2" coordorigin="8480,1626" coordsize="10,0" path="m8480,1626l8490,1626e" filled="f" stroked="t" strokeweight=".69999pt" strokecolor="#000000">
                <v:path arrowok="t"/>
              </v:shape>
            </v:group>
            <v:group style="position:absolute;left:8435;top:984;width:97;height:79" coordorigin="8435,984" coordsize="97,79">
              <v:shape style="position:absolute;left:8435;top:984;width:97;height:79" coordorigin="8435,984" coordsize="97,79" path="m8485,984l8441,1053,8435,1063,8447,1058,8471,1053,8526,1053,8491,993,8485,984xe" filled="t" fillcolor="#000000" stroked="f">
                <v:path arrowok="t"/>
                <v:fill type="solid"/>
              </v:shape>
              <v:shape style="position:absolute;left:8435;top:984;width:97;height:79" coordorigin="8435,984" coordsize="97,79" path="m8526,1053l8496,1053,8520,1058,8532,1063,8526,1053xe" filled="t" fillcolor="#000000" stroked="f">
                <v:path arrowok="t"/>
                <v:fill type="solid"/>
              </v:shape>
            </v:group>
            <v:group style="position:absolute;left:8435;top:1609;width:97;height:77" coordorigin="8435,1609" coordsize="97,77">
              <v:shape style="position:absolute;left:8435;top:1609;width:97;height:77" coordorigin="8435,1609" coordsize="97,77" path="m8435,1609l8479,1676,8485,1686,8526,1618,8471,1618,8447,1614,8435,1609xe" filled="t" fillcolor="#000000" stroked="f">
                <v:path arrowok="t"/>
                <v:fill type="solid"/>
              </v:shape>
              <v:shape style="position:absolute;left:8435;top:1609;width:97;height:77" coordorigin="8435,1609" coordsize="97,77" path="m8532,1609l8520,1614,8496,1618,8526,1618,8532,1609xe" filled="t" fillcolor="#000000" stroked="f">
                <v:path arrowok="t"/>
                <v:fill type="solid"/>
              </v:shape>
            </v:group>
            <v:group style="position:absolute;left:4246;top:2426;width:252;height:2" coordorigin="4246,2426" coordsize="252,2">
              <v:shape style="position:absolute;left:4246;top:2426;width:252;height:2" coordorigin="4246,2426" coordsize="252,0" path="m4246,2426l4498,2426e" filled="f" stroked="t" strokeweight=".579980pt" strokecolor="#000000">
                <v:path arrowok="t"/>
              </v:shape>
            </v:group>
            <v:group style="position:absolute;left:4178;top:2388;width:97;height:79" coordorigin="4178,2388" coordsize="97,79">
              <v:shape style="position:absolute;left:4178;top:2388;width:97;height:79" coordorigin="4178,2388" coordsize="97,79" path="m4276,2388l4178,2426,4264,2462,4276,2467,4271,2457,4267,2446,4265,2437,4264,2427,4265,2416,4267,2407,4271,2397,4276,2388xe" filled="t" fillcolor="#000000" stroked="f">
                <v:path arrowok="t"/>
                <v:fill type="solid"/>
              </v:shape>
            </v:group>
            <v:group style="position:absolute;left:4174;top:2199;width:10;height:5" coordorigin="4174,2199" coordsize="10,5">
              <v:shape style="position:absolute;left:4174;top:2199;width:10;height:5" coordorigin="4174,2199" coordsize="10,5" path="m4174,2202l4183,2202e" filled="f" stroked="t" strokeweight=".33999pt" strokecolor="#000000">
                <v:path arrowok="t"/>
              </v:shape>
            </v:group>
            <v:group style="position:absolute;left:4174;top:2204;width:10;height:53" coordorigin="4174,2204" coordsize="10,53">
              <v:shape style="position:absolute;left:4174;top:2204;width:10;height:53" coordorigin="4174,2204" coordsize="10,53" path="m4174,2230l4183,2230e" filled="f" stroked="t" strokeweight="2.74pt" strokecolor="#000000">
                <v:path arrowok="t"/>
              </v:shape>
            </v:group>
            <v:group style="position:absolute;left:4174;top:2390;width:10;height:5" coordorigin="4174,2390" coordsize="10,5">
              <v:shape style="position:absolute;left:4174;top:2390;width:10;height:5" coordorigin="4174,2390" coordsize="10,5" path="m4174,2392l4183,2392e" filled="f" stroked="t" strokeweight=".33999pt" strokecolor="#000000">
                <v:path arrowok="t"/>
              </v:shape>
            </v:group>
            <v:group style="position:absolute;left:4174;top:2395;width:10;height:70" coordorigin="4174,2395" coordsize="10,70">
              <v:shape style="position:absolute;left:4174;top:2395;width:10;height:70" coordorigin="4174,2395" coordsize="10,70" path="m4174,2430l4183,2430e" filled="f" stroked="t" strokeweight="3.58pt" strokecolor="#000000">
                <v:path arrowok="t"/>
              </v:shape>
            </v:group>
            <v:group style="position:absolute;left:4174;top:2582;width:10;height:5" coordorigin="4174,2582" coordsize="10,5">
              <v:shape style="position:absolute;left:4174;top:2582;width:10;height:5" coordorigin="4174,2582" coordsize="10,5" path="m4174,2584l4183,2584e" filled="f" stroked="t" strokeweight=".33999pt" strokecolor="#000000">
                <v:path arrowok="t"/>
              </v:shape>
            </v:group>
            <v:group style="position:absolute;left:4174;top:2587;width:10;height:68" coordorigin="4174,2587" coordsize="10,68">
              <v:shape style="position:absolute;left:4174;top:2587;width:10;height:68" coordorigin="4174,2587" coordsize="10,68" path="m4174,2621l4183,2621e" filled="f" stroked="t" strokeweight="3.52pt" strokecolor="#000000">
                <v:path arrowok="t"/>
              </v:shape>
            </v:group>
            <v:group style="position:absolute;left:4100;top:2199;width:2;height:456" coordorigin="4100,2199" coordsize="2,456">
              <v:shape style="position:absolute;left:4100;top:2199;width:2;height:456" coordorigin="4100,2199" coordsize="0,456" path="m4100,2199l4100,2655e" filled="f" stroked="t" strokeweight=".580pt" strokecolor="#000000">
                <v:path arrowok="t"/>
              </v:shape>
            </v:group>
            <v:group style="position:absolute;left:3859;top:2650;width:241;height:2" coordorigin="3859,2650" coordsize="241,2">
              <v:shape style="position:absolute;left:3859;top:2650;width:241;height:2" coordorigin="3859,2650" coordsize="241,0" path="m3859,2650l4100,2650e" filled="f" stroked="t" strokeweight=".579980pt" strokecolor="#000000">
                <v:path arrowok="t"/>
              </v:shape>
            </v:group>
            <v:group style="position:absolute;left:7265;top:1047;width:78;height:64" coordorigin="7265,1047" coordsize="78,64">
              <v:shape style="position:absolute;left:7265;top:1047;width:78;height:64" coordorigin="7265,1047" coordsize="78,64" path="m7306,1047l7265,1081,7266,1087,7306,1111,7319,1108,7343,1081,7342,1074,7306,1047xe" filled="t" fillcolor="#000000" stroked="f">
                <v:path arrowok="t"/>
                <v:fill type="solid"/>
              </v:shape>
            </v:group>
            <v:group style="position:absolute;left:8087;top:1399;width:325;height:2" coordorigin="8087,1399" coordsize="325,2">
              <v:shape style="position:absolute;left:8087;top:1399;width:325;height:2" coordorigin="8087,1399" coordsize="325,0" path="m8087,1399l8412,1399e" filled="f" stroked="t" strokeweight=".579980pt" strokecolor="#000000">
                <v:path arrowok="t"/>
              </v:shape>
            </v:group>
            <v:group style="position:absolute;left:8087;top:1336;width:325;height:2" coordorigin="8087,1336" coordsize="325,2">
              <v:shape style="position:absolute;left:8087;top:1336;width:325;height:2" coordorigin="8087,1336" coordsize="325,0" path="m8087,1336l8412,1336e" filled="f" stroked="t" strokeweight=".579980pt" strokecolor="#000000">
                <v:path arrowok="t"/>
              </v:shape>
            </v:group>
            <v:group style="position:absolute;left:8249;top:1394;width:2;height:334" coordorigin="8249,1394" coordsize="2,334">
              <v:shape style="position:absolute;left:8249;top:1394;width:2;height:334" coordorigin="8249,1394" coordsize="0,334" path="m8249,1394l8249,1728e" filled="f" stroked="t" strokeweight=".58001pt" strokecolor="#000000">
                <v:path arrowok="t"/>
              </v:shape>
            </v:group>
            <v:group style="position:absolute;left:7338;top:825;width:488;height:2" coordorigin="7338,825" coordsize="488,2">
              <v:shape style="position:absolute;left:7338;top:825;width:488;height:2" coordorigin="7338,825" coordsize="488,0" path="m7338,825l7826,825e" filled="f" stroked="t" strokeweight=".58004pt" strokecolor="#000000">
                <v:path arrowok="t"/>
              </v:shape>
            </v:group>
            <v:group style="position:absolute;left:7799;top:787;width:95;height:77" coordorigin="7799,787" coordsize="95,77">
              <v:shape style="position:absolute;left:7799;top:787;width:95;height:77" coordorigin="7799,787" coordsize="95,77" path="m7799,787l7804,796,7806,805,7808,816,7808,835,7806,846,7804,855,7799,864,7894,825,7799,787xe" filled="t" fillcolor="#000000" stroked="f">
                <v:path arrowok="t"/>
                <v:fill type="solid"/>
              </v:shape>
            </v:group>
            <v:group style="position:absolute;left:4530;top:1909;width:11;height:8" coordorigin="4530,1909" coordsize="11,8">
              <v:shape style="position:absolute;left:4530;top:1909;width:11;height:8" coordorigin="4530,1909" coordsize="11,8" path="m4532,1909l4530,1912,4538,1917,4541,1914,4532,1909xe" filled="t" fillcolor="#000000" stroked="f">
                <v:path arrowok="t"/>
                <v:fill type="solid"/>
              </v:shape>
            </v:group>
            <v:group style="position:absolute;left:4489;top:1912;width:49;height:77" coordorigin="4489,1912" coordsize="49,77">
              <v:shape style="position:absolute;left:4489;top:1912;width:49;height:77" coordorigin="4489,1912" coordsize="49,77" path="m4530,1912l4489,1977,4489,1982,4493,1989,4498,1982,4538,1917,4530,1912xe" filled="t" fillcolor="#000000" stroked="f">
                <v:path arrowok="t"/>
                <v:fill type="solid"/>
              </v:shape>
            </v:group>
            <v:group style="position:absolute;left:4450;top:1909;width:11;height:8" coordorigin="4450,1909" coordsize="11,8">
              <v:shape style="position:absolute;left:4450;top:1909;width:11;height:8" coordorigin="4450,1909" coordsize="11,8" path="m4458,1909l4450,1914,4452,1917,4460,1912,4458,1909xe" filled="t" fillcolor="#000000" stroked="f">
                <v:path arrowok="t"/>
                <v:fill type="solid"/>
              </v:shape>
            </v:group>
            <v:group style="position:absolute;left:4452;top:1912;width:46;height:70" coordorigin="4452,1912" coordsize="46,70">
              <v:shape style="position:absolute;left:4452;top:1912;width:46;height:70" coordorigin="4452,1912" coordsize="46,70" path="m4460,1912l4452,1917,4489,1982,4498,1977,4460,1912xe" filled="t" fillcolor="#000000" stroked="f">
                <v:path arrowok="t"/>
                <v:fill type="solid"/>
              </v:shape>
            </v:group>
            <v:group style="position:absolute;left:4786;top:360;width:8;height:11" coordorigin="4786,360" coordsize="8,11">
              <v:shape style="position:absolute;left:4786;top:360;width:8;height:11" coordorigin="4786,360" coordsize="8,11" path="m4790,360l4786,368,4789,370,4794,362,4790,360xe" filled="t" fillcolor="#000000" stroked="f">
                <v:path arrowok="t"/>
                <v:fill type="solid"/>
              </v:shape>
            </v:group>
            <v:group style="position:absolute;left:4702;top:312;width:89;height:56" coordorigin="4702,312" coordsize="89,56">
              <v:shape style="position:absolute;left:4702;top:312;width:89;height:56" coordorigin="4702,312" coordsize="89,56" path="m4712,312l4708,312,4702,315,4708,320,4786,368,4790,360,4712,312xe" filled="t" fillcolor="#000000" stroked="f">
                <v:path arrowok="t"/>
                <v:fill type="solid"/>
              </v:shape>
            </v:group>
            <v:group style="position:absolute;left:4783;top:266;width:8;height:11" coordorigin="4783,266" coordsize="8,11">
              <v:shape style="position:absolute;left:4783;top:266;width:8;height:11" coordorigin="4783,266" coordsize="8,11" path="m4787,266l4783,268,4788,277,4792,274,4787,266xe" filled="t" fillcolor="#000000" stroked="f">
                <v:path arrowok="t"/>
                <v:fill type="solid"/>
              </v:shape>
            </v:group>
            <v:group style="position:absolute;left:4708;top:268;width:80;height:52" coordorigin="4708,268" coordsize="80,52">
              <v:shape style="position:absolute;left:4708;top:268;width:80;height:52" coordorigin="4708,268" coordsize="80,52" path="m4783,268l4708,312,4712,320,4788,277,4783,268xe" filled="t" fillcolor="#000000" stroked="f">
                <v:path arrowok="t"/>
                <v:fill type="solid"/>
              </v:shape>
            </v:group>
            <v:group style="position:absolute;left:2920;top:267;width:88;height:100" coordorigin="2920,267" coordsize="88,100">
              <v:shape style="position:absolute;left:2920;top:267;width:88;height:100" coordorigin="2920,267" coordsize="88,100" path="m2972,267l2954,267,2946,271,2920,316,2921,327,2964,367,2972,366,3007,316,3006,307,2972,267xe" filled="t" fillcolor="#000000" stroked="f">
                <v:path arrowok="t"/>
                <v:fill type="solid"/>
              </v:shape>
            </v:group>
            <v:group style="position:absolute;left:2915;top:262;width:97;height:109" coordorigin="2915,262" coordsize="97,109">
              <v:shape style="position:absolute;left:2915;top:262;width:97;height:109" coordorigin="2915,262" coordsize="97,109" path="m2982,368l2945,368,2953,370,2954,370,2964,372,2965,372,2974,370,2982,368xe" filled="t" fillcolor="#000000" stroked="f">
                <v:path arrowok="t"/>
                <v:fill type="solid"/>
              </v:shape>
              <v:shape style="position:absolute;left:2915;top:262;width:97;height:109" coordorigin="2915,262" coordsize="97,109" path="m2957,272l2935,272,2929,278,2929,279,2923,286,2923,288,2920,296,2918,296,2916,306,2916,308,2915,316,2915,318,2916,328,2918,337,2920,338,2923,346,2923,348,2929,356,2936,363,2944,368,2983,368,2990,363,2992,362,2964,362,2965,362,2956,361,2951,360,2948,360,2941,355,2942,355,2936,349,2937,349,2932,343,2932,343,2928,334,2926,327,2926,327,2925,318,2926,308,2928,298,2929,298,2931,292,2930,292,2936,285,2942,279,2943,279,2948,276,2957,272xe" filled="t" fillcolor="#000000" stroked="f">
                <v:path arrowok="t"/>
                <v:fill type="solid"/>
              </v:shape>
              <v:shape style="position:absolute;left:2915;top:262;width:97;height:109" coordorigin="2915,262" coordsize="97,109" path="m2965,362l2964,362,2965,362,2965,362xe" filled="t" fillcolor="#000000" stroked="f">
                <v:path arrowok="t"/>
                <v:fill type="solid"/>
              </v:shape>
              <v:shape style="position:absolute;left:2915;top:262;width:97;height:109" coordorigin="2915,262" coordsize="97,109" path="m2980,358l2971,361,2972,361,2965,362,2965,362,2992,362,2994,360,2978,360,2980,358xe" filled="t" fillcolor="#000000" stroked="f">
                <v:path arrowok="t"/>
                <v:fill type="solid"/>
              </v:shape>
              <v:shape style="position:absolute;left:2915;top:262;width:97;height:109" coordorigin="2915,262" coordsize="97,109" path="m2947,358l2948,360,2951,360,2947,358xe" filled="t" fillcolor="#000000" stroked="f">
                <v:path arrowok="t"/>
                <v:fill type="solid"/>
              </v:shape>
              <v:shape style="position:absolute;left:2915;top:262;width:97;height:109" coordorigin="2915,262" coordsize="97,109" path="m2990,349l2984,355,2986,355,2978,360,2994,360,2998,356,2999,356,3003,350,2990,350,2990,349xe" filled="t" fillcolor="#000000" stroked="f">
                <v:path arrowok="t"/>
                <v:fill type="solid"/>
              </v:shape>
              <v:shape style="position:absolute;left:2915;top:262;width:97;height:109" coordorigin="2915,262" coordsize="97,109" path="m2937,349l2936,349,2938,350,2937,349xe" filled="t" fillcolor="#000000" stroked="f">
                <v:path arrowok="t"/>
                <v:fill type="solid"/>
              </v:shape>
              <v:shape style="position:absolute;left:2915;top:262;width:97;height:109" coordorigin="2915,262" coordsize="97,109" path="m2996,342l2990,350,3003,350,3005,348,3005,346,3006,343,2996,343,2996,342xe" filled="t" fillcolor="#000000" stroked="f">
                <v:path arrowok="t"/>
                <v:fill type="solid"/>
              </v:shape>
              <v:shape style="position:absolute;left:2915;top:262;width:97;height:109" coordorigin="2915,262" coordsize="97,109" path="m2932,342l2932,343,2932,343,2932,342xe" filled="t" fillcolor="#000000" stroked="f">
                <v:path arrowok="t"/>
                <v:fill type="solid"/>
              </v:shape>
              <v:shape style="position:absolute;left:2915;top:262;width:97;height:109" coordorigin="2915,262" coordsize="97,109" path="m3001,326l2999,334,3000,334,2996,343,3006,343,3008,338,3008,337,3011,328,3011,327,3001,327,3001,326xe" filled="t" fillcolor="#000000" stroked="f">
                <v:path arrowok="t"/>
                <v:fill type="solid"/>
              </v:shape>
              <v:shape style="position:absolute;left:2915;top:262;width:97;height:109" coordorigin="2915,262" coordsize="97,109" path="m2926,326l2926,327,2926,327,2926,326xe" filled="t" fillcolor="#000000" stroked="f">
                <v:path arrowok="t"/>
                <v:fill type="solid"/>
              </v:shape>
              <v:shape style="position:absolute;left:2915;top:262;width:97;height:109" coordorigin="2915,262" coordsize="97,109" path="m3007,317l3002,318,3001,327,3011,327,3012,318,3007,317xe" filled="t" fillcolor="#000000" stroked="f">
                <v:path arrowok="t"/>
                <v:fill type="solid"/>
              </v:shape>
              <v:shape style="position:absolute;left:2915;top:262;width:97;height:109" coordorigin="2915,262" coordsize="97,109" path="m2924,317l2924,318,2924,317xe" filled="t" fillcolor="#000000" stroked="f">
                <v:path arrowok="t"/>
                <v:fill type="solid"/>
              </v:shape>
              <v:shape style="position:absolute;left:2915;top:262;width:97;height:109" coordorigin="2915,262" coordsize="97,109" path="m3002,317l3002,318,3002,317xe" filled="t" fillcolor="#000000" stroked="f">
                <v:path arrowok="t"/>
                <v:fill type="solid"/>
              </v:shape>
              <v:shape style="position:absolute;left:2915;top:262;width:97;height:109" coordorigin="2915,262" coordsize="97,109" path="m3002,316l3002,318,3007,317,3002,316xe" filled="t" fillcolor="#000000" stroked="f">
                <v:path arrowok="t"/>
                <v:fill type="solid"/>
              </v:shape>
              <v:shape style="position:absolute;left:2915;top:262;width:97;height:109" coordorigin="2915,262" coordsize="97,109" path="m2925,316l2924,317,2925,316xe" filled="t" fillcolor="#000000" stroked="f">
                <v:path arrowok="t"/>
                <v:fill type="solid"/>
              </v:shape>
              <v:shape style="position:absolute;left:2915;top:262;width:97;height:109" coordorigin="2915,262" coordsize="97,109" path="m2999,298l3001,308,3002,317,3002,316,3012,316,3011,308,3011,306,3009,300,3000,300,2999,298xe" filled="t" fillcolor="#000000" stroked="f">
                <v:path arrowok="t"/>
                <v:fill type="solid"/>
              </v:shape>
              <v:shape style="position:absolute;left:2915;top:262;width:97;height:109" coordorigin="2915,262" coordsize="97,109" path="m3012,316l3002,316,3007,317,3012,316xe" filled="t" fillcolor="#000000" stroked="f">
                <v:path arrowok="t"/>
                <v:fill type="solid"/>
              </v:shape>
              <v:shape style="position:absolute;left:2915;top:262;width:97;height:109" coordorigin="2915,262" coordsize="97,109" path="m2929,298l2928,298,2928,300,2929,298xe" filled="t" fillcolor="#000000" stroked="f">
                <v:path arrowok="t"/>
                <v:fill type="solid"/>
              </v:shape>
              <v:shape style="position:absolute;left:2915;top:262;width:97;height:109" coordorigin="2915,262" coordsize="97,109" path="m3006,291l2996,291,3000,300,3009,300,3008,296,3006,291xe" filled="t" fillcolor="#000000" stroked="f">
                <v:path arrowok="t"/>
                <v:fill type="solid"/>
              </v:shape>
              <v:shape style="position:absolute;left:2915;top:262;width:97;height:109" coordorigin="2915,262" coordsize="97,109" path="m2932,291l2930,292,2931,292,2932,291xe" filled="t" fillcolor="#000000" stroked="f">
                <v:path arrowok="t"/>
                <v:fill type="solid"/>
              </v:shape>
              <v:shape style="position:absolute;left:2915;top:262;width:97;height:109" coordorigin="2915,262" coordsize="97,109" path="m2998,279l2984,279,2990,285,2996,292,2996,291,3006,291,3005,288,3004,286,2998,279xe" filled="t" fillcolor="#000000" stroked="f">
                <v:path arrowok="t"/>
                <v:fill type="solid"/>
              </v:shape>
              <v:shape style="position:absolute;left:2915;top:262;width:97;height:109" coordorigin="2915,262" coordsize="97,109" path="m2943,279l2942,279,2941,280,2943,279xe" filled="t" fillcolor="#000000" stroked="f">
                <v:path arrowok="t"/>
                <v:fill type="solid"/>
              </v:shape>
              <v:shape style="position:absolute;left:2915;top:262;width:97;height:109" coordorigin="2915,262" coordsize="97,109" path="m2992,272l2971,272,2980,276,2978,276,2986,280,2984,279,2998,279,2998,278,2992,272xe" filled="t" fillcolor="#000000" stroked="f">
                <v:path arrowok="t"/>
                <v:fill type="solid"/>
              </v:shape>
              <v:shape style="position:absolute;left:2915;top:262;width:97;height:109" coordorigin="2915,262" coordsize="97,109" path="m2972,262l2954,262,2953,264,2945,267,2944,267,2936,272,2990,272,2983,267,2975,264,2972,262xe" filled="t" fillcolor="#000000" stroked="f">
                <v:path arrowok="t"/>
                <v:fill type="solid"/>
              </v:shape>
            </v:group>
            <v:group style="position:absolute;left:3002;top:316;width:10;height:2" coordorigin="3002,316" coordsize="10,2">
              <v:shape style="position:absolute;left:3002;top:316;width:10;height:2" coordorigin="3002,316" coordsize="10,1" path="m3002,316l3002,318,3007,317,3002,316xe" filled="t" fillcolor="#000000" stroked="f">
                <v:path arrowok="t"/>
                <v:fill type="solid"/>
              </v:shape>
              <v:shape style="position:absolute;left:3002;top:316;width:10;height:2" coordorigin="3002,316" coordsize="10,1" path="m3012,316l3007,317,3012,318,3012,316xe" filled="t" fillcolor="#000000" stroked="f">
                <v:path arrowok="t"/>
                <v:fill type="solid"/>
              </v:shape>
            </v:group>
            <v:group style="position:absolute;left:2964;top:3079;width:88;height:101" coordorigin="2964,3079" coordsize="88,101">
              <v:shape style="position:absolute;left:2964;top:3079;width:88;height:101" coordorigin="2964,3079" coordsize="88,101" path="m3007,3079l2964,3120,2964,3139,3007,3180,3016,3178,3052,3129,3050,3120,3007,3079xe" filled="t" fillcolor="#000000" stroked="f">
                <v:path arrowok="t"/>
                <v:fill type="solid"/>
              </v:shape>
            </v:group>
            <v:group style="position:absolute;left:2959;top:3074;width:97;height:110" coordorigin="2959,3074" coordsize="97,110">
              <v:shape style="position:absolute;left:2959;top:3074;width:97;height:110" coordorigin="2959,3074" coordsize="97,110" path="m3017,3183l2999,3183,3007,3184,3008,3184,3017,3183xe" filled="t" fillcolor="#000000" stroked="f">
                <v:path arrowok="t"/>
                <v:fill type="solid"/>
              </v:shape>
              <v:shape style="position:absolute;left:2959;top:3074;width:97;height:110" coordorigin="2959,3074" coordsize="97,110" path="m3007,3084l2980,3084,2972,3091,2972,3092,2968,3099,2968,3100,2964,3109,2960,3118,2959,3120,2959,3139,2960,3141,2964,3151,2968,3159,2972,3168,2974,3169,2981,3175,2981,3176,2988,3180,2989,3180,2998,3183,3018,3183,3035,3176,3036,3175,3001,3175,2993,3171,2986,3168,2987,3168,2981,3163,2981,3163,2980,3162,2980,3162,2977,3156,2976,3156,2972,3147,2969,3139,2969,3139,2969,3120,2970,3120,2972,3112,2976,3104,2980,3098,2980,3098,2987,3091,2988,3091,2993,3088,3001,3085,3000,3085,3008,3084,3007,3084xe" filled="t" fillcolor="#000000" stroked="f">
                <v:path arrowok="t"/>
                <v:fill type="solid"/>
              </v:shape>
              <v:shape style="position:absolute;left:2959;top:3074;width:97;height:110" coordorigin="2959,3074" coordsize="97,110" path="m3000,3174l3001,3175,3007,3175,3008,3175,3000,3174xe" filled="t" fillcolor="#000000" stroked="f">
                <v:path arrowok="t"/>
                <v:fill type="solid"/>
              </v:shape>
              <v:shape style="position:absolute;left:2959;top:3074;width:97;height:110" coordorigin="2959,3074" coordsize="97,110" path="m3008,3175l3007,3175,3008,3175,3008,3175xe" filled="t" fillcolor="#000000" stroked="f">
                <v:path arrowok="t"/>
                <v:fill type="solid"/>
              </v:shape>
              <v:shape style="position:absolute;left:2959;top:3074;width:97;height:110" coordorigin="2959,3074" coordsize="97,110" path="m3016,3174l3008,3175,3008,3175,3014,3175,3016,3174xe" filled="t" fillcolor="#000000" stroked="f">
                <v:path arrowok="t"/>
                <v:fill type="solid"/>
              </v:shape>
              <v:shape style="position:absolute;left:2959;top:3074;width:97;height:110" coordorigin="2959,3074" coordsize="97,110" path="m3035,3162l3029,3168,3031,3168,3014,3175,3036,3175,3043,3168,3046,3163,3035,3163,3035,3162xe" filled="t" fillcolor="#000000" stroked="f">
                <v:path arrowok="t"/>
                <v:fill type="solid"/>
              </v:shape>
              <v:shape style="position:absolute;left:2959;top:3074;width:97;height:110" coordorigin="2959,3074" coordsize="97,110" path="m2980,3162l2981,3163,2981,3162,2980,3162xe" filled="t" fillcolor="#000000" stroked="f">
                <v:path arrowok="t"/>
                <v:fill type="solid"/>
              </v:shape>
              <v:shape style="position:absolute;left:2959;top:3074;width:97;height:110" coordorigin="2959,3074" coordsize="97,110" path="m2981,3162l2981,3163,2981,3163,2981,3162xe" filled="t" fillcolor="#000000" stroked="f">
                <v:path arrowok="t"/>
                <v:fill type="solid"/>
              </v:shape>
              <v:shape style="position:absolute;left:2959;top:3074;width:97;height:110" coordorigin="2959,3074" coordsize="97,110" path="m3054,3146l3044,3146,3035,3163,3046,3163,3053,3151,3053,3150,3054,3146xe" filled="t" fillcolor="#000000" stroked="f">
                <v:path arrowok="t"/>
                <v:fill type="solid"/>
              </v:shape>
              <v:shape style="position:absolute;left:2959;top:3074;width:97;height:110" coordorigin="2959,3074" coordsize="97,110" path="m2980,3162l2980,3162,2981,3162,2980,3162xe" filled="t" fillcolor="#000000" stroked="f">
                <v:path arrowok="t"/>
                <v:fill type="solid"/>
              </v:shape>
              <v:shape style="position:absolute;left:2959;top:3074;width:97;height:110" coordorigin="2959,3074" coordsize="97,110" path="m2976,3154l2976,3156,2977,3156,2976,3154xe" filled="t" fillcolor="#000000" stroked="f">
                <v:path arrowok="t"/>
                <v:fill type="solid"/>
              </v:shape>
              <v:shape style="position:absolute;left:2959;top:3074;width:97;height:110" coordorigin="2959,3074" coordsize="97,110" path="m3046,3138l3043,3147,3044,3146,3054,3146,3055,3140,3055,3139,3046,3139,3046,3138xe" filled="t" fillcolor="#000000" stroked="f">
                <v:path arrowok="t"/>
                <v:fill type="solid"/>
              </v:shape>
              <v:shape style="position:absolute;left:2959;top:3074;width:97;height:110" coordorigin="2959,3074" coordsize="97,110" path="m2969,3138l2969,3139,2969,3139,2969,3138xe" filled="t" fillcolor="#000000" stroked="f">
                <v:path arrowok="t"/>
                <v:fill type="solid"/>
              </v:shape>
              <v:shape style="position:absolute;left:2959;top:3074;width:97;height:110" coordorigin="2959,3074" coordsize="97,110" path="m3052,3130l3047,3130,3046,3139,3055,3139,3056,3130,3052,3130xe" filled="t" fillcolor="#000000" stroked="f">
                <v:path arrowok="t"/>
                <v:fill type="solid"/>
              </v:shape>
              <v:shape style="position:absolute;left:2959;top:3074;width:97;height:110" coordorigin="2959,3074" coordsize="97,110" path="m3047,3130l3047,3130,3047,3130xe" filled="t" fillcolor="#000000" stroked="f">
                <v:path arrowok="t"/>
                <v:fill type="solid"/>
              </v:shape>
              <v:shape style="position:absolute;left:2959;top:3074;width:97;height:110" coordorigin="2959,3074" coordsize="97,110" path="m3047,3129l3047,3130,3052,3130,3047,3129xe" filled="t" fillcolor="#000000" stroked="f">
                <v:path arrowok="t"/>
                <v:fill type="solid"/>
              </v:shape>
              <v:shape style="position:absolute;left:2959;top:3074;width:97;height:110" coordorigin="2959,3074" coordsize="97,110" path="m3043,3111l3046,3121,3047,3130,3047,3129,3056,3129,3055,3121,3055,3118,3054,3112,3044,3112,3043,3111xe" filled="t" fillcolor="#000000" stroked="f">
                <v:path arrowok="t"/>
                <v:fill type="solid"/>
              </v:shape>
              <v:shape style="position:absolute;left:2959;top:3074;width:97;height:110" coordorigin="2959,3074" coordsize="97,110" path="m3056,3129l3047,3129,3052,3130,3056,3129xe" filled="t" fillcolor="#000000" stroked="f">
                <v:path arrowok="t"/>
                <v:fill type="solid"/>
              </v:shape>
              <v:shape style="position:absolute;left:2959;top:3074;width:97;height:110" coordorigin="2959,3074" coordsize="97,110" path="m2970,3120l2969,3120,2969,3122,2970,3120xe" filled="t" fillcolor="#000000" stroked="f">
                <v:path arrowok="t"/>
                <v:fill type="solid"/>
              </v:shape>
              <v:shape style="position:absolute;left:2959;top:3074;width:97;height:110" coordorigin="2959,3074" coordsize="97,110" path="m3046,3097l3035,3097,3040,3104,3044,3112,3054,3112,3053,3109,3053,3108,3048,3099,3046,3097xe" filled="t" fillcolor="#000000" stroked="f">
                <v:path arrowok="t"/>
                <v:fill type="solid"/>
              </v:shape>
              <v:shape style="position:absolute;left:2959;top:3074;width:97;height:110" coordorigin="2959,3074" coordsize="97,110" path="m2981,3097l2980,3098,2980,3098,2981,3097xe" filled="t" fillcolor="#000000" stroked="f">
                <v:path arrowok="t"/>
                <v:fill type="solid"/>
              </v:shape>
              <v:shape style="position:absolute;left:2959;top:3074;width:97;height:110" coordorigin="2959,3074" coordsize="97,110" path="m3029,3091l3035,3098,3035,3097,3046,3097,3043,3092,3031,3092,3029,3091xe" filled="t" fillcolor="#000000" stroked="f">
                <v:path arrowok="t"/>
                <v:fill type="solid"/>
              </v:shape>
              <v:shape style="position:absolute;left:2959;top:3074;width:97;height:110" coordorigin="2959,3074" coordsize="97,110" path="m2988,3091l2987,3091,2986,3092,2988,3091xe" filled="t" fillcolor="#000000" stroked="f">
                <v:path arrowok="t"/>
                <v:fill type="solid"/>
              </v:shape>
              <v:shape style="position:absolute;left:2959;top:3074;width:97;height:110" coordorigin="2959,3074" coordsize="97,110" path="m3029,3091l3029,3091,3031,3092,3029,3091xe" filled="t" fillcolor="#000000" stroked="f">
                <v:path arrowok="t"/>
                <v:fill type="solid"/>
              </v:shape>
              <v:shape style="position:absolute;left:2959;top:3074;width:97;height:110" coordorigin="2959,3074" coordsize="97,110" path="m3041,3091l3029,3091,3031,3092,3042,3092,3041,3091xe" filled="t" fillcolor="#000000" stroked="f">
                <v:path arrowok="t"/>
                <v:fill type="solid"/>
              </v:shape>
              <v:shape style="position:absolute;left:2959;top:3074;width:97;height:110" coordorigin="2959,3074" coordsize="97,110" path="m3008,3074l3007,3074,2999,3075,2998,3076,2989,3080,2988,3080,2981,3084,3008,3084,3008,3084,3016,3085,3014,3085,3029,3091,3029,3091,3041,3091,3036,3085,3035,3084,3018,3076,3017,3075,3008,3074xe" filled="t" fillcolor="#000000" stroked="f">
                <v:path arrowok="t"/>
                <v:fill type="solid"/>
              </v:shape>
              <v:shape style="position:absolute;left:2959;top:3074;width:97;height:110" coordorigin="2959,3074" coordsize="97,110" path="m3008,3084l3007,3084,3008,3084,3008,3084xe" filled="t" fillcolor="#000000" stroked="f">
                <v:path arrowok="t"/>
                <v:fill type="solid"/>
              </v:shape>
            </v:group>
            <v:group style="position:absolute;left:3047;top:3129;width:10;height:2" coordorigin="3047,3129" coordsize="10,2">
              <v:shape style="position:absolute;left:3047;top:3129;width:10;height:2" coordorigin="3047,3129" coordsize="10,1" path="m3047,3129l3047,3130,3052,3130,3047,3129xe" filled="t" fillcolor="#000000" stroked="f">
                <v:path arrowok="t"/>
                <v:fill type="solid"/>
              </v:shape>
              <v:shape style="position:absolute;left:3047;top:3129;width:10;height:2" coordorigin="3047,3129" coordsize="10,1" path="m3056,3129l3052,3130,3056,3130,3056,3129xe" filled="t" fillcolor="#000000" stroked="f">
                <v:path arrowok="t"/>
                <v:fill type="solid"/>
              </v:shape>
            </v:group>
            <v:group style="position:absolute;left:8489;top:1680;width:88;height:100" coordorigin="8489,1680" coordsize="88,100">
              <v:shape style="position:absolute;left:8489;top:1680;width:88;height:100" coordorigin="8489,1680" coordsize="88,100" path="m8542,1680l8533,1680,8524,1681,8489,1729,8490,1740,8533,1779,8542,1778,8576,1729,8575,1719,8542,1680xe" filled="t" fillcolor="#000000" stroked="f">
                <v:path arrowok="t"/>
                <v:fill type="solid"/>
              </v:shape>
            </v:group>
            <v:group style="position:absolute;left:8484;top:1675;width:97;height:109" coordorigin="8484,1675" coordsize="97,109">
              <v:shape style="position:absolute;left:8484;top:1675;width:97;height:109" coordorigin="8484,1675" coordsize="97,109" path="m8551,1780l8514,1780,8522,1783,8524,1783,8533,1784,8534,1784,8543,1783,8551,1780xe" filled="t" fillcolor="#000000" stroked="f">
                <v:path arrowok="t"/>
                <v:fill type="solid"/>
              </v:shape>
              <v:shape style="position:absolute;left:8484;top:1675;width:97;height:109" coordorigin="8484,1675" coordsize="97,109" path="m8534,1684l8504,1684,8498,1690,8498,1692,8492,1699,8492,1700,8489,1708,8488,1708,8485,1718,8485,1720,8484,1729,8484,1730,8485,1741,8488,1750,8489,1752,8492,1760,8492,1761,8498,1768,8506,1776,8513,1780,8552,1780,8560,1776,8561,1774,8533,1774,8534,1774,8525,1773,8521,1772,8518,1772,8510,1767,8512,1767,8507,1762,8506,1762,8500,1755,8500,1755,8497,1748,8495,1740,8495,1740,8494,1730,8495,1720,8497,1711,8498,1711,8500,1705,8500,1705,8506,1698,8512,1692,8512,1692,8518,1688,8516,1688,8525,1686,8534,1684xe" filled="t" fillcolor="#000000" stroked="f">
                <v:path arrowok="t"/>
                <v:fill type="solid"/>
              </v:shape>
              <v:shape style="position:absolute;left:8484;top:1675;width:97;height:109" coordorigin="8484,1675" coordsize="97,109" path="m8534,1774l8533,1774,8534,1774,8534,1774xe" filled="t" fillcolor="#000000" stroked="f">
                <v:path arrowok="t"/>
                <v:fill type="solid"/>
              </v:shape>
              <v:shape style="position:absolute;left:8484;top:1675;width:97;height:109" coordorigin="8484,1675" coordsize="97,109" path="m8549,1771l8540,1773,8542,1773,8534,1774,8534,1774,8561,1774,8563,1772,8548,1772,8549,1771xe" filled="t" fillcolor="#000000" stroked="f">
                <v:path arrowok="t"/>
                <v:fill type="solid"/>
              </v:shape>
              <v:shape style="position:absolute;left:8484;top:1675;width:97;height:109" coordorigin="8484,1675" coordsize="97,109" path="m8516,1771l8518,1772,8521,1772,8516,1771xe" filled="t" fillcolor="#000000" stroked="f">
                <v:path arrowok="t"/>
                <v:fill type="solid"/>
              </v:shape>
              <v:shape style="position:absolute;left:8484;top:1675;width:97;height:109" coordorigin="8484,1675" coordsize="97,109" path="m8560,1761l8554,1767,8555,1767,8548,1772,8563,1772,8567,1768,8572,1762,8560,1762,8560,1761xe" filled="t" fillcolor="#000000" stroked="f">
                <v:path arrowok="t"/>
                <v:fill type="solid"/>
              </v:shape>
              <v:shape style="position:absolute;left:8484;top:1675;width:97;height:109" coordorigin="8484,1675" coordsize="97,109" path="m8506,1761l8506,1762,8507,1762,8506,1761xe" filled="t" fillcolor="#000000" stroked="f">
                <v:path arrowok="t"/>
                <v:fill type="solid"/>
              </v:shape>
              <v:shape style="position:absolute;left:8484;top:1675;width:97;height:109" coordorigin="8484,1675" coordsize="97,109" path="m8566,1755l8560,1762,8572,1762,8573,1761,8574,1760,8576,1756,8566,1756,8566,1755xe" filled="t" fillcolor="#000000" stroked="f">
                <v:path arrowok="t"/>
                <v:fill type="solid"/>
              </v:shape>
              <v:shape style="position:absolute;left:8484;top:1675;width:97;height:109" coordorigin="8484,1675" coordsize="97,109" path="m8500,1755l8500,1755,8501,1756,8500,1755xe" filled="t" fillcolor="#000000" stroked="f">
                <v:path arrowok="t"/>
                <v:fill type="solid"/>
              </v:shape>
              <v:shape style="position:absolute;left:8484;top:1675;width:97;height:109" coordorigin="8484,1675" coordsize="97,109" path="m8570,1738l8568,1748,8569,1748,8566,1756,8576,1756,8578,1752,8578,1750,8580,1741,8580,1740,8570,1740,8570,1738xe" filled="t" fillcolor="#000000" stroked="f">
                <v:path arrowok="t"/>
                <v:fill type="solid"/>
              </v:shape>
              <v:shape style="position:absolute;left:8484;top:1675;width:97;height:109" coordorigin="8484,1675" coordsize="97,109" path="m8495,1738l8495,1740,8495,1740,8495,1738xe" filled="t" fillcolor="#000000" stroked="f">
                <v:path arrowok="t"/>
                <v:fill type="solid"/>
              </v:shape>
              <v:shape style="position:absolute;left:8484;top:1675;width:97;height:109" coordorigin="8484,1675" coordsize="97,109" path="m8576,1729l8572,1730,8570,1740,8580,1740,8581,1730,8576,1729xe" filled="t" fillcolor="#000000" stroked="f">
                <v:path arrowok="t"/>
                <v:fill type="solid"/>
              </v:shape>
              <v:shape style="position:absolute;left:8484;top:1675;width:97;height:109" coordorigin="8484,1675" coordsize="97,109" path="m8494,1730l8494,1730,8494,1730xe" filled="t" fillcolor="#000000" stroked="f">
                <v:path arrowok="t"/>
                <v:fill type="solid"/>
              </v:shape>
              <v:shape style="position:absolute;left:8484;top:1675;width:97;height:109" coordorigin="8484,1675" coordsize="97,109" path="m8572,1730l8571,1730,8572,1730xe" filled="t" fillcolor="#000000" stroked="f">
                <v:path arrowok="t"/>
                <v:fill type="solid"/>
              </v:shape>
              <v:shape style="position:absolute;left:8484;top:1675;width:97;height:109" coordorigin="8484,1675" coordsize="97,109" path="m8572,1729l8572,1730,8576,1729,8572,1729xe" filled="t" fillcolor="#000000" stroked="f">
                <v:path arrowok="t"/>
                <v:fill type="solid"/>
              </v:shape>
              <v:shape style="position:absolute;left:8484;top:1675;width:97;height:109" coordorigin="8484,1675" coordsize="97,109" path="m8494,1729l8494,1730,8494,1729xe" filled="t" fillcolor="#000000" stroked="f">
                <v:path arrowok="t"/>
                <v:fill type="solid"/>
              </v:shape>
              <v:shape style="position:absolute;left:8484;top:1675;width:97;height:109" coordorigin="8484,1675" coordsize="97,109" path="m8568,1711l8570,1720,8572,1730,8572,1729,8581,1729,8580,1720,8580,1718,8578,1712,8569,1712,8568,1711xe" filled="t" fillcolor="#000000" stroked="f">
                <v:path arrowok="t"/>
                <v:fill type="solid"/>
              </v:shape>
              <v:shape style="position:absolute;left:8484;top:1675;width:97;height:109" coordorigin="8484,1675" coordsize="97,109" path="m8581,1729l8572,1729,8576,1729,8581,1729xe" filled="t" fillcolor="#000000" stroked="f">
                <v:path arrowok="t"/>
                <v:fill type="solid"/>
              </v:shape>
              <v:shape style="position:absolute;left:8484;top:1675;width:97;height:109" coordorigin="8484,1675" coordsize="97,109" path="m8498,1711l8497,1711,8497,1712,8498,1711xe" filled="t" fillcolor="#000000" stroked="f">
                <v:path arrowok="t"/>
                <v:fill type="solid"/>
              </v:shape>
              <v:shape style="position:absolute;left:8484;top:1675;width:97;height:109" coordorigin="8484,1675" coordsize="97,109" path="m8576,1704l8566,1704,8569,1712,8578,1712,8578,1708,8576,1704xe" filled="t" fillcolor="#000000" stroked="f">
                <v:path arrowok="t"/>
                <v:fill type="solid"/>
              </v:shape>
              <v:shape style="position:absolute;left:8484;top:1675;width:97;height:109" coordorigin="8484,1675" coordsize="97,109" path="m8501,1704l8500,1705,8500,1705,8501,1704xe" filled="t" fillcolor="#000000" stroked="f">
                <v:path arrowok="t"/>
                <v:fill type="solid"/>
              </v:shape>
              <v:shape style="position:absolute;left:8484;top:1675;width:97;height:109" coordorigin="8484,1675" coordsize="97,109" path="m8567,1692l8554,1692,8560,1698,8566,1705,8566,1704,8576,1704,8574,1700,8573,1699,8567,1692xe" filled="t" fillcolor="#000000" stroked="f">
                <v:path arrowok="t"/>
                <v:fill type="solid"/>
              </v:shape>
              <v:shape style="position:absolute;left:8484;top:1675;width:97;height:109" coordorigin="8484,1675" coordsize="97,109" path="m8512,1692l8512,1692,8510,1693,8512,1692xe" filled="t" fillcolor="#000000" stroked="f">
                <v:path arrowok="t"/>
                <v:fill type="solid"/>
              </v:shape>
              <v:shape style="position:absolute;left:8484;top:1675;width:97;height:109" coordorigin="8484,1675" coordsize="97,109" path="m8561,1684l8540,1684,8549,1688,8548,1688,8555,1693,8554,1692,8567,1692,8567,1690,8561,1684xe" filled="t" fillcolor="#000000" stroked="f">
                <v:path arrowok="t"/>
                <v:fill type="solid"/>
              </v:shape>
              <v:shape style="position:absolute;left:8484;top:1675;width:97;height:109" coordorigin="8484,1675" coordsize="97,109" path="m8542,1675l8533,1675,8524,1676,8522,1676,8514,1678,8513,1680,8506,1684,8560,1684,8552,1680,8544,1676,8542,1675xe" filled="t" fillcolor="#000000" stroked="f">
                <v:path arrowok="t"/>
                <v:fill type="solid"/>
              </v:shape>
            </v:group>
            <v:group style="position:absolute;left:8572;top:1729;width:10;height:2" coordorigin="8572,1729" coordsize="10,2">
              <v:shape style="position:absolute;left:8572;top:1729;width:10;height:2" coordorigin="8572,1729" coordsize="10,1" path="m8572,1729l8572,1730,8576,1729,8572,1729xe" filled="t" fillcolor="#000000" stroked="f">
                <v:path arrowok="t"/>
                <v:fill type="solid"/>
              </v:shape>
              <v:shape style="position:absolute;left:8572;top:1729;width:10;height:2" coordorigin="8572,1729" coordsize="10,1" path="m8581,1729l8576,1729,8581,1730,8581,1729xe" filled="t" fillcolor="#000000" stroked="f">
                <v:path arrowok="t"/>
                <v:fill type="solid"/>
              </v:shape>
            </v:group>
            <v:group style="position:absolute;left:8489;top:891;width:88;height:101" coordorigin="8489,891" coordsize="88,101">
              <v:shape style="position:absolute;left:8489;top:891;width:88;height:101" coordorigin="8489,891" coordsize="88,101" path="m8533,891l8489,942,8490,951,8533,992,8542,991,8576,942,8575,932,8533,891xe" filled="t" fillcolor="#000000" stroked="f">
                <v:path arrowok="t"/>
                <v:fill type="solid"/>
              </v:shape>
            </v:group>
            <v:group style="position:absolute;left:8484;top:886;width:97;height:110" coordorigin="8484,886" coordsize="97,110">
              <v:shape style="position:absolute;left:8484;top:886;width:97;height:110" coordorigin="8484,886" coordsize="97,110" path="m8543,996l8524,996,8533,997,8534,997,8543,996xe" filled="t" fillcolor="#000000" stroked="f">
                <v:path arrowok="t"/>
                <v:fill type="solid"/>
              </v:shape>
              <v:shape style="position:absolute;left:8484;top:886;width:97;height:110" coordorigin="8484,886" coordsize="97,110" path="m8534,886l8533,886,8524,888,8522,889,8514,892,8513,892,8506,896,8504,897,8492,912,8492,913,8489,921,8488,921,8485,931,8485,933,8484,942,8484,943,8485,952,8488,962,8489,963,8492,972,8492,973,8498,981,8506,988,8513,992,8514,992,8522,996,8544,996,8552,992,8560,988,8561,987,8526,987,8518,984,8510,980,8512,980,8506,974,8506,974,8502,968,8501,968,8497,960,8495,951,8495,951,8494,943,8495,933,8497,924,8498,924,8500,918,8500,918,8511,904,8510,904,8512,903,8513,903,8518,901,8526,897,8525,897,8534,896,8533,896,8560,896,8552,892,8544,889,8543,888,8534,886xe" filled="t" fillcolor="#000000" stroked="f">
                <v:path arrowok="t"/>
                <v:fill type="solid"/>
              </v:shape>
              <v:shape style="position:absolute;left:8484;top:886;width:97;height:110" coordorigin="8484,886" coordsize="97,110" path="m8525,986l8526,987,8533,987,8534,987,8525,986xe" filled="t" fillcolor="#000000" stroked="f">
                <v:path arrowok="t"/>
                <v:fill type="solid"/>
              </v:shape>
              <v:shape style="position:absolute;left:8484;top:886;width:97;height:110" coordorigin="8484,886" coordsize="97,110" path="m8534,987l8533,987,8534,987,8534,987xe" filled="t" fillcolor="#000000" stroked="f">
                <v:path arrowok="t"/>
                <v:fill type="solid"/>
              </v:shape>
              <v:shape style="position:absolute;left:8484;top:886;width:97;height:110" coordorigin="8484,886" coordsize="97,110" path="m8542,986l8534,987,8534,987,8540,987,8542,986xe" filled="t" fillcolor="#000000" stroked="f">
                <v:path arrowok="t"/>
                <v:fill type="solid"/>
              </v:shape>
              <v:shape style="position:absolute;left:8484;top:886;width:97;height:110" coordorigin="8484,886" coordsize="97,110" path="m8560,974l8554,980,8555,980,8548,984,8549,984,8540,987,8561,987,8567,981,8568,981,8572,975,8560,975,8560,974xe" filled="t" fillcolor="#000000" stroked="f">
                <v:path arrowok="t"/>
                <v:fill type="solid"/>
              </v:shape>
              <v:shape style="position:absolute;left:8484;top:886;width:97;height:110" coordorigin="8484,886" coordsize="97,110" path="m8506,974l8506,974,8507,975,8506,974xe" filled="t" fillcolor="#000000" stroked="f">
                <v:path arrowok="t"/>
                <v:fill type="solid"/>
              </v:shape>
              <v:shape style="position:absolute;left:8484;top:886;width:97;height:110" coordorigin="8484,886" coordsize="97,110" path="m8566,967l8560,975,8572,975,8574,973,8574,972,8576,968,8566,968,8566,967xe" filled="t" fillcolor="#000000" stroked="f">
                <v:path arrowok="t"/>
                <v:fill type="solid"/>
              </v:shape>
              <v:shape style="position:absolute;left:8484;top:886;width:97;height:110" coordorigin="8484,886" coordsize="97,110" path="m8501,967l8501,968,8502,968,8501,967xe" filled="t" fillcolor="#000000" stroked="f">
                <v:path arrowok="t"/>
                <v:fill type="solid"/>
              </v:shape>
              <v:shape style="position:absolute;left:8484;top:886;width:97;height:110" coordorigin="8484,886" coordsize="97,110" path="m8570,950l8568,960,8569,960,8566,968,8576,968,8578,963,8578,962,8580,952,8580,951,8570,951,8570,950xe" filled="t" fillcolor="#000000" stroked="f">
                <v:path arrowok="t"/>
                <v:fill type="solid"/>
              </v:shape>
              <v:shape style="position:absolute;left:8484;top:886;width:97;height:110" coordorigin="8484,886" coordsize="97,110" path="m8495,950l8495,951,8495,951,8495,950xe" filled="t" fillcolor="#000000" stroked="f">
                <v:path arrowok="t"/>
                <v:fill type="solid"/>
              </v:shape>
              <v:shape style="position:absolute;left:8484;top:886;width:97;height:110" coordorigin="8484,886" coordsize="97,110" path="m8576,942l8572,943,8570,951,8580,951,8581,943,8576,942xe" filled="t" fillcolor="#000000" stroked="f">
                <v:path arrowok="t"/>
                <v:fill type="solid"/>
              </v:shape>
              <v:shape style="position:absolute;left:8484;top:886;width:97;height:110" coordorigin="8484,886" coordsize="97,110" path="m8494,942l8494,943,8494,942xe" filled="t" fillcolor="#000000" stroked="f">
                <v:path arrowok="t"/>
                <v:fill type="solid"/>
              </v:shape>
              <v:shape style="position:absolute;left:8484;top:886;width:97;height:110" coordorigin="8484,886" coordsize="97,110" path="m8572,942l8571,943,8572,942xe" filled="t" fillcolor="#000000" stroked="f">
                <v:path arrowok="t"/>
                <v:fill type="solid"/>
              </v:shape>
              <v:shape style="position:absolute;left:8484;top:886;width:97;height:110" coordorigin="8484,886" coordsize="97,110" path="m8572,942l8572,943,8576,942,8572,942xe" filled="t" fillcolor="#000000" stroked="f">
                <v:path arrowok="t"/>
                <v:fill type="solid"/>
              </v:shape>
              <v:shape style="position:absolute;left:8484;top:886;width:97;height:110" coordorigin="8484,886" coordsize="97,110" path="m8494,942l8494,942,8494,942xe" filled="t" fillcolor="#000000" stroked="f">
                <v:path arrowok="t"/>
                <v:fill type="solid"/>
              </v:shape>
              <v:shape style="position:absolute;left:8484;top:886;width:97;height:110" coordorigin="8484,886" coordsize="97,110" path="m8568,924l8570,933,8572,942,8572,942,8581,942,8580,933,8580,931,8578,925,8569,925,8568,924xe" filled="t" fillcolor="#000000" stroked="f">
                <v:path arrowok="t"/>
                <v:fill type="solid"/>
              </v:shape>
              <v:shape style="position:absolute;left:8484;top:886;width:97;height:110" coordorigin="8484,886" coordsize="97,110" path="m8581,942l8572,942,8576,942,8581,942xe" filled="t" fillcolor="#000000" stroked="f">
                <v:path arrowok="t"/>
                <v:fill type="solid"/>
              </v:shape>
              <v:shape style="position:absolute;left:8484;top:886;width:97;height:110" coordorigin="8484,886" coordsize="97,110" path="m8498,924l8497,924,8497,925,8498,924xe" filled="t" fillcolor="#000000" stroked="f">
                <v:path arrowok="t"/>
                <v:fill type="solid"/>
              </v:shape>
              <v:shape style="position:absolute;left:8484;top:886;width:97;height:110" coordorigin="8484,886" coordsize="97,110" path="m8576,916l8566,916,8569,925,8578,925,8578,921,8576,916xe" filled="t" fillcolor="#000000" stroked="f">
                <v:path arrowok="t"/>
                <v:fill type="solid"/>
              </v:shape>
              <v:shape style="position:absolute;left:8484;top:886;width:97;height:110" coordorigin="8484,886" coordsize="97,110" path="m8501,916l8500,918,8500,918,8501,916xe" filled="t" fillcolor="#000000" stroked="f">
                <v:path arrowok="t"/>
                <v:fill type="solid"/>
              </v:shape>
              <v:shape style="position:absolute;left:8484;top:886;width:97;height:110" coordorigin="8484,886" coordsize="97,110" path="m8566,903l8554,903,8555,904,8566,918,8566,916,8576,916,8574,913,8573,912,8566,903xe" filled="t" fillcolor="#000000" stroked="f">
                <v:path arrowok="t"/>
                <v:fill type="solid"/>
              </v:shape>
              <v:shape style="position:absolute;left:8484;top:886;width:97;height:110" coordorigin="8484,886" coordsize="97,110" path="m8512,903l8510,904,8511,904,8512,903xe" filled="t" fillcolor="#000000" stroked="f">
                <v:path arrowok="t"/>
                <v:fill type="solid"/>
              </v:shape>
              <v:shape style="position:absolute;left:8484;top:886;width:97;height:110" coordorigin="8484,886" coordsize="97,110" path="m8511,904l8510,904,8511,904xe" filled="t" fillcolor="#000000" stroked="f">
                <v:path arrowok="t"/>
                <v:fill type="solid"/>
              </v:shape>
              <v:shape style="position:absolute;left:8484;top:886;width:97;height:110" coordorigin="8484,886" coordsize="97,110" path="m8554,904l8555,904,8554,904xe" filled="t" fillcolor="#000000" stroked="f">
                <v:path arrowok="t"/>
                <v:fill type="solid"/>
              </v:shape>
              <v:shape style="position:absolute;left:8484;top:886;width:97;height:110" coordorigin="8484,886" coordsize="97,110" path="m8554,903l8554,904,8555,904,8554,903xe" filled="t" fillcolor="#000000" stroked="f">
                <v:path arrowok="t"/>
                <v:fill type="solid"/>
              </v:shape>
              <v:shape style="position:absolute;left:8484;top:886;width:97;height:110" coordorigin="8484,886" coordsize="97,110" path="m8513,903l8512,903,8511,904,8513,903xe" filled="t" fillcolor="#000000" stroked="f">
                <v:path arrowok="t"/>
                <v:fill type="solid"/>
              </v:shape>
              <v:shape style="position:absolute;left:8484;top:886;width:97;height:110" coordorigin="8484,886" coordsize="97,110" path="m8560,896l8534,896,8534,896,8542,897,8540,897,8549,901,8548,901,8554,904,8554,903,8566,903,8561,897,8560,896xe" filled="t" fillcolor="#000000" stroked="f">
                <v:path arrowok="t"/>
                <v:fill type="solid"/>
              </v:shape>
              <v:shape style="position:absolute;left:8484;top:886;width:97;height:110" coordorigin="8484,886" coordsize="97,110" path="m8534,896l8533,896,8534,896,8534,896xe" filled="t" fillcolor="#000000" stroked="f">
                <v:path arrowok="t"/>
                <v:fill type="solid"/>
              </v:shape>
            </v:group>
            <v:group style="position:absolute;left:8572;top:942;width:10;height:2" coordorigin="8572,942" coordsize="10,2">
              <v:shape style="position:absolute;left:8572;top:942;width:10;height:2" coordorigin="8572,942" coordsize="10,1" path="m8572,942l8572,943,8576,942,8572,942xe" filled="t" fillcolor="#000000" stroked="f">
                <v:path arrowok="t"/>
                <v:fill type="solid"/>
              </v:shape>
              <v:shape style="position:absolute;left:8572;top:942;width:10;height:2" coordorigin="8572,942" coordsize="10,1" path="m8581,942l8576,942,8581,943,8581,942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5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 w:line="207" w:lineRule="exact"/>
        <w:jc w:val="center"/>
        <w:rPr>
          <w:rFonts w:ascii="Arial" w:hAnsi="Arial" w:cs="Arial" w:eastAsia="Arial"/>
          <w:sz w:val="12"/>
          <w:szCs w:val="12"/>
        </w:rPr>
        <w:sectPr>
          <w:pgSz w:w="12240" w:h="15840"/>
          <w:pgMar w:header="477" w:footer="747" w:top="1060" w:bottom="940" w:left="1120" w:right="1480"/>
        </w:sectPr>
      </w:pPr>
    </w:p>
    <w:p>
      <w:pPr>
        <w:spacing w:line="163" w:lineRule="exact"/>
        <w:ind w:left="0" w:right="1275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+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 w:before="4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988" w:val="left" w:leader="none"/>
        </w:tabs>
        <w:spacing w:line="200" w:lineRule="exact"/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47" w:lineRule="exact"/>
        <w:ind w:left="808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+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80" w:lineRule="exact" w:before="9"/>
        <w:rPr>
          <w:sz w:val="28"/>
          <w:szCs w:val="28"/>
        </w:rPr>
      </w:pPr>
      <w:r>
        <w:rPr/>
        <w:br w:type="column"/>
      </w:r>
      <w:r>
        <w:rPr>
          <w:sz w:val="28"/>
          <w:szCs w:val="28"/>
        </w:rPr>
      </w:r>
    </w:p>
    <w:p>
      <w:pPr>
        <w:ind w:left="1173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tabs>
          <w:tab w:pos="2195" w:val="left" w:leader="none"/>
        </w:tabs>
        <w:spacing w:before="95"/>
        <w:ind w:left="85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+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   </w:t>
      </w:r>
      <w:r>
        <w:rPr>
          <w:rFonts w:ascii="Arial" w:hAnsi="Arial" w:cs="Arial" w:eastAsia="Arial"/>
          <w:b w:val="0"/>
          <w:bCs w:val="0"/>
          <w:spacing w:val="1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8"/>
          <w:sz w:val="12"/>
          <w:szCs w:val="12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8"/>
          <w:sz w:val="12"/>
          <w:szCs w:val="12"/>
        </w:rPr>
        <w:t>    </w:t>
      </w:r>
      <w:r>
        <w:rPr>
          <w:rFonts w:ascii="Arial" w:hAnsi="Arial" w:cs="Arial" w:eastAsia="Arial"/>
          <w:b w:val="0"/>
          <w:bCs w:val="0"/>
          <w:spacing w:val="10"/>
          <w:w w:val="100"/>
          <w:position w:val="-8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6"/>
          <w:szCs w:val="16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+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120" w:right="1480"/>
          <w:cols w:num="2" w:equalWidth="0">
            <w:col w:w="5246" w:space="40"/>
            <w:col w:w="4354"/>
          </w:cols>
        </w:sectPr>
      </w:pPr>
    </w:p>
    <w:p>
      <w:pPr>
        <w:tabs>
          <w:tab w:pos="4469" w:val="left" w:leader="none"/>
          <w:tab w:pos="5911" w:val="left" w:leader="none"/>
        </w:tabs>
        <w:spacing w:line="279" w:lineRule="exact"/>
        <w:ind w:left="2928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2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1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25"/>
          <w:w w:val="100"/>
          <w:position w:val="-1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4"/>
          <w:sz w:val="12"/>
          <w:szCs w:val="12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4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-1"/>
          <w:w w:val="100"/>
          <w:position w:val="6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2"/>
          <w:sz w:val="12"/>
          <w:szCs w:val="12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17"/>
        <w:ind w:left="0" w:right="497" w:firstLine="0"/>
        <w:jc w:val="center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5"/>
        </w:rPr>
        <w:br w:type="column"/>
      </w:r>
      <w:r>
        <w:rPr>
          <w:rFonts w:ascii="Arial" w:hAnsi="Arial" w:cs="Arial" w:eastAsia="Arial"/>
          <w:b w:val="0"/>
          <w:bCs w:val="0"/>
          <w:spacing w:val="-8"/>
          <w:w w:val="105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OUT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center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120" w:right="1480"/>
          <w:cols w:num="2" w:equalWidth="0">
            <w:col w:w="6098" w:space="40"/>
            <w:col w:w="3502"/>
          </w:cols>
        </w:sectPr>
      </w:pP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72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(A)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50" w:lineRule="exact" w:before="1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0"/>
          <w:numId w:val="3"/>
        </w:numPr>
        <w:tabs>
          <w:tab w:pos="972" w:val="left" w:leader="none"/>
        </w:tabs>
        <w:ind w:left="972" w:right="0" w:hanging="308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27.959999pt;margin-top:-26.906097pt;width:358.93pt;height:362.230005pt;mso-position-horizontal-relative:page;mso-position-vertical-relative:paragraph;z-index:-10591" coordorigin="2559,-538" coordsize="7179,7245">
            <v:group style="position:absolute;left:2861;top:-532;width:2;height:7184" coordorigin="2861,-532" coordsize="2,7184">
              <v:shape style="position:absolute;left:2861;top:-532;width:2;height:7184" coordorigin="2861,-532" coordsize="0,7184" path="m2861,-532l2861,6652e" filled="f" stroked="t" strokeweight=".58001pt" strokecolor="#000000">
                <v:path arrowok="t"/>
              </v:shape>
            </v:group>
            <v:group style="position:absolute;left:2856;top:456;width:6761;height:2" coordorigin="2856,456" coordsize="6761,2">
              <v:shape style="position:absolute;left:2856;top:456;width:6761;height:2" coordorigin="2856,456" coordsize="6761,0" path="m2856,456l9617,456e" filled="f" stroked="t" strokeweight=".579980pt" strokecolor="#000000">
                <v:path arrowok="t"/>
              </v:shape>
            </v:group>
            <v:group style="position:absolute;left:9572;top:399;width:155;height:118" coordorigin="9572,399" coordsize="155,118">
              <v:shape style="position:absolute;left:9572;top:399;width:155;height:118" coordorigin="9572,399" coordsize="155,118" path="m9572,399l9580,412,9584,426,9588,442,9589,458,9588,472,9584,488,9580,502,9572,516,9708,465,9727,456,9572,399xe" filled="t" fillcolor="#000000" stroked="f">
                <v:path arrowok="t"/>
                <v:fill type="solid"/>
              </v:shape>
            </v:group>
            <v:group style="position:absolute;left:2856;top:-201;width:1297;height:2" coordorigin="2856,-201" coordsize="1297,2">
              <v:shape style="position:absolute;left:2856;top:-201;width:1297;height:2" coordorigin="2856,-201" coordsize="1297,0" path="m2856,-201l4153,-201e" filled="f" stroked="t" strokeweight=".579980pt" strokecolor="#000000">
                <v:path arrowok="t"/>
              </v:shape>
            </v:group>
            <v:group style="position:absolute;left:4148;top:-201;width:2;height:662" coordorigin="4148,-201" coordsize="2,662">
              <v:shape style="position:absolute;left:4148;top:-201;width:2;height:662" coordorigin="4148,-201" coordsize="0,662" path="m4148,-201l4148,461e" filled="f" stroked="t" strokeweight=".579980pt" strokecolor="#000000">
                <v:path arrowok="t"/>
              </v:shape>
            </v:group>
            <v:group style="position:absolute;left:5864;top:-206;width:2;height:667" coordorigin="5864,-206" coordsize="2,667">
              <v:shape style="position:absolute;left:5864;top:-206;width:2;height:667" coordorigin="5864,-206" coordsize="0,667" path="m5864,-206l5864,461e" filled="f" stroked="t" strokeweight=".579980pt" strokecolor="#000000">
                <v:path arrowok="t"/>
              </v:shape>
            </v:group>
            <v:group style="position:absolute;left:5864;top:-201;width:1292;height:2" coordorigin="5864,-201" coordsize="1292,2">
              <v:shape style="position:absolute;left:5864;top:-201;width:1292;height:2" coordorigin="5864,-201" coordsize="1292,0" path="m5864,-201l7157,-201e" filled="f" stroked="t" strokeweight=".579980pt" strokecolor="#000000">
                <v:path arrowok="t"/>
              </v:shape>
            </v:group>
            <v:group style="position:absolute;left:7152;top:-201;width:2;height:662" coordorigin="7152,-201" coordsize="2,662">
              <v:shape style="position:absolute;left:7152;top:-201;width:2;height:662" coordorigin="7152,-201" coordsize="0,662" path="m7152,-201l7152,461e" filled="f" stroked="t" strokeweight=".579980pt" strokecolor="#000000">
                <v:path arrowok="t"/>
              </v:shape>
            </v:group>
            <v:group style="position:absolute;left:2856;top:1430;width:6761;height:2" coordorigin="2856,1430" coordsize="6761,2">
              <v:shape style="position:absolute;left:2856;top:1430;width:6761;height:2" coordorigin="2856,1430" coordsize="6761,0" path="m2856,1430l9617,1430e" filled="f" stroked="t" strokeweight=".58001pt" strokecolor="#000000">
                <v:path arrowok="t"/>
              </v:shape>
            </v:group>
            <v:group style="position:absolute;left:9572;top:1370;width:155;height:119" coordorigin="9572,1370" coordsize="155,119">
              <v:shape style="position:absolute;left:9572;top:1370;width:155;height:119" coordorigin="9572,1370" coordsize="155,119" path="m9572,1370l9580,1384,9584,1398,9588,1414,9589,1428,9588,1444,9584,1460,9580,1474,9572,1488,9727,1430,9592,1378,9572,1370xe" filled="t" fillcolor="#000000" stroked="f">
                <v:path arrowok="t"/>
                <v:fill type="solid"/>
              </v:shape>
            </v:group>
            <v:group style="position:absolute;left:2856;top:771;width:1297;height:2" coordorigin="2856,771" coordsize="1297,2">
              <v:shape style="position:absolute;left:2856;top:771;width:1297;height:2" coordorigin="2856,771" coordsize="1297,0" path="m2856,771l4153,771e" filled="f" stroked="t" strokeweight=".58001pt" strokecolor="#000000">
                <v:path arrowok="t"/>
              </v:shape>
            </v:group>
            <v:group style="position:absolute;left:4148;top:771;width:2;height:1315" coordorigin="4148,771" coordsize="2,1315">
              <v:shape style="position:absolute;left:4148;top:771;width:2;height:1315" coordorigin="4148,771" coordsize="0,1315" path="m4148,771l4148,2086e" filled="f" stroked="t" strokeweight=".579980pt" strokecolor="#000000">
                <v:path arrowok="t"/>
              </v:shape>
            </v:group>
            <v:group style="position:absolute;left:5868;top:766;width:2;height:668" coordorigin="5868,766" coordsize="2,668">
              <v:shape style="position:absolute;left:5868;top:766;width:2;height:668" coordorigin="5868,766" coordsize="0,668" path="m5868,766l5868,1434e" filled="f" stroked="t" strokeweight=".58001pt" strokecolor="#000000">
                <v:path arrowok="t"/>
              </v:shape>
            </v:group>
            <v:group style="position:absolute;left:5868;top:771;width:1284;height:2" coordorigin="5868,771" coordsize="1284,2">
              <v:shape style="position:absolute;left:5868;top:771;width:1284;height:2" coordorigin="5868,771" coordsize="1284,0" path="m5868,771l7152,771e" filled="f" stroked="t" strokeweight=".58001pt" strokecolor="#000000">
                <v:path arrowok="t"/>
              </v:shape>
            </v:group>
            <v:group style="position:absolute;left:7150;top:771;width:2;height:1315" coordorigin="7150,771" coordsize="2,1315">
              <v:shape style="position:absolute;left:7150;top:771;width:2;height:1315" coordorigin="7150,771" coordsize="0,1315" path="m7150,771l7150,2086e" filled="f" stroked="t" strokeweight=".81998pt" strokecolor="#000000">
                <v:path arrowok="t"/>
              </v:shape>
            </v:group>
            <v:group style="position:absolute;left:4148;top:2081;width:1292;height:2" coordorigin="4148,2081" coordsize="1292,2">
              <v:shape style="position:absolute;left:4148;top:2081;width:1292;height:2" coordorigin="4148,2081" coordsize="1292,0" path="m4148,2081l5441,2081e" filled="f" stroked="t" strokeweight=".579980pt" strokecolor="#000000">
                <v:path arrowok="t"/>
              </v:shape>
            </v:group>
            <v:group style="position:absolute;left:5435;top:1425;width:2;height:706" coordorigin="5435,1425" coordsize="2,706">
              <v:shape style="position:absolute;left:5435;top:1425;width:2;height:706" coordorigin="5435,1425" coordsize="0,706" path="m5435,1425l5435,2130e" filled="f" stroked="t" strokeweight=".65001pt" strokecolor="#000000">
                <v:path arrowok="t"/>
              </v:shape>
            </v:group>
            <v:group style="position:absolute;left:7152;top:2081;width:1292;height:2" coordorigin="7152,2081" coordsize="1292,2">
              <v:shape style="position:absolute;left:7152;top:2081;width:1292;height:2" coordorigin="7152,2081" coordsize="1292,0" path="m7152,2081l8444,2081e" filled="f" stroked="t" strokeweight=".579980pt" strokecolor="#000000">
                <v:path arrowok="t"/>
              </v:shape>
            </v:group>
            <v:group style="position:absolute;left:8440;top:1418;width:2;height:664" coordorigin="8440,1418" coordsize="2,664">
              <v:shape style="position:absolute;left:8440;top:1418;width:2;height:664" coordorigin="8440,1418" coordsize="0,664" path="m8440,1418l8440,2081e" filled="f" stroked="t" strokeweight=".579980pt" strokecolor="#000000">
                <v:path arrowok="t"/>
              </v:shape>
            </v:group>
            <v:group style="position:absolute;left:2856;top:3712;width:6778;height:2" coordorigin="2856,3712" coordsize="6778,2">
              <v:shape style="position:absolute;left:2856;top:3712;width:6778;height:2" coordorigin="2856,3712" coordsize="6778,0" path="m2856,3712l9634,3712e" filled="f" stroked="t" strokeweight=".579980pt" strokecolor="#000000">
                <v:path arrowok="t"/>
              </v:shape>
            </v:group>
            <v:group style="position:absolute;left:9594;top:3663;width:133;height:98" coordorigin="9594,3663" coordsize="133,98">
              <v:shape style="position:absolute;left:9594;top:3663;width:133;height:98" coordorigin="9594,3663" coordsize="133,98" path="m9594,3663l9601,3675,9606,3687,9610,3699,9611,3712,9610,3725,9606,3737,9601,3749,9594,3761,9710,3718,9727,3712,9611,3669,9594,3663xe" filled="t" fillcolor="#000000" stroked="f">
                <v:path arrowok="t"/>
                <v:fill type="solid"/>
              </v:shape>
            </v:group>
            <v:group style="position:absolute;left:3479;top:836;width:2;height:148" coordorigin="3479,836" coordsize="2,148">
              <v:shape style="position:absolute;left:3479;top:836;width:2;height:148" coordorigin="3479,836" coordsize="0,148" path="m3479,836l3479,983e" filled="f" stroked="t" strokeweight=".580pt" strokecolor="#000000">
                <v:path arrowok="t"/>
              </v:shape>
            </v:group>
            <v:group style="position:absolute;left:3410;top:771;width:133;height:97" coordorigin="3410,771" coordsize="133,97">
              <v:shape style="position:absolute;left:3410;top:771;width:133;height:97" coordorigin="3410,771" coordsize="133,97" path="m3479,771l3410,868,3426,863,3460,858,3537,858,3487,783,3479,771xe" filled="t" fillcolor="#000000" stroked="f">
                <v:path arrowok="t"/>
                <v:fill type="solid"/>
              </v:shape>
              <v:shape style="position:absolute;left:3410;top:771;width:133;height:97" coordorigin="3410,771" coordsize="133,97" path="m3537,858l3493,858,3527,863,3544,868,3537,858xe" filled="t" fillcolor="#000000" stroked="f">
                <v:path arrowok="t"/>
                <v:fill type="solid"/>
              </v:shape>
            </v:group>
            <v:group style="position:absolute;left:3479;top:1180;width:2;height:179" coordorigin="3479,1180" coordsize="2,179">
              <v:shape style="position:absolute;left:3479;top:1180;width:2;height:179" coordorigin="3479,1180" coordsize="0,179" path="m3479,1180l3479,1359e" filled="f" stroked="t" strokeweight=".580pt" strokecolor="#000000">
                <v:path arrowok="t"/>
              </v:shape>
            </v:group>
            <v:group style="position:absolute;left:3410;top:1328;width:133;height:102" coordorigin="3410,1328" coordsize="133,102">
              <v:shape style="position:absolute;left:3410;top:1328;width:133;height:102" coordorigin="3410,1328" coordsize="133,102" path="m3410,1328l3470,1416,3479,1430,3535,1341,3476,1341,3460,1340,3443,1337,3426,1334,3410,1328xe" filled="t" fillcolor="#000000" stroked="f">
                <v:path arrowok="t"/>
                <v:fill type="solid"/>
              </v:shape>
              <v:shape style="position:absolute;left:3410;top:1328;width:133;height:102" coordorigin="3410,1328" coordsize="133,102" path="m3544,1328l3527,1334,3510,1337,3493,1340,3476,1341,3535,1341,3544,1328xe" filled="t" fillcolor="#000000" stroked="f">
                <v:path arrowok="t"/>
                <v:fill type="solid"/>
              </v:shape>
            </v:group>
            <v:group style="position:absolute;left:4818;top:1496;width:2;height:144" coordorigin="4818,1496" coordsize="2,144">
              <v:shape style="position:absolute;left:4818;top:1496;width:2;height:144" coordorigin="4818,1496" coordsize="0,144" path="m4818,1496l4818,1640e" filled="f" stroked="t" strokeweight=".58001pt" strokecolor="#000000">
                <v:path arrowok="t"/>
              </v:shape>
            </v:group>
            <v:group style="position:absolute;left:4750;top:1426;width:133;height:101" coordorigin="4750,1426" coordsize="133,101">
              <v:shape style="position:absolute;left:4750;top:1426;width:133;height:101" coordorigin="4750,1426" coordsize="133,101" path="m4818,1426l4758,1514,4750,1527,4765,1522,4782,1517,4799,1515,4875,1515,4826,1438,4818,1426xe" filled="t" fillcolor="#000000" stroked="f">
                <v:path arrowok="t"/>
                <v:fill type="solid"/>
              </v:shape>
              <v:shape style="position:absolute;left:4750;top:1426;width:133;height:101" coordorigin="4750,1426" coordsize="133,101" path="m4875,1515l4832,1515,4849,1517,4883,1527,4875,1515xe" filled="t" fillcolor="#000000" stroked="f">
                <v:path arrowok="t"/>
                <v:fill type="solid"/>
              </v:shape>
            </v:group>
            <v:group style="position:absolute;left:4818;top:1835;width:2;height:179" coordorigin="4818,1835" coordsize="2,179">
              <v:shape style="position:absolute;left:4818;top:1835;width:2;height:179" coordorigin="4818,1835" coordsize="0,179" path="m4818,1835l4818,2014e" filled="f" stroked="t" strokeweight=".58001pt" strokecolor="#000000">
                <v:path arrowok="t"/>
              </v:shape>
            </v:group>
            <v:group style="position:absolute;left:4750;top:1984;width:133;height:101" coordorigin="4750,1984" coordsize="133,101">
              <v:shape style="position:absolute;left:4750;top:1984;width:133;height:101" coordorigin="4750,1984" coordsize="133,101" path="m4750,1984l4810,2072,4818,2085,4874,1996,4816,1996,4799,1995,4782,1992,4765,1989,4750,1984xe" filled="t" fillcolor="#000000" stroked="f">
                <v:path arrowok="t"/>
                <v:fill type="solid"/>
              </v:shape>
              <v:shape style="position:absolute;left:4750;top:1984;width:133;height:101" coordorigin="4750,1984" coordsize="133,101" path="m4883,1984l4866,1989,4849,1992,4832,1995,4816,1996,4874,1996,4883,1984xe" filled="t" fillcolor="#000000" stroked="f">
                <v:path arrowok="t"/>
                <v:fill type="solid"/>
              </v:shape>
            </v:group>
            <v:group style="position:absolute;left:2855;top:3056;width:7;height:11" coordorigin="2855,3056" coordsize="7,11">
              <v:shape style="position:absolute;left:2855;top:3056;width:7;height:11" coordorigin="2855,3056" coordsize="7,11" path="m2860,3056l2855,3057,2857,3066,2862,3065,2860,3056xe" filled="t" fillcolor="#000000" stroked="f">
                <v:path arrowok="t"/>
                <v:fill type="solid"/>
              </v:shape>
            </v:group>
            <v:group style="position:absolute;left:2860;top:2728;width:1294;height:337" coordorigin="2860,2728" coordsize="1294,337">
              <v:shape style="position:absolute;left:2860;top:2728;width:1294;height:337" coordorigin="2860,2728" coordsize="1294,337" path="m4153,2728l4147,2729,2860,3056,2862,3065,4150,2739,4153,2734,4153,2728xe" filled="t" fillcolor="#000000" stroked="f">
                <v:path arrowok="t"/>
                <v:fill type="solid"/>
              </v:shape>
            </v:group>
            <v:group style="position:absolute;left:4148;top:2408;width:2;height:1660" coordorigin="4148,2408" coordsize="2,1660">
              <v:shape style="position:absolute;left:4148;top:2408;width:2;height:1660" coordorigin="4148,2408" coordsize="0,1660" path="m4148,2408l4148,4067e" filled="f" stroked="t" strokeweight=".589980pt" strokecolor="#000000">
                <v:path arrowok="t"/>
              </v:shape>
            </v:group>
            <v:group style="position:absolute;left:2855;top:3057;width:8;height:11" coordorigin="2855,3057" coordsize="8,11">
              <v:shape style="position:absolute;left:2855;top:3057;width:8;height:11" coordorigin="2855,3057" coordsize="8,11" path="m2858,3057l2855,3059,2860,3068,2863,3065,2858,3057xe" filled="t" fillcolor="#000000" stroked="f">
                <v:path arrowok="t"/>
                <v:fill type="solid"/>
              </v:shape>
            </v:group>
            <v:group style="position:absolute;left:2858;top:2400;width:1295;height:665" coordorigin="2858,2400" coordsize="1295,665">
              <v:shape style="position:absolute;left:2858;top:2400;width:1295;height:665" coordorigin="2858,2400" coordsize="1295,665" path="m4153,2400l2858,3057,2863,3065,4151,2412,4153,2408,4153,2400xe" filled="t" fillcolor="#000000" stroked="f">
                <v:path arrowok="t"/>
                <v:fill type="solid"/>
              </v:shape>
            </v:group>
            <v:group style="position:absolute;left:2855;top:3707;width:7;height:11" coordorigin="2855,3707" coordsize="7,11">
              <v:shape style="position:absolute;left:2855;top:3707;width:7;height:11" coordorigin="2855,3707" coordsize="7,11" path="m2860,3707l2855,3708,2857,3718,2862,3717,2860,3707xe" filled="t" fillcolor="#000000" stroked="f">
                <v:path arrowok="t"/>
                <v:fill type="solid"/>
              </v:shape>
            </v:group>
            <v:group style="position:absolute;left:2860;top:3381;width:2578;height:336" coordorigin="2860,3381" coordsize="2578,336">
              <v:shape style="position:absolute;left:2860;top:3381;width:2578;height:336" coordorigin="2860,3381" coordsize="2578,336" path="m4150,3381l4147,3381,2860,3707,2862,3717,4148,3391,4147,3390,4150,3381xe" filled="t" fillcolor="#000000" stroked="f">
                <v:path arrowok="t"/>
                <v:fill type="solid"/>
              </v:shape>
              <v:shape style="position:absolute;left:2860;top:3381;width:2578;height:336" coordorigin="2860,3381" coordsize="2578,336" path="m4150,3381l4150,3390,4148,3391,5435,3717,5435,3707,5437,3707,4150,3381xe" filled="t" fillcolor="#000000" stroked="f">
                <v:path arrowok="t"/>
                <v:fill type="solid"/>
              </v:shape>
              <v:shape style="position:absolute;left:2860;top:3381;width:2578;height:336" coordorigin="2860,3381" coordsize="2578,336" path="m5437,3707l5435,3707,5437,3717,5437,3707xe" filled="t" fillcolor="#000000" stroked="f">
                <v:path arrowok="t"/>
                <v:fill type="solid"/>
              </v:shape>
              <v:shape style="position:absolute;left:2860;top:3381;width:2578;height:336" coordorigin="2860,3381" coordsize="2578,336" path="m4150,3381l4147,3390,4148,3391,4150,3390,4150,3381xe" filled="t" fillcolor="#000000" stroked="f">
                <v:path arrowok="t"/>
                <v:fill type="solid"/>
              </v:shape>
            </v:group>
            <v:group style="position:absolute;left:4144;top:3707;width:1294;height:337" coordorigin="4144,3707" coordsize="1294,337">
              <v:shape style="position:absolute;left:4144;top:3707;width:1294;height:337" coordorigin="4144,3707" coordsize="1294,337" path="m5435,3707l4147,4034,4144,4038,4144,4044,4150,4043,5437,3717,5435,3707xe" filled="t" fillcolor="#000000" stroked="f">
                <v:path arrowok="t"/>
                <v:fill type="solid"/>
              </v:shape>
            </v:group>
            <v:group style="position:absolute;left:4933;top:3916;width:10;height:6" coordorigin="4933,3916" coordsize="10,6">
              <v:shape style="position:absolute;left:4933;top:3916;width:10;height:6" coordorigin="4933,3916" coordsize="10,6" path="m4933,3919l4943,3919e" filled="f" stroked="t" strokeweight=".4pt" strokecolor="#000000">
                <v:path arrowok="t"/>
              </v:shape>
            </v:group>
            <v:group style="position:absolute;left:4804;top:3921;width:139;height:132" coordorigin="4804,3921" coordsize="139,132">
              <v:shape style="position:absolute;left:4804;top:3921;width:139;height:132" coordorigin="4804,3921" coordsize="139,132" path="m4832,4034l4804,4043,4807,4053,4836,4043,4854,4035,4832,4035,4832,4034xe" filled="t" fillcolor="#000000" stroked="f">
                <v:path arrowok="t"/>
                <v:fill type="solid"/>
              </v:shape>
              <v:shape style="position:absolute;left:4804;top:3921;width:139;height:132" coordorigin="4804,3921" coordsize="139,132" path="m4906,3983l4897,3992,4898,3992,4879,4008,4856,4023,4858,4023,4832,4035,4854,4035,4861,4031,4884,4017,4885,4016,4904,3999,4913,3990,4918,3984,4906,3984,4906,3983xe" filled="t" fillcolor="#000000" stroked="f">
                <v:path arrowok="t"/>
                <v:fill type="solid"/>
              </v:shape>
              <v:shape style="position:absolute;left:4804;top:3921;width:139;height:132" coordorigin="4804,3921" coordsize="139,132" path="m4925,3957l4913,3976,4906,3984,4918,3984,4920,3982,4921,3981,4933,3962,4935,3958,4925,3958,4925,3957xe" filled="t" fillcolor="#000000" stroked="f">
                <v:path arrowok="t"/>
                <v:fill type="solid"/>
              </v:shape>
              <v:shape style="position:absolute;left:4804;top:3921;width:139;height:132" coordorigin="4804,3921" coordsize="139,132" path="m4941,3939l4932,3939,4925,3958,4935,3958,4940,3942,4941,3940,4941,3939xe" filled="t" fillcolor="#000000" stroked="f">
                <v:path arrowok="t"/>
                <v:fill type="solid"/>
              </v:shape>
              <v:shape style="position:absolute;left:4804;top:3921;width:139;height:132" coordorigin="4804,3921" coordsize="139,132" path="m4933,3921l4931,3940,4932,3939,4941,3939,4943,3922,4933,3921xe" filled="t" fillcolor="#000000" stroked="f">
                <v:path arrowok="t"/>
                <v:fill type="solid"/>
              </v:shape>
            </v:group>
            <v:group style="position:absolute;left:4799;top:4043;width:8;height:11" coordorigin="4799,4043" coordsize="8,11">
              <v:shape style="position:absolute;left:4799;top:4043;width:8;height:11" coordorigin="4799,4043" coordsize="8,11" path="m4804,4043l4799,4044,4802,4054,4807,4053,4804,4043xe" filled="t" fillcolor="#000000" stroked="f">
                <v:path arrowok="t"/>
                <v:fill type="solid"/>
              </v:shape>
            </v:group>
            <v:group style="position:absolute;left:4904;top:3875;width:77;height:65" coordorigin="4904,3875" coordsize="77,65">
              <v:shape style="position:absolute;left:4904;top:3875;width:77;height:65" coordorigin="4904,3875" coordsize="77,65" path="m4925,3875l4907,3932,4904,3940,4921,3933,4940,3928,4961,3926,4979,3926,4932,3881,4925,3875xe" filled="t" fillcolor="#000000" stroked="f">
                <v:path arrowok="t"/>
                <v:fill type="solid"/>
              </v:shape>
              <v:shape style="position:absolute;left:4904;top:3875;width:77;height:65" coordorigin="4904,3875" coordsize="77,65" path="m4979,3926l4961,3926,4981,3928,4979,3926xe" filled="t" fillcolor="#000000" stroked="f">
                <v:path arrowok="t"/>
                <v:fill type="solid"/>
              </v:shape>
            </v:group>
            <v:group style="position:absolute;left:4358;top:3218;width:7;height:10" coordorigin="4358,3218" coordsize="7,10">
              <v:shape style="position:absolute;left:4358;top:3218;width:7;height:10" coordorigin="4358,3218" coordsize="7,10" path="m4362,3218l4358,3226,4362,3227,4366,3219,4362,3218xe" filled="t" fillcolor="#000000" stroked="f">
                <v:path arrowok="t"/>
                <v:fill type="solid"/>
              </v:shape>
            </v:group>
            <v:group style="position:absolute;left:4362;top:3219;width:208;height:230" coordorigin="4362,3219" coordsize="208,230">
              <v:shape style="position:absolute;left:4362;top:3219;width:208;height:230" coordorigin="4362,3219" coordsize="208,230" path="m4565,3431l4555,3431,4560,3449,4570,3447,4565,3431xe" filled="t" fillcolor="#000000" stroked="f">
                <v:path arrowok="t"/>
                <v:fill type="solid"/>
              </v:shape>
              <v:shape style="position:absolute;left:4362;top:3219;width:208;height:230" coordorigin="4362,3219" coordsize="208,230" path="m4535,3365l4524,3365,4534,3382,4550,3416,4549,3416,4555,3432,4555,3431,4565,3431,4565,3429,4559,3412,4559,3411,4542,3377,4535,3365xe" filled="t" fillcolor="#000000" stroked="f">
                <v:path arrowok="t"/>
                <v:fill type="solid"/>
              </v:shape>
              <v:shape style="position:absolute;left:4362;top:3219;width:208;height:230" coordorigin="4362,3219" coordsize="208,230" path="m4445,3266l4429,3266,4445,3278,4460,3291,4475,3304,4474,3304,4488,3320,4500,3334,4513,3351,4524,3366,4524,3365,4535,3365,4532,3360,4522,3345,4520,3345,4507,3328,4495,3314,4481,3298,4481,3297,4466,3284,4451,3270,4445,3266xe" filled="t" fillcolor="#000000" stroked="f">
                <v:path arrowok="t"/>
                <v:fill type="solid"/>
              </v:shape>
              <v:shape style="position:absolute;left:4362;top:3219;width:208;height:230" coordorigin="4362,3219" coordsize="208,230" path="m4366,3219l4362,3227,4380,3236,4379,3236,4412,3255,4429,3267,4429,3266,4445,3266,4435,3258,4418,3246,4417,3246,4384,3227,4366,3219xe" filled="t" fillcolor="#000000" stroked="f">
                <v:path arrowok="t"/>
                <v:fill type="solid"/>
              </v:shape>
            </v:group>
            <v:group style="position:absolute;left:4560;top:3447;width:11;height:7" coordorigin="4560,3447" coordsize="11,7">
              <v:shape style="position:absolute;left:4560;top:3447;width:11;height:7" coordorigin="4560,3447" coordsize="11,7" path="m4570,3447l4560,3449,4561,3454,4571,3452,4570,3447xe" filled="t" fillcolor="#000000" stroked="f">
                <v:path arrowok="t"/>
                <v:fill type="solid"/>
              </v:shape>
            </v:group>
            <v:group style="position:absolute;left:4522;top:3429;width:82;height:65" coordorigin="4522,3429" coordsize="82,65">
              <v:shape style="position:absolute;left:4522;top:3429;width:82;height:65" coordorigin="4522,3429" coordsize="82,65" path="m4522,3435l4567,3486,4573,3494,4597,3441,4562,3441,4542,3440,4531,3438,4522,3435xe" filled="t" fillcolor="#000000" stroked="f">
                <v:path arrowok="t"/>
                <v:fill type="solid"/>
              </v:shape>
              <v:shape style="position:absolute;left:4522;top:3429;width:82;height:65" coordorigin="4522,3429" coordsize="82,65" path="m4603,3429l4583,3436,4562,3441,4597,3441,4600,3436,4603,3429xe" filled="t" fillcolor="#000000" stroked="f">
                <v:path arrowok="t"/>
                <v:fill type="solid"/>
              </v:shape>
            </v:group>
            <v:group style="position:absolute;left:3979;top:3382;width:10;height:10" coordorigin="3979,3382" coordsize="10,10">
              <v:shape style="position:absolute;left:3979;top:3382;width:10;height:10" coordorigin="3979,3382" coordsize="10,10" path="m3983,3382l3979,3384,3985,3392,3989,3389,3983,3382xe" filled="t" fillcolor="#000000" stroked="f">
                <v:path arrowok="t"/>
                <v:fill type="solid"/>
              </v:shape>
            </v:group>
            <v:group style="position:absolute;left:3983;top:3218;width:382;height:172" coordorigin="3983,3218" coordsize="382,172">
              <v:shape style="position:absolute;left:3983;top:3218;width:382;height:172" coordorigin="3983,3218" coordsize="382,172" path="m4363,3218l4308,3226,4307,3226,4253,3239,4199,3256,4199,3257,4147,3278,4099,3300,4098,3300,4075,3314,4054,3326,4034,3340,4015,3353,3998,3368,3983,3382,3989,3389,4004,3375,4021,3360,4023,3360,4040,3348,4040,3347,4060,3333,4061,3333,4080,3322,4103,3309,4151,3286,4202,3266,4201,3266,4255,3249,4309,3236,4364,3227,4363,3218xe" filled="t" fillcolor="#000000" stroked="f">
                <v:path arrowok="t"/>
                <v:fill type="solid"/>
              </v:shape>
              <v:shape style="position:absolute;left:3983;top:3218;width:382;height:172" coordorigin="3983,3218" coordsize="382,172" path="m4023,3360l4021,3360,4021,3362,4023,3360xe" filled="t" fillcolor="#000000" stroked="f">
                <v:path arrowok="t"/>
                <v:fill type="solid"/>
              </v:shape>
              <v:shape style="position:absolute;left:3983;top:3218;width:382;height:172" coordorigin="3983,3218" coordsize="382,172" path="m4061,3333l4060,3333,4058,3334,4061,3333xe" filled="t" fillcolor="#000000" stroked="f">
                <v:path arrowok="t"/>
                <v:fill type="solid"/>
              </v:shape>
            </v:group>
            <v:group style="position:absolute;left:4363;top:3218;width:6;height:10" coordorigin="4363,3218" coordsize="6,10">
              <v:shape style="position:absolute;left:4363;top:3218;width:6;height:10" coordorigin="4363,3218" coordsize="6,10" path="m4363,3222l4369,3222e" filled="f" stroked="t" strokeweight=".580pt" strokecolor="#000000">
                <v:path arrowok="t"/>
              </v:shape>
            </v:group>
            <v:group style="position:absolute;left:3955;top:3360;width:73;height:65" coordorigin="3955,3360" coordsize="73,65">
              <v:shape style="position:absolute;left:3955;top:3360;width:73;height:65" coordorigin="3955,3360" coordsize="73,65" path="m3960,3360l3955,3417,3955,3425,4028,3389,4009,3386,3991,3380,3974,3371,3960,3360xe" filled="t" fillcolor="#000000" stroked="f">
                <v:path arrowok="t"/>
                <v:fill type="solid"/>
              </v:shape>
            </v:group>
            <v:group style="position:absolute;left:3620;top:2908;width:2;height:176" coordorigin="3620,2908" coordsize="2,176">
              <v:shape style="position:absolute;left:3620;top:2908;width:2;height:176" coordorigin="3620,2908" coordsize="0,176" path="m3620,2908l3620,3084e" filled="f" stroked="t" strokeweight=".580pt" strokecolor="#000000">
                <v:path arrowok="t"/>
              </v:shape>
            </v:group>
            <v:group style="position:absolute;left:3577;top:2867;width:82;height:62" coordorigin="3577,2867" coordsize="82,62">
              <v:shape style="position:absolute;left:3577;top:2867;width:82;height:62" coordorigin="3577,2867" coordsize="82,62" path="m3620,2867l3583,2921,3577,2930,3598,2924,3618,2922,3654,2922,3625,2876,3620,2867xe" filled="t" fillcolor="#000000" stroked="f">
                <v:path arrowok="t"/>
                <v:fill type="solid"/>
              </v:shape>
              <v:shape style="position:absolute;left:3577;top:2867;width:82;height:62" coordorigin="3577,2867" coordsize="82,62" path="m3654,2922l3618,2922,3640,2924,3659,2930,3654,2922xe" filled="t" fillcolor="#000000" stroked="f">
                <v:path arrowok="t"/>
                <v:fill type="solid"/>
              </v:shape>
            </v:group>
            <v:group style="position:absolute;left:3620;top:2458;width:2;height:176" coordorigin="3620,2458" coordsize="2,176">
              <v:shape style="position:absolute;left:3620;top:2458;width:2;height:176" coordorigin="3620,2458" coordsize="0,176" path="m3620,2458l3620,2634e" filled="f" stroked="t" strokeweight=".580pt" strokecolor="#000000">
                <v:path arrowok="t"/>
              </v:shape>
            </v:group>
            <v:group style="position:absolute;left:3577;top:2613;width:82;height:62" coordorigin="3577,2613" coordsize="82,62">
              <v:shape style="position:absolute;left:3577;top:2613;width:82;height:62" coordorigin="3577,2613" coordsize="82,62" path="m3577,2613l3616,2667,3620,2675,3654,2621,3655,2620,3618,2620,3598,2619,3577,2613xe" filled="t" fillcolor="#000000" stroked="f">
                <v:path arrowok="t"/>
                <v:fill type="solid"/>
              </v:shape>
              <v:shape style="position:absolute;left:3577;top:2613;width:82;height:62" coordorigin="3577,2613" coordsize="82,62" path="m3659,2613l3640,2619,3618,2620,3655,2620,3659,2613xe" filled="t" fillcolor="#000000" stroked="f">
                <v:path arrowok="t"/>
                <v:fill type="solid"/>
              </v:shape>
            </v:group>
            <v:group style="position:absolute;left:5858;top:3056;width:7;height:11" coordorigin="5858,3056" coordsize="7,11">
              <v:shape style="position:absolute;left:5858;top:3056;width:7;height:11" coordorigin="5858,3056" coordsize="7,11" path="m5863,3056l5858,3057,5861,3066,5866,3065,5863,3056xe" filled="t" fillcolor="#000000" stroked="f">
                <v:path arrowok="t"/>
                <v:fill type="solid"/>
              </v:shape>
            </v:group>
            <v:group style="position:absolute;left:5863;top:2728;width:1294;height:337" coordorigin="5863,2728" coordsize="1294,337">
              <v:shape style="position:absolute;left:5863;top:2728;width:1294;height:337" coordorigin="5863,2728" coordsize="1294,337" path="m7157,2728l7151,2729,5863,3056,5866,3065,7153,2739,7157,2734,7157,2728xe" filled="t" fillcolor="#000000" stroked="f">
                <v:path arrowok="t"/>
                <v:fill type="solid"/>
              </v:shape>
            </v:group>
            <v:group style="position:absolute;left:7152;top:2408;width:2;height:1631" coordorigin="7152,2408" coordsize="2,1631">
              <v:shape style="position:absolute;left:7152;top:2408;width:2;height:1631" coordorigin="7152,2408" coordsize="0,1631" path="m7152,2408l7152,4038e" filled="f" stroked="t" strokeweight=".579980pt" strokecolor="#000000">
                <v:path arrowok="t"/>
              </v:shape>
            </v:group>
            <v:group style="position:absolute;left:5858;top:3057;width:8;height:11" coordorigin="5858,3057" coordsize="8,11">
              <v:shape style="position:absolute;left:5858;top:3057;width:8;height:11" coordorigin="5858,3057" coordsize="8,11" path="m5862,3057l5858,3059,5863,3068,5867,3065,5862,3057xe" filled="t" fillcolor="#000000" stroked="f">
                <v:path arrowok="t"/>
                <v:fill type="solid"/>
              </v:shape>
            </v:group>
            <v:group style="position:absolute;left:5862;top:2400;width:1295;height:665" coordorigin="5862,2400" coordsize="1295,665">
              <v:shape style="position:absolute;left:5862;top:2400;width:1295;height:665" coordorigin="5862,2400" coordsize="1295,665" path="m7157,2400l5862,3057,5867,3065,7154,2412,7157,2408,7157,2400xe" filled="t" fillcolor="#000000" stroked="f">
                <v:path arrowok="t"/>
                <v:fill type="solid"/>
              </v:shape>
            </v:group>
            <v:group style="position:absolute;left:5858;top:3707;width:7;height:11" coordorigin="5858,3707" coordsize="7,11">
              <v:shape style="position:absolute;left:5858;top:3707;width:7;height:11" coordorigin="5858,3707" coordsize="7,11" path="m5863,3707l5858,3708,5861,3718,5866,3717,5863,3707xe" filled="t" fillcolor="#000000" stroked="f">
                <v:path arrowok="t"/>
                <v:fill type="solid"/>
              </v:shape>
            </v:group>
            <v:group style="position:absolute;left:5863;top:3381;width:2578;height:336" coordorigin="5863,3381" coordsize="2578,336">
              <v:shape style="position:absolute;left:5863;top:3381;width:2578;height:336" coordorigin="5863,3381" coordsize="2578,336" path="m7153,3381l7151,3381,5863,3707,5866,3717,7152,3391,7151,3390,7153,3381xe" filled="t" fillcolor="#000000" stroked="f">
                <v:path arrowok="t"/>
                <v:fill type="solid"/>
              </v:shape>
              <v:shape style="position:absolute;left:5863;top:3381;width:2578;height:336" coordorigin="5863,3381" coordsize="2578,336" path="m7153,3381l7153,3390,7152,3391,8438,3717,8438,3707,8441,3707,7153,3381xe" filled="t" fillcolor="#000000" stroked="f">
                <v:path arrowok="t"/>
                <v:fill type="solid"/>
              </v:shape>
              <v:shape style="position:absolute;left:5863;top:3381;width:2578;height:336" coordorigin="5863,3381" coordsize="2578,336" path="m8441,3707l8438,3707,8441,3717,8441,3707xe" filled="t" fillcolor="#000000" stroked="f">
                <v:path arrowok="t"/>
                <v:fill type="solid"/>
              </v:shape>
              <v:shape style="position:absolute;left:5863;top:3381;width:2578;height:336" coordorigin="5863,3381" coordsize="2578,336" path="m7153,3381l7151,3390,7152,3391,7153,3390,7153,3381xe" filled="t" fillcolor="#000000" stroked="f">
                <v:path arrowok="t"/>
                <v:fill type="solid"/>
              </v:shape>
            </v:group>
            <v:group style="position:absolute;left:7147;top:3707;width:1294;height:337" coordorigin="7147,3707" coordsize="1294,337">
              <v:shape style="position:absolute;left:7147;top:3707;width:1294;height:337" coordorigin="7147,3707" coordsize="1294,337" path="m8438,3707l7151,4034,7147,4038,7147,4044,7153,4043,8441,3717,8438,3707xe" filled="t" fillcolor="#000000" stroked="f">
                <v:path arrowok="t"/>
                <v:fill type="solid"/>
              </v:shape>
            </v:group>
            <v:group style="position:absolute;left:7937;top:3916;width:10;height:5" coordorigin="7937,3916" coordsize="10,5">
              <v:shape style="position:absolute;left:7937;top:3916;width:10;height:5" coordorigin="7937,3916" coordsize="10,5" path="m7937,3918l7946,3918e" filled="f" stroked="t" strokeweight=".34002pt" strokecolor="#000000">
                <v:path arrowok="t"/>
              </v:shape>
            </v:group>
            <v:group style="position:absolute;left:7808;top:3921;width:138;height:132" coordorigin="7808,3921" coordsize="138,132">
              <v:shape style="position:absolute;left:7808;top:3921;width:138;height:132" coordorigin="7808,3921" coordsize="138,132" path="m7836,4034l7808,4043,7812,4053,7840,4043,7857,4035,7836,4035,7836,4034xe" filled="t" fillcolor="#000000" stroked="f">
                <v:path arrowok="t"/>
                <v:fill type="solid"/>
              </v:shape>
              <v:shape style="position:absolute;left:7808;top:3921;width:138;height:132" coordorigin="7808,3921" coordsize="138,132" path="m7909,3983l7901,3992,7902,3992,7883,4008,7860,4023,7861,4023,7836,4035,7857,4035,7865,4031,7888,4017,7889,4016,7908,3999,7916,3990,7922,3984,7909,3984,7909,3983xe" filled="t" fillcolor="#000000" stroked="f">
                <v:path arrowok="t"/>
                <v:fill type="solid"/>
              </v:shape>
              <v:shape style="position:absolute;left:7808;top:3921;width:138;height:132" coordorigin="7808,3921" coordsize="138,132" path="m7928,3957l7916,3976,7909,3984,7922,3984,7924,3982,7925,3981,7937,3962,7938,3958,7928,3958,7928,3957xe" filled="t" fillcolor="#000000" stroked="f">
                <v:path arrowok="t"/>
                <v:fill type="solid"/>
              </v:shape>
              <v:shape style="position:absolute;left:7808;top:3921;width:138;height:132" coordorigin="7808,3921" coordsize="138,132" path="m7937,3929l7934,3939,7936,3939,7928,3958,7938,3958,7944,3942,7944,3941,7946,3932,7946,3930,7937,3930,7937,3929xe" filled="t" fillcolor="#000000" stroked="f">
                <v:path arrowok="t"/>
                <v:fill type="solid"/>
              </v:shape>
              <v:shape style="position:absolute;left:7808;top:3921;width:138;height:132" coordorigin="7808,3921" coordsize="138,132" path="m7946,3921l7937,3921,7937,3930,7946,3930,7946,3921xe" filled="t" fillcolor="#000000" stroked="f">
                <v:path arrowok="t"/>
                <v:fill type="solid"/>
              </v:shape>
            </v:group>
            <v:group style="position:absolute;left:7804;top:4043;width:8;height:11" coordorigin="7804,4043" coordsize="8,11">
              <v:shape style="position:absolute;left:7804;top:4043;width:8;height:11" coordorigin="7804,4043" coordsize="8,11" path="m7808,4043l7804,4044,7807,4054,7812,4053,7808,4043xe" filled="t" fillcolor="#000000" stroked="f">
                <v:path arrowok="t"/>
                <v:fill type="solid"/>
              </v:shape>
            </v:group>
            <v:group style="position:absolute;left:7908;top:3875;width:77;height:65" coordorigin="7908,3875" coordsize="77,65">
              <v:shape style="position:absolute;left:7908;top:3875;width:77;height:65" coordorigin="7908,3875" coordsize="77,65" path="m7928,3875l7910,3932,7908,3940,7925,3933,7945,3928,7966,3926,7982,3926,7936,3881,7928,3875xe" filled="t" fillcolor="#000000" stroked="f">
                <v:path arrowok="t"/>
                <v:fill type="solid"/>
              </v:shape>
              <v:shape style="position:absolute;left:7908;top:3875;width:77;height:65" coordorigin="7908,3875" coordsize="77,65" path="m7982,3926l7966,3926,7985,3928,7982,3926xe" filled="t" fillcolor="#000000" stroked="f">
                <v:path arrowok="t"/>
                <v:fill type="solid"/>
              </v:shape>
            </v:group>
            <v:group style="position:absolute;left:7362;top:3218;width:7;height:10" coordorigin="7362,3218" coordsize="7,10">
              <v:shape style="position:absolute;left:7362;top:3218;width:7;height:10" coordorigin="7362,3218" coordsize="7,10" path="m7366,3218l7362,3226,7366,3227,7369,3219,7366,3218xe" filled="t" fillcolor="#000000" stroked="f">
                <v:path arrowok="t"/>
                <v:fill type="solid"/>
              </v:shape>
            </v:group>
            <v:group style="position:absolute;left:7366;top:3219;width:208;height:230" coordorigin="7366,3219" coordsize="208,230">
              <v:shape style="position:absolute;left:7366;top:3219;width:208;height:230" coordorigin="7366,3219" coordsize="208,230" path="m7569,3431l7559,3431,7564,3449,7573,3447,7569,3431xe" filled="t" fillcolor="#000000" stroked="f">
                <v:path arrowok="t"/>
                <v:fill type="solid"/>
              </v:shape>
              <v:shape style="position:absolute;left:7366;top:3219;width:208;height:230" coordorigin="7366,3219" coordsize="208,230" path="m7539,3365l7528,3365,7547,3399,7554,3416,7553,3416,7559,3432,7559,3431,7569,3431,7568,3429,7562,3412,7555,3395,7555,3394,7539,3365xe" filled="t" fillcolor="#000000" stroked="f">
                <v:path arrowok="t"/>
                <v:fill type="solid"/>
              </v:shape>
              <v:shape style="position:absolute;left:7366;top:3219;width:208;height:230" coordorigin="7366,3219" coordsize="208,230" path="m7448,3266l7433,3266,7448,3278,7464,3291,7478,3304,7477,3304,7505,3334,7517,3351,7528,3366,7528,3365,7539,3365,7536,3360,7525,3345,7513,3328,7512,3328,7484,3298,7484,3297,7470,3284,7454,3270,7448,3266xe" filled="t" fillcolor="#000000" stroked="f">
                <v:path arrowok="t"/>
                <v:fill type="solid"/>
              </v:shape>
              <v:shape style="position:absolute;left:7366;top:3219;width:208;height:230" coordorigin="7366,3219" coordsize="208,230" path="m7369,3219l7366,3227,7384,3236,7382,3236,7416,3255,7433,3267,7433,3266,7448,3266,7439,3258,7422,3246,7421,3246,7387,3227,7369,3219xe" filled="t" fillcolor="#000000" stroked="f">
                <v:path arrowok="t"/>
                <v:fill type="solid"/>
              </v:shape>
            </v:group>
            <v:group style="position:absolute;left:7564;top:3447;width:11;height:7" coordorigin="7564,3447" coordsize="11,7">
              <v:shape style="position:absolute;left:7564;top:3447;width:11;height:7" coordorigin="7564,3447" coordsize="11,7" path="m7573,3447l7564,3449,7565,3454,7574,3452,7573,3447xe" filled="t" fillcolor="#000000" stroked="f">
                <v:path arrowok="t"/>
                <v:fill type="solid"/>
              </v:shape>
            </v:group>
            <v:group style="position:absolute;left:7525;top:3429;width:82;height:65" coordorigin="7525,3429" coordsize="82,65">
              <v:shape style="position:absolute;left:7525;top:3429;width:82;height:65" coordorigin="7525,3429" coordsize="82,65" path="m7525,3435l7571,3486,7578,3494,7601,3441,7566,3441,7546,3440,7536,3438,7525,3435xe" filled="t" fillcolor="#000000" stroked="f">
                <v:path arrowok="t"/>
                <v:fill type="solid"/>
              </v:shape>
              <v:shape style="position:absolute;left:7525;top:3429;width:82;height:65" coordorigin="7525,3429" coordsize="82,65" path="m7607,3429l7588,3436,7566,3441,7601,3441,7603,3436,7607,3429xe" filled="t" fillcolor="#000000" stroked="f">
                <v:path arrowok="t"/>
                <v:fill type="solid"/>
              </v:shape>
            </v:group>
            <v:group style="position:absolute;left:6983;top:3382;width:11;height:11" coordorigin="6983,3382" coordsize="11,11">
              <v:shape style="position:absolute;left:6983;top:3382;width:11;height:11" coordorigin="6983,3382" coordsize="11,11" path="m6986,3382l6983,3386,6990,3393,6994,3389,6986,3382xe" filled="t" fillcolor="#000000" stroked="f">
                <v:path arrowok="t"/>
                <v:fill type="solid"/>
              </v:shape>
            </v:group>
            <v:group style="position:absolute;left:6986;top:3218;width:382;height:172" coordorigin="6986,3218" coordsize="382,172">
              <v:shape style="position:absolute;left:6986;top:3218;width:382;height:172" coordorigin="6986,3218" coordsize="382,172" path="m7367,3218l7313,3226,7312,3226,7256,3239,7202,3256,7202,3257,7151,3278,7103,3300,7102,3300,7080,3314,7058,3326,7038,3340,7020,3353,7002,3368,7001,3368,6986,3382,6994,3389,7008,3375,7026,3360,7044,3347,7046,3347,7064,3334,7063,3334,7085,3322,7106,3309,7154,3286,7206,3266,7205,3266,7259,3249,7314,3236,7368,3227,7367,3218xe" filled="t" fillcolor="#000000" stroked="f">
                <v:path arrowok="t"/>
                <v:fill type="solid"/>
              </v:shape>
              <v:shape style="position:absolute;left:6986;top:3218;width:382;height:172" coordorigin="6986,3218" coordsize="382,172" path="m7046,3347l7044,3347,7044,3348,7046,3347xe" filled="t" fillcolor="#000000" stroked="f">
                <v:path arrowok="t"/>
                <v:fill type="solid"/>
              </v:shape>
            </v:group>
            <v:group style="position:absolute;left:7367;top:3218;width:6;height:10" coordorigin="7367,3218" coordsize="6,10">
              <v:shape style="position:absolute;left:7367;top:3218;width:6;height:10" coordorigin="7367,3218" coordsize="6,10" path="m7367,3222l7373,3222e" filled="f" stroked="t" strokeweight=".580pt" strokecolor="#000000">
                <v:path arrowok="t"/>
              </v:shape>
            </v:group>
            <v:group style="position:absolute;left:6959;top:3360;width:73;height:65" coordorigin="6959,3360" coordsize="73,65">
              <v:shape style="position:absolute;left:6959;top:3360;width:73;height:65" coordorigin="6959,3360" coordsize="73,65" path="m6964,3360l6960,3417,6959,3425,7032,3389,7013,3386,6995,3380,6978,3371,6964,3360xe" filled="t" fillcolor="#000000" stroked="f">
                <v:path arrowok="t"/>
                <v:fill type="solid"/>
              </v:shape>
            </v:group>
            <v:group style="position:absolute;left:6624;top:2908;width:2;height:176" coordorigin="6624,2908" coordsize="2,176">
              <v:shape style="position:absolute;left:6624;top:2908;width:2;height:176" coordorigin="6624,2908" coordsize="0,176" path="m6624,2908l6624,3084e" filled="f" stroked="t" strokeweight=".58001pt" strokecolor="#000000">
                <v:path arrowok="t"/>
              </v:shape>
            </v:group>
            <v:group style="position:absolute;left:6581;top:2867;width:83;height:62" coordorigin="6581,2867" coordsize="83,62">
              <v:shape style="position:absolute;left:6581;top:2867;width:83;height:62" coordorigin="6581,2867" coordsize="83,62" path="m6624,2867l6587,2921,6581,2930,6601,2924,6623,2922,6659,2922,6629,2876,6624,2867xe" filled="t" fillcolor="#000000" stroked="f">
                <v:path arrowok="t"/>
                <v:fill type="solid"/>
              </v:shape>
              <v:shape style="position:absolute;left:6581;top:2867;width:83;height:62" coordorigin="6581,2867" coordsize="83,62" path="m6659,2922l6623,2922,6643,2924,6664,2930,6659,2922xe" filled="t" fillcolor="#000000" stroked="f">
                <v:path arrowok="t"/>
                <v:fill type="solid"/>
              </v:shape>
            </v:group>
            <v:group style="position:absolute;left:6624;top:2458;width:2;height:176" coordorigin="6624,2458" coordsize="2,176">
              <v:shape style="position:absolute;left:6624;top:2458;width:2;height:176" coordorigin="6624,2458" coordsize="0,176" path="m6624,2458l6624,2634e" filled="f" stroked="t" strokeweight=".58001pt" strokecolor="#000000">
                <v:path arrowok="t"/>
              </v:shape>
            </v:group>
            <v:group style="position:absolute;left:6581;top:2613;width:83;height:62" coordorigin="6581,2613" coordsize="83,62">
              <v:shape style="position:absolute;left:6581;top:2613;width:83;height:62" coordorigin="6581,2613" coordsize="83,62" path="m6581,2613l6619,2667,6624,2675,6659,2621,6659,2620,6623,2620,6601,2619,6581,2613xe" filled="t" fillcolor="#000000" stroked="f">
                <v:path arrowok="t"/>
                <v:fill type="solid"/>
              </v:shape>
              <v:shape style="position:absolute;left:6581;top:2613;width:83;height:62" coordorigin="6581,2613" coordsize="83,62" path="m6664,2613l6643,2619,6623,2620,6659,2620,6664,2613xe" filled="t" fillcolor="#000000" stroked="f">
                <v:path arrowok="t"/>
                <v:fill type="solid"/>
              </v:shape>
            </v:group>
            <v:group style="position:absolute;left:5864;top:3056;width:2;height:661" coordorigin="5864,3056" coordsize="2,661">
              <v:shape style="position:absolute;left:5864;top:3056;width:2;height:661" coordorigin="5864,3056" coordsize="0,661" path="m5864,3056l5864,3717e" filled="f" stroked="t" strokeweight=".579980pt" strokecolor="#000000">
                <v:path arrowok="t"/>
              </v:shape>
            </v:group>
            <v:group style="position:absolute;left:2856;top:5601;width:6778;height:2" coordorigin="2856,5601" coordsize="6778,2">
              <v:shape style="position:absolute;left:2856;top:5601;width:6778;height:2" coordorigin="2856,5601" coordsize="6778,0" path="m2856,5601l9634,5601e" filled="f" stroked="t" strokeweight=".58001pt" strokecolor="#000000">
                <v:path arrowok="t"/>
              </v:shape>
            </v:group>
            <v:group style="position:absolute;left:9594;top:5552;width:133;height:98" coordorigin="9594,5552" coordsize="133,98">
              <v:shape style="position:absolute;left:9594;top:5552;width:133;height:98" coordorigin="9594,5552" coordsize="133,98" path="m9594,5552l9601,5562,9606,5576,9610,5588,9611,5601,9610,5613,9606,5626,9601,5638,9594,5650,9710,5607,9727,5601,9611,5558,9594,5552xe" filled="t" fillcolor="#000000" stroked="f">
                <v:path arrowok="t"/>
                <v:fill type="solid"/>
              </v:shape>
            </v:group>
            <v:group style="position:absolute;left:4285;top:4918;width:1169;height:2" coordorigin="4285,4918" coordsize="1169,2">
              <v:shape style="position:absolute;left:4285;top:4918;width:1169;height:2" coordorigin="4285,4918" coordsize="1169,0" path="m4285,4918l5454,4918e" filled="f" stroked="t" strokeweight=".58001pt" strokecolor="#000000">
                <v:path arrowok="t"/>
              </v:shape>
            </v:group>
            <v:group style="position:absolute;left:5449;top:4918;width:2;height:346" coordorigin="5449,4918" coordsize="2,346">
              <v:shape style="position:absolute;left:5449;top:4918;width:2;height:346" coordorigin="5449,4918" coordsize="0,346" path="m5449,4918l5449,5264e" filled="f" stroked="t" strokeweight=".58001pt" strokecolor="#000000">
                <v:path arrowok="t"/>
              </v:shape>
            </v:group>
            <v:group style="position:absolute;left:5449;top:5259;width:422;height:2" coordorigin="5449,5259" coordsize="422,2">
              <v:shape style="position:absolute;left:5449;top:5259;width:422;height:2" coordorigin="5449,5259" coordsize="422,0" path="m5449,5259l5872,5259e" filled="f" stroked="t" strokeweight=".580pt" strokecolor="#000000">
                <v:path arrowok="t"/>
              </v:shape>
            </v:group>
            <v:group style="position:absolute;left:5867;top:5259;width:2;height:350" coordorigin="5867,5259" coordsize="2,350">
              <v:shape style="position:absolute;left:5867;top:5259;width:2;height:350" coordorigin="5867,5259" coordsize="0,350" path="m5867,5259l5867,5609e" filled="f" stroked="t" strokeweight=".579980pt" strokecolor="#000000">
                <v:path arrowok="t"/>
              </v:shape>
            </v:group>
            <v:group style="position:absolute;left:4860;top:5019;width:2;height:146" coordorigin="4860,5019" coordsize="2,146">
              <v:shape style="position:absolute;left:4860;top:5019;width:2;height:146" coordorigin="4860,5019" coordsize="0,146" path="m4860,5019l4860,5165e" filled="f" stroked="t" strokeweight=".58001pt" strokecolor="#000000">
                <v:path arrowok="t"/>
              </v:shape>
            </v:group>
            <v:group style="position:absolute;left:4796;top:4948;width:133;height:101" coordorigin="4796,4948" coordsize="133,101">
              <v:shape style="position:absolute;left:4796;top:4948;width:133;height:101" coordorigin="4796,4948" coordsize="133,101" path="m4860,4948l4805,5037,4796,5049,4812,5044,4829,5040,4846,5038,4862,5037,4921,5037,4870,4961,4860,4948xe" filled="t" fillcolor="#000000" stroked="f">
                <v:path arrowok="t"/>
                <v:fill type="solid"/>
              </v:shape>
              <v:shape style="position:absolute;left:4796;top:4948;width:133;height:101" coordorigin="4796,4948" coordsize="133,101" path="m4921,5037l4862,5037,4879,5038,4896,5040,4913,5044,4930,5049,4921,5037xe" filled="t" fillcolor="#000000" stroked="f">
                <v:path arrowok="t"/>
                <v:fill type="solid"/>
              </v:shape>
            </v:group>
            <v:group style="position:absolute;left:4860;top:5357;width:2;height:180" coordorigin="4860,5357" coordsize="2,180">
              <v:shape style="position:absolute;left:4860;top:5357;width:2;height:180" coordorigin="4860,5357" coordsize="0,180" path="m4860,5357l4860,5537e" filled="f" stroked="t" strokeweight=".58001pt" strokecolor="#000000">
                <v:path arrowok="t"/>
              </v:shape>
            </v:group>
            <v:group style="position:absolute;left:4796;top:5506;width:133;height:101" coordorigin="4796,5506" coordsize="133,101">
              <v:shape style="position:absolute;left:4796;top:5506;width:133;height:101" coordorigin="4796,5506" coordsize="133,101" path="m4796,5506l4853,5595,4860,5607,4921,5518,4862,5518,4829,5516,4812,5511,4796,5506xe" filled="t" fillcolor="#000000" stroked="f">
                <v:path arrowok="t"/>
                <v:fill type="solid"/>
              </v:shape>
              <v:shape style="position:absolute;left:4796;top:5506;width:133;height:101" coordorigin="4796,5506" coordsize="133,101" path="m4930,5506l4896,5516,4862,5518,4921,5518,4930,5506xe" filled="t" fillcolor="#000000" stroked="f">
                <v:path arrowok="t"/>
                <v:fill type="solid"/>
              </v:shape>
            </v:group>
            <v:group style="position:absolute;left:5676;top:5315;width:2;height:245" coordorigin="5676,5315" coordsize="2,245">
              <v:shape style="position:absolute;left:5676;top:5315;width:2;height:245" coordorigin="5676,5315" coordsize="0,245" path="m5676,5315l5676,5560e" filled="f" stroked="t" strokeweight=".58001pt" strokecolor="#000000">
                <v:path arrowok="t"/>
              </v:shape>
            </v:group>
            <v:group style="position:absolute;left:5638;top:5274;width:77;height:62" coordorigin="5638,5274" coordsize="77,62">
              <v:shape style="position:absolute;left:5638;top:5274;width:77;height:62" coordorigin="5638,5274" coordsize="77,62" path="m5676,5274l5642,5328,5638,5337,5654,5331,5675,5330,5710,5330,5681,5282,5676,5274xe" filled="t" fillcolor="#000000" stroked="f">
                <v:path arrowok="t"/>
                <v:fill type="solid"/>
              </v:shape>
              <v:shape style="position:absolute;left:5638;top:5274;width:77;height:62" coordorigin="5638,5274" coordsize="77,62" path="m5710,5330l5675,5330,5695,5331,5714,5337,5710,5330xe" filled="t" fillcolor="#000000" stroked="f">
                <v:path arrowok="t"/>
                <v:fill type="solid"/>
              </v:shape>
            </v:group>
            <v:group style="position:absolute;left:5638;top:5538;width:77;height:62" coordorigin="5638,5538" coordsize="77,62">
              <v:shape style="position:absolute;left:5638;top:5538;width:77;height:62" coordorigin="5638,5538" coordsize="77,62" path="m5638,5538l5671,5592,5676,5601,5710,5547,5710,5546,5675,5546,5654,5544,5638,5538xe" filled="t" fillcolor="#000000" stroked="f">
                <v:path arrowok="t"/>
                <v:fill type="solid"/>
              </v:shape>
              <v:shape style="position:absolute;left:5638;top:5538;width:77;height:62" coordorigin="5638,5538" coordsize="77,62" path="m5714,5538l5695,5544,5675,5546,5710,5546,5714,5538xe" filled="t" fillcolor="#000000" stroked="f">
                <v:path arrowok="t"/>
                <v:fill type="solid"/>
              </v:shape>
            </v:group>
            <v:group style="position:absolute;left:7334;top:4942;width:1135;height:2" coordorigin="7334,4942" coordsize="1135,2">
              <v:shape style="position:absolute;left:7334;top:4942;width:1135;height:2" coordorigin="7334,4942" coordsize="1135,0" path="m7334,4942l8470,4942e" filled="f" stroked="t" strokeweight=".579980pt" strokecolor="#000000">
                <v:path arrowok="t"/>
              </v:shape>
            </v:group>
            <v:group style="position:absolute;left:8465;top:4942;width:2;height:331" coordorigin="8465,4942" coordsize="2,331">
              <v:shape style="position:absolute;left:8465;top:4942;width:2;height:331" coordorigin="8465,4942" coordsize="0,331" path="m8465,4942l8465,5273e" filled="f" stroked="t" strokeweight=".58001pt" strokecolor="#000000">
                <v:path arrowok="t"/>
              </v:shape>
            </v:group>
            <v:group style="position:absolute;left:8465;top:5268;width:396;height:2" coordorigin="8465,5268" coordsize="396,2">
              <v:shape style="position:absolute;left:8465;top:5268;width:396;height:2" coordorigin="8465,5268" coordsize="396,0" path="m8465,5268l8861,5268e" filled="f" stroked="t" strokeweight=".580pt" strokecolor="#000000">
                <v:path arrowok="t"/>
              </v:shape>
            </v:group>
            <v:group style="position:absolute;left:8856;top:5268;width:2;height:330" coordorigin="8856,5268" coordsize="2,330">
              <v:shape style="position:absolute;left:8856;top:5268;width:2;height:330" coordorigin="8856,5268" coordsize="0,330" path="m8856,5268l8856,5598e" filled="f" stroked="t" strokeweight=".579980pt" strokecolor="#000000">
                <v:path arrowok="t"/>
              </v:shape>
            </v:group>
            <v:group style="position:absolute;left:7852;top:5012;width:2;height:146" coordorigin="7852,5012" coordsize="2,146">
              <v:shape style="position:absolute;left:7852;top:5012;width:2;height:146" coordorigin="7852,5012" coordsize="0,146" path="m7852,5012l7852,5158e" filled="f" stroked="t" strokeweight=".58001pt" strokecolor="#000000">
                <v:path arrowok="t"/>
              </v:shape>
            </v:group>
            <v:group style="position:absolute;left:7788;top:4942;width:133;height:101" coordorigin="7788,4942" coordsize="133,101">
              <v:shape style="position:absolute;left:7788;top:4942;width:133;height:101" coordorigin="7788,4942" coordsize="133,101" path="m7852,4942l7795,5030,7788,5043,7804,5037,7820,5033,7837,5031,7913,5031,7860,4954,7852,4942xe" filled="t" fillcolor="#000000" stroked="f">
                <v:path arrowok="t"/>
                <v:fill type="solid"/>
              </v:shape>
              <v:shape style="position:absolute;left:7788;top:4942;width:133;height:101" coordorigin="7788,4942" coordsize="133,101" path="m7913,5031l7871,5031,7888,5033,7904,5037,7921,5043,7913,5031xe" filled="t" fillcolor="#000000" stroked="f">
                <v:path arrowok="t"/>
                <v:fill type="solid"/>
              </v:shape>
            </v:group>
            <v:group style="position:absolute;left:7852;top:5351;width:2;height:179" coordorigin="7852,5351" coordsize="2,179">
              <v:shape style="position:absolute;left:7852;top:5351;width:2;height:179" coordorigin="7852,5351" coordsize="0,179" path="m7852,5351l7852,5530e" filled="f" stroked="t" strokeweight=".58001pt" strokecolor="#000000">
                <v:path arrowok="t"/>
              </v:shape>
            </v:group>
            <v:group style="position:absolute;left:7788;top:5499;width:133;height:102" coordorigin="7788,5499" coordsize="133,102">
              <v:shape style="position:absolute;left:7788;top:5499;width:133;height:102" coordorigin="7788,5499" coordsize="133,102" path="m7788,5499l7843,5588,7852,5601,7912,5512,7854,5512,7837,5511,7820,5508,7804,5505,7788,5499xe" filled="t" fillcolor="#000000" stroked="f">
                <v:path arrowok="t"/>
                <v:fill type="solid"/>
              </v:shape>
              <v:shape style="position:absolute;left:7788;top:5499;width:133;height:102" coordorigin="7788,5499" coordsize="133,102" path="m7921,5499l7904,5505,7888,5508,7871,5511,7854,5512,7912,5512,7921,5499xe" filled="t" fillcolor="#000000" stroked="f">
                <v:path arrowok="t"/>
                <v:fill type="solid"/>
              </v:shape>
            </v:group>
            <v:group style="position:absolute;left:8668;top:5309;width:2;height:248" coordorigin="8668,5309" coordsize="2,248">
              <v:shape style="position:absolute;left:8668;top:5309;width:2;height:248" coordorigin="8668,5309" coordsize="0,248" path="m8668,5309l8668,5558e" filled="f" stroked="t" strokeweight=".579980pt" strokecolor="#000000">
                <v:path arrowok="t"/>
              </v:shape>
            </v:group>
            <v:group style="position:absolute;left:8624;top:5268;width:82;height:61" coordorigin="8624,5268" coordsize="82,61">
              <v:shape style="position:absolute;left:8624;top:5268;width:82;height:61" coordorigin="8624,5268" coordsize="82,61" path="m8668,5268l8629,5322,8624,5330,8645,5324,8665,5322,8702,5322,8672,5276,8668,5268xe" filled="t" fillcolor="#000000" stroked="f">
                <v:path arrowok="t"/>
                <v:fill type="solid"/>
              </v:shape>
              <v:shape style="position:absolute;left:8624;top:5268;width:82;height:61" coordorigin="8624,5268" coordsize="82,61" path="m8702,5322l8665,5322,8686,5324,8706,5330,8702,5322xe" filled="t" fillcolor="#000000" stroked="f">
                <v:path arrowok="t"/>
                <v:fill type="solid"/>
              </v:shape>
            </v:group>
            <v:group style="position:absolute;left:8624;top:5532;width:82;height:61" coordorigin="8624,5532" coordsize="82,61">
              <v:shape style="position:absolute;left:8624;top:5532;width:82;height:61" coordorigin="8624,5532" coordsize="82,61" path="m8624,5532l8662,5586,8668,5594,8701,5540,8665,5540,8645,5537,8624,5532xe" filled="t" fillcolor="#000000" stroked="f">
                <v:path arrowok="t"/>
                <v:fill type="solid"/>
              </v:shape>
              <v:shape style="position:absolute;left:8624;top:5532;width:82;height:61" coordorigin="8624,5532" coordsize="82,61" path="m8706,5532l8686,5537,8665,5540,8701,5540,8706,5532xe" filled="t" fillcolor="#000000" stroked="f">
                <v:path arrowok="t"/>
                <v:fill type="solid"/>
              </v:shape>
            </v:group>
            <v:group style="position:absolute;left:2916;top:4205;width:431;height:2" coordorigin="2916,4205" coordsize="431,2">
              <v:shape style="position:absolute;left:2916;top:4205;width:431;height:2" coordorigin="2916,4205" coordsize="431,0" path="m2916,4205l3347,4205e" filled="f" stroked="t" strokeweight=".58001pt" strokecolor="#000000">
                <v:path arrowok="t"/>
              </v:shape>
            </v:group>
            <v:group style="position:absolute;left:2861;top:4172;width:77;height:62" coordorigin="2861,4172" coordsize="77,62">
              <v:shape style="position:absolute;left:2861;top:4172;width:77;height:62" coordorigin="2861,4172" coordsize="77,62" path="m2938,4172l2870,4200,2861,4205,2938,4234,2934,4218,2932,4203,2934,4187,2938,4172xe" filled="t" fillcolor="#000000" stroked="f">
                <v:path arrowok="t"/>
                <v:fill type="solid"/>
              </v:shape>
            </v:group>
            <v:group style="position:absolute;left:4067;top:4172;width:82;height:62" coordorigin="4067,4172" coordsize="82,62">
              <v:shape style="position:absolute;left:4067;top:4172;width:82;height:62" coordorigin="4067,4172" coordsize="82,62" path="m4067,4172l4070,4180,4074,4187,4075,4196,4076,4203,4075,4211,4074,4218,4070,4227,4067,4234,4138,4209,4148,4205,4076,4176,4067,4172xe" filled="t" fillcolor="#000000" stroked="f">
                <v:path arrowok="t"/>
                <v:fill type="solid"/>
              </v:shape>
            </v:group>
            <v:group style="position:absolute;left:4148;top:4172;width:82;height:62" coordorigin="4148,4172" coordsize="82,62">
              <v:shape style="position:absolute;left:4148;top:4172;width:82;height:62" coordorigin="4148,4172" coordsize="82,62" path="m4225,4172l4158,4200,4148,4205,4220,4230,4230,4234,4226,4227,4223,4218,4220,4203,4220,4187,4225,4172xe" filled="t" fillcolor="#000000" stroked="f">
                <v:path arrowok="t"/>
                <v:fill type="solid"/>
              </v:shape>
            </v:group>
            <v:group style="position:absolute;left:5354;top:4172;width:82;height:62" coordorigin="5354,4172" coordsize="82,62">
              <v:shape style="position:absolute;left:5354;top:4172;width:82;height:62" coordorigin="5354,4172" coordsize="82,62" path="m5354,4172l5358,4180,5362,4187,5363,4196,5364,4203,5363,4211,5362,4218,5358,4227,5354,4234,5425,4209,5436,4205,5364,4176,5354,4172xe" filled="t" fillcolor="#000000" stroked="f">
                <v:path arrowok="t"/>
                <v:fill type="solid"/>
              </v:shape>
            </v:group>
            <v:group style="position:absolute;left:4148;top:4416;width:77;height:62" coordorigin="4148,4416" coordsize="77,62">
              <v:shape style="position:absolute;left:4148;top:4416;width:77;height:62" coordorigin="4148,4416" coordsize="77,62" path="m4225,4416l4158,4445,4148,4449,4216,4475,4225,4479,4220,4463,4219,4449,4219,4445,4220,4432,4225,4416xe" filled="t" fillcolor="#000000" stroked="f">
                <v:path arrowok="t"/>
                <v:fill type="solid"/>
              </v:shape>
            </v:group>
            <v:group style="position:absolute;left:5161;top:4445;width:648;height:2" coordorigin="5161,4445" coordsize="648,2">
              <v:shape style="position:absolute;left:5161;top:4445;width:648;height:2" coordorigin="5161,4445" coordsize="648,0" path="m5161,4445l5809,4445e" filled="f" stroked="t" strokeweight=".58001pt" strokecolor="#000000">
                <v:path arrowok="t"/>
              </v:shape>
            </v:group>
            <v:group style="position:absolute;left:5783;top:4416;width:82;height:59" coordorigin="5783,4416" coordsize="82,59">
              <v:shape style="position:absolute;left:5783;top:4416;width:82;height:59" coordorigin="5783,4416" coordsize="82,59" path="m5783,4416l5788,4422,5792,4437,5792,4445,5790,4460,5788,4468,5783,4475,5855,4450,5864,4445,5794,4420,5783,4416xe" filled="t" fillcolor="#000000" stroked="f">
                <v:path arrowok="t"/>
                <v:fill type="solid"/>
              </v:shape>
            </v:group>
            <v:group style="position:absolute;left:2916;top:4691;width:1212;height:2" coordorigin="2916,4691" coordsize="1212,2">
              <v:shape style="position:absolute;left:2916;top:4691;width:1212;height:2" coordorigin="2916,4691" coordsize="1212,0" path="m2916,4691l4128,4691e" filled="f" stroked="t" strokeweight=".58001pt" strokecolor="#000000">
                <v:path arrowok="t"/>
              </v:shape>
            </v:group>
            <v:group style="position:absolute;left:2861;top:4661;width:77;height:59" coordorigin="2861,4661" coordsize="77,59">
              <v:shape style="position:absolute;left:2861;top:4661;width:77;height:59" coordorigin="2861,4661" coordsize="77,59" path="m2938,4661l2870,4686,2861,4691,2938,4720,2934,4704,2932,4689,2934,4674,2938,4661xe" filled="t" fillcolor="#000000" stroked="f">
                <v:path arrowok="t"/>
                <v:fill type="solid"/>
              </v:shape>
            </v:group>
            <v:group style="position:absolute;left:4517;top:4691;width:1292;height:2" coordorigin="4517,4691" coordsize="1292,2">
              <v:shape style="position:absolute;left:4517;top:4691;width:1292;height:2" coordorigin="4517,4691" coordsize="1292,0" path="m4517,4691l5809,4691e" filled="f" stroked="t" strokeweight=".58001pt" strokecolor="#000000">
                <v:path arrowok="t"/>
              </v:shape>
            </v:group>
            <v:group style="position:absolute;left:5783;top:4661;width:82;height:59" coordorigin="5783,4661" coordsize="82,59">
              <v:shape style="position:absolute;left:5783;top:4661;width:82;height:59" coordorigin="5783,4661" coordsize="82,59" path="m5783,4661l5788,4667,5792,4682,5792,4697,5790,4704,5788,4713,5783,4720,5855,4695,5864,4691,5794,4665,5783,4661xe" filled="t" fillcolor="#000000" stroked="f">
                <v:path arrowok="t"/>
                <v:fill type="solid"/>
              </v:shape>
            </v:group>
            <v:group style="position:absolute;left:2856;top:6647;width:6778;height:2" coordorigin="2856,6647" coordsize="6778,2">
              <v:shape style="position:absolute;left:2856;top:6647;width:6778;height:2" coordorigin="2856,6647" coordsize="6778,0" path="m2856,6647l9634,6647e" filled="f" stroked="t" strokeweight=".580pt" strokecolor="#000000">
                <v:path arrowok="t"/>
              </v:shape>
            </v:group>
            <v:group style="position:absolute;left:9594;top:6598;width:133;height:98" coordorigin="9594,6598" coordsize="133,98">
              <v:shape style="position:absolute;left:9594;top:6598;width:133;height:98" coordorigin="9594,6598" coordsize="133,98" path="m9594,6598l9601,6610,9606,6622,9610,6635,9611,6647,9610,6660,9606,6672,9601,6686,9594,6696,9710,6653,9727,6647,9611,6604,9594,6598xe" filled="t" fillcolor="#000000" stroked="f">
                <v:path arrowok="t"/>
                <v:fill type="solid"/>
              </v:shape>
            </v:group>
            <v:group style="position:absolute;left:2855;top:6317;width:7;height:11" coordorigin="2855,6317" coordsize="7,11">
              <v:shape style="position:absolute;left:2855;top:6317;width:7;height:11" coordorigin="2855,6317" coordsize="7,11" path="m2860,6317l2855,6318,2857,6328,2862,6327,2860,6317xe" filled="t" fillcolor="#000000" stroked="f">
                <v:path arrowok="t"/>
                <v:fill type="solid"/>
              </v:shape>
            </v:group>
            <v:group style="position:absolute;left:4147;top:5990;width:7;height:11" coordorigin="4147,5990" coordsize="7,11">
              <v:shape style="position:absolute;left:4147;top:5990;width:7;height:11" coordorigin="4147,5990" coordsize="7,11" path="m4152,5990l4147,5991,4150,6000,4154,5999,4152,5990xe" filled="t" fillcolor="#000000" stroked="f">
                <v:path arrowok="t"/>
                <v:fill type="solid"/>
              </v:shape>
            </v:group>
            <v:group style="position:absolute;left:2860;top:5991;width:1290;height:336" coordorigin="2860,5991" coordsize="1290,336">
              <v:shape style="position:absolute;left:2860;top:5991;width:1290;height:336" coordorigin="2860,5991" coordsize="1290,336" path="m4147,5991l2860,6317,2862,6327,4150,6000,4147,5991xe" filled="t" fillcolor="#000000" stroked="f">
                <v:path arrowok="t"/>
                <v:fill type="solid"/>
              </v:shape>
            </v:group>
            <v:group style="position:absolute;left:8864;top:6322;width:748;height:2" coordorigin="8864,6322" coordsize="748,2">
              <v:shape style="position:absolute;left:8864;top:6322;width:748;height:2" coordorigin="8864,6322" coordsize="748,0" path="m8864,6322l9612,6322e" filled="f" stroked="t" strokeweight=".580049pt" strokecolor="#000000">
                <v:path arrowok="t"/>
              </v:shape>
            </v:group>
            <v:group style="position:absolute;left:7151;top:5991;width:1720;height:336" coordorigin="7151,5991" coordsize="1720,336">
              <v:shape style="position:absolute;left:7151;top:5991;width:1720;height:336" coordorigin="7151,5991" coordsize="1720,336" path="m7153,5991l7151,5991,7152,6000,8869,6327,8870,6317,7153,5991xe" filled="t" fillcolor="#000000" stroked="f">
                <v:path arrowok="t"/>
                <v:fill type="solid"/>
              </v:shape>
            </v:group>
            <v:group style="position:absolute;left:5863;top:5991;width:1290;height:336" coordorigin="5863,5991" coordsize="1290,336">
              <v:shape style="position:absolute;left:5863;top:5991;width:1290;height:336" coordorigin="5863,5991" coordsize="1290,336" path="m7151,5991l5863,6317,5864,6327,5866,6327,7153,6000,7151,5991xe" filled="t" fillcolor="#000000" stroked="f">
                <v:path arrowok="t"/>
                <v:fill type="solid"/>
              </v:shape>
            </v:group>
            <v:group style="position:absolute;left:4144;top:5991;width:6;height:10" coordorigin="4144,5991" coordsize="6,10">
              <v:shape style="position:absolute;left:4144;top:5991;width:6;height:10" coordorigin="4144,5991" coordsize="6,10" path="m4144,5996l4150,5996e" filled="f" stroked="t" strokeweight=".580pt" strokecolor="#000000">
                <v:path arrowok="t"/>
              </v:shape>
            </v:group>
            <v:group style="position:absolute;left:4148;top:5991;width:1717;height:336" coordorigin="4148,5991" coordsize="1717,336">
              <v:shape style="position:absolute;left:4148;top:5991;width:1717;height:336" coordorigin="4148,5991" coordsize="1717,336" path="m4150,5991l4148,6000,5864,6327,5866,6317,4150,5991xe" filled="t" fillcolor="#000000" stroked="f">
                <v:path arrowok="t"/>
                <v:fill type="solid"/>
              </v:shape>
            </v:group>
            <v:group style="position:absolute;left:2856;top:6158;width:6446;height:2" coordorigin="2856,6158" coordsize="6446,2">
              <v:shape style="position:absolute;left:2856;top:6158;width:6446;height:2" coordorigin="2856,6158" coordsize="6446,0" path="m2856,6158l9302,6158e" filled="f" stroked="t" strokeweight=".580pt" strokecolor="#000000">
                <v:path arrowok="t"/>
              </v:shape>
            </v:group>
            <v:group style="position:absolute;left:4438;top:6002;width:11;height:11" coordorigin="4438,6002" coordsize="11,11">
              <v:shape style="position:absolute;left:4438;top:6002;width:11;height:11" coordorigin="4438,6002" coordsize="11,11" path="m4441,6002l4438,6005,4445,6012,4448,6009,4441,6002xe" filled="t" fillcolor="#000000" stroked="f">
                <v:path arrowok="t"/>
                <v:fill type="solid"/>
              </v:shape>
            </v:group>
            <v:group style="position:absolute;left:4441;top:5837;width:382;height:172" coordorigin="4441,5837" coordsize="382,172">
              <v:shape style="position:absolute;left:4441;top:5837;width:382;height:172" coordorigin="4441,5837" coordsize="382,172" path="m4822,5837l4768,5846,4766,5846,4711,5859,4657,5876,4657,5877,4607,5896,4606,5896,4556,5920,4535,5932,4513,5945,4493,5958,4457,5987,4456,5987,4441,6002,4448,6009,4463,5994,4499,5966,4499,5966,4518,5954,4540,5940,4561,5928,4610,5904,4661,5885,4660,5885,4714,5868,4769,5855,4823,5847,4822,5837xe" filled="t" fillcolor="#000000" stroked="f">
                <v:path arrowok="t"/>
                <v:fill type="solid"/>
              </v:shape>
              <v:shape style="position:absolute;left:4441;top:5837;width:382;height:172" coordorigin="4441,5837" coordsize="382,172" path="m4499,5966l4499,5966,4498,5967,4499,5966xe" filled="t" fillcolor="#000000" stroked="f">
                <v:path arrowok="t"/>
                <v:fill type="solid"/>
              </v:shape>
            </v:group>
            <v:group style="position:absolute;left:4822;top:5837;width:6;height:10" coordorigin="4822,5837" coordsize="6,10">
              <v:shape style="position:absolute;left:4822;top:5837;width:6;height:10" coordorigin="4822,5837" coordsize="6,10" path="m4822,5842l4828,5842e" filled="f" stroked="t" strokeweight=".580pt" strokecolor="#000000">
                <v:path arrowok="t"/>
              </v:shape>
            </v:group>
            <v:group style="position:absolute;left:4415;top:5979;width:77;height:65" coordorigin="4415,5979" coordsize="77,65">
              <v:shape style="position:absolute;left:4415;top:5979;width:77;height:65" coordorigin="4415,5979" coordsize="77,65" path="m4423,5979l4416,6036,4415,6044,4482,6012,4492,6008,4470,6006,4451,5999,4435,5991,4428,5985,4423,5979xe" filled="t" fillcolor="#000000" stroked="f">
                <v:path arrowok="t"/>
                <v:fill type="solid"/>
              </v:shape>
            </v:group>
            <v:group style="position:absolute;left:8970;top:6327;width:5;height:10" coordorigin="8970,6327" coordsize="5,10">
              <v:shape style="position:absolute;left:8970;top:6327;width:5;height:10" coordorigin="8970,6327" coordsize="5,10" path="m8970,6332l8975,6332e" filled="f" stroked="t" strokeweight=".580pt" strokecolor="#000000">
                <v:path arrowok="t"/>
              </v:shape>
            </v:group>
            <v:group style="position:absolute;left:9680;top:6322;width:52;height:2" coordorigin="9680,6322" coordsize="52,2">
              <v:shape style="position:absolute;left:9680;top:6322;width:52;height:2" coordorigin="9680,6322" coordsize="52,0" path="m9680,6322l9732,6322e" filled="f" stroked="t" strokeweight=".580pt" strokecolor="#000000">
                <v:path arrowok="t"/>
              </v:shape>
            </v:group>
            <v:group style="position:absolute;left:8975;top:6317;width:706;height:19" coordorigin="8975,6317" coordsize="706,19">
              <v:shape style="position:absolute;left:8975;top:6317;width:706;height:19" coordorigin="8975,6317" coordsize="706,19" path="m9680,6317l8975,6327,8975,6336,9680,6327,9680,6317xe" filled="t" fillcolor="#000000" stroked="f">
                <v:path arrowok="t"/>
                <v:fill type="solid"/>
              </v:shape>
            </v:group>
            <v:group style="position:absolute;left:9401;top:6029;width:10;height:5" coordorigin="9401,6029" coordsize="10,5">
              <v:shape style="position:absolute;left:9401;top:6029;width:10;height:5" coordorigin="9401,6029" coordsize="10,5" path="m9401,6032l9410,6032e" filled="f" stroked="t" strokeweight=".34001pt" strokecolor="#000000">
                <v:path arrowok="t"/>
              </v:shape>
            </v:group>
            <v:group style="position:absolute;left:9396;top:6141;width:10;height:5" coordorigin="9396,6141" coordsize="10,5">
              <v:shape style="position:absolute;left:9396;top:6141;width:10;height:5" coordorigin="9396,6141" coordsize="10,5" path="m9396,6143l9406,6143e" filled="f" stroked="t" strokeweight=".34001pt" strokecolor="#000000">
                <v:path arrowok="t"/>
              </v:shape>
            </v:group>
            <v:group style="position:absolute;left:9396;top:6034;width:14;height:107" coordorigin="9396,6034" coordsize="14,107">
              <v:shape style="position:absolute;left:9396;top:6034;width:14;height:107" coordorigin="9396,6034" coordsize="14,107" path="m9410,6034l9401,6034,9396,6141,9406,6141,9410,6034xe" filled="t" fillcolor="#000000" stroked="f">
                <v:path arrowok="t"/>
                <v:fill type="solid"/>
              </v:shape>
            </v:group>
            <v:group style="position:absolute;left:9362;top:5988;width:82;height:66" coordorigin="9362,5988" coordsize="82,66">
              <v:shape style="position:absolute;left:9362;top:5988;width:82;height:66" coordorigin="9362,5988" coordsize="82,66" path="m9406,5988l9367,6046,9362,6054,9383,6048,9403,6046,9439,6046,9410,5997,9406,5988xe" filled="t" fillcolor="#000000" stroked="f">
                <v:path arrowok="t"/>
                <v:fill type="solid"/>
              </v:shape>
              <v:shape style="position:absolute;left:9362;top:5988;width:82;height:66" coordorigin="9362,5988" coordsize="82,66" path="m9439,6046l9403,6046,9424,6048,9444,6054,9439,6046xe" filled="t" fillcolor="#000000" stroked="f">
                <v:path arrowok="t"/>
                <v:fill type="solid"/>
              </v:shape>
            </v:group>
            <v:group style="position:absolute;left:9401;top:6275;width:10;height:5" coordorigin="9401,6275" coordsize="10,5">
              <v:shape style="position:absolute;left:9401;top:6275;width:10;height:5" coordorigin="9401,6275" coordsize="10,5" path="m9401,6278l9410,6278e" filled="f" stroked="t" strokeweight=".34001pt" strokecolor="#000000">
                <v:path arrowok="t"/>
              </v:shape>
            </v:group>
            <v:group style="position:absolute;left:9396;top:6170;width:10;height:5" coordorigin="9396,6170" coordsize="10,5">
              <v:shape style="position:absolute;left:9396;top:6170;width:10;height:5" coordorigin="9396,6170" coordsize="10,5" path="m9396,6172l9406,6172e" filled="f" stroked="t" strokeweight=".34001pt" strokecolor="#000000">
                <v:path arrowok="t"/>
              </v:shape>
            </v:group>
            <v:group style="position:absolute;left:9396;top:6174;width:14;height:101" coordorigin="9396,6174" coordsize="14,101">
              <v:shape style="position:absolute;left:9396;top:6174;width:14;height:101" coordorigin="9396,6174" coordsize="14,101" path="m9406,6174l9396,6174,9401,6275,9410,6275,9406,6174xe" filled="t" fillcolor="#000000" stroked="f">
                <v:path arrowok="t"/>
                <v:fill type="solid"/>
              </v:shape>
            </v:group>
            <v:group style="position:absolute;left:9362;top:6262;width:82;height:60" coordorigin="9362,6262" coordsize="82,60">
              <v:shape style="position:absolute;left:9362;top:6262;width:82;height:60" coordorigin="9362,6262" coordsize="82,60" path="m9362,6262l9400,6314,9406,6322,9439,6269,9403,6269,9383,6268,9362,6262xe" filled="t" fillcolor="#000000" stroked="f">
                <v:path arrowok="t"/>
                <v:fill type="solid"/>
              </v:shape>
              <v:shape style="position:absolute;left:9362;top:6262;width:82;height:60" coordorigin="9362,6262" coordsize="82,60" path="m9444,6262l9424,6268,9403,6269,9439,6269,9444,6262xe" filled="t" fillcolor="#000000" stroked="f">
                <v:path arrowok="t"/>
                <v:fill type="solid"/>
              </v:shape>
            </v:group>
            <v:group style="position:absolute;left:5887;top:6083;width:11;height:11" coordorigin="5887,6083" coordsize="11,11">
              <v:shape style="position:absolute;left:5887;top:6083;width:11;height:11" coordorigin="5887,6083" coordsize="11,11" path="m5891,6083l5887,6087,5894,6094,5898,6090,5891,6083xe" filled="t" fillcolor="#000000" stroked="f">
                <v:path arrowok="t"/>
                <v:fill type="solid"/>
              </v:shape>
            </v:group>
            <v:group style="position:absolute;left:5891;top:5919;width:383;height:172" coordorigin="5891,5919" coordsize="383,172">
              <v:shape style="position:absolute;left:5891;top:5919;width:383;height:172" coordorigin="5891,5919" coordsize="383,172" path="m6272,5919l6217,5927,6216,5927,6162,5940,6108,5957,6108,5958,6056,5978,6055,5978,6007,6002,5984,6014,5944,6040,5924,6054,5908,6068,5906,6068,5891,6083,5898,6090,5914,6075,5930,6062,5950,6047,5950,6047,5989,6022,6012,6010,6060,5986,6112,5967,6110,5967,6164,5950,6218,5937,6274,5928,6272,5919xe" filled="t" fillcolor="#000000" stroked="f">
                <v:path arrowok="t"/>
                <v:fill type="solid"/>
              </v:shape>
              <v:shape style="position:absolute;left:5891;top:5919;width:383;height:172" coordorigin="5891,5919" coordsize="383,172" path="m5950,6047l5950,6047,5948,6048,5950,6047xe" filled="t" fillcolor="#000000" stroked="f">
                <v:path arrowok="t"/>
                <v:fill type="solid"/>
              </v:shape>
            </v:group>
            <v:group style="position:absolute;left:6272;top:5919;width:6;height:10" coordorigin="6272,5919" coordsize="6,10">
              <v:shape style="position:absolute;left:6272;top:5919;width:6;height:10" coordorigin="6272,5919" coordsize="6,10" path="m6272,5924l6278,5924e" filled="f" stroked="t" strokeweight=".580pt" strokecolor="#000000">
                <v:path arrowok="t"/>
              </v:shape>
            </v:group>
            <v:group style="position:absolute;left:5864;top:6060;width:73;height:65" coordorigin="5864,6060" coordsize="73,65">
              <v:shape style="position:absolute;left:5864;top:6060;width:73;height:65" coordorigin="5864,6060" coordsize="73,65" path="m5869,6060l5866,6118,5864,6125,5929,6094,5938,6089,5918,6088,5900,6081,5884,6072,5869,6060xe" filled="t" fillcolor="#000000" stroked="f">
                <v:path arrowok="t"/>
                <v:fill type="solid"/>
              </v:shape>
            </v:group>
            <v:group style="position:absolute;left:2698;top:5100;width:2;height:410" coordorigin="2698,5100" coordsize="2,410">
              <v:shape style="position:absolute;left:2698;top:5100;width:2;height:410" coordorigin="2698,5100" coordsize="0,410" path="m2698,5100l2698,5511e" filled="f" stroked="t" strokeweight=".580pt" strokecolor="#000000">
                <v:path arrowok="t"/>
              </v:shape>
            </v:group>
            <v:group style="position:absolute;left:2621;top:5016;width:155;height:118" coordorigin="2621,5016" coordsize="155,118">
              <v:shape style="position:absolute;left:2621;top:5016;width:155;height:118" coordorigin="2621,5016" coordsize="155,118" path="m2698,5016l2630,5120,2621,5134,2640,5128,2660,5123,2680,5121,2700,5120,2766,5120,2707,5032,2698,5016xe" filled="t" fillcolor="#000000" stroked="f">
                <v:path arrowok="t"/>
                <v:fill type="solid"/>
              </v:shape>
              <v:shape style="position:absolute;left:2621;top:5016;width:155;height:118" coordorigin="2621,5016" coordsize="155,118" path="m2766,5120l2700,5120,2719,5121,2738,5123,2758,5128,2776,5134,2766,5120xe" filled="t" fillcolor="#000000" stroked="f">
                <v:path arrowok="t"/>
                <v:fill type="solid"/>
              </v:shape>
            </v:group>
            <v:group style="position:absolute;left:2647;top:6078;width:2;height:410" coordorigin="2647,6078" coordsize="2,410">
              <v:shape style="position:absolute;left:2647;top:6078;width:2;height:410" coordorigin="2647,6078" coordsize="0,410" path="m2647,6078l2647,6489e" filled="f" stroked="t" strokeweight=".580pt" strokecolor="#000000">
                <v:path arrowok="t"/>
              </v:shape>
            </v:group>
            <v:group style="position:absolute;left:2569;top:5996;width:155;height:116" coordorigin="2569,5996" coordsize="155,116">
              <v:shape style="position:absolute;left:2569;top:5996;width:155;height:116" coordorigin="2569,5996" coordsize="155,116" path="m2647,5996l2569,6112,2587,6106,2606,6101,2626,6099,2645,6098,2715,6098,2657,6010,2647,5996xe" filled="t" fillcolor="#000000" stroked="f">
                <v:path arrowok="t"/>
                <v:fill type="solid"/>
              </v:shape>
              <v:shape style="position:absolute;left:2569;top:5996;width:155;height:116" coordorigin="2569,5996" coordsize="155,116" path="m2715,6098l2645,6098,2665,6099,2684,6101,2705,6106,2724,6112,2715,6098xe" filled="t" fillcolor="#000000" stroked="f">
                <v:path arrowok="t"/>
                <v:fill type="solid"/>
              </v:shape>
            </v:group>
            <v:group style="position:absolute;left:4145;top:4989;width:2;height:613" coordorigin="4145,4989" coordsize="2,613">
              <v:shape style="position:absolute;left:4145;top:4989;width:2;height:613" coordorigin="4145,4989" coordsize="0,613" path="m4145,4989l4145,5602e" filled="f" stroked="t" strokeweight=".59pt" strokecolor="#000000">
                <v:path arrowok="t"/>
              </v:shape>
            </v:group>
            <v:group style="position:absolute;left:4138;top:4791;width:56;height:206" coordorigin="4138,4791" coordsize="56,206">
              <v:shape style="position:absolute;left:4138;top:4791;width:56;height:206" coordorigin="4138,4791" coordsize="56,206" path="m4171,4791l4166,4791,4164,4792,4163,4792,4160,4794,4160,4796,4158,4799,4157,4800,4152,4814,4148,4832,4148,4834,4141,4880,4138,4937,4139,4997,4148,4997,4147,4937,4151,4880,4158,4834,4162,4816,4162,4816,4166,4804,4168,4802,4168,4802,4169,4800,4166,4799,4168,4799,4168,4798,4179,4798,4178,4797,4176,4793,4171,4791xe" filled="t" fillcolor="#000000" stroked="f">
                <v:path arrowok="t"/>
                <v:fill type="solid"/>
              </v:shape>
              <v:shape style="position:absolute;left:4138;top:4791;width:56;height:206" coordorigin="4138,4791" coordsize="56,206" path="m4171,4805l4176,4823,4180,4850,4184,4888,4184,4887,4194,4887,4189,4848,4186,4823,4186,4821,4182,4806,4172,4806,4171,4805xe" filled="t" fillcolor="#000000" stroked="f">
                <v:path arrowok="t"/>
                <v:fill type="solid"/>
              </v:shape>
              <v:shape style="position:absolute;left:4138;top:4791;width:56;height:206" coordorigin="4138,4791" coordsize="56,206" path="m4151,4880l4151,4881,4151,4880xe" filled="t" fillcolor="#000000" stroked="f">
                <v:path arrowok="t"/>
                <v:fill type="solid"/>
              </v:shape>
              <v:shape style="position:absolute;left:4138;top:4791;width:56;height:206" coordorigin="4138,4791" coordsize="56,206" path="m4162,4816l4162,4816,4162,4817,4162,4816xe" filled="t" fillcolor="#000000" stroked="f">
                <v:path arrowok="t"/>
                <v:fill type="solid"/>
              </v:shape>
              <v:shape style="position:absolute;left:4138;top:4791;width:56;height:206" coordorigin="4138,4791" coordsize="56,206" path="m4180,4799l4171,4799,4169,4800,4169,4800,4170,4802,4172,4806,4182,4806,4181,4803,4181,4802,4180,4799xe" filled="t" fillcolor="#000000" stroked="f">
                <v:path arrowok="t"/>
                <v:fill type="solid"/>
              </v:shape>
              <v:shape style="position:absolute;left:4138;top:4791;width:56;height:206" coordorigin="4138,4791" coordsize="56,206" path="m4169,4800l4168,4802,4168,4802,4169,4800xe" filled="t" fillcolor="#000000" stroked="f">
                <v:path arrowok="t"/>
                <v:fill type="solid"/>
              </v:shape>
              <v:shape style="position:absolute;left:4138;top:4791;width:56;height:206" coordorigin="4138,4791" coordsize="56,206" path="m4168,4799l4166,4799,4169,4800,4168,4799xe" filled="t" fillcolor="#000000" stroked="f">
                <v:path arrowok="t"/>
                <v:fill type="solid"/>
              </v:shape>
              <v:shape style="position:absolute;left:4138;top:4791;width:56;height:206" coordorigin="4138,4791" coordsize="56,206" path="m4168,4799l4168,4799,4169,4800,4169,4800,4168,4799xe" filled="t" fillcolor="#000000" stroked="f">
                <v:path arrowok="t"/>
                <v:fill type="solid"/>
              </v:shape>
              <v:shape style="position:absolute;left:4138;top:4791;width:56;height:206" coordorigin="4138,4791" coordsize="56,206" path="m4169,4800l4169,4800,4169,4800xe" filled="t" fillcolor="#000000" stroked="f">
                <v:path arrowok="t"/>
                <v:fill type="solid"/>
              </v:shape>
              <v:shape style="position:absolute;left:4138;top:4791;width:56;height:206" coordorigin="4138,4791" coordsize="56,206" path="m4171,4799l4170,4799,4169,4800,4171,4799xe" filled="t" fillcolor="#000000" stroked="f">
                <v:path arrowok="t"/>
                <v:fill type="solid"/>
              </v:shape>
              <v:shape style="position:absolute;left:4138;top:4791;width:56;height:206" coordorigin="4138,4791" coordsize="56,206" path="m4179,4798l4168,4798,4169,4800,4170,4799,4180,4799,4179,4798xe" filled="t" fillcolor="#000000" stroked="f">
                <v:path arrowok="t"/>
                <v:fill type="solid"/>
              </v:shape>
            </v:group>
            <v:group style="position:absolute;left:4184;top:4887;width:12;height:49" coordorigin="4184,4887" coordsize="12,49">
              <v:shape style="position:absolute;left:4184;top:4887;width:12;height:49" coordorigin="4184,4887" coordsize="12,49" path="m4194,4887l4184,4887,4187,4936,4196,4936,4194,4887xe" filled="t" fillcolor="#000000" stroked="f">
                <v:path arrowok="t"/>
                <v:fill type="solid"/>
              </v:shape>
            </v:group>
            <v:group style="position:absolute;left:4190;top:4997;width:10;height:5" coordorigin="4190,4997" coordsize="10,5">
              <v:shape style="position:absolute;left:4190;top:4997;width:10;height:5" coordorigin="4190,4997" coordsize="10,5" path="m4190,5000l4200,5000e" filled="f" stroked="t" strokeweight=".33999pt" strokecolor="#000000">
                <v:path arrowok="t"/>
              </v:shape>
            </v:group>
            <v:group style="position:absolute;left:4187;top:4936;width:13;height:61" coordorigin="4187,4936" coordsize="13,61">
              <v:shape style="position:absolute;left:4187;top:4936;width:13;height:61" coordorigin="4187,4936" coordsize="13,61" path="m4196,4936l4187,4936,4190,4997,4200,4997,4196,4936xe" filled="t" fillcolor="#000000" stroked="f">
                <v:path arrowok="t"/>
                <v:fill type="solid"/>
              </v:shape>
            </v:group>
            <v:group style="position:absolute;left:4184;top:4976;width:10;height:6" coordorigin="4184,4976" coordsize="10,6">
              <v:shape style="position:absolute;left:4184;top:4976;width:10;height:6" coordorigin="4184,4976" coordsize="10,6" path="m4184,4979l4194,4979e" filled="f" stroked="t" strokeweight=".4pt" strokecolor="#000000">
                <v:path arrowok="t"/>
              </v:shape>
            </v:group>
            <v:group style="position:absolute;left:4184;top:4980;width:37;height:52" coordorigin="4184,4980" coordsize="37,52">
              <v:shape style="position:absolute;left:4184;top:4980;width:37;height:52" coordorigin="4184,4980" coordsize="37,52" path="m4194,4980l4184,4982,4187,5004,4190,5019,4192,5020,4194,5025,4196,5028,4199,5031,4202,5032,4206,5032,4210,5031,4212,5028,4216,5024,4202,5024,4204,5022,4202,5021,4203,5021,4202,5020,4201,5016,4200,5016,4197,5003,4196,5003,4194,4980xe" filled="t" fillcolor="#000000" stroked="f">
                <v:path arrowok="t"/>
                <v:fill type="solid"/>
              </v:shape>
              <v:shape style="position:absolute;left:4184;top:4980;width:37;height:52" coordorigin="4184,4980" coordsize="37,52" path="m4204,5022l4202,5024,4204,5023,4204,5022xe" filled="t" fillcolor="#000000" stroked="f">
                <v:path arrowok="t"/>
                <v:fill type="solid"/>
              </v:shape>
              <v:shape style="position:absolute;left:4184;top:4980;width:37;height:52" coordorigin="4184,4980" coordsize="37,52" path="m4204,5023l4202,5024,4205,5024,4204,5023xe" filled="t" fillcolor="#000000" stroked="f">
                <v:path arrowok="t"/>
                <v:fill type="solid"/>
              </v:shape>
              <v:shape style="position:absolute;left:4184;top:4980;width:37;height:52" coordorigin="4184,4980" coordsize="37,52" path="m4204,5023l4205,5024,4204,5023xe" filled="t" fillcolor="#000000" stroked="f">
                <v:path arrowok="t"/>
                <v:fill type="solid"/>
              </v:shape>
              <v:shape style="position:absolute;left:4184;top:4980;width:37;height:52" coordorigin="4184,4980" coordsize="37,52" path="m4219,5018l4208,5018,4205,5022,4206,5022,4204,5023,4205,5024,4216,5024,4217,5022,4219,5018xe" filled="t" fillcolor="#000000" stroked="f">
                <v:path arrowok="t"/>
                <v:fill type="solid"/>
              </v:shape>
              <v:shape style="position:absolute;left:4184;top:4980;width:37;height:52" coordorigin="4184,4980" coordsize="37,52" path="m4204,5022l4204,5022,4204,5023,4204,5022xe" filled="t" fillcolor="#000000" stroked="f">
                <v:path arrowok="t"/>
                <v:fill type="solid"/>
              </v:shape>
              <v:shape style="position:absolute;left:4184;top:4980;width:37;height:52" coordorigin="4184,4980" coordsize="37,52" path="m4204,5022l4204,5022,4204,5023,4206,5022,4205,5022,4205,5022,4204,5022xe" filled="t" fillcolor="#000000" stroked="f">
                <v:path arrowok="t"/>
                <v:fill type="solid"/>
              </v:shape>
              <v:shape style="position:absolute;left:4184;top:4980;width:37;height:52" coordorigin="4184,4980" coordsize="37,52" path="m4202,5021l4204,5022,4203,5022,4202,5021xe" filled="t" fillcolor="#000000" stroked="f">
                <v:path arrowok="t"/>
                <v:fill type="solid"/>
              </v:shape>
              <v:shape style="position:absolute;left:4184;top:4980;width:37;height:52" coordorigin="4184,4980" coordsize="37,52" path="m4205,5022l4205,5022,4205,5022,4205,5022xe" filled="t" fillcolor="#000000" stroked="f">
                <v:path arrowok="t"/>
                <v:fill type="solid"/>
              </v:shape>
              <v:shape style="position:absolute;left:4184;top:4980;width:37;height:52" coordorigin="4184,4980" coordsize="37,52" path="m4205,5022l4205,5022,4206,5022,4205,5022xe" filled="t" fillcolor="#000000" stroked="f">
                <v:path arrowok="t"/>
                <v:fill type="solid"/>
              </v:shape>
              <v:shape style="position:absolute;left:4184;top:4980;width:37;height:52" coordorigin="4184,4980" coordsize="37,52" path="m4203,5022l4204,5022,4204,5022,4203,5022xe" filled="t" fillcolor="#000000" stroked="f">
                <v:path arrowok="t"/>
                <v:fill type="solid"/>
              </v:shape>
              <v:shape style="position:absolute;left:4184;top:4980;width:37;height:52" coordorigin="4184,4980" coordsize="37,52" path="m4205,5021l4204,5022,4205,5022,4205,5021xe" filled="t" fillcolor="#000000" stroked="f">
                <v:path arrowok="t"/>
                <v:fill type="solid"/>
              </v:shape>
              <v:shape style="position:absolute;left:4184;top:4980;width:37;height:52" coordorigin="4184,4980" coordsize="37,52" path="m4203,5021l4202,5021,4203,5022,4203,5021xe" filled="t" fillcolor="#000000" stroked="f">
                <v:path arrowok="t"/>
                <v:fill type="solid"/>
              </v:shape>
              <v:shape style="position:absolute;left:4184;top:4980;width:37;height:52" coordorigin="4184,4980" coordsize="37,52" path="m4212,5006l4207,5019,4208,5018,4219,5018,4222,5009,4222,5008,4212,5007,4212,5006xe" filled="t" fillcolor="#000000" stroked="f">
                <v:path arrowok="t"/>
                <v:fill type="solid"/>
              </v:shape>
              <v:shape style="position:absolute;left:4184;top:4980;width:37;height:52" coordorigin="4184,4980" coordsize="37,52" path="m4200,5015l4200,5016,4201,5016,4200,5015xe" filled="t" fillcolor="#000000" stroked="f">
                <v:path arrowok="t"/>
                <v:fill type="solid"/>
              </v:shape>
              <v:shape style="position:absolute;left:4184;top:4980;width:37;height:52" coordorigin="4184,4980" coordsize="37,52" path="m4196,5002l4196,5003,4197,5003,4196,5002xe" filled="t" fillcolor="#000000" stroked="f">
                <v:path arrowok="t"/>
                <v:fill type="solid"/>
              </v:shape>
            </v:group>
            <v:group style="position:absolute;left:4212;top:4985;width:13;height:23" coordorigin="4212,4985" coordsize="13,23">
              <v:shape style="position:absolute;left:4212;top:4985;width:13;height:23" coordorigin="4212,4985" coordsize="13,23" path="m4225,4985l4216,4985,4212,5007,4222,5008,4225,4986,4225,4985xe" filled="t" fillcolor="#000000" stroked="f">
                <v:path arrowok="t"/>
                <v:fill type="solid"/>
              </v:shape>
            </v:group>
            <v:group style="position:absolute;left:4217;top:4950;width:10;height:5" coordorigin="4217,4950" coordsize="10,5">
              <v:shape style="position:absolute;left:4217;top:4950;width:10;height:5" coordorigin="4217,4950" coordsize="10,5" path="m4217,4953l4226,4953e" filled="f" stroked="t" strokeweight=".34002pt" strokecolor="#000000">
                <v:path arrowok="t"/>
              </v:shape>
            </v:group>
            <v:group style="position:absolute;left:4216;top:4955;width:11;height:30" coordorigin="4216,4955" coordsize="11,30">
              <v:shape style="position:absolute;left:4216;top:4955;width:11;height:30" coordorigin="4216,4955" coordsize="11,30" path="m4216,4970l4226,4970e" filled="f" stroked="t" strokeweight="1.6pt" strokecolor="#000000">
                <v:path arrowok="t"/>
              </v:shape>
            </v:group>
            <v:group style="position:absolute;left:4219;top:4973;width:10;height:5" coordorigin="4219,4973" coordsize="10,5">
              <v:shape style="position:absolute;left:4219;top:4973;width:10;height:5" coordorigin="4219,4973" coordsize="10,5" path="m4219,4976l4229,4976e" filled="f" stroked="t" strokeweight=".33999pt" strokecolor="#000000">
                <v:path arrowok="t"/>
              </v:shape>
            </v:group>
            <v:group style="position:absolute;left:4219;top:4862;width:42;height:112" coordorigin="4219,4862" coordsize="42,112">
              <v:shape style="position:absolute;left:4219;top:4862;width:42;height:112" coordorigin="4219,4862" coordsize="42,112" path="m4244,4862l4238,4863,4235,4866,4235,4868,4231,4875,4230,4876,4222,4910,4222,4912,4219,4942,4219,4973,4229,4973,4229,4942,4231,4912,4240,4878,4240,4878,4243,4874,4242,4874,4243,4872,4243,4872,4241,4871,4246,4870,4254,4870,4253,4868,4248,4863,4244,4862xe" filled="t" fillcolor="#000000" stroked="f">
                <v:path arrowok="t"/>
                <v:fill type="solid"/>
              </v:shape>
              <v:shape style="position:absolute;left:4219;top:4862;width:42;height:112" coordorigin="4219,4862" coordsize="42,112" path="m4229,4942l4229,4943,4229,4942xe" filled="t" fillcolor="#000000" stroked="f">
                <v:path arrowok="t"/>
                <v:fill type="solid"/>
              </v:shape>
              <v:shape style="position:absolute;left:4219;top:4862;width:42;height:112" coordorigin="4219,4862" coordsize="42,112" path="m4248,4882l4252,4896,4261,4895,4261,4894,4258,4883,4249,4883,4248,4882xe" filled="t" fillcolor="#000000" stroked="f">
                <v:path arrowok="t"/>
                <v:fill type="solid"/>
              </v:shape>
              <v:shape style="position:absolute;left:4219;top:4862;width:42;height:112" coordorigin="4219,4862" coordsize="42,112" path="m4255,4874l4246,4874,4249,4883,4258,4883,4258,4880,4255,4874xe" filled="t" fillcolor="#000000" stroked="f">
                <v:path arrowok="t"/>
                <v:fill type="solid"/>
              </v:shape>
              <v:shape style="position:absolute;left:4219;top:4862;width:42;height:112" coordorigin="4219,4862" coordsize="42,112" path="m4240,4878l4240,4878,4240,4880,4240,4878xe" filled="t" fillcolor="#000000" stroked="f">
                <v:path arrowok="t"/>
                <v:fill type="solid"/>
              </v:shape>
              <v:shape style="position:absolute;left:4219;top:4862;width:42;height:112" coordorigin="4219,4862" coordsize="42,112" path="m4254,4870l4246,4870,4244,4872,4244,4872,4243,4872,4246,4875,4246,4874,4255,4874,4255,4872,4244,4872,4243,4872,4255,4872,4254,4870xe" filled="t" fillcolor="#000000" stroked="f">
                <v:path arrowok="t"/>
                <v:fill type="solid"/>
              </v:shape>
              <v:shape style="position:absolute;left:4219;top:4862;width:42;height:112" coordorigin="4219,4862" coordsize="42,112" path="m4243,4872l4242,4874,4243,4874,4243,4872xe" filled="t" fillcolor="#000000" stroked="f">
                <v:path arrowok="t"/>
                <v:fill type="solid"/>
              </v:shape>
              <v:shape style="position:absolute;left:4219;top:4862;width:42;height:112" coordorigin="4219,4862" coordsize="42,112" path="m4243,4872l4243,4872,4243,4872,4243,4872xe" filled="t" fillcolor="#000000" stroked="f">
                <v:path arrowok="t"/>
                <v:fill type="solid"/>
              </v:shape>
              <v:shape style="position:absolute;left:4219;top:4862;width:42;height:112" coordorigin="4219,4862" coordsize="42,112" path="m4244,4872l4244,4872,4244,4872xe" filled="t" fillcolor="#000000" stroked="f">
                <v:path arrowok="t"/>
                <v:fill type="solid"/>
              </v:shape>
              <v:shape style="position:absolute;left:4219;top:4862;width:42;height:112" coordorigin="4219,4862" coordsize="42,112" path="m4242,4871l4243,4872,4243,4872,4242,4871xe" filled="t" fillcolor="#000000" stroked="f">
                <v:path arrowok="t"/>
                <v:fill type="solid"/>
              </v:shape>
              <v:shape style="position:absolute;left:4219;top:4862;width:42;height:112" coordorigin="4219,4862" coordsize="42,112" path="m4244,4871l4242,4871,4244,4872,4244,4871xe" filled="t" fillcolor="#000000" stroked="f">
                <v:path arrowok="t"/>
                <v:fill type="solid"/>
              </v:shape>
              <v:shape style="position:absolute;left:4219;top:4862;width:42;height:112" coordorigin="4219,4862" coordsize="42,112" path="m4246,4870l4241,4871,4243,4872,4242,4871,4244,4871,4246,4870xe" filled="t" fillcolor="#000000" stroked="f">
                <v:path arrowok="t"/>
                <v:fill type="solid"/>
              </v:shape>
            </v:group>
            <v:group style="position:absolute;left:4252;top:4895;width:12;height:20" coordorigin="4252,4895" coordsize="12,20">
              <v:shape style="position:absolute;left:4252;top:4895;width:12;height:20" coordorigin="4252,4895" coordsize="12,20" path="m4261,4895l4252,4896,4254,4916,4264,4914,4261,4895xe" filled="t" fillcolor="#000000" stroked="f">
                <v:path arrowok="t"/>
                <v:fill type="solid"/>
              </v:shape>
            </v:group>
            <v:group style="position:absolute;left:4259;top:4973;width:10;height:6" coordorigin="4259,4973" coordsize="10,6">
              <v:shape style="position:absolute;left:4259;top:4973;width:10;height:6" coordorigin="4259,4973" coordsize="10,6" path="m4259,4976l4268,4976e" filled="f" stroked="t" strokeweight=".4pt" strokecolor="#000000">
                <v:path arrowok="t"/>
              </v:shape>
            </v:group>
            <v:group style="position:absolute;left:4254;top:4914;width:14;height:60" coordorigin="4254,4914" coordsize="14,60">
              <v:shape style="position:absolute;left:4254;top:4914;width:14;height:60" coordorigin="4254,4914" coordsize="14,60" path="m4264,4914l4254,4916,4259,4974,4268,4973,4264,4914xe" filled="t" fillcolor="#000000" stroked="f">
                <v:path arrowok="t"/>
                <v:fill type="solid"/>
              </v:shape>
            </v:group>
            <v:group style="position:absolute;left:4258;top:4907;width:40;height:2" coordorigin="4258,4907" coordsize="40,2">
              <v:shape style="position:absolute;left:4258;top:4907;width:40;height:2" coordorigin="4258,4907" coordsize="40,0" path="m4258,4907l4297,4907e" filled="f" stroked="t" strokeweight=".4pt" strokecolor="#000000">
                <v:path arrowok="t"/>
              </v:shape>
            </v:group>
            <v:group style="position:absolute;left:4256;top:4908;width:32;height:95" coordorigin="4256,4908" coordsize="32,95">
              <v:shape style="position:absolute;left:4256;top:4908;width:32;height:95" coordorigin="4256,4908" coordsize="32,95" path="m4267,4908l4258,4908,4256,4935,4256,4936,4259,4961,4262,4983,4264,4984,4270,4998,4270,5000,4272,5002,4276,5003,4278,5003,4282,5002,4285,4998,4286,4996,4287,4995,4274,4995,4277,4992,4277,4992,4272,4982,4272,4982,4268,4960,4266,4935,4267,4908xe" filled="t" fillcolor="#000000" stroked="f">
                <v:path arrowok="t"/>
                <v:fill type="solid"/>
              </v:shape>
              <v:shape style="position:absolute;left:4256;top:4908;width:32;height:95" coordorigin="4256,4908" coordsize="32,95" path="m4276,4994l4274,4995,4277,4994,4276,4994xe" filled="t" fillcolor="#000000" stroked="f">
                <v:path arrowok="t"/>
                <v:fill type="solid"/>
              </v:shape>
              <v:shape style="position:absolute;left:4256;top:4908;width:32;height:95" coordorigin="4256,4908" coordsize="32,95" path="m4277,4994l4274,4995,4278,4995,4278,4994,4277,4994xe" filled="t" fillcolor="#000000" stroked="f">
                <v:path arrowok="t"/>
                <v:fill type="solid"/>
              </v:shape>
              <v:shape style="position:absolute;left:4256;top:4908;width:32;height:95" coordorigin="4256,4908" coordsize="32,95" path="m4278,4994l4278,4995,4278,4994xe" filled="t" fillcolor="#000000" stroked="f">
                <v:path arrowok="t"/>
                <v:fill type="solid"/>
              </v:shape>
              <v:shape style="position:absolute;left:4256;top:4908;width:32;height:95" coordorigin="4256,4908" coordsize="32,95" path="m4278,4994l4278,4995,4279,4995,4278,4994xe" filled="t" fillcolor="#000000" stroked="f">
                <v:path arrowok="t"/>
                <v:fill type="solid"/>
              </v:shape>
              <v:shape style="position:absolute;left:4256;top:4908;width:32;height:95" coordorigin="4256,4908" coordsize="32,95" path="m4278,4994l4278,4994,4278,4994,4279,4995,4278,4994xe" filled="t" fillcolor="#000000" stroked="f">
                <v:path arrowok="t"/>
                <v:fill type="solid"/>
              </v:shape>
              <v:shape style="position:absolute;left:4256;top:4908;width:32;height:95" coordorigin="4256,4908" coordsize="32,95" path="m4288,4991l4278,4991,4277,4992,4277,4993,4279,4995,4287,4995,4288,4991xe" filled="t" fillcolor="#000000" stroked="f">
                <v:path arrowok="t"/>
                <v:fill type="solid"/>
              </v:shape>
              <v:shape style="position:absolute;left:4256;top:4908;width:32;height:95" coordorigin="4256,4908" coordsize="32,95" path="m4278,4994l4278,4994,4278,4994,4278,4994xe" filled="t" fillcolor="#000000" stroked="f">
                <v:path arrowok="t"/>
                <v:fill type="solid"/>
              </v:shape>
              <v:shape style="position:absolute;left:4256;top:4908;width:32;height:95" coordorigin="4256,4908" coordsize="32,95" path="m4277,4994l4277,4994,4278,4994,4277,4994xe" filled="t" fillcolor="#000000" stroked="f">
                <v:path arrowok="t"/>
                <v:fill type="solid"/>
              </v:shape>
              <v:shape style="position:absolute;left:4256;top:4908;width:32;height:95" coordorigin="4256,4908" coordsize="32,95" path="m4277,4992l4276,4994,4277,4994,4277,4994,4277,4994,4277,4993,4277,4992xe" filled="t" fillcolor="#000000" stroked="f">
                <v:path arrowok="t"/>
                <v:fill type="solid"/>
              </v:shape>
              <v:shape style="position:absolute;left:4256;top:4908;width:32;height:95" coordorigin="4256,4908" coordsize="32,95" path="m4277,4993l4277,4994,4277,4993xe" filled="t" fillcolor="#000000" stroked="f">
                <v:path arrowok="t"/>
                <v:fill type="solid"/>
              </v:shape>
              <v:shape style="position:absolute;left:4256;top:4908;width:32;height:95" coordorigin="4256,4908" coordsize="32,95" path="m4277,4993l4277,4993,4278,4994,4278,4994,4277,4993xe" filled="t" fillcolor="#000000" stroked="f">
                <v:path arrowok="t"/>
                <v:fill type="solid"/>
              </v:shape>
              <v:shape style="position:absolute;left:4256;top:4908;width:32;height:95" coordorigin="4256,4908" coordsize="32,95" path="m4277,4993l4277,4994,4277,4993xe" filled="t" fillcolor="#000000" stroked="f">
                <v:path arrowok="t"/>
                <v:fill type="solid"/>
              </v:shape>
              <v:shape style="position:absolute;left:4256;top:4908;width:32;height:95" coordorigin="4256,4908" coordsize="32,95" path="m4277,4993l4277,4994,4277,4994,4277,4993xe" filled="t" fillcolor="#000000" stroked="f">
                <v:path arrowok="t"/>
                <v:fill type="solid"/>
              </v:shape>
              <v:shape style="position:absolute;left:4256;top:4908;width:32;height:95" coordorigin="4256,4908" coordsize="32,95" path="m4277,4992l4277,4993,4277,4993,4277,4992xe" filled="t" fillcolor="#000000" stroked="f">
                <v:path arrowok="t"/>
                <v:fill type="solid"/>
              </v:shape>
              <v:shape style="position:absolute;left:4256;top:4908;width:32;height:95" coordorigin="4256,4908" coordsize="32,95" path="m4278,4991l4277,4992,4277,4993,4278,4991xe" filled="t" fillcolor="#000000" stroked="f">
                <v:path arrowok="t"/>
                <v:fill type="solid"/>
              </v:shape>
              <v:shape style="position:absolute;left:4256;top:4908;width:32;height:95" coordorigin="4256,4908" coordsize="32,95" path="m4277,4992l4277,4993,4277,4992xe" filled="t" fillcolor="#000000" stroked="f">
                <v:path arrowok="t"/>
                <v:fill type="solid"/>
              </v:shape>
              <v:shape style="position:absolute;left:4256;top:4908;width:32;height:95" coordorigin="4256,4908" coordsize="32,95" path="m4279,4985l4277,4992,4278,4991,4288,4991,4289,4988,4279,4986,4279,4985xe" filled="t" fillcolor="#000000" stroked="f">
                <v:path arrowok="t"/>
                <v:fill type="solid"/>
              </v:shape>
              <v:shape style="position:absolute;left:4256;top:4908;width:32;height:95" coordorigin="4256,4908" coordsize="32,95" path="m4272,4980l4272,4982,4272,4982,4272,4980xe" filled="t" fillcolor="#000000" stroked="f">
                <v:path arrowok="t"/>
                <v:fill type="solid"/>
              </v:shape>
            </v:group>
            <v:group style="position:absolute;left:4279;top:4958;width:14;height:30" coordorigin="4279,4958" coordsize="14,30">
              <v:shape style="position:absolute;left:4279;top:4958;width:14;height:30" coordorigin="4279,4958" coordsize="14,30" path="m4284,4958l4279,4986,4289,4988,4294,4959,4284,4958xe" filled="t" fillcolor="#000000" stroked="f">
                <v:path arrowok="t"/>
                <v:fill type="solid"/>
              </v:shape>
            </v:group>
            <v:group style="position:absolute;left:4284;top:4908;width:13;height:50" coordorigin="4284,4908" coordsize="13,50">
              <v:shape style="position:absolute;left:4284;top:4908;width:13;height:50" coordorigin="4284,4908" coordsize="13,50" path="m4288,4908l4284,4958,4294,4959,4297,4910,4288,4908xe" filled="t" fillcolor="#000000" stroked="f">
                <v:path arrowok="t"/>
                <v:fill type="solid"/>
              </v:shape>
            </v:group>
            <v:group style="position:absolute;left:4285;top:4890;width:25;height:26" coordorigin="4285,4890" coordsize="25,26">
              <v:shape style="position:absolute;left:4285;top:4890;width:25;height:26" coordorigin="4285,4890" coordsize="25,26" path="m4300,4890l4296,4890,4292,4892,4289,4895,4288,4899,4286,4906,4285,4916,4295,4917,4296,4907,4297,4902,4296,4902,4297,4900,4296,4900,4300,4899,4309,4899,4308,4896,4306,4894,4302,4892,4300,4890xe" filled="t" fillcolor="#000000" stroked="f">
                <v:path arrowok="t"/>
                <v:fill type="solid"/>
              </v:shape>
              <v:shape style="position:absolute;left:4285;top:4890;width:25;height:26" coordorigin="4285,4890" coordsize="25,26" path="m4301,4905l4301,4905,4302,4906,4301,4905xe" filled="t" fillcolor="#000000" stroked="f">
                <v:path arrowok="t"/>
                <v:fill type="solid"/>
              </v:shape>
              <v:shape style="position:absolute;left:4285;top:4890;width:25;height:26" coordorigin="4285,4890" coordsize="25,26" path="m4309,4900l4300,4900,4301,4902,4301,4902,4301,4905,4310,4902,4301,4902,4300,4902,4310,4902,4309,4900xe" filled="t" fillcolor="#000000" stroked="f">
                <v:path arrowok="t"/>
                <v:fill type="solid"/>
              </v:shape>
              <v:shape style="position:absolute;left:4285;top:4890;width:25;height:26" coordorigin="4285,4890" coordsize="25,26" path="m4297,4900l4296,4902,4297,4902,4297,4900xe" filled="t" fillcolor="#000000" stroked="f">
                <v:path arrowok="t"/>
                <v:fill type="solid"/>
              </v:shape>
              <v:shape style="position:absolute;left:4285;top:4890;width:25;height:26" coordorigin="4285,4890" coordsize="25,26" path="m4297,4902l4296,4902,4297,4902,4297,4902xe" filled="t" fillcolor="#000000" stroked="f">
                <v:path arrowok="t"/>
                <v:fill type="solid"/>
              </v:shape>
              <v:shape style="position:absolute;left:4285;top:4890;width:25;height:26" coordorigin="4285,4890" coordsize="25,26" path="m4300,4900l4300,4902,4301,4902,4300,4900xe" filled="t" fillcolor="#000000" stroked="f">
                <v:path arrowok="t"/>
                <v:fill type="solid"/>
              </v:shape>
              <v:shape style="position:absolute;left:4285;top:4890;width:25;height:26" coordorigin="4285,4890" coordsize="25,26" path="m4309,4899l4300,4899,4298,4901,4300,4902,4300,4900,4309,4900,4309,4899xe" filled="t" fillcolor="#000000" stroked="f">
                <v:path arrowok="t"/>
                <v:fill type="solid"/>
              </v:shape>
              <v:shape style="position:absolute;left:4285;top:4890;width:25;height:26" coordorigin="4285,4890" coordsize="25,26" path="m4297,4900l4297,4902,4298,4901,4297,4900xe" filled="t" fillcolor="#000000" stroked="f">
                <v:path arrowok="t"/>
                <v:fill type="solid"/>
              </v:shape>
              <v:shape style="position:absolute;left:4285;top:4890;width:25;height:26" coordorigin="4285,4890" coordsize="25,26" path="m4300,4899l4296,4900,4297,4900,4298,4901,4300,4899xe" filled="t" fillcolor="#000000" stroked="f">
                <v:path arrowok="t"/>
                <v:fill type="solid"/>
              </v:shape>
            </v:group>
            <v:group style="position:absolute;left:4301;top:4902;width:12;height:12" coordorigin="4301,4902" coordsize="12,12">
              <v:shape style="position:absolute;left:4301;top:4902;width:12;height:12" coordorigin="4301,4902" coordsize="12,12" path="m4310,4902l4301,4905,4303,4914,4303,4913,4313,4913,4313,4912,4310,4902xe" filled="t" fillcolor="#000000" stroked="f">
                <v:path arrowok="t"/>
                <v:fill type="solid"/>
              </v:shape>
            </v:group>
            <v:group style="position:absolute;left:4303;top:4913;width:10;height:18" coordorigin="4303,4913" coordsize="10,18">
              <v:shape style="position:absolute;left:4303;top:4913;width:10;height:18" coordorigin="4303,4913" coordsize="10,18" path="m4303,4922l4313,4922e" filled="f" stroked="t" strokeweight="1.000020pt" strokecolor="#000000">
                <v:path arrowok="t"/>
              </v:shape>
            </v:group>
            <v:group style="position:absolute;left:4306;top:4919;width:26;height:52" coordorigin="4306,4919" coordsize="26,52">
              <v:shape style="position:absolute;left:4306;top:4919;width:26;height:52" coordorigin="4306,4919" coordsize="26,52" path="m4315,4919l4306,4919,4306,4934,4307,4947,4307,4949,4310,4960,4312,4960,4316,4970,4319,4971,4324,4971,4327,4970,4330,4967,4332,4962,4320,4962,4321,4961,4322,4961,4322,4960,4321,4956,4320,4956,4317,4947,4316,4947,4315,4934,4315,4919xe" filled="t" fillcolor="#000000" stroked="f">
                <v:path arrowok="t"/>
                <v:fill type="solid"/>
              </v:shape>
              <v:shape style="position:absolute;left:4306;top:4919;width:26;height:52" coordorigin="4306,4919" coordsize="26,52" path="m4321,4961l4320,4962,4321,4962,4321,4961xe" filled="t" fillcolor="#000000" stroked="f">
                <v:path arrowok="t"/>
                <v:fill type="solid"/>
              </v:shape>
              <v:shape style="position:absolute;left:4306;top:4919;width:26;height:52" coordorigin="4306,4919" coordsize="26,52" path="m4321,4962l4320,4962,4321,4962,4321,4962xe" filled="t" fillcolor="#000000" stroked="f">
                <v:path arrowok="t"/>
                <v:fill type="solid"/>
              </v:shape>
              <v:shape style="position:absolute;left:4306;top:4919;width:26;height:52" coordorigin="4306,4919" coordsize="26,52" path="m4322,4962l4321,4962,4321,4962,4324,4962,4322,4962xe" filled="t" fillcolor="#000000" stroked="f">
                <v:path arrowok="t"/>
                <v:fill type="solid"/>
              </v:shape>
              <v:shape style="position:absolute;left:4306;top:4919;width:26;height:52" coordorigin="4306,4919" coordsize="26,52" path="m4323,4961l4322,4962,4324,4962,4323,4961xe" filled="t" fillcolor="#000000" stroked="f">
                <v:path arrowok="t"/>
                <v:fill type="solid"/>
              </v:shape>
              <v:shape style="position:absolute;left:4306;top:4919;width:26;height:52" coordorigin="4306,4919" coordsize="26,52" path="m4332,4961l4324,4961,4323,4961,4324,4962,4332,4962,4332,4961xe" filled="t" fillcolor="#000000" stroked="f">
                <v:path arrowok="t"/>
                <v:fill type="solid"/>
              </v:shape>
              <v:shape style="position:absolute;left:4306;top:4919;width:26;height:52" coordorigin="4306,4919" coordsize="26,52" path="m4321,4961l4321,4962,4321,4962,4322,4962,4322,4961,4321,4961xe" filled="t" fillcolor="#000000" stroked="f">
                <v:path arrowok="t"/>
                <v:fill type="solid"/>
              </v:shape>
              <v:shape style="position:absolute;left:4306;top:4919;width:26;height:52" coordorigin="4306,4919" coordsize="26,52" path="m4322,4962l4321,4962,4322,4962,4322,4962xe" filled="t" fillcolor="#000000" stroked="f">
                <v:path arrowok="t"/>
                <v:fill type="solid"/>
              </v:shape>
              <v:shape style="position:absolute;left:4306;top:4919;width:26;height:52" coordorigin="4306,4919" coordsize="26,52" path="m4322,4960l4322,4962,4322,4962,4323,4961,4322,4960xe" filled="t" fillcolor="#000000" stroked="f">
                <v:path arrowok="t"/>
                <v:fill type="solid"/>
              </v:shape>
              <v:shape style="position:absolute;left:4306;top:4919;width:26;height:52" coordorigin="4306,4919" coordsize="26,52" path="m4322,4961l4321,4961,4322,4962,4322,4961xe" filled="t" fillcolor="#000000" stroked="f">
                <v:path arrowok="t"/>
                <v:fill type="solid"/>
              </v:shape>
              <v:shape style="position:absolute;left:4306;top:4919;width:26;height:52" coordorigin="4306,4919" coordsize="26,52" path="m4323,4959l4322,4960,4323,4961,4324,4961,4332,4961,4323,4959xe" filled="t" fillcolor="#000000" stroked="f">
                <v:path arrowok="t"/>
                <v:fill type="solid"/>
              </v:shape>
              <v:shape style="position:absolute;left:4306;top:4919;width:26;height:52" coordorigin="4306,4919" coordsize="26,52" path="m4324,4958l4322,4959,4323,4959,4324,4958xe" filled="t" fillcolor="#000000" stroked="f">
                <v:path arrowok="t"/>
                <v:fill type="solid"/>
              </v:shape>
              <v:shape style="position:absolute;left:4306;top:4919;width:26;height:52" coordorigin="4306,4919" coordsize="26,52" path="m4320,4955l4320,4956,4321,4956,4320,4955xe" filled="t" fillcolor="#000000" stroked="f">
                <v:path arrowok="t"/>
                <v:fill type="solid"/>
              </v:shape>
              <v:shape style="position:absolute;left:4306;top:4919;width:26;height:52" coordorigin="4306,4919" coordsize="26,52" path="m4316,4946l4316,4947,4317,4947,4316,4946xe" filled="t" fillcolor="#000000" stroked="f">
                <v:path arrowok="t"/>
                <v:fill type="solid"/>
              </v:shape>
            </v:group>
            <v:group style="position:absolute;left:4322;top:4943;width:13;height:18" coordorigin="4322,4943" coordsize="13,18">
              <v:shape style="position:absolute;left:4322;top:4943;width:13;height:18" coordorigin="4322,4943" coordsize="13,18" path="m4326,4943l4322,4959,4332,4961,4336,4946,4326,4944,4326,4943xe" filled="t" fillcolor="#000000" stroked="f">
                <v:path arrowok="t"/>
                <v:fill type="solid"/>
              </v:shape>
            </v:group>
            <v:group style="position:absolute;left:4326;top:4919;width:13;height:26" coordorigin="4326,4919" coordsize="13,26">
              <v:shape style="position:absolute;left:4326;top:4919;width:13;height:26" coordorigin="4326,4919" coordsize="13,26" path="m4330,4919l4326,4944,4336,4946,4339,4920,4330,4919xe" filled="t" fillcolor="#000000" stroked="f">
                <v:path arrowok="t"/>
                <v:fill type="solid"/>
              </v:shape>
            </v:group>
            <v:group style="position:absolute;left:7147;top:4997;width:2;height:618" coordorigin="7147,4997" coordsize="2,618">
              <v:shape style="position:absolute;left:7147;top:4997;width:2;height:618" coordorigin="7147,4997" coordsize="0,618" path="m7147,4997l7147,5615e" filled="f" stroked="t" strokeweight=".58001pt" strokecolor="#000000">
                <v:path arrowok="t"/>
              </v:shape>
            </v:group>
            <v:group style="position:absolute;left:7140;top:5010;width:10;height:5" coordorigin="7140,5010" coordsize="10,5">
              <v:shape style="position:absolute;left:7140;top:5010;width:10;height:5" coordorigin="7140,5010" coordsize="10,5" path="m7140,5013l7150,5013e" filled="f" stroked="t" strokeweight=".34002pt" strokecolor="#000000">
                <v:path arrowok="t"/>
              </v:shape>
            </v:group>
            <v:group style="position:absolute;left:7140;top:4804;width:55;height:206" coordorigin="7140,4804" coordsize="55,206">
              <v:shape style="position:absolute;left:7140;top:4804;width:55;height:206" coordorigin="7140,4804" coordsize="55,206" path="m7174,4804l7169,4804,7166,4805,7165,4805,7163,4808,7163,4809,7160,4812,7159,4814,7154,4827,7151,4845,7151,4847,7144,4893,7140,4950,7140,5010,7150,5010,7150,4950,7153,4893,7160,4847,7164,4829,7164,4829,7169,4817,7170,4815,7170,4815,7171,4814,7169,4812,7171,4812,7170,4811,7181,4811,7181,4810,7178,4806,7174,4804xe" filled="t" fillcolor="#000000" stroked="f">
                <v:path arrowok="t"/>
                <v:fill type="solid"/>
              </v:shape>
              <v:shape style="position:absolute;left:7140;top:4804;width:55;height:206" coordorigin="7140,4804" coordsize="55,206" path="m7174,4818l7177,4836,7182,4863,7186,4901,7195,4900,7192,4862,7187,4835,7187,4834,7184,4820,7175,4820,7174,4818xe" filled="t" fillcolor="#000000" stroked="f">
                <v:path arrowok="t"/>
                <v:fill type="solid"/>
              </v:shape>
              <v:shape style="position:absolute;left:7140;top:4804;width:55;height:206" coordorigin="7140,4804" coordsize="55,206" path="m7153,4893l7153,4894,7153,4893xe" filled="t" fillcolor="#000000" stroked="f">
                <v:path arrowok="t"/>
                <v:fill type="solid"/>
              </v:shape>
              <v:shape style="position:absolute;left:7140;top:4804;width:55;height:206" coordorigin="7140,4804" coordsize="55,206" path="m7164,4829l7164,4829,7164,4830,7164,4829xe" filled="t" fillcolor="#000000" stroked="f">
                <v:path arrowok="t"/>
                <v:fill type="solid"/>
              </v:shape>
              <v:shape style="position:absolute;left:7140;top:4804;width:55;height:206" coordorigin="7140,4804" coordsize="55,206" path="m7182,4812l7174,4812,7172,4813,7172,4814,7172,4815,7175,4820,7184,4820,7183,4816,7183,4815,7182,4812xe" filled="t" fillcolor="#000000" stroked="f">
                <v:path arrowok="t"/>
                <v:fill type="solid"/>
              </v:shape>
              <v:shape style="position:absolute;left:7140;top:4804;width:55;height:206" coordorigin="7140,4804" coordsize="55,206" path="m7171,4814l7170,4815,7170,4815,7171,4814xe" filled="t" fillcolor="#000000" stroked="f">
                <v:path arrowok="t"/>
                <v:fill type="solid"/>
              </v:shape>
              <v:shape style="position:absolute;left:7140;top:4804;width:55;height:206" coordorigin="7140,4804" coordsize="55,206" path="m7171,4812l7169,4812,7171,4814,7171,4812xe" filled="t" fillcolor="#000000" stroked="f">
                <v:path arrowok="t"/>
                <v:fill type="solid"/>
              </v:shape>
              <v:shape style="position:absolute;left:7140;top:4804;width:55;height:206" coordorigin="7140,4804" coordsize="55,206" path="m7171,4812l7171,4812,7171,4814,7171,4813,7171,4812xe" filled="t" fillcolor="#000000" stroked="f">
                <v:path arrowok="t"/>
                <v:fill type="solid"/>
              </v:shape>
              <v:shape style="position:absolute;left:7140;top:4804;width:55;height:206" coordorigin="7140,4804" coordsize="55,206" path="m7171,4813l7171,4814,7171,4814xe" filled="t" fillcolor="#000000" stroked="f">
                <v:path arrowok="t"/>
                <v:fill type="solid"/>
              </v:shape>
              <v:shape style="position:absolute;left:7140;top:4804;width:55;height:206" coordorigin="7140,4804" coordsize="55,206" path="m7174,4812l7172,4812,7171,4813,7174,4812xe" filled="t" fillcolor="#000000" stroked="f">
                <v:path arrowok="t"/>
                <v:fill type="solid"/>
              </v:shape>
              <v:shape style="position:absolute;left:7140;top:4804;width:55;height:206" coordorigin="7140,4804" coordsize="55,206" path="m7181,4811l7170,4811,7171,4813,7172,4812,7182,4812,7181,4811xe" filled="t" fillcolor="#000000" stroked="f">
                <v:path arrowok="t"/>
                <v:fill type="solid"/>
              </v:shape>
            </v:group>
            <v:group style="position:absolute;left:7186;top:4900;width:13;height:50" coordorigin="7186,4900" coordsize="13,50">
              <v:shape style="position:absolute;left:7186;top:4900;width:13;height:50" coordorigin="7186,4900" coordsize="13,50" path="m7195,4900l7186,4901,7189,4950,7189,4949,7199,4949,7195,4900xe" filled="t" fillcolor="#000000" stroked="f">
                <v:path arrowok="t"/>
                <v:fill type="solid"/>
              </v:shape>
            </v:group>
            <v:group style="position:absolute;left:7192;top:5010;width:10;height:5" coordorigin="7192,5010" coordsize="10,5">
              <v:shape style="position:absolute;left:7192;top:5010;width:10;height:5" coordorigin="7192,5010" coordsize="10,5" path="m7192,5013l7201,5013e" filled="f" stroked="t" strokeweight=".34002pt" strokecolor="#000000">
                <v:path arrowok="t"/>
              </v:shape>
            </v:group>
            <v:group style="position:absolute;left:7189;top:4949;width:12;height:61" coordorigin="7189,4949" coordsize="12,61">
              <v:shape style="position:absolute;left:7189;top:4949;width:12;height:61" coordorigin="7189,4949" coordsize="12,61" path="m7199,4949l7189,4949,7192,5010,7201,5010,7199,4949xe" filled="t" fillcolor="#000000" stroked="f">
                <v:path arrowok="t"/>
                <v:fill type="solid"/>
              </v:shape>
            </v:group>
            <v:group style="position:absolute;left:7187;top:4989;width:10;height:5" coordorigin="7187,4989" coordsize="10,5">
              <v:shape style="position:absolute;left:7187;top:4989;width:10;height:5" coordorigin="7187,4989" coordsize="10,5" path="m7187,4991l7196,4991e" filled="f" stroked="t" strokeweight=".34002pt" strokecolor="#000000">
                <v:path arrowok="t"/>
              </v:shape>
            </v:group>
            <v:group style="position:absolute;left:7187;top:4994;width:36;height:52" coordorigin="7187,4994" coordsize="36,52">
              <v:shape style="position:absolute;left:7187;top:4994;width:36;height:52" coordorigin="7187,4994" coordsize="36,52" path="m7196,4994l7187,4994,7188,5015,7188,5019,7193,5033,7194,5033,7196,5038,7199,5042,7200,5044,7202,5045,7207,5045,7211,5044,7213,5043,7216,5040,7217,5037,7207,5037,7204,5036,7206,5035,7205,5033,7203,5030,7202,5030,7198,5016,7198,5016,7196,4994xe" filled="t" fillcolor="#000000" stroked="f">
                <v:path arrowok="t"/>
                <v:fill type="solid"/>
              </v:shape>
              <v:shape style="position:absolute;left:7187;top:4994;width:36;height:52" coordorigin="7187,4994" coordsize="36,52" path="m7206,5035l7204,5036,7207,5037,7205,5036,7206,5036,7206,5035,7206,5035xe" filled="t" fillcolor="#000000" stroked="f">
                <v:path arrowok="t"/>
                <v:fill type="solid"/>
              </v:shape>
              <v:shape style="position:absolute;left:7187;top:4994;width:36;height:52" coordorigin="7187,4994" coordsize="36,52" path="m7206,5036l7206,5036,7205,5036,7207,5037,7206,5036xe" filled="t" fillcolor="#000000" stroked="f">
                <v:path arrowok="t"/>
                <v:fill type="solid"/>
              </v:shape>
              <v:shape style="position:absolute;left:7187;top:4994;width:36;height:52" coordorigin="7187,4994" coordsize="36,52" path="m7208,5035l7206,5035,7206,5036,7207,5037,7217,5037,7218,5036,7207,5036,7208,5035xe" filled="t" fillcolor="#000000" stroked="f">
                <v:path arrowok="t"/>
                <v:fill type="solid"/>
              </v:shape>
              <v:shape style="position:absolute;left:7187;top:4994;width:36;height:52" coordorigin="7187,4994" coordsize="36,52" path="m7206,5035l7206,5036,7206,5036xe" filled="t" fillcolor="#000000" stroked="f">
                <v:path arrowok="t"/>
                <v:fill type="solid"/>
              </v:shape>
              <v:shape style="position:absolute;left:7187;top:4994;width:36;height:52" coordorigin="7187,4994" coordsize="36,52" path="m7208,5034l7208,5035,7207,5036,7208,5034xe" filled="t" fillcolor="#000000" stroked="f">
                <v:path arrowok="t"/>
                <v:fill type="solid"/>
              </v:shape>
              <v:shape style="position:absolute;left:7187;top:4994;width:36;height:52" coordorigin="7187,4994" coordsize="36,52" path="m7218,5034l7208,5034,7207,5036,7218,5036,7218,5034xe" filled="t" fillcolor="#000000" stroked="f">
                <v:path arrowok="t"/>
                <v:fill type="solid"/>
              </v:shape>
              <v:shape style="position:absolute;left:7187;top:4994;width:36;height:52" coordorigin="7187,4994" coordsize="36,52" path="m7207,5034l7206,5035,7206,5035,7207,5034xe" filled="t" fillcolor="#000000" stroked="f">
                <v:path arrowok="t"/>
                <v:fill type="solid"/>
              </v:shape>
              <v:shape style="position:absolute;left:7187;top:4994;width:36;height:52" coordorigin="7187,4994" coordsize="36,52" path="m7220,5031l7210,5031,7208,5035,7208,5034,7218,5034,7220,5031xe" filled="t" fillcolor="#000000" stroked="f">
                <v:path arrowok="t"/>
                <v:fill type="solid"/>
              </v:shape>
              <v:shape style="position:absolute;left:7187;top:4994;width:36;height:52" coordorigin="7187,4994" coordsize="36,52" path="m7213,5018l7208,5032,7210,5031,7220,5031,7223,5021,7223,5020,7213,5019,7213,5018xe" filled="t" fillcolor="#000000" stroked="f">
                <v:path arrowok="t"/>
                <v:fill type="solid"/>
              </v:shape>
              <v:shape style="position:absolute;left:7187;top:4994;width:36;height:52" coordorigin="7187,4994" coordsize="36,52" path="m7202,5028l7202,5030,7203,5030,7202,5028xe" filled="t" fillcolor="#000000" stroked="f">
                <v:path arrowok="t"/>
                <v:fill type="solid"/>
              </v:shape>
              <v:shape style="position:absolute;left:7187;top:4994;width:36;height:52" coordorigin="7187,4994" coordsize="36,52" path="m7198,5015l7198,5016,7198,5016,7198,5015xe" filled="t" fillcolor="#000000" stroked="f">
                <v:path arrowok="t"/>
                <v:fill type="solid"/>
              </v:shape>
            </v:group>
            <v:group style="position:absolute;left:7213;top:4998;width:13;height:22" coordorigin="7213,4998" coordsize="13,22">
              <v:shape style="position:absolute;left:7213;top:4998;width:13;height:22" coordorigin="7213,4998" coordsize="13,22" path="m7226,4998l7217,4998,7213,5019,7223,5020,7226,5000,7226,4998xe" filled="t" fillcolor="#000000" stroked="f">
                <v:path arrowok="t"/>
                <v:fill type="solid"/>
              </v:shape>
            </v:group>
            <v:group style="position:absolute;left:7218;top:4964;width:10;height:5" coordorigin="7218,4964" coordsize="10,5">
              <v:shape style="position:absolute;left:7218;top:4964;width:10;height:5" coordorigin="7218,4964" coordsize="10,5" path="m7218,4966l7228,4966e" filled="f" stroked="t" strokeweight=".33999pt" strokecolor="#000000">
                <v:path arrowok="t"/>
              </v:shape>
            </v:group>
            <v:group style="position:absolute;left:7217;top:4968;width:11;height:30" coordorigin="7217,4968" coordsize="11,30">
              <v:shape style="position:absolute;left:7217;top:4968;width:11;height:30" coordorigin="7217,4968" coordsize="11,30" path="m7217,4983l7228,4983e" filled="f" stroked="t" strokeweight="1.6pt" strokecolor="#000000">
                <v:path arrowok="t"/>
              </v:shape>
            </v:group>
            <v:group style="position:absolute;left:7222;top:4986;width:10;height:5" coordorigin="7222,4986" coordsize="10,5">
              <v:shape style="position:absolute;left:7222;top:4986;width:10;height:5" coordorigin="7222,4986" coordsize="10,5" path="m7222,4989l7231,4989e" filled="f" stroked="t" strokeweight=".34002pt" strokecolor="#000000">
                <v:path arrowok="t"/>
              </v:shape>
            </v:group>
            <v:group style="position:absolute;left:7222;top:4875;width:42;height:112" coordorigin="7222,4875" coordsize="42,112">
              <v:shape style="position:absolute;left:7222;top:4875;width:42;height:112" coordorigin="7222,4875" coordsize="42,112" path="m7247,4875l7241,4876,7237,4880,7237,4881,7234,4888,7234,4889,7230,4899,7229,4899,7224,4923,7224,4925,7222,4954,7222,4986,7231,4986,7231,4954,7234,4925,7238,4901,7239,4901,7242,4893,7245,4887,7244,4887,7246,4886,7245,4885,7243,4884,7248,4883,7256,4883,7255,4881,7250,4876,7247,4875xe" filled="t" fillcolor="#000000" stroked="f">
                <v:path arrowok="t"/>
                <v:fill type="solid"/>
              </v:shape>
              <v:shape style="position:absolute;left:7222;top:4875;width:42;height:112" coordorigin="7222,4875" coordsize="42,112" path="m7231,4954l7231,4955,7231,4954xe" filled="t" fillcolor="#000000" stroked="f">
                <v:path arrowok="t"/>
                <v:fill type="solid"/>
              </v:shape>
              <v:shape style="position:absolute;left:7222;top:4875;width:42;height:112" coordorigin="7222,4875" coordsize="42,112" path="m7250,4895l7254,4910,7264,4908,7264,4907,7261,4896,7252,4896,7250,4895xe" filled="t" fillcolor="#000000" stroked="f">
                <v:path arrowok="t"/>
                <v:fill type="solid"/>
              </v:shape>
              <v:shape style="position:absolute;left:7222;top:4875;width:42;height:112" coordorigin="7222,4875" coordsize="42,112" path="m7239,4901l7238,4901,7238,4902,7239,4901xe" filled="t" fillcolor="#000000" stroked="f">
                <v:path arrowok="t"/>
                <v:fill type="solid"/>
              </v:shape>
              <v:shape style="position:absolute;left:7222;top:4875;width:42;height:112" coordorigin="7222,4875" coordsize="42,112" path="m7258,4887l7248,4887,7252,4896,7261,4896,7260,4893,7258,4887xe" filled="t" fillcolor="#000000" stroked="f">
                <v:path arrowok="t"/>
                <v:fill type="solid"/>
              </v:shape>
              <v:shape style="position:absolute;left:7222;top:4875;width:42;height:112" coordorigin="7222,4875" coordsize="42,112" path="m7256,4883l7248,4883,7246,4885,7247,4886,7246,4886,7248,4888,7248,4887,7258,4887,7257,4886,7247,4886,7246,4885,7257,4885,7256,4883xe" filled="t" fillcolor="#000000" stroked="f">
                <v:path arrowok="t"/>
                <v:fill type="solid"/>
              </v:shape>
              <v:shape style="position:absolute;left:7222;top:4875;width:42;height:112" coordorigin="7222,4875" coordsize="42,112" path="m7246,4886l7244,4887,7245,4887,7246,4886xe" filled="t" fillcolor="#000000" stroked="f">
                <v:path arrowok="t"/>
                <v:fill type="solid"/>
              </v:shape>
              <v:shape style="position:absolute;left:7222;top:4875;width:42;height:112" coordorigin="7222,4875" coordsize="42,112" path="m7245,4885l7246,4886,7246,4885,7245,4885xe" filled="t" fillcolor="#000000" stroked="f">
                <v:path arrowok="t"/>
                <v:fill type="solid"/>
              </v:shape>
              <v:shape style="position:absolute;left:7222;top:4875;width:42;height:112" coordorigin="7222,4875" coordsize="42,112" path="m7246,4885l7247,4886,7246,4885xe" filled="t" fillcolor="#000000" stroked="f">
                <v:path arrowok="t"/>
                <v:fill type="solid"/>
              </v:shape>
              <v:shape style="position:absolute;left:7222;top:4875;width:42;height:112" coordorigin="7222,4875" coordsize="42,112" path="m7244,4884l7245,4885,7246,4885,7244,4884xe" filled="t" fillcolor="#000000" stroked="f">
                <v:path arrowok="t"/>
                <v:fill type="solid"/>
              </v:shape>
              <v:shape style="position:absolute;left:7222;top:4875;width:42;height:112" coordorigin="7222,4875" coordsize="42,112" path="m7247,4884l7244,4884,7246,4885,7247,4884xe" filled="t" fillcolor="#000000" stroked="f">
                <v:path arrowok="t"/>
                <v:fill type="solid"/>
              </v:shape>
              <v:shape style="position:absolute;left:7222;top:4875;width:42;height:112" coordorigin="7222,4875" coordsize="42,112" path="m7248,4883l7243,4884,7245,4885,7244,4884,7247,4884,7248,4883xe" filled="t" fillcolor="#000000" stroked="f">
                <v:path arrowok="t"/>
                <v:fill type="solid"/>
              </v:shape>
            </v:group>
            <v:group style="position:absolute;left:7254;top:4908;width:12;height:20" coordorigin="7254,4908" coordsize="12,20">
              <v:shape style="position:absolute;left:7254;top:4908;width:12;height:20" coordorigin="7254,4908" coordsize="12,20" path="m7264,4908l7254,4910,7256,4929,7266,4928,7264,4908xe" filled="t" fillcolor="#000000" stroked="f">
                <v:path arrowok="t"/>
                <v:fill type="solid"/>
              </v:shape>
            </v:group>
            <v:group style="position:absolute;left:7261;top:4986;width:10;height:6" coordorigin="7261,4986" coordsize="10,6">
              <v:shape style="position:absolute;left:7261;top:4986;width:10;height:6" coordorigin="7261,4986" coordsize="10,6" path="m7261,4989l7271,4989e" filled="f" stroked="t" strokeweight=".4pt" strokecolor="#000000">
                <v:path arrowok="t"/>
              </v:shape>
            </v:group>
            <v:group style="position:absolute;left:7256;top:4928;width:14;height:60" coordorigin="7256,4928" coordsize="14,60">
              <v:shape style="position:absolute;left:7256;top:4928;width:14;height:60" coordorigin="7256,4928" coordsize="14,60" path="m7266,4928l7256,4929,7261,4988,7271,4986,7266,4928xe" filled="t" fillcolor="#000000" stroked="f">
                <v:path arrowok="t"/>
                <v:fill type="solid"/>
              </v:shape>
            </v:group>
            <v:group style="position:absolute;left:7259;top:4916;width:10;height:5" coordorigin="7259,4916" coordsize="10,5">
              <v:shape style="position:absolute;left:7259;top:4916;width:10;height:5" coordorigin="7259,4916" coordsize="10,5" path="m7259,4918l7268,4918e" filled="f" stroked="t" strokeweight=".33999pt" strokecolor="#000000">
                <v:path arrowok="t"/>
              </v:shape>
            </v:group>
            <v:group style="position:absolute;left:7259;top:4920;width:32;height:96" coordorigin="7259,4920" coordsize="32,96">
              <v:shape style="position:absolute;left:7259;top:4920;width:32;height:96" coordorigin="7259,4920" coordsize="32,96" path="m7268,4920l7259,4920,7259,4949,7261,4974,7265,4996,7265,4997,7270,5012,7272,5014,7276,5016,7280,5016,7285,5014,7288,5010,7288,5009,7277,5009,7278,5007,7278,5007,7277,5006,7278,5006,7275,4995,7274,4995,7271,4973,7269,4949,7268,4920xe" filled="t" fillcolor="#000000" stroked="f">
                <v:path arrowok="t"/>
                <v:fill type="solid"/>
              </v:shape>
              <v:shape style="position:absolute;left:7259;top:4920;width:32;height:96" coordorigin="7259,4920" coordsize="32,96" path="m7278,5007l7277,5009,7279,5008,7278,5007xe" filled="t" fillcolor="#000000" stroked="f">
                <v:path arrowok="t"/>
                <v:fill type="solid"/>
              </v:shape>
              <v:shape style="position:absolute;left:7259;top:4920;width:32;height:96" coordorigin="7259,4920" coordsize="32,96" path="m7279,5008l7277,5009,7288,5009,7289,5008,7279,5008,7279,5008xe" filled="t" fillcolor="#000000" stroked="f">
                <v:path arrowok="t"/>
                <v:fill type="solid"/>
              </v:shape>
              <v:shape style="position:absolute;left:7259;top:4920;width:32;height:96" coordorigin="7259,4920" coordsize="32,96" path="m7279,5008l7279,5008,7279,5008xe" filled="t" fillcolor="#000000" stroked="f">
                <v:path arrowok="t"/>
                <v:fill type="solid"/>
              </v:shape>
              <v:shape style="position:absolute;left:7259;top:4920;width:32;height:96" coordorigin="7259,4920" coordsize="32,96" path="m7279,5008l7279,5008,7280,5008,7279,5008xe" filled="t" fillcolor="#000000" stroked="f">
                <v:path arrowok="t"/>
                <v:fill type="solid"/>
              </v:shape>
              <v:shape style="position:absolute;left:7259;top:4920;width:32;height:96" coordorigin="7259,4920" coordsize="32,96" path="m7279,5007l7280,5008,7279,5007xe" filled="t" fillcolor="#000000" stroked="f">
                <v:path arrowok="t"/>
                <v:fill type="solid"/>
              </v:shape>
              <v:shape style="position:absolute;left:7259;top:4920;width:32;height:96" coordorigin="7259,4920" coordsize="32,96" path="m7282,5000l7279,5007,7280,5007,7280,5007,7280,5008,7280,5008,7289,5008,7291,5002,7291,5001,7282,5000xe" filled="t" fillcolor="#000000" stroked="f">
                <v:path arrowok="t"/>
                <v:fill type="solid"/>
              </v:shape>
              <v:shape style="position:absolute;left:7259;top:4920;width:32;height:96" coordorigin="7259,4920" coordsize="32,96" path="m7278,5007l7279,5008,7279,5007,7278,5007xe" filled="t" fillcolor="#000000" stroked="f">
                <v:path arrowok="t"/>
                <v:fill type="solid"/>
              </v:shape>
              <v:shape style="position:absolute;left:7259;top:4920;width:32;height:96" coordorigin="7259,4920" coordsize="32,96" path="m7279,5007l7279,5008,7279,5007,7279,5007xe" filled="t" fillcolor="#000000" stroked="f">
                <v:path arrowok="t"/>
                <v:fill type="solid"/>
              </v:shape>
              <v:shape style="position:absolute;left:7259;top:4920;width:32;height:96" coordorigin="7259,4920" coordsize="32,96" path="m7279,5007l7279,5007,7279,5008,7279,5007,7279,5007xe" filled="t" fillcolor="#000000" stroked="f">
                <v:path arrowok="t"/>
                <v:fill type="solid"/>
              </v:shape>
              <v:shape style="position:absolute;left:7259;top:4920;width:32;height:96" coordorigin="7259,4920" coordsize="32,96" path="m7279,5006l7279,5006,7279,5007,7279,5007,7279,5007,7280,5007,7279,5007,7279,5006xe" filled="t" fillcolor="#000000" stroked="f">
                <v:path arrowok="t"/>
                <v:fill type="solid"/>
              </v:shape>
              <v:shape style="position:absolute;left:7259;top:4920;width:32;height:96" coordorigin="7259,4920" coordsize="32,96" path="m7278,5007l7278,5007,7279,5007,7279,5007,7278,5007xe" filled="t" fillcolor="#000000" stroked="f">
                <v:path arrowok="t"/>
                <v:fill type="solid"/>
              </v:shape>
              <v:shape style="position:absolute;left:7259;top:4920;width:32;height:96" coordorigin="7259,4920" coordsize="32,96" path="m7278,5007l7278,5007,7278,5007xe" filled="t" fillcolor="#000000" stroked="f">
                <v:path arrowok="t"/>
                <v:fill type="solid"/>
              </v:shape>
              <v:shape style="position:absolute;left:7259;top:4920;width:32;height:96" coordorigin="7259,4920" coordsize="32,96" path="m7279,5006l7279,5007,7279,5007,7279,5006xe" filled="t" fillcolor="#000000" stroked="f">
                <v:path arrowok="t"/>
                <v:fill type="solid"/>
              </v:shape>
              <v:shape style="position:absolute;left:7259;top:4920;width:32;height:96" coordorigin="7259,4920" coordsize="32,96" path="m7277,5006l7278,5007,7278,5007,7278,5007,7277,5006xe" filled="t" fillcolor="#000000" stroked="f">
                <v:path arrowok="t"/>
                <v:fill type="solid"/>
              </v:shape>
              <v:shape style="position:absolute;left:7259;top:4920;width:32;height:96" coordorigin="7259,4920" coordsize="32,96" path="m7278,5006l7277,5006,7278,5007,7279,5006,7278,5006xe" filled="t" fillcolor="#000000" stroked="f">
                <v:path arrowok="t"/>
                <v:fill type="solid"/>
              </v:shape>
              <v:shape style="position:absolute;left:7259;top:4920;width:32;height:96" coordorigin="7259,4920" coordsize="32,96" path="m7283,4998l7282,5000,7282,5000,7283,4998xe" filled="t" fillcolor="#000000" stroked="f">
                <v:path arrowok="t"/>
                <v:fill type="solid"/>
              </v:shape>
              <v:shape style="position:absolute;left:7259;top:4920;width:32;height:96" coordorigin="7259,4920" coordsize="32,96" path="m7274,4994l7274,4995,7275,4995,7274,4994xe" filled="t" fillcolor="#000000" stroked="f">
                <v:path arrowok="t"/>
                <v:fill type="solid"/>
              </v:shape>
            </v:group>
            <v:group style="position:absolute;left:7282;top:4971;width:14;height:30" coordorigin="7282,4971" coordsize="14,30">
              <v:shape style="position:absolute;left:7282;top:4971;width:14;height:30" coordorigin="7282,4971" coordsize="14,30" path="m7286,4971l7282,5000,7291,5001,7296,4972,7286,4971xe" filled="t" fillcolor="#000000" stroked="f">
                <v:path arrowok="t"/>
                <v:fill type="solid"/>
              </v:shape>
            </v:group>
            <v:group style="position:absolute;left:7290;top:4916;width:10;height:6" coordorigin="7290,4916" coordsize="10,6">
              <v:shape style="position:absolute;left:7290;top:4916;width:10;height:6" coordorigin="7290,4916" coordsize="10,6" path="m7290,4919l7300,4919e" filled="f" stroked="t" strokeweight=".4pt" strokecolor="#000000">
                <v:path arrowok="t"/>
              </v:shape>
            </v:group>
            <v:group style="position:absolute;left:7286;top:4920;width:13;height:52" coordorigin="7286,4920" coordsize="13,52">
              <v:shape style="position:absolute;left:7286;top:4920;width:13;height:52" coordorigin="7286,4920" coordsize="13,52" path="m7290,4920l7286,4971,7296,4972,7300,4922,7290,4920xe" filled="t" fillcolor="#000000" stroked="f">
                <v:path arrowok="t"/>
                <v:fill type="solid"/>
              </v:shape>
            </v:group>
            <v:group style="position:absolute;left:7286;top:4929;width:10;height:6" coordorigin="7286,4929" coordsize="10,6">
              <v:shape style="position:absolute;left:7286;top:4929;width:10;height:6" coordorigin="7286,4929" coordsize="10,6" path="m7286,4932l7296,4932e" filled="f" stroked="t" strokeweight=".4pt" strokecolor="#000000">
                <v:path arrowok="t"/>
              </v:shape>
            </v:group>
            <v:group style="position:absolute;left:7286;top:4904;width:26;height:26" coordorigin="7286,4904" coordsize="26,26">
              <v:shape style="position:absolute;left:7286;top:4904;width:26;height:26" coordorigin="7286,4904" coordsize="26,26" path="m7304,4904l7298,4904,7296,4905,7295,4905,7291,4908,7291,4911,7289,4917,7288,4918,7287,4919,7286,4929,7296,4930,7297,4919,7298,4919,7299,4916,7298,4916,7300,4914,7297,4911,7311,4911,7309,4908,7304,4904xe" filled="t" fillcolor="#000000" stroked="f">
                <v:path arrowok="t"/>
                <v:fill type="solid"/>
              </v:shape>
              <v:shape style="position:absolute;left:7286;top:4904;width:26;height:26" coordorigin="7286,4904" coordsize="26,26" path="m7298,4919l7297,4919,7297,4920,7298,4919xe" filled="t" fillcolor="#000000" stroked="f">
                <v:path arrowok="t"/>
                <v:fill type="solid"/>
              </v:shape>
              <v:shape style="position:absolute;left:7286;top:4904;width:26;height:26" coordorigin="7286,4904" coordsize="26,26" path="m7304,4918l7303,4918,7304,4919,7304,4918xe" filled="t" fillcolor="#000000" stroked="f">
                <v:path arrowok="t"/>
                <v:fill type="solid"/>
              </v:shape>
              <v:shape style="position:absolute;left:7286;top:4904;width:26;height:26" coordorigin="7286,4904" coordsize="26,26" path="m7311,4911l7297,4911,7303,4912,7301,4913,7304,4918,7313,4917,7313,4914,7311,4911xe" filled="t" fillcolor="#000000" stroked="f">
                <v:path arrowok="t"/>
                <v:fill type="solid"/>
              </v:shape>
              <v:shape style="position:absolute;left:7286;top:4904;width:26;height:26" coordorigin="7286,4904" coordsize="26,26" path="m7300,4914l7298,4916,7299,4916,7300,4914xe" filled="t" fillcolor="#000000" stroked="f">
                <v:path arrowok="t"/>
                <v:fill type="solid"/>
              </v:shape>
              <v:shape style="position:absolute;left:7286;top:4904;width:26;height:26" coordorigin="7286,4904" coordsize="26,26" path="m7301,4913l7300,4914,7301,4914,7301,4913xe" filled="t" fillcolor="#000000" stroked="f">
                <v:path arrowok="t"/>
                <v:fill type="solid"/>
              </v:shape>
              <v:shape style="position:absolute;left:7286;top:4904;width:26;height:26" coordorigin="7286,4904" coordsize="26,26" path="m7297,4911l7300,4914,7302,4912,7303,4912,7297,4911xe" filled="t" fillcolor="#000000" stroked="f">
                <v:path arrowok="t"/>
                <v:fill type="solid"/>
              </v:shape>
              <v:shape style="position:absolute;left:7286;top:4904;width:26;height:26" coordorigin="7286,4904" coordsize="26,26" path="m7303,4912l7302,4912,7301,4913,7303,4912xe" filled="t" fillcolor="#000000" stroked="f">
                <v:path arrowok="t"/>
                <v:fill type="solid"/>
              </v:shape>
            </v:group>
            <v:group style="position:absolute;left:7303;top:4917;width:11;height:11" coordorigin="7303,4917" coordsize="11,11">
              <v:shape style="position:absolute;left:7303;top:4917;width:11;height:11" coordorigin="7303,4917" coordsize="11,11" path="m7303,4922l7314,4922e" filled="f" stroked="t" strokeweight=".64pt" strokecolor="#000000">
                <v:path arrowok="t"/>
              </v:shape>
            </v:group>
            <v:group style="position:absolute;left:7306;top:4940;width:10;height:6" coordorigin="7306,4940" coordsize="10,6">
              <v:shape style="position:absolute;left:7306;top:4940;width:10;height:6" coordorigin="7306,4940" coordsize="10,6" path="m7306,4943l7315,4943e" filled="f" stroked="t" strokeweight=".4pt" strokecolor="#000000">
                <v:path arrowok="t"/>
              </v:shape>
            </v:group>
            <v:group style="position:absolute;left:7304;top:4926;width:11;height:14" coordorigin="7304,4926" coordsize="11,14">
              <v:shape style="position:absolute;left:7304;top:4926;width:11;height:14" coordorigin="7304,4926" coordsize="11,14" path="m7304,4934l7315,4934e" filled="f" stroked="t" strokeweight=".82pt" strokecolor="#000000">
                <v:path arrowok="t"/>
              </v:shape>
            </v:group>
            <v:group style="position:absolute;left:7307;top:4928;width:10;height:5" coordorigin="7307,4928" coordsize="10,5">
              <v:shape style="position:absolute;left:7307;top:4928;width:10;height:5" coordorigin="7307,4928" coordsize="10,5" path="m7307,4930l7316,4930e" filled="f" stroked="t" strokeweight=".34002pt" strokecolor="#000000">
                <v:path arrowok="t"/>
              </v:shape>
            </v:group>
            <v:group style="position:absolute;left:7307;top:4932;width:28;height:52" coordorigin="7307,4932" coordsize="28,52">
              <v:shape style="position:absolute;left:7307;top:4932;width:28;height:52" coordorigin="7307,4932" coordsize="28,52" path="m7316,4932l7307,4932,7307,4947,7309,4961,7312,4972,7313,4973,7318,4983,7320,4984,7325,4984,7328,4983,7332,4979,7334,4976,7321,4976,7324,4973,7322,4970,7321,4970,7319,4960,7319,4960,7317,4947,7316,4932xe" filled="t" fillcolor="#000000" stroked="f">
                <v:path arrowok="t"/>
                <v:fill type="solid"/>
              </v:shape>
              <v:shape style="position:absolute;left:7307;top:4932;width:28;height:52" coordorigin="7307,4932" coordsize="28,52" path="m7322,4974l7321,4976,7323,4975,7322,4974xe" filled="t" fillcolor="#000000" stroked="f">
                <v:path arrowok="t"/>
                <v:fill type="solid"/>
              </v:shape>
              <v:shape style="position:absolute;left:7307;top:4932;width:28;height:52" coordorigin="7307,4932" coordsize="28,52" path="m7323,4975l7321,4976,7325,4976,7323,4975xe" filled="t" fillcolor="#000000" stroked="f">
                <v:path arrowok="t"/>
                <v:fill type="solid"/>
              </v:shape>
              <v:shape style="position:absolute;left:7307;top:4932;width:28;height:52" coordorigin="7307,4932" coordsize="28,52" path="m7324,4975l7323,4975,7325,4976,7324,4975xe" filled="t" fillcolor="#000000" stroked="f">
                <v:path arrowok="t"/>
                <v:fill type="solid"/>
              </v:shape>
              <v:shape style="position:absolute;left:7307;top:4932;width:28;height:52" coordorigin="7307,4932" coordsize="28,52" path="m7334,4974l7325,4974,7324,4975,7325,4976,7334,4976,7334,4974xe" filled="t" fillcolor="#000000" stroked="f">
                <v:path arrowok="t"/>
                <v:fill type="solid"/>
              </v:shape>
              <v:shape style="position:absolute;left:7307;top:4932;width:28;height:52" coordorigin="7307,4932" coordsize="28,52" path="m7324,4973l7322,4974,7323,4975,7324,4975,7324,4974,7324,4973xe" filled="t" fillcolor="#000000" stroked="f">
                <v:path arrowok="t"/>
                <v:fill type="solid"/>
              </v:shape>
              <v:shape style="position:absolute;left:7307;top:4932;width:28;height:52" coordorigin="7307,4932" coordsize="28,52" path="m7325,4972l7324,4974,7324,4975,7325,4974,7334,4974,7325,4972xe" filled="t" fillcolor="#000000" stroked="f">
                <v:path arrowok="t"/>
                <v:fill type="solid"/>
              </v:shape>
              <v:shape style="position:absolute;left:7307;top:4932;width:28;height:52" coordorigin="7307,4932" coordsize="28,52" path="m7324,4973l7324,4974,7324,4974,7324,4973xe" filled="t" fillcolor="#000000" stroked="f">
                <v:path arrowok="t"/>
                <v:fill type="solid"/>
              </v:shape>
              <v:shape style="position:absolute;left:7307;top:4932;width:28;height:52" coordorigin="7307,4932" coordsize="28,52" path="m7324,4974l7324,4974,7324,4974,7324,4974xe" filled="t" fillcolor="#000000" stroked="f">
                <v:path arrowok="t"/>
                <v:fill type="solid"/>
              </v:shape>
              <v:shape style="position:absolute;left:7307;top:4932;width:28;height:52" coordorigin="7307,4932" coordsize="28,52" path="m7326,4971l7325,4972,7325,4972,7326,4971xe" filled="t" fillcolor="#000000" stroked="f">
                <v:path arrowok="t"/>
                <v:fill type="solid"/>
              </v:shape>
              <v:shape style="position:absolute;left:7307;top:4932;width:28;height:52" coordorigin="7307,4932" coordsize="28,52" path="m7321,4968l7321,4970,7322,4970,7321,4968xe" filled="t" fillcolor="#000000" stroked="f">
                <v:path arrowok="t"/>
                <v:fill type="solid"/>
              </v:shape>
              <v:shape style="position:absolute;left:7307;top:4932;width:28;height:52" coordorigin="7307,4932" coordsize="28,52" path="m7319,4959l7319,4960,7319,4960,7319,4959xe" filled="t" fillcolor="#000000" stroked="f">
                <v:path arrowok="t"/>
                <v:fill type="solid"/>
              </v:shape>
            </v:group>
            <v:group style="position:absolute;left:7325;top:4956;width:13;height:18" coordorigin="7325,4956" coordsize="13,18">
              <v:shape style="position:absolute;left:7325;top:4956;width:13;height:18" coordorigin="7325,4956" coordsize="13,18" path="m7328,4956l7325,4972,7334,4974,7338,4959,7328,4958,7328,4956xe" filled="t" fillcolor="#000000" stroked="f">
                <v:path arrowok="t"/>
                <v:fill type="solid"/>
              </v:shape>
            </v:group>
            <v:group style="position:absolute;left:7331;top:4928;width:10;height:6" coordorigin="7331,4928" coordsize="10,6">
              <v:shape style="position:absolute;left:7331;top:4928;width:10;height:6" coordorigin="7331,4928" coordsize="10,6" path="m7331,4931l7340,4931e" filled="f" stroked="t" strokeweight=".4pt" strokecolor="#000000">
                <v:path arrowok="t"/>
              </v:shape>
            </v:group>
            <v:group style="position:absolute;left:7328;top:4932;width:12;height:26" coordorigin="7328,4932" coordsize="12,26">
              <v:shape style="position:absolute;left:7328;top:4932;width:12;height:26" coordorigin="7328,4932" coordsize="12,26" path="m7331,4932l7328,4958,7338,4959,7340,4934,7331,4932xe" filled="t" fillcolor="#000000" stroked="f">
                <v:path arrowok="t"/>
                <v:fill type="solid"/>
              </v:shape>
            </v:group>
            <v:group style="position:absolute;left:5429;top:2204;width:10;height:79" coordorigin="5429,2204" coordsize="10,79">
              <v:shape style="position:absolute;left:5429;top:2204;width:10;height:79" coordorigin="5429,2204" coordsize="10,79" path="m5429,2243l5438,2243e" filled="f" stroked="t" strokeweight="4.060000pt" strokecolor="#000000">
                <v:path arrowok="t"/>
              </v:shape>
            </v:group>
            <v:group style="position:absolute;left:5429;top:2362;width:10;height:79" coordorigin="5429,2362" coordsize="10,79">
              <v:shape style="position:absolute;left:5429;top:2362;width:10;height:79" coordorigin="5429,2362" coordsize="10,79" path="m5429,2402l5438,2402e" filled="f" stroked="t" strokeweight="4.060000pt" strokecolor="#000000">
                <v:path arrowok="t"/>
              </v:shape>
            </v:group>
            <v:group style="position:absolute;left:5429;top:2519;width:10;height:79" coordorigin="5429,2519" coordsize="10,79">
              <v:shape style="position:absolute;left:5429;top:2519;width:10;height:79" coordorigin="5429,2519" coordsize="10,79" path="m5429,2559l5438,2559e" filled="f" stroked="t" strokeweight="4.060000pt" strokecolor="#000000">
                <v:path arrowok="t"/>
              </v:shape>
            </v:group>
            <v:group style="position:absolute;left:5429;top:2678;width:10;height:78" coordorigin="5429,2678" coordsize="10,78">
              <v:shape style="position:absolute;left:5429;top:2678;width:10;height:78" coordorigin="5429,2678" coordsize="10,78" path="m5429,2717l5438,2717e" filled="f" stroked="t" strokeweight="4.0pt" strokecolor="#000000">
                <v:path arrowok="t"/>
              </v:shape>
            </v:group>
            <v:group style="position:absolute;left:5429;top:2835;width:10;height:79" coordorigin="5429,2835" coordsize="10,79">
              <v:shape style="position:absolute;left:5429;top:2835;width:10;height:79" coordorigin="5429,2835" coordsize="10,79" path="m5429,2874l5438,2874e" filled="f" stroked="t" strokeweight="4.060000pt" strokecolor="#000000">
                <v:path arrowok="t"/>
              </v:shape>
            </v:group>
            <v:group style="position:absolute;left:5429;top:2993;width:10;height:78" coordorigin="5429,2993" coordsize="10,78">
              <v:shape style="position:absolute;left:5429;top:2993;width:10;height:78" coordorigin="5429,2993" coordsize="10,78" path="m5429,3032l5438,3032e" filled="f" stroked="t" strokeweight="4.0pt" strokecolor="#000000">
                <v:path arrowok="t"/>
              </v:shape>
            </v:group>
            <v:group style="position:absolute;left:5429;top:3150;width:10;height:79" coordorigin="5429,3150" coordsize="10,79">
              <v:shape style="position:absolute;left:5429;top:3150;width:10;height:79" coordorigin="5429,3150" coordsize="10,79" path="m5429,3190l5438,3190e" filled="f" stroked="t" strokeweight="4.060000pt" strokecolor="#000000">
                <v:path arrowok="t"/>
              </v:shape>
            </v:group>
            <v:group style="position:absolute;left:5429;top:3309;width:10;height:78" coordorigin="5429,3309" coordsize="10,78">
              <v:shape style="position:absolute;left:5429;top:3309;width:10;height:78" coordorigin="5429,3309" coordsize="10,78" path="m5429,3348l5438,3348e" filled="f" stroked="t" strokeweight="4.0pt" strokecolor="#000000">
                <v:path arrowok="t"/>
              </v:shape>
            </v:group>
            <v:group style="position:absolute;left:5429;top:3466;width:10;height:79" coordorigin="5429,3466" coordsize="10,79">
              <v:shape style="position:absolute;left:5429;top:3466;width:10;height:79" coordorigin="5429,3466" coordsize="10,79" path="m5429,3506l5438,3506e" filled="f" stroked="t" strokeweight="4.060000pt" strokecolor="#000000">
                <v:path arrowok="t"/>
              </v:shape>
            </v:group>
            <v:group style="position:absolute;left:5429;top:3623;width:10;height:79" coordorigin="5429,3623" coordsize="10,79">
              <v:shape style="position:absolute;left:5429;top:3623;width:10;height:79" coordorigin="5429,3623" coordsize="10,79" path="m5429,3663l5438,3663e" filled="f" stroked="t" strokeweight="4.060000pt" strokecolor="#000000">
                <v:path arrowok="t"/>
              </v:shape>
            </v:group>
            <v:group style="position:absolute;left:5429;top:3782;width:10;height:79" coordorigin="5429,3782" coordsize="10,79">
              <v:shape style="position:absolute;left:5429;top:3782;width:10;height:79" coordorigin="5429,3782" coordsize="10,79" path="m5429,3821l5438,3821e" filled="f" stroked="t" strokeweight="4.060000pt" strokecolor="#000000">
                <v:path arrowok="t"/>
              </v:shape>
            </v:group>
            <v:group style="position:absolute;left:5429;top:3939;width:10;height:79" coordorigin="5429,3939" coordsize="10,79">
              <v:shape style="position:absolute;left:5429;top:3939;width:10;height:79" coordorigin="5429,3939" coordsize="10,79" path="m5429,3978l5438,3978e" filled="f" stroked="t" strokeweight="4.060000pt" strokecolor="#000000">
                <v:path arrowok="t"/>
              </v:shape>
            </v:group>
            <v:group style="position:absolute;left:5429;top:4097;width:10;height:79" coordorigin="5429,4097" coordsize="10,79">
              <v:shape style="position:absolute;left:5429;top:4097;width:10;height:79" coordorigin="5429,4097" coordsize="10,79" path="m5429,4137l5438,4137e" filled="f" stroked="t" strokeweight="4.060000pt" strokecolor="#000000">
                <v:path arrowok="t"/>
              </v:shape>
            </v:group>
            <v:group style="position:absolute;left:5429;top:4254;width:10;height:79" coordorigin="5429,4254" coordsize="10,79">
              <v:shape style="position:absolute;left:5429;top:4254;width:10;height:79" coordorigin="5429,4254" coordsize="10,79" path="m5429,4294l5438,4294e" filled="f" stroked="t" strokeweight="4.060000pt" strokecolor="#000000">
                <v:path arrowok="t"/>
              </v:shape>
            </v:group>
            <v:group style="position:absolute;left:5429;top:4413;width:10;height:79" coordorigin="5429,4413" coordsize="10,79">
              <v:shape style="position:absolute;left:5429;top:4413;width:10;height:79" coordorigin="5429,4413" coordsize="10,79" path="m5429,4452l5438,4452e" filled="f" stroked="t" strokeweight="4.060000pt" strokecolor="#000000">
                <v:path arrowok="t"/>
              </v:shape>
            </v:group>
            <v:group style="position:absolute;left:5429;top:4570;width:10;height:79" coordorigin="5429,4570" coordsize="10,79">
              <v:shape style="position:absolute;left:5429;top:4570;width:10;height:79" coordorigin="5429,4570" coordsize="10,79" path="m5429,4610l5438,4610e" filled="f" stroked="t" strokeweight="4.060000pt" strokecolor="#000000">
                <v:path arrowok="t"/>
              </v:shape>
            </v:group>
            <v:group style="position:absolute;left:5429;top:4728;width:10;height:78" coordorigin="5429,4728" coordsize="10,78">
              <v:shape style="position:absolute;left:5429;top:4728;width:10;height:78" coordorigin="5429,4728" coordsize="10,78" path="m5429,4767l5438,4767e" filled="f" stroked="t" strokeweight="4.0pt" strokecolor="#000000">
                <v:path arrowok="t"/>
              </v:shape>
            </v:group>
            <v:group style="position:absolute;left:5429;top:4886;width:10;height:41" coordorigin="5429,4886" coordsize="10,41">
              <v:shape style="position:absolute;left:5429;top:4886;width:10;height:41" coordorigin="5429,4886" coordsize="10,41" path="m5429,4906l5438,4906e" filled="f" stroked="t" strokeweight="2.14pt" strokecolor="#000000">
                <v:path arrowok="t"/>
              </v:shape>
            </v:group>
            <v:group style="position:absolute;left:5857;top:1428;width:10;height:41" coordorigin="5857,1428" coordsize="10,41">
              <v:shape style="position:absolute;left:5857;top:1428;width:10;height:41" coordorigin="5857,1428" coordsize="10,41" path="m5857,1449l5867,1449e" filled="f" stroked="t" strokeweight="2.14pt" strokecolor="#000000">
                <v:path arrowok="t"/>
              </v:shape>
            </v:group>
            <v:group style="position:absolute;left:5857;top:1548;width:10;height:80" coordorigin="5857,1548" coordsize="10,80">
              <v:shape style="position:absolute;left:5857;top:1548;width:10;height:80" coordorigin="5857,1548" coordsize="10,80" path="m5862,1548l5862,1629e" filled="f" stroked="t" strokeweight=".579980pt" strokecolor="#000000">
                <v:path arrowok="t"/>
              </v:shape>
            </v:group>
            <v:group style="position:absolute;left:5857;top:1709;width:10;height:80" coordorigin="5857,1709" coordsize="10,80">
              <v:shape style="position:absolute;left:5857;top:1709;width:10;height:80" coordorigin="5857,1709" coordsize="10,80" path="m5862,1709l5862,1790e" filled="f" stroked="t" strokeweight=".579980pt" strokecolor="#000000">
                <v:path arrowok="t"/>
              </v:shape>
            </v:group>
            <v:group style="position:absolute;left:5857;top:1869;width:10;height:80" coordorigin="5857,1869" coordsize="10,80">
              <v:shape style="position:absolute;left:5857;top:1869;width:10;height:80" coordorigin="5857,1869" coordsize="10,80" path="m5862,1869l5862,1949e" filled="f" stroked="t" strokeweight=".579980pt" strokecolor="#000000">
                <v:path arrowok="t"/>
              </v:shape>
            </v:group>
            <v:group style="position:absolute;left:5857;top:2030;width:10;height:80" coordorigin="5857,2030" coordsize="10,80">
              <v:shape style="position:absolute;left:5857;top:2030;width:10;height:80" coordorigin="5857,2030" coordsize="10,80" path="m5862,2030l5862,2110e" filled="f" stroked="t" strokeweight=".579980pt" strokecolor="#000000">
                <v:path arrowok="t"/>
              </v:shape>
            </v:group>
            <v:group style="position:absolute;left:5857;top:2189;width:10;height:80" coordorigin="5857,2189" coordsize="10,80">
              <v:shape style="position:absolute;left:5857;top:2189;width:10;height:80" coordorigin="5857,2189" coordsize="10,80" path="m5862,2189l5862,2270e" filled="f" stroked="t" strokeweight=".579980pt" strokecolor="#000000">
                <v:path arrowok="t"/>
              </v:shape>
            </v:group>
            <v:group style="position:absolute;left:5857;top:2350;width:10;height:79" coordorigin="5857,2350" coordsize="10,79">
              <v:shape style="position:absolute;left:5857;top:2350;width:10;height:79" coordorigin="5857,2350" coordsize="10,79" path="m5857,2390l5867,2390e" filled="f" stroked="t" strokeweight="4.060000pt" strokecolor="#000000">
                <v:path arrowok="t"/>
              </v:shape>
            </v:group>
            <v:group style="position:absolute;left:5857;top:2510;width:10;height:80" coordorigin="5857,2510" coordsize="10,80">
              <v:shape style="position:absolute;left:5857;top:2510;width:10;height:80" coordorigin="5857,2510" coordsize="10,80" path="m5862,2510l5862,2590e" filled="f" stroked="t" strokeweight=".579980pt" strokecolor="#000000">
                <v:path arrowok="t"/>
              </v:shape>
            </v:group>
            <v:group style="position:absolute;left:5857;top:2670;width:10;height:79" coordorigin="5857,2670" coordsize="10,79">
              <v:shape style="position:absolute;left:5857;top:2670;width:10;height:79" coordorigin="5857,2670" coordsize="10,79" path="m5857,2710l5867,2710e" filled="f" stroked="t" strokeweight="4.060000pt" strokecolor="#000000">
                <v:path arrowok="t"/>
              </v:shape>
            </v:group>
            <v:group style="position:absolute;left:5857;top:2830;width:10;height:80" coordorigin="5857,2830" coordsize="10,80">
              <v:shape style="position:absolute;left:5857;top:2830;width:10;height:80" coordorigin="5857,2830" coordsize="10,80" path="m5862,2830l5862,2910e" filled="f" stroked="t" strokeweight=".579980pt" strokecolor="#000000">
                <v:path arrowok="t"/>
              </v:shape>
            </v:group>
            <v:group style="position:absolute;left:5857;top:2991;width:10;height:79" coordorigin="5857,2991" coordsize="10,79">
              <v:shape style="position:absolute;left:5857;top:2991;width:10;height:79" coordorigin="5857,2991" coordsize="10,79" path="m5857,3030l5867,3030e" filled="f" stroked="t" strokeweight="4.060000pt" strokecolor="#000000">
                <v:path arrowok="t"/>
              </v:shape>
            </v:group>
            <v:group style="position:absolute;left:5857;top:3150;width:10;height:80" coordorigin="5857,3150" coordsize="10,80">
              <v:shape style="position:absolute;left:5857;top:3150;width:10;height:80" coordorigin="5857,3150" coordsize="10,80" path="m5862,3150l5862,3231e" filled="f" stroked="t" strokeweight=".579980pt" strokecolor="#000000">
                <v:path arrowok="t"/>
              </v:shape>
            </v:group>
            <v:group style="position:absolute;left:5857;top:3311;width:10;height:79" coordorigin="5857,3311" coordsize="10,79">
              <v:shape style="position:absolute;left:5857;top:3311;width:10;height:79" coordorigin="5857,3311" coordsize="10,79" path="m5857,3351l5867,3351e" filled="f" stroked="t" strokeweight="4.060000pt" strokecolor="#000000">
                <v:path arrowok="t"/>
              </v:shape>
            </v:group>
            <v:group style="position:absolute;left:5857;top:3471;width:10;height:80" coordorigin="5857,3471" coordsize="10,80">
              <v:shape style="position:absolute;left:5857;top:3471;width:10;height:80" coordorigin="5857,3471" coordsize="10,80" path="m5862,3471l5862,3551e" filled="f" stroked="t" strokeweight=".579980pt" strokecolor="#000000">
                <v:path arrowok="t"/>
              </v:shape>
            </v:group>
            <v:group style="position:absolute;left:5857;top:3632;width:10;height:79" coordorigin="5857,3632" coordsize="10,79">
              <v:shape style="position:absolute;left:5857;top:3632;width:10;height:79" coordorigin="5857,3632" coordsize="10,79" path="m5857,3671l5867,3671e" filled="f" stroked="t" strokeweight="4.060000pt" strokecolor="#000000">
                <v:path arrowok="t"/>
              </v:shape>
            </v:group>
            <v:group style="position:absolute;left:5857;top:3791;width:10;height:80" coordorigin="5857,3791" coordsize="10,80">
              <v:shape style="position:absolute;left:5857;top:3791;width:10;height:80" coordorigin="5857,3791" coordsize="10,80" path="m5862,3791l5862,3872e" filled="f" stroked="t" strokeweight=".579980pt" strokecolor="#000000">
                <v:path arrowok="t"/>
              </v:shape>
            </v:group>
            <v:group style="position:absolute;left:5857;top:3951;width:10;height:80" coordorigin="5857,3951" coordsize="10,80">
              <v:shape style="position:absolute;left:5857;top:3951;width:10;height:80" coordorigin="5857,3951" coordsize="10,80" path="m5862,3951l5862,4031e" filled="f" stroked="t" strokeweight=".579980pt" strokecolor="#000000">
                <v:path arrowok="t"/>
              </v:shape>
            </v:group>
            <v:group style="position:absolute;left:5857;top:4112;width:10;height:80" coordorigin="5857,4112" coordsize="10,80">
              <v:shape style="position:absolute;left:5857;top:4112;width:10;height:80" coordorigin="5857,4112" coordsize="10,80" path="m5862,4112l5862,4192e" filled="f" stroked="t" strokeweight=".579980pt" strokecolor="#000000">
                <v:path arrowok="t"/>
              </v:shape>
            </v:group>
            <v:group style="position:absolute;left:5857;top:4271;width:10;height:80" coordorigin="5857,4271" coordsize="10,80">
              <v:shape style="position:absolute;left:5857;top:4271;width:10;height:80" coordorigin="5857,4271" coordsize="10,80" path="m5862,4271l5862,4352e" filled="f" stroked="t" strokeweight=".579980pt" strokecolor="#000000">
                <v:path arrowok="t"/>
              </v:shape>
            </v:group>
            <v:group style="position:absolute;left:5857;top:4432;width:10;height:80" coordorigin="5857,4432" coordsize="10,80">
              <v:shape style="position:absolute;left:5857;top:4432;width:10;height:80" coordorigin="5857,4432" coordsize="10,80" path="m5862,4432l5862,4512e" filled="f" stroked="t" strokeweight=".579980pt" strokecolor="#000000">
                <v:path arrowok="t"/>
              </v:shape>
            </v:group>
            <v:group style="position:absolute;left:5857;top:4592;width:10;height:80" coordorigin="5857,4592" coordsize="10,80">
              <v:shape style="position:absolute;left:5857;top:4592;width:10;height:80" coordorigin="5857,4592" coordsize="10,80" path="m5862,4592l5862,4672e" filled="f" stroked="t" strokeweight=".579980pt" strokecolor="#000000">
                <v:path arrowok="t"/>
              </v:shape>
            </v:group>
            <v:group style="position:absolute;left:5857;top:4752;width:10;height:80" coordorigin="5857,4752" coordsize="10,80">
              <v:shape style="position:absolute;left:5857;top:4752;width:10;height:80" coordorigin="5857,4752" coordsize="10,80" path="m5862,4752l5862,4833e" filled="f" stroked="t" strokeweight=".579980pt" strokecolor="#000000">
                <v:path arrowok="t"/>
              </v:shape>
            </v:group>
            <v:group style="position:absolute;left:5857;top:4912;width:10;height:80" coordorigin="5857,4912" coordsize="10,80">
              <v:shape style="position:absolute;left:5857;top:4912;width:10;height:80" coordorigin="5857,4912" coordsize="10,80" path="m5862,4912l5862,4992e" filled="f" stroked="t" strokeweight=".579980pt" strokecolor="#000000">
                <v:path arrowok="t"/>
              </v:shape>
            </v:group>
            <v:group style="position:absolute;left:5857;top:5073;width:10;height:79" coordorigin="5857,5073" coordsize="10,79">
              <v:shape style="position:absolute;left:5857;top:5073;width:10;height:79" coordorigin="5857,5073" coordsize="10,79" path="m5857,5112l5867,5112e" filled="f" stroked="t" strokeweight="4.060000pt" strokecolor="#000000">
                <v:path arrowok="t"/>
              </v:shape>
            </v:group>
            <v:group style="position:absolute;left:5857;top:5232;width:10;height:41" coordorigin="5857,5232" coordsize="10,41">
              <v:shape style="position:absolute;left:5857;top:5232;width:10;height:41" coordorigin="5857,5232" coordsize="10,41" path="m5857,5253l5867,5253e" filled="f" stroked="t" strokeweight="2.14pt" strokecolor="#000000">
                <v:path arrowok="t"/>
              </v:shape>
            </v:group>
            <v:group style="position:absolute;left:4142;top:4142;width:10;height:79" coordorigin="4142,4142" coordsize="10,79">
              <v:shape style="position:absolute;left:4142;top:4142;width:10;height:79" coordorigin="4142,4142" coordsize="10,79" path="m4142,4181l4152,4181e" filled="f" stroked="t" strokeweight="4.060000pt" strokecolor="#000000">
                <v:path arrowok="t"/>
              </v:shape>
            </v:group>
            <v:group style="position:absolute;left:4142;top:4300;width:10;height:80" coordorigin="4142,4300" coordsize="10,80">
              <v:shape style="position:absolute;left:4142;top:4300;width:10;height:80" coordorigin="4142,4300" coordsize="10,80" path="m4147,4300l4147,4380e" filled="f" stroked="t" strokeweight=".580pt" strokecolor="#000000">
                <v:path arrowok="t"/>
              </v:shape>
            </v:group>
            <v:group style="position:absolute;left:4142;top:4460;width:10;height:79" coordorigin="4142,4460" coordsize="10,79">
              <v:shape style="position:absolute;left:4142;top:4460;width:10;height:79" coordorigin="4142,4460" coordsize="10,79" path="m4142,4499l4152,4499e" filled="f" stroked="t" strokeweight="4.060000pt" strokecolor="#000000">
                <v:path arrowok="t"/>
              </v:shape>
            </v:group>
            <v:group style="position:absolute;left:4142;top:4618;width:10;height:79" coordorigin="4142,4618" coordsize="10,79">
              <v:shape style="position:absolute;left:4142;top:4618;width:10;height:79" coordorigin="4142,4618" coordsize="10,79" path="m4142,4658l4152,4658e" filled="f" stroked="t" strokeweight="4.060000pt" strokecolor="#000000">
                <v:path arrowok="t"/>
              </v:shape>
            </v:group>
            <v:group style="position:absolute;left:4142;top:4778;width:10;height:40" coordorigin="4142,4778" coordsize="10,40">
              <v:shape style="position:absolute;left:4142;top:4778;width:10;height:40" coordorigin="4142,4778" coordsize="10,40" path="m4142,4797l4152,4797e" filled="f" stroked="t" strokeweight="2.08pt" strokecolor="#000000">
                <v:path arrowok="t"/>
              </v:shape>
            </v:group>
            <v:group style="position:absolute;left:2857;top:5590;width:1290;height:2" coordorigin="2857,5590" coordsize="1290,2">
              <v:shape style="position:absolute;left:2857;top:5590;width:1290;height:2" coordorigin="2857,5590" coordsize="1290,0" path="m2857,5590l4147,5590e" filled="f" stroked="t" strokeweight=".580pt" strokecolor="#000000">
                <v:path arrowok="t"/>
              </v:shape>
            </v:group>
            <v:group style="position:absolute;left:5875;top:5592;width:1290;height:2" coordorigin="5875,5592" coordsize="1290,2">
              <v:shape style="position:absolute;left:5875;top:5592;width:1290;height:2" coordorigin="5875,5592" coordsize="1290,0" path="m5875,5592l7165,5592e" filled="f" stroked="t" strokeweight=".58001pt" strokecolor="#000000">
                <v:path arrowok="t"/>
              </v:shape>
            </v:group>
            <v:group style="position:absolute;left:7133;top:5990;width:44;height:10" coordorigin="7133,5990" coordsize="44,10">
              <v:shape style="position:absolute;left:7133;top:5990;width:44;height:10" coordorigin="7133,5990" coordsize="44,10" path="m7133,5994l7177,5994e" filled="f" stroked="t" strokeweight=".580pt" strokecolor="#000000">
                <v:path arrowok="t"/>
              </v:shape>
            </v:group>
            <v:group style="position:absolute;left:7259;top:5990;width:79;height:10" coordorigin="7259,5990" coordsize="79,10">
              <v:shape style="position:absolute;left:7259;top:5990;width:79;height:10" coordorigin="7259,5990" coordsize="79,10" path="m7259,5994l7338,5994e" filled="f" stroked="t" strokeweight=".580pt" strokecolor="#000000">
                <v:path arrowok="t"/>
              </v:shape>
            </v:group>
            <v:group style="position:absolute;left:7420;top:5990;width:79;height:10" coordorigin="7420,5990" coordsize="79,10">
              <v:shape style="position:absolute;left:7420;top:5990;width:79;height:10" coordorigin="7420,5990" coordsize="79,10" path="m7420,5994l7499,5994e" filled="f" stroked="t" strokeweight=".580pt" strokecolor="#000000">
                <v:path arrowok="t"/>
              </v:shape>
            </v:group>
            <v:group style="position:absolute;left:7580;top:5994;width:80;height:2" coordorigin="7580,5994" coordsize="80,2">
              <v:shape style="position:absolute;left:7580;top:5994;width:80;height:2" coordorigin="7580,5994" coordsize="80,0" path="m7580,5994l7661,5994e" filled="f" stroked="t" strokeweight=".580pt" strokecolor="#000000">
                <v:path arrowok="t"/>
              </v:shape>
            </v:group>
            <v:group style="position:absolute;left:7741;top:5994;width:80;height:2" coordorigin="7741,5994" coordsize="80,2">
              <v:shape style="position:absolute;left:7741;top:5994;width:80;height:2" coordorigin="7741,5994" coordsize="80,0" path="m7741,5994l7822,5994e" filled="f" stroked="t" strokeweight=".580pt" strokecolor="#000000">
                <v:path arrowok="t"/>
              </v:shape>
            </v:group>
            <v:group style="position:absolute;left:7902;top:5994;width:80;height:2" coordorigin="7902,5994" coordsize="80,2">
              <v:shape style="position:absolute;left:7902;top:5994;width:80;height:2" coordorigin="7902,5994" coordsize="80,0" path="m7902,5994l7982,5994e" filled="f" stroked="t" strokeweight=".580pt" strokecolor="#000000">
                <v:path arrowok="t"/>
              </v:shape>
            </v:group>
            <v:group style="position:absolute;left:8063;top:5994;width:80;height:2" coordorigin="8063,5994" coordsize="80,2">
              <v:shape style="position:absolute;left:8063;top:5994;width:80;height:2" coordorigin="8063,5994" coordsize="80,0" path="m8063,5994l8143,5994e" filled="f" stroked="t" strokeweight=".580pt" strokecolor="#000000">
                <v:path arrowok="t"/>
              </v:shape>
            </v:group>
            <v:group style="position:absolute;left:8224;top:5994;width:80;height:2" coordorigin="8224,5994" coordsize="80,2">
              <v:shape style="position:absolute;left:8224;top:5994;width:80;height:2" coordorigin="8224,5994" coordsize="80,0" path="m8224,5994l8304,5994e" filled="f" stroked="t" strokeweight=".580pt" strokecolor="#000000">
                <v:path arrowok="t"/>
              </v:shape>
            </v:group>
            <v:group style="position:absolute;left:8386;top:5990;width:79;height:10" coordorigin="8386,5990" coordsize="79,10">
              <v:shape style="position:absolute;left:8386;top:5990;width:79;height:10" coordorigin="8386,5990" coordsize="79,10" path="m8386,5994l8465,5994e" filled="f" stroked="t" strokeweight=".580pt" strokecolor="#000000">
                <v:path arrowok="t"/>
              </v:shape>
            </v:group>
            <v:group style="position:absolute;left:8546;top:5990;width:79;height:10" coordorigin="8546,5990" coordsize="79,10">
              <v:shape style="position:absolute;left:8546;top:5990;width:79;height:10" coordorigin="8546,5990" coordsize="79,10" path="m8546,5994l8626,5994e" filled="f" stroked="t" strokeweight=".580pt" strokecolor="#000000">
                <v:path arrowok="t"/>
              </v:shape>
            </v:group>
            <v:group style="position:absolute;left:8707;top:5994;width:80;height:2" coordorigin="8707,5994" coordsize="80,2">
              <v:shape style="position:absolute;left:8707;top:5994;width:80;height:2" coordorigin="8707,5994" coordsize="80,0" path="m8707,5994l8788,5994e" filled="f" stroked="t" strokeweight=".580pt" strokecolor="#000000">
                <v:path arrowok="t"/>
              </v:shape>
            </v:group>
            <v:group style="position:absolute;left:8868;top:5994;width:80;height:2" coordorigin="8868,5994" coordsize="80,2">
              <v:shape style="position:absolute;left:8868;top:5994;width:80;height:2" coordorigin="8868,5994" coordsize="80,0" path="m8868,5994l8948,5994e" filled="f" stroked="t" strokeweight=".580pt" strokecolor="#000000">
                <v:path arrowok="t"/>
              </v:shape>
            </v:group>
            <v:group style="position:absolute;left:9029;top:5994;width:80;height:2" coordorigin="9029,5994" coordsize="80,2">
              <v:shape style="position:absolute;left:9029;top:5994;width:80;height:2" coordorigin="9029,5994" coordsize="80,0" path="m9029,5994l9109,5994e" filled="f" stroked="t" strokeweight=".580pt" strokecolor="#000000">
                <v:path arrowok="t"/>
              </v:shape>
            </v:group>
            <v:group style="position:absolute;left:9190;top:5994;width:80;height:2" coordorigin="9190,5994" coordsize="80,2">
              <v:shape style="position:absolute;left:9190;top:5994;width:80;height:2" coordorigin="9190,5994" coordsize="80,0" path="m9190,5994l9270,5994e" filled="f" stroked="t" strokeweight=".580pt" strokecolor="#000000">
                <v:path arrowok="t"/>
              </v:shape>
            </v:group>
            <v:group style="position:absolute;left:9350;top:5994;width:80;height:2" coordorigin="9350,5994" coordsize="80,2">
              <v:shape style="position:absolute;left:9350;top:5994;width:80;height:2" coordorigin="9350,5994" coordsize="80,0" path="m9350,5994l9431,5994e" filled="f" stroked="t" strokeweight=".580pt" strokecolor="#000000">
                <v:path arrowok="t"/>
              </v:shape>
            </v:group>
            <v:group style="position:absolute;left:9512;top:5994;width:79;height:2" coordorigin="9512,5994" coordsize="79,2">
              <v:shape style="position:absolute;left:9512;top:5994;width:79;height:2" coordorigin="9512,5994" coordsize="79,0" path="m9512,5994l9592,5994e" filled="f" stroked="t" strokeweight=".580pt" strokecolor="#000000">
                <v:path arrowok="t"/>
              </v:shape>
            </v:group>
            <v:group style="position:absolute;left:9673;top:5994;width:44;height:2" coordorigin="9673,5994" coordsize="44,2">
              <v:shape style="position:absolute;left:9673;top:5994;width:44;height:2" coordorigin="9673,5994" coordsize="44,0" path="m9673,5994l9718,5994e" filled="f" stroked="t" strokeweight=".580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-1"/>
          <w:w w:val="100"/>
          <w:position w:val="4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2"/>
          <w:szCs w:val="12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40" w:lineRule="exact" w:before="10"/>
        <w:rPr>
          <w:sz w:val="14"/>
          <w:szCs w:val="14"/>
        </w:rPr>
      </w:pPr>
      <w:r>
        <w:rPr/>
        <w:br w:type="column"/>
      </w:r>
      <w:r>
        <w:rPr>
          <w:sz w:val="14"/>
          <w:szCs w:val="14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3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20" w:lineRule="exact" w:before="5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46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00" w:lineRule="exact" w:before="8"/>
        <w:rPr>
          <w:sz w:val="10"/>
          <w:szCs w:val="10"/>
        </w:rPr>
      </w:pPr>
      <w:r>
        <w:rPr/>
        <w:br w:type="column"/>
      </w:r>
      <w:r>
        <w:rPr>
          <w:sz w:val="10"/>
          <w:szCs w:val="10"/>
        </w:rPr>
      </w:r>
    </w:p>
    <w:p>
      <w:pPr>
        <w:tabs>
          <w:tab w:pos="1591" w:val="left" w:leader="none"/>
          <w:tab w:pos="5177" w:val="left" w:leader="none"/>
        </w:tabs>
        <w:ind w:left="676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-6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6"/>
          <w:sz w:val="16"/>
          <w:szCs w:val="16"/>
        </w:rPr>
        <w:tab/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278" w:lineRule="exact"/>
        <w:ind w:left="71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SW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   </w:t>
      </w:r>
      <w:r>
        <w:rPr>
          <w:rFonts w:ascii="Arial" w:hAnsi="Arial" w:cs="Arial" w:eastAsia="Arial"/>
          <w:b w:val="0"/>
          <w:bCs w:val="0"/>
          <w:spacing w:val="11"/>
          <w:w w:val="100"/>
          <w:position w:val="0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6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322" w:lineRule="auto" w:before="3"/>
        <w:ind w:left="449" w:right="5426" w:firstLine="1251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106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65" w:lineRule="exact"/>
        <w:ind w:left="48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33"/>
        <w:ind w:left="1087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sz w:val="12"/>
          <w:szCs w:val="12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2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0" w:right="878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after="0"/>
        <w:jc w:val="righ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120" w:right="1480"/>
          <w:cols w:num="3" w:equalWidth="0">
            <w:col w:w="1480" w:space="40"/>
            <w:col w:w="767" w:space="40"/>
            <w:col w:w="7313"/>
          </w:cols>
        </w:sectPr>
      </w:pP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numPr>
          <w:ilvl w:val="0"/>
          <w:numId w:val="3"/>
        </w:numPr>
        <w:tabs>
          <w:tab w:pos="1161" w:val="left" w:leader="none"/>
        </w:tabs>
        <w:ind w:left="1161" w:right="0" w:hanging="496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27.959999pt;margin-top:-8.236157pt;width:8.74pt;height:25.51pt;mso-position-horizontal-relative:page;mso-position-vertical-relative:paragraph;z-index:-10590" coordorigin="2559,-165" coordsize="175,510">
            <v:group style="position:absolute;left:2647;top:-77;width:2;height:416" coordorigin="2647,-77" coordsize="2,416">
              <v:shape style="position:absolute;left:2647;top:-77;width:2;height:416" coordorigin="2647,-77" coordsize="0,416" path="m2647,-77l2647,340e" filled="f" stroked="t" strokeweight=".580pt" strokecolor="#000000">
                <v:path arrowok="t"/>
              </v:shape>
            </v:group>
            <v:group style="position:absolute;left:2569;top:-155;width:155;height:118" coordorigin="2569,-155" coordsize="155,118">
              <v:shape style="position:absolute;left:2569;top:-155;width:155;height:118" coordorigin="2569,-155" coordsize="155,118" path="m2647,-155l2569,-37,2587,-44,2626,-52,2715,-52,2657,-140,2647,-155xe" filled="t" fillcolor="#000000" stroked="f">
                <v:path arrowok="t"/>
                <v:fill type="solid"/>
              </v:shape>
              <v:shape style="position:absolute;left:2569;top:-155;width:155;height:118" coordorigin="2569,-155" coordsize="155,118" path="m2715,-52l2665,-52,2684,-48,2705,-44,2724,-37,2715,-52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0"/>
          <w:position w:val="9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5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79"/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-3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line="240" w:lineRule="exact" w:before="14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384" w:lineRule="auto"/>
        <w:ind w:left="513" w:right="929" w:firstLine="556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6"/>
          <w:szCs w:val="16"/>
        </w:rPr>
        <w:t>(1+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1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6"/>
          <w:szCs w:val="16"/>
        </w:rPr>
        <w:t>/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1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2"/>
          <w:szCs w:val="12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6"/>
          <w:szCs w:val="16"/>
        </w:rPr>
        <w:t>)</w:t>
      </w:r>
      <w:r>
        <w:rPr>
          <w:rFonts w:ascii="Arial" w:hAnsi="Arial" w:cs="Arial" w:eastAsia="Arial"/>
          <w:b w:val="0"/>
          <w:bCs w:val="0"/>
          <w:spacing w:val="4"/>
          <w:w w:val="100"/>
          <w:position w:val="1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•</w:t>
      </w:r>
      <w:r>
        <w:rPr>
          <w:rFonts w:ascii="Arial" w:hAnsi="Arial" w:cs="Arial" w:eastAsia="Arial"/>
          <w:b w:val="0"/>
          <w:bCs w:val="0"/>
          <w:spacing w:val="-8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position w:val="1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-2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 w:line="384" w:lineRule="auto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120" w:right="1480"/>
          <w:cols w:num="3" w:equalWidth="0">
            <w:col w:w="1353" w:space="303"/>
            <w:col w:w="897" w:space="40"/>
            <w:col w:w="7047"/>
          </w:cols>
        </w:sectPr>
      </w:pPr>
    </w:p>
    <w:p>
      <w:pPr>
        <w:spacing w:line="170" w:lineRule="exact" w:before="7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5431" w:val="left" w:leader="none"/>
        </w:tabs>
        <w:spacing w:before="81"/>
        <w:ind w:left="2444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(D)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60" w:lineRule="exact" w:before="8"/>
        <w:rPr>
          <w:sz w:val="16"/>
          <w:szCs w:val="16"/>
        </w:rPr>
      </w:pPr>
      <w:r>
        <w:rPr/>
        <w:br w:type="column"/>
      </w: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286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tabs>
          <w:tab w:pos="1369" w:val="left" w:leader="none"/>
          <w:tab w:pos="4362" w:val="left" w:leader="none"/>
        </w:tabs>
        <w:spacing w:before="83"/>
        <w:ind w:left="665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5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105"/>
          <w:position w:val="-6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10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10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5"/>
          <w:position w:val="1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2"/>
          <w:sz w:val="12"/>
          <w:szCs w:val="12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30" w:lineRule="exact" w:before="5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903" w:firstLine="0"/>
        <w:jc w:val="right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329.579987pt;margin-top:-25.482347pt;width:2.2171pt;height:7.98pt;mso-position-horizontal-relative:page;mso-position-vertical-relative:paragraph;z-index:-10587" type="#_x0000_t202" filled="f" stroked="f">
            <v:textbox inset="0,0,0,0">
              <w:txbxContent>
                <w:p>
                  <w:pPr>
                    <w:spacing w:line="160" w:lineRule="exact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 w:hAnsi="Arial" w:cs="Arial" w:eastAsia="Arial"/>
                      <w:b w:val="0"/>
                      <w:bCs w:val="0"/>
                      <w:spacing w:val="0"/>
                      <w:w w:val="100"/>
                      <w:sz w:val="16"/>
                      <w:szCs w:val="16"/>
                    </w:rPr>
                    <w:t>I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0"/>
                      <w:w w:val="10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1.799988pt;margin-top:-22.129639pt;width:4.242071pt;height:6.36pt;mso-position-horizontal-relative:page;mso-position-vertical-relative:paragraph;z-index:-10586" type="#_x0000_t202" filled="f" stroked="f">
            <v:textbox inset="0,0,0,0">
              <w:txbxContent>
                <w:p>
                  <w:pPr>
                    <w:spacing w:line="127" w:lineRule="exact"/>
                    <w:ind w:left="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 w:hAnsi="Arial" w:cs="Arial" w:eastAsia="Arial"/>
                      <w:b w:val="0"/>
                      <w:bCs w:val="0"/>
                      <w:spacing w:val="0"/>
                      <w:w w:val="105"/>
                      <w:sz w:val="12"/>
                      <w:szCs w:val="12"/>
                    </w:rPr>
                    <w:t>P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0"/>
                      <w:w w:val="100"/>
                      <w:sz w:val="12"/>
                      <w:szCs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tabs>
          <w:tab w:pos="1146" w:val="left" w:leader="none"/>
          <w:tab w:pos="1686" w:val="left" w:leader="none"/>
          <w:tab w:pos="2434" w:val="left" w:leader="none"/>
          <w:tab w:pos="4729" w:val="left" w:leader="none"/>
        </w:tabs>
        <w:spacing w:line="200" w:lineRule="exact"/>
        <w:ind w:left="712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27.959999pt;margin-top:-41.656082pt;width:8.74pt;height:25.51pt;mso-position-horizontal-relative:page;mso-position-vertical-relative:paragraph;z-index:-10589" coordorigin="2559,-833" coordsize="175,510">
            <v:group style="position:absolute;left:2647;top:-737;width:2;height:408" coordorigin="2647,-737" coordsize="2,408">
              <v:shape style="position:absolute;left:2647;top:-737;width:2;height:408" coordorigin="2647,-737" coordsize="0,408" path="m2647,-737l2647,-329e" filled="f" stroked="t" strokeweight=".580pt" strokecolor="#000000">
                <v:path arrowok="t"/>
              </v:shape>
            </v:group>
            <v:group style="position:absolute;left:2569;top:-823;width:155;height:118" coordorigin="2569,-823" coordsize="155,118">
              <v:shape style="position:absolute;left:2569;top:-823;width:155;height:118" coordorigin="2569,-823" coordsize="155,118" path="m2647,-823l2569,-706,2587,-712,2606,-715,2626,-718,2716,-718,2657,-809,2647,-823xe" filled="t" fillcolor="#000000" stroked="f">
                <v:path arrowok="t"/>
                <v:fill type="solid"/>
              </v:shape>
              <v:shape style="position:absolute;left:2569;top:-823;width:155;height:118" coordorigin="2569,-823" coordsize="155,118" path="m2716,-718l2665,-718,2684,-715,2705,-712,2724,-706,2716,-718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w w:val="99"/>
          <w:sz w:val="16"/>
          <w:szCs w:val="16"/>
        </w:rPr>
      </w:r>
      <w:r>
        <w:rPr>
          <w:rFonts w:ascii="Arial" w:hAnsi="Arial" w:cs="Arial" w:eastAsia="Arial"/>
          <w:b w:val="0"/>
          <w:bCs w:val="0"/>
          <w:w w:val="99"/>
          <w:sz w:val="16"/>
          <w:szCs w:val="16"/>
          <w:u w:val="single" w:color="000000"/>
        </w:rPr>
        <w:t> </w:t>
      </w:r>
      <w:r>
        <w:rPr>
          <w:rFonts w:ascii="Arial" w:hAnsi="Arial" w:cs="Arial" w:eastAsia="Arial"/>
          <w:b w:val="0"/>
          <w:bCs w:val="0"/>
          <w:w w:val="100"/>
          <w:sz w:val="16"/>
          <w:szCs w:val="16"/>
          <w:u w:val="single" w:color="000000"/>
        </w:rPr>
        <w:tab/>
      </w:r>
      <w:r>
        <w:rPr>
          <w:rFonts w:ascii="Arial" w:hAnsi="Arial" w:cs="Arial" w:eastAsia="Arial"/>
          <w:b w:val="0"/>
          <w:bCs w:val="0"/>
          <w:w w:val="100"/>
          <w:sz w:val="16"/>
          <w:szCs w:val="16"/>
          <w:u w:val="none"/>
        </w:rPr>
      </w:r>
      <w:r>
        <w:rPr>
          <w:rFonts w:ascii="Arial" w:hAnsi="Arial" w:cs="Arial" w:eastAsia="Arial"/>
          <w:b w:val="0"/>
          <w:bCs w:val="0"/>
          <w:w w:val="100"/>
          <w:sz w:val="16"/>
          <w:szCs w:val="16"/>
          <w:u w:val="none"/>
        </w:rPr>
        <w:t> </w:t>
      </w:r>
      <w:r>
        <w:rPr>
          <w:rFonts w:ascii="Arial" w:hAnsi="Arial" w:cs="Arial" w:eastAsia="Arial"/>
          <w:b w:val="0"/>
          <w:bCs w:val="0"/>
          <w:w w:val="99"/>
          <w:sz w:val="16"/>
          <w:szCs w:val="16"/>
          <w:u w:val="none"/>
        </w:rPr>
      </w:r>
      <w:r>
        <w:rPr>
          <w:rFonts w:ascii="Arial" w:hAnsi="Arial" w:cs="Arial" w:eastAsia="Arial"/>
          <w:b w:val="0"/>
          <w:bCs w:val="0"/>
          <w:w w:val="99"/>
          <w:sz w:val="16"/>
          <w:szCs w:val="16"/>
          <w:u w:val="single" w:color="000000"/>
        </w:rPr>
        <w:t> </w:t>
      </w:r>
      <w:r>
        <w:rPr>
          <w:rFonts w:ascii="Arial" w:hAnsi="Arial" w:cs="Arial" w:eastAsia="Arial"/>
          <w:b w:val="0"/>
          <w:bCs w:val="0"/>
          <w:w w:val="100"/>
          <w:sz w:val="16"/>
          <w:szCs w:val="16"/>
          <w:u w:val="single" w:color="000000"/>
        </w:rPr>
        <w:tab/>
      </w:r>
      <w:r>
        <w:rPr>
          <w:rFonts w:ascii="Arial" w:hAnsi="Arial" w:cs="Arial" w:eastAsia="Arial"/>
          <w:b w:val="0"/>
          <w:bCs w:val="0"/>
          <w:w w:val="100"/>
          <w:sz w:val="16"/>
          <w:szCs w:val="16"/>
          <w:u w:val="none"/>
        </w:rPr>
      </w:r>
      <w:r>
        <w:rPr>
          <w:rFonts w:ascii="Arial" w:hAnsi="Arial" w:cs="Arial" w:eastAsia="Arial"/>
          <w:b w:val="0"/>
          <w:bCs w:val="0"/>
          <w:spacing w:val="0"/>
          <w:w w:val="105"/>
          <w:sz w:val="16"/>
          <w:szCs w:val="16"/>
          <w:u w:val="none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  <w:u w:val="none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  <w:u w:val="single" w:color="000000"/>
        </w:rPr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  <w:u w:val="single" w:color="000000"/>
        </w:rPr>
        <w:tab/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  <w:u w:val="none"/>
        </w:rPr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  <w:u w:val="none"/>
        </w:rPr>
        <w:tab/>
      </w:r>
      <w:r>
        <w:rPr>
          <w:rFonts w:ascii="Arial" w:hAnsi="Arial" w:cs="Arial" w:eastAsia="Arial"/>
          <w:b w:val="0"/>
          <w:bCs w:val="0"/>
          <w:spacing w:val="0"/>
          <w:w w:val="105"/>
          <w:position w:val="-6"/>
          <w:sz w:val="16"/>
          <w:szCs w:val="16"/>
          <w:u w:val="none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10"/>
          <w:sz w:val="12"/>
          <w:szCs w:val="12"/>
          <w:u w:val="none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  <w:u w:val="none"/>
        </w:rPr>
      </w:r>
    </w:p>
    <w:p>
      <w:pPr>
        <w:spacing w:after="0" w:line="200" w:lineRule="exact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120" w:right="1480"/>
          <w:cols w:num="3" w:equalWidth="0">
            <w:col w:w="887" w:space="40"/>
            <w:col w:w="460" w:space="440"/>
            <w:col w:w="7813"/>
          </w:cols>
        </w:sectPr>
      </w:pPr>
    </w:p>
    <w:p>
      <w:pPr>
        <w:tabs>
          <w:tab w:pos="3594" w:val="left" w:leader="none"/>
        </w:tabs>
        <w:spacing w:line="194" w:lineRule="exact"/>
        <w:ind w:left="229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16"/>
          <w:w w:val="105"/>
          <w:position w:val="4"/>
          <w:sz w:val="14"/>
          <w:szCs w:val="14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ON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-2"/>
          <w:w w:val="105"/>
          <w:position w:val="4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tabs>
          <w:tab w:pos="3677" w:val="left" w:leader="none"/>
        </w:tabs>
        <w:spacing w:line="271" w:lineRule="auto" w:before="29"/>
        <w:ind w:left="3096" w:right="5619" w:hanging="14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w w:val="99"/>
          <w:position w:val="4"/>
          <w:sz w:val="16"/>
          <w:szCs w:val="16"/>
        </w:rPr>
      </w:r>
      <w:r>
        <w:rPr>
          <w:rFonts w:ascii="Arial" w:hAnsi="Arial" w:cs="Arial" w:eastAsia="Arial"/>
          <w:b w:val="0"/>
          <w:bCs w:val="0"/>
          <w:w w:val="99"/>
          <w:position w:val="4"/>
          <w:sz w:val="16"/>
          <w:szCs w:val="16"/>
          <w:u w:val="single" w:color="000000"/>
        </w:rPr>
        <w:t> </w:t>
      </w:r>
      <w:r>
        <w:rPr>
          <w:rFonts w:ascii="Arial" w:hAnsi="Arial" w:cs="Arial" w:eastAsia="Arial"/>
          <w:b w:val="0"/>
          <w:bCs w:val="0"/>
          <w:w w:val="100"/>
          <w:position w:val="4"/>
          <w:sz w:val="16"/>
          <w:szCs w:val="16"/>
          <w:u w:val="single" w:color="000000"/>
        </w:rPr>
        <w:tab/>
      </w:r>
      <w:r>
        <w:rPr>
          <w:rFonts w:ascii="Arial" w:hAnsi="Arial" w:cs="Arial" w:eastAsia="Arial"/>
          <w:b w:val="0"/>
          <w:bCs w:val="0"/>
          <w:w w:val="100"/>
          <w:position w:val="4"/>
          <w:sz w:val="16"/>
          <w:szCs w:val="16"/>
          <w:u w:val="none"/>
        </w:rPr>
      </w:r>
      <w:r>
        <w:rPr>
          <w:rFonts w:ascii="Arial" w:hAnsi="Arial" w:cs="Arial" w:eastAsia="Arial"/>
          <w:b w:val="0"/>
          <w:bCs w:val="0"/>
          <w:spacing w:val="-16"/>
          <w:w w:val="105"/>
          <w:position w:val="4"/>
          <w:sz w:val="16"/>
          <w:szCs w:val="16"/>
          <w:u w:val="none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  <w:u w:val="none"/>
        </w:rPr>
        <w:t>O</w:t>
      </w:r>
      <w:r>
        <w:rPr>
          <w:rFonts w:ascii="Arial" w:hAnsi="Arial" w:cs="Arial" w:eastAsia="Arial"/>
          <w:b w:val="0"/>
          <w:bCs w:val="0"/>
          <w:spacing w:val="-3"/>
          <w:w w:val="105"/>
          <w:position w:val="0"/>
          <w:sz w:val="12"/>
          <w:szCs w:val="12"/>
          <w:u w:val="none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  <w:u w:val="none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  <w:u w:val="none"/>
        </w:rPr>
        <w:t> </w:t>
      </w:r>
      <w:r>
        <w:rPr>
          <w:rFonts w:ascii="Arial" w:hAnsi="Arial" w:cs="Arial" w:eastAsia="Arial"/>
          <w:b w:val="0"/>
          <w:bCs w:val="0"/>
          <w:spacing w:val="-15"/>
          <w:w w:val="105"/>
          <w:position w:val="0"/>
          <w:sz w:val="16"/>
          <w:szCs w:val="16"/>
          <w:u w:val="none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  <w:u w:val="none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  <w:u w:val="none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before="85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0"/>
          <w:w w:val="95"/>
          <w:sz w:val="16"/>
          <w:szCs w:val="16"/>
        </w:rPr>
        <w:t>(E)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6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0" w:right="8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(</w:t>
      </w:r>
      <w:r>
        <w:rPr>
          <w:rFonts w:ascii="Arial" w:hAnsi="Arial" w:cs="Arial" w:eastAsia="Arial"/>
          <w:b/>
          <w:bCs/>
          <w:spacing w:val="0"/>
          <w:w w:val="95"/>
          <w:sz w:val="16"/>
          <w:szCs w:val="16"/>
        </w:rPr>
        <w:t>F)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50" w:lineRule="exact" w:before="6"/>
        <w:rPr>
          <w:sz w:val="15"/>
          <w:szCs w:val="15"/>
        </w:rPr>
      </w:pPr>
      <w:r>
        <w:rPr/>
        <w:br w:type="column"/>
      </w:r>
      <w:r>
        <w:rPr>
          <w:sz w:val="15"/>
          <w:szCs w:val="15"/>
        </w:rPr>
      </w:r>
    </w:p>
    <w:p>
      <w:pPr>
        <w:ind w:left="26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DS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60" w:lineRule="exact" w:before="3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294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tabs>
          <w:tab w:pos="3665" w:val="left" w:leader="none"/>
        </w:tabs>
        <w:spacing w:line="199" w:lineRule="exact" w:before="76"/>
        <w:ind w:left="665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6"/>
          <w:szCs w:val="16"/>
        </w:rPr>
        <w:t>(1+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1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6"/>
          <w:szCs w:val="16"/>
        </w:rPr>
        <w:t>/</w:t>
      </w:r>
      <w:r>
        <w:rPr>
          <w:rFonts w:ascii="Arial" w:hAnsi="Arial" w:cs="Arial" w:eastAsia="Arial"/>
          <w:b w:val="0"/>
          <w:bCs w:val="0"/>
          <w:spacing w:val="1"/>
          <w:w w:val="100"/>
          <w:position w:val="1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2"/>
          <w:szCs w:val="12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6"/>
          <w:szCs w:val="16"/>
        </w:rPr>
        <w:t>)</w:t>
      </w:r>
      <w:r>
        <w:rPr>
          <w:rFonts w:ascii="Arial" w:hAnsi="Arial" w:cs="Arial" w:eastAsia="Arial"/>
          <w:b w:val="0"/>
          <w:bCs w:val="0"/>
          <w:spacing w:val="-9"/>
          <w:w w:val="100"/>
          <w:position w:val="1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•</w:t>
      </w:r>
      <w:r>
        <w:rPr>
          <w:rFonts w:ascii="Arial" w:hAnsi="Arial" w:cs="Arial" w:eastAsia="Arial"/>
          <w:b w:val="0"/>
          <w:bCs w:val="0"/>
          <w:spacing w:val="-1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position w:val="1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-2"/>
          <w:sz w:val="12"/>
          <w:szCs w:val="12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2"/>
          <w:szCs w:val="12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6"/>
          <w:szCs w:val="16"/>
        </w:rPr>
        <w:t>(1+N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6"/>
          <w:szCs w:val="16"/>
        </w:rPr>
        <w:t>/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1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2"/>
          <w:szCs w:val="12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6"/>
          <w:szCs w:val="16"/>
        </w:rPr>
        <w:t>)</w:t>
      </w:r>
      <w:r>
        <w:rPr>
          <w:rFonts w:ascii="Arial" w:hAnsi="Arial" w:cs="Arial" w:eastAsia="Arial"/>
          <w:b w:val="0"/>
          <w:bCs w:val="0"/>
          <w:spacing w:val="4"/>
          <w:w w:val="100"/>
          <w:position w:val="1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•</w:t>
      </w:r>
      <w:r>
        <w:rPr>
          <w:rFonts w:ascii="Arial" w:hAnsi="Arial" w:cs="Arial" w:eastAsia="Arial"/>
          <w:b w:val="0"/>
          <w:bCs w:val="0"/>
          <w:spacing w:val="-8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position w:val="2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1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tabs>
          <w:tab w:pos="4873" w:val="left" w:leader="none"/>
        </w:tabs>
        <w:spacing w:line="177" w:lineRule="exact"/>
        <w:ind w:left="1882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3"/>
          <w:w w:val="100"/>
          <w:position w:val="5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1"/>
          <w:sz w:val="12"/>
          <w:szCs w:val="12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2"/>
          <w:szCs w:val="12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-3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20" w:lineRule="exact" w:before="11"/>
        <w:rPr>
          <w:sz w:val="22"/>
          <w:szCs w:val="22"/>
        </w:rPr>
      </w:pPr>
      <w:r>
        <w:rPr>
          <w:sz w:val="22"/>
          <w:szCs w:val="22"/>
        </w:rPr>
      </w:r>
    </w:p>
    <w:p>
      <w:pPr>
        <w:tabs>
          <w:tab w:pos="2727" w:val="left" w:leader="none"/>
        </w:tabs>
        <w:ind w:left="1298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1"/>
          <w:w w:val="105"/>
          <w:position w:val="12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8"/>
          <w:sz w:val="12"/>
          <w:szCs w:val="12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8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OUT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line="200" w:lineRule="exact" w:before="16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74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80" w:lineRule="exact" w:before="5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409" w:firstLine="0"/>
        <w:jc w:val="center"/>
        <w:rPr>
          <w:rFonts w:ascii="Arial" w:hAnsi="Arial" w:cs="Arial" w:eastAsia="Arial"/>
          <w:sz w:val="12"/>
          <w:szCs w:val="12"/>
        </w:rPr>
      </w:pP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  <w:sz w:val="16"/>
          <w:szCs w:val="16"/>
        </w:rPr>
        <w:t>Δ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40" w:lineRule="exact" w:before="14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3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after="0"/>
        <w:jc w:val="center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120" w:right="1480"/>
          <w:cols w:num="4" w:equalWidth="0">
            <w:col w:w="879" w:space="40"/>
            <w:col w:w="545" w:space="962"/>
            <w:col w:w="5107" w:space="153"/>
            <w:col w:w="1954"/>
          </w:cols>
        </w:sectPr>
      </w:pPr>
    </w:p>
    <w:p>
      <w:pPr>
        <w:spacing w:line="200" w:lineRule="exact" w:before="17"/>
        <w:rPr>
          <w:sz w:val="20"/>
          <w:szCs w:val="20"/>
        </w:rPr>
      </w:pPr>
      <w:r>
        <w:rPr/>
        <w:pict>
          <v:group style="position:absolute;margin-left:62.710011pt;margin-top:81.729996pt;width:468.57998pt;height:640.719995pt;mso-position-horizontal-relative:page;mso-position-vertical-relative:page;z-index:-10588" coordorigin="1254,1635" coordsize="9372,12814">
            <v:group style="position:absolute;left:1265;top:1645;width:9355;height:2" coordorigin="1265,1645" coordsize="9355,2">
              <v:shape style="position:absolute;left:1265;top:1645;width:9355;height:2" coordorigin="1265,1645" coordsize="9355,0" path="m1265,1645l10620,1645e" filled="f" stroked="t" strokeweight=".579980pt" strokecolor="#000000">
                <v:path arrowok="t"/>
              </v:shape>
            </v:group>
            <v:group style="position:absolute;left:10615;top:1645;width:2;height:12798" coordorigin="10615,1645" coordsize="2,12798">
              <v:shape style="position:absolute;left:10615;top:1645;width:2;height:12798" coordorigin="10615,1645" coordsize="0,12798" path="m10615,1645l10615,14443e" filled="f" stroked="t" strokeweight=".579980pt" strokecolor="#000000">
                <v:path arrowok="t"/>
              </v:shape>
            </v:group>
            <v:group style="position:absolute;left:1260;top:14438;width:9355;height:2" coordorigin="1260,14438" coordsize="9355,2">
              <v:shape style="position:absolute;left:1260;top:14438;width:9355;height:2" coordorigin="1260,14438" coordsize="9355,0" path="m1260,14438l10615,14438e" filled="f" stroked="t" strokeweight=".579980pt" strokecolor="#000000">
                <v:path arrowok="t"/>
              </v:shape>
            </v:group>
            <v:group style="position:absolute;left:1265;top:1640;width:2;height:12798" coordorigin="1265,1640" coordsize="2,12798">
              <v:shape style="position:absolute;left:1265;top:1640;width:2;height:12798" coordorigin="1265,1640" coordsize="0,12798" path="m1265,1640l1265,14438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79"/>
        <w:ind w:left="68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(A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Fo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w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ar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nve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te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po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w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ci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diagr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m.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6"/>
        <w:ind w:left="682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(B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Gate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ulse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of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MOSFET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45"/>
        <w:ind w:left="682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(C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0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ol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age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across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tr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nsformer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primary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win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ing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43"/>
        <w:ind w:left="682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(D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urrent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thro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gh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9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and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45"/>
        <w:ind w:left="682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(E)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0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ol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age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across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MOSFET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45"/>
        <w:ind w:left="682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63pt;margin-top:41.883911pt;width:468pt;height:.1pt;mso-position-horizontal-relative:page;mso-position-vertical-relative:paragraph;z-index:-10593" coordorigin="1260,838" coordsize="9360,2">
            <v:shape style="position:absolute;left:1260;top:838;width:9360;height:2" coordorigin="1260,838" coordsize="9360,0" path="m1260,838l10620,838e" filled="f" stroked="t" strokeweight="1.120pt" strokecolor="#000000">
              <v:path arrowok="t"/>
            </v:shape>
            <w10:wrap type="none"/>
          </v:group>
        </w:pic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(F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Out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ut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Inductor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current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pgSz w:w="12240" w:h="15840"/>
          <w:pgMar w:header="477" w:footer="569" w:top="1060" w:bottom="940" w:left="1480" w:right="1120"/>
        </w:sectPr>
      </w:pPr>
    </w:p>
    <w:p>
      <w:pPr>
        <w:pStyle w:val="BodyText"/>
        <w:spacing w:line="254" w:lineRule="auto" w:before="79"/>
        <w:ind w:right="0"/>
        <w:jc w:val="both"/>
        <w:rPr>
          <w:sz w:val="14"/>
          <w:szCs w:val="14"/>
        </w:rPr>
      </w:pPr>
      <w:r>
        <w:rPr/>
        <w:pict>
          <v:group style="position:absolute;margin-left:81pt;margin-top:-10.018106pt;width:468pt;height:.1pt;mso-position-horizontal-relative:page;mso-position-vertical-relative:paragraph;z-index:-10584" coordorigin="1620,-200" coordsize="9360,2">
            <v:shape style="position:absolute;left:1620;top:-200;width:9360;height:2" coordorigin="1620,-200" coordsize="9360,0" path="m1620,-200l10980,-200e" filled="f" stroked="t" strokeweight="1.120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1"/>
          <w:w w:val="100"/>
        </w:rPr>
        <w:t>D</w:t>
      </w:r>
      <w:r>
        <w:rPr>
          <w:b w:val="0"/>
          <w:bCs w:val="0"/>
          <w:spacing w:val="-1"/>
          <w:w w:val="100"/>
          <w:sz w:val="14"/>
          <w:szCs w:val="14"/>
        </w:rPr>
        <w:t>2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lle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freew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eel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letes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28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peri</w:t>
      </w:r>
      <w:r>
        <w:rPr>
          <w:b w:val="0"/>
          <w:bCs w:val="0"/>
          <w:spacing w:val="0"/>
          <w:w w:val="100"/>
        </w:rPr>
        <w:t>od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(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-4"/>
          <w:w w:val="100"/>
          <w:sz w:val="14"/>
          <w:szCs w:val="14"/>
        </w:rPr>
        <w:t>F</w:t>
      </w:r>
      <w:r>
        <w:rPr>
          <w:b w:val="0"/>
          <w:bCs w:val="0"/>
          <w:spacing w:val="0"/>
          <w:w w:val="100"/>
          <w:sz w:val="14"/>
          <w:szCs w:val="14"/>
        </w:rPr>
        <w:t>F</w:t>
      </w:r>
      <w:r>
        <w:rPr>
          <w:b w:val="0"/>
          <w:bCs w:val="0"/>
          <w:spacing w:val="-1"/>
          <w:w w:val="100"/>
        </w:rPr>
        <w:t>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Du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-3"/>
          <w:w w:val="100"/>
          <w:sz w:val="14"/>
          <w:szCs w:val="14"/>
        </w:rPr>
        <w:t>F</w:t>
      </w:r>
      <w:r>
        <w:rPr>
          <w:b w:val="0"/>
          <w:bCs w:val="0"/>
          <w:spacing w:val="0"/>
          <w:w w:val="100"/>
          <w:sz w:val="14"/>
          <w:szCs w:val="14"/>
        </w:rPr>
        <w:t>F</w:t>
      </w:r>
      <w:r>
        <w:rPr>
          <w:b w:val="0"/>
          <w:bCs w:val="0"/>
          <w:spacing w:val="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peri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0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UT</w:t>
      </w:r>
      <w:r>
        <w:rPr>
          <w:b w:val="0"/>
          <w:bCs w:val="0"/>
          <w:spacing w:val="0"/>
          <w:w w:val="100"/>
          <w:sz w:val="14"/>
          <w:szCs w:val="14"/>
        </w:rPr>
      </w:r>
    </w:p>
    <w:p>
      <w:pPr>
        <w:pStyle w:val="Heading3"/>
        <w:spacing w:line="250" w:lineRule="auto" w:before="74"/>
        <w:ind w:left="1724" w:right="566" w:hanging="1584"/>
        <w:jc w:val="left"/>
        <w:rPr>
          <w:b w:val="0"/>
          <w:bCs w:val="0"/>
          <w:sz w:val="16"/>
          <w:szCs w:val="16"/>
        </w:rPr>
      </w:pPr>
      <w:r>
        <w:rPr>
          <w:spacing w:val="0"/>
          <w:w w:val="100"/>
        </w:rPr>
        <w:br w:type="column"/>
      </w:r>
      <w:bookmarkStart w:name="EQUATION 10: Maximum Duty Cycle and Vds" w:id="34"/>
      <w:bookmarkEnd w:id="34"/>
      <w:r>
        <w:rPr>
          <w:spacing w:val="0"/>
          <w:w w:val="100"/>
        </w:rPr>
      </w:r>
      <w:bookmarkStart w:name="_bookmark14" w:id="35"/>
      <w:bookmarkEnd w:id="35"/>
      <w:r>
        <w:rPr>
          <w:spacing w:val="0"/>
          <w:w w:val="100"/>
        </w:rPr>
      </w:r>
      <w:r>
        <w:rPr>
          <w:spacing w:val="0"/>
          <w:w w:val="100"/>
        </w:rPr>
        <w:t>EQU</w:t>
      </w:r>
      <w:r>
        <w:rPr>
          <w:spacing w:val="-16"/>
          <w:w w:val="100"/>
        </w:rPr>
        <w:t>A</w:t>
      </w:r>
      <w:r>
        <w:rPr>
          <w:spacing w:val="0"/>
          <w:w w:val="100"/>
        </w:rPr>
        <w:t>TION</w:t>
      </w:r>
      <w:r>
        <w:rPr>
          <w:spacing w:val="-6"/>
          <w:w w:val="100"/>
        </w:rPr>
        <w:t> </w:t>
      </w:r>
      <w:r>
        <w:rPr>
          <w:spacing w:val="0"/>
          <w:w w:val="100"/>
        </w:rPr>
        <w:t>10:</w:t>
      </w:r>
      <w:r>
        <w:rPr>
          <w:spacing w:val="0"/>
          <w:w w:val="100"/>
        </w:rPr>
        <w:t>  </w:t>
      </w:r>
      <w:r>
        <w:rPr>
          <w:spacing w:val="14"/>
          <w:w w:val="100"/>
        </w:rPr>
        <w:t> </w:t>
      </w:r>
      <w:r>
        <w:rPr>
          <w:spacing w:val="0"/>
          <w:w w:val="100"/>
        </w:rPr>
        <w:t>MAXIM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M</w:t>
      </w:r>
      <w:r>
        <w:rPr>
          <w:spacing w:val="-5"/>
          <w:w w:val="100"/>
        </w:rPr>
        <w:t> </w:t>
      </w:r>
      <w:r>
        <w:rPr>
          <w:spacing w:val="0"/>
          <w:w w:val="100"/>
        </w:rPr>
        <w:t>DUTY</w:t>
      </w:r>
      <w:r>
        <w:rPr>
          <w:spacing w:val="-6"/>
          <w:w w:val="100"/>
        </w:rPr>
        <w:t> </w:t>
      </w:r>
      <w:r>
        <w:rPr>
          <w:spacing w:val="1"/>
          <w:w w:val="100"/>
        </w:rPr>
        <w:t>C</w:t>
      </w:r>
      <w:r>
        <w:rPr>
          <w:spacing w:val="0"/>
          <w:w w:val="100"/>
        </w:rPr>
        <w:t>YCLE</w:t>
      </w:r>
      <w:r>
        <w:rPr>
          <w:spacing w:val="0"/>
          <w:w w:val="99"/>
        </w:rPr>
        <w:t> </w:t>
      </w:r>
      <w:r>
        <w:rPr>
          <w:spacing w:val="0"/>
          <w:w w:val="100"/>
        </w:rPr>
        <w:t>A</w:t>
      </w:r>
      <w:r>
        <w:rPr>
          <w:spacing w:val="1"/>
          <w:w w:val="100"/>
        </w:rPr>
        <w:t>N</w:t>
      </w:r>
      <w:r>
        <w:rPr>
          <w:spacing w:val="0"/>
          <w:w w:val="100"/>
        </w:rPr>
        <w:t>D</w:t>
      </w:r>
      <w:r>
        <w:rPr>
          <w:spacing w:val="-9"/>
          <w:w w:val="100"/>
        </w:rPr>
        <w:t> </w:t>
      </w:r>
      <w:r>
        <w:rPr>
          <w:spacing w:val="0"/>
          <w:w w:val="100"/>
        </w:rPr>
        <w:t>V</w:t>
      </w:r>
      <w:r>
        <w:rPr>
          <w:spacing w:val="1"/>
          <w:w w:val="100"/>
          <w:sz w:val="16"/>
          <w:szCs w:val="16"/>
        </w:rPr>
        <w:t>DS</w:t>
      </w:r>
      <w:r>
        <w:rPr>
          <w:b w:val="0"/>
          <w:bCs w:val="0"/>
          <w:spacing w:val="0"/>
          <w:w w:val="100"/>
          <w:sz w:val="16"/>
          <w:szCs w:val="16"/>
        </w:rPr>
      </w:r>
    </w:p>
    <w:p>
      <w:pPr>
        <w:spacing w:line="113" w:lineRule="exact" w:before="95"/>
        <w:ind w:left="254" w:right="0" w:firstLine="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110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10"/>
          <w:position w:val="6"/>
          <w:sz w:val="18"/>
          <w:szCs w:val="18"/>
        </w:rPr>
        <w:t>⎛</w:t>
      </w:r>
      <w:r>
        <w:rPr>
          <w:rFonts w:ascii="Segoe UI Symbol" w:hAnsi="Segoe UI Symbol" w:cs="Segoe UI Symbol" w:eastAsia="Segoe UI Symbol"/>
          <w:b w:val="0"/>
          <w:bCs w:val="0"/>
          <w:spacing w:val="-41"/>
          <w:w w:val="110"/>
          <w:position w:val="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10"/>
          <w:position w:val="1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-4"/>
          <w:w w:val="110"/>
          <w:position w:val="9"/>
          <w:sz w:val="14"/>
          <w:szCs w:val="14"/>
        </w:rPr>
        <w:t>R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10"/>
          <w:position w:val="6"/>
          <w:sz w:val="18"/>
          <w:szCs w:val="18"/>
        </w:rPr>
        <w:t>⎞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2"/>
          <w:w w:val="110"/>
          <w:position w:val="6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10"/>
          <w:position w:val="0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16"/>
          <w:w w:val="11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10"/>
          <w:position w:val="0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spacing w:after="0" w:line="113" w:lineRule="exact"/>
        <w:jc w:val="center"/>
        <w:rPr>
          <w:rFonts w:ascii="Times New Roman" w:hAnsi="Times New Roman" w:cs="Times New Roman" w:eastAsia="Times New Roman"/>
          <w:sz w:val="18"/>
          <w:szCs w:val="18"/>
        </w:rPr>
        <w:sectPr>
          <w:type w:val="continuous"/>
          <w:pgSz w:w="12240" w:h="15840"/>
          <w:pgMar w:top="1320" w:bottom="760" w:left="1480" w:right="1120"/>
          <w:cols w:num="2" w:equalWidth="0">
            <w:col w:w="4461" w:space="579"/>
            <w:col w:w="4600"/>
          </w:cols>
        </w:sectPr>
      </w:pPr>
    </w:p>
    <w:p>
      <w:pPr>
        <w:pStyle w:val="BodyText"/>
        <w:spacing w:line="184" w:lineRule="exact"/>
        <w:ind w:right="0"/>
        <w:jc w:val="left"/>
      </w:pP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ppl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vers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irect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on.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before="12"/>
        <w:ind w:right="0"/>
        <w:jc w:val="left"/>
      </w:pP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ntinu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oper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la-</w:t>
      </w:r>
      <w:r>
        <w:rPr>
          <w:b w:val="0"/>
          <w:bCs w:val="0"/>
          <w:spacing w:val="0"/>
          <w:w w:val="100"/>
        </w:rPr>
      </w:r>
    </w:p>
    <w:p>
      <w:pPr>
        <w:spacing w:before="10"/>
        <w:ind w:left="140" w:right="0" w:firstLine="0"/>
        <w:jc w:val="left"/>
        <w:rPr>
          <w:rFonts w:ascii="Segoe UI Symbol" w:hAnsi="Segoe UI Symbol" w:cs="Segoe UI Symbol" w:eastAsia="Segoe UI Symbol"/>
          <w:sz w:val="18"/>
          <w:szCs w:val="18"/>
        </w:rPr>
      </w:pPr>
      <w:r>
        <w:rPr>
          <w:spacing w:val="0"/>
          <w:w w:val="100"/>
        </w:rPr>
        <w:br w:type="column"/>
      </w:r>
      <w:r>
        <w:rPr>
          <w:rFonts w:ascii="Segoe UI Symbol" w:hAnsi="Segoe UI Symbol" w:cs="Segoe UI Symbol" w:eastAsia="Segoe UI Symbol"/>
          <w:b w:val="0"/>
          <w:bCs w:val="0"/>
          <w:spacing w:val="10"/>
          <w:w w:val="100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  <w:t>–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-5"/>
          <w:sz w:val="14"/>
          <w:szCs w:val="14"/>
        </w:rPr>
        <w:t>MA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X</w:t>
      </w:r>
      <w:r>
        <w:rPr>
          <w:rFonts w:ascii="Times New Roman" w:hAnsi="Times New Roman" w:cs="Times New Roman" w:eastAsia="Times New Roman"/>
          <w:b w:val="0"/>
          <w:bCs w:val="0"/>
          <w:i/>
          <w:spacing w:val="-20"/>
          <w:w w:val="100"/>
          <w:position w:val="-5"/>
          <w:sz w:val="14"/>
          <w:szCs w:val="14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  <w:t>)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pStyle w:val="BodyText"/>
        <w:spacing w:line="279" w:lineRule="exact" w:before="23"/>
        <w:ind w:left="0" w:right="66"/>
        <w:jc w:val="right"/>
        <w:rPr>
          <w:rFonts w:ascii="Times New Roman" w:hAnsi="Times New Roman" w:cs="Times New Roman" w:eastAsia="Times New Roman"/>
        </w:rPr>
      </w:pPr>
      <w:r>
        <w:rPr>
          <w:spacing w:val="0"/>
          <w:w w:val="105"/>
        </w:rPr>
        <w:br w:type="column"/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5"/>
          <w:position w:val="-9"/>
        </w:rPr>
        <w:t>⎝</w:t>
      </w:r>
      <w:r>
        <w:rPr>
          <w:rFonts w:ascii="Segoe UI Symbol" w:hAnsi="Segoe UI Symbol" w:cs="Segoe UI Symbol" w:eastAsia="Segoe UI Symbol"/>
          <w:b w:val="0"/>
          <w:bCs w:val="0"/>
          <w:spacing w:val="-33"/>
          <w:w w:val="105"/>
          <w:position w:val="-9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5"/>
          <w:position w:val="0"/>
        </w:rPr>
        <w:t>----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5"/>
          <w:position w:val="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position w:val="0"/>
        </w:rPr>
        <w:t>-</w:t>
      </w:r>
    </w:p>
    <w:p>
      <w:pPr>
        <w:spacing w:line="108" w:lineRule="exact"/>
        <w:ind w:left="0" w:right="66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95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14"/>
          <w:szCs w:val="14"/>
        </w:rPr>
      </w:r>
    </w:p>
    <w:p>
      <w:pPr>
        <w:spacing w:line="130" w:lineRule="exact" w:before="2"/>
        <w:rPr>
          <w:sz w:val="13"/>
          <w:szCs w:val="13"/>
        </w:rPr>
      </w:pPr>
      <w:r>
        <w:rPr/>
        <w:br w:type="column"/>
      </w:r>
      <w:r>
        <w:rPr>
          <w:sz w:val="13"/>
          <w:szCs w:val="13"/>
        </w:rPr>
      </w:r>
    </w:p>
    <w:p>
      <w:pPr>
        <w:ind w:left="140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shape style="position:absolute;margin-left:440.220001pt;margin-top:.76916pt;width:13.9581pt;height:10.523948pt;mso-position-horizontal-relative:page;mso-position-vertical-relative:paragraph;z-index:-10579" type="#_x0000_t202" filled="f" stroked="f">
            <v:textbox inset="0,0,0,0">
              <w:txbxContent>
                <w:p>
                  <w:pPr>
                    <w:spacing w:line="210" w:lineRule="exact"/>
                    <w:ind w:left="0" w:right="0" w:firstLine="0"/>
                    <w:jc w:val="left"/>
                    <w:rPr>
                      <w:rFonts w:ascii="Segoe UI Symbol" w:hAnsi="Segoe UI Symbol" w:cs="Segoe UI Symbol" w:eastAsia="Segoe UI Symbol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0"/>
                      <w:w w:val="110"/>
                      <w:position w:val="-2"/>
                      <w:sz w:val="18"/>
                      <w:szCs w:val="18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36"/>
                      <w:w w:val="110"/>
                      <w:position w:val="-2"/>
                      <w:sz w:val="18"/>
                      <w:szCs w:val="18"/>
                    </w:rPr>
                    <w:t> </w:t>
                  </w:r>
                  <w:r>
                    <w:rPr>
                      <w:rFonts w:ascii="Segoe UI Symbol" w:hAnsi="Segoe UI Symbol" w:cs="Segoe UI Symbol" w:eastAsia="Segoe UI Symbol"/>
                      <w:b w:val="0"/>
                      <w:bCs w:val="0"/>
                      <w:i w:val="0"/>
                      <w:spacing w:val="0"/>
                      <w:w w:val="110"/>
                      <w:position w:val="0"/>
                      <w:sz w:val="18"/>
                      <w:szCs w:val="18"/>
                    </w:rPr>
                    <w:t>⎠</w:t>
                  </w:r>
                  <w:r>
                    <w:rPr>
                      <w:rFonts w:ascii="Segoe UI Symbol" w:hAnsi="Segoe UI Symbol" w:cs="Segoe UI Symbol" w:eastAsia="Segoe UI Symbol"/>
                      <w:b w:val="0"/>
                      <w:bCs w:val="0"/>
                      <w:i w:val="0"/>
                      <w:spacing w:val="0"/>
                      <w:w w:val="100"/>
                      <w:position w:val="0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sz w:val="14"/>
          <w:szCs w:val="14"/>
        </w:rPr>
        <w:t>MAX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14"/>
          <w:szCs w:val="1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2240" w:h="15840"/>
          <w:pgMar w:top="1320" w:bottom="760" w:left="1480" w:right="1120"/>
          <w:cols w:num="4" w:equalWidth="0">
            <w:col w:w="4459" w:space="1499"/>
            <w:col w:w="1001" w:space="140"/>
            <w:col w:w="505" w:space="149"/>
            <w:col w:w="1887"/>
          </w:cols>
        </w:sectPr>
      </w:pPr>
    </w:p>
    <w:p>
      <w:pPr>
        <w:pStyle w:val="BodyText"/>
        <w:spacing w:before="6"/>
        <w:ind w:right="0"/>
        <w:jc w:val="left"/>
      </w:pPr>
      <w:r>
        <w:rPr/>
        <w:pict>
          <v:shape style="position:absolute;margin-left:456.119995pt;margin-top:11.219509pt;width:6.00293pt;height:9pt;mso-position-horizontal-relative:page;mso-position-vertical-relative:paragraph;z-index:-10573" type="#_x0000_t202" filled="f" stroked="f">
            <v:textbox inset="0,0,0,0">
              <w:txbxContent>
                <w:p>
                  <w:pPr>
                    <w:spacing w:line="180" w:lineRule="exact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0"/>
                      <w:w w:val="100"/>
                      <w:sz w:val="18"/>
                      <w:szCs w:val="18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0"/>
                      <w:w w:val="100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betwe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tabs>
          <w:tab w:pos="675" w:val="left" w:leader="none"/>
          <w:tab w:pos="1697" w:val="right" w:leader="hyphen"/>
        </w:tabs>
        <w:spacing w:line="204" w:lineRule="exact" w:before="11"/>
        <w:ind w:right="0"/>
        <w:jc w:val="left"/>
        <w:rPr>
          <w:rFonts w:ascii="Times New Roman" w:hAnsi="Times New Roman" w:cs="Times New Roman" w:eastAsia="Times New Roman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ab/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70"/>
          <w:w w:val="100"/>
          <w:position w:val="9"/>
        </w:rPr>
        <w:t>1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0"/>
          <w:w w:val="100"/>
          <w:position w:val="0"/>
        </w:rPr>
        <w:t>----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2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0"/>
          <w:w w:val="100"/>
          <w:position w:val="0"/>
        </w:rPr>
        <w:t>-------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41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</w:rPr>
        <w:t>-</w:t>
      </w:r>
    </w:p>
    <w:p>
      <w:pPr>
        <w:spacing w:after="0" w:line="204" w:lineRule="exact"/>
        <w:jc w:val="left"/>
        <w:rPr>
          <w:rFonts w:ascii="Times New Roman" w:hAnsi="Times New Roman" w:cs="Times New Roman" w:eastAsia="Times New Roman"/>
        </w:rPr>
        <w:sectPr>
          <w:type w:val="continuous"/>
          <w:pgSz w:w="12240" w:h="15840"/>
          <w:pgMar w:top="1320" w:bottom="760" w:left="1480" w:right="1120"/>
          <w:cols w:num="2" w:equalWidth="0">
            <w:col w:w="4458" w:space="1866"/>
            <w:col w:w="3316"/>
          </w:cols>
        </w:sectPr>
      </w:pPr>
    </w:p>
    <w:p>
      <w:pPr>
        <w:pStyle w:val="BodyText"/>
        <w:spacing w:before="11"/>
        <w:ind w:right="0"/>
        <w:jc w:val="left"/>
      </w:pPr>
      <w:r>
        <w:rPr>
          <w:b w:val="0"/>
          <w:bCs w:val="0"/>
          <w:spacing w:val="-1"/>
          <w:w w:val="100"/>
        </w:rPr>
        <w:t>giv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-1"/>
          <w:w w:val="100"/>
        </w:rPr>
        <w:t> </w:t>
      </w:r>
      <w:hyperlink w:history="true" w:anchor="_bookmark15">
        <w:r>
          <w:rPr>
            <w:b w:val="0"/>
            <w:bCs w:val="0"/>
            <w:spacing w:val="-1"/>
            <w:w w:val="100"/>
          </w:rPr>
        </w:r>
        <w:r>
          <w:rPr>
            <w:b w:val="0"/>
            <w:bCs w:val="0"/>
            <w:spacing w:val="-1"/>
            <w:w w:val="100"/>
          </w:rPr>
          <w:t>Eq</w:t>
        </w:r>
        <w:r>
          <w:rPr>
            <w:b w:val="0"/>
            <w:bCs w:val="0"/>
            <w:spacing w:val="0"/>
            <w:w w:val="100"/>
          </w:rPr>
          <w:t>u</w:t>
        </w:r>
        <w:r>
          <w:rPr>
            <w:b w:val="0"/>
            <w:bCs w:val="0"/>
            <w:spacing w:val="-1"/>
            <w:w w:val="100"/>
          </w:rPr>
          <w:t>atio</w:t>
        </w:r>
        <w:r>
          <w:rPr>
            <w:b w:val="0"/>
            <w:bCs w:val="0"/>
            <w:spacing w:val="0"/>
            <w:w w:val="100"/>
          </w:rPr>
          <w:t>n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8</w:t>
        </w:r>
      </w:hyperlink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wher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dut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cycl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Heading3"/>
        <w:tabs>
          <w:tab w:pos="1722" w:val="left" w:leader="none"/>
        </w:tabs>
        <w:spacing w:line="186" w:lineRule="exact" w:before="247"/>
        <w:ind w:right="0"/>
        <w:jc w:val="left"/>
        <w:rPr>
          <w:b w:val="0"/>
          <w:bCs w:val="0"/>
        </w:rPr>
      </w:pPr>
      <w:bookmarkStart w:name="EQUATION 8: Forward Converter Vout/Vin R" w:id="36"/>
      <w:bookmarkEnd w:id="36"/>
      <w:r>
        <w:rPr/>
      </w:r>
      <w:bookmarkStart w:name="_bookmark15" w:id="37"/>
      <w:bookmarkEnd w:id="37"/>
      <w:r>
        <w:rPr/>
      </w:r>
      <w:r>
        <w:rPr>
          <w:spacing w:val="0"/>
          <w:w w:val="100"/>
        </w:rPr>
        <w:t>EQU</w:t>
      </w:r>
      <w:r>
        <w:rPr>
          <w:spacing w:val="-16"/>
          <w:w w:val="100"/>
        </w:rPr>
        <w:t>A</w:t>
      </w:r>
      <w:r>
        <w:rPr>
          <w:spacing w:val="0"/>
          <w:w w:val="100"/>
        </w:rPr>
        <w:t>TION</w:t>
      </w:r>
      <w:r>
        <w:rPr>
          <w:spacing w:val="-1"/>
          <w:w w:val="100"/>
        </w:rPr>
        <w:t> </w:t>
      </w:r>
      <w:r>
        <w:rPr>
          <w:spacing w:val="0"/>
          <w:w w:val="100"/>
        </w:rPr>
        <w:t>8:</w:t>
      </w:r>
      <w:r>
        <w:rPr>
          <w:spacing w:val="0"/>
          <w:w w:val="100"/>
        </w:rPr>
        <w:tab/>
      </w:r>
      <w:r>
        <w:rPr>
          <w:spacing w:val="0"/>
          <w:w w:val="100"/>
        </w:rPr>
        <w:t>FO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WARD</w:t>
      </w:r>
      <w:r>
        <w:rPr>
          <w:spacing w:val="-23"/>
          <w:w w:val="100"/>
        </w:rPr>
        <w:t> </w:t>
      </w:r>
      <w:r>
        <w:rPr>
          <w:spacing w:val="0"/>
          <w:w w:val="100"/>
        </w:rPr>
        <w:t>CONVE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TER</w:t>
      </w:r>
      <w:r>
        <w:rPr>
          <w:b w:val="0"/>
          <w:bCs w:val="0"/>
          <w:spacing w:val="0"/>
          <w:w w:val="100"/>
        </w:rPr>
      </w:r>
    </w:p>
    <w:p>
      <w:pPr>
        <w:spacing w:line="142" w:lineRule="exact"/>
        <w:ind w:left="140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spacing w:val="0"/>
          <w:w w:val="95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95"/>
          <w:sz w:val="14"/>
          <w:szCs w:val="14"/>
        </w:rPr>
        <w:t>MAX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14"/>
          <w:szCs w:val="14"/>
        </w:rPr>
      </w:r>
    </w:p>
    <w:p>
      <w:pPr>
        <w:pStyle w:val="BodyText"/>
        <w:tabs>
          <w:tab w:pos="447" w:val="left" w:leader="none"/>
        </w:tabs>
        <w:spacing w:line="241" w:lineRule="exact" w:before="47"/>
        <w:ind w:left="0" w:right="149"/>
        <w:jc w:val="right"/>
        <w:rPr>
          <w:rFonts w:ascii="Times New Roman" w:hAnsi="Times New Roman" w:cs="Times New Roman" w:eastAsia="Times New Roman"/>
        </w:rPr>
      </w:pPr>
      <w:r>
        <w:rPr>
          <w:spacing w:val="0"/>
          <w:w w:val="115"/>
        </w:rPr>
        <w:br w:type="column"/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15"/>
          <w:position w:val="5"/>
        </w:rPr>
        <w:t>⎛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15"/>
          <w:position w:val="5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  <w:position w:val="0"/>
        </w:rPr>
        <w:t>----</w:t>
      </w:r>
      <w:r>
        <w:rPr>
          <w:rFonts w:ascii="Times New Roman" w:hAnsi="Times New Roman" w:cs="Times New Roman" w:eastAsia="Times New Roman"/>
          <w:b w:val="0"/>
          <w:bCs w:val="0"/>
          <w:spacing w:val="-28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</w:rPr>
        <w:t>-</w:t>
      </w:r>
    </w:p>
    <w:p>
      <w:pPr>
        <w:pStyle w:val="BodyText"/>
        <w:spacing w:line="115" w:lineRule="exact"/>
        <w:ind w:right="0"/>
        <w:jc w:val="left"/>
        <w:rPr>
          <w:rFonts w:ascii="Segoe UI Symbol" w:hAnsi="Segoe UI Symbol" w:cs="Segoe UI Symbol" w:eastAsia="Segoe UI Symbol"/>
        </w:rPr>
      </w:pPr>
      <w:r>
        <w:rPr/>
        <w:pict>
          <v:shape style="position:absolute;margin-left:437.820313pt;margin-top:-6.442705pt;width:4.5pt;height:9pt;mso-position-horizontal-relative:page;mso-position-vertical-relative:paragraph;z-index:-10578" type="#_x0000_t202" filled="f" stroked="f">
            <v:textbox inset="0,0,0,0">
              <w:txbxContent>
                <w:p>
                  <w:pPr>
                    <w:pStyle w:val="BodyText"/>
                    <w:spacing w:line="180" w:lineRule="exact"/>
                    <w:ind w:left="0" w:right="0"/>
                    <w:jc w:val="left"/>
                    <w:rPr>
                      <w:rFonts w:ascii="Times New Roman" w:hAnsi="Times New Roman" w:cs="Times New Roman" w:eastAsia="Times New Roman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spacing w:val="0"/>
                      <w:w w:val="10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6.119995pt;margin-top:-2.086453pt;width:18.0981pt;height:10.524048pt;mso-position-horizontal-relative:page;mso-position-vertical-relative:paragraph;z-index:-10577" type="#_x0000_t202" filled="f" stroked="f">
            <v:textbox inset="0,0,0,0">
              <w:txbxContent>
                <w:p>
                  <w:pPr>
                    <w:spacing w:line="210" w:lineRule="exact"/>
                    <w:ind w:left="0" w:right="0" w:firstLine="0"/>
                    <w:jc w:val="left"/>
                    <w:rPr>
                      <w:rFonts w:ascii="Segoe UI Symbol" w:hAnsi="Segoe UI Symbol" w:cs="Segoe UI Symbol" w:eastAsia="Segoe UI Symbol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0"/>
                      <w:w w:val="115"/>
                      <w:position w:val="-2"/>
                      <w:sz w:val="18"/>
                      <w:szCs w:val="18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35"/>
                      <w:w w:val="115"/>
                      <w:position w:val="-2"/>
                      <w:sz w:val="18"/>
                      <w:szCs w:val="18"/>
                    </w:rPr>
                    <w:t> </w:t>
                  </w:r>
                  <w:r>
                    <w:rPr>
                      <w:rFonts w:ascii="Segoe UI Symbol" w:hAnsi="Segoe UI Symbol" w:cs="Segoe UI Symbol" w:eastAsia="Segoe UI Symbol"/>
                      <w:b w:val="0"/>
                      <w:bCs w:val="0"/>
                      <w:i w:val="0"/>
                      <w:spacing w:val="10"/>
                      <w:w w:val="115"/>
                      <w:position w:val="0"/>
                      <w:sz w:val="18"/>
                      <w:szCs w:val="18"/>
                    </w:rPr>
                    <w:t>⎠</w:t>
                  </w:r>
                  <w:r>
                    <w:rPr>
                      <w:rFonts w:ascii="Segoe UI Symbol" w:hAnsi="Segoe UI Symbol" w:cs="Segoe UI Symbol" w:eastAsia="Segoe UI Symbol"/>
                      <w:b w:val="0"/>
                      <w:bCs w:val="0"/>
                      <w:i w:val="0"/>
                      <w:spacing w:val="0"/>
                      <w:w w:val="115"/>
                      <w:position w:val="0"/>
                      <w:sz w:val="18"/>
                      <w:szCs w:val="18"/>
                    </w:rPr>
                    <w:t>⎠</w:t>
                  </w:r>
                  <w:r>
                    <w:rPr>
                      <w:rFonts w:ascii="Segoe UI Symbol" w:hAnsi="Segoe UI Symbol" w:cs="Segoe UI Symbol" w:eastAsia="Segoe UI Symbol"/>
                      <w:b w:val="0"/>
                      <w:bCs w:val="0"/>
                      <w:i w:val="0"/>
                      <w:spacing w:val="0"/>
                      <w:w w:val="100"/>
                      <w:position w:val="0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4.540588pt;margin-top:-9.766152pt;width:29.6775pt;height:12.323448pt;mso-position-horizontal-relative:page;mso-position-vertical-relative:paragraph;z-index:-10576" type="#_x0000_t202" filled="f" stroked="f">
            <v:textbox inset="0,0,0,0">
              <w:txbxContent>
                <w:p>
                  <w:pPr>
                    <w:pStyle w:val="BodyText"/>
                    <w:spacing w:line="246" w:lineRule="exact"/>
                    <w:ind w:left="0" w:right="0"/>
                    <w:jc w:val="left"/>
                    <w:rPr>
                      <w:rFonts w:ascii="Segoe UI Symbol" w:hAnsi="Segoe UI Symbol" w:cs="Segoe UI Symbol" w:eastAsia="Segoe UI Symbol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spacing w:val="0"/>
                      <w:w w:val="115"/>
                      <w:position w:val="-5"/>
                    </w:rPr>
                    <w:t>+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spacing w:val="-10"/>
                      <w:w w:val="115"/>
                      <w:position w:val="-5"/>
                    </w:rPr>
                    <w:t> </w:t>
                  </w:r>
                  <w:r>
                    <w:rPr>
                      <w:rFonts w:ascii="Segoe UI Symbol" w:hAnsi="Segoe UI Symbol" w:cs="Segoe UI Symbol" w:eastAsia="Segoe UI Symbol"/>
                      <w:b w:val="0"/>
                      <w:bCs w:val="0"/>
                      <w:spacing w:val="0"/>
                      <w:w w:val="115"/>
                      <w:position w:val="0"/>
                    </w:rPr>
                    <w:t>⎛</w:t>
                  </w:r>
                  <w:r>
                    <w:rPr>
                      <w:rFonts w:ascii="Segoe UI Symbol" w:hAnsi="Segoe UI Symbol" w:cs="Segoe UI Symbol" w:eastAsia="Segoe UI Symbol"/>
                      <w:b w:val="0"/>
                      <w:bCs w:val="0"/>
                      <w:spacing w:val="0"/>
                      <w:w w:val="115"/>
                      <w:position w:val="0"/>
                    </w:rPr>
                    <w:t> </w:t>
                  </w:r>
                  <w:r>
                    <w:rPr>
                      <w:rFonts w:ascii="Segoe UI Symbol" w:hAnsi="Segoe UI Symbol" w:cs="Segoe UI Symbol" w:eastAsia="Segoe UI Symbol"/>
                      <w:b w:val="0"/>
                      <w:bCs w:val="0"/>
                      <w:spacing w:val="24"/>
                      <w:w w:val="115"/>
                      <w:position w:val="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-2"/>
                      <w:w w:val="115"/>
                      <w:position w:val="3"/>
                      <w:sz w:val="14"/>
                      <w:szCs w:val="14"/>
                    </w:rPr>
                    <w:t>R</w:t>
                  </w:r>
                  <w:r>
                    <w:rPr>
                      <w:rFonts w:ascii="Segoe UI Symbol" w:hAnsi="Segoe UI Symbol" w:cs="Segoe UI Symbol" w:eastAsia="Segoe UI Symbol"/>
                      <w:b w:val="0"/>
                      <w:bCs w:val="0"/>
                      <w:i w:val="0"/>
                      <w:spacing w:val="10"/>
                      <w:w w:val="115"/>
                      <w:position w:val="0"/>
                    </w:rPr>
                    <w:t>⎞</w:t>
                  </w:r>
                  <w:r>
                    <w:rPr>
                      <w:rFonts w:ascii="Segoe UI Symbol" w:hAnsi="Segoe UI Symbol" w:cs="Segoe UI Symbol" w:eastAsia="Segoe UI Symbol"/>
                      <w:b w:val="0"/>
                      <w:bCs w:val="0"/>
                      <w:i w:val="0"/>
                      <w:spacing w:val="0"/>
                      <w:w w:val="115"/>
                      <w:position w:val="0"/>
                    </w:rPr>
                    <w:t>⎞</w:t>
                  </w:r>
                  <w:r>
                    <w:rPr>
                      <w:rFonts w:ascii="Segoe UI Symbol" w:hAnsi="Segoe UI Symbol" w:cs="Segoe UI Symbol" w:eastAsia="Segoe UI Symbol"/>
                      <w:b w:val="0"/>
                      <w:bCs w:val="0"/>
                      <w:i w:val="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1.860291pt;margin-top:-2.086453pt;width:3.456pt;height:9pt;mso-position-horizontal-relative:page;mso-position-vertical-relative:paragraph;z-index:-10572" type="#_x0000_t202" filled="f" stroked="f">
            <v:textbox inset="0,0,0,0">
              <w:txbxContent>
                <w:p>
                  <w:pPr>
                    <w:pStyle w:val="BodyText"/>
                    <w:spacing w:line="180" w:lineRule="exact"/>
                    <w:ind w:left="0" w:right="0"/>
                    <w:jc w:val="left"/>
                    <w:rPr>
                      <w:rFonts w:ascii="Segoe UI Symbol" w:hAnsi="Segoe UI Symbol" w:cs="Segoe UI Symbol" w:eastAsia="Segoe UI Symbol"/>
                    </w:rPr>
                  </w:pPr>
                  <w:r>
                    <w:rPr>
                      <w:rFonts w:ascii="Segoe UI Symbol" w:hAnsi="Segoe UI Symbol" w:cs="Segoe UI Symbol" w:eastAsia="Segoe UI Symbol"/>
                      <w:b w:val="0"/>
                      <w:bCs w:val="0"/>
                      <w:spacing w:val="0"/>
                      <w:w w:val="125"/>
                    </w:rPr>
                    <w:t>⎝</w:t>
                  </w:r>
                  <w:r>
                    <w:rPr>
                      <w:rFonts w:ascii="Segoe UI Symbol" w:hAnsi="Segoe UI Symbol" w:cs="Segoe UI Symbol" w:eastAsia="Segoe UI Symbol"/>
                      <w:b w:val="0"/>
                      <w:bCs w:val="0"/>
                      <w:spacing w:val="0"/>
                      <w:w w:val="10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25"/>
        </w:rPr>
        <w:t>⎝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</w:rPr>
      </w:r>
    </w:p>
    <w:p>
      <w:pPr>
        <w:spacing w:line="106" w:lineRule="exact"/>
        <w:ind w:left="0" w:right="149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95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line="164" w:lineRule="exact"/>
        <w:ind w:left="39" w:right="0" w:firstLine="0"/>
        <w:jc w:val="left"/>
        <w:rPr>
          <w:rFonts w:ascii="Segoe UI Symbol" w:hAnsi="Segoe UI Symbol" w:cs="Segoe UI Symbol" w:eastAsia="Segoe UI Symbol"/>
          <w:sz w:val="18"/>
          <w:szCs w:val="18"/>
        </w:rPr>
      </w:pPr>
      <w:r>
        <w:rPr>
          <w:rFonts w:ascii="Segoe UI Symbol" w:hAnsi="Segoe UI Symbol" w:cs="Segoe UI Symbol" w:eastAsia="Segoe UI Symbol"/>
          <w:b w:val="0"/>
          <w:bCs w:val="0"/>
          <w:spacing w:val="0"/>
          <w:w w:val="110"/>
          <w:sz w:val="18"/>
          <w:szCs w:val="18"/>
        </w:rPr>
        <w:t>⎛</w:t>
      </w:r>
      <w:r>
        <w:rPr>
          <w:rFonts w:ascii="Segoe UI Symbol" w:hAnsi="Segoe UI Symbol" w:cs="Segoe UI Symbol" w:eastAsia="Segoe UI Symbol"/>
          <w:b w:val="0"/>
          <w:bCs w:val="0"/>
          <w:spacing w:val="-4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5"/>
          <w:w w:val="110"/>
          <w:position w:val="9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10"/>
          <w:position w:val="3"/>
          <w:sz w:val="14"/>
          <w:szCs w:val="14"/>
        </w:rPr>
        <w:t>P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10"/>
          <w:position w:val="0"/>
          <w:sz w:val="18"/>
          <w:szCs w:val="18"/>
        </w:rPr>
        <w:t>⎞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spacing w:after="0" w:line="164" w:lineRule="exact"/>
        <w:jc w:val="left"/>
        <w:rPr>
          <w:rFonts w:ascii="Segoe UI Symbol" w:hAnsi="Segoe UI Symbol" w:cs="Segoe UI Symbol" w:eastAsia="Segoe UI Symbol"/>
          <w:sz w:val="18"/>
          <w:szCs w:val="18"/>
        </w:rPr>
        <w:sectPr>
          <w:type w:val="continuous"/>
          <w:pgSz w:w="12240" w:h="15840"/>
          <w:pgMar w:top="1320" w:bottom="760" w:left="1480" w:right="1120"/>
          <w:cols w:num="4" w:equalWidth="0">
            <w:col w:w="4077" w:space="2384"/>
            <w:col w:w="460" w:space="134"/>
            <w:col w:w="950" w:space="40"/>
            <w:col w:w="1595"/>
          </w:cols>
        </w:sectPr>
      </w:pPr>
    </w:p>
    <w:p>
      <w:pPr>
        <w:pStyle w:val="BodyText"/>
        <w:tabs>
          <w:tab w:pos="503" w:val="left" w:leader="none"/>
          <w:tab w:pos="962" w:val="left" w:leader="none"/>
        </w:tabs>
        <w:spacing w:line="13" w:lineRule="exact"/>
        <w:ind w:left="0" w:right="0"/>
        <w:jc w:val="right"/>
        <w:rPr>
          <w:rFonts w:ascii="Segoe UI Symbol" w:hAnsi="Segoe UI Symbol" w:cs="Segoe UI Symbol" w:eastAsia="Segoe UI Symbol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</w:rPr>
        <w:t>=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</w:rPr>
        <w:t>+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</w:rPr>
        <w:tab/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5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</w:rPr>
      </w:r>
    </w:p>
    <w:p>
      <w:pPr>
        <w:pStyle w:val="BodyText"/>
        <w:spacing w:line="13" w:lineRule="exact"/>
        <w:ind w:left="90" w:right="0"/>
        <w:jc w:val="left"/>
        <w:rPr>
          <w:rFonts w:ascii="Times New Roman" w:hAnsi="Times New Roman" w:cs="Times New Roman" w:eastAsia="Times New Roman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  <w:t>---</w:t>
      </w:r>
      <w:r>
        <w:rPr>
          <w:rFonts w:ascii="Times New Roman" w:hAnsi="Times New Roman" w:cs="Times New Roman" w:eastAsia="Times New Roman"/>
          <w:b w:val="0"/>
          <w:bCs w:val="0"/>
          <w:spacing w:val="-28"/>
          <w:w w:val="10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-</w:t>
      </w:r>
    </w:p>
    <w:p>
      <w:pPr>
        <w:spacing w:after="0" w:line="13" w:lineRule="exact"/>
        <w:jc w:val="left"/>
        <w:rPr>
          <w:rFonts w:ascii="Times New Roman" w:hAnsi="Times New Roman" w:cs="Times New Roman" w:eastAsia="Times New Roman"/>
        </w:rPr>
        <w:sectPr>
          <w:type w:val="continuous"/>
          <w:pgSz w:w="12240" w:h="15840"/>
          <w:pgMar w:top="1320" w:bottom="760" w:left="1480" w:right="1120"/>
          <w:cols w:num="2" w:equalWidth="0">
            <w:col w:w="8040" w:space="40"/>
            <w:col w:w="1560"/>
          </w:cols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283" w:val="left" w:leader="none"/>
        </w:tabs>
        <w:spacing w:line="154" w:lineRule="exact"/>
        <w:ind w:left="788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Segoe UI Symbol" w:hAnsi="Segoe UI Symbol" w:cs="Segoe UI Symbol" w:eastAsia="Segoe UI Symbol"/>
          <w:b w:val="0"/>
          <w:bCs w:val="0"/>
          <w:spacing w:val="0"/>
          <w:w w:val="110"/>
          <w:sz w:val="18"/>
          <w:szCs w:val="18"/>
        </w:rPr>
        <w:t>⎛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10"/>
          <w:sz w:val="18"/>
          <w:szCs w:val="18"/>
        </w:rPr>
        <w:tab/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95"/>
          <w:position w:val="7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95"/>
          <w:position w:val="2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before="41"/>
        <w:ind w:left="203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/>
          <w:bCs/>
          <w:spacing w:val="-16"/>
          <w:w w:val="100"/>
          <w:sz w:val="20"/>
          <w:szCs w:val="20"/>
        </w:rPr>
        <w:t>V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U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/</w:t>
      </w:r>
      <w:r>
        <w:rPr>
          <w:rFonts w:ascii="Arial" w:hAnsi="Arial" w:cs="Arial" w:eastAsia="Arial"/>
          <w:b/>
          <w:bCs/>
          <w:spacing w:val="-5"/>
          <w:w w:val="100"/>
          <w:sz w:val="20"/>
          <w:szCs w:val="20"/>
        </w:rPr>
        <w:t>V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IN</w:t>
      </w:r>
      <w:r>
        <w:rPr>
          <w:rFonts w:ascii="Arial" w:hAnsi="Arial" w:cs="Arial" w:eastAsia="Arial"/>
          <w:b/>
          <w:bCs/>
          <w:spacing w:val="-11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RELATIONSHIP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line="180" w:lineRule="exact" w:before="9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110" w:lineRule="exact"/>
        <w:ind w:left="563" w:right="0"/>
        <w:jc w:val="left"/>
        <w:rPr>
          <w:rFonts w:ascii="Segoe UI Symbol" w:hAnsi="Segoe UI Symbol" w:cs="Segoe UI Symbol" w:eastAsia="Segoe UI Symbol"/>
        </w:rPr>
      </w:pPr>
      <w:r>
        <w:rPr>
          <w:rFonts w:ascii="Segoe UI Symbol" w:hAnsi="Segoe UI Symbol" w:cs="Segoe UI Symbol" w:eastAsia="Segoe UI Symbol"/>
          <w:b w:val="0"/>
          <w:bCs w:val="0"/>
          <w:spacing w:val="0"/>
          <w:w w:val="125"/>
        </w:rPr>
        <w:t>⎞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</w:rPr>
      </w:r>
    </w:p>
    <w:p>
      <w:pPr>
        <w:tabs>
          <w:tab w:pos="1367" w:val="left" w:leader="none"/>
        </w:tabs>
        <w:spacing w:line="233" w:lineRule="exact"/>
        <w:ind w:left="788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6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0"/>
          <w:sz w:val="14"/>
          <w:szCs w:val="14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ab/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6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position w:val="0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i/>
          <w:spacing w:val="12"/>
          <w:w w:val="100"/>
          <w:position w:val="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6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position w:val="0"/>
          <w:sz w:val="14"/>
          <w:szCs w:val="14"/>
        </w:rPr>
        <w:t>IN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before="40"/>
        <w:ind w:left="86" w:right="0" w:firstLine="0"/>
        <w:jc w:val="left"/>
        <w:rPr>
          <w:rFonts w:ascii="Segoe UI Symbol" w:hAnsi="Segoe UI Symbol" w:cs="Segoe UI Symbol" w:eastAsia="Segoe UI Symbol"/>
          <w:sz w:val="18"/>
          <w:szCs w:val="18"/>
        </w:rPr>
      </w:pPr>
      <w:r>
        <w:rPr>
          <w:spacing w:val="0"/>
          <w:w w:val="110"/>
        </w:rPr>
        <w:br w:type="column"/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10"/>
          <w:sz w:val="18"/>
          <w:szCs w:val="18"/>
        </w:rPr>
        <w:t>⎝</w:t>
      </w:r>
      <w:r>
        <w:rPr>
          <w:rFonts w:ascii="Segoe UI Symbol" w:hAnsi="Segoe UI Symbol" w:cs="Segoe UI Symbol" w:eastAsia="Segoe UI Symbol"/>
          <w:b w:val="0"/>
          <w:bCs w:val="0"/>
          <w:spacing w:val="-4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5"/>
          <w:w w:val="110"/>
          <w:position w:val="-2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10"/>
          <w:position w:val="-8"/>
          <w:sz w:val="14"/>
          <w:szCs w:val="14"/>
        </w:rPr>
        <w:t>R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10"/>
          <w:position w:val="0"/>
          <w:sz w:val="18"/>
          <w:szCs w:val="18"/>
        </w:rPr>
        <w:t>⎠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spacing w:after="0"/>
        <w:jc w:val="left"/>
        <w:rPr>
          <w:rFonts w:ascii="Segoe UI Symbol" w:hAnsi="Segoe UI Symbol" w:cs="Segoe UI Symbol" w:eastAsia="Segoe UI Symbol"/>
          <w:sz w:val="18"/>
          <w:szCs w:val="18"/>
        </w:rPr>
        <w:sectPr>
          <w:type w:val="continuous"/>
          <w:pgSz w:w="12240" w:h="15840"/>
          <w:pgMar w:top="1320" w:bottom="760" w:left="1480" w:right="1120"/>
          <w:cols w:num="4" w:equalWidth="0">
            <w:col w:w="1481" w:space="40"/>
            <w:col w:w="2548" w:space="1788"/>
            <w:col w:w="2102" w:space="40"/>
            <w:col w:w="1641"/>
          </w:cols>
        </w:sectPr>
      </w:pPr>
    </w:p>
    <w:p>
      <w:pPr>
        <w:spacing w:line="280" w:lineRule="exact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332.710022pt;margin-top:-103.004196pt;width:216.57998pt;height:98.919995pt;mso-position-horizontal-relative:page;mso-position-vertical-relative:paragraph;z-index:-10581" coordorigin="6654,-2060" coordsize="4332,1978">
            <v:group style="position:absolute;left:6665;top:-2049;width:4315;height:2" coordorigin="6665,-2049" coordsize="4315,2">
              <v:shape style="position:absolute;left:6665;top:-2049;width:4315;height:2" coordorigin="6665,-2049" coordsize="4315,0" path="m6665,-2049l10980,-2049e" filled="f" stroked="t" strokeweight=".579980pt" strokecolor="#000000">
                <v:path arrowok="t"/>
              </v:shape>
            </v:group>
            <v:group style="position:absolute;left:10975;top:-2049;width:2;height:1962" coordorigin="10975,-2049" coordsize="2,1962">
              <v:shape style="position:absolute;left:10975;top:-2049;width:2;height:1962" coordorigin="10975,-2049" coordsize="0,1962" path="m10975,-2049l10975,-87e" filled="f" stroked="t" strokeweight=".579980pt" strokecolor="#000000">
                <v:path arrowok="t"/>
              </v:shape>
            </v:group>
            <v:group style="position:absolute;left:6660;top:-92;width:4315;height:2" coordorigin="6660,-92" coordsize="4315,2">
              <v:shape style="position:absolute;left:6660;top:-92;width:4315;height:2" coordorigin="6660,-92" coordsize="4315,0" path="m6660,-92l10975,-92e" filled="f" stroked="t" strokeweight=".579980pt" strokecolor="#000000">
                <v:path arrowok="t"/>
              </v:shape>
            </v:group>
            <v:group style="position:absolute;left:6665;top:-2054;width:2;height:1962" coordorigin="6665,-2054" coordsize="2,1962">
              <v:shape style="position:absolute;left:6665;top:-2054;width:2;height:1962" coordorigin="6665,-2054" coordsize="0,1962" path="m6665,-2054l6665,-92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Segoe UI Symbol" w:hAnsi="Segoe UI Symbol" w:cs="Segoe UI Symbol" w:eastAsia="Segoe UI Symbol"/>
          <w:b w:val="0"/>
          <w:bCs w:val="0"/>
          <w:spacing w:val="10"/>
          <w:w w:val="105"/>
          <w:position w:val="-2"/>
          <w:sz w:val="18"/>
          <w:szCs w:val="18"/>
        </w:rPr>
        <w:t>⎝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5"/>
          <w:position w:val="6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5"/>
          <w:position w:val="0"/>
          <w:sz w:val="14"/>
          <w:szCs w:val="14"/>
        </w:rPr>
        <w:t>IN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line="157" w:lineRule="auto" w:before="20"/>
        <w:ind w:left="87" w:right="0" w:hanging="94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spacing w:val="0"/>
          <w:w w:val="100"/>
        </w:rPr>
        <w:br w:type="column"/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spacing w:val="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  <w:sz w:val="18"/>
          <w:szCs w:val="18"/>
        </w:rPr>
        <w:t>--</w:t>
      </w:r>
      <w:r>
        <w:rPr>
          <w:rFonts w:ascii="Times New Roman" w:hAnsi="Times New Roman" w:cs="Times New Roman" w:eastAsia="Times New Roman"/>
          <w:b w:val="0"/>
          <w:bCs w:val="0"/>
          <w:spacing w:val="-28"/>
          <w:w w:val="10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  <w:t>–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-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4"/>
          <w:w w:val="100"/>
          <w:sz w:val="18"/>
          <w:szCs w:val="18"/>
        </w:rPr>
      </w:r>
      <w:r>
        <w:rPr>
          <w:rFonts w:ascii="Times New Roman" w:hAnsi="Times New Roman" w:cs="Times New Roman" w:eastAsia="Times New Roman"/>
          <w:b w:val="0"/>
          <w:bCs w:val="0"/>
          <w:i/>
          <w:spacing w:val="5"/>
          <w:w w:val="100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line="280" w:lineRule="exact"/>
        <w:ind w:left="-34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spacing w:val="0"/>
          <w:w w:val="105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5"/>
          <w:sz w:val="14"/>
          <w:szCs w:val="14"/>
        </w:rPr>
        <w:t>OU</w:t>
      </w:r>
      <w:r>
        <w:rPr>
          <w:rFonts w:ascii="Times New Roman" w:hAnsi="Times New Roman" w:cs="Times New Roman" w:eastAsia="Times New Roman"/>
          <w:b w:val="0"/>
          <w:bCs w:val="0"/>
          <w:i/>
          <w:spacing w:val="-6"/>
          <w:w w:val="105"/>
          <w:sz w:val="14"/>
          <w:szCs w:val="14"/>
        </w:rPr>
        <w:t>T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  <w:position w:val="-2"/>
          <w:sz w:val="18"/>
          <w:szCs w:val="18"/>
        </w:rPr>
        <w:t>⎠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12"/>
          <w:w w:val="105"/>
          <w:position w:val="-2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  <w:position w:val="6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5"/>
          <w:w w:val="100"/>
          <w:position w:val="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5"/>
          <w:position w:val="6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5"/>
          <w:position w:val="0"/>
          <w:sz w:val="14"/>
          <w:szCs w:val="14"/>
        </w:rPr>
        <w:t>ON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line="236" w:lineRule="exact"/>
        <w:ind w:left="8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6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  <w:position w:val="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6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0"/>
          <w:sz w:val="14"/>
          <w:szCs w:val="14"/>
        </w:rPr>
        <w:t>OUT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numPr>
          <w:ilvl w:val="0"/>
          <w:numId w:val="4"/>
        </w:numPr>
        <w:tabs>
          <w:tab w:pos="83" w:val="left" w:leader="none"/>
        </w:tabs>
        <w:spacing w:line="236" w:lineRule="exact"/>
        <w:ind w:left="83" w:right="0" w:hanging="9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95"/>
          <w:position w:val="6"/>
          <w:sz w:val="18"/>
          <w:szCs w:val="18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5"/>
          <w:w w:val="95"/>
          <w:position w:val="6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95"/>
          <w:position w:val="0"/>
          <w:sz w:val="14"/>
          <w:szCs w:val="14"/>
        </w:rPr>
        <w:t>OFF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pStyle w:val="BodyText"/>
        <w:spacing w:line="220" w:lineRule="atLeast" w:before="10"/>
        <w:ind w:left="788" w:right="140"/>
        <w:jc w:val="left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 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ximu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0"/>
          <w:w w:val="100"/>
        </w:rPr>
        <w:t>  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va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 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100"/>
        </w:rPr>
        <w:t>  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0"/>
          <w:w w:val="100"/>
          <w:sz w:val="14"/>
          <w:szCs w:val="14"/>
        </w:rPr>
        <w:t>M</w:t>
      </w:r>
      <w:r>
        <w:rPr>
          <w:b w:val="0"/>
          <w:bCs w:val="0"/>
          <w:spacing w:val="-1"/>
          <w:w w:val="100"/>
        </w:rPr>
        <w:t>/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  <w:sz w:val="14"/>
          <w:szCs w:val="14"/>
        </w:rPr>
        <w:t>    </w:t>
      </w:r>
      <w:r>
        <w:rPr>
          <w:b w:val="0"/>
          <w:bCs w:val="0"/>
          <w:spacing w:val="2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  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comp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ely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tiz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x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cycl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beg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0"/>
          <w:w w:val="100"/>
        </w:rPr>
      </w:r>
    </w:p>
    <w:p>
      <w:pPr>
        <w:spacing w:after="0" w:line="220" w:lineRule="atLeast"/>
        <w:jc w:val="left"/>
        <w:sectPr>
          <w:type w:val="continuous"/>
          <w:pgSz w:w="12240" w:h="15840"/>
          <w:pgMar w:top="1320" w:bottom="760" w:left="1480" w:right="1120"/>
          <w:cols w:num="6" w:equalWidth="0">
            <w:col w:w="1149" w:space="40"/>
            <w:col w:w="593" w:space="40"/>
            <w:col w:w="808" w:space="40"/>
            <w:col w:w="599" w:space="40"/>
            <w:col w:w="495" w:space="590"/>
            <w:col w:w="5246"/>
          </w:cols>
        </w:sectPr>
      </w:pPr>
    </w:p>
    <w:p>
      <w:pPr>
        <w:spacing w:before="47"/>
        <w:ind w:left="1415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6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0"/>
          <w:sz w:val="14"/>
          <w:szCs w:val="14"/>
        </w:rPr>
        <w:t>OU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16"/>
          <w:w w:val="100"/>
          <w:position w:val="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6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40"/>
          <w:w w:val="100"/>
          <w:position w:val="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0"/>
          <w:position w:val="6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position w:val="0"/>
          <w:sz w:val="14"/>
          <w:szCs w:val="14"/>
        </w:rPr>
        <w:t>IN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numPr>
          <w:ilvl w:val="0"/>
          <w:numId w:val="4"/>
        </w:numPr>
        <w:tabs>
          <w:tab w:pos="85" w:val="left" w:leader="none"/>
        </w:tabs>
        <w:spacing w:line="225" w:lineRule="exact"/>
        <w:ind w:left="85" w:right="0" w:hanging="8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Segoe UI Symbol" w:hAnsi="Segoe UI Symbol" w:cs="Segoe UI Symbol" w:eastAsia="Segoe UI Symbol"/>
          <w:b w:val="0"/>
          <w:bCs w:val="0"/>
          <w:spacing w:val="0"/>
          <w:w w:val="115"/>
          <w:position w:val="6"/>
          <w:sz w:val="18"/>
          <w:szCs w:val="18"/>
        </w:rPr>
        <w:br w:type="column"/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15"/>
          <w:position w:val="6"/>
          <w:sz w:val="18"/>
          <w:szCs w:val="18"/>
        </w:rPr>
        <w:t>⎛</w:t>
      </w:r>
      <w:r>
        <w:rPr>
          <w:rFonts w:ascii="Segoe UI Symbol" w:hAnsi="Segoe UI Symbol" w:cs="Segoe UI Symbol" w:eastAsia="Segoe UI Symbol"/>
          <w:b w:val="0"/>
          <w:bCs w:val="0"/>
          <w:spacing w:val="-38"/>
          <w:w w:val="115"/>
          <w:position w:val="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8"/>
          <w:w w:val="115"/>
          <w:position w:val="1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-62"/>
          <w:w w:val="115"/>
          <w:position w:val="9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"/>
          <w:w w:val="115"/>
          <w:position w:val="1"/>
          <w:sz w:val="18"/>
          <w:szCs w:val="18"/>
        </w:rPr>
        <w:t>-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15"/>
          <w:position w:val="6"/>
          <w:sz w:val="18"/>
          <w:szCs w:val="18"/>
        </w:rPr>
        <w:t>⎞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6"/>
          <w:w w:val="115"/>
          <w:position w:val="6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15"/>
          <w:position w:val="0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6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15"/>
          <w:position w:val="0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spacing w:line="199" w:lineRule="exact"/>
        <w:ind w:left="0" w:right="179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shape style="position:absolute;margin-left:199.800003pt;margin-top:-8.290139pt;width:18.278100pt;height:14.015952pt;mso-position-horizontal-relative:page;mso-position-vertical-relative:paragraph;z-index:-10575" type="#_x0000_t202" filled="f" stroked="f">
            <v:textbox inset="0,0,0,0">
              <w:txbxContent>
                <w:p>
                  <w:pPr>
                    <w:pStyle w:val="BodyText"/>
                    <w:spacing w:line="280" w:lineRule="exact"/>
                    <w:ind w:left="0" w:right="0"/>
                    <w:jc w:val="left"/>
                    <w:rPr>
                      <w:rFonts w:ascii="Segoe UI Symbol" w:hAnsi="Segoe UI Symbol" w:cs="Segoe UI Symbol" w:eastAsia="Segoe UI Symbol"/>
                    </w:rPr>
                  </w:pPr>
                  <w:r>
                    <w:rPr>
                      <w:rFonts w:ascii="Segoe UI Symbol" w:hAnsi="Segoe UI Symbol" w:cs="Segoe UI Symbol" w:eastAsia="Segoe UI Symbol"/>
                      <w:b w:val="0"/>
                      <w:bCs w:val="0"/>
                      <w:spacing w:val="0"/>
                      <w:w w:val="115"/>
                      <w:position w:val="-9"/>
                    </w:rPr>
                    <w:t>⎝</w:t>
                  </w:r>
                  <w:r>
                    <w:rPr>
                      <w:rFonts w:ascii="Segoe UI Symbol" w:hAnsi="Segoe UI Symbol" w:cs="Segoe UI Symbol" w:eastAsia="Segoe UI Symbol"/>
                      <w:b w:val="0"/>
                      <w:bCs w:val="0"/>
                      <w:spacing w:val="-45"/>
                      <w:w w:val="115"/>
                      <w:position w:val="-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spacing w:val="-37"/>
                      <w:w w:val="115"/>
                      <w:position w:val="0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spacing w:val="-35"/>
                      <w:w w:val="115"/>
                      <w:position w:val="0"/>
                    </w:rPr>
                    <w:t>---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spacing w:val="0"/>
                      <w:w w:val="115"/>
                      <w:position w:val="0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spacing w:val="-29"/>
                      <w:w w:val="115"/>
                      <w:position w:val="0"/>
                    </w:rPr>
                    <w:t> </w:t>
                  </w:r>
                  <w:r>
                    <w:rPr>
                      <w:rFonts w:ascii="Segoe UI Symbol" w:hAnsi="Segoe UI Symbol" w:cs="Segoe UI Symbol" w:eastAsia="Segoe UI Symbol"/>
                      <w:b w:val="0"/>
                      <w:bCs w:val="0"/>
                      <w:spacing w:val="0"/>
                      <w:w w:val="115"/>
                      <w:position w:val="-9"/>
                    </w:rPr>
                    <w:t>⎠</w:t>
                  </w:r>
                  <w:r>
                    <w:rPr>
                      <w:rFonts w:ascii="Segoe UI Symbol" w:hAnsi="Segoe UI Symbol" w:cs="Segoe UI Symbol" w:eastAsia="Segoe UI Symbol"/>
                      <w:b w:val="0"/>
                      <w:bCs w:val="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b w:val="0"/>
          <w:bCs w:val="0"/>
          <w:i/>
          <w:spacing w:val="5"/>
          <w:w w:val="100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pStyle w:val="BodyText"/>
        <w:spacing w:line="254" w:lineRule="auto" w:before="12"/>
        <w:ind w:left="1415" w:right="139"/>
        <w:jc w:val="left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(1-D)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-2"/>
          <w:w w:val="100"/>
        </w:rPr>
        <w:t>x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um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dut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rati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forward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give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-2"/>
          <w:w w:val="100"/>
        </w:rPr>
        <w:t> </w:t>
      </w:r>
      <w:hyperlink w:history="true" w:anchor="_bookmark14">
        <w:r>
          <w:rPr>
            <w:b w:val="0"/>
            <w:bCs w:val="0"/>
            <w:spacing w:val="-2"/>
            <w:w w:val="100"/>
          </w:rPr>
        </w:r>
        <w:r>
          <w:rPr>
            <w:b w:val="0"/>
            <w:bCs w:val="0"/>
            <w:spacing w:val="-1"/>
            <w:w w:val="100"/>
          </w:rPr>
          <w:t>Eq</w:t>
        </w:r>
        <w:r>
          <w:rPr>
            <w:b w:val="0"/>
            <w:bCs w:val="0"/>
            <w:spacing w:val="0"/>
            <w:w w:val="100"/>
          </w:rPr>
          <w:t>u</w:t>
        </w:r>
        <w:r>
          <w:rPr>
            <w:b w:val="0"/>
            <w:bCs w:val="0"/>
            <w:spacing w:val="-1"/>
            <w:w w:val="100"/>
          </w:rPr>
          <w:t>atio</w:t>
        </w:r>
        <w:r>
          <w:rPr>
            <w:b w:val="0"/>
            <w:bCs w:val="0"/>
            <w:spacing w:val="0"/>
            <w:w w:val="100"/>
          </w:rPr>
          <w:t>n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</w:t>
        </w:r>
        <w:r>
          <w:rPr>
            <w:b w:val="0"/>
            <w:bCs w:val="0"/>
            <w:spacing w:val="0"/>
            <w:w w:val="100"/>
          </w:rPr>
          <w:t>0</w:t>
        </w:r>
      </w:hyperlink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154" w:lineRule="exact" w:before="80"/>
        <w:ind w:left="1415" w:right="0"/>
        <w:jc w:val="left"/>
      </w:pP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om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1"/>
          <w:w w:val="100"/>
        </w:rPr>
        <w:t> </w:t>
      </w:r>
      <w:hyperlink w:history="true" w:anchor="_bookmark14">
        <w:r>
          <w:rPr>
            <w:b w:val="0"/>
            <w:bCs w:val="0"/>
            <w:spacing w:val="-1"/>
            <w:w w:val="100"/>
          </w:rPr>
          <w:t>Equ</w:t>
        </w:r>
        <w:r>
          <w:rPr>
            <w:b w:val="0"/>
            <w:bCs w:val="0"/>
            <w:spacing w:val="0"/>
            <w:w w:val="100"/>
          </w:rPr>
          <w:t>a</w:t>
        </w:r>
        <w:r>
          <w:rPr>
            <w:b w:val="0"/>
            <w:bCs w:val="0"/>
            <w:spacing w:val="-1"/>
            <w:w w:val="100"/>
          </w:rPr>
          <w:t>t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o</w:t>
        </w:r>
        <w:r>
          <w:rPr>
            <w:b w:val="0"/>
            <w:bCs w:val="0"/>
            <w:spacing w:val="0"/>
            <w:w w:val="100"/>
          </w:rPr>
          <w:t>n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10</w:t>
        </w:r>
        <w:r>
          <w:rPr>
            <w:b w:val="0"/>
            <w:bCs w:val="0"/>
            <w:spacing w:val="0"/>
            <w:w w:val="100"/>
          </w:rPr>
          <w:t>,</w:t>
        </w:r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11"/>
            <w:w w:val="100"/>
          </w:rPr>
          <w:t> </w:t>
        </w:r>
      </w:hyperlink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nderstoo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tha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0"/>
          <w:w w:val="100"/>
        </w:rPr>
      </w:r>
    </w:p>
    <w:p>
      <w:pPr>
        <w:spacing w:after="0" w:line="154" w:lineRule="exact"/>
        <w:jc w:val="left"/>
        <w:sectPr>
          <w:type w:val="continuous"/>
          <w:pgSz w:w="12240" w:h="15840"/>
          <w:pgMar w:top="1320" w:bottom="760" w:left="1480" w:right="1120"/>
          <w:cols w:num="3" w:equalWidth="0">
            <w:col w:w="2391" w:space="40"/>
            <w:col w:w="734" w:space="600"/>
            <w:col w:w="5875"/>
          </w:cols>
        </w:sectPr>
      </w:pPr>
    </w:p>
    <w:p>
      <w:pPr>
        <w:pStyle w:val="Heading4"/>
        <w:spacing w:line="204" w:lineRule="exact"/>
        <w:ind w:right="1176"/>
        <w:jc w:val="both"/>
      </w:pPr>
      <w:r>
        <w:rPr/>
        <w:pict>
          <v:group style="position:absolute;margin-left:80.710007pt;margin-top:-70.878876pt;width:216.57998pt;height:61.54001pt;mso-position-horizontal-relative:page;mso-position-vertical-relative:paragraph;z-index:-10583" coordorigin="1614,-1418" coordsize="4332,1231">
            <v:group style="position:absolute;left:1625;top:-1407;width:4315;height:2" coordorigin="1625,-1407" coordsize="4315,2">
              <v:shape style="position:absolute;left:1625;top:-1407;width:4315;height:2" coordorigin="1625,-1407" coordsize="4315,0" path="m1625,-1407l5940,-1407e" filled="f" stroked="t" strokeweight=".579980pt" strokecolor="#000000">
                <v:path arrowok="t"/>
              </v:shape>
            </v:group>
            <v:group style="position:absolute;left:5935;top:-1407;width:2;height:1214" coordorigin="5935,-1407" coordsize="2,1214">
              <v:shape style="position:absolute;left:5935;top:-1407;width:2;height:1214" coordorigin="5935,-1407" coordsize="0,1214" path="m5935,-1407l5935,-193e" filled="f" stroked="t" strokeweight=".58001pt" strokecolor="#000000">
                <v:path arrowok="t"/>
              </v:shape>
            </v:group>
            <v:group style="position:absolute;left:1620;top:-197;width:4315;height:2" coordorigin="1620,-197" coordsize="4315,2">
              <v:shape style="position:absolute;left:1620;top:-197;width:4315;height:2" coordorigin="1620,-197" coordsize="4315,0" path="m1620,-197l5935,-197e" filled="f" stroked="t" strokeweight=".579980pt" strokecolor="#000000">
                <v:path arrowok="t"/>
              </v:shape>
            </v:group>
            <v:group style="position:absolute;left:1625;top:-1412;width:2;height:1214" coordorigin="1625,-1412" coordsize="2,1214">
              <v:shape style="position:absolute;left:1625;top:-1412;width:2;height:1214" coordorigin="1625,-1412" coordsize="0,1214" path="m1625,-1412l1625,-197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b w:val="0"/>
          <w:bCs w:val="0"/>
          <w:spacing w:val="0"/>
          <w:w w:val="100"/>
        </w:rPr>
        <w:t>CONTROLLING</w:t>
      </w:r>
      <w:r>
        <w:rPr>
          <w:b w:val="0"/>
          <w:bCs w:val="0"/>
          <w:spacing w:val="-31"/>
          <w:w w:val="100"/>
        </w:rPr>
        <w:t> </w:t>
      </w:r>
      <w:r>
        <w:rPr>
          <w:b w:val="0"/>
          <w:bCs w:val="0"/>
          <w:spacing w:val="0"/>
          <w:w w:val="100"/>
        </w:rPr>
        <w:t>MAGNETIZATION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4"/>
        <w:ind w:right="0"/>
        <w:jc w:val="both"/>
      </w:pP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swi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rne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1"/>
          <w:w w:val="100"/>
        </w:rPr>
        <w:t>F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1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10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becomes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reverse-b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ased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M</w:t>
      </w:r>
      <w:r>
        <w:rPr>
          <w:b w:val="0"/>
          <w:bCs w:val="0"/>
          <w:spacing w:val="36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can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flo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seco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dary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sid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netizin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ke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way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ra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hyperlink w:history="true" w:anchor="_bookmark13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6</w:t>
        </w:r>
      </w:hyperlink>
      <w:r>
        <w:rPr>
          <w:b w:val="0"/>
          <w:bCs w:val="0"/>
          <w:spacing w:val="-1"/>
          <w:w w:val="100"/>
        </w:rPr>
        <w:t>(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D).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4" w:lineRule="auto" w:before="80"/>
        <w:ind w:right="0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reflecte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tiz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3</w:t>
      </w:r>
      <w:r>
        <w:rPr>
          <w:b w:val="0"/>
          <w:bCs w:val="0"/>
          <w:spacing w:val="17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flo</w:t>
      </w:r>
      <w:r>
        <w:rPr>
          <w:b w:val="0"/>
          <w:bCs w:val="0"/>
          <w:spacing w:val="0"/>
          <w:w w:val="100"/>
        </w:rPr>
        <w:t>ws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rese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  <w:sz w:val="14"/>
          <w:szCs w:val="14"/>
        </w:rPr>
        <w:t>R</w:t>
      </w:r>
      <w:r>
        <w:rPr>
          <w:b w:val="0"/>
          <w:bCs w:val="0"/>
          <w:spacing w:val="0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1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3</w:t>
      </w:r>
      <w:r>
        <w:rPr>
          <w:b w:val="0"/>
          <w:bCs w:val="0"/>
          <w:spacing w:val="0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inp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ppl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rv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  <w:sz w:val="14"/>
          <w:szCs w:val="14"/>
        </w:rPr>
        <w:t>M</w:t>
      </w:r>
      <w:r>
        <w:rPr>
          <w:b w:val="0"/>
          <w:bCs w:val="0"/>
          <w:spacing w:val="27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whe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3</w:t>
      </w:r>
      <w:r>
        <w:rPr>
          <w:b w:val="0"/>
          <w:bCs w:val="0"/>
          <w:spacing w:val="27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fl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nsform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M</w:t>
      </w:r>
      <w:r>
        <w:rPr>
          <w:b w:val="0"/>
          <w:bCs w:val="0"/>
          <w:spacing w:val="22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given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"/>
          <w:w w:val="100"/>
        </w:rPr>
        <w:t> </w:t>
      </w:r>
      <w:hyperlink w:history="true" w:anchor="_bookmark16">
        <w:r>
          <w:rPr>
            <w:b w:val="0"/>
            <w:bCs w:val="0"/>
            <w:spacing w:val="-1"/>
            <w:w w:val="100"/>
          </w:rPr>
          <w:t>Equati</w:t>
        </w:r>
        <w:r>
          <w:rPr>
            <w:b w:val="0"/>
            <w:bCs w:val="0"/>
            <w:spacing w:val="0"/>
            <w:w w:val="100"/>
          </w:rPr>
          <w:t>on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9</w:t>
        </w:r>
      </w:hyperlink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16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ind w:right="214"/>
        <w:jc w:val="both"/>
        <w:rPr>
          <w:b w:val="0"/>
          <w:bCs w:val="0"/>
        </w:rPr>
      </w:pPr>
      <w:bookmarkStart w:name="EQUATION 9: Reflected Voltage At Primary" w:id="38"/>
      <w:bookmarkEnd w:id="38"/>
      <w:r>
        <w:rPr/>
      </w:r>
      <w:bookmarkStart w:name="_bookmark16" w:id="39"/>
      <w:bookmarkEnd w:id="39"/>
      <w:r>
        <w:rPr/>
      </w:r>
      <w:r>
        <w:rPr>
          <w:spacing w:val="0"/>
          <w:w w:val="100"/>
        </w:rPr>
        <w:t>EQU</w:t>
      </w:r>
      <w:r>
        <w:rPr>
          <w:spacing w:val="-16"/>
          <w:w w:val="100"/>
        </w:rPr>
        <w:t>A</w:t>
      </w:r>
      <w:r>
        <w:rPr>
          <w:spacing w:val="0"/>
          <w:w w:val="100"/>
        </w:rPr>
        <w:t>TION</w:t>
      </w:r>
      <w:r>
        <w:rPr>
          <w:spacing w:val="-3"/>
          <w:w w:val="100"/>
        </w:rPr>
        <w:t> </w:t>
      </w:r>
      <w:r>
        <w:rPr>
          <w:spacing w:val="0"/>
          <w:w w:val="100"/>
        </w:rPr>
        <w:t>9:</w:t>
      </w:r>
      <w:r>
        <w:rPr>
          <w:spacing w:val="0"/>
          <w:w w:val="100"/>
        </w:rPr>
        <w:t>    </w:t>
      </w:r>
      <w:r>
        <w:rPr>
          <w:spacing w:val="9"/>
          <w:w w:val="100"/>
        </w:rPr>
        <w:t> </w:t>
      </w:r>
      <w:r>
        <w:rPr>
          <w:spacing w:val="0"/>
          <w:w w:val="100"/>
        </w:rPr>
        <w:t>REFLECTED</w:t>
      </w:r>
      <w:r>
        <w:rPr>
          <w:spacing w:val="-3"/>
          <w:w w:val="100"/>
        </w:rPr>
        <w:t> </w:t>
      </w:r>
      <w:r>
        <w:rPr>
          <w:spacing w:val="-17"/>
          <w:w w:val="100"/>
        </w:rPr>
        <w:t>V</w:t>
      </w:r>
      <w:r>
        <w:rPr>
          <w:spacing w:val="1"/>
          <w:w w:val="100"/>
        </w:rPr>
        <w:t>O</w:t>
      </w:r>
      <w:r>
        <w:rPr>
          <w:spacing w:val="0"/>
          <w:w w:val="100"/>
        </w:rPr>
        <w:t>L</w:t>
      </w:r>
      <w:r>
        <w:rPr>
          <w:spacing w:val="-7"/>
          <w:w w:val="100"/>
        </w:rPr>
        <w:t>T</w:t>
      </w:r>
      <w:r>
        <w:rPr>
          <w:spacing w:val="0"/>
          <w:w w:val="100"/>
        </w:rPr>
        <w:t>AGE</w:t>
      </w:r>
      <w:r>
        <w:rPr>
          <w:spacing w:val="-4"/>
          <w:w w:val="100"/>
        </w:rPr>
        <w:t> </w:t>
      </w:r>
      <w:r>
        <w:rPr>
          <w:spacing w:val="1"/>
          <w:w w:val="100"/>
        </w:rPr>
        <w:t>A</w:t>
      </w:r>
      <w:r>
        <w:rPr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67"/>
        <w:ind w:right="139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win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tur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P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equa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rese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-10"/>
          <w:w w:val="100"/>
          <w:sz w:val="14"/>
          <w:szCs w:val="14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can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ha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maximu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50</w:t>
      </w:r>
      <w:r>
        <w:rPr>
          <w:b w:val="0"/>
          <w:bCs w:val="0"/>
          <w:spacing w:val="0"/>
          <w:w w:val="100"/>
        </w:rPr>
        <w:t>%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du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cycl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blocking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equ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twic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actica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limi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maximu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dut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cycle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4</w:t>
      </w:r>
      <w:r>
        <w:rPr>
          <w:b w:val="0"/>
          <w:bCs w:val="0"/>
          <w:spacing w:val="-1"/>
          <w:w w:val="100"/>
        </w:rPr>
        <w:t>5</w:t>
      </w:r>
      <w:r>
        <w:rPr>
          <w:b w:val="0"/>
          <w:bCs w:val="0"/>
          <w:spacing w:val="-1"/>
          <w:w w:val="100"/>
        </w:rPr>
        <w:t>%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maximu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block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ue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no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lin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arit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compo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leak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1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ind w:right="593"/>
        <w:jc w:val="both"/>
        <w:rPr>
          <w:b w:val="0"/>
          <w:bCs w:val="0"/>
        </w:rPr>
      </w:pPr>
      <w:bookmarkStart w:name="EQUATION 11: Magnetizing Stored Energy i" w:id="40"/>
      <w:bookmarkEnd w:id="40"/>
      <w:r>
        <w:rPr/>
      </w:r>
      <w:bookmarkStart w:name="_bookmark17" w:id="41"/>
      <w:bookmarkEnd w:id="41"/>
      <w:r>
        <w:rPr/>
      </w:r>
      <w:r>
        <w:rPr>
          <w:spacing w:val="0"/>
          <w:w w:val="100"/>
        </w:rPr>
        <w:t>EQU</w:t>
      </w:r>
      <w:r>
        <w:rPr>
          <w:spacing w:val="-16"/>
          <w:w w:val="100"/>
        </w:rPr>
        <w:t>A</w:t>
      </w:r>
      <w:r>
        <w:rPr>
          <w:spacing w:val="0"/>
          <w:w w:val="100"/>
        </w:rPr>
        <w:t>TION</w:t>
      </w:r>
      <w:r>
        <w:rPr>
          <w:spacing w:val="-6"/>
          <w:w w:val="100"/>
        </w:rPr>
        <w:t> </w:t>
      </w:r>
      <w:r>
        <w:rPr>
          <w:spacing w:val="-11"/>
          <w:w w:val="100"/>
        </w:rPr>
        <w:t>1</w:t>
      </w:r>
      <w:r>
        <w:rPr>
          <w:spacing w:val="-1"/>
          <w:w w:val="100"/>
        </w:rPr>
        <w:t>1</w:t>
      </w:r>
      <w:r>
        <w:rPr>
          <w:spacing w:val="0"/>
          <w:w w:val="100"/>
        </w:rPr>
        <w:t>:</w:t>
      </w:r>
      <w:r>
        <w:rPr>
          <w:spacing w:val="0"/>
          <w:w w:val="100"/>
        </w:rPr>
        <w:t>  </w:t>
      </w:r>
      <w:r>
        <w:rPr>
          <w:spacing w:val="21"/>
          <w:w w:val="100"/>
        </w:rPr>
        <w:t> </w:t>
      </w:r>
      <w:r>
        <w:rPr>
          <w:spacing w:val="0"/>
          <w:w w:val="100"/>
        </w:rPr>
        <w:t>MAGNETIZI</w:t>
      </w:r>
      <w:r>
        <w:rPr>
          <w:spacing w:val="1"/>
          <w:w w:val="100"/>
        </w:rPr>
        <w:t>N</w:t>
      </w:r>
      <w:r>
        <w:rPr>
          <w:spacing w:val="0"/>
          <w:w w:val="100"/>
        </w:rPr>
        <w:t>G</w:t>
      </w:r>
      <w:r>
        <w:rPr>
          <w:spacing w:val="-7"/>
          <w:w w:val="100"/>
        </w:rPr>
        <w:t> </w:t>
      </w:r>
      <w:r>
        <w:rPr>
          <w:spacing w:val="-3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0"/>
          <w:w w:val="100"/>
        </w:rPr>
        <w:t>ORED</w:t>
      </w:r>
      <w:r>
        <w:rPr>
          <w:b w:val="0"/>
          <w:bCs w:val="0"/>
          <w:spacing w:val="0"/>
          <w:w w:val="100"/>
        </w:rPr>
      </w:r>
    </w:p>
    <w:p>
      <w:pPr>
        <w:spacing w:line="250" w:lineRule="auto" w:before="10"/>
        <w:ind w:left="1724" w:right="765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332.709991pt;margin-top:24.950083pt;width:216.58001pt;height:113.319995pt;mso-position-horizontal-relative:page;mso-position-vertical-relative:paragraph;z-index:-10580" coordorigin="6654,499" coordsize="4332,2266">
            <v:group style="position:absolute;left:6665;top:510;width:4315;height:2" coordorigin="6665,510" coordsize="4315,2">
              <v:shape style="position:absolute;left:6665;top:510;width:4315;height:2" coordorigin="6665,510" coordsize="4315,0" path="m6665,510l10980,510e" filled="f" stroked="t" strokeweight=".58001pt" strokecolor="#000000">
                <v:path arrowok="t"/>
              </v:shape>
            </v:group>
            <v:group style="position:absolute;left:10975;top:510;width:2;height:2250" coordorigin="10975,510" coordsize="2,2250">
              <v:shape style="position:absolute;left:10975;top:510;width:2;height:2250" coordorigin="10975,510" coordsize="0,2250" path="m10975,510l10975,2760e" filled="f" stroked="t" strokeweight=".579980pt" strokecolor="#000000">
                <v:path arrowok="t"/>
              </v:shape>
            </v:group>
            <v:group style="position:absolute;left:6660;top:2755;width:4315;height:2" coordorigin="6660,2755" coordsize="4315,2">
              <v:shape style="position:absolute;left:6660;top:2755;width:4315;height:2" coordorigin="6660,2755" coordsize="4315,0" path="m6660,2755l10975,2755e" filled="f" stroked="t" strokeweight=".58001pt" strokecolor="#000000">
                <v:path arrowok="t"/>
              </v:shape>
            </v:group>
            <v:group style="position:absolute;left:6665;top:505;width:2;height:2250" coordorigin="6665,505" coordsize="2,2250">
              <v:shape style="position:absolute;left:6665;top:505;width:2;height:2250" coordorigin="6665,505" coordsize="0,2250" path="m6665,505l6665,2755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EN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RGY</w:t>
      </w:r>
      <w:r>
        <w:rPr>
          <w:rFonts w:ascii="Arial" w:hAnsi="Arial" w:cs="Arial" w:eastAsia="Arial"/>
          <w:b/>
          <w:bCs/>
          <w:spacing w:val="-9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IN</w:t>
      </w:r>
      <w:r>
        <w:rPr>
          <w:rFonts w:ascii="Arial" w:hAnsi="Arial" w:cs="Arial" w:eastAsia="Arial"/>
          <w:b/>
          <w:bCs/>
          <w:spacing w:val="-9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FLY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B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ACK</w:t>
      </w:r>
      <w:r>
        <w:rPr>
          <w:rFonts w:ascii="Arial" w:hAnsi="Arial" w:cs="Arial" w:eastAsia="Arial"/>
          <w:b/>
          <w:bCs/>
          <w:spacing w:val="0"/>
          <w:w w:val="99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-12"/>
          <w:w w:val="100"/>
          <w:sz w:val="20"/>
          <w:szCs w:val="20"/>
        </w:rPr>
        <w:t>T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RAN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FORMER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after="0" w:line="250" w:lineRule="auto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320" w:bottom="760" w:left="1480" w:right="1120"/>
          <w:cols w:num="2" w:equalWidth="0">
            <w:col w:w="4461" w:space="579"/>
            <w:col w:w="4600"/>
          </w:cols>
        </w:sectPr>
      </w:pPr>
    </w:p>
    <w:p>
      <w:pPr>
        <w:spacing w:before="10"/>
        <w:ind w:left="17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80.710007pt;margin-top:12.890068pt;width:216.75998pt;height:39.939995pt;mso-position-horizontal-relative:page;mso-position-vertical-relative:paragraph;z-index:-10582" coordorigin="1614,258" coordsize="4335,799">
            <v:group style="position:absolute;left:1625;top:268;width:4319;height:2" coordorigin="1625,268" coordsize="4319,2">
              <v:shape style="position:absolute;left:1625;top:268;width:4319;height:2" coordorigin="1625,268" coordsize="4319,0" path="m1625,268l5944,268e" filled="f" stroked="t" strokeweight=".579980pt" strokecolor="#000000">
                <v:path arrowok="t"/>
              </v:shape>
            </v:group>
            <v:group style="position:absolute;left:5939;top:268;width:2;height:782" coordorigin="5939,268" coordsize="2,782">
              <v:shape style="position:absolute;left:5939;top:268;width:2;height:782" coordorigin="5939,268" coordsize="0,782" path="m5939,268l5939,1051e" filled="f" stroked="t" strokeweight=".579980pt" strokecolor="#000000">
                <v:path arrowok="t"/>
              </v:shape>
            </v:group>
            <v:group style="position:absolute;left:1620;top:1046;width:4319;height:2" coordorigin="1620,1046" coordsize="4319,2">
              <v:shape style="position:absolute;left:1620;top:1046;width:4319;height:2" coordorigin="1620,1046" coordsize="4319,0" path="m1620,1046l5939,1046e" filled="f" stroked="t" strokeweight=".579980pt" strokecolor="#000000">
                <v:path arrowok="t"/>
              </v:shape>
            </v:group>
            <v:group style="position:absolute;left:1625;top:264;width:2;height:782" coordorigin="1625,264" coordsize="2,782">
              <v:shape style="position:absolute;left:1625;top:264;width:2;height:782" coordorigin="1625,264" coordsize="0,782" path="m1625,264l1625,1046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PRIMARY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line="160" w:lineRule="exact" w:before="3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165" w:lineRule="exact"/>
        <w:ind w:left="0" w:right="380" w:firstLine="0"/>
        <w:jc w:val="right"/>
        <w:rPr>
          <w:rFonts w:ascii="Segoe UI Symbol" w:hAnsi="Segoe UI Symbol" w:cs="Segoe UI Symbol" w:eastAsia="Segoe UI Symbol"/>
          <w:sz w:val="18"/>
          <w:szCs w:val="18"/>
        </w:rPr>
      </w:pPr>
      <w:r>
        <w:rPr>
          <w:rFonts w:ascii="Segoe UI Symbol" w:hAnsi="Segoe UI Symbol" w:cs="Segoe UI Symbol" w:eastAsia="Segoe UI Symbol"/>
          <w:b w:val="0"/>
          <w:bCs w:val="0"/>
          <w:spacing w:val="0"/>
          <w:w w:val="110"/>
          <w:sz w:val="18"/>
          <w:szCs w:val="18"/>
        </w:rPr>
        <w:t>⎛</w:t>
      </w:r>
      <w:r>
        <w:rPr>
          <w:rFonts w:ascii="Segoe UI Symbol" w:hAnsi="Segoe UI Symbol" w:cs="Segoe UI Symbol" w:eastAsia="Segoe UI Symbol"/>
          <w:b w:val="0"/>
          <w:bCs w:val="0"/>
          <w:spacing w:val="-4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10"/>
          <w:position w:val="9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10"/>
          <w:position w:val="3"/>
          <w:sz w:val="14"/>
          <w:szCs w:val="14"/>
        </w:rPr>
        <w:t>P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10"/>
          <w:position w:val="0"/>
          <w:sz w:val="18"/>
          <w:szCs w:val="18"/>
        </w:rPr>
        <w:t>⎞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tabs>
          <w:tab w:pos="2781" w:val="left" w:leader="none"/>
        </w:tabs>
        <w:spacing w:line="263" w:lineRule="exact" w:before="96"/>
        <w:ind w:left="1724" w:right="0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spacing w:val="0"/>
          <w:w w:val="105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18"/>
          <w:szCs w:val="18"/>
        </w:rPr>
        <w:t>  </w:t>
      </w:r>
      <w:r>
        <w:rPr>
          <w:rFonts w:ascii="Times New Roman" w:hAnsi="Times New Roman" w:cs="Times New Roman" w:eastAsia="Times New Roman"/>
          <w:b w:val="0"/>
          <w:bCs w:val="0"/>
          <w:i/>
          <w:spacing w:val="37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4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95"/>
          <w:w w:val="105"/>
          <w:position w:val="1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2"/>
          <w:w w:val="105"/>
          <w:position w:val="1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position w:val="1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position w:val="1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  <w:position w:val="0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8"/>
          <w:w w:val="105"/>
          <w:position w:val="0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12"/>
          <w:w w:val="105"/>
          <w:position w:val="0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position w:val="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position w:val="0"/>
          <w:sz w:val="18"/>
          <w:szCs w:val="18"/>
        </w:rPr>
        <w:tab/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5"/>
          <w:w w:val="105"/>
          <w:position w:val="0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position w:val="10"/>
          <w:sz w:val="14"/>
          <w:szCs w:val="14"/>
        </w:rPr>
        <w:t>2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tabs>
          <w:tab w:pos="2072" w:val="left" w:leader="none"/>
          <w:tab w:pos="2439" w:val="left" w:leader="none"/>
        </w:tabs>
        <w:spacing w:line="161" w:lineRule="exact"/>
        <w:ind w:left="1703" w:right="0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4"/>
          <w:szCs w:val="14"/>
        </w:rPr>
        <w:tab/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-5"/>
          <w:sz w:val="18"/>
          <w:szCs w:val="18"/>
        </w:rPr>
        <w:t>2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-5"/>
          <w:sz w:val="18"/>
          <w:szCs w:val="18"/>
        </w:rPr>
        <w:tab/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position w:val="0"/>
          <w:sz w:val="14"/>
          <w:szCs w:val="14"/>
        </w:rPr>
        <w:t>PK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line="170" w:lineRule="exact"/>
        <w:rPr>
          <w:sz w:val="17"/>
          <w:szCs w:val="17"/>
        </w:rPr>
      </w:pPr>
      <w:r>
        <w:rPr/>
        <w:br w:type="column"/>
      </w:r>
      <w:r>
        <w:rPr>
          <w:sz w:val="17"/>
          <w:szCs w:val="17"/>
        </w:rPr>
      </w:r>
    </w:p>
    <w:p>
      <w:pPr>
        <w:numPr>
          <w:ilvl w:val="0"/>
          <w:numId w:val="4"/>
        </w:numPr>
        <w:tabs>
          <w:tab w:pos="95" w:val="left" w:leader="none"/>
        </w:tabs>
        <w:ind w:left="95" w:right="0" w:hanging="9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M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2240" w:h="15840"/>
          <w:pgMar w:top="1320" w:bottom="760" w:left="1480" w:right="1120"/>
          <w:cols w:num="3" w:equalWidth="0">
            <w:col w:w="2646" w:space="2244"/>
            <w:col w:w="2917" w:space="40"/>
            <w:col w:w="1793"/>
          </w:cols>
        </w:sectPr>
      </w:pPr>
    </w:p>
    <w:p>
      <w:pPr>
        <w:pStyle w:val="BodyText"/>
        <w:spacing w:line="142" w:lineRule="exact"/>
        <w:ind w:left="0" w:right="68"/>
        <w:jc w:val="right"/>
        <w:rPr>
          <w:rFonts w:ascii="Times New Roman" w:hAnsi="Times New Roman" w:cs="Times New Roman" w:eastAsia="Times New Roman"/>
        </w:rPr>
      </w:pPr>
      <w:r>
        <w:rPr/>
        <w:pict>
          <v:shape style="position:absolute;margin-left:168.960297pt;margin-top:5.015953pt;width:3.456pt;height:9pt;mso-position-horizontal-relative:page;mso-position-vertical-relative:paragraph;z-index:-10574" type="#_x0000_t202" filled="f" stroked="f">
            <v:textbox inset="0,0,0,0">
              <w:txbxContent>
                <w:p>
                  <w:pPr>
                    <w:pStyle w:val="BodyText"/>
                    <w:spacing w:line="180" w:lineRule="exact"/>
                    <w:ind w:left="0" w:right="0"/>
                    <w:jc w:val="left"/>
                    <w:rPr>
                      <w:rFonts w:ascii="Segoe UI Symbol" w:hAnsi="Segoe UI Symbol" w:cs="Segoe UI Symbol" w:eastAsia="Segoe UI Symbol"/>
                    </w:rPr>
                  </w:pPr>
                  <w:r>
                    <w:rPr>
                      <w:rFonts w:ascii="Segoe UI Symbol" w:hAnsi="Segoe UI Symbol" w:cs="Segoe UI Symbol" w:eastAsia="Segoe UI Symbol"/>
                      <w:b w:val="0"/>
                      <w:bCs w:val="0"/>
                      <w:spacing w:val="0"/>
                      <w:w w:val="125"/>
                    </w:rPr>
                    <w:t>⎝</w:t>
                  </w:r>
                  <w:r>
                    <w:rPr>
                      <w:rFonts w:ascii="Segoe UI Symbol" w:hAnsi="Segoe UI Symbol" w:cs="Segoe UI Symbol" w:eastAsia="Segoe UI Symbol"/>
                      <w:b w:val="0"/>
                      <w:bCs w:val="0"/>
                      <w:spacing w:val="0"/>
                      <w:w w:val="10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  <w:t>----</w:t>
      </w:r>
      <w:r>
        <w:rPr>
          <w:rFonts w:ascii="Times New Roman" w:hAnsi="Times New Roman" w:cs="Times New Roman" w:eastAsia="Times New Roman"/>
          <w:b w:val="0"/>
          <w:bCs w:val="0"/>
          <w:spacing w:val="-28"/>
          <w:w w:val="10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-</w:t>
      </w:r>
    </w:p>
    <w:p>
      <w:pPr>
        <w:pStyle w:val="BodyText"/>
        <w:spacing w:line="11" w:lineRule="atLeast"/>
        <w:ind w:left="0" w:right="0"/>
        <w:jc w:val="right"/>
        <w:rPr>
          <w:rFonts w:ascii="Segoe UI Symbol" w:hAnsi="Segoe UI Symbol" w:cs="Segoe UI Symbol" w:eastAsia="Segoe UI Symbol"/>
        </w:rPr>
      </w:pPr>
      <w:r>
        <w:rPr>
          <w:rFonts w:ascii="Segoe UI Symbol" w:hAnsi="Segoe UI Symbol" w:cs="Segoe UI Symbol" w:eastAsia="Segoe UI Symbol"/>
          <w:b w:val="0"/>
          <w:bCs w:val="0"/>
          <w:spacing w:val="0"/>
          <w:w w:val="125"/>
        </w:rPr>
        <w:t>⎠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</w:rPr>
      </w:r>
    </w:p>
    <w:p>
      <w:pPr>
        <w:numPr>
          <w:ilvl w:val="0"/>
          <w:numId w:val="4"/>
        </w:numPr>
        <w:tabs>
          <w:tab w:pos="112" w:val="left" w:leader="none"/>
        </w:tabs>
        <w:spacing w:line="131" w:lineRule="exact"/>
        <w:ind w:left="112" w:right="0" w:hanging="9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95"/>
          <w:position w:val="6"/>
          <w:sz w:val="18"/>
          <w:szCs w:val="18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5"/>
          <w:w w:val="95"/>
          <w:position w:val="6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95"/>
          <w:position w:val="0"/>
          <w:sz w:val="14"/>
          <w:szCs w:val="14"/>
        </w:rPr>
        <w:t>IN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line="131" w:lineRule="exact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spacing w:val="0"/>
          <w:w w:val="100"/>
        </w:rPr>
        <w:br w:type="column"/>
      </w:r>
      <w:r>
        <w:rPr>
          <w:rFonts w:ascii="Segoe UI Symbol" w:hAnsi="Segoe UI Symbol" w:cs="Segoe UI Symbol" w:eastAsia="Segoe UI Symbol"/>
          <w:b w:val="0"/>
          <w:bCs w:val="0"/>
          <w:spacing w:val="11"/>
          <w:w w:val="100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-5"/>
          <w:sz w:val="14"/>
          <w:szCs w:val="14"/>
        </w:rPr>
        <w:t>IN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numPr>
          <w:ilvl w:val="0"/>
          <w:numId w:val="4"/>
        </w:numPr>
        <w:tabs>
          <w:tab w:pos="83" w:val="left" w:leader="none"/>
        </w:tabs>
        <w:spacing w:line="131" w:lineRule="exact"/>
        <w:ind w:left="83" w:right="0" w:hanging="90"/>
        <w:jc w:val="left"/>
        <w:rPr>
          <w:rFonts w:ascii="Segoe UI Symbol" w:hAnsi="Segoe UI Symbol" w:cs="Segoe UI Symbol" w:eastAsia="Segoe UI Symbol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8"/>
          <w:szCs w:val="18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-5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-20"/>
          <w:w w:val="100"/>
          <w:position w:val="-5"/>
          <w:sz w:val="14"/>
          <w:szCs w:val="14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  <w:t>)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spacing w:after="0" w:line="131" w:lineRule="exact"/>
        <w:jc w:val="left"/>
        <w:rPr>
          <w:rFonts w:ascii="Segoe UI Symbol" w:hAnsi="Segoe UI Symbol" w:cs="Segoe UI Symbol" w:eastAsia="Segoe UI Symbol"/>
          <w:sz w:val="18"/>
          <w:szCs w:val="18"/>
        </w:rPr>
        <w:sectPr>
          <w:type w:val="continuous"/>
          <w:pgSz w:w="12240" w:h="15840"/>
          <w:pgMar w:top="1320" w:bottom="760" w:left="1480" w:right="1120"/>
          <w:cols w:num="4" w:equalWidth="0">
            <w:col w:w="2265" w:space="40"/>
            <w:col w:w="391" w:space="2443"/>
            <w:col w:w="2251" w:space="40"/>
            <w:col w:w="2210"/>
          </w:cols>
        </w:sectPr>
      </w:pPr>
    </w:p>
    <w:p>
      <w:pPr>
        <w:spacing w:line="73" w:lineRule="exact"/>
        <w:ind w:left="0" w:right="279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0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55" w:lineRule="auto"/>
        <w:ind w:right="0"/>
        <w:jc w:val="both"/>
      </w:pPr>
      <w:r>
        <w:rPr>
          <w:b w:val="0"/>
          <w:bCs w:val="0"/>
          <w:spacing w:val="-8"/>
          <w:w w:val="100"/>
        </w:rPr>
        <w:t>T</w:t>
      </w:r>
      <w:r>
        <w:rPr>
          <w:b w:val="0"/>
          <w:bCs w:val="0"/>
          <w:spacing w:val="-1"/>
          <w:w w:val="100"/>
        </w:rPr>
        <w:t>im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ake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complet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dema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netizati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1"/>
          <w:w w:val="100"/>
        </w:rPr>
        <w:t>ine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gn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that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ntegra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ac</w:t>
      </w:r>
      <w:r>
        <w:rPr>
          <w:b w:val="0"/>
          <w:bCs w:val="0"/>
          <w:spacing w:val="-1"/>
          <w:w w:val="100"/>
        </w:rPr>
        <w:t>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2"/>
          <w:w w:val="100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M</w:t>
      </w:r>
      <w:r>
        <w:rPr>
          <w:b w:val="0"/>
          <w:bCs w:val="0"/>
          <w:spacing w:val="7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must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2"/>
          <w:w w:val="100"/>
        </w:rPr>
        <w:t>z</w:t>
      </w:r>
      <w:r>
        <w:rPr>
          <w:b w:val="0"/>
          <w:bCs w:val="0"/>
          <w:spacing w:val="0"/>
          <w:w w:val="100"/>
        </w:rPr>
        <w:t>ero</w:t>
      </w:r>
    </w:p>
    <w:p>
      <w:pPr>
        <w:pStyle w:val="BodyText"/>
        <w:spacing w:before="86"/>
        <w:ind w:left="152" w:right="0"/>
        <w:jc w:val="left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ere:</w:t>
      </w:r>
      <w:r>
        <w:rPr>
          <w:b w:val="0"/>
          <w:bCs w:val="0"/>
          <w:spacing w:val="0"/>
          <w:w w:val="100"/>
        </w:rPr>
      </w:r>
    </w:p>
    <w:p>
      <w:pPr>
        <w:spacing w:before="72"/>
        <w:ind w:left="142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4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12"/>
          <w:w w:val="100"/>
          <w:position w:val="-4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8"/>
          <w:szCs w:val="18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8"/>
          <w:szCs w:val="18"/>
        </w:rPr>
        <w:t>J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8"/>
          <w:szCs w:val="18"/>
        </w:rPr>
        <w:t>ules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spacing w:before="87"/>
        <w:ind w:left="140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position w:val="-3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4"/>
          <w:szCs w:val="14"/>
        </w:rPr>
        <w:t>K</w:t>
      </w:r>
      <w:r>
        <w:rPr>
          <w:rFonts w:ascii="Times New Roman" w:hAnsi="Times New Roman" w:cs="Times New Roman" w:eastAsia="Times New Roman"/>
          <w:b w:val="0"/>
          <w:bCs w:val="0"/>
          <w:i/>
          <w:spacing w:val="16"/>
          <w:w w:val="100"/>
          <w:position w:val="-3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8"/>
          <w:szCs w:val="18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8"/>
          <w:szCs w:val="18"/>
        </w:rPr>
        <w:t>Am</w:t>
      </w:r>
      <w:r>
        <w:rPr>
          <w:rFonts w:ascii="Arial" w:hAnsi="Arial" w:cs="Arial" w:eastAsia="Arial"/>
          <w:b w:val="0"/>
          <w:bCs w:val="0"/>
          <w:i w:val="0"/>
          <w:spacing w:val="-2"/>
          <w:w w:val="100"/>
          <w:position w:val="0"/>
          <w:sz w:val="18"/>
          <w:szCs w:val="18"/>
        </w:rPr>
        <w:t>p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8"/>
          <w:szCs w:val="18"/>
        </w:rPr>
        <w:t>s</w:t>
      </w:r>
    </w:p>
    <w:p>
      <w:pPr>
        <w:pStyle w:val="BodyText"/>
        <w:spacing w:line="71" w:lineRule="exact"/>
        <w:ind w:left="-22" w:right="0"/>
        <w:jc w:val="left"/>
        <w:rPr>
          <w:rFonts w:ascii="Times New Roman" w:hAnsi="Times New Roman" w:cs="Times New Roman" w:eastAsia="Times New Roman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position w:val="-5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K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18"/>
          <w:w w:val="100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</w:rPr>
        <w:t>=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0"/>
          <w:w w:val="100"/>
          <w:position w:val="0"/>
        </w:rPr>
        <w:t>----------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2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0"/>
          <w:w w:val="100"/>
          <w:position w:val="0"/>
        </w:rPr>
        <w:t>---------------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4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</w:rPr>
        <w:t>-</w:t>
      </w:r>
    </w:p>
    <w:p>
      <w:pPr>
        <w:spacing w:line="183" w:lineRule="exact"/>
        <w:ind w:left="836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M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after="0" w:line="183" w:lineRule="exact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2240" w:h="15840"/>
          <w:pgMar w:top="1320" w:bottom="760" w:left="1480" w:right="1120"/>
          <w:cols w:num="3" w:equalWidth="0">
            <w:col w:w="4461" w:space="956"/>
            <w:col w:w="1064" w:space="40"/>
            <w:col w:w="3119"/>
          </w:cols>
        </w:sectPr>
      </w:pPr>
    </w:p>
    <w:p>
      <w:pPr>
        <w:pStyle w:val="BodyText"/>
        <w:spacing w:line="207" w:lineRule="exact"/>
        <w:ind w:right="1"/>
        <w:jc w:val="both"/>
      </w:pPr>
      <w:r>
        <w:rPr>
          <w:b w:val="0"/>
          <w:bCs w:val="0"/>
          <w:spacing w:val="-1"/>
          <w:w w:val="100"/>
        </w:rPr>
        <w:t>ove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tim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per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maximu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val</w:t>
      </w:r>
      <w:r>
        <w:rPr>
          <w:b w:val="0"/>
          <w:bCs w:val="0"/>
          <w:spacing w:val="0"/>
          <w:w w:val="100"/>
        </w:rPr>
        <w:t>ue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0"/>
          <w:w w:val="100"/>
          <w:sz w:val="14"/>
          <w:szCs w:val="14"/>
        </w:rPr>
        <w:t>M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14"/>
        <w:ind w:right="0"/>
        <w:jc w:val="both"/>
      </w:pPr>
      <w:r>
        <w:rPr>
          <w:b w:val="0"/>
          <w:bCs w:val="0"/>
          <w:spacing w:val="-1"/>
          <w:w w:val="100"/>
        </w:rPr>
        <w:t>show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9"/>
          <w:w w:val="100"/>
        </w:rPr>
        <w:t> </w:t>
      </w:r>
      <w:hyperlink w:history="true" w:anchor="_bookmark13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</w:t>
        </w:r>
        <w:r>
          <w:rPr>
            <w:b w:val="0"/>
            <w:bCs w:val="0"/>
            <w:spacing w:val="0"/>
            <w:w w:val="100"/>
          </w:rPr>
          <w:t>g</w:t>
        </w:r>
        <w:r>
          <w:rPr>
            <w:b w:val="0"/>
            <w:bCs w:val="0"/>
            <w:spacing w:val="-1"/>
            <w:w w:val="100"/>
          </w:rPr>
          <w:t>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6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ke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transformer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comp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etel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emag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etiz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efor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x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cyc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be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-3"/>
          <w:w w:val="100"/>
          <w:sz w:val="14"/>
          <w:szCs w:val="14"/>
        </w:rPr>
        <w:t>F</w:t>
      </w:r>
      <w:r>
        <w:rPr>
          <w:b w:val="0"/>
          <w:bCs w:val="0"/>
          <w:spacing w:val="-1"/>
          <w:w w:val="100"/>
          <w:sz w:val="14"/>
          <w:szCs w:val="14"/>
        </w:rPr>
        <w:t>F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erefore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maximum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dut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cycl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maximu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ain-to-sourc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blocking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(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DS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seen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switch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(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-1"/>
          <w:w w:val="100"/>
          <w:sz w:val="14"/>
          <w:szCs w:val="14"/>
        </w:rPr>
        <w:t>1</w:t>
      </w:r>
      <w:r>
        <w:rPr>
          <w:b w:val="0"/>
          <w:bCs w:val="0"/>
          <w:spacing w:val="0"/>
          <w:w w:val="100"/>
          <w:sz w:val="14"/>
          <w:szCs w:val="14"/>
        </w:rPr>
        <w:t>)</w:t>
      </w:r>
      <w:r>
        <w:rPr>
          <w:b w:val="0"/>
          <w:bCs w:val="0"/>
          <w:spacing w:val="12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ard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avin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ary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rese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ind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turn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  <w:sz w:val="14"/>
          <w:szCs w:val="14"/>
        </w:rPr>
        <w:t>P</w:t>
      </w:r>
      <w:r>
        <w:rPr>
          <w:b w:val="0"/>
          <w:bCs w:val="0"/>
          <w:spacing w:val="13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1"/>
          <w:w w:val="100"/>
          <w:sz w:val="14"/>
          <w:szCs w:val="14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ve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by</w:t>
      </w:r>
      <w:r>
        <w:rPr>
          <w:b w:val="0"/>
          <w:bCs w:val="0"/>
          <w:spacing w:val="-1"/>
          <w:w w:val="100"/>
        </w:rPr>
        <w:t> </w:t>
      </w:r>
      <w:hyperlink w:history="true" w:anchor="_bookmark14">
        <w:r>
          <w:rPr>
            <w:b w:val="0"/>
            <w:bCs w:val="0"/>
            <w:spacing w:val="-1"/>
            <w:w w:val="100"/>
          </w:rPr>
          <w:t>Equ</w:t>
        </w:r>
        <w:r>
          <w:rPr>
            <w:b w:val="0"/>
            <w:bCs w:val="0"/>
            <w:spacing w:val="0"/>
            <w:w w:val="100"/>
          </w:rPr>
          <w:t>a</w:t>
        </w:r>
        <w:r>
          <w:rPr>
            <w:b w:val="0"/>
            <w:bCs w:val="0"/>
            <w:spacing w:val="-1"/>
            <w:w w:val="100"/>
          </w:rPr>
          <w:t>ti</w:t>
        </w:r>
        <w:r>
          <w:rPr>
            <w:b w:val="0"/>
            <w:bCs w:val="0"/>
            <w:spacing w:val="0"/>
            <w:w w:val="100"/>
          </w:rPr>
          <w:t>on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10.</w:t>
        </w:r>
        <w:r>
          <w:rPr>
            <w:b w:val="0"/>
            <w:bCs w:val="0"/>
            <w:spacing w:val="0"/>
            <w:w w:val="100"/>
          </w:rPr>
        </w:r>
      </w:hyperlink>
    </w:p>
    <w:p>
      <w:pPr>
        <w:spacing w:before="76"/>
        <w:ind w:left="485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4"/>
          <w:szCs w:val="14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spacing w:val="15"/>
          <w:w w:val="100"/>
          <w:position w:val="-3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8"/>
          <w:szCs w:val="18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8"/>
          <w:szCs w:val="18"/>
        </w:rPr>
        <w:t>H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8"/>
          <w:szCs w:val="18"/>
        </w:rPr>
        <w:t>nries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5" w:lineRule="auto"/>
        <w:ind w:right="139"/>
        <w:jc w:val="both"/>
      </w:pPr>
      <w:r>
        <w:rPr>
          <w:b w:val="0"/>
          <w:bCs w:val="0"/>
          <w:spacing w:val="0"/>
          <w:w w:val="100"/>
        </w:rPr>
        <w:t>If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  <w:sz w:val="14"/>
          <w:szCs w:val="14"/>
        </w:rPr>
        <w:t>R</w:t>
      </w:r>
      <w:r>
        <w:rPr>
          <w:b w:val="0"/>
          <w:bCs w:val="0"/>
          <w:spacing w:val="16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chose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les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P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max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um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ty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cycl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MAX</w:t>
      </w:r>
      <w:r>
        <w:rPr>
          <w:b w:val="0"/>
          <w:bCs w:val="0"/>
          <w:spacing w:val="26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50%</w:t>
      </w:r>
      <w:r>
        <w:rPr>
          <w:b w:val="0"/>
          <w:bCs w:val="0"/>
          <w:spacing w:val="0"/>
          <w:w w:val="100"/>
        </w:rPr>
        <w:t>;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how</w:t>
      </w:r>
      <w:r>
        <w:rPr>
          <w:b w:val="0"/>
          <w:bCs w:val="0"/>
          <w:spacing w:val="0"/>
          <w:w w:val="100"/>
        </w:rPr>
        <w:t>ev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maximu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blo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kin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stres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switch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mor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tha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2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•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5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3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va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MAX</w:t>
      </w:r>
      <w:r>
        <w:rPr>
          <w:b w:val="0"/>
          <w:bCs w:val="0"/>
          <w:spacing w:val="2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  <w:sz w:val="14"/>
          <w:szCs w:val="14"/>
        </w:rPr>
        <w:t>D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0"/>
          <w:w w:val="100"/>
        </w:rPr>
        <w:t> </w:t>
      </w:r>
      <w:hyperlink w:history="true" w:anchor="_bookmark14">
        <w:r>
          <w:rPr>
            <w:b w:val="0"/>
            <w:bCs w:val="0"/>
            <w:spacing w:val="-1"/>
            <w:w w:val="100"/>
          </w:rPr>
          <w:t>Equ</w:t>
        </w:r>
        <w:r>
          <w:rPr>
            <w:b w:val="0"/>
            <w:bCs w:val="0"/>
            <w:spacing w:val="0"/>
            <w:w w:val="100"/>
          </w:rPr>
          <w:t>a</w:t>
        </w:r>
        <w:r>
          <w:rPr>
            <w:b w:val="0"/>
            <w:bCs w:val="0"/>
            <w:spacing w:val="-1"/>
            <w:w w:val="100"/>
          </w:rPr>
          <w:t>t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o</w:t>
        </w:r>
        <w:r>
          <w:rPr>
            <w:b w:val="0"/>
            <w:bCs w:val="0"/>
            <w:spacing w:val="0"/>
            <w:w w:val="100"/>
          </w:rPr>
          <w:t>n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10</w:t>
        </w:r>
        <w:r>
          <w:rPr>
            <w:b w:val="0"/>
            <w:bCs w:val="0"/>
            <w:spacing w:val="0"/>
            <w:w w:val="100"/>
          </w:rPr>
          <w:t>.</w:t>
        </w:r>
        <w:r>
          <w:rPr>
            <w:b w:val="0"/>
            <w:bCs w:val="0"/>
            <w:spacing w:val="10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  <w:sz w:val="14"/>
          <w:szCs w:val="14"/>
        </w:rPr>
        <w:t>R</w:t>
      </w:r>
      <w:r>
        <w:rPr>
          <w:b w:val="0"/>
          <w:bCs w:val="0"/>
          <w:spacing w:val="21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ose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rger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P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MAX</w:t>
      </w:r>
      <w:r>
        <w:rPr>
          <w:b w:val="0"/>
          <w:bCs w:val="0"/>
          <w:spacing w:val="5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wil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tha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50%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maximum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ockin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str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no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les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49"/>
          <w:w w:val="100"/>
        </w:rPr>
        <w:t>2</w:t>
      </w:r>
      <w:r>
        <w:rPr>
          <w:b w:val="0"/>
          <w:bCs w:val="0"/>
          <w:spacing w:val="0"/>
          <w:w w:val="100"/>
        </w:rPr>
        <w:t>•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5"/>
          <w:w w:val="100"/>
        </w:rPr>
        <w:t>V</w:t>
      </w:r>
      <w:r>
        <w:rPr>
          <w:b w:val="0"/>
          <w:bCs w:val="0"/>
          <w:spacing w:val="0"/>
          <w:w w:val="100"/>
          <w:sz w:val="14"/>
          <w:szCs w:val="14"/>
        </w:rPr>
        <w:t>I</w:t>
      </w:r>
      <w:r>
        <w:rPr>
          <w:b w:val="0"/>
          <w:bCs w:val="0"/>
          <w:spacing w:val="-1"/>
          <w:w w:val="100"/>
          <w:sz w:val="14"/>
          <w:szCs w:val="14"/>
        </w:rPr>
        <w:t>N</w:t>
      </w:r>
      <w:r>
        <w:rPr>
          <w:b w:val="0"/>
          <w:bCs w:val="0"/>
          <w:spacing w:val="0"/>
          <w:w w:val="100"/>
          <w:position w:val="-3"/>
          <w:sz w:val="14"/>
          <w:szCs w:val="14"/>
        </w:rPr>
        <w:t>,</w:t>
      </w:r>
      <w:r>
        <w:rPr>
          <w:b w:val="0"/>
          <w:bCs w:val="0"/>
          <w:spacing w:val="0"/>
          <w:w w:val="100"/>
          <w:position w:val="-3"/>
          <w:sz w:val="14"/>
          <w:szCs w:val="14"/>
        </w:rPr>
        <w:t> </w:t>
      </w:r>
      <w:r>
        <w:rPr>
          <w:b w:val="0"/>
          <w:bCs w:val="0"/>
          <w:spacing w:val="30"/>
          <w:w w:val="100"/>
          <w:position w:val="-3"/>
          <w:sz w:val="14"/>
          <w:szCs w:val="14"/>
        </w:rPr>
        <w:t> </w:t>
      </w:r>
      <w:r>
        <w:rPr>
          <w:b w:val="0"/>
          <w:bCs w:val="0"/>
          <w:spacing w:val="0"/>
          <w:w w:val="100"/>
          <w:position w:val="0"/>
        </w:rPr>
        <w:t>t</w:t>
      </w:r>
      <w:r>
        <w:rPr>
          <w:b w:val="0"/>
          <w:bCs w:val="0"/>
          <w:spacing w:val="-1"/>
          <w:w w:val="100"/>
          <w:position w:val="0"/>
        </w:rPr>
        <w:t>h</w:t>
      </w:r>
      <w:r>
        <w:rPr>
          <w:b w:val="0"/>
          <w:bCs w:val="0"/>
          <w:spacing w:val="0"/>
          <w:w w:val="100"/>
          <w:position w:val="0"/>
        </w:rPr>
        <w:t>e</w:t>
      </w:r>
      <w:r>
        <w:rPr>
          <w:b w:val="0"/>
          <w:bCs w:val="0"/>
          <w:spacing w:val="0"/>
          <w:w w:val="100"/>
          <w:position w:val="0"/>
        </w:rPr>
        <w:t> </w:t>
      </w:r>
      <w:r>
        <w:rPr>
          <w:b w:val="0"/>
          <w:bCs w:val="0"/>
          <w:spacing w:val="8"/>
          <w:w w:val="100"/>
          <w:position w:val="0"/>
        </w:rPr>
        <w:t> </w:t>
      </w:r>
      <w:r>
        <w:rPr>
          <w:b w:val="0"/>
          <w:bCs w:val="0"/>
          <w:spacing w:val="0"/>
          <w:w w:val="100"/>
          <w:position w:val="0"/>
        </w:rPr>
        <w:t>v</w:t>
      </w:r>
      <w:r>
        <w:rPr>
          <w:b w:val="0"/>
          <w:bCs w:val="0"/>
          <w:spacing w:val="-1"/>
          <w:w w:val="100"/>
          <w:position w:val="0"/>
        </w:rPr>
        <w:t>a</w:t>
      </w:r>
      <w:r>
        <w:rPr>
          <w:b w:val="0"/>
          <w:bCs w:val="0"/>
          <w:spacing w:val="-1"/>
          <w:w w:val="100"/>
          <w:position w:val="0"/>
        </w:rPr>
        <w:t>l</w:t>
      </w:r>
      <w:r>
        <w:rPr>
          <w:b w:val="0"/>
          <w:bCs w:val="0"/>
          <w:spacing w:val="-1"/>
          <w:w w:val="100"/>
          <w:position w:val="0"/>
        </w:rPr>
        <w:t>u</w:t>
      </w:r>
      <w:r>
        <w:rPr>
          <w:b w:val="0"/>
          <w:bCs w:val="0"/>
          <w:spacing w:val="0"/>
          <w:w w:val="100"/>
          <w:position w:val="0"/>
        </w:rPr>
        <w:t>e</w:t>
      </w:r>
      <w:r>
        <w:rPr>
          <w:b w:val="0"/>
          <w:bCs w:val="0"/>
          <w:spacing w:val="0"/>
          <w:w w:val="100"/>
          <w:position w:val="0"/>
        </w:rPr>
        <w:t> </w:t>
      </w:r>
      <w:r>
        <w:rPr>
          <w:b w:val="0"/>
          <w:bCs w:val="0"/>
          <w:spacing w:val="8"/>
          <w:w w:val="100"/>
          <w:position w:val="0"/>
        </w:rPr>
        <w:t> </w:t>
      </w:r>
      <w:r>
        <w:rPr>
          <w:b w:val="0"/>
          <w:bCs w:val="0"/>
          <w:spacing w:val="0"/>
          <w:w w:val="100"/>
          <w:position w:val="0"/>
        </w:rPr>
        <w:t>of</w:t>
      </w:r>
      <w:r>
        <w:rPr>
          <w:b w:val="0"/>
          <w:bCs w:val="0"/>
          <w:spacing w:val="0"/>
          <w:w w:val="100"/>
          <w:position w:val="0"/>
        </w:rPr>
        <w:t> </w:t>
      </w:r>
      <w:r>
        <w:rPr>
          <w:b w:val="0"/>
          <w:bCs w:val="0"/>
          <w:spacing w:val="8"/>
          <w:w w:val="100"/>
          <w:position w:val="0"/>
        </w:rPr>
        <w:t> </w:t>
      </w:r>
      <w:r>
        <w:rPr>
          <w:b w:val="0"/>
          <w:bCs w:val="0"/>
          <w:spacing w:val="-1"/>
          <w:w w:val="100"/>
          <w:position w:val="0"/>
        </w:rPr>
        <w:t>D</w:t>
      </w:r>
      <w:r>
        <w:rPr>
          <w:b w:val="0"/>
          <w:bCs w:val="0"/>
          <w:spacing w:val="0"/>
          <w:w w:val="100"/>
          <w:position w:val="0"/>
          <w:sz w:val="14"/>
          <w:szCs w:val="14"/>
        </w:rPr>
        <w:t>MAX</w:t>
      </w:r>
      <w:r>
        <w:rPr>
          <w:b w:val="0"/>
          <w:bCs w:val="0"/>
          <w:spacing w:val="0"/>
          <w:w w:val="100"/>
          <w:position w:val="0"/>
          <w:sz w:val="14"/>
          <w:szCs w:val="14"/>
        </w:rPr>
        <w:t> </w:t>
      </w:r>
      <w:r>
        <w:rPr>
          <w:b w:val="0"/>
          <w:bCs w:val="0"/>
          <w:spacing w:val="29"/>
          <w:w w:val="100"/>
          <w:position w:val="0"/>
          <w:sz w:val="14"/>
          <w:szCs w:val="14"/>
        </w:rPr>
        <w:t> </w:t>
      </w:r>
      <w:r>
        <w:rPr>
          <w:b w:val="0"/>
          <w:bCs w:val="0"/>
          <w:spacing w:val="0"/>
          <w:w w:val="100"/>
          <w:position w:val="0"/>
        </w:rPr>
        <w:t>a</w:t>
      </w:r>
      <w:r>
        <w:rPr>
          <w:b w:val="0"/>
          <w:bCs w:val="0"/>
          <w:spacing w:val="-1"/>
          <w:w w:val="100"/>
          <w:position w:val="0"/>
        </w:rPr>
        <w:t>n</w:t>
      </w:r>
      <w:r>
        <w:rPr>
          <w:b w:val="0"/>
          <w:bCs w:val="0"/>
          <w:spacing w:val="0"/>
          <w:w w:val="100"/>
          <w:position w:val="0"/>
        </w:rPr>
        <w:t>d</w:t>
      </w:r>
      <w:r>
        <w:rPr>
          <w:b w:val="0"/>
          <w:bCs w:val="0"/>
          <w:spacing w:val="0"/>
          <w:w w:val="100"/>
          <w:position w:val="0"/>
        </w:rPr>
        <w:t> </w:t>
      </w:r>
      <w:r>
        <w:rPr>
          <w:b w:val="0"/>
          <w:bCs w:val="0"/>
          <w:spacing w:val="8"/>
          <w:w w:val="100"/>
          <w:position w:val="0"/>
        </w:rPr>
        <w:t> </w:t>
      </w:r>
      <w:r>
        <w:rPr>
          <w:b w:val="0"/>
          <w:bCs w:val="0"/>
          <w:spacing w:val="-1"/>
          <w:w w:val="100"/>
          <w:position w:val="0"/>
        </w:rPr>
        <w:t>V</w:t>
      </w:r>
      <w:r>
        <w:rPr>
          <w:b w:val="0"/>
          <w:bCs w:val="0"/>
          <w:spacing w:val="-1"/>
          <w:w w:val="100"/>
          <w:position w:val="0"/>
          <w:sz w:val="14"/>
          <w:szCs w:val="14"/>
        </w:rPr>
        <w:t>DS</w:t>
      </w:r>
      <w:r>
        <w:rPr>
          <w:b w:val="0"/>
          <w:bCs w:val="0"/>
          <w:spacing w:val="0"/>
          <w:w w:val="100"/>
          <w:position w:val="0"/>
        </w:rPr>
        <w:t>,</w:t>
      </w:r>
      <w:r>
        <w:rPr>
          <w:b w:val="0"/>
          <w:bCs w:val="0"/>
          <w:spacing w:val="0"/>
          <w:w w:val="100"/>
          <w:position w:val="0"/>
        </w:rPr>
        <w:t> </w:t>
      </w:r>
      <w:r>
        <w:rPr>
          <w:b w:val="0"/>
          <w:bCs w:val="0"/>
          <w:spacing w:val="8"/>
          <w:w w:val="100"/>
          <w:position w:val="0"/>
        </w:rPr>
        <w:t> </w:t>
      </w:r>
      <w:r>
        <w:rPr>
          <w:b w:val="0"/>
          <w:bCs w:val="0"/>
          <w:spacing w:val="0"/>
          <w:w w:val="100"/>
          <w:position w:val="0"/>
        </w:rPr>
        <w:t>as</w:t>
      </w:r>
      <w:r>
        <w:rPr>
          <w:b w:val="0"/>
          <w:bCs w:val="0"/>
          <w:spacing w:val="0"/>
          <w:w w:val="100"/>
          <w:position w:val="0"/>
        </w:rPr>
        <w:t> </w:t>
      </w:r>
      <w:r>
        <w:rPr>
          <w:b w:val="0"/>
          <w:bCs w:val="0"/>
          <w:spacing w:val="7"/>
          <w:w w:val="100"/>
          <w:position w:val="0"/>
        </w:rPr>
        <w:t> </w:t>
      </w:r>
      <w:r>
        <w:rPr>
          <w:b w:val="0"/>
          <w:bCs w:val="0"/>
          <w:spacing w:val="0"/>
          <w:w w:val="100"/>
          <w:position w:val="0"/>
        </w:rPr>
        <w:t>s</w:t>
      </w:r>
      <w:r>
        <w:rPr>
          <w:b w:val="0"/>
          <w:bCs w:val="0"/>
          <w:spacing w:val="-1"/>
          <w:w w:val="100"/>
          <w:position w:val="0"/>
        </w:rPr>
        <w:t>h</w:t>
      </w:r>
      <w:r>
        <w:rPr>
          <w:b w:val="0"/>
          <w:bCs w:val="0"/>
          <w:spacing w:val="0"/>
          <w:w w:val="100"/>
          <w:position w:val="0"/>
        </w:rPr>
        <w:t>o</w:t>
      </w:r>
      <w:r>
        <w:rPr>
          <w:b w:val="0"/>
          <w:bCs w:val="0"/>
          <w:spacing w:val="-1"/>
          <w:w w:val="100"/>
          <w:position w:val="0"/>
        </w:rPr>
        <w:t>w</w:t>
      </w:r>
      <w:r>
        <w:rPr>
          <w:b w:val="0"/>
          <w:bCs w:val="0"/>
          <w:spacing w:val="0"/>
          <w:w w:val="100"/>
          <w:position w:val="0"/>
        </w:rPr>
        <w:t>n</w:t>
      </w:r>
      <w:r>
        <w:rPr>
          <w:b w:val="0"/>
          <w:bCs w:val="0"/>
          <w:spacing w:val="0"/>
          <w:w w:val="100"/>
          <w:position w:val="0"/>
        </w:rPr>
        <w:t> </w:t>
      </w:r>
      <w:r>
        <w:rPr>
          <w:b w:val="0"/>
          <w:bCs w:val="0"/>
          <w:spacing w:val="8"/>
          <w:w w:val="100"/>
          <w:position w:val="0"/>
        </w:rPr>
        <w:t> </w:t>
      </w:r>
      <w:r>
        <w:rPr>
          <w:b w:val="0"/>
          <w:bCs w:val="0"/>
          <w:spacing w:val="-1"/>
          <w:w w:val="100"/>
          <w:position w:val="0"/>
        </w:rPr>
        <w:t>i</w:t>
      </w:r>
      <w:r>
        <w:rPr>
          <w:b w:val="0"/>
          <w:bCs w:val="0"/>
          <w:spacing w:val="0"/>
          <w:w w:val="100"/>
          <w:position w:val="0"/>
        </w:rPr>
        <w:t>n</w:t>
      </w:r>
    </w:p>
    <w:p>
      <w:pPr>
        <w:pStyle w:val="BodyText"/>
        <w:spacing w:line="173" w:lineRule="exact"/>
        <w:ind w:right="3452"/>
        <w:jc w:val="both"/>
      </w:pPr>
      <w:hyperlink w:history="true" w:anchor="_bookmark14">
        <w:r>
          <w:rPr>
            <w:b w:val="0"/>
            <w:bCs w:val="0"/>
            <w:spacing w:val="-1"/>
            <w:w w:val="100"/>
          </w:rPr>
          <w:t>Equ</w:t>
        </w:r>
        <w:r>
          <w:rPr>
            <w:b w:val="0"/>
            <w:bCs w:val="0"/>
            <w:spacing w:val="0"/>
            <w:w w:val="100"/>
          </w:rPr>
          <w:t>a</w:t>
        </w:r>
        <w:r>
          <w:rPr>
            <w:b w:val="0"/>
            <w:bCs w:val="0"/>
            <w:spacing w:val="-1"/>
            <w:w w:val="100"/>
          </w:rPr>
          <w:t>t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o</w:t>
        </w:r>
        <w:r>
          <w:rPr>
            <w:b w:val="0"/>
            <w:bCs w:val="0"/>
            <w:spacing w:val="0"/>
            <w:w w:val="100"/>
          </w:rPr>
          <w:t>n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10.</w:t>
        </w:r>
        <w:r>
          <w:rPr>
            <w:b w:val="0"/>
            <w:bCs w:val="0"/>
            <w:spacing w:val="0"/>
            <w:w w:val="100"/>
          </w:rPr>
        </w:r>
      </w:hyperlink>
    </w:p>
    <w:p>
      <w:pPr>
        <w:pStyle w:val="BodyText"/>
        <w:spacing w:line="255" w:lineRule="auto" w:before="93"/>
        <w:ind w:right="140"/>
        <w:jc w:val="both"/>
      </w:pPr>
      <w:r>
        <w:rPr/>
        <w:pict>
          <v:group style="position:absolute;margin-left:81pt;margin-top:119.9217pt;width:468pt;height:.1pt;mso-position-horizontal-relative:page;mso-position-vertical-relative:paragraph;z-index:-10585" coordorigin="1620,2398" coordsize="9360,2">
            <v:shape style="position:absolute;left:1620;top:2398;width:9360;height:2" coordorigin="1620,2398" coordsize="9360,0" path="m1620,2398l10980,2398e" filled="f" stroked="t" strokeweight="1.120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1"/>
          <w:w w:val="100"/>
        </w:rPr>
        <w:t>Sinc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iso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req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ire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betw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rese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thes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tw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ind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ngs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bifi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minimiz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akag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ance.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res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wind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gnetiz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curr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nt,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ich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uire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small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siz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wir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com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after="0" w:line="255" w:lineRule="auto"/>
        <w:jc w:val="both"/>
        <w:sectPr>
          <w:type w:val="continuous"/>
          <w:pgSz w:w="12240" w:h="15840"/>
          <w:pgMar w:top="1320" w:bottom="760" w:left="1480" w:right="1120"/>
          <w:cols w:num="2" w:equalWidth="0">
            <w:col w:w="4461" w:space="579"/>
            <w:col w:w="4600"/>
          </w:cols>
        </w:sectPr>
      </w:pPr>
    </w:p>
    <w:p>
      <w:pPr>
        <w:spacing w:line="240" w:lineRule="exact" w:before="5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footerReference w:type="even" r:id="rId13"/>
          <w:footerReference w:type="default" r:id="rId14"/>
          <w:pgSz w:w="12240" w:h="15840"/>
          <w:pgMar w:footer="747" w:header="477" w:top="1060" w:bottom="940" w:left="1120" w:right="1480"/>
        </w:sectPr>
      </w:pPr>
    </w:p>
    <w:p>
      <w:pPr>
        <w:pStyle w:val="BodyText"/>
        <w:spacing w:line="254" w:lineRule="auto" w:before="82"/>
        <w:ind w:right="1"/>
        <w:jc w:val="both"/>
      </w:pPr>
      <w:r>
        <w:rPr/>
        <w:pict>
          <v:group style="position:absolute;margin-left:63pt;margin-top:-9.868106pt;width:468pt;height:.1pt;mso-position-horizontal-relative:page;mso-position-vertical-relative:paragraph;z-index:-10571" coordorigin="1260,-197" coordsize="9360,2">
            <v:shape style="position:absolute;left:1260;top:-197;width:9360;height:2" coordorigin="1260,-197" coordsize="9360,0" path="m1260,-197l10620,-197e" filled="f" stroked="t" strokeweight="1.120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dem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gnetiz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cor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Z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or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  <w:sz w:val="14"/>
          <w:szCs w:val="14"/>
        </w:rPr>
        <w:t>C</w:t>
      </w:r>
      <w:r>
        <w:rPr>
          <w:b w:val="0"/>
          <w:bCs w:val="0"/>
          <w:spacing w:val="6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ub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circui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rese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0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compl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utiliz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netics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maximu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dut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cyc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limi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stres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switch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mak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forwar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nv</w:t>
      </w:r>
      <w:r>
        <w:rPr>
          <w:b w:val="0"/>
          <w:bCs w:val="0"/>
          <w:spacing w:val="-1"/>
          <w:w w:val="100"/>
        </w:rPr>
        <w:t>ert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fe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bl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pow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(u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15</w:t>
      </w:r>
      <w:r>
        <w:rPr>
          <w:b w:val="0"/>
          <w:bCs w:val="0"/>
          <w:spacing w:val="0"/>
          <w:w w:val="100"/>
        </w:rPr>
        <w:t>0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wat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f-l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low-cost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supp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on-p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lsa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make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rwar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ite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licati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lvin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hig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ad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(</w:t>
      </w:r>
      <w:r>
        <w:rPr>
          <w:b w:val="0"/>
          <w:bCs w:val="0"/>
          <w:spacing w:val="0"/>
          <w:w w:val="100"/>
        </w:rPr>
        <w:t>&gt;</w:t>
      </w:r>
      <w:r>
        <w:rPr>
          <w:b w:val="0"/>
          <w:bCs w:val="0"/>
          <w:spacing w:val="-1"/>
          <w:w w:val="100"/>
        </w:rPr>
        <w:t>15A).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presenc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du</w:t>
      </w:r>
      <w:r>
        <w:rPr>
          <w:b w:val="0"/>
          <w:bCs w:val="0"/>
          <w:spacing w:val="-1"/>
          <w:w w:val="100"/>
        </w:rPr>
        <w:t>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imi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us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rwar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conv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(</w:t>
      </w:r>
      <w:r>
        <w:rPr>
          <w:b w:val="0"/>
          <w:bCs w:val="0"/>
          <w:spacing w:val="0"/>
          <w:w w:val="100"/>
        </w:rPr>
        <w:t>&gt;</w:t>
      </w:r>
      <w:r>
        <w:rPr>
          <w:b w:val="0"/>
          <w:bCs w:val="0"/>
          <w:spacing w:val="-1"/>
          <w:w w:val="100"/>
        </w:rPr>
        <w:t>30V)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licati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whic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quir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lk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opp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hig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ge.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4"/>
        <w:ind w:right="1836"/>
        <w:jc w:val="both"/>
      </w:pPr>
      <w:r>
        <w:rPr>
          <w:b w:val="0"/>
          <w:bCs w:val="0"/>
          <w:spacing w:val="0"/>
          <w:w w:val="100"/>
        </w:rPr>
        <w:t>INCREASING</w:t>
      </w:r>
      <w:r>
        <w:rPr>
          <w:b w:val="0"/>
          <w:bCs w:val="0"/>
          <w:spacing w:val="-24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FICIENCY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6"/>
        <w:ind w:right="0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ficie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conv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com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othe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top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log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sam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outpu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po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ue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prese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ur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jo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los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emen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: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switch,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outpu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dio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rect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ers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4" w:lineRule="auto" w:before="80"/>
        <w:ind w:right="1"/>
        <w:jc w:val="both"/>
      </w:pP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fici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sy</w:t>
      </w:r>
      <w:r>
        <w:rPr>
          <w:b w:val="0"/>
          <w:bCs w:val="0"/>
          <w:spacing w:val="0"/>
          <w:w w:val="100"/>
        </w:rPr>
        <w:t>nc</w:t>
      </w:r>
      <w:r>
        <w:rPr>
          <w:b w:val="0"/>
          <w:bCs w:val="0"/>
          <w:spacing w:val="-1"/>
          <w:w w:val="100"/>
        </w:rPr>
        <w:t>hron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plac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MOS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lf-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rive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thro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extr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sam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ind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ng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-15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hyperlink w:history="true" w:anchor="_bookmark18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7</w:t>
        </w:r>
      </w:hyperlink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5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Heading3"/>
        <w:ind w:right="50"/>
        <w:jc w:val="both"/>
        <w:rPr>
          <w:b w:val="0"/>
          <w:bCs w:val="0"/>
        </w:rPr>
      </w:pPr>
      <w:r>
        <w:rPr/>
        <w:pict>
          <v:shape style="position:absolute;margin-left:87.760002pt;margin-top:26.75988pt;width:144.250005pt;height:120.31pt;mso-position-horizontal-relative:page;mso-position-vertical-relative:paragraph;z-index:-10569" type="#_x0000_t75">
            <v:imagedata r:id="rId15" o:title=""/>
          </v:shape>
        </w:pict>
      </w:r>
      <w:r>
        <w:rPr/>
        <w:pict>
          <v:group style="position:absolute;margin-left:62.709995pt;margin-top:12.449874pt;width:216.04001pt;height:148.419995pt;mso-position-horizontal-relative:page;mso-position-vertical-relative:paragraph;z-index:-10568" coordorigin="1254,249" coordsize="4321,2968">
            <v:group style="position:absolute;left:1265;top:260;width:4304;height:2" coordorigin="1265,260" coordsize="4304,2">
              <v:shape style="position:absolute;left:1265;top:260;width:4304;height:2" coordorigin="1265,260" coordsize="4304,0" path="m1265,260l5569,260e" filled="f" stroked="t" strokeweight=".58001pt" strokecolor="#000000">
                <v:path arrowok="t"/>
              </v:shape>
            </v:group>
            <v:group style="position:absolute;left:5564;top:260;width:2;height:2952" coordorigin="5564,260" coordsize="2,2952">
              <v:shape style="position:absolute;left:5564;top:260;width:2;height:2952" coordorigin="5564,260" coordsize="0,2952" path="m5564,260l5564,3212e" filled="f" stroked="t" strokeweight=".579980pt" strokecolor="#000000">
                <v:path arrowok="t"/>
              </v:shape>
            </v:group>
            <v:group style="position:absolute;left:1260;top:3207;width:4304;height:2" coordorigin="1260,3207" coordsize="4304,2">
              <v:shape style="position:absolute;left:1260;top:3207;width:4304;height:2" coordorigin="1260,3207" coordsize="4304,0" path="m1260,3207l5564,3207e" filled="f" stroked="t" strokeweight=".58001pt" strokecolor="#000000">
                <v:path arrowok="t"/>
              </v:shape>
            </v:group>
            <v:group style="position:absolute;left:1265;top:255;width:2;height:2952" coordorigin="1265,255" coordsize="2,2952">
              <v:shape style="position:absolute;left:1265;top:255;width:2;height:2952" coordorigin="1265,255" coordsize="0,2952" path="m1265,255l1265,3207e" filled="f" stroked="t" strokeweight=".58001pt" strokecolor="#000000">
                <v:path arrowok="t"/>
              </v:shape>
            </v:group>
            <w10:wrap type="none"/>
          </v:group>
        </w:pict>
      </w:r>
      <w:bookmarkStart w:name="FIGURE 7: Synchronous Rectifier" w:id="42"/>
      <w:bookmarkEnd w:id="42"/>
      <w:r>
        <w:rPr/>
      </w:r>
      <w:bookmarkStart w:name="_bookmark18" w:id="43"/>
      <w:bookmarkEnd w:id="43"/>
      <w:r>
        <w:rPr/>
      </w:r>
      <w:r>
        <w:rPr>
          <w:spacing w:val="0"/>
          <w:w w:val="100"/>
        </w:rPr>
        <w:t>FIG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RE</w:t>
      </w:r>
      <w:r>
        <w:rPr>
          <w:spacing w:val="-4"/>
          <w:w w:val="100"/>
        </w:rPr>
        <w:t> </w:t>
      </w:r>
      <w:r>
        <w:rPr>
          <w:spacing w:val="0"/>
          <w:w w:val="100"/>
        </w:rPr>
        <w:t>7:</w:t>
      </w:r>
      <w:r>
        <w:rPr>
          <w:spacing w:val="0"/>
          <w:w w:val="100"/>
        </w:rPr>
        <w:t>         </w:t>
      </w:r>
      <w:r>
        <w:rPr>
          <w:spacing w:val="9"/>
          <w:w w:val="100"/>
        </w:rPr>
        <w:t> </w:t>
      </w:r>
      <w:r>
        <w:rPr>
          <w:spacing w:val="0"/>
          <w:w w:val="100"/>
        </w:rPr>
        <w:t>SYN</w:t>
      </w:r>
      <w:r>
        <w:rPr>
          <w:spacing w:val="1"/>
          <w:w w:val="100"/>
        </w:rPr>
        <w:t>C</w:t>
      </w:r>
      <w:r>
        <w:rPr>
          <w:spacing w:val="0"/>
          <w:w w:val="100"/>
        </w:rPr>
        <w:t>HRONOUS</w:t>
      </w:r>
      <w:r>
        <w:rPr>
          <w:spacing w:val="-4"/>
          <w:w w:val="100"/>
        </w:rPr>
        <w:t> 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ECTIFIER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10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atLeast"/>
        <w:ind w:left="1605" w:right="2731" w:hanging="87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166.354904pt;margin-top:-17.068935pt;width:366.59402pt;height:69.862098pt;mso-position-horizontal-relative:page;mso-position-vertical-relative:paragraph;z-index:-10567" type="#_x0000_t202" filled="f" stroked="f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/>
                  <w:tr>
                    <w:trPr>
                      <w:trHeight w:val="241" w:hRule="exact"/>
                    </w:trPr>
                    <w:tc>
                      <w:tcPr>
                        <w:tcW w:w="2613" w:type="dxa"/>
                        <w:gridSpan w:val="3"/>
                        <w:vMerge w:val="restart"/>
                        <w:tcBorders>
                          <w:top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128" w:lineRule="exact"/>
                          <w:ind w:left="-79" w:right="0"/>
                          <w:jc w:val="lef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471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before="18"/>
                          <w:ind w:left="360" w:right="0"/>
                          <w:jc w:val="left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res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2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21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th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23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sw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ch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g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22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p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od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23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Th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23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con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d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ar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21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de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</w:tr>
                  <w:tr>
                    <w:trPr>
                      <w:trHeight w:val="220" w:hRule="exact"/>
                    </w:trPr>
                    <w:tc>
                      <w:tcPr>
                        <w:tcW w:w="2613" w:type="dxa"/>
                        <w:gridSpan w:val="3"/>
                        <w:vMerge/>
                        <w:tcBorders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71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04" w:lineRule="exact"/>
                          <w:ind w:left="360" w:right="0"/>
                          <w:jc w:val="left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p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eratio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35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35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th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36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two-sw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h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36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forw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2"/>
                            <w:w w:val="100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d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37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nverte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36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36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the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</w:tr>
                  <w:tr>
                    <w:trPr>
                      <w:trHeight w:val="220" w:hRule="exact"/>
                    </w:trPr>
                    <w:tc>
                      <w:tcPr>
                        <w:tcW w:w="2613" w:type="dxa"/>
                        <w:gridSpan w:val="3"/>
                        <w:vMerge/>
                        <w:tcBorders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71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04" w:lineRule="exact"/>
                          <w:ind w:left="360" w:right="0"/>
                          <w:jc w:val="left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sam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34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34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th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35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oper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on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34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34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th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35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forwar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d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35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converter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</w:tr>
                  <w:tr>
                    <w:trPr>
                      <w:trHeight w:val="717" w:hRule="exact"/>
                    </w:trPr>
                    <w:tc>
                      <w:tcPr>
                        <w:tcW w:w="84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98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8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71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04" w:lineRule="exact"/>
                          <w:ind w:left="360" w:right="0"/>
                          <w:jc w:val="left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exp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ai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d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2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earl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0"/>
                            <w:w w:val="100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pStyle w:val="TableParagraph"/>
                          <w:spacing w:line="180" w:lineRule="exact" w:before="7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pStyle w:val="TableParagraph"/>
                          <w:ind w:left="360" w:right="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20"/>
                            <w:szCs w:val="20"/>
                          </w:rPr>
                          <w:t>APPLIC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20"/>
                            <w:szCs w:val="20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20"/>
                            <w:szCs w:val="20"/>
                          </w:rPr>
                          <w:t>ION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32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20"/>
                            <w:szCs w:val="20"/>
                          </w:rPr>
                          <w:t>CONSIDERATIONS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6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pStyle w:val="Heading2"/>
        <w:spacing w:before="71"/>
        <w:ind w:right="1227"/>
        <w:jc w:val="both"/>
        <w:rPr>
          <w:b w:val="0"/>
          <w:bCs w:val="0"/>
        </w:rPr>
      </w:pPr>
      <w:r>
        <w:rPr>
          <w:spacing w:val="0"/>
          <w:w w:val="100"/>
        </w:rPr>
        <w:br w:type="column"/>
      </w:r>
      <w:bookmarkStart w:name="Two-Switch Forward Converter" w:id="44"/>
      <w:bookmarkEnd w:id="44"/>
      <w:r>
        <w:rPr>
          <w:spacing w:val="0"/>
          <w:w w:val="100"/>
        </w:rPr>
      </w:r>
      <w:r>
        <w:rPr>
          <w:spacing w:val="-18"/>
          <w:w w:val="100"/>
        </w:rPr>
        <w:t>T</w:t>
      </w:r>
      <w:r>
        <w:rPr>
          <w:spacing w:val="0"/>
          <w:w w:val="100"/>
        </w:rPr>
        <w:t>wo-Switch</w:t>
      </w:r>
      <w:r>
        <w:rPr>
          <w:spacing w:val="-16"/>
          <w:w w:val="100"/>
        </w:rPr>
        <w:t> </w:t>
      </w:r>
      <w:r>
        <w:rPr>
          <w:spacing w:val="0"/>
          <w:w w:val="100"/>
        </w:rPr>
        <w:t>F</w:t>
      </w:r>
      <w:r>
        <w:rPr>
          <w:spacing w:val="-1"/>
          <w:w w:val="100"/>
        </w:rPr>
        <w:t>o</w:t>
      </w:r>
      <w:r>
        <w:rPr>
          <w:spacing w:val="0"/>
          <w:w w:val="100"/>
        </w:rPr>
        <w:t>rward</w:t>
      </w:r>
      <w:r>
        <w:rPr>
          <w:spacing w:val="-15"/>
          <w:w w:val="100"/>
        </w:rPr>
        <w:t> </w:t>
      </w:r>
      <w:r>
        <w:rPr>
          <w:spacing w:val="0"/>
          <w:w w:val="100"/>
        </w:rPr>
        <w:t>Converter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5" w:lineRule="auto"/>
        <w:ind w:right="139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x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mu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stres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ard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limite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val</w:t>
      </w:r>
      <w:r>
        <w:rPr>
          <w:b w:val="0"/>
          <w:bCs w:val="0"/>
          <w:spacing w:val="0"/>
          <w:w w:val="100"/>
        </w:rPr>
        <w:t>ue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laci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(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  <w:sz w:val="14"/>
          <w:szCs w:val="14"/>
        </w:rPr>
        <w:t>2</w:t>
      </w:r>
      <w:r>
        <w:rPr>
          <w:b w:val="0"/>
          <w:bCs w:val="0"/>
          <w:spacing w:val="0"/>
          <w:w w:val="100"/>
          <w:sz w:val="14"/>
          <w:szCs w:val="14"/>
        </w:rPr>
        <w:t>)</w:t>
      </w:r>
      <w:r>
        <w:rPr>
          <w:b w:val="0"/>
          <w:bCs w:val="0"/>
          <w:spacing w:val="13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rie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with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win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ing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 </w:t>
      </w:r>
      <w:hyperlink w:history="true" w:anchor="_bookmark19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8</w:t>
        </w:r>
      </w:hyperlink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resu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conv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le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tw</w:t>
      </w:r>
      <w:r>
        <w:rPr>
          <w:b w:val="0"/>
          <w:bCs w:val="0"/>
          <w:spacing w:val="0"/>
          <w:w w:val="100"/>
        </w:rPr>
        <w:t>o-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ard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sc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wav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rm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two-switc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forwar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are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hyperlink w:history="true" w:anchor="_bookmark19">
        <w:r>
          <w:rPr>
            <w:b w:val="0"/>
            <w:bCs w:val="0"/>
            <w:spacing w:val="-1"/>
            <w:w w:val="100"/>
          </w:rPr>
          <w:t>Fi</w:t>
        </w:r>
        <w:r>
          <w:rPr>
            <w:b w:val="0"/>
            <w:bCs w:val="0"/>
            <w:spacing w:val="0"/>
            <w:w w:val="100"/>
          </w:rPr>
          <w:t>g</w:t>
        </w:r>
        <w:r>
          <w:rPr>
            <w:b w:val="0"/>
            <w:bCs w:val="0"/>
            <w:spacing w:val="-1"/>
            <w:w w:val="100"/>
          </w:rPr>
          <w:t>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8.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139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switche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33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33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ntr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ll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same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dr</w:t>
      </w:r>
      <w:r>
        <w:rPr>
          <w:b w:val="0"/>
          <w:bCs w:val="0"/>
          <w:spacing w:val="-1"/>
          <w:w w:val="100"/>
        </w:rPr>
        <w:t>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sig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al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show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11"/>
          <w:w w:val="100"/>
        </w:rPr>
        <w:t> </w:t>
      </w:r>
      <w:hyperlink w:history="true" w:anchor="_bookmark19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8</w:t>
        </w:r>
        <w:r>
          <w:rPr>
            <w:b w:val="0"/>
            <w:bCs w:val="0"/>
            <w:spacing w:val="-11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(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C)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stead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peratio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switche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-1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0"/>
          <w:w w:val="99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peri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inp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1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2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"/>
          <w:w w:val="100"/>
        </w:rPr>
        <w:t>imar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20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2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per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mag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etizin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reflecte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outpu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nductor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thro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switche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8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138"/>
        <w:jc w:val="both"/>
      </w:pP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are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turne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3"/>
          <w:w w:val="100"/>
        </w:rPr>
        <w:t>F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flu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st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neti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core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revers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directi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ary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forwar</w:t>
      </w:r>
      <w:r>
        <w:rPr>
          <w:b w:val="0"/>
          <w:bCs w:val="0"/>
          <w:spacing w:val="0"/>
          <w:w w:val="100"/>
        </w:rPr>
        <w:t>d-</w:t>
      </w:r>
      <w:r>
        <w:rPr>
          <w:b w:val="0"/>
          <w:bCs w:val="0"/>
          <w:spacing w:val="-1"/>
          <w:w w:val="100"/>
        </w:rPr>
        <w:t>bias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16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  <w:sz w:val="14"/>
          <w:szCs w:val="14"/>
        </w:rPr>
        <w:t>2</w:t>
      </w:r>
      <w:r>
        <w:rPr>
          <w:b w:val="0"/>
          <w:bCs w:val="0"/>
          <w:spacing w:val="0"/>
          <w:w w:val="100"/>
          <w:sz w:val="14"/>
          <w:szCs w:val="14"/>
        </w:rPr>
        <w:t>,</w:t>
      </w:r>
      <w:r>
        <w:rPr>
          <w:b w:val="0"/>
          <w:bCs w:val="0"/>
          <w:spacing w:val="17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provi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mag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etizin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rese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core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5"/>
          <w:w w:val="100"/>
        </w:rPr>
        <w:t>V</w:t>
      </w:r>
      <w:r>
        <w:rPr>
          <w:b w:val="0"/>
          <w:bCs w:val="0"/>
          <w:spacing w:val="0"/>
          <w:w w:val="100"/>
          <w:sz w:val="14"/>
          <w:szCs w:val="14"/>
        </w:rPr>
        <w:t>IN</w:t>
      </w:r>
      <w:r>
        <w:rPr>
          <w:b w:val="0"/>
          <w:bCs w:val="0"/>
          <w:spacing w:val="0"/>
          <w:w w:val="102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ap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li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revers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directi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0"/>
          <w:w w:val="100"/>
        </w:rPr>
        <w:t> </w:t>
      </w:r>
      <w:hyperlink w:history="true" w:anchor="_bookmark19">
        <w:r>
          <w:rPr>
            <w:b w:val="0"/>
            <w:bCs w:val="0"/>
            <w:spacing w:val="-1"/>
            <w:w w:val="100"/>
          </w:rPr>
          <w:t>Fi</w:t>
        </w:r>
        <w:r>
          <w:rPr>
            <w:b w:val="0"/>
            <w:bCs w:val="0"/>
            <w:spacing w:val="0"/>
            <w:w w:val="100"/>
          </w:rPr>
          <w:t>g</w:t>
        </w:r>
        <w:r>
          <w:rPr>
            <w:b w:val="0"/>
            <w:bCs w:val="0"/>
            <w:spacing w:val="-1"/>
            <w:w w:val="100"/>
          </w:rPr>
          <w:t>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8</w:t>
        </w:r>
        <w:r>
          <w:rPr>
            <w:b w:val="0"/>
            <w:bCs w:val="0"/>
            <w:spacing w:val="9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(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ther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akag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nduc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age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ross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  <w:sz w:val="14"/>
          <w:szCs w:val="14"/>
        </w:rPr>
        <w:t>P</w:t>
      </w:r>
      <w:r>
        <w:rPr>
          <w:b w:val="0"/>
          <w:bCs w:val="0"/>
          <w:spacing w:val="18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oul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maximu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bl</w:t>
      </w:r>
      <w:r>
        <w:rPr>
          <w:b w:val="0"/>
          <w:bCs w:val="0"/>
          <w:spacing w:val="0"/>
          <w:w w:val="100"/>
        </w:rPr>
        <w:t>oc</w:t>
      </w:r>
      <w:r>
        <w:rPr>
          <w:b w:val="0"/>
          <w:bCs w:val="0"/>
          <w:spacing w:val="-1"/>
          <w:w w:val="100"/>
        </w:rPr>
        <w:t>k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mag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etizin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ac</w:t>
      </w:r>
      <w:r>
        <w:rPr>
          <w:b w:val="0"/>
          <w:bCs w:val="0"/>
          <w:spacing w:val="-1"/>
          <w:w w:val="100"/>
        </w:rPr>
        <w:t>he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dio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1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0"/>
          <w:w w:val="99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2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becom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verse-bi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remai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zer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0"/>
          <w:w w:val="100"/>
        </w:rPr>
      </w:r>
    </w:p>
    <w:p>
      <w:pPr>
        <w:spacing w:after="0" w:line="255" w:lineRule="auto"/>
        <w:jc w:val="both"/>
        <w:sectPr>
          <w:type w:val="continuous"/>
          <w:pgSz w:w="12240" w:h="15840"/>
          <w:pgMar w:top="1320" w:bottom="760" w:left="1120" w:right="1480"/>
          <w:cols w:num="2" w:equalWidth="0">
            <w:col w:w="4461" w:space="578"/>
            <w:col w:w="4601"/>
          </w:cols>
        </w:sectPr>
      </w:pPr>
    </w:p>
    <w:p>
      <w:pPr>
        <w:spacing w:line="122" w:lineRule="exact"/>
        <w:ind w:left="0" w:right="113" w:firstLine="0"/>
        <w:jc w:val="center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63pt;margin-top:740.969971pt;width:468pt;height:.1pt;mso-position-horizontal-relative:page;mso-position-vertical-relative:page;z-index:-10570" coordorigin="1260,14819" coordsize="9360,2">
            <v:shape style="position:absolute;left:1260;top:14819;width:9360;height:2" coordorigin="1260,14819" coordsize="9360,0" path="m1260,14819l10620,14819e" filled="f" stroked="t" strokeweight="1.120pt" strokecolor="#000000">
              <v:path arrowok="t"/>
            </v:shape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 w:before="18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1067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6"/>
          <w:szCs w:val="1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tabs>
          <w:tab w:pos="1740" w:val="left" w:leader="none"/>
        </w:tabs>
        <w:ind w:left="123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2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2"/>
          <w:sz w:val="16"/>
          <w:szCs w:val="16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55" w:lineRule="auto"/>
        <w:ind w:right="0"/>
        <w:jc w:val="both"/>
      </w:pPr>
      <w:r>
        <w:rPr>
          <w:b w:val="0"/>
          <w:bCs w:val="0"/>
          <w:spacing w:val="-1"/>
          <w:w w:val="100"/>
        </w:rPr>
        <w:t>Im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ov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ad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transi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respo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impl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ntin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mod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ntr</w:t>
      </w:r>
      <w:r>
        <w:rPr>
          <w:b w:val="0"/>
          <w:bCs w:val="0"/>
          <w:spacing w:val="0"/>
          <w:w w:val="100"/>
        </w:rPr>
        <w:t>ol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requ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duci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us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bette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tput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me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outpu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rip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uireme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t,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iscusse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rFonts w:ascii="Arial" w:hAnsi="Arial" w:cs="Arial" w:eastAsia="Arial"/>
          <w:b/>
          <w:bCs/>
          <w:spacing w:val="-1"/>
          <w:w w:val="100"/>
        </w:rPr>
        <w:t>“B</w:t>
      </w:r>
      <w:r>
        <w:rPr>
          <w:rFonts w:ascii="Arial" w:hAnsi="Arial" w:cs="Arial" w:eastAsia="Arial"/>
          <w:b/>
          <w:bCs/>
          <w:spacing w:val="0"/>
          <w:w w:val="100"/>
        </w:rPr>
        <w:t>u</w:t>
      </w:r>
      <w:hyperlink w:history="true" w:anchor="_bookmark3">
        <w:r>
          <w:rPr>
            <w:rFonts w:ascii="Arial" w:hAnsi="Arial" w:cs="Arial" w:eastAsia="Arial"/>
            <w:b/>
            <w:bCs/>
            <w:spacing w:val="-1"/>
            <w:w w:val="100"/>
          </w:rPr>
          <w:t>c</w:t>
        </w:r>
        <w:r>
          <w:rPr>
            <w:rFonts w:ascii="Arial" w:hAnsi="Arial" w:cs="Arial" w:eastAsia="Arial"/>
            <w:b/>
            <w:bCs/>
            <w:spacing w:val="0"/>
            <w:w w:val="100"/>
          </w:rPr>
          <w:t>k</w:t>
        </w:r>
        <w:r>
          <w:rPr>
            <w:rFonts w:ascii="Arial" w:hAnsi="Arial" w:cs="Arial" w:eastAsia="Arial"/>
            <w:b/>
            <w:bCs/>
            <w:spacing w:val="4"/>
            <w:w w:val="100"/>
          </w:rPr>
          <w:t> </w:t>
        </w:r>
        <w:r>
          <w:rPr>
            <w:rFonts w:ascii="Arial" w:hAnsi="Arial" w:cs="Arial" w:eastAsia="Arial"/>
            <w:b/>
            <w:bCs/>
            <w:spacing w:val="-1"/>
            <w:w w:val="100"/>
          </w:rPr>
          <w:t>Co</w:t>
        </w:r>
        <w:r>
          <w:rPr>
            <w:rFonts w:ascii="Arial" w:hAnsi="Arial" w:cs="Arial" w:eastAsia="Arial"/>
            <w:b/>
            <w:bCs/>
            <w:spacing w:val="0"/>
            <w:w w:val="100"/>
          </w:rPr>
          <w:t>n</w:t>
        </w:r>
        <w:r>
          <w:rPr>
            <w:rFonts w:ascii="Arial" w:hAnsi="Arial" w:cs="Arial" w:eastAsia="Arial"/>
            <w:b/>
            <w:bCs/>
            <w:spacing w:val="-1"/>
            <w:w w:val="100"/>
          </w:rPr>
          <w:t>ve</w:t>
        </w:r>
        <w:r>
          <w:rPr>
            <w:rFonts w:ascii="Arial" w:hAnsi="Arial" w:cs="Arial" w:eastAsia="Arial"/>
            <w:b/>
            <w:bCs/>
            <w:spacing w:val="0"/>
            <w:w w:val="100"/>
          </w:rPr>
          <w:t>r</w:t>
        </w:r>
      </w:hyperlink>
      <w:r>
        <w:rPr>
          <w:rFonts w:ascii="Arial" w:hAnsi="Arial" w:cs="Arial" w:eastAsia="Arial"/>
          <w:b/>
          <w:bCs/>
          <w:spacing w:val="-1"/>
          <w:w w:val="100"/>
        </w:rPr>
        <w:t>ter</w:t>
      </w:r>
      <w:r>
        <w:rPr>
          <w:rFonts w:ascii="Arial" w:hAnsi="Arial" w:cs="Arial" w:eastAsia="Arial"/>
          <w:b/>
          <w:bCs/>
          <w:spacing w:val="0"/>
          <w:w w:val="100"/>
        </w:rPr>
        <w:t>”</w:t>
      </w:r>
      <w:r>
        <w:rPr>
          <w:rFonts w:ascii="Arial" w:hAnsi="Arial" w:cs="Arial" w:eastAsia="Arial"/>
          <w:b/>
          <w:bCs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section.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multip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forwar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ple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ge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bett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cross-l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reg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uireme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6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55" w:lineRule="auto"/>
        <w:ind w:right="139"/>
        <w:jc w:val="both"/>
      </w:pP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ockin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lows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esig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selec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tt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low-vo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MOS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for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esig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efore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two-sw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ard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us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leve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3</w:t>
      </w:r>
      <w:r>
        <w:rPr>
          <w:b w:val="0"/>
          <w:bCs w:val="0"/>
          <w:spacing w:val="0"/>
          <w:w w:val="100"/>
        </w:rPr>
        <w:t>50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wat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ea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gre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tha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3</w:t>
      </w:r>
      <w:r>
        <w:rPr>
          <w:b w:val="0"/>
          <w:bCs w:val="0"/>
          <w:spacing w:val="-1"/>
          <w:w w:val="100"/>
        </w:rPr>
        <w:t>5</w:t>
      </w:r>
      <w:r>
        <w:rPr>
          <w:b w:val="0"/>
          <w:bCs w:val="0"/>
          <w:spacing w:val="0"/>
          <w:w w:val="100"/>
        </w:rPr>
        <w:t>0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wat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s,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ss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MOS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me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ndl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ncompl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utiliz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mag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eti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makes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ulk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(se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8"/>
          <w:w w:val="100"/>
        </w:rPr>
        <w:t> </w:t>
      </w:r>
      <w:hyperlink w:history="true" w:anchor="_bookmark20">
        <w:r>
          <w:rPr>
            <w:b w:val="0"/>
            <w:bCs w:val="0"/>
            <w:spacing w:val="-1"/>
            <w:w w:val="100"/>
          </w:rPr>
          <w:t>Fi</w:t>
        </w:r>
        <w:r>
          <w:rPr>
            <w:b w:val="0"/>
            <w:bCs w:val="0"/>
            <w:spacing w:val="0"/>
            <w:w w:val="100"/>
          </w:rPr>
          <w:t>g</w:t>
        </w:r>
        <w:r>
          <w:rPr>
            <w:b w:val="0"/>
            <w:bCs w:val="0"/>
            <w:spacing w:val="-1"/>
            <w:w w:val="100"/>
          </w:rPr>
          <w:t>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9)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erefore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-s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ch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su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plic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po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lev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ran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1</w:t>
      </w:r>
      <w:r>
        <w:rPr>
          <w:b w:val="0"/>
          <w:bCs w:val="0"/>
          <w:spacing w:val="0"/>
          <w:w w:val="100"/>
        </w:rPr>
        <w:t>50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3</w:t>
      </w:r>
      <w:r>
        <w:rPr>
          <w:b w:val="0"/>
          <w:bCs w:val="0"/>
          <w:spacing w:val="0"/>
          <w:w w:val="100"/>
        </w:rPr>
        <w:t>50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s.</w:t>
      </w:r>
      <w:r>
        <w:rPr>
          <w:b w:val="0"/>
          <w:bCs w:val="0"/>
          <w:spacing w:val="0"/>
          <w:w w:val="100"/>
        </w:rPr>
      </w:r>
    </w:p>
    <w:p>
      <w:pPr>
        <w:spacing w:after="0" w:line="255" w:lineRule="auto"/>
        <w:jc w:val="both"/>
        <w:sectPr>
          <w:type w:val="continuous"/>
          <w:pgSz w:w="12240" w:h="15840"/>
          <w:pgMar w:top="1320" w:bottom="760" w:left="1120" w:right="1480"/>
          <w:cols w:num="2" w:equalWidth="0">
            <w:col w:w="4461" w:space="579"/>
            <w:col w:w="4600"/>
          </w:cols>
        </w:sectPr>
      </w:pP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tabs>
          <w:tab w:pos="1723" w:val="left" w:leader="none"/>
        </w:tabs>
        <w:spacing w:before="74"/>
        <w:ind w:right="0"/>
        <w:jc w:val="left"/>
        <w:rPr>
          <w:b w:val="0"/>
          <w:bCs w:val="0"/>
        </w:rPr>
      </w:pPr>
      <w:r>
        <w:rPr/>
        <w:pict>
          <v:group style="position:absolute;margin-left:81pt;margin-top:-9.99009pt;width:468pt;height:.1pt;mso-position-horizontal-relative:page;mso-position-vertical-relative:paragraph;z-index:-10565" coordorigin="1620,-200" coordsize="9360,2">
            <v:shape style="position:absolute;left:1620;top:-200;width:9360;height:2" coordorigin="1620,-200" coordsize="9360,0" path="m1620,-200l10980,-200e" filled="f" stroked="t" strokeweight="1.120pt" strokecolor="#000000">
              <v:path arrowok="t"/>
            </v:shape>
            <w10:wrap type="none"/>
          </v:group>
        </w:pict>
      </w:r>
      <w:r>
        <w:rPr/>
        <w:pict>
          <v:group style="position:absolute;margin-left:179.919998pt;margin-top:27.81991pt;width:264.4pt;height:123.94pt;mso-position-horizontal-relative:page;mso-position-vertical-relative:paragraph;z-index:-10560" coordorigin="3598,556" coordsize="5288,2479">
            <v:shape style="position:absolute;left:3655;top:601;width:5187;height:2384" type="#_x0000_t75">
              <v:imagedata r:id="rId16" o:title=""/>
            </v:shape>
            <v:group style="position:absolute;left:3613;top:2921;width:88;height:100" coordorigin="3613,2921" coordsize="88,100">
              <v:shape style="position:absolute;left:3613;top:2921;width:88;height:100" coordorigin="3613,2921" coordsize="88,100" path="m3658,2921l3613,2971,3614,2981,3658,3020,3666,3019,3701,2981,3701,2960,3658,2921xe" filled="t" fillcolor="#000000" stroked="f">
                <v:path arrowok="t"/>
                <v:fill type="solid"/>
              </v:shape>
            </v:group>
            <v:group style="position:absolute;left:3608;top:2916;width:97;height:109" coordorigin="3608,2916" coordsize="97,109">
              <v:shape style="position:absolute;left:3608;top:2916;width:97;height:109" coordorigin="3608,2916" coordsize="97,109" path="m3676,3022l3640,3022,3647,3024,3648,3024,3658,3025,3659,3025,3667,3024,3676,3022xe" filled="t" fillcolor="#000000" stroked="f">
                <v:path arrowok="t"/>
                <v:fill type="solid"/>
              </v:shape>
              <v:shape style="position:absolute;left:3608;top:2916;width:97;height:109" coordorigin="3608,2916" coordsize="97,109" path="m3658,2926l3629,2926,3623,2932,3623,2933,3618,2940,3613,2948,3612,2950,3610,2959,3609,2962,3608,2971,3608,2972,3610,2982,3612,2992,3613,2993,3618,3001,3623,3008,3623,3010,3630,3017,3638,3022,3677,3022,3684,3017,3685,3016,3658,3016,3658,3016,3649,3014,3650,3014,3647,3013,3643,3013,3635,3008,3636,3008,3630,3002,3630,3002,3626,2996,3622,2989,3622,2989,3619,2981,3619,2981,3618,2972,3619,2962,3622,2952,3622,2952,3626,2945,3630,2939,3630,2939,3636,2933,3637,2933,3643,2929,3650,2927,3649,2927,3658,2926,3658,2926xe" filled="t" fillcolor="#000000" stroked="f">
                <v:path arrowok="t"/>
                <v:fill type="solid"/>
              </v:shape>
              <v:shape style="position:absolute;left:3608;top:2916;width:97;height:109" coordorigin="3608,2916" coordsize="97,109" path="m3658,3016l3658,3016,3659,3016,3658,3016xe" filled="t" fillcolor="#000000" stroked="f">
                <v:path arrowok="t"/>
                <v:fill type="solid"/>
              </v:shape>
              <v:shape style="position:absolute;left:3608;top:2916;width:97;height:109" coordorigin="3608,2916" coordsize="97,109" path="m3673,3012l3665,3014,3666,3014,3658,3016,3659,3016,3685,3016,3688,3013,3672,3013,3673,3012xe" filled="t" fillcolor="#000000" stroked="f">
                <v:path arrowok="t"/>
                <v:fill type="solid"/>
              </v:shape>
              <v:shape style="position:absolute;left:3608;top:2916;width:97;height:109" coordorigin="3608,2916" coordsize="97,109" path="m3643,3012l3643,3013,3647,3013,3643,3012xe" filled="t" fillcolor="#000000" stroked="f">
                <v:path arrowok="t"/>
                <v:fill type="solid"/>
              </v:shape>
              <v:shape style="position:absolute;left:3608;top:2916;width:97;height:109" coordorigin="3608,2916" coordsize="97,109" path="m3685,3003l3679,3008,3672,3013,3688,3013,3692,3010,3694,3008,3697,3004,3685,3004,3685,3003xe" filled="t" fillcolor="#000000" stroked="f">
                <v:path arrowok="t"/>
                <v:fill type="solid"/>
              </v:shape>
              <v:shape style="position:absolute;left:3608;top:2916;width:97;height:109" coordorigin="3608,2916" coordsize="97,109" path="m3630,3002l3630,3002,3631,3004,3630,3002xe" filled="t" fillcolor="#000000" stroked="f">
                <v:path arrowok="t"/>
                <v:fill type="solid"/>
              </v:shape>
              <v:shape style="position:absolute;left:3608;top:2916;width:97;height:109" coordorigin="3608,2916" coordsize="97,109" path="m3686,3002l3685,3003,3685,3004,3686,3002xe" filled="t" fillcolor="#000000" stroked="f">
                <v:path arrowok="t"/>
                <v:fill type="solid"/>
              </v:shape>
              <v:shape style="position:absolute;left:3608;top:2916;width:97;height:109" coordorigin="3608,2916" coordsize="97,109" path="m3698,3002l3686,3002,3685,3004,3697,3004,3698,3002xe" filled="t" fillcolor="#000000" stroked="f">
                <v:path arrowok="t"/>
                <v:fill type="solid"/>
              </v:shape>
              <v:shape style="position:absolute;left:3608;top:2916;width:97;height:109" coordorigin="3608,2916" coordsize="97,109" path="m3690,2996l3685,3003,3686,3002,3698,3002,3698,3001,3700,2998,3690,2998,3690,2996xe" filled="t" fillcolor="#000000" stroked="f">
                <v:path arrowok="t"/>
                <v:fill type="solid"/>
              </v:shape>
              <v:shape style="position:absolute;left:3608;top:2916;width:97;height:109" coordorigin="3608,2916" coordsize="97,109" path="m3706,2980l3697,2980,3694,2989,3690,2998,3700,2998,3702,2993,3706,2983,3706,2980xe" filled="t" fillcolor="#000000" stroked="f">
                <v:path arrowok="t"/>
                <v:fill type="solid"/>
              </v:shape>
              <v:shape style="position:absolute;left:3608;top:2916;width:97;height:109" coordorigin="3608,2916" coordsize="97,109" path="m3622,2988l3622,2989,3622,2989,3622,2988xe" filled="t" fillcolor="#000000" stroked="f">
                <v:path arrowok="t"/>
                <v:fill type="solid"/>
              </v:shape>
              <v:shape style="position:absolute;left:3608;top:2916;width:97;height:109" coordorigin="3608,2916" coordsize="97,109" path="m3619,2980l3619,2981,3619,2981,3619,2980xe" filled="t" fillcolor="#000000" stroked="f">
                <v:path arrowok="t"/>
                <v:fill type="solid"/>
              </v:shape>
              <v:shape style="position:absolute;left:3608;top:2916;width:97;height:109" coordorigin="3608,2916" coordsize="97,109" path="m3696,2960l3696,2981,3697,2980,3706,2980,3706,2963,3697,2963,3696,2960xe" filled="t" fillcolor="#000000" stroked="f">
                <v:path arrowok="t"/>
                <v:fill type="solid"/>
              </v:shape>
              <v:shape style="position:absolute;left:3608;top:2916;width:97;height:109" coordorigin="3608,2916" coordsize="97,109" path="m3618,2972l3618,2972,3618,2972xe" filled="t" fillcolor="#000000" stroked="f">
                <v:path arrowok="t"/>
                <v:fill type="solid"/>
              </v:shape>
              <v:shape style="position:absolute;left:3608;top:2916;width:97;height:109" coordorigin="3608,2916" coordsize="97,109" path="m3618,2971l3618,2972,3618,2971xe" filled="t" fillcolor="#000000" stroked="f">
                <v:path arrowok="t"/>
                <v:fill type="solid"/>
              </v:shape>
              <v:shape style="position:absolute;left:3608;top:2916;width:97;height:109" coordorigin="3608,2916" coordsize="97,109" path="m3685,2938l3690,2945,3694,2953,3697,2963,3706,2963,3706,2959,3702,2950,3698,2941,3698,2940,3698,2939,3686,2939,3685,2938xe" filled="t" fillcolor="#000000" stroked="f">
                <v:path arrowok="t"/>
                <v:fill type="solid"/>
              </v:shape>
              <v:shape style="position:absolute;left:3608;top:2916;width:97;height:109" coordorigin="3608,2916" coordsize="97,109" path="m3622,2952l3622,2952,3622,2953,3622,2952xe" filled="t" fillcolor="#000000" stroked="f">
                <v:path arrowok="t"/>
                <v:fill type="solid"/>
              </v:shape>
              <v:shape style="position:absolute;left:3608;top:2916;width:97;height:109" coordorigin="3608,2916" coordsize="97,109" path="m3631,2938l3630,2939,3630,2939,3631,2938xe" filled="t" fillcolor="#000000" stroked="f">
                <v:path arrowok="t"/>
                <v:fill type="solid"/>
              </v:shape>
              <v:shape style="position:absolute;left:3608;top:2916;width:97;height:109" coordorigin="3608,2916" coordsize="97,109" path="m3685,2938l3685,2938,3686,2939,3685,2938xe" filled="t" fillcolor="#000000" stroked="f">
                <v:path arrowok="t"/>
                <v:fill type="solid"/>
              </v:shape>
              <v:shape style="position:absolute;left:3608;top:2916;width:97;height:109" coordorigin="3608,2916" coordsize="97,109" path="m3697,2938l3685,2938,3686,2939,3698,2939,3697,2938xe" filled="t" fillcolor="#000000" stroked="f">
                <v:path arrowok="t"/>
                <v:fill type="solid"/>
              </v:shape>
              <v:shape style="position:absolute;left:3608;top:2916;width:97;height:109" coordorigin="3608,2916" coordsize="97,109" path="m3694,2933l3679,2933,3685,2938,3685,2938,3697,2938,3694,2933xe" filled="t" fillcolor="#000000" stroked="f">
                <v:path arrowok="t"/>
                <v:fill type="solid"/>
              </v:shape>
              <v:shape style="position:absolute;left:3608;top:2916;width:97;height:109" coordorigin="3608,2916" coordsize="97,109" path="m3637,2933l3636,2933,3635,2934,3637,2933xe" filled="t" fillcolor="#000000" stroked="f">
                <v:path arrowok="t"/>
                <v:fill type="solid"/>
              </v:shape>
              <v:shape style="position:absolute;left:3608;top:2916;width:97;height:109" coordorigin="3608,2916" coordsize="97,109" path="m3685,2926l3659,2926,3658,2926,3666,2927,3665,2927,3673,2929,3672,2929,3679,2934,3679,2933,3694,2933,3692,2932,3685,2926xe" filled="t" fillcolor="#000000" stroked="f">
                <v:path arrowok="t"/>
                <v:fill type="solid"/>
              </v:shape>
              <v:shape style="position:absolute;left:3608;top:2916;width:97;height:109" coordorigin="3608,2916" coordsize="97,109" path="m3659,2926l3658,2926,3658,2926,3659,2926xe" filled="t" fillcolor="#000000" stroked="f">
                <v:path arrowok="t"/>
                <v:fill type="solid"/>
              </v:shape>
              <v:shape style="position:absolute;left:3608;top:2916;width:97;height:109" coordorigin="3608,2916" coordsize="97,109" path="m3659,2916l3658,2916,3648,2917,3647,2917,3640,2920,3638,2921,3630,2926,3684,2926,3677,2921,3676,2920,3667,2917,3659,2916xe" filled="t" fillcolor="#000000" stroked="f">
                <v:path arrowok="t"/>
                <v:fill type="solid"/>
              </v:shape>
            </v:group>
            <v:group style="position:absolute;left:3696;top:2971;width:10;height:2" coordorigin="3696,2971" coordsize="10,2">
              <v:shape style="position:absolute;left:3696;top:2971;width:10;height:2" coordorigin="3696,2971" coordsize="10,0" path="m3696,2971l3706,2971e" filled="t" fillcolor="#000000" stroked="f">
                <v:path arrowok="t"/>
                <v:fill type="solid"/>
              </v:shape>
            </v:group>
            <v:group style="position:absolute;left:8774;top:2106;width:86;height:100" coordorigin="8774,2106" coordsize="86,100">
              <v:shape style="position:absolute;left:8774;top:2106;width:86;height:100" coordorigin="8774,2106" coordsize="86,100" path="m8818,2106l8774,2146,8774,2166,8818,2206,8826,2204,8861,2166,8861,2146,8818,2106xe" filled="t" fillcolor="#000000" stroked="f">
                <v:path arrowok="t"/>
                <v:fill type="solid"/>
              </v:shape>
            </v:group>
            <v:group style="position:absolute;left:8770;top:2101;width:96;height:109" coordorigin="8770,2101" coordsize="96,109">
              <v:shape style="position:absolute;left:8770;top:2101;width:96;height:109" coordorigin="8770,2101" coordsize="96,109" path="m8836,2207l8800,2207,8808,2209,8809,2209,8818,2210,8819,2210,8827,2209,8836,2207xe" filled="t" fillcolor="#000000" stroked="f">
                <v:path arrowok="t"/>
                <v:fill type="solid"/>
              </v:shape>
              <v:shape style="position:absolute;left:8770;top:2101;width:96;height:109" coordorigin="8770,2101" coordsize="96,109" path="m8819,2101l8818,2101,8809,2102,8808,2102,8800,2105,8798,2106,8791,2111,8784,2117,8783,2118,8778,2125,8773,2134,8772,2135,8770,2144,8770,2167,8772,2177,8773,2178,8778,2186,8783,2194,8784,2195,8791,2201,8791,2202,8798,2207,8837,2207,8844,2202,8845,2201,8818,2201,8818,2201,8810,2200,8806,2198,8803,2198,8796,2194,8797,2194,8791,2189,8791,2189,8790,2188,8790,2188,8786,2182,8782,2174,8782,2174,8779,2166,8779,2166,8779,2146,8779,2146,8782,2137,8782,2137,8786,2130,8790,2124,8790,2124,8791,2123,8791,2123,8797,2118,8798,2118,8803,2114,8802,2114,8810,2112,8818,2111,8818,2111,8844,2111,8837,2106,8836,2105,8827,2102,8819,2101xe" filled="t" fillcolor="#000000" stroked="f">
                <v:path arrowok="t"/>
                <v:fill type="solid"/>
              </v:shape>
              <v:shape style="position:absolute;left:8770;top:2101;width:96;height:109" coordorigin="8770,2101" coordsize="96,109" path="m8818,2201l8818,2201,8819,2201,8818,2201xe" filled="t" fillcolor="#000000" stroked="f">
                <v:path arrowok="t"/>
                <v:fill type="solid"/>
              </v:shape>
              <v:shape style="position:absolute;left:8770;top:2101;width:96;height:109" coordorigin="8770,2101" coordsize="96,109" path="m8833,2197l8825,2200,8826,2200,8818,2201,8819,2201,8845,2201,8848,2198,8832,2198,8833,2197xe" filled="t" fillcolor="#000000" stroked="f">
                <v:path arrowok="t"/>
                <v:fill type="solid"/>
              </v:shape>
              <v:shape style="position:absolute;left:8770;top:2101;width:96;height:109" coordorigin="8770,2101" coordsize="96,109" path="m8802,2197l8803,2198,8806,2198,8802,2197xe" filled="t" fillcolor="#000000" stroked="f">
                <v:path arrowok="t"/>
                <v:fill type="solid"/>
              </v:shape>
              <v:shape style="position:absolute;left:8770;top:2101;width:96;height:109" coordorigin="8770,2101" coordsize="96,109" path="m8845,2188l8839,2194,8832,2198,8848,2198,8852,2195,8854,2194,8857,2189,8845,2189,8845,2188xe" filled="t" fillcolor="#000000" stroked="f">
                <v:path arrowok="t"/>
                <v:fill type="solid"/>
              </v:shape>
              <v:shape style="position:absolute;left:8770;top:2101;width:96;height:109" coordorigin="8770,2101" coordsize="96,109" path="m8790,2188l8791,2189,8791,2188,8790,2188xe" filled="t" fillcolor="#000000" stroked="f">
                <v:path arrowok="t"/>
                <v:fill type="solid"/>
              </v:shape>
              <v:shape style="position:absolute;left:8770;top:2101;width:96;height:109" coordorigin="8770,2101" coordsize="96,109" path="m8791,2188l8791,2189,8791,2189,8791,2188xe" filled="t" fillcolor="#000000" stroked="f">
                <v:path arrowok="t"/>
                <v:fill type="solid"/>
              </v:shape>
              <v:shape style="position:absolute;left:8770;top:2101;width:96;height:109" coordorigin="8770,2101" coordsize="96,109" path="m8846,2188l8845,2188,8845,2189,8846,2188xe" filled="t" fillcolor="#000000" stroked="f">
                <v:path arrowok="t"/>
                <v:fill type="solid"/>
              </v:shape>
              <v:shape style="position:absolute;left:8770;top:2101;width:96;height:109" coordorigin="8770,2101" coordsize="96,109" path="m8858,2188l8846,2188,8845,2189,8857,2189,8858,2188xe" filled="t" fillcolor="#000000" stroked="f">
                <v:path arrowok="t"/>
                <v:fill type="solid"/>
              </v:shape>
              <v:shape style="position:absolute;left:8770;top:2101;width:96;height:109" coordorigin="8770,2101" coordsize="96,109" path="m8790,2188l8790,2188,8791,2188,8790,2188xe" filled="t" fillcolor="#000000" stroked="f">
                <v:path arrowok="t"/>
                <v:fill type="solid"/>
              </v:shape>
              <v:shape style="position:absolute;left:8770;top:2101;width:96;height:109" coordorigin="8770,2101" coordsize="96,109" path="m8864,2173l8855,2173,8850,2182,8845,2188,8846,2188,8858,2188,8858,2186,8863,2178,8863,2177,8864,2173xe" filled="t" fillcolor="#000000" stroked="f">
                <v:path arrowok="t"/>
                <v:fill type="solid"/>
              </v:shape>
              <v:shape style="position:absolute;left:8770;top:2101;width:96;height:109" coordorigin="8770,2101" coordsize="96,109" path="m8782,2173l8782,2174,8782,2174,8782,2173xe" filled="t" fillcolor="#000000" stroked="f">
                <v:path arrowok="t"/>
                <v:fill type="solid"/>
              </v:shape>
              <v:shape style="position:absolute;left:8770;top:2101;width:96;height:109" coordorigin="8770,2101" coordsize="96,109" path="m8856,2165l8854,2174,8855,2173,8864,2173,8866,2167,8866,2166,8856,2166,8856,2165xe" filled="t" fillcolor="#000000" stroked="f">
                <v:path arrowok="t"/>
                <v:fill type="solid"/>
              </v:shape>
              <v:shape style="position:absolute;left:8770;top:2101;width:96;height:109" coordorigin="8770,2101" coordsize="96,109" path="m8779,2165l8779,2166,8779,2166,8779,2165xe" filled="t" fillcolor="#000000" stroked="f">
                <v:path arrowok="t"/>
                <v:fill type="solid"/>
              </v:shape>
              <v:shape style="position:absolute;left:8770;top:2101;width:96;height:109" coordorigin="8770,2101" coordsize="96,109" path="m8866,2146l8856,2146,8856,2166,8866,2166,8866,2146xe" filled="t" fillcolor="#000000" stroked="f">
                <v:path arrowok="t"/>
                <v:fill type="solid"/>
              </v:shape>
              <v:shape style="position:absolute;left:8770;top:2101;width:96;height:109" coordorigin="8770,2101" coordsize="96,109" path="m8779,2146l8779,2146,8779,2147,8779,2146xe" filled="t" fillcolor="#000000" stroked="f">
                <v:path arrowok="t"/>
                <v:fill type="solid"/>
              </v:shape>
              <v:shape style="position:absolute;left:8770;top:2101;width:96;height:109" coordorigin="8770,2101" coordsize="96,109" path="m8854,2137l8856,2147,8856,2146,8866,2146,8866,2144,8864,2138,8855,2138,8854,2137xe" filled="t" fillcolor="#000000" stroked="f">
                <v:path arrowok="t"/>
                <v:fill type="solid"/>
              </v:shape>
              <v:shape style="position:absolute;left:8770;top:2101;width:96;height:109" coordorigin="8770,2101" coordsize="96,109" path="m8782,2137l8782,2137,8782,2138,8782,2137xe" filled="t" fillcolor="#000000" stroked="f">
                <v:path arrowok="t"/>
                <v:fill type="solid"/>
              </v:shape>
              <v:shape style="position:absolute;left:8770;top:2101;width:96;height:109" coordorigin="8770,2101" coordsize="96,109" path="m8845,2123l8850,2130,8855,2138,8864,2138,8863,2135,8863,2134,8858,2125,8858,2124,8846,2124,8845,2123xe" filled="t" fillcolor="#000000" stroked="f">
                <v:path arrowok="t"/>
                <v:fill type="solid"/>
              </v:shape>
              <v:shape style="position:absolute;left:8770;top:2101;width:96;height:109" coordorigin="8770,2101" coordsize="96,109" path="m8791,2123l8790,2124,8791,2123,8791,2123xe" filled="t" fillcolor="#000000" stroked="f">
                <v:path arrowok="t"/>
                <v:fill type="solid"/>
              </v:shape>
              <v:shape style="position:absolute;left:8770;top:2101;width:96;height:109" coordorigin="8770,2101" coordsize="96,109" path="m8791,2123l8790,2124,8790,2124,8791,2123xe" filled="t" fillcolor="#000000" stroked="f">
                <v:path arrowok="t"/>
                <v:fill type="solid"/>
              </v:shape>
              <v:shape style="position:absolute;left:8770;top:2101;width:96;height:109" coordorigin="8770,2101" coordsize="96,109" path="m8845,2123l8845,2123,8846,2124,8845,2123xe" filled="t" fillcolor="#000000" stroked="f">
                <v:path arrowok="t"/>
                <v:fill type="solid"/>
              </v:shape>
              <v:shape style="position:absolute;left:8770;top:2101;width:96;height:109" coordorigin="8770,2101" coordsize="96,109" path="m8857,2123l8845,2123,8846,2124,8858,2124,8857,2123xe" filled="t" fillcolor="#000000" stroked="f">
                <v:path arrowok="t"/>
                <v:fill type="solid"/>
              </v:shape>
              <v:shape style="position:absolute;left:8770;top:2101;width:96;height:109" coordorigin="8770,2101" coordsize="96,109" path="m8791,2123l8791,2123,8791,2123,8791,2123xe" filled="t" fillcolor="#000000" stroked="f">
                <v:path arrowok="t"/>
                <v:fill type="solid"/>
              </v:shape>
              <v:shape style="position:absolute;left:8770;top:2101;width:96;height:109" coordorigin="8770,2101" coordsize="96,109" path="m8854,2118l8839,2118,8845,2123,8845,2123,8857,2123,8854,2118xe" filled="t" fillcolor="#000000" stroked="f">
                <v:path arrowok="t"/>
                <v:fill type="solid"/>
              </v:shape>
              <v:shape style="position:absolute;left:8770;top:2101;width:96;height:109" coordorigin="8770,2101" coordsize="96,109" path="m8798,2118l8797,2118,8796,2119,8798,2118xe" filled="t" fillcolor="#000000" stroked="f">
                <v:path arrowok="t"/>
                <v:fill type="solid"/>
              </v:shape>
              <v:shape style="position:absolute;left:8770;top:2101;width:96;height:109" coordorigin="8770,2101" coordsize="96,109" path="m8845,2111l8819,2111,8818,2111,8826,2112,8825,2112,8833,2114,8832,2114,8839,2119,8839,2118,8854,2118,8852,2117,8845,2111xe" filled="t" fillcolor="#000000" stroked="f">
                <v:path arrowok="t"/>
                <v:fill type="solid"/>
              </v:shape>
              <v:shape style="position:absolute;left:8770;top:2101;width:96;height:109" coordorigin="8770,2101" coordsize="96,109" path="m8819,2111l8818,2111,8818,2111,8819,2111xe" filled="t" fillcolor="#000000" stroked="f">
                <v:path arrowok="t"/>
                <v:fill type="solid"/>
              </v:shape>
            </v:group>
            <v:group style="position:absolute;left:8856;top:2155;width:10;height:2" coordorigin="8856,2155" coordsize="10,2">
              <v:shape style="position:absolute;left:8856;top:2155;width:10;height:2" coordorigin="8856,2155" coordsize="10,0" path="m8856,2155l8866,2155e" filled="t" fillcolor="#000000" stroked="f">
                <v:path arrowok="t"/>
                <v:fill type="solid"/>
              </v:shape>
            </v:group>
            <v:group style="position:absolute;left:8784;top:1403;width:88;height:101" coordorigin="8784,1403" coordsize="88,101">
              <v:shape style="position:absolute;left:8784;top:1403;width:88;height:101" coordorigin="8784,1403" coordsize="88,101" path="m8827,1403l8784,1453,8785,1463,8827,1504,8837,1502,8872,1453,8870,1444,8827,1403xe" filled="t" fillcolor="#000000" stroked="f">
                <v:path arrowok="t"/>
                <v:fill type="solid"/>
              </v:shape>
            </v:group>
            <v:group style="position:absolute;left:8779;top:1398;width:97;height:110" coordorigin="8779,1398" coordsize="97,110">
              <v:shape style="position:absolute;left:8779;top:1398;width:97;height:110" coordorigin="8779,1398" coordsize="97,110" path="m8838,1507l8819,1507,8827,1508,8828,1508,8838,1507xe" filled="t" fillcolor="#000000" stroked="f">
                <v:path arrowok="t"/>
                <v:fill type="solid"/>
              </v:shape>
              <v:shape style="position:absolute;left:8779;top:1398;width:97;height:110" coordorigin="8779,1398" coordsize="97,110" path="m8828,1398l8827,1398,8819,1399,8818,1400,8809,1404,8808,1404,8801,1408,8800,1409,8788,1423,8788,1424,8784,1433,8783,1433,8780,1442,8780,1445,8779,1453,8779,1454,8780,1464,8783,1474,8784,1475,8788,1483,8788,1484,8800,1499,8801,1500,8808,1504,8809,1504,8818,1507,8839,1507,8848,1504,8855,1500,8856,1499,8821,1499,8813,1495,8808,1493,8807,1493,8806,1492,8806,1492,8795,1478,8795,1478,8792,1471,8790,1463,8790,1463,8789,1454,8790,1445,8792,1435,8793,1435,8795,1429,8795,1429,8806,1416,8806,1416,8807,1415,8808,1415,8813,1412,8821,1409,8820,1409,8828,1408,8827,1408,8855,1408,8848,1404,8839,1400,8838,1399,8828,1398xe" filled="t" fillcolor="#000000" stroked="f">
                <v:path arrowok="t"/>
                <v:fill type="solid"/>
              </v:shape>
              <v:shape style="position:absolute;left:8779;top:1398;width:97;height:110" coordorigin="8779,1398" coordsize="97,110" path="m8820,1498l8821,1499,8827,1499,8828,1499,8820,1498xe" filled="t" fillcolor="#000000" stroked="f">
                <v:path arrowok="t"/>
                <v:fill type="solid"/>
              </v:shape>
              <v:shape style="position:absolute;left:8779;top:1398;width:97;height:110" coordorigin="8779,1398" coordsize="97,110" path="m8828,1499l8827,1499,8828,1499,8828,1499xe" filled="t" fillcolor="#000000" stroked="f">
                <v:path arrowok="t"/>
                <v:fill type="solid"/>
              </v:shape>
              <v:shape style="position:absolute;left:8779;top:1398;width:97;height:110" coordorigin="8779,1398" coordsize="97,110" path="m8837,1498l8828,1499,8828,1499,8836,1499,8837,1498xe" filled="t" fillcolor="#000000" stroked="f">
                <v:path arrowok="t"/>
                <v:fill type="solid"/>
              </v:shape>
              <v:shape style="position:absolute;left:8779;top:1398;width:97;height:110" coordorigin="8779,1398" coordsize="97,110" path="m8850,1492l8843,1495,8844,1495,8836,1499,8856,1499,8861,1493,8849,1493,8850,1492xe" filled="t" fillcolor="#000000" stroked="f">
                <v:path arrowok="t"/>
                <v:fill type="solid"/>
              </v:shape>
              <v:shape style="position:absolute;left:8779;top:1398;width:97;height:110" coordorigin="8779,1398" coordsize="97,110" path="m8806,1492l8807,1493,8806,1492,8806,1492xe" filled="t" fillcolor="#000000" stroked="f">
                <v:path arrowok="t"/>
                <v:fill type="solid"/>
              </v:shape>
              <v:shape style="position:absolute;left:8779;top:1398;width:97;height:110" coordorigin="8779,1398" coordsize="97,110" path="m8806,1492l8807,1493,8808,1493,8806,1492xe" filled="t" fillcolor="#000000" stroked="f">
                <v:path arrowok="t"/>
                <v:fill type="solid"/>
              </v:shape>
              <v:shape style="position:absolute;left:8779;top:1398;width:97;height:110" coordorigin="8779,1398" coordsize="97,110" path="m8850,1492l8850,1492,8849,1493,8850,1492xe" filled="t" fillcolor="#000000" stroked="f">
                <v:path arrowok="t"/>
                <v:fill type="solid"/>
              </v:shape>
              <v:shape style="position:absolute;left:8779;top:1398;width:97;height:110" coordorigin="8779,1398" coordsize="97,110" path="m8862,1492l8850,1492,8849,1493,8861,1493,8862,1492xe" filled="t" fillcolor="#000000" stroked="f">
                <v:path arrowok="t"/>
                <v:fill type="solid"/>
              </v:shape>
              <v:shape style="position:absolute;left:8779;top:1398;width:97;height:110" coordorigin="8779,1398" coordsize="97,110" path="m8806,1492l8806,1492,8806,1492xe" filled="t" fillcolor="#000000" stroked="f">
                <v:path arrowok="t"/>
                <v:fill type="solid"/>
              </v:shape>
              <v:shape style="position:absolute;left:8779;top:1398;width:97;height:110" coordorigin="8779,1398" coordsize="97,110" path="m8861,1478l8850,1492,8850,1492,8862,1492,8868,1484,8869,1483,8871,1480,8861,1480,8861,1478xe" filled="t" fillcolor="#000000" stroked="f">
                <v:path arrowok="t"/>
                <v:fill type="solid"/>
              </v:shape>
              <v:shape style="position:absolute;left:8779;top:1398;width:97;height:110" coordorigin="8779,1398" coordsize="97,110" path="m8795,1478l8795,1478,8796,1480,8795,1478xe" filled="t" fillcolor="#000000" stroked="f">
                <v:path arrowok="t"/>
                <v:fill type="solid"/>
              </v:shape>
              <v:shape style="position:absolute;left:8779;top:1398;width:97;height:110" coordorigin="8779,1398" coordsize="97,110" path="m8866,1462l8863,1471,8864,1471,8861,1480,8871,1480,8873,1475,8873,1474,8875,1464,8875,1463,8866,1463,8866,1462xe" filled="t" fillcolor="#000000" stroked="f">
                <v:path arrowok="t"/>
                <v:fill type="solid"/>
              </v:shape>
              <v:shape style="position:absolute;left:8779;top:1398;width:97;height:110" coordorigin="8779,1398" coordsize="97,110" path="m8790,1462l8790,1463,8790,1463,8790,1462xe" filled="t" fillcolor="#000000" stroked="f">
                <v:path arrowok="t"/>
                <v:fill type="solid"/>
              </v:shape>
              <v:shape style="position:absolute;left:8779;top:1398;width:97;height:110" coordorigin="8779,1398" coordsize="97,110" path="m8872,1454l8867,1454,8866,1463,8875,1463,8876,1454,8872,1454xe" filled="t" fillcolor="#000000" stroked="f">
                <v:path arrowok="t"/>
                <v:fill type="solid"/>
              </v:shape>
              <v:shape style="position:absolute;left:8779;top:1398;width:97;height:110" coordorigin="8779,1398" coordsize="97,110" path="m8789,1454l8789,1454,8789,1454xe" filled="t" fillcolor="#000000" stroked="f">
                <v:path arrowok="t"/>
                <v:fill type="solid"/>
              </v:shape>
              <v:shape style="position:absolute;left:8779;top:1398;width:97;height:110" coordorigin="8779,1398" coordsize="97,110" path="m8867,1454l8867,1454,8867,1454xe" filled="t" fillcolor="#000000" stroked="f">
                <v:path arrowok="t"/>
                <v:fill type="solid"/>
              </v:shape>
              <v:shape style="position:absolute;left:8779;top:1398;width:97;height:110" coordorigin="8779,1398" coordsize="97,110" path="m8867,1453l8867,1454,8872,1454,8867,1453xe" filled="t" fillcolor="#000000" stroked="f">
                <v:path arrowok="t"/>
                <v:fill type="solid"/>
              </v:shape>
              <v:shape style="position:absolute;left:8779;top:1398;width:97;height:110" coordorigin="8779,1398" coordsize="97,110" path="m8789,1453l8789,1454,8789,1453xe" filled="t" fillcolor="#000000" stroked="f">
                <v:path arrowok="t"/>
                <v:fill type="solid"/>
              </v:shape>
              <v:shape style="position:absolute;left:8779;top:1398;width:97;height:110" coordorigin="8779,1398" coordsize="97,110" path="m8863,1435l8866,1445,8867,1454,8867,1453,8876,1453,8875,1445,8875,1442,8874,1436,8864,1436,8863,1435xe" filled="t" fillcolor="#000000" stroked="f">
                <v:path arrowok="t"/>
                <v:fill type="solid"/>
              </v:shape>
              <v:shape style="position:absolute;left:8779;top:1398;width:97;height:110" coordorigin="8779,1398" coordsize="97,110" path="m8876,1453l8867,1453,8872,1454,8876,1453xe" filled="t" fillcolor="#000000" stroked="f">
                <v:path arrowok="t"/>
                <v:fill type="solid"/>
              </v:shape>
              <v:shape style="position:absolute;left:8779;top:1398;width:97;height:110" coordorigin="8779,1398" coordsize="97,110" path="m8793,1435l8792,1435,8792,1436,8793,1435xe" filled="t" fillcolor="#000000" stroked="f">
                <v:path arrowok="t"/>
                <v:fill type="solid"/>
              </v:shape>
              <v:shape style="position:absolute;left:8779;top:1398;width:97;height:110" coordorigin="8779,1398" coordsize="97,110" path="m8871,1428l8861,1428,8864,1436,8874,1436,8873,1433,8871,1428xe" filled="t" fillcolor="#000000" stroked="f">
                <v:path arrowok="t"/>
                <v:fill type="solid"/>
              </v:shape>
              <v:shape style="position:absolute;left:8779;top:1398;width:97;height:110" coordorigin="8779,1398" coordsize="97,110" path="m8796,1428l8795,1429,8795,1429,8796,1428xe" filled="t" fillcolor="#000000" stroked="f">
                <v:path arrowok="t"/>
                <v:fill type="solid"/>
              </v:shape>
              <v:shape style="position:absolute;left:8779;top:1398;width:97;height:110" coordorigin="8779,1398" coordsize="97,110" path="m8861,1415l8849,1415,8850,1416,8861,1429,8861,1428,8871,1428,8869,1424,8868,1423,8861,1415xe" filled="t" fillcolor="#000000" stroked="f">
                <v:path arrowok="t"/>
                <v:fill type="solid"/>
              </v:shape>
              <v:shape style="position:absolute;left:8779;top:1398;width:97;height:110" coordorigin="8779,1398" coordsize="97,110" path="m8807,1415l8806,1416,8806,1416,8807,1415xe" filled="t" fillcolor="#000000" stroked="f">
                <v:path arrowok="t"/>
                <v:fill type="solid"/>
              </v:shape>
              <v:shape style="position:absolute;left:8779;top:1398;width:97;height:110" coordorigin="8779,1398" coordsize="97,110" path="m8806,1416l8806,1416,8806,1416xe" filled="t" fillcolor="#000000" stroked="f">
                <v:path arrowok="t"/>
                <v:fill type="solid"/>
              </v:shape>
              <v:shape style="position:absolute;left:8779;top:1398;width:97;height:110" coordorigin="8779,1398" coordsize="97,110" path="m8850,1416l8850,1416,8850,1416xe" filled="t" fillcolor="#000000" stroked="f">
                <v:path arrowok="t"/>
                <v:fill type="solid"/>
              </v:shape>
              <v:shape style="position:absolute;left:8779;top:1398;width:97;height:110" coordorigin="8779,1398" coordsize="97,110" path="m8849,1415l8850,1416,8850,1416,8849,1415xe" filled="t" fillcolor="#000000" stroked="f">
                <v:path arrowok="t"/>
                <v:fill type="solid"/>
              </v:shape>
              <v:shape style="position:absolute;left:8779;top:1398;width:97;height:110" coordorigin="8779,1398" coordsize="97,110" path="m8808,1415l8807,1415,8806,1416,8808,1415xe" filled="t" fillcolor="#000000" stroked="f">
                <v:path arrowok="t"/>
                <v:fill type="solid"/>
              </v:shape>
              <v:shape style="position:absolute;left:8779;top:1398;width:97;height:110" coordorigin="8779,1398" coordsize="97,110" path="m8855,1408l8828,1408,8828,1408,8837,1409,8836,1409,8844,1412,8843,1412,8850,1416,8849,1415,8861,1415,8856,1409,8855,1408xe" filled="t" fillcolor="#000000" stroked="f">
                <v:path arrowok="t"/>
                <v:fill type="solid"/>
              </v:shape>
              <v:shape style="position:absolute;left:8779;top:1398;width:97;height:110" coordorigin="8779,1398" coordsize="97,110" path="m8828,1408l8827,1408,8828,1408,8828,1408xe" filled="t" fillcolor="#000000" stroked="f">
                <v:path arrowok="t"/>
                <v:fill type="solid"/>
              </v:shape>
            </v:group>
            <v:group style="position:absolute;left:8867;top:1453;width:10;height:2" coordorigin="8867,1453" coordsize="10,2">
              <v:shape style="position:absolute;left:8867;top:1453;width:10;height:2" coordorigin="8867,1453" coordsize="10,1" path="m8867,1453l8867,1454,8872,1454,8867,1453xe" filled="t" fillcolor="#000000" stroked="f">
                <v:path arrowok="t"/>
                <v:fill type="solid"/>
              </v:shape>
              <v:shape style="position:absolute;left:8867;top:1453;width:10;height:2" coordorigin="8867,1453" coordsize="10,1" path="m8876,1453l8872,1454,8876,1454,8876,1453xe" filled="t" fillcolor="#000000" stroked="f">
                <v:path arrowok="t"/>
                <v:fill type="solid"/>
              </v:shape>
            </v:group>
            <v:group style="position:absolute;left:3664;top:571;width:88;height:100" coordorigin="3664,571" coordsize="88,100">
              <v:shape style="position:absolute;left:3664;top:571;width:88;height:100" coordorigin="3664,571" coordsize="88,100" path="m3716,571l3698,571,3690,575,3664,620,3665,631,3707,671,3716,670,3751,620,3750,611,3716,571xe" filled="t" fillcolor="#000000" stroked="f">
                <v:path arrowok="t"/>
                <v:fill type="solid"/>
              </v:shape>
            </v:group>
            <v:group style="position:absolute;left:3659;top:566;width:97;height:109" coordorigin="3659,566" coordsize="97,109">
              <v:shape style="position:absolute;left:3659;top:566;width:97;height:109" coordorigin="3659,566" coordsize="97,109" path="m3726,672l3689,672,3697,674,3698,674,3707,676,3708,676,3718,674,3726,672xe" filled="t" fillcolor="#000000" stroked="f">
                <v:path arrowok="t"/>
                <v:fill type="solid"/>
              </v:shape>
              <v:shape style="position:absolute;left:3659;top:566;width:97;height:109" coordorigin="3659,566" coordsize="97,109" path="m3701,576l3679,576,3673,582,3673,583,3667,590,3667,592,3664,600,3662,600,3660,610,3660,612,3659,620,3659,622,3660,632,3662,641,3664,642,3667,650,3667,652,3673,660,3680,667,3688,672,3727,672,3734,667,3736,666,3707,666,3707,666,3700,665,3695,664,3692,664,3685,659,3686,659,3680,653,3681,653,3676,647,3676,647,3672,638,3670,631,3670,631,3669,622,3670,612,3672,602,3673,602,3675,596,3674,596,3680,589,3686,583,3687,583,3692,580,3701,576xe" filled="t" fillcolor="#000000" stroked="f">
                <v:path arrowok="t"/>
                <v:fill type="solid"/>
              </v:shape>
              <v:shape style="position:absolute;left:3659;top:566;width:97;height:109" coordorigin="3659,566" coordsize="97,109" path="m3707,666l3707,666,3708,666,3707,666xe" filled="t" fillcolor="#000000" stroked="f">
                <v:path arrowok="t"/>
                <v:fill type="solid"/>
              </v:shape>
              <v:shape style="position:absolute;left:3659;top:566;width:97;height:109" coordorigin="3659,566" coordsize="97,109" path="m3724,662l3715,665,3716,665,3707,666,3708,666,3736,666,3738,664,3722,664,3724,662xe" filled="t" fillcolor="#000000" stroked="f">
                <v:path arrowok="t"/>
                <v:fill type="solid"/>
              </v:shape>
              <v:shape style="position:absolute;left:3659;top:566;width:97;height:109" coordorigin="3659,566" coordsize="97,109" path="m3691,662l3692,664,3695,664,3691,662xe" filled="t" fillcolor="#000000" stroked="f">
                <v:path arrowok="t"/>
                <v:fill type="solid"/>
              </v:shape>
              <v:shape style="position:absolute;left:3659;top:566;width:97;height:109" coordorigin="3659,566" coordsize="97,109" path="m3734,653l3728,659,3730,659,3722,664,3738,664,3742,660,3743,660,3747,654,3734,654,3734,653xe" filled="t" fillcolor="#000000" stroked="f">
                <v:path arrowok="t"/>
                <v:fill type="solid"/>
              </v:shape>
              <v:shape style="position:absolute;left:3659;top:566;width:97;height:109" coordorigin="3659,566" coordsize="97,109" path="m3681,653l3680,653,3682,654,3681,653xe" filled="t" fillcolor="#000000" stroked="f">
                <v:path arrowok="t"/>
                <v:fill type="solid"/>
              </v:shape>
              <v:shape style="position:absolute;left:3659;top:566;width:97;height:109" coordorigin="3659,566" coordsize="97,109" path="m3740,646l3734,654,3747,654,3749,652,3749,650,3750,647,3740,647,3740,646xe" filled="t" fillcolor="#000000" stroked="f">
                <v:path arrowok="t"/>
                <v:fill type="solid"/>
              </v:shape>
              <v:shape style="position:absolute;left:3659;top:566;width:97;height:109" coordorigin="3659,566" coordsize="97,109" path="m3676,646l3676,647,3676,647,3676,646xe" filled="t" fillcolor="#000000" stroked="f">
                <v:path arrowok="t"/>
                <v:fill type="solid"/>
              </v:shape>
              <v:shape style="position:absolute;left:3659;top:566;width:97;height:109" coordorigin="3659,566" coordsize="97,109" path="m3745,630l3743,638,3744,638,3740,647,3750,647,3752,642,3752,641,3755,632,3755,631,3745,631,3745,630xe" filled="t" fillcolor="#000000" stroked="f">
                <v:path arrowok="t"/>
                <v:fill type="solid"/>
              </v:shape>
              <v:shape style="position:absolute;left:3659;top:566;width:97;height:109" coordorigin="3659,566" coordsize="97,109" path="m3670,630l3670,631,3670,631,3670,630xe" filled="t" fillcolor="#000000" stroked="f">
                <v:path arrowok="t"/>
                <v:fill type="solid"/>
              </v:shape>
              <v:shape style="position:absolute;left:3659;top:566;width:97;height:109" coordorigin="3659,566" coordsize="97,109" path="m3751,621l3746,622,3745,631,3755,631,3756,622,3751,621xe" filled="t" fillcolor="#000000" stroked="f">
                <v:path arrowok="t"/>
                <v:fill type="solid"/>
              </v:shape>
              <v:shape style="position:absolute;left:3659;top:566;width:97;height:109" coordorigin="3659,566" coordsize="97,109" path="m3668,621l3668,622,3668,621xe" filled="t" fillcolor="#000000" stroked="f">
                <v:path arrowok="t"/>
                <v:fill type="solid"/>
              </v:shape>
              <v:shape style="position:absolute;left:3659;top:566;width:97;height:109" coordorigin="3659,566" coordsize="97,109" path="m3746,621l3746,622,3746,621xe" filled="t" fillcolor="#000000" stroked="f">
                <v:path arrowok="t"/>
                <v:fill type="solid"/>
              </v:shape>
              <v:shape style="position:absolute;left:3659;top:566;width:97;height:109" coordorigin="3659,566" coordsize="97,109" path="m3746,620l3746,622,3751,621,3746,620xe" filled="t" fillcolor="#000000" stroked="f">
                <v:path arrowok="t"/>
                <v:fill type="solid"/>
              </v:shape>
              <v:shape style="position:absolute;left:3659;top:566;width:97;height:109" coordorigin="3659,566" coordsize="97,109" path="m3669,620l3668,621,3669,620xe" filled="t" fillcolor="#000000" stroked="f">
                <v:path arrowok="t"/>
                <v:fill type="solid"/>
              </v:shape>
              <v:shape style="position:absolute;left:3659;top:566;width:97;height:109" coordorigin="3659,566" coordsize="97,109" path="m3743,602l3745,612,3746,621,3746,620,3756,620,3755,612,3755,610,3753,604,3744,604,3743,602xe" filled="t" fillcolor="#000000" stroked="f">
                <v:path arrowok="t"/>
                <v:fill type="solid"/>
              </v:shape>
              <v:shape style="position:absolute;left:3659;top:566;width:97;height:109" coordorigin="3659,566" coordsize="97,109" path="m3756,620l3746,620,3751,621,3756,620xe" filled="t" fillcolor="#000000" stroked="f">
                <v:path arrowok="t"/>
                <v:fill type="solid"/>
              </v:shape>
              <v:shape style="position:absolute;left:3659;top:566;width:97;height:109" coordorigin="3659,566" coordsize="97,109" path="m3673,602l3672,602,3672,604,3673,602xe" filled="t" fillcolor="#000000" stroked="f">
                <v:path arrowok="t"/>
                <v:fill type="solid"/>
              </v:shape>
              <v:shape style="position:absolute;left:3659;top:566;width:97;height:109" coordorigin="3659,566" coordsize="97,109" path="m3750,595l3740,595,3744,604,3753,604,3752,600,3750,595xe" filled="t" fillcolor="#000000" stroked="f">
                <v:path arrowok="t"/>
                <v:fill type="solid"/>
              </v:shape>
              <v:shape style="position:absolute;left:3659;top:566;width:97;height:109" coordorigin="3659,566" coordsize="97,109" path="m3676,595l3674,596,3675,596,3676,595xe" filled="t" fillcolor="#000000" stroked="f">
                <v:path arrowok="t"/>
                <v:fill type="solid"/>
              </v:shape>
              <v:shape style="position:absolute;left:3659;top:566;width:97;height:109" coordorigin="3659,566" coordsize="97,109" path="m3742,583l3728,583,3734,589,3740,596,3740,595,3750,595,3749,592,3748,590,3742,583xe" filled="t" fillcolor="#000000" stroked="f">
                <v:path arrowok="t"/>
                <v:fill type="solid"/>
              </v:shape>
              <v:shape style="position:absolute;left:3659;top:566;width:97;height:109" coordorigin="3659,566" coordsize="97,109" path="m3687,583l3686,583,3685,584,3687,583xe" filled="t" fillcolor="#000000" stroked="f">
                <v:path arrowok="t"/>
                <v:fill type="solid"/>
              </v:shape>
              <v:shape style="position:absolute;left:3659;top:566;width:97;height:109" coordorigin="3659,566" coordsize="97,109" path="m3736,576l3715,576,3724,580,3722,580,3730,584,3728,583,3742,583,3742,582,3736,576xe" filled="t" fillcolor="#000000" stroked="f">
                <v:path arrowok="t"/>
                <v:fill type="solid"/>
              </v:shape>
              <v:shape style="position:absolute;left:3659;top:566;width:97;height:109" coordorigin="3659,566" coordsize="97,109" path="m3716,566l3698,566,3697,568,3689,571,3688,571,3680,576,3734,576,3727,571,3719,568,3716,566xe" filled="t" fillcolor="#000000" stroked="f">
                <v:path arrowok="t"/>
                <v:fill type="solid"/>
              </v:shape>
            </v:group>
            <v:group style="position:absolute;left:3746;top:620;width:10;height:2" coordorigin="3746,620" coordsize="10,2">
              <v:shape style="position:absolute;left:3746;top:620;width:10;height:2" coordorigin="3746,620" coordsize="10,1" path="m3746,620l3746,622,3751,621,3746,620xe" filled="t" fillcolor="#000000" stroked="f">
                <v:path arrowok="t"/>
                <v:fill type="solid"/>
              </v:shape>
              <v:shape style="position:absolute;left:3746;top:620;width:10;height:2" coordorigin="3746,620" coordsize="10,1" path="m3756,620l3751,621,3756,622,3756,620xe" filled="t" fillcolor="#000000" stroked="f">
                <v:path arrowok="t"/>
                <v:fill type="solid"/>
              </v:shape>
            </v:group>
            <v:group style="position:absolute;left:7702;top:1471;width:88;height:100" coordorigin="7702,1471" coordsize="88,100">
              <v:shape style="position:absolute;left:7702;top:1471;width:88;height:100" coordorigin="7702,1471" coordsize="88,100" path="m7754,1471l7736,1471,7728,1475,7702,1520,7703,1531,7745,1571,7754,1570,7789,1520,7788,1511,7754,1471xe" filled="t" fillcolor="#000000" stroked="f">
                <v:path arrowok="t"/>
                <v:fill type="solid"/>
              </v:shape>
            </v:group>
            <v:group style="position:absolute;left:7697;top:1466;width:97;height:109" coordorigin="7697,1466" coordsize="97,109">
              <v:shape style="position:absolute;left:7697;top:1466;width:97;height:109" coordorigin="7697,1466" coordsize="97,109" path="m7756,1574l7736,1574,7745,1576,7746,1576,7756,1574xe" filled="t" fillcolor="#000000" stroked="f">
                <v:path arrowok="t"/>
                <v:fill type="solid"/>
              </v:shape>
              <v:shape style="position:absolute;left:7697;top:1466;width:97;height:109" coordorigin="7697,1466" coordsize="97,109" path="m7754,1466l7736,1466,7735,1468,7727,1471,7726,1471,7718,1476,7711,1482,7710,1483,7705,1490,7705,1492,7702,1500,7700,1500,7698,1510,7698,1512,7697,1520,7697,1522,7698,1532,7700,1541,7702,1542,7705,1552,7710,1559,7711,1560,7718,1566,7718,1567,7726,1572,7727,1572,7735,1574,7757,1574,7764,1572,7772,1567,7774,1566,7745,1566,7745,1566,7738,1565,7733,1564,7730,1564,7723,1559,7724,1559,7719,1554,7718,1554,7717,1553,7718,1553,7714,1548,7714,1548,7710,1538,7708,1531,7708,1531,7707,1522,7708,1512,7710,1502,7711,1502,7714,1495,7718,1489,7717,1489,7718,1488,7719,1488,7724,1483,7725,1483,7730,1480,7739,1476,7772,1476,7764,1471,7754,1466xe" filled="t" fillcolor="#000000" stroked="f">
                <v:path arrowok="t"/>
                <v:fill type="solid"/>
              </v:shape>
              <v:shape style="position:absolute;left:7697;top:1466;width:97;height:109" coordorigin="7697,1466" coordsize="97,109" path="m7745,1566l7745,1566,7746,1566,7745,1566xe" filled="t" fillcolor="#000000" stroked="f">
                <v:path arrowok="t"/>
                <v:fill type="solid"/>
              </v:shape>
              <v:shape style="position:absolute;left:7697;top:1466;width:97;height:109" coordorigin="7697,1466" coordsize="97,109" path="m7760,1562l7753,1565,7754,1565,7745,1566,7746,1566,7774,1566,7776,1564,7759,1564,7760,1562xe" filled="t" fillcolor="#000000" stroked="f">
                <v:path arrowok="t"/>
                <v:fill type="solid"/>
              </v:shape>
              <v:shape style="position:absolute;left:7697;top:1466;width:97;height:109" coordorigin="7697,1466" coordsize="97,109" path="m7729,1562l7730,1564,7733,1564,7729,1562xe" filled="t" fillcolor="#000000" stroked="f">
                <v:path arrowok="t"/>
                <v:fill type="solid"/>
              </v:shape>
              <v:shape style="position:absolute;left:7697;top:1466;width:97;height:109" coordorigin="7697,1466" coordsize="97,109" path="m7772,1553l7766,1559,7768,1559,7759,1564,7776,1564,7781,1559,7784,1554,7772,1554,7772,1553xe" filled="t" fillcolor="#000000" stroked="f">
                <v:path arrowok="t"/>
                <v:fill type="solid"/>
              </v:shape>
              <v:shape style="position:absolute;left:7697;top:1466;width:97;height:109" coordorigin="7697,1466" coordsize="97,109" path="m7717,1553l7718,1554,7718,1554,7717,1553xe" filled="t" fillcolor="#000000" stroked="f">
                <v:path arrowok="t"/>
                <v:fill type="solid"/>
              </v:shape>
              <v:shape style="position:absolute;left:7697;top:1466;width:97;height:109" coordorigin="7697,1466" coordsize="97,109" path="m7718,1554l7718,1554,7719,1554,7718,1554xe" filled="t" fillcolor="#000000" stroked="f">
                <v:path arrowok="t"/>
                <v:fill type="solid"/>
              </v:shape>
              <v:shape style="position:absolute;left:7697;top:1466;width:97;height:109" coordorigin="7697,1466" coordsize="97,109" path="m7791,1537l7782,1537,7777,1547,7772,1554,7784,1554,7786,1552,7790,1542,7790,1541,7791,1537xe" filled="t" fillcolor="#000000" stroked="f">
                <v:path arrowok="t"/>
                <v:fill type="solid"/>
              </v:shape>
              <v:shape style="position:absolute;left:7697;top:1466;width:97;height:109" coordorigin="7697,1466" coordsize="97,109" path="m7718,1553l7717,1553,7718,1554,7718,1553xe" filled="t" fillcolor="#000000" stroked="f">
                <v:path arrowok="t"/>
                <v:fill type="solid"/>
              </v:shape>
              <v:shape style="position:absolute;left:7697;top:1466;width:97;height:109" coordorigin="7697,1466" coordsize="97,109" path="m7714,1547l7714,1548,7714,1548,7714,1547xe" filled="t" fillcolor="#000000" stroked="f">
                <v:path arrowok="t"/>
                <v:fill type="solid"/>
              </v:shape>
              <v:shape style="position:absolute;left:7697;top:1466;width:97;height:109" coordorigin="7697,1466" coordsize="97,109" path="m7783,1530l7781,1538,7782,1537,7791,1537,7793,1532,7793,1531,7783,1531,7783,1530xe" filled="t" fillcolor="#000000" stroked="f">
                <v:path arrowok="t"/>
                <v:fill type="solid"/>
              </v:shape>
              <v:shape style="position:absolute;left:7697;top:1466;width:97;height:109" coordorigin="7697,1466" coordsize="97,109" path="m7708,1530l7708,1531,7708,1531,7708,1530xe" filled="t" fillcolor="#000000" stroked="f">
                <v:path arrowok="t"/>
                <v:fill type="solid"/>
              </v:shape>
              <v:shape style="position:absolute;left:7697;top:1466;width:97;height:109" coordorigin="7697,1466" coordsize="97,109" path="m7789,1521l7784,1522,7783,1531,7793,1531,7794,1522,7789,1521xe" filled="t" fillcolor="#000000" stroked="f">
                <v:path arrowok="t"/>
                <v:fill type="solid"/>
              </v:shape>
              <v:shape style="position:absolute;left:7697;top:1466;width:97;height:109" coordorigin="7697,1466" coordsize="97,109" path="m7706,1521l7706,1522,7706,1521xe" filled="t" fillcolor="#000000" stroked="f">
                <v:path arrowok="t"/>
                <v:fill type="solid"/>
              </v:shape>
              <v:shape style="position:absolute;left:7697;top:1466;width:97;height:109" coordorigin="7697,1466" coordsize="97,109" path="m7784,1521l7784,1522,7784,1521xe" filled="t" fillcolor="#000000" stroked="f">
                <v:path arrowok="t"/>
                <v:fill type="solid"/>
              </v:shape>
              <v:shape style="position:absolute;left:7697;top:1466;width:97;height:109" coordorigin="7697,1466" coordsize="97,109" path="m7784,1520l7784,1522,7789,1521,7784,1520xe" filled="t" fillcolor="#000000" stroked="f">
                <v:path arrowok="t"/>
                <v:fill type="solid"/>
              </v:shape>
              <v:shape style="position:absolute;left:7697;top:1466;width:97;height:109" coordorigin="7697,1466" coordsize="97,109" path="m7707,1520l7706,1521,7707,1520xe" filled="t" fillcolor="#000000" stroked="f">
                <v:path arrowok="t"/>
                <v:fill type="solid"/>
              </v:shape>
              <v:shape style="position:absolute;left:7697;top:1466;width:97;height:109" coordorigin="7697,1466" coordsize="97,109" path="m7781,1502l7783,1512,7784,1521,7784,1520,7794,1520,7793,1512,7793,1510,7791,1504,7782,1504,7781,1502xe" filled="t" fillcolor="#000000" stroked="f">
                <v:path arrowok="t"/>
                <v:fill type="solid"/>
              </v:shape>
              <v:shape style="position:absolute;left:7697;top:1466;width:97;height:109" coordorigin="7697,1466" coordsize="97,109" path="m7794,1520l7784,1520,7789,1521,7794,1520xe" filled="t" fillcolor="#000000" stroked="f">
                <v:path arrowok="t"/>
                <v:fill type="solid"/>
              </v:shape>
              <v:shape style="position:absolute;left:7697;top:1466;width:97;height:109" coordorigin="7697,1466" coordsize="97,109" path="m7711,1502l7710,1502,7710,1504,7711,1502xe" filled="t" fillcolor="#000000" stroked="f">
                <v:path arrowok="t"/>
                <v:fill type="solid"/>
              </v:shape>
              <v:shape style="position:absolute;left:7697;top:1466;width:97;height:109" coordorigin="7697,1466" coordsize="97,109" path="m7784,1488l7772,1488,7777,1495,7782,1504,7791,1504,7790,1500,7790,1499,7786,1490,7784,1488xe" filled="t" fillcolor="#000000" stroked="f">
                <v:path arrowok="t"/>
                <v:fill type="solid"/>
              </v:shape>
              <v:shape style="position:absolute;left:7697;top:1466;width:97;height:109" coordorigin="7697,1466" coordsize="97,109" path="m7718,1488l7717,1489,7718,1488,7718,1488xe" filled="t" fillcolor="#000000" stroked="f">
                <v:path arrowok="t"/>
                <v:fill type="solid"/>
              </v:shape>
              <v:shape style="position:absolute;left:7697;top:1466;width:97;height:109" coordorigin="7697,1466" coordsize="97,109" path="m7718,1488l7717,1489,7718,1489,7718,1488xe" filled="t" fillcolor="#000000" stroked="f">
                <v:path arrowok="t"/>
                <v:fill type="solid"/>
              </v:shape>
              <v:shape style="position:absolute;left:7697;top:1466;width:97;height:109" coordorigin="7697,1466" coordsize="97,109" path="m7781,1483l7766,1483,7772,1489,7772,1488,7784,1488,7781,1483xe" filled="t" fillcolor="#000000" stroked="f">
                <v:path arrowok="t"/>
                <v:fill type="solid"/>
              </v:shape>
              <v:shape style="position:absolute;left:7697;top:1466;width:97;height:109" coordorigin="7697,1466" coordsize="97,109" path="m7719,1488l7718,1488,7718,1488,7719,1488xe" filled="t" fillcolor="#000000" stroked="f">
                <v:path arrowok="t"/>
                <v:fill type="solid"/>
              </v:shape>
              <v:shape style="position:absolute;left:7697;top:1466;width:97;height:109" coordorigin="7697,1466" coordsize="97,109" path="m7725,1483l7724,1483,7723,1484,7725,1483xe" filled="t" fillcolor="#000000" stroked="f">
                <v:path arrowok="t"/>
                <v:fill type="solid"/>
              </v:shape>
              <v:shape style="position:absolute;left:7697;top:1466;width:97;height:109" coordorigin="7697,1466" coordsize="97,109" path="m7774,1476l7752,1476,7759,1480,7768,1484,7766,1483,7781,1483,7774,1476xe" filled="t" fillcolor="#000000" stroked="f">
                <v:path arrowok="t"/>
                <v:fill type="solid"/>
              </v:shape>
            </v:group>
            <v:group style="position:absolute;left:7784;top:1520;width:10;height:2" coordorigin="7784,1520" coordsize="10,2">
              <v:shape style="position:absolute;left:7784;top:1520;width:10;height:2" coordorigin="7784,1520" coordsize="10,1" path="m7784,1520l7784,1522,7789,1521,7784,1520xe" filled="t" fillcolor="#000000" stroked="f">
                <v:path arrowok="t"/>
                <v:fill type="solid"/>
              </v:shape>
              <v:shape style="position:absolute;left:7784;top:1520;width:10;height:2" coordorigin="7784,1520" coordsize="10,1" path="m7794,1520l7789,1521,7794,1522,7794,1520xe" filled="t" fillcolor="#000000" stroked="f">
                <v:path arrowok="t"/>
                <v:fill type="solid"/>
              </v:shape>
            </v:group>
            <v:group style="position:absolute;left:5786;top:1579;width:2;height:460" coordorigin="5786,1579" coordsize="2,460">
              <v:shape style="position:absolute;left:5786;top:1579;width:2;height:460" coordorigin="5786,1579" coordsize="0,460" path="m5786,1579l5786,2039e" filled="f" stroked="t" strokeweight=".58001pt" strokecolor="#000000">
                <v:path arrowok="t"/>
              </v:shape>
            </v:group>
            <v:group style="position:absolute;left:5842;top:1579;width:2;height:464" coordorigin="5842,1579" coordsize="2,464">
              <v:shape style="position:absolute;left:5842;top:1579;width:2;height:464" coordorigin="5842,1579" coordsize="0,464" path="m5842,1579l5842,2044e" filled="f" stroked="t" strokeweight=".58001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80.709999pt;margin-top:16.149904pt;width:468.57999pt;height:491.139995pt;mso-position-horizontal-relative:page;mso-position-vertical-relative:paragraph;z-index:-10558" coordorigin="1614,323" coordsize="9372,9823">
            <v:group style="position:absolute;left:1625;top:334;width:9355;height:2" coordorigin="1625,334" coordsize="9355,2">
              <v:shape style="position:absolute;left:1625;top:334;width:9355;height:2" coordorigin="1625,334" coordsize="9355,0" path="m1625,334l10980,334e" filled="f" stroked="t" strokeweight=".579980pt" strokecolor="#000000">
                <v:path arrowok="t"/>
              </v:shape>
            </v:group>
            <v:group style="position:absolute;left:10975;top:334;width:2;height:9806" coordorigin="10975,334" coordsize="2,9806">
              <v:shape style="position:absolute;left:10975;top:334;width:2;height:9806" coordorigin="10975,334" coordsize="0,9806" path="m10975,334l10975,10140e" filled="f" stroked="t" strokeweight=".579980pt" strokecolor="#000000">
                <v:path arrowok="t"/>
              </v:shape>
            </v:group>
            <v:group style="position:absolute;left:1620;top:10135;width:9355;height:2" coordorigin="1620,10135" coordsize="9355,2">
              <v:shape style="position:absolute;left:1620;top:10135;width:9355;height:2" coordorigin="1620,10135" coordsize="9355,0" path="m1620,10135l10975,10135e" filled="f" stroked="t" strokeweight=".580pt" strokecolor="#000000">
                <v:path arrowok="t"/>
              </v:shape>
            </v:group>
            <v:group style="position:absolute;left:1625;top:329;width:2;height:9806" coordorigin="1625,329" coordsize="2,9806">
              <v:shape style="position:absolute;left:1625;top:329;width:2;height:9806" coordorigin="1625,329" coordsize="0,9806" path="m1625,329l1625,10135e" filled="f" stroked="t" strokeweight=".58001pt" strokecolor="#000000">
                <v:path arrowok="t"/>
              </v:shape>
            </v:group>
            <w10:wrap type="none"/>
          </v:group>
        </w:pict>
      </w:r>
      <w:bookmarkStart w:name="FIGURE 8: Two-Switch Forward Converter" w:id="45"/>
      <w:bookmarkEnd w:id="45"/>
      <w:r>
        <w:rPr/>
      </w:r>
      <w:bookmarkStart w:name="_bookmark19" w:id="46"/>
      <w:bookmarkEnd w:id="46"/>
      <w:r>
        <w:rPr/>
      </w:r>
      <w:r>
        <w:rPr>
          <w:spacing w:val="0"/>
          <w:w w:val="100"/>
        </w:rPr>
        <w:t>FIG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RE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8:</w:t>
      </w:r>
      <w:r>
        <w:rPr>
          <w:spacing w:val="0"/>
          <w:w w:val="100"/>
        </w:rPr>
        <w:tab/>
      </w:r>
      <w:r>
        <w:rPr>
          <w:spacing w:val="-16"/>
          <w:w w:val="100"/>
        </w:rPr>
        <w:t>T</w:t>
      </w:r>
      <w:r>
        <w:rPr>
          <w:spacing w:val="1"/>
          <w:w w:val="100"/>
        </w:rPr>
        <w:t>W</w:t>
      </w:r>
      <w:r>
        <w:rPr>
          <w:spacing w:val="0"/>
          <w:w w:val="100"/>
        </w:rPr>
        <w:t>O-SWITCH</w:t>
      </w:r>
      <w:r>
        <w:rPr>
          <w:spacing w:val="-17"/>
          <w:w w:val="100"/>
        </w:rPr>
        <w:t> </w:t>
      </w:r>
      <w:r>
        <w:rPr>
          <w:spacing w:val="0"/>
          <w:w w:val="100"/>
        </w:rPr>
        <w:t>FO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WARD</w:t>
      </w:r>
      <w:r>
        <w:rPr>
          <w:spacing w:val="-17"/>
          <w:w w:val="100"/>
        </w:rPr>
        <w:t> </w:t>
      </w:r>
      <w:r>
        <w:rPr>
          <w:spacing w:val="0"/>
          <w:w w:val="100"/>
        </w:rPr>
        <w:t>C</w:t>
      </w:r>
      <w:r>
        <w:rPr>
          <w:spacing w:val="1"/>
          <w:w w:val="100"/>
        </w:rPr>
        <w:t>O</w:t>
      </w:r>
      <w:r>
        <w:rPr>
          <w:spacing w:val="0"/>
          <w:w w:val="100"/>
        </w:rPr>
        <w:t>NVE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T</w:t>
      </w:r>
      <w:r>
        <w:rPr>
          <w:spacing w:val="1"/>
          <w:w w:val="100"/>
        </w:rPr>
        <w:t>E</w:t>
      </w:r>
      <w:r>
        <w:rPr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 w:before="12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pgSz w:w="12240" w:h="15840"/>
          <w:pgMar w:header="477" w:footer="747" w:top="1060" w:bottom="940" w:left="1480" w:right="1120"/>
        </w:sectPr>
      </w:pPr>
    </w:p>
    <w:p>
      <w:pPr>
        <w:spacing w:before="87"/>
        <w:ind w:left="0" w:right="937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sz w:val="14"/>
          <w:szCs w:val="14"/>
        </w:rPr>
        <w:t>+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line="190" w:lineRule="exact" w:before="4"/>
        <w:rPr>
          <w:sz w:val="19"/>
          <w:szCs w:val="19"/>
        </w:rPr>
      </w:pPr>
      <w:r>
        <w:rPr>
          <w:sz w:val="19"/>
          <w:szCs w:val="19"/>
        </w:rPr>
      </w:r>
    </w:p>
    <w:p>
      <w:pPr>
        <w:tabs>
          <w:tab w:pos="3683" w:val="left" w:leader="none"/>
          <w:tab w:pos="4515" w:val="left" w:leader="none"/>
        </w:tabs>
        <w:spacing w:line="248" w:lineRule="exact"/>
        <w:ind w:left="319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330.480011pt;margin-top:8.677595pt;width:5.762901pt;height:7.98pt;mso-position-horizontal-relative:page;mso-position-vertical-relative:paragraph;z-index:-10557" type="#_x0000_t202" filled="f" stroked="f">
            <v:textbox inset="0,0,0,0">
              <w:txbxContent>
                <w:p>
                  <w:pPr>
                    <w:spacing w:line="160" w:lineRule="exact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 w:hAnsi="Arial" w:cs="Arial" w:eastAsia="Arial"/>
                      <w:b w:val="0"/>
                      <w:bCs w:val="0"/>
                      <w:spacing w:val="0"/>
                      <w:w w:val="95"/>
                      <w:sz w:val="16"/>
                      <w:szCs w:val="16"/>
                    </w:rPr>
                    <w:t>D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0"/>
                      <w:w w:val="10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b w:val="0"/>
          <w:bCs w:val="0"/>
          <w:spacing w:val="-1"/>
          <w:w w:val="100"/>
          <w:position w:val="-2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6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6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121" w:lineRule="exact"/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sz w:val="12"/>
          <w:szCs w:val="12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100"/>
          <w:sz w:val="12"/>
          <w:szCs w:val="12"/>
        </w:rPr>
      </w:r>
    </w:p>
    <w:p>
      <w:pPr>
        <w:spacing w:line="180" w:lineRule="exact" w:before="9"/>
        <w:rPr>
          <w:sz w:val="18"/>
          <w:szCs w:val="18"/>
        </w:rPr>
      </w:pPr>
      <w:r>
        <w:rPr/>
        <w:br w:type="column"/>
      </w: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078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tabs>
          <w:tab w:pos="2031" w:val="left" w:leader="none"/>
        </w:tabs>
        <w:spacing w:line="181" w:lineRule="exact" w:before="85"/>
        <w:ind w:left="78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sz w:val="14"/>
          <w:szCs w:val="14"/>
        </w:rPr>
        <w:t>+</w:t>
      </w:r>
      <w:r>
        <w:rPr>
          <w:rFonts w:ascii="Arial" w:hAnsi="Arial" w:cs="Arial" w:eastAsia="Arial"/>
          <w:b w:val="0"/>
          <w:bCs w:val="0"/>
          <w:spacing w:val="0"/>
          <w:w w:val="105"/>
          <w:sz w:val="14"/>
          <w:szCs w:val="14"/>
        </w:rPr>
        <w:t>   </w:t>
      </w:r>
      <w:r>
        <w:rPr>
          <w:rFonts w:ascii="Arial" w:hAnsi="Arial" w:cs="Arial" w:eastAsia="Arial"/>
          <w:b w:val="0"/>
          <w:bCs w:val="0"/>
          <w:spacing w:val="18"/>
          <w:w w:val="105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5"/>
          <w:position w:val="-3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7"/>
          <w:sz w:val="12"/>
          <w:szCs w:val="12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7"/>
          <w:sz w:val="12"/>
          <w:szCs w:val="12"/>
        </w:rPr>
        <w:t>   </w:t>
      </w:r>
      <w:r>
        <w:rPr>
          <w:rFonts w:ascii="Arial" w:hAnsi="Arial" w:cs="Arial" w:eastAsia="Arial"/>
          <w:b w:val="0"/>
          <w:bCs w:val="0"/>
          <w:spacing w:val="14"/>
          <w:w w:val="105"/>
          <w:position w:val="-7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1"/>
          <w:sz w:val="14"/>
          <w:szCs w:val="14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1"/>
          <w:sz w:val="14"/>
          <w:szCs w:val="14"/>
        </w:rPr>
        <w:tab/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4"/>
          <w:szCs w:val="14"/>
        </w:rPr>
        <w:t>+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</w:r>
    </w:p>
    <w:p>
      <w:pPr>
        <w:spacing w:after="0" w:line="181" w:lineRule="exact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2240" w:h="15840"/>
          <w:pgMar w:top="1320" w:bottom="760" w:left="1480" w:right="1120"/>
          <w:cols w:num="2" w:equalWidth="0">
            <w:col w:w="5316" w:space="40"/>
            <w:col w:w="4284"/>
          </w:cols>
        </w:sectPr>
      </w:pPr>
    </w:p>
    <w:p>
      <w:pPr>
        <w:spacing w:line="163" w:lineRule="exact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(A)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11" w:lineRule="exact"/>
        <w:ind w:left="0" w:right="45" w:firstLine="0"/>
        <w:jc w:val="center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5"/>
        </w:rPr>
        <w:br w:type="column"/>
      </w:r>
      <w:r>
        <w:rPr>
          <w:rFonts w:ascii="Arial" w:hAnsi="Arial" w:cs="Arial" w:eastAsia="Arial"/>
          <w:b w:val="0"/>
          <w:bCs w:val="0"/>
          <w:spacing w:val="-4"/>
          <w:w w:val="105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161" w:lineRule="exact"/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tabs>
          <w:tab w:pos="1497" w:val="left" w:leader="none"/>
          <w:tab w:pos="2842" w:val="left" w:leader="none"/>
        </w:tabs>
        <w:spacing w:before="97"/>
        <w:ind w:left="634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  </w:t>
      </w:r>
      <w:r>
        <w:rPr>
          <w:rFonts w:ascii="Arial" w:hAnsi="Arial" w:cs="Arial" w:eastAsia="Arial"/>
          <w:b w:val="0"/>
          <w:bCs w:val="0"/>
          <w:spacing w:val="4"/>
          <w:w w:val="100"/>
          <w:position w:val="0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4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-1"/>
          <w:w w:val="100"/>
          <w:position w:val="1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2"/>
          <w:szCs w:val="12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-1"/>
          <w:w w:val="100"/>
          <w:position w:val="5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2"/>
          <w:szCs w:val="12"/>
        </w:rPr>
        <w:t>4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00" w:lineRule="exact" w:before="1"/>
        <w:rPr>
          <w:sz w:val="10"/>
          <w:szCs w:val="10"/>
        </w:rPr>
      </w:pPr>
      <w:r>
        <w:rPr/>
        <w:br w:type="column"/>
      </w:r>
      <w:r>
        <w:rPr>
          <w:sz w:val="10"/>
          <w:szCs w:val="10"/>
        </w:rPr>
      </w:r>
    </w:p>
    <w:p>
      <w:pPr>
        <w:ind w:left="0" w:right="719" w:firstLine="0"/>
        <w:jc w:val="center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8"/>
          <w:w w:val="105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OUT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0" w:right="889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sz w:val="14"/>
          <w:szCs w:val="14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after="0"/>
        <w:jc w:val="center"/>
        <w:rPr>
          <w:rFonts w:ascii="Arial" w:hAnsi="Arial" w:cs="Arial" w:eastAsia="Arial"/>
          <w:sz w:val="14"/>
          <w:szCs w:val="14"/>
        </w:rPr>
        <w:sectPr>
          <w:type w:val="continuous"/>
          <w:pgSz w:w="12240" w:h="15840"/>
          <w:pgMar w:top="1320" w:bottom="760" w:left="1480" w:right="1120"/>
          <w:cols w:num="4" w:equalWidth="0">
            <w:col w:w="1741" w:space="40"/>
            <w:col w:w="1226" w:space="40"/>
            <w:col w:w="3029" w:space="40"/>
            <w:col w:w="3524"/>
          </w:cols>
        </w:sectPr>
      </w:pPr>
    </w:p>
    <w:p>
      <w:pPr>
        <w:tabs>
          <w:tab w:pos="817" w:val="left" w:leader="none"/>
        </w:tabs>
        <w:spacing w:line="225" w:lineRule="exact"/>
        <w:ind w:left="0" w:right="1309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position w:val="-2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6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6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before="79"/>
        <w:ind w:left="2193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sz w:val="14"/>
          <w:szCs w:val="14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line="240" w:lineRule="exact" w:before="12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3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(B)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80" w:lineRule="exact" w:before="8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(C)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90" w:lineRule="exac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(D)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90" w:lineRule="exact" w:before="8"/>
        <w:rPr>
          <w:sz w:val="19"/>
          <w:szCs w:val="19"/>
        </w:rPr>
      </w:pPr>
      <w:r>
        <w:rPr/>
        <w:br w:type="column"/>
      </w: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59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99.660004pt;margin-top:-5.216077pt;width:6.4pt;height:21.12999pt;mso-position-horizontal-relative:page;mso-position-vertical-relative:paragraph;z-index:-10563" coordorigin="3993,-104" coordsize="128,423">
            <v:group style="position:absolute;left:4060;top:-39;width:2;height:352" coordorigin="4060,-39" coordsize="2,352">
              <v:shape style="position:absolute;left:4060;top:-39;width:2;height:352" coordorigin="4060,-39" coordsize="0,352" path="m4060,-39l4060,312e" filled="f" stroked="t" strokeweight=".579980pt" strokecolor="#000000">
                <v:path arrowok="t"/>
              </v:shape>
            </v:group>
            <v:group style="position:absolute;left:4003;top:-94;width:108;height:83" coordorigin="4003,-94" coordsize="108,83">
              <v:shape style="position:absolute;left:4003;top:-94;width:108;height:83" coordorigin="4003,-94" coordsize="108,83" path="m4060,-94l4010,-22,4003,-12,4016,-16,4031,-19,4044,-21,4105,-21,4066,-84,4060,-94xe" filled="t" fillcolor="#000000" stroked="f">
                <v:path arrowok="t"/>
                <v:fill type="solid"/>
              </v:shape>
              <v:shape style="position:absolute;left:4003;top:-94;width:108;height:83" coordorigin="4003,-94" coordsize="108,83" path="m4105,-21l4073,-21,4099,-16,4111,-12,4105,-21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1P</w:t>
      </w:r>
      <w:r>
        <w:rPr>
          <w:rFonts w:ascii="Arial" w:hAnsi="Arial" w:cs="Arial" w:eastAsia="Arial"/>
          <w:b w:val="0"/>
          <w:bCs w:val="0"/>
          <w:spacing w:val="1"/>
          <w:w w:val="105"/>
          <w:position w:val="0"/>
          <w:sz w:val="12"/>
          <w:szCs w:val="12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70" w:lineRule="exact" w:before="2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6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99.720001pt;margin-top:-5.216093pt;width:6.4pt;height:21.06999pt;mso-position-horizontal-relative:page;mso-position-vertical-relative:paragraph;z-index:-10561" coordorigin="3994,-104" coordsize="128,421">
            <v:group style="position:absolute;left:4060;top:-40;width:2;height:352" coordorigin="4060,-40" coordsize="2,352">
              <v:shape style="position:absolute;left:4060;top:-40;width:2;height:352" coordorigin="4060,-40" coordsize="0,352" path="m4060,-40l4060,311e" filled="f" stroked="t" strokeweight=".579980pt" strokecolor="#000000">
                <v:path arrowok="t"/>
              </v:shape>
            </v:group>
            <v:group style="position:absolute;left:4004;top:-94;width:108;height:83" coordorigin="4004,-94" coordsize="108,83">
              <v:shape style="position:absolute;left:4004;top:-94;width:108;height:83" coordorigin="4004,-94" coordsize="108,83" path="m4060,-94l4004,-12,4018,-16,4031,-19,4045,-21,4106,-21,4067,-85,4060,-94xe" filled="t" fillcolor="#000000" stroked="f">
                <v:path arrowok="t"/>
                <v:fill type="solid"/>
              </v:shape>
              <v:shape style="position:absolute;left:4004;top:-94;width:108;height:83" coordorigin="4004,-94" coordsize="108,83" path="m4106,-21l4073,-21,4087,-19,4099,-16,4112,-12,4106,-21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2PWM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20" w:lineRule="exact" w:before="6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715" w:val="left" w:leader="none"/>
        </w:tabs>
        <w:ind w:left="461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99.720001pt;margin-top:-4.176079pt;width:6.4pt;height:21.00999pt;mso-position-horizontal-relative:page;mso-position-vertical-relative:paragraph;z-index:-10559" coordorigin="3994,-84" coordsize="128,420">
            <v:group style="position:absolute;left:4060;top:-20;width:2;height:350" coordorigin="4060,-20" coordsize="2,350">
              <v:shape style="position:absolute;left:4060;top:-20;width:2;height:350" coordorigin="4060,-20" coordsize="0,350" path="m4060,-20l4060,331e" filled="f" stroked="t" strokeweight=".579980pt" strokecolor="#000000">
                <v:path arrowok="t"/>
              </v:shape>
            </v:group>
            <v:group style="position:absolute;left:4004;top:-74;width:108;height:82" coordorigin="4004,-74" coordsize="108,82">
              <v:shape style="position:absolute;left:4004;top:-74;width:108;height:82" coordorigin="4004,-74" coordsize="108,82" path="m4060,-74l4012,-2,4004,8,4031,1,4060,-2,4106,-2,4067,-64,4060,-74xe" filled="t" fillcolor="#000000" stroked="f">
                <v:path arrowok="t"/>
                <v:fill type="solid"/>
              </v:shape>
              <v:shape style="position:absolute;left:4004;top:-74;width:108;height:82" coordorigin="4004,-74" coordsize="108,82" path="m4106,-2l4060,-2,4087,1,4099,4,4112,8,4106,-2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0"/>
          <w:position w:val="8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-3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20" w:lineRule="exact" w:before="6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133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79"/>
        <w:ind w:left="402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00" w:lineRule="exact" w:before="19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046" w:val="left" w:leader="none"/>
          <w:tab w:pos="2059" w:val="left" w:leader="none"/>
        </w:tabs>
        <w:ind w:left="45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w w:val="99"/>
          <w:sz w:val="16"/>
          <w:szCs w:val="16"/>
        </w:rPr>
      </w:r>
      <w:r>
        <w:rPr>
          <w:rFonts w:ascii="Arial" w:hAnsi="Arial" w:cs="Arial" w:eastAsia="Arial"/>
          <w:b w:val="0"/>
          <w:bCs w:val="0"/>
          <w:w w:val="99"/>
          <w:sz w:val="16"/>
          <w:szCs w:val="16"/>
          <w:u w:val="single" w:color="000000"/>
        </w:rPr>
        <w:t> </w:t>
      </w:r>
      <w:r>
        <w:rPr>
          <w:rFonts w:ascii="Arial" w:hAnsi="Arial" w:cs="Arial" w:eastAsia="Arial"/>
          <w:b w:val="0"/>
          <w:bCs w:val="0"/>
          <w:w w:val="100"/>
          <w:sz w:val="16"/>
          <w:szCs w:val="16"/>
          <w:u w:val="single" w:color="000000"/>
        </w:rPr>
        <w:tab/>
      </w:r>
      <w:r>
        <w:rPr>
          <w:rFonts w:ascii="Arial" w:hAnsi="Arial" w:cs="Arial" w:eastAsia="Arial"/>
          <w:b w:val="0"/>
          <w:bCs w:val="0"/>
          <w:w w:val="100"/>
          <w:sz w:val="16"/>
          <w:szCs w:val="16"/>
          <w:u w:val="none"/>
        </w:rPr>
      </w:r>
      <w:r>
        <w:rPr>
          <w:rFonts w:ascii="Arial" w:hAnsi="Arial" w:cs="Arial" w:eastAsia="Arial"/>
          <w:b w:val="0"/>
          <w:bCs w:val="0"/>
          <w:spacing w:val="-15"/>
          <w:w w:val="105"/>
          <w:sz w:val="16"/>
          <w:szCs w:val="16"/>
          <w:u w:val="none"/>
        </w:rPr>
        <w:t>T</w:t>
      </w:r>
      <w:r>
        <w:rPr>
          <w:rFonts w:ascii="Arial" w:hAnsi="Arial" w:cs="Arial" w:eastAsia="Arial"/>
          <w:b w:val="0"/>
          <w:bCs w:val="0"/>
          <w:spacing w:val="-1"/>
          <w:w w:val="105"/>
          <w:position w:val="-3"/>
          <w:sz w:val="12"/>
          <w:szCs w:val="12"/>
          <w:u w:val="none"/>
        </w:rPr>
        <w:t>OF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  <w:u w:val="none"/>
        </w:rPr>
        <w:t>F</w:t>
      </w:r>
      <w:r>
        <w:rPr>
          <w:rFonts w:ascii="Arial" w:hAnsi="Arial" w:cs="Arial" w:eastAsia="Arial"/>
          <w:b w:val="0"/>
          <w:bCs w:val="0"/>
          <w:spacing w:val="-23"/>
          <w:w w:val="100"/>
          <w:position w:val="-3"/>
          <w:sz w:val="12"/>
          <w:szCs w:val="12"/>
          <w:u w:val="none"/>
        </w:rPr>
        <w:t> </w:t>
      </w:r>
      <w:r>
        <w:rPr>
          <w:rFonts w:ascii="Arial" w:hAnsi="Arial" w:cs="Arial" w:eastAsia="Arial"/>
          <w:b w:val="0"/>
          <w:bCs w:val="0"/>
          <w:spacing w:val="-23"/>
          <w:w w:val="99"/>
          <w:position w:val="0"/>
          <w:sz w:val="16"/>
          <w:szCs w:val="16"/>
          <w:u w:val="none"/>
        </w:rPr>
      </w:r>
      <w:r>
        <w:rPr>
          <w:rFonts w:ascii="Arial" w:hAnsi="Arial" w:cs="Arial" w:eastAsia="Arial"/>
          <w:b w:val="0"/>
          <w:bCs w:val="0"/>
          <w:spacing w:val="0"/>
          <w:w w:val="99"/>
          <w:position w:val="0"/>
          <w:sz w:val="16"/>
          <w:szCs w:val="16"/>
          <w:u w:val="single" w:color="00000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  <w:u w:val="single" w:color="000000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  <w:u w:val="none"/>
        </w:rPr>
      </w:r>
    </w:p>
    <w:p>
      <w:pPr>
        <w:spacing w:before="10"/>
        <w:ind w:left="0" w:right="1568" w:firstLine="0"/>
        <w:jc w:val="righ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210.880005pt;margin-top:-28.496075pt;width:263.02pt;height:245.92pt;mso-position-horizontal-relative:page;mso-position-vertical-relative:paragraph;z-index:-10564" coordorigin="4218,-570" coordsize="5260,4918">
            <v:group style="position:absolute;left:4233;top:-380;width:2;height:4703" coordorigin="4233,-380" coordsize="2,4703">
              <v:shape style="position:absolute;left:4233;top:-380;width:2;height:4703" coordorigin="4233,-380" coordsize="0,4703" path="m4233,-380l4233,4323e" filled="f" stroked="t" strokeweight=".64001pt" strokecolor="#000000">
                <v:path arrowok="t"/>
              </v:shape>
            </v:group>
            <v:group style="position:absolute;left:4228;top:110;width:5146;height:2" coordorigin="4228,110" coordsize="5146,2">
              <v:shape style="position:absolute;left:4228;top:110;width:5146;height:2" coordorigin="4228,110" coordsize="5146,0" path="m4228,110l9373,110e" filled="f" stroked="t" strokeweight=".579980pt" strokecolor="#000000">
                <v:path arrowok="t"/>
              </v:shape>
            </v:group>
            <v:group style="position:absolute;left:9341;top:69;width:108;height:84" coordorigin="9341,69" coordsize="108,84">
              <v:shape style="position:absolute;left:9341;top:69;width:108;height:84" coordorigin="9341,69" coordsize="108,84" path="m9341,69l9347,80,9350,90,9353,100,9354,111,9353,122,9350,132,9347,142,9341,153,9436,116,9449,110,9354,75,9341,69xe" filled="t" fillcolor="#000000" stroked="f">
                <v:path arrowok="t"/>
                <v:fill type="solid"/>
              </v:shape>
            </v:group>
            <v:group style="position:absolute;left:4228;top:-426;width:1402;height:2" coordorigin="4228,-426" coordsize="1402,2">
              <v:shape style="position:absolute;left:4228;top:-426;width:1402;height:2" coordorigin="4228,-426" coordsize="1402,0" path="m4228,-426l5629,-426e" filled="f" stroked="t" strokeweight=".579980pt" strokecolor="#000000">
                <v:path arrowok="t"/>
              </v:shape>
            </v:group>
            <v:group style="position:absolute;left:5624;top:-426;width:2;height:548" coordorigin="5624,-426" coordsize="2,548">
              <v:shape style="position:absolute;left:5624;top:-426;width:2;height:548" coordorigin="5624,-426" coordsize="0,548" path="m5624,-426l5624,123e" filled="f" stroked="t" strokeweight=".579980pt" strokecolor="#000000">
                <v:path arrowok="t"/>
              </v:shape>
            </v:group>
            <v:group style="position:absolute;left:7362;top:-430;width:2;height:553" coordorigin="7362,-430" coordsize="2,553">
              <v:shape style="position:absolute;left:7362;top:-430;width:2;height:553" coordorigin="7362,-430" coordsize="0,553" path="m7362,-430l7362,123e" filled="f" stroked="t" strokeweight=".579980pt" strokecolor="#000000">
                <v:path arrowok="t"/>
              </v:shape>
            </v:group>
            <v:group style="position:absolute;left:7362;top:-426;width:1397;height:2" coordorigin="7362,-426" coordsize="1397,2">
              <v:shape style="position:absolute;left:7362;top:-426;width:1397;height:2" coordorigin="7362,-426" coordsize="1397,0" path="m7362,-426l8759,-426e" filled="f" stroked="t" strokeweight=".579980pt" strokecolor="#000000">
                <v:path arrowok="t"/>
              </v:shape>
            </v:group>
            <v:group style="position:absolute;left:8754;top:-426;width:2;height:540" coordorigin="8754,-426" coordsize="2,540">
              <v:shape style="position:absolute;left:8754;top:-426;width:2;height:540" coordorigin="8754,-426" coordsize="0,540" path="m8754,-426l8754,114e" filled="f" stroked="t" strokeweight=".58001pt" strokecolor="#000000">
                <v:path arrowok="t"/>
              </v:shape>
            </v:group>
            <v:group style="position:absolute;left:4228;top:4303;width:5146;height:2" coordorigin="4228,4303" coordsize="5146,2">
              <v:shape style="position:absolute;left:4228;top:4303;width:5146;height:2" coordorigin="4228,4303" coordsize="5146,0" path="m4228,4303l9373,4303e" filled="f" stroked="t" strokeweight=".63998pt" strokecolor="#000000">
                <v:path arrowok="t"/>
              </v:shape>
            </v:group>
            <v:group style="position:absolute;left:9341;top:4266;width:108;height:72" coordorigin="9341,4266" coordsize="108,72">
              <v:shape style="position:absolute;left:9341;top:4266;width:108;height:72" coordorigin="9341,4266" coordsize="108,72" path="m9341,4266l9347,4275,9350,4284,9353,4293,9354,4302,9353,4311,9350,4320,9347,4330,9341,4338,9436,4307,9449,4304,9354,4271,9341,4266xe" filled="t" fillcolor="#000000" stroked="f">
                <v:path arrowok="t"/>
                <v:fill type="solid"/>
              </v:shape>
            </v:group>
            <v:group style="position:absolute;left:4228;top:3128;width:5165;height:2" coordorigin="4228,3128" coordsize="5165,2">
              <v:shape style="position:absolute;left:4228;top:3128;width:5165;height:2" coordorigin="4228,3128" coordsize="5165,0" path="m4228,3128l9392,3128e" filled="f" stroked="t" strokeweight=".64pt" strokecolor="#000000">
                <v:path arrowok="t"/>
              </v:shape>
            </v:group>
            <v:group style="position:absolute;left:9360;top:3088;width:108;height:83" coordorigin="9360,3088" coordsize="108,83">
              <v:shape style="position:absolute;left:9360;top:3088;width:108;height:83" coordorigin="9360,3088" coordsize="108,83" path="m9360,3088l9366,3099,9370,3108,9372,3119,9373,3130,9372,3140,9370,3150,9366,3161,9360,3171,9455,3134,9468,3129,9373,3093,9360,3088xe" filled="t" fillcolor="#000000" stroked="f">
                <v:path arrowok="t"/>
                <v:fill type="solid"/>
              </v:shape>
            </v:group>
            <v:group style="position:absolute;left:6407;top:3869;width:2;height:140" coordorigin="6407,3869" coordsize="2,140">
              <v:shape style="position:absolute;left:6407;top:3869;width:2;height:140" coordorigin="6407,3869" coordsize="0,140" path="m6407,3869l6407,4010e" filled="f" stroked="t" strokeweight=".579980pt" strokecolor="#000000">
                <v:path arrowok="t"/>
              </v:shape>
            </v:group>
            <v:group style="position:absolute;left:6365;top:3839;width:80;height:52" coordorigin="6365,3839" coordsize="80,52">
              <v:shape style="position:absolute;left:6365;top:3839;width:80;height:52" coordorigin="6365,3839" coordsize="80,52" path="m6407,3839l6370,3885,6365,3891,6385,3887,6406,3885,6441,3885,6412,3846,6407,3839xe" filled="t" fillcolor="#000000" stroked="f">
                <v:path arrowok="t"/>
                <v:fill type="solid"/>
              </v:shape>
              <v:shape style="position:absolute;left:6365;top:3839;width:80;height:52" coordorigin="6365,3839" coordsize="80,52" path="m6441,3885l6406,3885,6426,3887,6445,3891,6441,3885xe" filled="t" fillcolor="#000000" stroked="f">
                <v:path arrowok="t"/>
                <v:fill type="solid"/>
              </v:shape>
            </v:group>
            <v:group style="position:absolute;left:6407;top:4124;width:2;height:148" coordorigin="6407,4124" coordsize="2,148">
              <v:shape style="position:absolute;left:6407;top:4124;width:2;height:148" coordorigin="6407,4124" coordsize="0,148" path="m6407,4124l6407,4271e" filled="f" stroked="t" strokeweight=".579980pt" strokecolor="#000000">
                <v:path arrowok="t"/>
              </v:shape>
            </v:group>
            <v:group style="position:absolute;left:6365;top:4250;width:80;height:54" coordorigin="6365,4250" coordsize="80,54">
              <v:shape style="position:absolute;left:6365;top:4250;width:80;height:54" coordorigin="6365,4250" coordsize="80,54" path="m6365,4250l6401,4296,6407,4304,6440,4257,6442,4254,6406,4254,6385,4253,6365,4250xe" filled="t" fillcolor="#000000" stroked="f">
                <v:path arrowok="t"/>
                <v:fill type="solid"/>
              </v:shape>
              <v:shape style="position:absolute;left:6365;top:4250;width:80;height:54" coordorigin="6365,4250" coordsize="80,54" path="m6445,4250l6426,4253,6406,4254,6442,4254,6445,4250xe" filled="t" fillcolor="#000000" stroked="f">
                <v:path arrowok="t"/>
                <v:fill type="solid"/>
              </v:shape>
            </v:group>
            <v:group style="position:absolute;left:4229;top:920;width:5146;height:2" coordorigin="4229,920" coordsize="5146,2">
              <v:shape style="position:absolute;left:4229;top:920;width:5146;height:2" coordorigin="4229,920" coordsize="5146,0" path="m4229,920l9374,920e" filled="f" stroked="t" strokeweight=".579980pt" strokecolor="#000000">
                <v:path arrowok="t"/>
              </v:shape>
            </v:group>
            <v:group style="position:absolute;left:9342;top:875;width:108;height:83" coordorigin="9342,875" coordsize="108,83">
              <v:shape style="position:absolute;left:9342;top:875;width:108;height:83" coordorigin="9342,875" coordsize="108,83" path="m9342,875l9348,886,9352,896,9354,906,9355,917,9354,928,9352,938,9348,948,9342,958,9437,921,9450,916,9355,880,9342,875xe" filled="t" fillcolor="#000000" stroked="f">
                <v:path arrowok="t"/>
                <v:fill type="solid"/>
              </v:shape>
            </v:group>
            <v:group style="position:absolute;left:4229;top:422;width:1400;height:2" coordorigin="4229,422" coordsize="1400,2">
              <v:shape style="position:absolute;left:4229;top:422;width:1400;height:2" coordorigin="4229,422" coordsize="1400,0" path="m4229,422l5629,422e" filled="f" stroked="t" strokeweight=".579980pt" strokecolor="#000000">
                <v:path arrowok="t"/>
              </v:shape>
            </v:group>
            <v:group style="position:absolute;left:5624;top:422;width:2;height:502" coordorigin="5624,422" coordsize="2,502">
              <v:shape style="position:absolute;left:5624;top:422;width:2;height:502" coordorigin="5624,422" coordsize="0,502" path="m5624,422l5624,923e" filled="f" stroked="t" strokeweight=".579980pt" strokecolor="#000000">
                <v:path arrowok="t"/>
              </v:shape>
            </v:group>
            <v:group style="position:absolute;left:7363;top:408;width:2;height:516" coordorigin="7363,408" coordsize="2,516">
              <v:shape style="position:absolute;left:7363;top:408;width:2;height:516" coordorigin="7363,408" coordsize="0,516" path="m7363,408l7363,924e" filled="f" stroked="t" strokeweight=".579980pt" strokecolor="#000000">
                <v:path arrowok="t"/>
              </v:shape>
            </v:group>
            <v:group style="position:absolute;left:7363;top:413;width:1396;height:2" coordorigin="7363,413" coordsize="1396,2">
              <v:shape style="position:absolute;left:7363;top:413;width:1396;height:2" coordorigin="7363,413" coordsize="1396,0" path="m7363,413l8759,413e" filled="f" stroked="t" strokeweight=".58001pt" strokecolor="#000000">
                <v:path arrowok="t"/>
              </v:shape>
            </v:group>
            <v:group style="position:absolute;left:8754;top:413;width:2;height:503" coordorigin="8754,413" coordsize="2,503">
              <v:shape style="position:absolute;left:8754;top:413;width:2;height:503" coordorigin="8754,413" coordsize="0,503" path="m8754,413l8754,916e" filled="f" stroked="t" strokeweight=".58001pt" strokecolor="#000000">
                <v:path arrowok="t"/>
              </v:shape>
            </v:group>
            <v:group style="position:absolute;left:4234;top:2627;width:1423;height:176" coordorigin="4234,2627" coordsize="1423,176">
              <v:shape style="position:absolute;left:4234;top:2627;width:1423;height:176" coordorigin="4234,2627" coordsize="1423,176" path="m5657,2627l5652,2627,4234,2794,4235,2804,5653,2637,5657,2632,5657,2627xe" filled="t" fillcolor="#000000" stroked="f">
                <v:path arrowok="t"/>
                <v:fill type="solid"/>
              </v:shape>
            </v:group>
            <v:group style="position:absolute;left:5652;top:2465;width:2;height:672" coordorigin="5652,2465" coordsize="2,672">
              <v:shape style="position:absolute;left:5652;top:2465;width:2;height:672" coordorigin="5652,2465" coordsize="0,672" path="m5652,2465l5652,3137e" filled="f" stroked="t" strokeweight=".579980pt" strokecolor="#000000">
                <v:path arrowok="t"/>
              </v:shape>
            </v:group>
            <v:group style="position:absolute;left:4228;top:2794;width:7;height:11" coordorigin="4228,2794" coordsize="7,11">
              <v:shape style="position:absolute;left:4228;top:2794;width:7;height:11" coordorigin="4228,2794" coordsize="7,11" path="m4232,2794l4228,2795,4230,2805,4235,2804,4232,2794xe" filled="t" fillcolor="#000000" stroked="f">
                <v:path arrowok="t"/>
                <v:fill type="solid"/>
              </v:shape>
            </v:group>
            <v:group style="position:absolute;left:4232;top:2459;width:1424;height:344" coordorigin="4232,2459" coordsize="1424,344">
              <v:shape style="position:absolute;left:4232;top:2459;width:1424;height:344" coordorigin="4232,2459" coordsize="1424,344" path="m5657,2459l5651,2460,4232,2794,4235,2804,5653,2470,5657,2465,5657,2459xe" filled="t" fillcolor="#000000" stroked="f">
                <v:path arrowok="t"/>
                <v:fill type="solid"/>
              </v:shape>
            </v:group>
            <v:group style="position:absolute;left:4325;top:-532;width:1280;height:2" coordorigin="4325,-532" coordsize="1280,2">
              <v:shape style="position:absolute;left:4325;top:-532;width:1280;height:2" coordorigin="4325,-532" coordsize="1280,0" path="m4325,-532l5605,-532e" filled="f" stroked="t" strokeweight=".579980pt" strokecolor="#000000">
                <v:path arrowok="t"/>
              </v:shape>
            </v:group>
            <v:group style="position:absolute;left:4270;top:-560;width:82;height:58" coordorigin="4270,-560" coordsize="82,58">
              <v:shape style="position:absolute;left:4270;top:-560;width:82;height:58" coordorigin="4270,-560" coordsize="82,58" path="m4346,-560l4279,-534,4270,-530,4342,-506,4351,-502,4344,-517,4342,-530,4342,-534,4343,-546,4346,-560xe" filled="t" fillcolor="#000000" stroked="f">
                <v:path arrowok="t"/>
                <v:fill type="solid"/>
              </v:shape>
            </v:group>
            <v:group style="position:absolute;left:5821;top:-532;width:1444;height:2" coordorigin="5821,-532" coordsize="1444,2">
              <v:shape style="position:absolute;left:5821;top:-532;width:1444;height:2" coordorigin="5821,-532" coordsize="1444,0" path="m5821,-532l7265,-532e" filled="f" stroked="t" strokeweight=".579980pt" strokecolor="#000000">
                <v:path arrowok="t"/>
              </v:shape>
            </v:group>
            <v:group style="position:absolute;left:7238;top:-560;width:82;height:58" coordorigin="7238,-560" coordsize="82,58">
              <v:shape style="position:absolute;left:7238;top:-560;width:82;height:58" coordorigin="7238,-560" coordsize="82,58" path="m7238,-560l7246,-546,7248,-531,7246,-517,7238,-502,7320,-530,7238,-560xe" filled="t" fillcolor="#000000" stroked="f">
                <v:path arrowok="t"/>
                <v:fill type="solid"/>
              </v:shape>
            </v:group>
            <v:group style="position:absolute;left:5648;top:-117;width:77;height:58" coordorigin="5648,-117" coordsize="77,58">
              <v:shape style="position:absolute;left:5648;top:-117;width:77;height:58" coordorigin="5648,-117" coordsize="77,58" path="m5725,-117l5658,-91,5648,-87,5716,-63,5725,-60,5720,-74,5719,-87,5719,-91,5720,-103,5725,-117xe" filled="t" fillcolor="#000000" stroked="f">
                <v:path arrowok="t"/>
                <v:fill type="solid"/>
              </v:shape>
            </v:group>
            <v:group style="position:absolute;left:7283;top:-117;width:82;height:54" coordorigin="7283,-117" coordsize="82,54">
              <v:shape style="position:absolute;left:7283;top:-117;width:82;height:54" coordorigin="7283,-117" coordsize="82,54" path="m7283,-117l7288,-111,7290,-105,7292,-98,7292,-91,7290,-78,7288,-70,7283,-63,7355,-87,7364,-91,7294,-114,7283,-117xe" filled="t" fillcolor="#000000" stroked="f">
                <v:path arrowok="t"/>
                <v:fill type="solid"/>
              </v:shape>
            </v:group>
            <v:group style="position:absolute;left:4229;top:1790;width:5146;height:2" coordorigin="4229,1790" coordsize="5146,2">
              <v:shape style="position:absolute;left:4229;top:1790;width:5146;height:2" coordorigin="4229,1790" coordsize="5146,0" path="m4229,1790l9374,1790e" filled="f" stroked="t" strokeweight=".58001pt" strokecolor="#000000">
                <v:path arrowok="t"/>
              </v:shape>
            </v:group>
            <v:group style="position:absolute;left:9342;top:1750;width:108;height:83" coordorigin="9342,1750" coordsize="108,83">
              <v:shape style="position:absolute;left:9342;top:1750;width:108;height:83" coordorigin="9342,1750" coordsize="108,83" path="m9342,1750l9348,1760,9352,1770,9354,1780,9355,1791,9354,1802,9352,1812,9348,1822,9342,1833,9437,1796,9450,1790,9342,1750xe" filled="t" fillcolor="#000000" stroked="f">
                <v:path arrowok="t"/>
                <v:fill type="solid"/>
              </v:shape>
            </v:group>
            <v:group style="position:absolute;left:7363;top:1247;width:2;height:947" coordorigin="7363,1247" coordsize="2,947">
              <v:shape style="position:absolute;left:7363;top:1247;width:2;height:947" coordorigin="7363,1247" coordsize="0,947" path="m7363,1247l7363,2194e" filled="f" stroked="t" strokeweight=".579980pt" strokecolor="#000000">
                <v:path arrowok="t"/>
              </v:shape>
            </v:group>
            <v:group style="position:absolute;left:5629;top:2189;width:1734;height:2" coordorigin="5629,2189" coordsize="1734,2">
              <v:shape style="position:absolute;left:5629;top:2189;width:1734;height:2" coordorigin="5629,2189" coordsize="1734,0" path="m5629,2189l7363,2189e" filled="f" stroked="t" strokeweight=".579980pt" strokecolor="#000000">
                <v:path arrowok="t"/>
              </v:shape>
            </v:group>
            <v:group style="position:absolute;left:5638;top:1252;width:2;height:937" coordorigin="5638,1252" coordsize="2,937">
              <v:shape style="position:absolute;left:5638;top:1252;width:2;height:937" coordorigin="5638,1252" coordsize="0,937" path="m5638,1252l5638,2189e" filled="f" stroked="t" strokeweight="1.00001pt" strokecolor="#000000">
                <v:path arrowok="t"/>
              </v:shape>
            </v:group>
            <v:group style="position:absolute;left:7363;top:1252;width:1396;height:2" coordorigin="7363,1252" coordsize="1396,2">
              <v:shape style="position:absolute;left:7363;top:1252;width:1396;height:2" coordorigin="7363,1252" coordsize="1396,0" path="m7363,1252l8759,1252e" filled="f" stroked="t" strokeweight=".58001pt" strokecolor="#000000">
                <v:path arrowok="t"/>
              </v:shape>
            </v:group>
            <v:group style="position:absolute;left:8754;top:1252;width:2;height:542" coordorigin="8754,1252" coordsize="2,542">
              <v:shape style="position:absolute;left:8754;top:1252;width:2;height:542" coordorigin="8754,1252" coordsize="0,542" path="m8754,1252l8754,1794e" filled="f" stroked="t" strokeweight=".58001pt" strokecolor="#000000">
                <v:path arrowok="t"/>
              </v:shape>
            </v:group>
            <v:group style="position:absolute;left:4930;top:1581;width:2;height:176" coordorigin="4930,1581" coordsize="2,176">
              <v:shape style="position:absolute;left:4930;top:1581;width:2;height:176" coordorigin="4930,1581" coordsize="0,176" path="m4930,1581l4930,1757e" filled="f" stroked="t" strokeweight=".58001pt" strokecolor="#000000">
                <v:path arrowok="t"/>
              </v:shape>
            </v:group>
            <v:group style="position:absolute;left:4895;top:1742;width:66;height:48" coordorigin="4895,1742" coordsize="66,48">
              <v:shape style="position:absolute;left:4895;top:1742;width:66;height:48" coordorigin="4895,1742" coordsize="66,48" path="m4895,1742l4925,1784,4930,1790,4956,1748,4927,1748,4910,1746,4895,1742xe" filled="t" fillcolor="#000000" stroked="f">
                <v:path arrowok="t"/>
                <v:fill type="solid"/>
              </v:shape>
              <v:shape style="position:absolute;left:4895;top:1742;width:66;height:48" coordorigin="4895,1742" coordsize="66,48" path="m4961,1742l4944,1746,4927,1748,4956,1748,4961,1742xe" filled="t" fillcolor="#000000" stroked="f">
                <v:path arrowok="t"/>
                <v:fill type="solid"/>
              </v:shape>
            </v:group>
            <v:group style="position:absolute;left:4930;top:1293;width:2;height:174" coordorigin="4930,1293" coordsize="2,174">
              <v:shape style="position:absolute;left:4930;top:1293;width:2;height:174" coordorigin="4930,1293" coordsize="0,174" path="m4930,1293l4930,1467e" filled="f" stroked="t" strokeweight=".58001pt" strokecolor="#000000">
                <v:path arrowok="t"/>
              </v:shape>
            </v:group>
            <v:group style="position:absolute;left:4895;top:1257;width:66;height:50" coordorigin="4895,1257" coordsize="66,50">
              <v:shape style="position:absolute;left:4895;top:1257;width:66;height:50" coordorigin="4895,1257" coordsize="66,50" path="m4930,1257l4898,1301,4895,1307,4910,1304,4927,1301,4957,1301,4933,1264,4930,1257xe" filled="t" fillcolor="#000000" stroked="f">
                <v:path arrowok="t"/>
                <v:fill type="solid"/>
              </v:shape>
              <v:shape style="position:absolute;left:4895;top:1257;width:66;height:50" coordorigin="4895,1257" coordsize="66,50" path="m4957,1301l4927,1301,4944,1304,4961,1307,4957,1301xe" filled="t" fillcolor="#000000" stroked="f">
                <v:path arrowok="t"/>
                <v:fill type="solid"/>
              </v:shape>
            </v:group>
            <v:group style="position:absolute;left:6494;top:2051;width:2;height:106" coordorigin="6494,2051" coordsize="2,106">
              <v:shape style="position:absolute;left:6494;top:2051;width:2;height:106" coordorigin="6494,2051" coordsize="0,106" path="m6494,2051l6494,2157e" filled="f" stroked="t" strokeweight=".579980pt" strokecolor="#000000">
                <v:path arrowok="t"/>
              </v:shape>
            </v:group>
            <v:group style="position:absolute;left:6460;top:2141;width:66;height:48" coordorigin="6460,2141" coordsize="66,48">
              <v:shape style="position:absolute;left:6460;top:2141;width:66;height:48" coordorigin="6460,2141" coordsize="66,48" path="m6460,2141l6490,2183,6494,2189,6521,2147,6492,2147,6475,2146,6460,2141xe" filled="t" fillcolor="#000000" stroked="f">
                <v:path arrowok="t"/>
                <v:fill type="solid"/>
              </v:shape>
              <v:shape style="position:absolute;left:6460;top:2141;width:66;height:48" coordorigin="6460,2141" coordsize="66,48" path="m6526,2141l6509,2146,6492,2147,6521,2147,6526,2141xe" filled="t" fillcolor="#000000" stroked="f">
                <v:path arrowok="t"/>
                <v:fill type="solid"/>
              </v:shape>
            </v:group>
            <v:group style="position:absolute;left:6494;top:1824;width:2;height:103" coordorigin="6494,1824" coordsize="2,103">
              <v:shape style="position:absolute;left:6494;top:1824;width:2;height:103" coordorigin="6494,1824" coordsize="0,103" path="m6494,1824l6494,1928e" filled="f" stroked="t" strokeweight=".579980pt" strokecolor="#000000">
                <v:path arrowok="t"/>
              </v:shape>
            </v:group>
            <v:group style="position:absolute;left:6460;top:1790;width:66;height:50" coordorigin="6460,1790" coordsize="66,50">
              <v:shape style="position:absolute;left:6460;top:1790;width:66;height:50" coordorigin="6460,1790" coordsize="66,50" path="m6491,1790l6463,1834,6460,1840,6475,1835,6492,1834,6521,1834,6494,1796,6491,1790xe" filled="t" fillcolor="#000000" stroked="f">
                <v:path arrowok="t"/>
                <v:fill type="solid"/>
              </v:shape>
              <v:shape style="position:absolute;left:6460;top:1790;width:66;height:50" coordorigin="6460,1790" coordsize="66,50" path="m6521,1834l6492,1834,6509,1835,6526,1840,6521,1834xe" filled="t" fillcolor="#000000" stroked="f">
                <v:path arrowok="t"/>
                <v:fill type="solid"/>
              </v:shape>
            </v:group>
            <v:group style="position:absolute;left:4232;top:1252;width:1415;height:2" coordorigin="4232,1252" coordsize="1415,2">
              <v:shape style="position:absolute;left:4232;top:1252;width:1415;height:2" coordorigin="4232,1252" coordsize="1415,0" path="m4232,1252l5647,1252e" filled="f" stroked="t" strokeweight=".58001pt" strokecolor="#000000">
                <v:path arrowok="t"/>
              </v:shape>
            </v:group>
            <v:group style="position:absolute;left:7384;top:2601;width:1404;height:187" coordorigin="7384,2601" coordsize="1404,187">
              <v:shape style="position:absolute;left:7384;top:2601;width:1404;height:187" coordorigin="7384,2601" coordsize="1404,187" path="m8788,2601l8783,2602,7384,2778,7385,2788,8784,2612,8788,2607,8788,2601xe" filled="t" fillcolor="#000000" stroked="f">
                <v:path arrowok="t"/>
                <v:fill type="solid"/>
              </v:shape>
            </v:group>
            <v:group style="position:absolute;left:8783;top:2430;width:2;height:710" coordorigin="8783,2430" coordsize="2,710">
              <v:shape style="position:absolute;left:8783;top:2430;width:2;height:710" coordorigin="8783,2430" coordsize="0,710" path="m8783,2430l8783,3141e" filled="f" stroked="t" strokeweight=".58001pt" strokecolor="#000000">
                <v:path arrowok="t"/>
              </v:shape>
            </v:group>
            <v:group style="position:absolute;left:7378;top:2778;width:7;height:11" coordorigin="7378,2778" coordsize="7,11">
              <v:shape style="position:absolute;left:7378;top:2778;width:7;height:11" coordorigin="7378,2778" coordsize="7,11" path="m7382,2778l7378,2780,7380,2789,7385,2788,7382,2778xe" filled="t" fillcolor="#000000" stroked="f">
                <v:path arrowok="t"/>
                <v:fill type="solid"/>
              </v:shape>
            </v:group>
            <v:group style="position:absolute;left:7382;top:2424;width:1405;height:364" coordorigin="7382,2424" coordsize="1405,364">
              <v:shape style="position:absolute;left:7382;top:2424;width:1405;height:364" coordorigin="7382,2424" coordsize="1405,364" path="m8788,2424l8782,2426,7382,2778,7385,2788,8784,2435,8788,2430,8788,2424xe" filled="t" fillcolor="#000000" stroked="f">
                <v:path arrowok="t"/>
                <v:fill type="solid"/>
              </v:shape>
            </v:group>
            <v:group style="position:absolute;left:7384;top:2775;width:2;height:365" coordorigin="7384,2775" coordsize="2,365">
              <v:shape style="position:absolute;left:7384;top:2775;width:2;height:365" coordorigin="7384,2775" coordsize="0,365" path="m7384,2775l7384,3141e" filled="f" stroked="t" strokeweight=".58001pt" strokecolor="#000000">
                <v:path arrowok="t"/>
              </v:shape>
            </v:group>
            <v:group style="position:absolute;left:5642;top:3123;width:10;height:44" coordorigin="5642,3123" coordsize="10,44">
              <v:shape style="position:absolute;left:5642;top:3123;width:10;height:44" coordorigin="5642,3123" coordsize="10,44" path="m5642,3145l5652,3145e" filled="f" stroked="t" strokeweight="2.320pt" strokecolor="#000000">
                <v:path arrowok="t"/>
              </v:shape>
              <v:shape style="position:absolute;left:4222;top:2719;width:3171;height:1597" type="#_x0000_t75">
                <v:imagedata r:id="rId17" o:title=""/>
              </v:shape>
            </v:group>
            <v:group style="position:absolute;left:7068;top:3649;width:10;height:7" coordorigin="7068,3649" coordsize="10,7">
              <v:shape style="position:absolute;left:7068;top:3649;width:10;height:7" coordorigin="7068,3649" coordsize="10,7" path="m7068,3655l7078,3655,7078,3649,7068,3649,7068,3655xe" filled="t" fillcolor="#000000" stroked="f">
                <v:path arrowok="t"/>
                <v:fill type="solid"/>
              </v:shape>
            </v:group>
            <v:group style="position:absolute;left:7068;top:3577;width:10;height:74" coordorigin="7068,3577" coordsize="10,74">
              <v:shape style="position:absolute;left:7068;top:3577;width:10;height:74" coordorigin="7068,3577" coordsize="10,74" path="m7068,3651l7078,3651,7078,3577,7068,3577,7068,3651xe" filled="t" fillcolor="#000000" stroked="f">
                <v:path arrowok="t"/>
                <v:fill type="solid"/>
              </v:shape>
            </v:group>
            <v:group style="position:absolute;left:7068;top:2729;width:10;height:7" coordorigin="7068,2729" coordsize="10,7">
              <v:shape style="position:absolute;left:7068;top:2729;width:10;height:7" coordorigin="7068,2729" coordsize="10,7" path="m7068,2736l7078,2736,7078,2729,7068,2729,7068,2736xe" filled="t" fillcolor="#000000" stroked="f">
                <v:path arrowok="t"/>
                <v:fill type="solid"/>
              </v:shape>
            </v:group>
            <v:group style="position:absolute;left:7068;top:2657;width:10;height:74" coordorigin="7068,2657" coordsize="10,74">
              <v:shape style="position:absolute;left:7068;top:2657;width:10;height:74" coordorigin="7068,2657" coordsize="10,74" path="m7068,2731l7078,2731,7078,2657,7068,2657,7068,2731xe" filled="t" fillcolor="#000000" stroked="f">
                <v:path arrowok="t"/>
                <v:fill type="solid"/>
              </v:shape>
            </v:group>
            <v:group style="position:absolute;left:7068;top:2577;width:10;height:7" coordorigin="7068,2577" coordsize="10,7">
              <v:shape style="position:absolute;left:7068;top:2577;width:10;height:7" coordorigin="7068,2577" coordsize="10,7" path="m7068,2584l7078,2584,7078,2577,7068,2577,7068,2584xe" filled="t" fillcolor="#000000" stroked="f">
                <v:path arrowok="t"/>
                <v:fill type="solid"/>
              </v:shape>
            </v:group>
            <v:group style="position:absolute;left:7068;top:2505;width:10;height:74" coordorigin="7068,2505" coordsize="10,74">
              <v:shape style="position:absolute;left:7068;top:2505;width:10;height:74" coordorigin="7068,2505" coordsize="10,74" path="m7068,2579l7078,2579,7078,2505,7068,2505,7068,2579xe" filled="t" fillcolor="#000000" stroked="f">
                <v:path arrowok="t"/>
                <v:fill type="solid"/>
              </v:shape>
            </v:group>
            <v:group style="position:absolute;left:7068;top:2423;width:10;height:7" coordorigin="7068,2423" coordsize="10,7">
              <v:shape style="position:absolute;left:7068;top:2423;width:10;height:7" coordorigin="7068,2423" coordsize="10,7" path="m7068,2430l7078,2430,7078,2423,7068,2423,7068,2430xe" filled="t" fillcolor="#000000" stroked="f">
                <v:path arrowok="t"/>
                <v:fill type="solid"/>
              </v:shape>
            </v:group>
            <v:group style="position:absolute;left:7068;top:2351;width:10;height:74" coordorigin="7068,2351" coordsize="10,74">
              <v:shape style="position:absolute;left:7068;top:2351;width:10;height:74" coordorigin="7068,2351" coordsize="10,74" path="m7068,2425l7078,2425,7078,2351,7068,2351,7068,2425xe" filled="t" fillcolor="#000000" stroked="f">
                <v:path arrowok="t"/>
                <v:fill type="solid"/>
              </v:shape>
            </v:group>
            <v:group style="position:absolute;left:7068;top:2271;width:10;height:7" coordorigin="7068,2271" coordsize="10,7">
              <v:shape style="position:absolute;left:7068;top:2271;width:10;height:7" coordorigin="7068,2271" coordsize="10,7" path="m7068,2278l7078,2278,7078,2271,7068,2271,7068,2278xe" filled="t" fillcolor="#000000" stroked="f">
                <v:path arrowok="t"/>
                <v:fill type="solid"/>
              </v:shape>
            </v:group>
            <v:group style="position:absolute;left:7068;top:2199;width:10;height:74" coordorigin="7068,2199" coordsize="10,74">
              <v:shape style="position:absolute;left:7068;top:2199;width:10;height:74" coordorigin="7068,2199" coordsize="10,74" path="m7068,2273l7078,2273,7078,2199,7068,2199,7068,2273xe" filled="t" fillcolor="#000000" stroked="f">
                <v:path arrowok="t"/>
                <v:fill type="solid"/>
              </v:shape>
            </v:group>
            <v:group style="position:absolute;left:7068;top:2117;width:10;height:7" coordorigin="7068,2117" coordsize="10,7">
              <v:shape style="position:absolute;left:7068;top:2117;width:10;height:7" coordorigin="7068,2117" coordsize="10,7" path="m7068,2124l7078,2124,7078,2117,7068,2117,7068,2124xe" filled="t" fillcolor="#000000" stroked="f">
                <v:path arrowok="t"/>
                <v:fill type="solid"/>
              </v:shape>
            </v:group>
            <v:group style="position:absolute;left:7068;top:2045;width:10;height:74" coordorigin="7068,2045" coordsize="10,74">
              <v:shape style="position:absolute;left:7068;top:2045;width:10;height:74" coordorigin="7068,2045" coordsize="10,74" path="m7068,2119l7078,2119,7078,2045,7068,2045,7068,2119xe" filled="t" fillcolor="#000000" stroked="f">
                <v:path arrowok="t"/>
                <v:fill type="solid"/>
              </v:shape>
            </v:group>
            <v:group style="position:absolute;left:7068;top:1894;width:10;height:76" coordorigin="7068,1894" coordsize="10,76">
              <v:shape style="position:absolute;left:7068;top:1894;width:10;height:76" coordorigin="7068,1894" coordsize="10,76" path="m7068,1932l7078,1932e" filled="f" stroked="t" strokeweight="3.88pt" strokecolor="#000000">
                <v:path arrowok="t"/>
              </v:shape>
            </v:group>
            <v:group style="position:absolute;left:7068;top:1773;width:10;height:44" coordorigin="7068,1773" coordsize="10,44">
              <v:shape style="position:absolute;left:7068;top:1773;width:10;height:44" coordorigin="7068,1773" coordsize="10,44" path="m7068,1795l7078,1795e" filled="f" stroked="t" strokeweight="2.320pt" strokecolor="#000000">
                <v:path arrowok="t"/>
              </v:shape>
            </v:group>
            <v:group style="position:absolute;left:7378;top:3113;width:6;height:10" coordorigin="7378,3113" coordsize="6,10">
              <v:shape style="position:absolute;left:7378;top:3113;width:6;height:10" coordorigin="7378,3113" coordsize="6,10" path="m7378,3118l7384,3118e" filled="f" stroked="t" strokeweight=".580pt" strokecolor="#000000">
                <v:path arrowok="t"/>
              </v:shape>
            </v:group>
            <v:group style="position:absolute;left:7416;top:3107;width:6;height:10" coordorigin="7416,3107" coordsize="6,10">
              <v:shape style="position:absolute;left:7416;top:3107;width:6;height:10" coordorigin="7416,3107" coordsize="6,10" path="m7416,3112l7422,3112e" filled="f" stroked="t" strokeweight=".580pt" strokecolor="#000000">
                <v:path arrowok="t"/>
              </v:shape>
            </v:group>
            <v:group style="position:absolute;left:7382;top:3107;width:35;height:16" coordorigin="7382,3107" coordsize="35,16">
              <v:shape style="position:absolute;left:7382;top:3107;width:35;height:16" coordorigin="7382,3107" coordsize="35,16" path="m7416,3107l7382,3113,7384,3123,7417,3117,7416,3107xe" filled="t" fillcolor="#000000" stroked="f">
                <v:path arrowok="t"/>
                <v:fill type="solid"/>
              </v:shape>
            </v:group>
            <v:group style="position:absolute;left:7499;top:3093;width:6;height:10" coordorigin="7499,3093" coordsize="6,10">
              <v:shape style="position:absolute;left:7499;top:3093;width:6;height:10" coordorigin="7499,3093" coordsize="6,10" path="m7499,3098l7505,3098e" filled="f" stroked="t" strokeweight=".580pt" strokecolor="#000000">
                <v:path arrowok="t"/>
              </v:shape>
            </v:group>
            <v:group style="position:absolute;left:7572;top:3081;width:6;height:10" coordorigin="7572,3081" coordsize="6,10">
              <v:shape style="position:absolute;left:7572;top:3081;width:6;height:10" coordorigin="7572,3081" coordsize="6,10" path="m7572,3086l7578,3086e" filled="f" stroked="t" strokeweight=".580pt" strokecolor="#000000">
                <v:path arrowok="t"/>
              </v:shape>
            </v:group>
            <v:group style="position:absolute;left:7504;top:3081;width:70;height:22" coordorigin="7504,3081" coordsize="70,22">
              <v:shape style="position:absolute;left:7504;top:3081;width:70;height:22" coordorigin="7504,3081" coordsize="70,22" path="m7572,3081l7504,3093,7505,3102,7573,3090,7572,3081xe" filled="t" fillcolor="#000000" stroked="f">
                <v:path arrowok="t"/>
                <v:fill type="solid"/>
              </v:shape>
            </v:group>
            <v:group style="position:absolute;left:7654;top:3066;width:6;height:10" coordorigin="7654,3066" coordsize="6,10">
              <v:shape style="position:absolute;left:7654;top:3066;width:6;height:10" coordorigin="7654,3066" coordsize="6,10" path="m7654,3071l7660,3071e" filled="f" stroked="t" strokeweight=".580pt" strokecolor="#000000">
                <v:path arrowok="t"/>
              </v:shape>
            </v:group>
            <v:group style="position:absolute;left:7727;top:3056;width:6;height:10" coordorigin="7727,3056" coordsize="6,10">
              <v:shape style="position:absolute;left:7727;top:3056;width:6;height:10" coordorigin="7727,3056" coordsize="6,10" path="m7727,3060l7733,3060e" filled="f" stroked="t" strokeweight=".580pt" strokecolor="#000000">
                <v:path arrowok="t"/>
              </v:shape>
            </v:group>
            <v:group style="position:absolute;left:7658;top:3056;width:70;height:20" coordorigin="7658,3056" coordsize="70,20">
              <v:shape style="position:absolute;left:7658;top:3056;width:70;height:20" coordorigin="7658,3056" coordsize="70,20" path="m7727,3056l7658,3066,7660,3076,7728,3065,7727,3056xe" filled="t" fillcolor="#000000" stroked="f">
                <v:path arrowok="t"/>
                <v:fill type="solid"/>
              </v:shape>
            </v:group>
            <v:group style="position:absolute;left:7810;top:3040;width:6;height:10" coordorigin="7810,3040" coordsize="6,10">
              <v:shape style="position:absolute;left:7810;top:3040;width:6;height:10" coordorigin="7810,3040" coordsize="6,10" path="m7810,3045l7816,3045e" filled="f" stroked="t" strokeweight=".580pt" strokecolor="#000000">
                <v:path arrowok="t"/>
              </v:shape>
            </v:group>
            <v:group style="position:absolute;left:7882;top:3029;width:6;height:10" coordorigin="7882,3029" coordsize="6,10">
              <v:shape style="position:absolute;left:7882;top:3029;width:6;height:10" coordorigin="7882,3029" coordsize="6,10" path="m7882,3034l7888,3034e" filled="f" stroked="t" strokeweight=".580pt" strokecolor="#000000">
                <v:path arrowok="t"/>
              </v:shape>
            </v:group>
            <v:group style="position:absolute;left:7814;top:3029;width:68;height:20" coordorigin="7814,3029" coordsize="68,20">
              <v:shape style="position:absolute;left:7814;top:3029;width:68;height:20" coordorigin="7814,3029" coordsize="68,20" path="m7882,3029l7814,3040,7816,3050,7883,3039,7882,3029xe" filled="t" fillcolor="#000000" stroked="f">
                <v:path arrowok="t"/>
                <v:fill type="solid"/>
              </v:shape>
            </v:group>
            <v:group style="position:absolute;left:7964;top:3015;width:6;height:10" coordorigin="7964,3015" coordsize="6,10">
              <v:shape style="position:absolute;left:7964;top:3015;width:6;height:10" coordorigin="7964,3015" coordsize="6,10" path="m7964,3020l7970,3020e" filled="f" stroked="t" strokeweight=".580pt" strokecolor="#000000">
                <v:path arrowok="t"/>
              </v:shape>
            </v:group>
            <v:group style="position:absolute;left:8036;top:3003;width:6;height:10" coordorigin="8036,3003" coordsize="6,10">
              <v:shape style="position:absolute;left:8036;top:3003;width:6;height:10" coordorigin="8036,3003" coordsize="6,10" path="m8036,3008l8042,3008e" filled="f" stroked="t" strokeweight=".580pt" strokecolor="#000000">
                <v:path arrowok="t"/>
              </v:shape>
            </v:group>
            <v:group style="position:absolute;left:7969;top:3003;width:68;height:22" coordorigin="7969,3003" coordsize="68,22">
              <v:shape style="position:absolute;left:7969;top:3003;width:68;height:22" coordorigin="7969,3003" coordsize="68,22" path="m8036,3003l7969,3015,7970,3024,8038,3012,8036,3003xe" filled="t" fillcolor="#000000" stroked="f">
                <v:path arrowok="t"/>
                <v:fill type="solid"/>
              </v:shape>
            </v:group>
            <v:group style="position:absolute;left:8119;top:2988;width:6;height:10" coordorigin="8119,2988" coordsize="6,10">
              <v:shape style="position:absolute;left:8119;top:2988;width:6;height:10" coordorigin="8119,2988" coordsize="6,10" path="m8119,2993l8125,2993e" filled="f" stroked="t" strokeweight=".580pt" strokecolor="#000000">
                <v:path arrowok="t"/>
              </v:shape>
            </v:group>
            <v:group style="position:absolute;left:8192;top:2978;width:6;height:10" coordorigin="8192,2978" coordsize="6,10">
              <v:shape style="position:absolute;left:8192;top:2978;width:6;height:10" coordorigin="8192,2978" coordsize="6,10" path="m8192,2982l8198,2982e" filled="f" stroked="t" strokeweight=".580pt" strokecolor="#000000">
                <v:path arrowok="t"/>
              </v:shape>
            </v:group>
            <v:group style="position:absolute;left:8124;top:2978;width:70;height:20" coordorigin="8124,2978" coordsize="70,20">
              <v:shape style="position:absolute;left:8124;top:2978;width:70;height:20" coordorigin="8124,2978" coordsize="70,20" path="m8192,2978l8124,2988,8125,2998,8194,2987,8192,2978xe" filled="t" fillcolor="#000000" stroked="f">
                <v:path arrowok="t"/>
                <v:fill type="solid"/>
              </v:shape>
            </v:group>
            <v:group style="position:absolute;left:8274;top:2962;width:6;height:10" coordorigin="8274,2962" coordsize="6,10">
              <v:shape style="position:absolute;left:8274;top:2962;width:6;height:10" coordorigin="8274,2962" coordsize="6,10" path="m8274,2967l8280,2967e" filled="f" stroked="t" strokeweight=".580pt" strokecolor="#000000">
                <v:path arrowok="t"/>
              </v:shape>
            </v:group>
            <v:group style="position:absolute;left:8347;top:2951;width:6;height:10" coordorigin="8347,2951" coordsize="6,10">
              <v:shape style="position:absolute;left:8347;top:2951;width:6;height:10" coordorigin="8347,2951" coordsize="6,10" path="m8347,2956l8353,2956e" filled="f" stroked="t" strokeweight=".580pt" strokecolor="#000000">
                <v:path arrowok="t"/>
              </v:shape>
            </v:group>
            <v:group style="position:absolute;left:8279;top:2951;width:70;height:20" coordorigin="8279,2951" coordsize="70,20">
              <v:shape style="position:absolute;left:8279;top:2951;width:70;height:20" coordorigin="8279,2951" coordsize="70,20" path="m8347,2951l8279,2962,8280,2972,8348,2961,8347,2951xe" filled="t" fillcolor="#000000" stroked="f">
                <v:path arrowok="t"/>
                <v:fill type="solid"/>
              </v:shape>
            </v:group>
            <v:group style="position:absolute;left:8430;top:2937;width:6;height:10" coordorigin="8430,2937" coordsize="6,10">
              <v:shape style="position:absolute;left:8430;top:2937;width:6;height:10" coordorigin="8430,2937" coordsize="6,10" path="m8430,2942l8436,2942e" filled="f" stroked="t" strokeweight=".580pt" strokecolor="#000000">
                <v:path arrowok="t"/>
              </v:shape>
            </v:group>
            <v:group style="position:absolute;left:8502;top:2925;width:6;height:10" coordorigin="8502,2925" coordsize="6,10">
              <v:shape style="position:absolute;left:8502;top:2925;width:6;height:10" coordorigin="8502,2925" coordsize="6,10" path="m8502,2930l8508,2930e" filled="f" stroked="t" strokeweight=".580pt" strokecolor="#000000">
                <v:path arrowok="t"/>
              </v:shape>
            </v:group>
            <v:group style="position:absolute;left:8435;top:2925;width:68;height:22" coordorigin="8435,2925" coordsize="68,22">
              <v:shape style="position:absolute;left:8435;top:2925;width:68;height:22" coordorigin="8435,2925" coordsize="68,22" path="m8502,2925l8435,2937,8436,2946,8503,2934,8502,2925xe" filled="t" fillcolor="#000000" stroked="f">
                <v:path arrowok="t"/>
                <v:fill type="solid"/>
              </v:shape>
            </v:group>
            <v:group style="position:absolute;left:8585;top:2910;width:6;height:10" coordorigin="8585,2910" coordsize="6,10">
              <v:shape style="position:absolute;left:8585;top:2910;width:6;height:10" coordorigin="8585,2910" coordsize="6,10" path="m8585,2915l8591,2915e" filled="f" stroked="t" strokeweight=".580pt" strokecolor="#000000">
                <v:path arrowok="t"/>
              </v:shape>
            </v:group>
            <v:group style="position:absolute;left:8657;top:2900;width:6;height:10" coordorigin="8657,2900" coordsize="6,10">
              <v:shape style="position:absolute;left:8657;top:2900;width:6;height:10" coordorigin="8657,2900" coordsize="6,10" path="m8657,2904l8663,2904e" filled="f" stroked="t" strokeweight=".580pt" strokecolor="#000000">
                <v:path arrowok="t"/>
              </v:shape>
            </v:group>
            <v:group style="position:absolute;left:8590;top:2900;width:68;height:20" coordorigin="8590,2900" coordsize="68,20">
              <v:shape style="position:absolute;left:8590;top:2900;width:68;height:20" coordorigin="8590,2900" coordsize="68,20" path="m8657,2900l8590,2910,8591,2920,8658,2909,8657,2900xe" filled="t" fillcolor="#000000" stroked="f">
                <v:path arrowok="t"/>
                <v:fill type="solid"/>
              </v:shape>
            </v:group>
            <v:group style="position:absolute;left:8740;top:2884;width:6;height:10" coordorigin="8740,2884" coordsize="6,10">
              <v:shape style="position:absolute;left:8740;top:2884;width:6;height:10" coordorigin="8740,2884" coordsize="6,10" path="m8740,2889l8746,2889e" filled="f" stroked="t" strokeweight=".580pt" strokecolor="#000000">
                <v:path arrowok="t"/>
              </v:shape>
            </v:group>
            <v:group style="position:absolute;left:8744;top:2879;width:36;height:14" coordorigin="8744,2879" coordsize="36,14">
              <v:shape style="position:absolute;left:8744;top:2879;width:36;height:14" coordorigin="8744,2879" coordsize="36,14" path="m8779,2879l8744,2884,8746,2894,8780,2889,8779,2879xe" filled="t" fillcolor="#000000" stroked="f">
                <v:path arrowok="t"/>
                <v:fill type="solid"/>
              </v:shape>
            </v:group>
            <v:group style="position:absolute;left:4910;top:2392;width:2;height:173" coordorigin="4910,2392" coordsize="2,173">
              <v:shape style="position:absolute;left:4910;top:2392;width:2;height:173" coordorigin="4910,2392" coordsize="0,173" path="m4910,2392l4910,2565e" filled="f" stroked="t" strokeweight=".580pt" strokecolor="#000000">
                <v:path arrowok="t"/>
              </v:shape>
            </v:group>
            <v:group style="position:absolute;left:4877;top:2548;width:65;height:49" coordorigin="4877,2548" coordsize="65,49">
              <v:shape style="position:absolute;left:4877;top:2548;width:65;height:49" coordorigin="4877,2548" coordsize="65,49" path="m4877,2548l4907,2591,4910,2597,4938,2554,4909,2554,4892,2553,4877,2548xe" filled="t" fillcolor="#000000" stroked="f">
                <v:path arrowok="t"/>
                <v:fill type="solid"/>
              </v:shape>
              <v:shape style="position:absolute;left:4877;top:2548;width:65;height:49" coordorigin="4877,2548" coordsize="65,49" path="m4942,2548l4926,2553,4909,2554,4938,2554,4942,2548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0" w:right="1566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9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309" w:lineRule="auto"/>
        <w:ind w:left="1278" w:right="1576" w:firstLine="2971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 w:line="309" w:lineRule="auto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480" w:right="1120"/>
          <w:cols w:num="3" w:equalWidth="0">
            <w:col w:w="1741" w:space="40"/>
            <w:col w:w="1949" w:space="40"/>
            <w:col w:w="5870"/>
          </w:cols>
        </w:sectPr>
      </w:pPr>
    </w:p>
    <w:p>
      <w:pPr>
        <w:spacing w:line="260" w:lineRule="exact" w:before="2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after="0" w:line="260" w:lineRule="exact"/>
        <w:rPr>
          <w:sz w:val="26"/>
          <w:szCs w:val="26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tabs>
          <w:tab w:pos="2260" w:val="left" w:leader="none"/>
          <w:tab w:pos="3469" w:val="left" w:leader="none"/>
        </w:tabs>
        <w:spacing w:before="81"/>
        <w:ind w:left="152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200.619995pt;margin-top:-.24674pt;width:6.4pt;height:21.01pt;mso-position-horizontal-relative:page;mso-position-vertical-relative:paragraph;z-index:-10562" coordorigin="4012,-5" coordsize="128,420">
            <v:group style="position:absolute;left:4078;top:60;width:2;height:349" coordorigin="4078,60" coordsize="2,349">
              <v:shape style="position:absolute;left:4078;top:60;width:2;height:349" coordorigin="4078,60" coordsize="0,349" path="m4078,60l4078,409e" filled="f" stroked="t" strokeweight=".580pt" strokecolor="#000000">
                <v:path arrowok="t"/>
              </v:shape>
            </v:group>
            <v:group style="position:absolute;left:4022;top:5;width:108;height:83" coordorigin="4022,5" coordsize="108,83">
              <v:shape style="position:absolute;left:4022;top:5;width:108;height:83" coordorigin="4022,5" coordsize="108,83" path="m4078,5l4022,88,4036,83,4049,81,4063,78,4124,78,4085,16,4078,5xe" filled="t" fillcolor="#000000" stroked="f">
                <v:path arrowok="t"/>
                <v:fill type="solid"/>
              </v:shape>
              <v:shape style="position:absolute;left:4022;top:5;width:108;height:83" coordorigin="4022,5" coordsize="108,83" path="m4124,78l4091,78,4105,81,4118,83,4130,88,4124,78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(E)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2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1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1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6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2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0" w:right="354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F)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50" w:lineRule="exact" w:before="5"/>
        <w:rPr>
          <w:sz w:val="15"/>
          <w:szCs w:val="15"/>
        </w:rPr>
      </w:pPr>
      <w:r>
        <w:rPr/>
        <w:br w:type="column"/>
      </w: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1556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316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5"/>
          <w:w w:val="105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74" w:lineRule="exact"/>
        <w:ind w:left="0" w:right="1583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after="0" w:line="174" w:lineRule="exact"/>
        <w:jc w:val="righ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480" w:right="1120"/>
          <w:cols w:num="2" w:equalWidth="0">
            <w:col w:w="3600" w:space="40"/>
            <w:col w:w="6000"/>
          </w:cols>
        </w:sectPr>
      </w:pPr>
    </w:p>
    <w:p>
      <w:pPr>
        <w:spacing w:line="140" w:lineRule="exact" w:before="2"/>
        <w:rPr>
          <w:sz w:val="14"/>
          <w:szCs w:val="14"/>
        </w:rPr>
      </w:pPr>
      <w:r>
        <w:rPr/>
        <w:pict>
          <v:group style="position:absolute;margin-left:81pt;margin-top:740.969971pt;width:468pt;height:.1pt;mso-position-horizontal-relative:page;mso-position-vertical-relative:page;z-index:-10566" coordorigin="1620,14819" coordsize="9360,2">
            <v:shape style="position:absolute;left:1620;top:14819;width:9360;height:2" coordorigin="1620,14819" coordsize="9360,0" path="m1620,14819l10980,14819e" filled="f" stroked="t" strokeweight="1.120pt" strokecolor="#000000">
              <v:path arrowok="t"/>
            </v:shape>
            <w10:wrap type="none"/>
          </v:group>
        </w:pict>
      </w:r>
      <w:r>
        <w:rPr>
          <w:sz w:val="14"/>
          <w:szCs w:val="14"/>
        </w:rPr>
      </w:r>
    </w:p>
    <w:p>
      <w:pPr>
        <w:ind w:left="82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(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o-switch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rward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co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erter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po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er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cir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uit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5"/>
        <w:ind w:left="82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(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B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Gate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lse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for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MOSFET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45"/>
        <w:ind w:left="82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(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Gate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lse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for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MOSFET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45"/>
        <w:ind w:left="82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(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D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0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ol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age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across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primary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winding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43"/>
        <w:ind w:left="82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(E)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Cur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ent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rough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primary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windi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g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45"/>
        <w:ind w:left="82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(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1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ol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age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acr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ss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MOSFET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10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position w:val="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nd</w:t>
      </w:r>
      <w:r>
        <w:rPr>
          <w:rFonts w:ascii="Arial" w:hAnsi="Arial" w:cs="Arial" w:eastAsia="Arial"/>
          <w:b w:val="0"/>
          <w:bCs w:val="0"/>
          <w:spacing w:val="-4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60" w:lineRule="exact" w:before="2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before="77"/>
        <w:ind w:right="0"/>
        <w:jc w:val="left"/>
      </w:pP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type w:val="continuous"/>
          <w:pgSz w:w="12240" w:h="15840"/>
          <w:pgMar w:top="1320" w:bottom="760" w:left="1480" w:right="1120"/>
        </w:sectPr>
      </w:pP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footerReference w:type="even" r:id="rId18"/>
          <w:footerReference w:type="default" r:id="rId19"/>
          <w:pgSz w:w="12240" w:h="15840"/>
          <w:pgMar w:footer="747" w:header="477" w:top="1060" w:bottom="940" w:left="1120" w:right="1480"/>
          <w:pgNumType w:start="12"/>
        </w:sectPr>
      </w:pPr>
    </w:p>
    <w:p>
      <w:pPr>
        <w:pStyle w:val="Heading3"/>
        <w:tabs>
          <w:tab w:pos="1724" w:val="left" w:leader="none"/>
        </w:tabs>
        <w:spacing w:before="74"/>
        <w:ind w:right="0"/>
        <w:jc w:val="left"/>
        <w:rPr>
          <w:b w:val="0"/>
          <w:bCs w:val="0"/>
        </w:rPr>
      </w:pPr>
      <w:r>
        <w:rPr/>
        <w:pict>
          <v:group style="position:absolute;margin-left:63pt;margin-top:-9.99009pt;width:468pt;height:.1pt;mso-position-horizontal-relative:page;mso-position-vertical-relative:paragraph;z-index:-10556" coordorigin="1260,-200" coordsize="9360,2">
            <v:shape style="position:absolute;left:1260;top:-200;width:9360;height:2" coordorigin="1260,-200" coordsize="9360,0" path="m1260,-200l10620,-200e" filled="f" stroked="t" strokeweight="1.120pt" strokecolor="#000000">
              <v:path arrowok="t"/>
            </v:shape>
            <w10:wrap type="none"/>
          </v:group>
        </w:pict>
      </w:r>
      <w:bookmarkStart w:name="FIGURE 9: Transformer BH Curve of Single" w:id="47"/>
      <w:bookmarkEnd w:id="47"/>
      <w:r>
        <w:rPr/>
      </w:r>
      <w:bookmarkStart w:name="_bookmark20" w:id="48"/>
      <w:bookmarkEnd w:id="48"/>
      <w:r>
        <w:rPr/>
      </w:r>
      <w:r>
        <w:rPr>
          <w:spacing w:val="0"/>
          <w:w w:val="100"/>
        </w:rPr>
        <w:t>FIG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RE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9:</w:t>
      </w:r>
      <w:r>
        <w:rPr>
          <w:spacing w:val="0"/>
          <w:w w:val="100"/>
        </w:rPr>
        <w:tab/>
      </w:r>
      <w:r>
        <w:rPr>
          <w:spacing w:val="-13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ANSFORMER</w:t>
      </w:r>
      <w:r>
        <w:rPr>
          <w:spacing w:val="-12"/>
          <w:w w:val="100"/>
        </w:rPr>
        <w:t> </w:t>
      </w:r>
      <w:r>
        <w:rPr>
          <w:spacing w:val="0"/>
          <w:w w:val="100"/>
        </w:rPr>
        <w:t>BH</w:t>
      </w:r>
      <w:r>
        <w:rPr>
          <w:spacing w:val="-13"/>
          <w:w w:val="100"/>
        </w:rPr>
        <w:t> </w:t>
      </w:r>
      <w:r>
        <w:rPr>
          <w:spacing w:val="1"/>
          <w:w w:val="100"/>
        </w:rPr>
        <w:t>C</w:t>
      </w:r>
      <w:r>
        <w:rPr>
          <w:spacing w:val="0"/>
          <w:w w:val="100"/>
        </w:rPr>
        <w:t>URVE</w:t>
      </w:r>
      <w:r>
        <w:rPr>
          <w:b w:val="0"/>
          <w:bCs w:val="0"/>
          <w:spacing w:val="0"/>
          <w:w w:val="100"/>
        </w:rPr>
      </w:r>
    </w:p>
    <w:p>
      <w:pPr>
        <w:spacing w:line="240" w:lineRule="atLeast"/>
        <w:ind w:left="1724" w:right="721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314.710022pt;margin-top:12.951064pt;width:216.57998pt;height:59.199995pt;mso-position-horizontal-relative:page;mso-position-vertical-relative:paragraph;z-index:-10552" coordorigin="6294,259" coordsize="4332,1184">
            <v:group style="position:absolute;left:6305;top:270;width:4315;height:2" coordorigin="6305,270" coordsize="4315,2">
              <v:shape style="position:absolute;left:6305;top:270;width:4315;height:2" coordorigin="6305,270" coordsize="4315,0" path="m6305,270l10620,270e" filled="f" stroked="t" strokeweight=".579980pt" strokecolor="#000000">
                <v:path arrowok="t"/>
              </v:shape>
            </v:group>
            <v:group style="position:absolute;left:10615;top:270;width:2;height:1168" coordorigin="10615,270" coordsize="2,1168">
              <v:shape style="position:absolute;left:10615;top:270;width:2;height:1168" coordorigin="10615,270" coordsize="0,1168" path="m10615,270l10615,1437e" filled="f" stroked="t" strokeweight=".579980pt" strokecolor="#000000">
                <v:path arrowok="t"/>
              </v:shape>
            </v:group>
            <v:group style="position:absolute;left:6300;top:1432;width:4315;height:2" coordorigin="6300,1432" coordsize="4315,2">
              <v:shape style="position:absolute;left:6300;top:1432;width:4315;height:2" coordorigin="6300,1432" coordsize="4315,0" path="m6300,1432l10615,1432e" filled="f" stroked="t" strokeweight=".579980pt" strokecolor="#000000">
                <v:path arrowok="t"/>
              </v:shape>
            </v:group>
            <v:group style="position:absolute;left:6305;top:265;width:2;height:1168" coordorigin="6305,265" coordsize="2,1168">
              <v:shape style="position:absolute;left:6305;top:265;width:2;height:1168" coordorigin="6305,265" coordsize="0,1168" path="m6305,265l6305,1432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OF</w:t>
      </w:r>
      <w:r>
        <w:rPr>
          <w:rFonts w:ascii="Arial" w:hAnsi="Arial" w:cs="Arial" w:eastAsia="Arial"/>
          <w:b/>
          <w:bCs/>
          <w:spacing w:val="-9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SINGLE</w:t>
      </w:r>
      <w:r>
        <w:rPr>
          <w:rFonts w:ascii="Arial" w:hAnsi="Arial" w:cs="Arial" w:eastAsia="Arial"/>
          <w:b/>
          <w:bCs/>
          <w:spacing w:val="-9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SWITCH</w:t>
      </w:r>
      <w:r>
        <w:rPr>
          <w:rFonts w:ascii="Arial" w:hAnsi="Arial" w:cs="Arial" w:eastAsia="Arial"/>
          <w:b/>
          <w:bCs/>
          <w:spacing w:val="0"/>
          <w:w w:val="99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CONVERTER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before="74"/>
        <w:ind w:left="14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spacing w:val="0"/>
          <w:w w:val="100"/>
        </w:rPr>
        <w:br w:type="column"/>
      </w:r>
      <w:bookmarkStart w:name="EQUATION 12: Flyback Converter Vout/Vin " w:id="49"/>
      <w:bookmarkEnd w:id="49"/>
      <w:r>
        <w:rPr>
          <w:spacing w:val="0"/>
          <w:w w:val="100"/>
        </w:rPr>
      </w:r>
      <w:bookmarkStart w:name="_bookmark21" w:id="50"/>
      <w:bookmarkEnd w:id="50"/>
      <w:r>
        <w:rPr>
          <w:spacing w:val="0"/>
          <w:w w:val="100"/>
        </w:rPr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EQU</w:t>
      </w:r>
      <w:r>
        <w:rPr>
          <w:rFonts w:ascii="Arial" w:hAnsi="Arial" w:cs="Arial" w:eastAsia="Arial"/>
          <w:b/>
          <w:bCs/>
          <w:spacing w:val="-16"/>
          <w:w w:val="100"/>
          <w:sz w:val="20"/>
          <w:szCs w:val="20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TION</w:t>
      </w:r>
      <w:r>
        <w:rPr>
          <w:rFonts w:ascii="Arial" w:hAnsi="Arial" w:cs="Arial" w:eastAsia="Arial"/>
          <w:b/>
          <w:bCs/>
          <w:spacing w:val="-7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12: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  </w:t>
      </w:r>
      <w:r>
        <w:rPr>
          <w:rFonts w:ascii="Arial" w:hAnsi="Arial" w:cs="Arial" w:eastAsia="Arial"/>
          <w:b/>
          <w:bCs/>
          <w:spacing w:val="11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FLYBA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K</w:t>
      </w:r>
      <w:r>
        <w:rPr>
          <w:rFonts w:ascii="Arial" w:hAnsi="Arial" w:cs="Arial" w:eastAsia="Arial"/>
          <w:b/>
          <w:bCs/>
          <w:spacing w:val="-7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CONVE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TER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before="10"/>
        <w:ind w:left="17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-16"/>
          <w:w w:val="100"/>
          <w:sz w:val="20"/>
          <w:szCs w:val="20"/>
        </w:rPr>
        <w:t>V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OU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/</w:t>
      </w:r>
      <w:r>
        <w:rPr>
          <w:rFonts w:ascii="Arial" w:hAnsi="Arial" w:cs="Arial" w:eastAsia="Arial"/>
          <w:b/>
          <w:bCs/>
          <w:spacing w:val="-3"/>
          <w:w w:val="100"/>
          <w:sz w:val="20"/>
          <w:szCs w:val="20"/>
        </w:rPr>
        <w:t>V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IN</w:t>
      </w:r>
      <w:r>
        <w:rPr>
          <w:rFonts w:ascii="Arial" w:hAnsi="Arial" w:cs="Arial" w:eastAsia="Arial"/>
          <w:b/>
          <w:bCs/>
          <w:spacing w:val="-13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REL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SHIP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320" w:bottom="760" w:left="1120" w:right="1480"/>
          <w:cols w:num="2" w:equalWidth="0">
            <w:col w:w="4367" w:space="673"/>
            <w:col w:w="4600"/>
          </w:cols>
        </w:sectPr>
      </w:pPr>
    </w:p>
    <w:p>
      <w:pPr>
        <w:spacing w:line="80" w:lineRule="exact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62.709995pt;margin-top:.951247pt;width:216.939995pt;height:209.80001pt;mso-position-horizontal-relative:page;mso-position-vertical-relative:paragraph;z-index:-10553" coordorigin="1254,19" coordsize="4339,4196">
            <v:group style="position:absolute;left:1265;top:30;width:4322;height:2" coordorigin="1265,30" coordsize="4322,2">
              <v:shape style="position:absolute;left:1265;top:30;width:4322;height:2" coordorigin="1265,30" coordsize="4322,0" path="m1265,30l5587,30e" filled="f" stroked="t" strokeweight=".579980pt" strokecolor="#000000">
                <v:path arrowok="t"/>
              </v:shape>
            </v:group>
            <v:group style="position:absolute;left:5582;top:30;width:2;height:4180" coordorigin="5582,30" coordsize="2,4180">
              <v:shape style="position:absolute;left:5582;top:30;width:2;height:4180" coordorigin="5582,30" coordsize="0,4180" path="m5582,30l5582,4209e" filled="f" stroked="t" strokeweight=".58001pt" strokecolor="#000000">
                <v:path arrowok="t"/>
              </v:shape>
            </v:group>
            <v:group style="position:absolute;left:1260;top:4204;width:4322;height:2" coordorigin="1260,4204" coordsize="4322,2">
              <v:shape style="position:absolute;left:1260;top:4204;width:4322;height:2" coordorigin="1260,4204" coordsize="4322,0" path="m1260,4204l5582,4204e" filled="f" stroked="t" strokeweight=".58001pt" strokecolor="#000000">
                <v:path arrowok="t"/>
              </v:shape>
            </v:group>
            <v:group style="position:absolute;left:1265;top:25;width:2;height:4180" coordorigin="1265,25" coordsize="2,4180">
              <v:shape style="position:absolute;left:1265;top:25;width:2;height:4180" coordorigin="1265,25" coordsize="0,4180" path="m1265,25l1265,4204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b w:val="0"/>
          <w:bCs w:val="0"/>
          <w:i/>
          <w:spacing w:val="5"/>
          <w:w w:val="95"/>
          <w:position w:val="6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95"/>
          <w:position w:val="0"/>
          <w:sz w:val="14"/>
          <w:szCs w:val="14"/>
        </w:rPr>
        <w:t>OUT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tabs>
          <w:tab w:pos="1045" w:val="left" w:leader="none"/>
          <w:tab w:pos="1379" w:val="left" w:leader="none"/>
        </w:tabs>
        <w:spacing w:line="80" w:lineRule="exact"/>
        <w:ind w:left="235" w:right="0" w:firstLine="0"/>
        <w:jc w:val="left"/>
        <w:rPr>
          <w:rFonts w:ascii="Segoe UI Symbol" w:hAnsi="Segoe UI Symbol" w:cs="Segoe UI Symbol" w:eastAsia="Segoe UI Symbol"/>
          <w:sz w:val="18"/>
          <w:szCs w:val="18"/>
        </w:rPr>
      </w:pPr>
      <w:r>
        <w:rPr>
          <w:spacing w:val="0"/>
          <w:w w:val="115"/>
        </w:rPr>
        <w:br w:type="column"/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15"/>
          <w:sz w:val="18"/>
          <w:szCs w:val="18"/>
        </w:rPr>
        <w:t>⎛</w:t>
      </w:r>
      <w:r>
        <w:rPr>
          <w:rFonts w:ascii="Segoe UI Symbol" w:hAnsi="Segoe UI Symbol" w:cs="Segoe UI Symbol" w:eastAsia="Segoe UI Symbol"/>
          <w:b w:val="0"/>
          <w:bCs w:val="0"/>
          <w:spacing w:val="-36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8"/>
          <w:w w:val="115"/>
          <w:position w:val="9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8"/>
          <w:w w:val="115"/>
          <w:position w:val="3"/>
          <w:sz w:val="14"/>
          <w:szCs w:val="14"/>
        </w:rPr>
        <w:t>S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15"/>
          <w:position w:val="0"/>
          <w:sz w:val="18"/>
          <w:szCs w:val="18"/>
        </w:rPr>
        <w:t>⎞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15"/>
          <w:position w:val="0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33"/>
          <w:w w:val="115"/>
          <w:position w:val="0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15"/>
          <w:position w:val="0"/>
          <w:sz w:val="18"/>
          <w:szCs w:val="18"/>
        </w:rPr>
        <w:t>⎛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15"/>
          <w:position w:val="0"/>
          <w:sz w:val="18"/>
          <w:szCs w:val="18"/>
        </w:rPr>
        <w:tab/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15"/>
          <w:position w:val="4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15"/>
          <w:position w:val="4"/>
          <w:sz w:val="18"/>
          <w:szCs w:val="18"/>
        </w:rPr>
        <w:tab/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15"/>
          <w:position w:val="0"/>
          <w:sz w:val="18"/>
          <w:szCs w:val="18"/>
        </w:rPr>
        <w:t>⎞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spacing w:after="0" w:line="80" w:lineRule="exact"/>
        <w:jc w:val="left"/>
        <w:rPr>
          <w:rFonts w:ascii="Segoe UI Symbol" w:hAnsi="Segoe UI Symbol" w:cs="Segoe UI Symbol" w:eastAsia="Segoe UI Symbol"/>
          <w:sz w:val="18"/>
          <w:szCs w:val="18"/>
        </w:rPr>
        <w:sectPr>
          <w:type w:val="continuous"/>
          <w:pgSz w:w="12240" w:h="15840"/>
          <w:pgMar w:top="1320" w:bottom="760" w:left="1120" w:right="1480"/>
          <w:cols w:num="2" w:equalWidth="0">
            <w:col w:w="6805" w:space="40"/>
            <w:col w:w="2795"/>
          </w:cols>
        </w:sectPr>
      </w:pPr>
    </w:p>
    <w:p>
      <w:pPr>
        <w:pStyle w:val="BodyText"/>
        <w:spacing w:line="73" w:lineRule="exact"/>
        <w:ind w:left="0" w:right="0"/>
        <w:jc w:val="righ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spacing w:val="-32"/>
          <w:w w:val="105"/>
        </w:rPr>
        <w:t>------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5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5"/>
        </w:rPr>
        <w:t>----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5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</w:rPr>
        <w:t>=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105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5"/>
          <w:position w:val="-8"/>
        </w:rPr>
        <w:t>⎝</w:t>
      </w:r>
      <w:r>
        <w:rPr>
          <w:rFonts w:ascii="Segoe UI Symbol" w:hAnsi="Segoe UI Symbol" w:cs="Segoe UI Symbol" w:eastAsia="Segoe UI Symbol"/>
          <w:b w:val="0"/>
          <w:bCs w:val="0"/>
          <w:spacing w:val="-38"/>
          <w:w w:val="105"/>
          <w:position w:val="-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5"/>
          <w:position w:val="1"/>
        </w:rPr>
        <w:t>----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5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</w:rPr>
      </w:r>
    </w:p>
    <w:p>
      <w:pPr>
        <w:pStyle w:val="BodyText"/>
        <w:spacing w:line="73" w:lineRule="exact"/>
        <w:ind w:left="89" w:right="0"/>
        <w:jc w:val="left"/>
        <w:rPr>
          <w:rFonts w:ascii="Times New Roman" w:hAnsi="Times New Roman" w:cs="Times New Roman" w:eastAsia="Times New Roman"/>
        </w:rPr>
      </w:pPr>
      <w:r>
        <w:rPr>
          <w:spacing w:val="0"/>
          <w:w w:val="105"/>
        </w:rPr>
        <w:br w:type="column"/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5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spacing w:val="-9"/>
          <w:w w:val="105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5"/>
          <w:position w:val="-8"/>
        </w:rPr>
        <w:t>⎝</w:t>
      </w:r>
      <w:r>
        <w:rPr>
          <w:rFonts w:ascii="Segoe UI Symbol" w:hAnsi="Segoe UI Symbol" w:cs="Segoe UI Symbol" w:eastAsia="Segoe UI Symbol"/>
          <w:b w:val="0"/>
          <w:bCs w:val="0"/>
          <w:spacing w:val="-36"/>
          <w:w w:val="105"/>
          <w:position w:val="-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5"/>
          <w:position w:val="1"/>
        </w:rPr>
        <w:t>------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5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5"/>
          <w:position w:val="1"/>
        </w:rPr>
        <w:t>--------</w:t>
      </w:r>
      <w:r>
        <w:rPr>
          <w:rFonts w:ascii="Times New Roman" w:hAnsi="Times New Roman" w:cs="Times New Roman" w:eastAsia="Times New Roman"/>
          <w:b w:val="0"/>
          <w:bCs w:val="0"/>
          <w:spacing w:val="-27"/>
          <w:w w:val="105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</w:rPr>
      </w:r>
    </w:p>
    <w:p>
      <w:pPr>
        <w:spacing w:after="0" w:line="73" w:lineRule="exact"/>
        <w:jc w:val="left"/>
        <w:rPr>
          <w:rFonts w:ascii="Times New Roman" w:hAnsi="Times New Roman" w:cs="Times New Roman" w:eastAsia="Times New Roman"/>
        </w:rPr>
        <w:sectPr>
          <w:type w:val="continuous"/>
          <w:pgSz w:w="12240" w:h="15840"/>
          <w:pgMar w:top="1320" w:bottom="760" w:left="1120" w:right="1480"/>
          <w:cols w:num="2" w:equalWidth="0">
            <w:col w:w="7378" w:space="40"/>
            <w:col w:w="2222"/>
          </w:cols>
        </w:sectPr>
      </w:pPr>
    </w:p>
    <w:p>
      <w:pPr>
        <w:spacing w:line="163" w:lineRule="exact"/>
        <w:ind w:left="0" w:right="1464" w:firstLine="0"/>
        <w:jc w:val="center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81.970009pt;margin-top:8.666377pt;width:173.04999pt;height:186.01pt;mso-position-horizontal-relative:page;mso-position-vertical-relative:paragraph;z-index:-10554" coordorigin="1639,173" coordsize="3461,3720">
            <v:group style="position:absolute;left:2177;top:1667;width:894;height:2062" coordorigin="2177,1667" coordsize="894,2062">
              <v:shape style="position:absolute;left:2177;top:1667;width:894;height:2062" coordorigin="2177,1667" coordsize="894,2062" path="m2179,3711l2177,3721,2200,3726,2201,3726,2245,3728,2246,3728,2268,3726,2290,3722,2302,3719,2245,3719,2201,3716,2202,3716,2179,3711xe" filled="t" fillcolor="#000000" stroked="f">
                <v:path arrowok="t"/>
                <v:fill type="solid"/>
              </v:shape>
              <v:shape style="position:absolute;left:2177;top:1667;width:894;height:2062" coordorigin="2177,1667" coordsize="894,2062" path="m2328,3701l2287,3713,2288,3713,2267,3716,2245,3719,2302,3719,2330,3710,2332,3710,2349,3702,2328,3702,2328,3701xe" filled="t" fillcolor="#000000" stroked="f">
                <v:path arrowok="t"/>
                <v:fill type="solid"/>
              </v:shape>
              <v:shape style="position:absolute;left:2177;top:1667;width:894;height:2062" coordorigin="2177,1667" coordsize="894,2062" path="m2452,3626l2440,3626,2438,3627,2404,3657,2384,3671,2366,3683,2347,3692,2348,3692,2328,3702,2349,3702,2352,3701,2371,3691,2389,3679,2390,3679,2410,3666,2410,3665,2446,3633,2452,3626xe" filled="t" fillcolor="#000000" stroked="f">
                <v:path arrowok="t"/>
                <v:fill type="solid"/>
              </v:shape>
              <v:shape style="position:absolute;left:2177;top:1667;width:894;height:2062" coordorigin="2177,1667" coordsize="894,2062" path="m2439,3626l2438,3627,2439,3626xe" filled="t" fillcolor="#000000" stroked="f">
                <v:path arrowok="t"/>
                <v:fill type="solid"/>
              </v:shape>
              <v:shape style="position:absolute;left:2177;top:1667;width:894;height:2062" coordorigin="2177,1667" coordsize="894,2062" path="m2440,3626l2439,3626,2438,3627,2440,3626xe" filled="t" fillcolor="#000000" stroked="f">
                <v:path arrowok="t"/>
                <v:fill type="solid"/>
              </v:shape>
              <v:shape style="position:absolute;left:2177;top:1667;width:894;height:2062" coordorigin="2177,1667" coordsize="894,2062" path="m2606,3375l2579,3429,2520,3528,2455,3609,2439,3626,2440,3626,2452,3626,2462,3615,2496,3577,2527,3534,2528,3533,2560,3485,2587,3434,2615,3380,2616,3377,2606,3377,2606,3375xe" filled="t" fillcolor="#000000" stroked="f">
                <v:path arrowok="t"/>
                <v:fill type="solid"/>
              </v:shape>
              <v:shape style="position:absolute;left:2177;top:1667;width:894;height:2062" coordorigin="2177,1667" coordsize="894,2062" path="m3042,1787l3037,1811,3030,1839,3006,1931,2988,2009,2958,2120,2902,2319,2890,2371,2873,2444,2832,2641,2806,2757,2776,2881,2740,3009,2720,3073,2700,3137,2678,3199,2680,3199,2657,3260,2633,3319,2606,3377,2616,3377,2641,3323,2665,3264,2688,3203,2710,3140,2710,3139,2730,3075,2749,3012,2785,2883,2815,2760,2842,2643,2882,2447,2899,2373,2911,2322,2968,2123,2998,2011,3016,1933,3040,1842,3047,1813,3052,1789,3052,1788,3042,1788,3042,1787xe" filled="t" fillcolor="#000000" stroked="f">
                <v:path arrowok="t"/>
                <v:fill type="solid"/>
              </v:shape>
              <v:shape style="position:absolute;left:2177;top:1667;width:894;height:2062" coordorigin="2177,1667" coordsize="894,2062" path="m3061,1667l3054,1698,3054,1700,3047,1747,3042,1788,3052,1788,3056,1748,3064,1700,3071,1669,3061,1667xe" filled="t" fillcolor="#000000" stroked="f">
                <v:path arrowok="t"/>
                <v:fill type="solid"/>
              </v:shape>
            </v:group>
            <v:group style="position:absolute;left:3061;top:689;width:1147;height:980" coordorigin="3061,689" coordsize="1147,980">
              <v:shape style="position:absolute;left:3061;top:689;width:1147;height:980" coordorigin="3061,689" coordsize="1147,980" path="m4208,689l4135,690,4063,693,3990,698,3910,705,3820,716,3718,731,3716,731,3695,735,3671,743,3644,752,3644,753,3617,764,3616,764,3587,779,3528,812,3469,852,3414,896,3388,920,3386,920,3362,945,3362,947,3341,972,3322,997,3305,1023,3276,1077,3250,1131,3250,1133,3223,1190,3198,1254,3197,1254,3170,1326,3140,1410,3109,1509,3073,1626,3061,1667,3071,1669,3083,1628,3119,1512,3150,1412,3150,1412,3180,1329,3206,1257,3232,1194,3258,1136,3284,1082,3313,1028,3329,1003,3329,1003,3370,953,3420,903,3475,859,3476,859,3504,840,3563,803,3620,773,3674,752,3673,752,3821,726,3911,715,3991,708,4064,703,4063,703,4135,699,4208,698,4208,689xe" filled="t" fillcolor="#000000" stroked="f">
                <v:path arrowok="t"/>
                <v:fill type="solid"/>
              </v:shape>
              <v:shape style="position:absolute;left:3061;top:689;width:1147;height:980" coordorigin="3061,689" coordsize="1147,980" path="m3150,1412l3150,1412,3150,1413,3150,1412xe" filled="t" fillcolor="#000000" stroked="f">
                <v:path arrowok="t"/>
                <v:fill type="solid"/>
              </v:shape>
              <v:shape style="position:absolute;left:3061;top:689;width:1147;height:980" coordorigin="3061,689" coordsize="1147,980" path="m3330,1002l3329,1003,3329,1003,3330,1002xe" filled="t" fillcolor="#000000" stroked="f">
                <v:path arrowok="t"/>
                <v:fill type="solid"/>
              </v:shape>
              <v:shape style="position:absolute;left:3061;top:689;width:1147;height:980" coordorigin="3061,689" coordsize="1147,980" path="m3476,859l3475,859,3474,860,3476,859xe" filled="t" fillcolor="#000000" stroked="f">
                <v:path arrowok="t"/>
                <v:fill type="solid"/>
              </v:shape>
            </v:group>
            <v:group style="position:absolute;left:4208;top:686;width:168;height:12" coordorigin="4208,686" coordsize="168,12">
              <v:shape style="position:absolute;left:4208;top:686;width:168;height:12" coordorigin="4208,686" coordsize="168,12" path="m4376,686l4208,689,4208,698,4376,696,4376,686xe" filled="t" fillcolor="#000000" stroked="f">
                <v:path arrowok="t"/>
                <v:fill type="solid"/>
              </v:shape>
            </v:group>
            <v:group style="position:absolute;left:4379;top:691;width:6;height:10" coordorigin="4379,691" coordsize="6,10">
              <v:shape style="position:absolute;left:4379;top:691;width:6;height:10" coordorigin="4379,691" coordsize="6,10" path="m4379,696l4385,696e" filled="f" stroked="t" strokeweight=".580pt" strokecolor="#000000">
                <v:path arrowok="t"/>
              </v:shape>
            </v:group>
            <v:group style="position:absolute;left:3331;top:691;width:1049;height:2340" coordorigin="3331,691" coordsize="1049,2340">
              <v:shape style="position:absolute;left:3331;top:691;width:1049;height:2340" coordorigin="3331,691" coordsize="1049,2340" path="m4379,691l4328,696,4303,699,4302,699,4278,704,4254,710,4231,717,4208,726,4208,727,4187,735,4186,735,4164,746,4104,783,4048,829,4046,829,4012,864,4012,865,3964,924,3935,967,3907,1014,3882,1063,3882,1064,3858,1116,3836,1170,3835,1170,3816,1227,3797,1295,3775,1381,3754,1466,3743,1503,3732,1533,3703,1617,3690,1659,3678,1704,3654,1807,3625,1945,3610,2019,3586,2115,3522,2352,3385,2847,3359,2941,3331,3027,3341,3031,3341,3030,3368,2943,3395,2850,3532,2354,3595,2118,3619,2022,3635,1947,3664,1809,3688,1706,3700,1662,3713,1620,3713,1620,3742,1537,3752,1507,3752,1506,3763,1469,3785,1383,3806,1297,3826,1230,3826,1230,3845,1173,3866,1119,3890,1068,3916,1019,3943,972,3971,930,3971,930,4019,871,4054,836,4072,819,4110,791,4112,791,4129,779,4128,779,4148,765,4169,755,4190,744,4212,735,4235,727,4234,727,4304,709,4380,701,4379,691xe" filled="t" fillcolor="#000000" stroked="f">
                <v:path arrowok="t"/>
                <v:fill type="solid"/>
              </v:shape>
              <v:shape style="position:absolute;left:3331;top:691;width:1049;height:2340" coordorigin="3331,691" coordsize="1049,2340" path="m3713,1620l3713,1620,3713,1621,3713,1620xe" filled="t" fillcolor="#000000" stroked="f">
                <v:path arrowok="t"/>
                <v:fill type="solid"/>
              </v:shape>
              <v:shape style="position:absolute;left:3331;top:691;width:1049;height:2340" coordorigin="3331,691" coordsize="1049,2340" path="m3826,1230l3826,1230,3826,1231,3826,1230xe" filled="t" fillcolor="#000000" stroked="f">
                <v:path arrowok="t"/>
                <v:fill type="solid"/>
              </v:shape>
              <v:shape style="position:absolute;left:3331;top:691;width:1049;height:2340" coordorigin="3331,691" coordsize="1049,2340" path="m3972,929l3971,930,3971,930,3972,929xe" filled="t" fillcolor="#000000" stroked="f">
                <v:path arrowok="t"/>
                <v:fill type="solid"/>
              </v:shape>
              <v:shape style="position:absolute;left:3331;top:691;width:1049;height:2340" coordorigin="3331,691" coordsize="1049,2340" path="m4112,791l4110,791,4110,792,4112,791xe" filled="t" fillcolor="#000000" stroked="f">
                <v:path arrowok="t"/>
                <v:fill type="solid"/>
              </v:shape>
            </v:group>
            <v:group style="position:absolute;left:2256;top:3027;width:1085;height:703" coordorigin="2256,3027" coordsize="1085,703">
              <v:shape style="position:absolute;left:2256;top:3027;width:1085;height:703" coordorigin="2256,3027" coordsize="1085,703" path="m2256,3719l2256,3728,2335,3731,2422,3729,2512,3726,2513,3726,2574,3721,2335,3721,2256,3719xe" filled="t" fillcolor="#000000" stroked="f">
                <v:path arrowok="t"/>
                <v:fill type="solid"/>
              </v:shape>
              <v:shape style="position:absolute;left:2256;top:3027;width:1085;height:703" coordorigin="2256,3027" coordsize="1085,703" path="m2857,3672l2779,3686,2693,3699,2603,3709,2512,3716,2422,3720,2335,3721,2574,3721,2604,3719,2694,3709,2780,3696,2858,3681,2860,3681,2878,3673,2856,3673,2857,3672xe" filled="t" fillcolor="#000000" stroked="f">
                <v:path arrowok="t"/>
                <v:fill type="solid"/>
              </v:shape>
              <v:shape style="position:absolute;left:2256;top:3027;width:1085;height:703" coordorigin="2256,3027" coordsize="1085,703" path="m3056,3547l3043,3547,3042,3548,3006,3579,2969,3608,2932,3633,2893,3655,2894,3655,2856,3673,2878,3673,2898,3663,2936,3642,2974,3617,2975,3615,3012,3587,3049,3554,3056,3547xe" filled="t" fillcolor="#000000" stroked="f">
                <v:path arrowok="t"/>
                <v:fill type="solid"/>
              </v:shape>
              <v:shape style="position:absolute;left:2256;top:3027;width:1085;height:703" coordorigin="2256,3027" coordsize="1085,703" path="m3043,3547l3042,3548,3043,3547xe" filled="t" fillcolor="#000000" stroked="f">
                <v:path arrowok="t"/>
                <v:fill type="solid"/>
              </v:shape>
              <v:shape style="position:absolute;left:2256;top:3027;width:1085;height:703" coordorigin="2256,3027" coordsize="1085,703" path="m3043,3547l3043,3547,3042,3548,3043,3547xe" filled="t" fillcolor="#000000" stroked="f">
                <v:path arrowok="t"/>
                <v:fill type="solid"/>
              </v:shape>
              <v:shape style="position:absolute;left:2256;top:3027;width:1085;height:703" coordorigin="2256,3027" coordsize="1085,703" path="m3244,3251l3212,3313,3180,3371,3146,3422,3077,3511,3043,3547,3043,3547,3056,3547,3084,3517,3119,3475,3154,3428,3155,3427,3188,3375,3221,3318,3252,3255,3254,3252,3244,3252,3244,3251xe" filled="t" fillcolor="#000000" stroked="f">
                <v:path arrowok="t"/>
                <v:fill type="solid"/>
              </v:shape>
              <v:shape style="position:absolute;left:2256;top:3027;width:1085;height:703" coordorigin="2256,3027" coordsize="1085,703" path="m3331,3027l3302,3109,3304,3109,3275,3183,3244,3252,3254,3252,3283,3187,3312,3113,3341,3031,3331,3027xe" filled="t" fillcolor="#000000" stroked="f">
                <v:path arrowok="t"/>
                <v:fill type="solid"/>
              </v:shape>
            </v:group>
            <v:group style="position:absolute;left:2183;top:3715;width:5;height:10" coordorigin="2183,3715" coordsize="5,10">
              <v:shape style="position:absolute;left:2183;top:3715;width:5;height:10" coordorigin="2183,3715" coordsize="5,10" path="m2183,3720l2188,3720e" filled="f" stroked="t" strokeweight=".58001pt" strokecolor="#000000">
                <v:path arrowok="t"/>
              </v:shape>
            </v:group>
            <v:group style="position:absolute;left:2188;top:3715;width:68;height:13" coordorigin="2188,3715" coordsize="68,13">
              <v:shape style="position:absolute;left:2188;top:3715;width:68;height:13" coordorigin="2188,3715" coordsize="68,13" path="m2188,3715l2188,3725,2256,3728,2256,3719,2188,3715xe" filled="t" fillcolor="#000000" stroked="f">
                <v:path arrowok="t"/>
                <v:fill type="solid"/>
              </v:shape>
            </v:group>
            <v:group style="position:absolute;left:3204;top:183;width:121;height:103" coordorigin="3204,183" coordsize="121,103">
              <v:shape style="position:absolute;left:3204;top:183;width:121;height:103" coordorigin="3204,183" coordsize="121,103" path="m3212,272l3204,287,3263,287,3263,282,3230,282,3212,272xe" filled="t" fillcolor="#000000" stroked="f">
                <v:path arrowok="t"/>
                <v:fill type="solid"/>
              </v:shape>
              <v:shape style="position:absolute;left:3204;top:183;width:121;height:103" coordorigin="3204,183" coordsize="121,103" path="m3272,198l3272,209,3264,224,3298,282,3306,287,3325,287,3316,271,3272,198xe" filled="t" fillcolor="#000000" stroked="f">
                <v:path arrowok="t"/>
                <v:fill type="solid"/>
              </v:shape>
              <v:shape style="position:absolute;left:3204;top:183;width:121;height:103" coordorigin="3204,183" coordsize="121,103" path="m3239,266l3221,266,3212,272,3230,282,3239,266xe" filled="t" fillcolor="#000000" stroked="f">
                <v:path arrowok="t"/>
                <v:fill type="solid"/>
              </v:shape>
              <v:shape style="position:absolute;left:3204;top:183;width:121;height:103" coordorigin="3204,183" coordsize="121,103" path="m3263,266l3239,266,3230,282,3263,282,3263,266xe" filled="t" fillcolor="#000000" stroked="f">
                <v:path arrowok="t"/>
                <v:fill type="solid"/>
              </v:shape>
              <v:shape style="position:absolute;left:3204;top:183;width:121;height:103" coordorigin="3204,183" coordsize="121,103" path="m3264,183l3254,199,3212,272,3221,266,3239,266,3264,224,3254,209,3272,198,3264,183xe" filled="t" fillcolor="#000000" stroked="f">
                <v:path arrowok="t"/>
                <v:fill type="solid"/>
              </v:shape>
              <v:shape style="position:absolute;left:3204;top:183;width:121;height:103" coordorigin="3204,183" coordsize="121,103" path="m3272,198l3254,209,3264,224,3272,209,3272,198xe" filled="t" fillcolor="#000000" stroked="f">
                <v:path arrowok="t"/>
                <v:fill type="solid"/>
              </v:shape>
            </v:group>
            <v:group style="position:absolute;left:3263;top:266;width:43;height:20" coordorigin="3263,266" coordsize="43,20">
              <v:shape style="position:absolute;left:3263;top:266;width:43;height:20" coordorigin="3263,266" coordsize="43,20" path="m3263,276l3306,276e" filled="f" stroked="t" strokeweight="1.120pt" strokecolor="#000000">
                <v:path arrowok="t"/>
              </v:shape>
            </v:group>
            <v:group style="position:absolute;left:3221;top:204;width:85;height:73" coordorigin="3221,204" coordsize="85,73">
              <v:shape style="position:absolute;left:3221;top:204;width:85;height:73" coordorigin="3221,204" coordsize="85,73" path="m3263,204l3221,277,3306,277,3263,204xe" filled="t" fillcolor="#000000" stroked="f">
                <v:path arrowok="t"/>
                <v:fill type="solid"/>
              </v:shape>
            </v:group>
            <v:group style="position:absolute;left:3263;top:288;width:2;height:3600" coordorigin="3263,288" coordsize="2,3600">
              <v:shape style="position:absolute;left:3263;top:288;width:2;height:3600" coordorigin="3263,288" coordsize="0,3600" path="m3263,288l3263,3888e" filled="f" stroked="t" strokeweight=".580pt" strokecolor="#000000">
                <v:path arrowok="t"/>
              </v:shape>
            </v:group>
            <v:group style="position:absolute;left:4985;top:2085;width:106;height:124" coordorigin="4985,2085" coordsize="106,124">
              <v:shape style="position:absolute;left:4985;top:2085;width:106;height:124" coordorigin="4985,2085" coordsize="106,124" path="m5048,2147l4990,2181,4985,2190,4985,2209,5000,2199,5074,2156,5063,2156,5048,2147xe" filled="t" fillcolor="#000000" stroked="f">
                <v:path arrowok="t"/>
                <v:fill type="solid"/>
              </v:shape>
              <v:shape style="position:absolute;left:4985;top:2085;width:106;height:124" coordorigin="4985,2085" coordsize="106,124" path="m5063,2138l5048,2147,5063,2156,5074,2156,5063,2138xe" filled="t" fillcolor="#000000" stroked="f">
                <v:path arrowok="t"/>
                <v:fill type="solid"/>
              </v:shape>
              <v:shape style="position:absolute;left:4985;top:2085;width:106;height:124" coordorigin="4985,2085" coordsize="106,124" path="m5074,2138l5063,2138,5074,2156,5090,2147,5074,2138xe" filled="t" fillcolor="#000000" stroked="f">
                <v:path arrowok="t"/>
                <v:fill type="solid"/>
              </v:shape>
              <v:shape style="position:absolute;left:4985;top:2085;width:106;height:124" coordorigin="4985,2085" coordsize="106,124" path="m5000,2095l5005,2103,5005,2122,5048,2147,5063,2138,5074,2138,5000,2095xe" filled="t" fillcolor="#000000" stroked="f">
                <v:path arrowok="t"/>
                <v:fill type="solid"/>
              </v:shape>
              <v:shape style="position:absolute;left:4985;top:2085;width:106;height:124" coordorigin="4985,2085" coordsize="106,124" path="m4985,2085l4985,2147,5005,2147,5005,2122,4990,2113,5000,2095,4985,2085xe" filled="t" fillcolor="#000000" stroked="f">
                <v:path arrowok="t"/>
                <v:fill type="solid"/>
              </v:shape>
              <v:shape style="position:absolute;left:4985;top:2085;width:106;height:124" coordorigin="4985,2085" coordsize="106,124" path="m5000,2095l4990,2113,5005,2122,5005,2103,5000,2095xe" filled="t" fillcolor="#000000" stroked="f">
                <v:path arrowok="t"/>
                <v:fill type="solid"/>
              </v:shape>
            </v:group>
            <v:group style="position:absolute;left:4985;top:2147;width:20;height:43" coordorigin="4985,2147" coordsize="20,43">
              <v:shape style="position:absolute;left:4985;top:2147;width:20;height:43" coordorigin="4985,2147" coordsize="20,43" path="m4985,2168l5005,2168e" filled="f" stroked="t" strokeweight="2.260pt" strokecolor="#000000">
                <v:path arrowok="t"/>
              </v:shape>
            </v:group>
            <v:group style="position:absolute;left:4994;top:2103;width:73;height:86" coordorigin="4994,2103" coordsize="73,86">
              <v:shape style="position:absolute;left:4994;top:2103;width:73;height:86" coordorigin="4994,2103" coordsize="73,86" path="m4994,2103l4994,2190,5068,2147,4994,2103xe" filled="t" fillcolor="#000000" stroked="f">
                <v:path arrowok="t"/>
                <v:fill type="solid"/>
              </v:shape>
            </v:group>
            <v:group style="position:absolute;left:1645;top:2147;width:3338;height:2" coordorigin="1645,2147" coordsize="3338,2">
              <v:shape style="position:absolute;left:1645;top:2147;width:3338;height:2" coordorigin="1645,2147" coordsize="3338,0" path="m1645,2147l4984,2147e" filled="f" stroked="t" strokeweight=".579980pt" strokecolor="#000000">
                <v:path arrowok="t"/>
              </v:shape>
            </v:group>
            <v:group style="position:absolute;left:3280;top:1160;width:458;height:696" coordorigin="3280,1160" coordsize="458,696">
              <v:shape style="position:absolute;left:3280;top:1160;width:458;height:696" coordorigin="3280,1160" coordsize="458,696" path="m3281,1845l3280,1855,3289,1856,3290,1856,3300,1855,3308,1854,3310,1854,3318,1850,3319,1850,3324,1847,3289,1847,3290,1846,3281,1845xe" filled="t" fillcolor="#000000" stroked="f">
                <v:path arrowok="t"/>
                <v:fill type="solid"/>
              </v:shape>
              <v:shape style="position:absolute;left:3280;top:1160;width:458;height:696" coordorigin="3280,1160" coordsize="458,696" path="m3290,1846l3289,1847,3290,1847,3290,1846xe" filled="t" fillcolor="#000000" stroked="f">
                <v:path arrowok="t"/>
                <v:fill type="solid"/>
              </v:shape>
              <v:shape style="position:absolute;left:3280;top:1160;width:458;height:696" coordorigin="3280,1160" coordsize="458,696" path="m3336,1823l3329,1830,3330,1830,3313,1842,3314,1842,3306,1845,3299,1845,3290,1846,3290,1847,3324,1847,3326,1845,3306,1845,3307,1844,3328,1844,3336,1838,3336,1837,3343,1830,3348,1824,3336,1824,3336,1823xe" filled="t" fillcolor="#000000" stroked="f">
                <v:path arrowok="t"/>
                <v:fill type="solid"/>
              </v:shape>
              <v:shape style="position:absolute;left:3280;top:1160;width:458;height:696" coordorigin="3280,1160" coordsize="458,696" path="m3368,1771l3356,1795,3343,1814,3336,1824,3348,1824,3350,1820,3352,1820,3365,1801,3365,1800,3377,1776,3378,1772,3368,1772,3368,1771xe" filled="t" fillcolor="#000000" stroked="f">
                <v:path arrowok="t"/>
                <v:fill type="solid"/>
              </v:shape>
              <v:shape style="position:absolute;left:3280;top:1160;width:458;height:696" coordorigin="3280,1160" coordsize="458,696" path="m3460,1427l3450,1465,3432,1535,3416,1608,3403,1662,3388,1718,3378,1746,3379,1746,3368,1772,3378,1772,3388,1749,3397,1722,3397,1721,3413,1664,3426,1610,3442,1537,3460,1467,3469,1429,3469,1428,3460,1428,3460,1427xe" filled="t" fillcolor="#000000" stroked="f">
                <v:path arrowok="t"/>
                <v:fill type="solid"/>
              </v:shape>
              <v:shape style="position:absolute;left:3280;top:1160;width:458;height:696" coordorigin="3280,1160" coordsize="458,696" path="m3690,1160l3689,1160,3672,1161,3649,1164,3607,1171,3606,1171,3596,1173,3596,1175,3586,1179,3584,1179,3572,1185,3560,1195,3550,1205,3548,1205,3538,1215,3538,1217,3528,1229,3521,1241,3509,1265,3509,1266,3497,1293,3496,1293,3484,1329,3469,1379,3464,1394,3464,1397,3463,1406,3460,1428,3469,1428,3473,1407,3474,1397,3479,1381,3493,1332,3494,1332,3505,1297,3517,1269,3529,1245,3536,1235,3535,1235,3545,1223,3556,1212,3566,1202,3578,1193,3580,1193,3589,1188,3600,1183,3599,1183,3608,1181,3650,1173,3673,1171,3689,1170,3689,1170,3733,1170,3728,1169,3713,1164,3702,1161,3690,1160xe" filled="t" fillcolor="#000000" stroked="f">
                <v:path arrowok="t"/>
                <v:fill type="solid"/>
              </v:shape>
              <v:shape style="position:absolute;left:3280;top:1160;width:458;height:696" coordorigin="3280,1160" coordsize="458,696" path="m3494,1332l3493,1332,3493,1333,3494,1332xe" filled="t" fillcolor="#000000" stroked="f">
                <v:path arrowok="t"/>
                <v:fill type="solid"/>
              </v:shape>
              <v:shape style="position:absolute;left:3280;top:1160;width:458;height:696" coordorigin="3280,1160" coordsize="458,696" path="m3536,1233l3535,1235,3536,1235,3536,1233xe" filled="t" fillcolor="#000000" stroked="f">
                <v:path arrowok="t"/>
                <v:fill type="solid"/>
              </v:shape>
              <v:shape style="position:absolute;left:3280;top:1160;width:458;height:696" coordorigin="3280,1160" coordsize="458,696" path="m3580,1193l3578,1193,3577,1194,3580,1193xe" filled="t" fillcolor="#000000" stroked="f">
                <v:path arrowok="t"/>
                <v:fill type="solid"/>
              </v:shape>
              <v:shape style="position:absolute;left:3280;top:1160;width:458;height:696" coordorigin="3280,1160" coordsize="458,696" path="m3737,1172l3734,1172,3737,1173,3731,1181,3730,1181,3732,1182,3733,1181,3731,1181,3730,1180,3733,1180,3738,1173,3737,1172xe" filled="t" fillcolor="#000000" stroked="f">
                <v:path arrowok="t"/>
                <v:fill type="solid"/>
              </v:shape>
              <v:shape style="position:absolute;left:3280;top:1160;width:458;height:696" coordorigin="3280,1160" coordsize="458,696" path="m3734,1172l3731,1179,3731,1179,3731,1179,3730,1179,3730,1180,3731,1181,3732,1179,3731,1179,3730,1179,3732,1179,3737,1173,3734,1172xe" filled="t" fillcolor="#000000" stroked="f">
                <v:path arrowok="t"/>
                <v:fill type="solid"/>
              </v:shape>
              <v:shape style="position:absolute;left:3280;top:1160;width:458;height:696" coordorigin="3280,1160" coordsize="458,696" path="m3729,1179l3730,1180,3730,1179,3729,1179xe" filled="t" fillcolor="#000000" stroked="f">
                <v:path arrowok="t"/>
                <v:fill type="solid"/>
              </v:shape>
              <v:shape style="position:absolute;left:3280;top:1160;width:458;height:696" coordorigin="3280,1160" coordsize="458,696" path="m3730,1179l3731,1179,3730,1179xe" filled="t" fillcolor="#000000" stroked="f">
                <v:path arrowok="t"/>
                <v:fill type="solid"/>
              </v:shape>
              <v:shape style="position:absolute;left:3280;top:1160;width:458;height:696" coordorigin="3280,1160" coordsize="458,696" path="m3728,1178l3729,1179,3730,1179,3728,1178xe" filled="t" fillcolor="#000000" stroked="f">
                <v:path arrowok="t"/>
                <v:fill type="solid"/>
              </v:shape>
              <v:shape style="position:absolute;left:3280;top:1160;width:458;height:696" coordorigin="3280,1160" coordsize="458,696" path="m3731,1178l3728,1178,3730,1179,3731,1178xe" filled="t" fillcolor="#000000" stroked="f">
                <v:path arrowok="t"/>
                <v:fill type="solid"/>
              </v:shape>
              <v:shape style="position:absolute;left:3280;top:1160;width:458;height:696" coordorigin="3280,1160" coordsize="458,696" path="m3733,1170l3690,1170,3689,1170,3701,1171,3700,1171,3710,1173,3726,1178,3729,1179,3728,1178,3731,1178,3734,1172,3737,1172,3736,1171,3733,1170xe" filled="t" fillcolor="#000000" stroked="f">
                <v:path arrowok="t"/>
                <v:fill type="solid"/>
              </v:shape>
              <v:shape style="position:absolute;left:3280;top:1160;width:458;height:696" coordorigin="3280,1160" coordsize="458,696" path="m3690,1170l3689,1170,3689,1170,3690,1170xe" filled="t" fillcolor="#000000" stroked="f">
                <v:path arrowok="t"/>
                <v:fill type="solid"/>
              </v:shape>
            </v:group>
            <v:group style="position:absolute;left:3722;top:1169;width:12;height:12" coordorigin="3722,1169" coordsize="12,12">
              <v:shape style="position:absolute;left:3722;top:1169;width:12;height:12" coordorigin="3722,1169" coordsize="12,12" path="m3731,1170l3724,1177,3730,1181,3734,1172,3731,1170xe" filled="t" fillcolor="#000000" stroked="f">
                <v:path arrowok="t"/>
                <v:fill type="solid"/>
              </v:shape>
              <v:shape style="position:absolute;left:3722;top:1169;width:12;height:12" coordorigin="3722,1169" coordsize="12,12" path="m3728,1169l3722,1176,3724,1177,3729,1169,3728,1169xe" filled="t" fillcolor="#000000" stroked="f">
                <v:path arrowok="t"/>
                <v:fill type="solid"/>
              </v:shape>
              <v:shape style="position:absolute;left:3722;top:1169;width:12;height:12" coordorigin="3722,1169" coordsize="12,12" path="m3729,1169l3724,1177,3731,1170,3729,1169xe" filled="t" fillcolor="#000000" stroked="f">
                <v:path arrowok="t"/>
                <v:fill type="solid"/>
              </v:shape>
              <v:shape style="position:absolute;left:3722;top:1169;width:12;height:12" coordorigin="3722,1169" coordsize="12,12" path="m3730,1169l3729,1169,3731,1170,3730,1169xe" filled="t" fillcolor="#000000" stroked="f">
                <v:path arrowok="t"/>
                <v:fill type="solid"/>
              </v:shape>
            </v:group>
            <v:group style="position:absolute;left:3722;top:1169;width:8;height:8" coordorigin="3722,1169" coordsize="8,8">
              <v:shape style="position:absolute;left:3722;top:1169;width:8;height:8" coordorigin="3722,1169" coordsize="8,8" path="m3730,1169l3722,1176,3724,1177,3731,1170,3730,1169xe" filled="t" fillcolor="#000000" stroked="f">
                <v:path arrowok="t"/>
                <v:fill type="solid"/>
              </v:shape>
            </v:group>
            <v:group style="position:absolute;left:3731;top:1169;width:7;height:11" coordorigin="3731,1169" coordsize="7,11">
              <v:shape style="position:absolute;left:3731;top:1169;width:7;height:11" coordorigin="3731,1169" coordsize="7,11" path="m3736,1169l3731,1170,3733,1179,3738,1178,3736,1169xe" filled="t" fillcolor="#000000" stroked="f">
                <v:path arrowok="t"/>
                <v:fill type="solid"/>
              </v:shape>
            </v:group>
            <v:group style="position:absolute;left:3280;top:1170;width:454;height:689" coordorigin="3280,1170" coordsize="454,689">
              <v:shape style="position:absolute;left:3280;top:1170;width:454;height:689" coordorigin="3280,1170" coordsize="454,689" path="m3290,1847l3292,1848,3289,1857,3292,1857,3305,1859,3347,1859,3391,1855,3410,1851,3419,1849,3306,1849,3293,1848,3290,1847xe" filled="t" fillcolor="#000000" stroked="f">
                <v:path arrowok="t"/>
                <v:fill type="solid"/>
              </v:shape>
              <v:shape style="position:absolute;left:3280;top:1170;width:454;height:689" coordorigin="3280,1170" coordsize="454,689" path="m3284,1856l3288,1857,3288,1857,3284,1856xe" filled="t" fillcolor="#000000" stroked="f">
                <v:path arrowok="t"/>
                <v:fill type="solid"/>
              </v:shape>
              <v:shape style="position:absolute;left:3280;top:1170;width:454;height:689" coordorigin="3280,1170" coordsize="454,689" path="m3288,1847l3288,1848,3289,1848,3289,1857,3292,1848,3290,1847,3288,1847xe" filled="t" fillcolor="#000000" stroked="f">
                <v:path arrowok="t"/>
                <v:fill type="solid"/>
              </v:shape>
              <v:shape style="position:absolute;left:3280;top:1170;width:454;height:689" coordorigin="3280,1170" coordsize="454,689" path="m3289,1848l3288,1857,3289,1857,3289,1848xe" filled="t" fillcolor="#000000" stroked="f">
                <v:path arrowok="t"/>
                <v:fill type="solid"/>
              </v:shape>
              <v:shape style="position:absolute;left:3280;top:1170;width:454;height:689" coordorigin="3280,1170" coordsize="454,689" path="m3286,1847l3281,1855,3284,1856,3288,1857,3289,1848,3288,1848,3286,1847xe" filled="t" fillcolor="#000000" stroked="f">
                <v:path arrowok="t"/>
                <v:fill type="solid"/>
              </v:shape>
              <v:shape style="position:absolute;left:3280;top:1170;width:454;height:689" coordorigin="3280,1170" coordsize="454,689" path="m3281,1855l3283,1856,3284,1856,3281,1855xe" filled="t" fillcolor="#000000" stroked="f">
                <v:path arrowok="t"/>
                <v:fill type="solid"/>
              </v:shape>
              <v:shape style="position:absolute;left:3280;top:1170;width:454;height:689" coordorigin="3280,1170" coordsize="454,689" path="m3286,1847l3280,1854,3281,1855,3286,1847,3286,1847xe" filled="t" fillcolor="#000000" stroked="f">
                <v:path arrowok="t"/>
                <v:fill type="solid"/>
              </v:shape>
              <v:shape style="position:absolute;left:3280;top:1170;width:454;height:689" coordorigin="3280,1170" coordsize="454,689" path="m3421,1838l3408,1842,3409,1842,3390,1845,3346,1849,3419,1849,3424,1848,3425,1848,3439,1839,3420,1839,3421,1838xe" filled="t" fillcolor="#000000" stroked="f">
                <v:path arrowok="t"/>
                <v:fill type="solid"/>
              </v:shape>
              <v:shape style="position:absolute;left:3280;top:1170;width:454;height:689" coordorigin="3280,1170" coordsize="454,689" path="m3287,1847l3286,1847,3288,1848,3287,1847,3287,1847xe" filled="t" fillcolor="#000000" stroked="f">
                <v:path arrowok="t"/>
                <v:fill type="solid"/>
              </v:shape>
              <v:shape style="position:absolute;left:3280;top:1170;width:454;height:689" coordorigin="3280,1170" coordsize="454,689" path="m3287,1847l3288,1848,3288,1847,3287,1847xe" filled="t" fillcolor="#000000" stroked="f">
                <v:path arrowok="t"/>
                <v:fill type="solid"/>
              </v:shape>
              <v:shape style="position:absolute;left:3280;top:1170;width:454;height:689" coordorigin="3280,1170" coordsize="454,689" path="m3288,1847l3288,1847,3290,1847,3288,1847xe" filled="t" fillcolor="#000000" stroked="f">
                <v:path arrowok="t"/>
                <v:fill type="solid"/>
              </v:shape>
              <v:shape style="position:absolute;left:3280;top:1170;width:454;height:689" coordorigin="3280,1170" coordsize="454,689" path="m3286,1847l3286,1847,3287,1847,3286,1847xe" filled="t" fillcolor="#000000" stroked="f">
                <v:path arrowok="t"/>
                <v:fill type="solid"/>
              </v:shape>
              <v:shape style="position:absolute;left:3280;top:1170;width:454;height:689" coordorigin="3280,1170" coordsize="454,689" path="m3287,1847l3287,1847,3287,1847xe" filled="t" fillcolor="#000000" stroked="f">
                <v:path arrowok="t"/>
                <v:fill type="solid"/>
              </v:shape>
              <v:shape style="position:absolute;left:3280;top:1170;width:454;height:689" coordorigin="3280,1170" coordsize="454,689" path="m3452,1818l3437,1830,3420,1839,3439,1839,3442,1838,3443,1837,3458,1825,3464,1819,3451,1819,3452,1818xe" filled="t" fillcolor="#000000" stroked="f">
                <v:path arrowok="t"/>
                <v:fill type="solid"/>
              </v:shape>
              <v:shape style="position:absolute;left:3280;top:1170;width:454;height:689" coordorigin="3280,1170" coordsize="454,689" path="m3452,1818l3452,1818,3451,1819,3452,1818xe" filled="t" fillcolor="#000000" stroked="f">
                <v:path arrowok="t"/>
                <v:fill type="solid"/>
              </v:shape>
              <v:shape style="position:absolute;left:3280;top:1170;width:454;height:689" coordorigin="3280,1170" coordsize="454,689" path="m3465,1818l3452,1818,3451,1819,3464,1819,3465,1818xe" filled="t" fillcolor="#000000" stroked="f">
                <v:path arrowok="t"/>
                <v:fill type="solid"/>
              </v:shape>
              <v:shape style="position:absolute;left:3280;top:1170;width:454;height:689" coordorigin="3280,1170" coordsize="454,689" path="m3496,1758l3481,1783,3467,1802,3452,1818,3452,1818,3465,1818,3474,1808,3488,1789,3490,1788,3504,1763,3506,1759,3496,1759,3496,1758xe" filled="t" fillcolor="#000000" stroked="f">
                <v:path arrowok="t"/>
                <v:fill type="solid"/>
              </v:shape>
              <v:shape style="position:absolute;left:3280;top:1170;width:454;height:689" coordorigin="3280,1170" coordsize="454,689" path="m3731,1170l3714,1173,3714,1175,3698,1182,3697,1182,3683,1190,3682,1190,3668,1203,3668,1205,3656,1220,3647,1238,3647,1239,3637,1261,3628,1286,3626,1286,3618,1321,3608,1356,3596,1394,3586,1449,3563,1541,3533,1653,3521,1694,3522,1694,3509,1729,3496,1759,3506,1759,3517,1733,3530,1698,3530,1697,3542,1656,3572,1543,3595,1452,3606,1397,3618,1358,3628,1323,3636,1289,3636,1289,3646,1265,3655,1243,3664,1226,3664,1226,3676,1211,3689,1197,3690,1197,3702,1190,3718,1183,3716,1183,3733,1179,3731,1170xe" filled="t" fillcolor="#000000" stroked="f">
                <v:path arrowok="t"/>
                <v:fill type="solid"/>
              </v:shape>
              <v:shape style="position:absolute;left:3280;top:1170;width:454;height:689" coordorigin="3280,1170" coordsize="454,689" path="m3636,1289l3636,1289,3636,1290,3636,1289xe" filled="t" fillcolor="#000000" stroked="f">
                <v:path arrowok="t"/>
                <v:fill type="solid"/>
              </v:shape>
              <v:shape style="position:absolute;left:3280;top:1170;width:454;height:689" coordorigin="3280,1170" coordsize="454,689" path="m3665,1225l3664,1226,3664,1226,3665,1225xe" filled="t" fillcolor="#000000" stroked="f">
                <v:path arrowok="t"/>
                <v:fill type="solid"/>
              </v:shape>
              <v:shape style="position:absolute;left:3280;top:1170;width:454;height:689" coordorigin="3280,1170" coordsize="454,689" path="m3690,1197l3689,1197,3688,1199,3690,1197xe" filled="t" fillcolor="#000000" stroked="f">
                <v:path arrowok="t"/>
                <v:fill type="solid"/>
              </v:shape>
            </v:group>
            <v:group style="position:absolute;left:3286;top:1848;width:5;height:10" coordorigin="3286,1848" coordsize="5,10">
              <v:shape style="position:absolute;left:3286;top:1848;width:5;height:10" coordorigin="3286,1848" coordsize="5,10" path="m3289,1851l3286,1857,3289,1857,3289,1851xe" filled="t" fillcolor="#000000" stroked="f">
                <v:path arrowok="t"/>
                <v:fill type="solid"/>
              </v:shape>
              <v:shape style="position:absolute;left:3286;top:1848;width:5;height:10" coordorigin="3286,1848" coordsize="5,10" path="m3289,1848l3289,1851,3290,1849,3289,1848xe" filled="t" fillcolor="#000000" stroked="f">
                <v:path arrowok="t"/>
                <v:fill type="solid"/>
              </v:shape>
              <v:shape style="position:absolute;left:3286;top:1848;width:5;height:10" coordorigin="3286,1848" coordsize="5,10" path="m3289,1848l3288,1848,3289,1848,3289,1848xe" filled="t" fillcolor="#000000" stroked="f">
                <v:path arrowok="t"/>
                <v:fill type="solid"/>
              </v:shape>
            </v:group>
            <v:group style="position:absolute;left:3278;top:1844;width:8;height:11" coordorigin="3278,1844" coordsize="8,11">
              <v:shape style="position:absolute;left:3278;top:1844;width:8;height:11" coordorigin="3278,1844" coordsize="8,11" path="m3283,1844l3278,1853,3282,1855,3287,1847,3283,1844xe" filled="t" fillcolor="#000000" stroked="f">
                <v:path arrowok="t"/>
                <v:fill type="solid"/>
              </v:shape>
            </v:group>
            <v:group style="position:absolute;left:3282;top:1847;width:8;height:11" coordorigin="3282,1847" coordsize="8,11">
              <v:shape style="position:absolute;left:3282;top:1847;width:8;height:11" coordorigin="3282,1847" coordsize="8,11" path="m3287,1847l3282,1855,3286,1857,3290,1849,3287,1847xe" filled="t" fillcolor="#000000" stroked="f">
                <v:path arrowok="t"/>
                <v:fill type="solid"/>
              </v:shape>
            </v:group>
            <v:group style="position:absolute;left:3263;top:1161;width:41;height:10" coordorigin="3263,1161" coordsize="41,10">
              <v:shape style="position:absolute;left:3263;top:1161;width:41;height:10" coordorigin="3263,1161" coordsize="41,10" path="m3263,1166l3304,1166e" filled="f" stroked="t" strokeweight=".58004pt" strokecolor="#000000">
                <v:path arrowok="t"/>
              </v:shape>
            </v:group>
            <v:group style="position:absolute;left:3386;top:1166;width:83;height:2" coordorigin="3386,1166" coordsize="83,2">
              <v:shape style="position:absolute;left:3386;top:1166;width:83;height:2" coordorigin="3386,1166" coordsize="83,0" path="m3386,1166l3469,1166e" filled="f" stroked="t" strokeweight=".58004pt" strokecolor="#000000">
                <v:path arrowok="t"/>
              </v:shape>
            </v:group>
            <v:group style="position:absolute;left:3551;top:1166;width:83;height:2" coordorigin="3551,1166" coordsize="83,2">
              <v:shape style="position:absolute;left:3551;top:1166;width:83;height:2" coordorigin="3551,1166" coordsize="83,0" path="m3551,1166l3634,1166e" filled="f" stroked="t" strokeweight=".58004pt" strokecolor="#000000">
                <v:path arrowok="t"/>
              </v:shape>
            </v:group>
            <v:group style="position:absolute;left:3716;top:1166;width:83;height:2" coordorigin="3716,1166" coordsize="83,2">
              <v:shape style="position:absolute;left:3716;top:1166;width:83;height:2" coordorigin="3716,1166" coordsize="83,0" path="m3716,1166l3799,1166e" filled="f" stroked="t" strokeweight=".58004pt" strokecolor="#000000">
                <v:path arrowok="t"/>
              </v:shape>
            </v:group>
            <v:group style="position:absolute;left:3882;top:1166;width:83;height:2" coordorigin="3882,1166" coordsize="83,2">
              <v:shape style="position:absolute;left:3882;top:1166;width:83;height:2" coordorigin="3882,1166" coordsize="83,0" path="m3882,1166l3965,1166e" filled="f" stroked="t" strokeweight=".58004pt" strokecolor="#000000">
                <v:path arrowok="t"/>
              </v:shape>
            </v:group>
            <v:group style="position:absolute;left:4048;top:1166;width:83;height:2" coordorigin="4048,1166" coordsize="83,2">
              <v:shape style="position:absolute;left:4048;top:1166;width:83;height:2" coordorigin="4048,1166" coordsize="83,0" path="m4048,1166l4130,1166e" filled="f" stroked="t" strokeweight=".58004pt" strokecolor="#000000">
                <v:path arrowok="t"/>
              </v:shape>
            </v:group>
            <v:group style="position:absolute;left:4213;top:1166;width:83;height:2" coordorigin="4213,1166" coordsize="83,2">
              <v:shape style="position:absolute;left:4213;top:1166;width:83;height:2" coordorigin="4213,1166" coordsize="83,0" path="m4213,1166l4296,1166e" filled="f" stroked="t" strokeweight=".58004pt" strokecolor="#000000">
                <v:path arrowok="t"/>
              </v:shape>
            </v:group>
            <v:group style="position:absolute;left:4379;top:1161;width:40;height:10" coordorigin="4379,1161" coordsize="40,10">
              <v:shape style="position:absolute;left:4379;top:1161;width:40;height:10" coordorigin="4379,1161" coordsize="40,10" path="m4379,1166l4418,1166e" filled="f" stroked="t" strokeweight=".58004pt" strokecolor="#000000">
                <v:path arrowok="t"/>
              </v:shape>
            </v:group>
            <v:group style="position:absolute;left:3270;top:1847;width:40;height:10" coordorigin="3270,1847" coordsize="40,10">
              <v:shape style="position:absolute;left:3270;top:1847;width:40;height:10" coordorigin="3270,1847" coordsize="40,10" path="m3270,1851l3310,1851e" filled="f" stroked="t" strokeweight=".58004pt" strokecolor="#000000">
                <v:path arrowok="t"/>
              </v:shape>
            </v:group>
            <v:group style="position:absolute;left:3392;top:1851;width:83;height:2" coordorigin="3392,1851" coordsize="83,2">
              <v:shape style="position:absolute;left:3392;top:1851;width:83;height:2" coordorigin="3392,1851" coordsize="83,0" path="m3392,1851l3475,1851e" filled="f" stroked="t" strokeweight=".58004pt" strokecolor="#000000">
                <v:path arrowok="t"/>
              </v:shape>
            </v:group>
            <v:group style="position:absolute;left:3558;top:1851;width:83;height:2" coordorigin="3558,1851" coordsize="83,2">
              <v:shape style="position:absolute;left:3558;top:1851;width:83;height:2" coordorigin="3558,1851" coordsize="83,0" path="m3558,1851l3641,1851e" filled="f" stroked="t" strokeweight=".58004pt" strokecolor="#000000">
                <v:path arrowok="t"/>
              </v:shape>
            </v:group>
            <v:group style="position:absolute;left:3724;top:1851;width:83;height:2" coordorigin="3724,1851" coordsize="83,2">
              <v:shape style="position:absolute;left:3724;top:1851;width:83;height:2" coordorigin="3724,1851" coordsize="83,0" path="m3724,1851l3806,1851e" filled="f" stroked="t" strokeweight=".58004pt" strokecolor="#000000">
                <v:path arrowok="t"/>
              </v:shape>
            </v:group>
            <v:group style="position:absolute;left:3889;top:1851;width:83;height:2" coordorigin="3889,1851" coordsize="83,2">
              <v:shape style="position:absolute;left:3889;top:1851;width:83;height:2" coordorigin="3889,1851" coordsize="83,0" path="m3889,1851l3972,1851e" filled="f" stroked="t" strokeweight=".58004pt" strokecolor="#000000">
                <v:path arrowok="t"/>
              </v:shape>
            </v:group>
            <v:group style="position:absolute;left:4055;top:1851;width:82;height:2" coordorigin="4055,1851" coordsize="82,2">
              <v:shape style="position:absolute;left:4055;top:1851;width:82;height:2" coordorigin="4055,1851" coordsize="82,0" path="m4055,1851l4136,1851e" filled="f" stroked="t" strokeweight=".58004pt" strokecolor="#000000">
                <v:path arrowok="t"/>
              </v:shape>
            </v:group>
            <v:group style="position:absolute;left:4219;top:1851;width:83;height:2" coordorigin="4219,1851" coordsize="83,2">
              <v:shape style="position:absolute;left:4219;top:1851;width:83;height:2" coordorigin="4219,1851" coordsize="83,0" path="m4219,1851l4302,1851e" filled="f" stroked="t" strokeweight=".58004pt" strokecolor="#000000">
                <v:path arrowok="t"/>
              </v:shape>
            </v:group>
            <v:group style="position:absolute;left:4385;top:1847;width:41;height:10" coordorigin="4385,1847" coordsize="41,10">
              <v:shape style="position:absolute;left:4385;top:1847;width:41;height:10" coordorigin="4385,1847" coordsize="41,10" path="m4385,1851l4426,1851e" filled="f" stroked="t" strokeweight=".58004pt" strokecolor="#000000">
                <v:path arrowok="t"/>
              </v:shape>
            </v:group>
            <v:group style="position:absolute;left:4188;top:1170;width:121;height:106" coordorigin="4188,1170" coordsize="121,106">
              <v:shape style="position:absolute;left:4188;top:1170;width:121;height:106" coordorigin="4188,1170" coordsize="121,106" path="m4198,1260l4188,1275,4249,1275,4249,1271,4216,1271,4198,1260xe" filled="t" fillcolor="#000000" stroked="f">
                <v:path arrowok="t"/>
                <v:fill type="solid"/>
              </v:shape>
              <v:shape style="position:absolute;left:4188;top:1170;width:121;height:106" coordorigin="4188,1170" coordsize="121,106" path="m4259,1187l4259,1196,4250,1212,4283,1271,4291,1275,4309,1275,4301,1261,4259,1187xe" filled="t" fillcolor="#000000" stroked="f">
                <v:path arrowok="t"/>
                <v:fill type="solid"/>
              </v:shape>
              <v:shape style="position:absolute;left:4188;top:1170;width:121;height:106" coordorigin="4188,1170" coordsize="121,106" path="m4225,1255l4206,1255,4198,1260,4216,1271,4225,1255xe" filled="t" fillcolor="#000000" stroked="f">
                <v:path arrowok="t"/>
                <v:fill type="solid"/>
              </v:shape>
              <v:shape style="position:absolute;left:4188;top:1170;width:121;height:106" coordorigin="4188,1170" coordsize="121,106" path="m4249,1255l4225,1255,4216,1271,4249,1271,4249,1255xe" filled="t" fillcolor="#000000" stroked="f">
                <v:path arrowok="t"/>
                <v:fill type="solid"/>
              </v:shape>
              <v:shape style="position:absolute;left:4188;top:1170;width:121;height:106" coordorigin="4188,1170" coordsize="121,106" path="m4249,1170l4241,1185,4198,1260,4206,1255,4225,1255,4250,1212,4241,1196,4259,1187,4249,1170xe" filled="t" fillcolor="#000000" stroked="f">
                <v:path arrowok="t"/>
                <v:fill type="solid"/>
              </v:shape>
              <v:shape style="position:absolute;left:4188;top:1170;width:121;height:106" coordorigin="4188,1170" coordsize="121,106" path="m4259,1187l4241,1196,4250,1212,4259,1196,4259,1187xe" filled="t" fillcolor="#000000" stroked="f">
                <v:path arrowok="t"/>
                <v:fill type="solid"/>
              </v:shape>
            </v:group>
            <v:group style="position:absolute;left:4249;top:1255;width:42;height:20" coordorigin="4249,1255" coordsize="42,20">
              <v:shape style="position:absolute;left:4249;top:1255;width:42;height:20" coordorigin="4249,1255" coordsize="42,20" path="m4249,1265l4291,1265e" filled="f" stroked="t" strokeweight="1.120pt" strokecolor="#000000">
                <v:path arrowok="t"/>
              </v:shape>
            </v:group>
            <v:group style="position:absolute;left:4206;top:1191;width:85;height:74" coordorigin="4206,1191" coordsize="85,74">
              <v:shape style="position:absolute;left:4206;top:1191;width:85;height:74" coordorigin="4206,1191" coordsize="85,74" path="m4249,1191l4206,1266,4291,1266,4249,1191xe" filled="t" fillcolor="#000000" stroked="f">
                <v:path arrowok="t"/>
                <v:fill type="solid"/>
              </v:shape>
            </v:group>
            <v:group style="position:absolute;left:4187;top:1729;width:121;height:104" coordorigin="4187,1729" coordsize="121,104">
              <v:shape style="position:absolute;left:4187;top:1729;width:121;height:104" coordorigin="4187,1729" coordsize="121,104" path="m4282,1734l4248,1792,4258,1808,4240,1819,4248,1833,4258,1818,4296,1749,4291,1749,4300,1743,4282,1734xe" filled="t" fillcolor="#000000" stroked="f">
                <v:path arrowok="t"/>
                <v:fill type="solid"/>
              </v:shape>
              <v:shape style="position:absolute;left:4187;top:1729;width:121;height:104" coordorigin="4187,1729" coordsize="121,104" path="m4206,1729l4187,1729,4196,1745,4240,1819,4240,1808,4248,1792,4214,1734,4206,1729xe" filled="t" fillcolor="#000000" stroked="f">
                <v:path arrowok="t"/>
                <v:fill type="solid"/>
              </v:shape>
              <v:shape style="position:absolute;left:4187;top:1729;width:121;height:104" coordorigin="4187,1729" coordsize="121,104" path="m4248,1792l4240,1808,4240,1819,4258,1808,4248,1792xe" filled="t" fillcolor="#000000" stroked="f">
                <v:path arrowok="t"/>
                <v:fill type="solid"/>
              </v:shape>
              <v:shape style="position:absolute;left:4187;top:1729;width:121;height:104" coordorigin="4187,1729" coordsize="121,104" path="m4308,1729l4249,1729,4249,1749,4273,1749,4282,1734,4305,1734,4308,1729xe" filled="t" fillcolor="#000000" stroked="f">
                <v:path arrowok="t"/>
                <v:fill type="solid"/>
              </v:shape>
              <v:shape style="position:absolute;left:4187;top:1729;width:121;height:104" coordorigin="4187,1729" coordsize="121,104" path="m4300,1743l4291,1749,4296,1749,4300,1743xe" filled="t" fillcolor="#000000" stroked="f">
                <v:path arrowok="t"/>
                <v:fill type="solid"/>
              </v:shape>
              <v:shape style="position:absolute;left:4187;top:1729;width:121;height:104" coordorigin="4187,1729" coordsize="121,104" path="m4305,1734l4282,1734,4300,1743,4305,1734xe" filled="t" fillcolor="#000000" stroked="f">
                <v:path arrowok="t"/>
                <v:fill type="solid"/>
              </v:shape>
            </v:group>
            <v:group style="position:absolute;left:4206;top:1729;width:43;height:20" coordorigin="4206,1729" coordsize="43,20">
              <v:shape style="position:absolute;left:4206;top:1729;width:43;height:20" coordorigin="4206,1729" coordsize="43,20" path="m4206,1739l4249,1739e" filled="f" stroked="t" strokeweight="1.120pt" strokecolor="#000000">
                <v:path arrowok="t"/>
              </v:shape>
            </v:group>
            <v:group style="position:absolute;left:4206;top:1739;width:85;height:74" coordorigin="4206,1739" coordsize="85,74">
              <v:shape style="position:absolute;left:4206;top:1739;width:85;height:74" coordorigin="4206,1739" coordsize="85,74" path="m4291,1739l4206,1739,4249,1813,4291,1739xe" filled="t" fillcolor="#000000" stroked="f">
                <v:path arrowok="t"/>
                <v:fill type="solid"/>
              </v:shape>
            </v:group>
            <v:group style="position:absolute;left:4249;top:1275;width:2;height:454" coordorigin="4249,1275" coordsize="2,454">
              <v:shape style="position:absolute;left:4249;top:1275;width:2;height:454" coordorigin="4249,1275" coordsize="0,454" path="m4249,1275l4249,1729e" filled="f" stroked="t" strokeweight=".58001pt" strokecolor="#000000">
                <v:path arrowok="t"/>
              </v:shape>
            </v:group>
            <v:group style="position:absolute;left:3263;top:683;width:41;height:10" coordorigin="3263,683" coordsize="41,10">
              <v:shape style="position:absolute;left:3263;top:683;width:41;height:10" coordorigin="3263,683" coordsize="41,10" path="m3263,687l3304,687e" filled="f" stroked="t" strokeweight=".579980pt" strokecolor="#000000">
                <v:path arrowok="t"/>
              </v:shape>
            </v:group>
            <v:group style="position:absolute;left:3382;top:683;width:78;height:10" coordorigin="3382,683" coordsize="78,10">
              <v:shape style="position:absolute;left:3382;top:683;width:78;height:10" coordorigin="3382,683" coordsize="78,10" path="m3382,687l3460,687e" filled="f" stroked="t" strokeweight=".579980pt" strokecolor="#000000">
                <v:path arrowok="t"/>
              </v:shape>
            </v:group>
            <v:group style="position:absolute;left:3539;top:683;width:78;height:10" coordorigin="3539,683" coordsize="78,10">
              <v:shape style="position:absolute;left:3539;top:683;width:78;height:10" coordorigin="3539,683" coordsize="78,10" path="m3539,687l3617,687e" filled="f" stroked="t" strokeweight=".579980pt" strokecolor="#000000">
                <v:path arrowok="t"/>
              </v:shape>
            </v:group>
            <v:group style="position:absolute;left:3695;top:683;width:79;height:10" coordorigin="3695,683" coordsize="79,10">
              <v:shape style="position:absolute;left:3695;top:683;width:79;height:10" coordorigin="3695,683" coordsize="79,10" path="m3695,687l3774,687e" filled="f" stroked="t" strokeweight=".579980pt" strokecolor="#000000">
                <v:path arrowok="t"/>
              </v:shape>
            </v:group>
            <v:group style="position:absolute;left:3852;top:683;width:78;height:10" coordorigin="3852,683" coordsize="78,10">
              <v:shape style="position:absolute;left:3852;top:683;width:78;height:10" coordorigin="3852,683" coordsize="78,10" path="m3852,687l3930,687e" filled="f" stroked="t" strokeweight=".579980pt" strokecolor="#000000">
                <v:path arrowok="t"/>
              </v:shape>
            </v:group>
            <v:group style="position:absolute;left:4009;top:683;width:78;height:10" coordorigin="4009,683" coordsize="78,10">
              <v:shape style="position:absolute;left:4009;top:683;width:78;height:10" coordorigin="4009,683" coordsize="78,10" path="m4009,687l4087,687e" filled="f" stroked="t" strokeweight=".579980pt" strokecolor="#000000">
                <v:path arrowok="t"/>
              </v:shape>
            </v:group>
            <v:group style="position:absolute;left:4165;top:683;width:78;height:10" coordorigin="4165,683" coordsize="78,10">
              <v:shape style="position:absolute;left:4165;top:683;width:78;height:10" coordorigin="4165,683" coordsize="78,10" path="m4165,687l4243,687e" filled="f" stroked="t" strokeweight=".579980pt" strokecolor="#000000">
                <v:path arrowok="t"/>
              </v:shape>
            </v:group>
            <v:group style="position:absolute;left:4322;top:683;width:40;height:10" coordorigin="4322,683" coordsize="40,10">
              <v:shape style="position:absolute;left:4322;top:683;width:40;height:10" coordorigin="4322,683" coordsize="40,10" path="m4322,687l4362,687e" filled="f" stroked="t" strokeweight=".579980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1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wh</w:t>
      </w: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95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e: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44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spacing w:val="0"/>
          <w:w w:val="95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5"/>
          <w:w w:val="95"/>
          <w:position w:val="6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95"/>
          <w:position w:val="0"/>
          <w:sz w:val="14"/>
          <w:szCs w:val="14"/>
        </w:rPr>
        <w:t>IN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line="295" w:lineRule="exact"/>
        <w:ind w:left="394" w:right="0" w:firstLine="0"/>
        <w:jc w:val="left"/>
        <w:rPr>
          <w:rFonts w:ascii="Segoe UI Symbol" w:hAnsi="Segoe UI Symbol" w:cs="Segoe UI Symbol" w:eastAsia="Segoe UI Symbol"/>
          <w:sz w:val="18"/>
          <w:szCs w:val="18"/>
        </w:rPr>
      </w:pPr>
      <w:r>
        <w:rPr>
          <w:spacing w:val="0"/>
          <w:w w:val="105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5"/>
          <w:w w:val="105"/>
          <w:position w:val="-2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position w:val="-8"/>
          <w:sz w:val="14"/>
          <w:szCs w:val="14"/>
        </w:rPr>
        <w:t>P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  <w:position w:val="0"/>
          <w:sz w:val="18"/>
          <w:szCs w:val="18"/>
        </w:rPr>
        <w:t>⎠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spacing w:line="247" w:lineRule="exact"/>
        <w:ind w:left="196" w:right="0" w:firstLine="0"/>
        <w:jc w:val="left"/>
        <w:rPr>
          <w:rFonts w:ascii="Segoe UI Symbol" w:hAnsi="Segoe UI Symbol" w:cs="Segoe UI Symbol" w:eastAsia="Segoe UI Symbol"/>
          <w:sz w:val="18"/>
          <w:szCs w:val="18"/>
        </w:rPr>
      </w:pPr>
      <w:r>
        <w:rPr>
          <w:spacing w:val="0"/>
          <w:w w:val="105"/>
        </w:rPr>
        <w:br w:type="column"/>
      </w:r>
      <w:r>
        <w:rPr>
          <w:rFonts w:ascii="Segoe UI Symbol" w:hAnsi="Segoe UI Symbol" w:cs="Segoe UI Symbol" w:eastAsia="Segoe UI Symbol"/>
          <w:b w:val="0"/>
          <w:bCs w:val="0"/>
          <w:spacing w:val="12"/>
          <w:w w:val="105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8"/>
          <w:szCs w:val="18"/>
        </w:rPr>
        <w:t>–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12"/>
          <w:w w:val="105"/>
          <w:sz w:val="18"/>
          <w:szCs w:val="18"/>
        </w:rPr>
        <w:t>D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3"/>
          <w:w w:val="105"/>
          <w:sz w:val="18"/>
          <w:szCs w:val="18"/>
        </w:rPr>
        <w:t>)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  <w:position w:val="3"/>
          <w:sz w:val="18"/>
          <w:szCs w:val="18"/>
        </w:rPr>
        <w:t>⎠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spacing w:after="0" w:line="247" w:lineRule="exact"/>
        <w:jc w:val="left"/>
        <w:rPr>
          <w:rFonts w:ascii="Segoe UI Symbol" w:hAnsi="Segoe UI Symbol" w:cs="Segoe UI Symbol" w:eastAsia="Segoe UI Symbol"/>
          <w:sz w:val="18"/>
          <w:szCs w:val="18"/>
        </w:rPr>
        <w:sectPr>
          <w:type w:val="continuous"/>
          <w:pgSz w:w="12240" w:h="15840"/>
          <w:pgMar w:top="1320" w:bottom="760" w:left="1120" w:right="1480"/>
          <w:cols w:num="4" w:equalWidth="0">
            <w:col w:w="5790" w:space="40"/>
            <w:col w:w="901" w:space="40"/>
            <w:col w:w="676" w:space="40"/>
            <w:col w:w="2153"/>
          </w:cols>
        </w:sectPr>
      </w:pP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S</w:t>
      </w:r>
      <w:r>
        <w:rPr>
          <w:rFonts w:ascii="Arial" w:hAnsi="Arial" w:cs="Arial" w:eastAsia="Arial"/>
          <w:b w:val="0"/>
          <w:bCs w:val="0"/>
          <w:spacing w:val="-9"/>
          <w:w w:val="100"/>
          <w:position w:val="0"/>
          <w:sz w:val="12"/>
          <w:szCs w:val="12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76"/>
        <w:ind w:left="177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6"/>
          <w:szCs w:val="16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duty</w:t>
      </w:r>
      <w:r>
        <w:rPr>
          <w:rFonts w:ascii="Arial" w:hAnsi="Arial" w:cs="Arial" w:eastAsia="Arial"/>
          <w:b w:val="0"/>
          <w:bCs w:val="0"/>
          <w:i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cycle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of</w:t>
      </w:r>
      <w:r>
        <w:rPr>
          <w:rFonts w:ascii="Arial" w:hAnsi="Arial" w:cs="Arial" w:eastAsia="Arial"/>
          <w:b w:val="0"/>
          <w:bCs w:val="0"/>
          <w:i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i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flyback</w:t>
      </w:r>
      <w:r>
        <w:rPr>
          <w:rFonts w:ascii="Arial" w:hAnsi="Arial" w:cs="Arial" w:eastAsia="Arial"/>
          <w:b w:val="0"/>
          <w:bCs w:val="0"/>
          <w:i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switch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120" w:right="1480"/>
          <w:cols w:num="2" w:equalWidth="0">
            <w:col w:w="2126" w:space="1404"/>
            <w:col w:w="6110"/>
          </w:cols>
        </w:sectPr>
      </w:pPr>
    </w:p>
    <w:p>
      <w:pPr>
        <w:spacing w:line="180" w:lineRule="exact" w:before="3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1054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Segoe UI Symbol" w:hAnsi="Segoe UI Symbol" w:cs="Segoe UI Symbol" w:eastAsia="Segoe UI Symbol"/>
          <w:b w:val="0"/>
          <w:bCs w:val="0"/>
          <w:spacing w:val="0"/>
          <w:w w:val="95"/>
          <w:sz w:val="16"/>
          <w:szCs w:val="16"/>
        </w:rPr>
        <w:t>Δ</w:t>
      </w: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6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0" w:right="314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2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2"/>
        <w:ind w:right="1769"/>
        <w:jc w:val="both"/>
        <w:rPr>
          <w:b w:val="0"/>
          <w:bCs w:val="0"/>
        </w:rPr>
      </w:pPr>
      <w:bookmarkStart w:name="Flyback Converter (FBT)" w:id="51"/>
      <w:bookmarkEnd w:id="51"/>
      <w:r>
        <w:rPr/>
      </w:r>
      <w:r>
        <w:rPr>
          <w:spacing w:val="0"/>
          <w:w w:val="100"/>
        </w:rPr>
        <w:t>Fl</w:t>
      </w:r>
      <w:r>
        <w:rPr>
          <w:spacing w:val="-1"/>
          <w:w w:val="100"/>
        </w:rPr>
        <w:t>y</w:t>
      </w:r>
      <w:r>
        <w:rPr>
          <w:spacing w:val="0"/>
          <w:w w:val="100"/>
        </w:rPr>
        <w:t>back</w:t>
      </w:r>
      <w:r>
        <w:rPr>
          <w:spacing w:val="-13"/>
          <w:w w:val="100"/>
        </w:rPr>
        <w:t> </w:t>
      </w:r>
      <w:r>
        <w:rPr>
          <w:spacing w:val="0"/>
          <w:w w:val="100"/>
        </w:rPr>
        <w:t>Con</w:t>
      </w:r>
      <w:r>
        <w:rPr>
          <w:spacing w:val="-1"/>
          <w:w w:val="100"/>
        </w:rPr>
        <w:t>v</w:t>
      </w:r>
      <w:r>
        <w:rPr>
          <w:spacing w:val="0"/>
          <w:w w:val="100"/>
        </w:rPr>
        <w:t>erter</w:t>
      </w:r>
      <w:r>
        <w:rPr>
          <w:spacing w:val="-12"/>
          <w:w w:val="100"/>
        </w:rPr>
        <w:t> </w:t>
      </w:r>
      <w:r>
        <w:rPr>
          <w:spacing w:val="0"/>
          <w:w w:val="100"/>
        </w:rPr>
        <w:t>(FBT)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5" w:lineRule="auto"/>
        <w:ind w:right="0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y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(FB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transformer-isolated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ase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bas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buc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oos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og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bas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schemati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switchi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aveform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hyperlink w:history="true" w:anchor="_bookmark22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</w:t>
        </w:r>
        <w:r>
          <w:rPr>
            <w:b w:val="0"/>
            <w:bCs w:val="0"/>
            <w:spacing w:val="0"/>
            <w:w w:val="100"/>
          </w:rPr>
          <w:t>0</w:t>
        </w:r>
      </w:hyperlink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0"/>
        <w:jc w:val="both"/>
      </w:pP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flybac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(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conn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serie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(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15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st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erg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duri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per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switch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pr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isol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betw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sourc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6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12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3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U</w:t>
      </w:r>
      <w:r>
        <w:rPr>
          <w:b w:val="0"/>
          <w:bCs w:val="0"/>
          <w:spacing w:val="-1"/>
          <w:w w:val="100"/>
          <w:sz w:val="14"/>
          <w:szCs w:val="14"/>
        </w:rPr>
        <w:t>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0"/>
        <w:jc w:val="both"/>
      </w:pP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stead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oper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for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peri</w:t>
      </w:r>
      <w:r>
        <w:rPr>
          <w:b w:val="0"/>
          <w:bCs w:val="0"/>
          <w:spacing w:val="0"/>
          <w:w w:val="100"/>
        </w:rPr>
        <w:t>od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comes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pos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res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n-do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Duri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ON</w:t>
      </w:r>
      <w:r>
        <w:rPr>
          <w:b w:val="0"/>
          <w:bCs w:val="0"/>
          <w:spacing w:val="-1"/>
          <w:w w:val="102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per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dio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1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18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become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verse-bi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have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va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primary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magn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zin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ind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M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stor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magn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zin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nerg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(s</w:t>
      </w:r>
      <w:r>
        <w:rPr>
          <w:b w:val="0"/>
          <w:bCs w:val="0"/>
          <w:spacing w:val="0"/>
          <w:w w:val="100"/>
        </w:rPr>
        <w:t>ee</w:t>
      </w:r>
      <w:r>
        <w:rPr>
          <w:b w:val="0"/>
          <w:bCs w:val="0"/>
          <w:spacing w:val="23"/>
          <w:w w:val="100"/>
        </w:rPr>
        <w:t> </w:t>
      </w:r>
      <w:hyperlink w:history="true" w:anchor="_bookmark17">
        <w:r>
          <w:rPr>
            <w:b w:val="0"/>
            <w:bCs w:val="0"/>
            <w:spacing w:val="-1"/>
            <w:w w:val="100"/>
          </w:rPr>
          <w:t>Equ</w:t>
        </w:r>
        <w:r>
          <w:rPr>
            <w:b w:val="0"/>
            <w:bCs w:val="0"/>
            <w:spacing w:val="0"/>
            <w:w w:val="100"/>
          </w:rPr>
          <w:t>a</w:t>
        </w:r>
        <w:r>
          <w:rPr>
            <w:b w:val="0"/>
            <w:bCs w:val="0"/>
            <w:spacing w:val="-1"/>
            <w:w w:val="100"/>
          </w:rPr>
          <w:t>t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o</w:t>
        </w:r>
        <w:r>
          <w:rPr>
            <w:b w:val="0"/>
            <w:bCs w:val="0"/>
            <w:spacing w:val="0"/>
            <w:w w:val="100"/>
          </w:rPr>
          <w:t>n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4"/>
            <w:w w:val="100"/>
          </w:rPr>
          <w:t>1</w:t>
        </w:r>
        <w:r>
          <w:rPr>
            <w:b w:val="0"/>
            <w:bCs w:val="0"/>
            <w:spacing w:val="-1"/>
            <w:w w:val="100"/>
          </w:rPr>
          <w:t>1</w:t>
        </w:r>
      </w:hyperlink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sourc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5"/>
          <w:w w:val="100"/>
        </w:rPr>
        <w:t>V</w:t>
      </w:r>
      <w:r>
        <w:rPr>
          <w:b w:val="0"/>
          <w:bCs w:val="0"/>
          <w:spacing w:val="0"/>
          <w:w w:val="100"/>
          <w:sz w:val="14"/>
          <w:szCs w:val="14"/>
        </w:rPr>
        <w:t>I</w:t>
      </w:r>
      <w:r>
        <w:rPr>
          <w:b w:val="0"/>
          <w:bCs w:val="0"/>
          <w:spacing w:val="-1"/>
          <w:w w:val="100"/>
          <w:sz w:val="14"/>
          <w:szCs w:val="14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erefore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(ma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netizi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M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rises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li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earl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initi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16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  <w:sz w:val="14"/>
          <w:szCs w:val="14"/>
        </w:rPr>
        <w:t>PK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show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hyperlink w:history="true" w:anchor="_bookmark22">
        <w:r>
          <w:rPr>
            <w:b w:val="0"/>
            <w:bCs w:val="0"/>
            <w:spacing w:val="0"/>
            <w:w w:val="100"/>
          </w:rPr>
          <w:t>Figure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</w:t>
        </w:r>
        <w:r>
          <w:rPr>
            <w:b w:val="0"/>
            <w:bCs w:val="0"/>
            <w:spacing w:val="0"/>
            <w:w w:val="100"/>
          </w:rPr>
          <w:t>0</w:t>
        </w:r>
        <w:r>
          <w:rPr>
            <w:b w:val="0"/>
            <w:bCs w:val="0"/>
            <w:spacing w:val="-1"/>
            <w:w w:val="100"/>
          </w:rPr>
          <w:t> </w:t>
        </w:r>
      </w:hyperlink>
      <w:r>
        <w:rPr>
          <w:b w:val="0"/>
          <w:bCs w:val="0"/>
          <w:spacing w:val="0"/>
          <w:w w:val="100"/>
        </w:rPr>
        <w:t>(D).</w:t>
      </w:r>
    </w:p>
    <w:p>
      <w:pPr>
        <w:pStyle w:val="BodyText"/>
        <w:spacing w:line="255" w:lineRule="auto" w:before="80"/>
        <w:ind w:right="0"/>
        <w:jc w:val="both"/>
      </w:pP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dio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D1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ecome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verse-bi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1"/>
          <w:w w:val="100"/>
        </w:rPr>
        <w:t>ed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ad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(I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U</w:t>
      </w:r>
      <w:r>
        <w:rPr>
          <w:b w:val="0"/>
          <w:bCs w:val="0"/>
          <w:spacing w:val="-1"/>
          <w:w w:val="100"/>
          <w:sz w:val="14"/>
          <w:szCs w:val="14"/>
        </w:rPr>
        <w:t>T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pp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acitor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(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</w:rPr>
        <w:t>).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ci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sh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lar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su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peri</w:t>
      </w:r>
      <w:r>
        <w:rPr>
          <w:b w:val="0"/>
          <w:bCs w:val="0"/>
          <w:spacing w:val="0"/>
          <w:w w:val="100"/>
        </w:rPr>
        <w:t>od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maximu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sp</w:t>
      </w:r>
      <w:r>
        <w:rPr>
          <w:b w:val="0"/>
          <w:bCs w:val="0"/>
          <w:spacing w:val="0"/>
          <w:w w:val="100"/>
        </w:rPr>
        <w:t>ec</w:t>
      </w:r>
      <w:r>
        <w:rPr>
          <w:b w:val="0"/>
          <w:bCs w:val="0"/>
          <w:spacing w:val="-1"/>
          <w:w w:val="100"/>
        </w:rPr>
        <w:t>if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dr</w:t>
      </w:r>
      <w:r>
        <w:rPr>
          <w:b w:val="0"/>
          <w:bCs w:val="0"/>
          <w:spacing w:val="-1"/>
          <w:w w:val="100"/>
        </w:rPr>
        <w:t>oo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output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7"/>
        <w:rPr>
          <w:sz w:val="15"/>
          <w:szCs w:val="15"/>
        </w:rPr>
      </w:pPr>
      <w:r>
        <w:rPr/>
        <w:br w:type="column"/>
      </w:r>
      <w:r>
        <w:rPr>
          <w:sz w:val="15"/>
          <w:szCs w:val="15"/>
        </w:rPr>
      </w:r>
    </w:p>
    <w:p>
      <w:pPr>
        <w:pStyle w:val="BodyText"/>
        <w:spacing w:line="255" w:lineRule="auto"/>
        <w:ind w:right="139"/>
        <w:jc w:val="both"/>
      </w:pP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23"/>
          <w:w w:val="100"/>
        </w:rPr>
        <w:t>T</w:t>
      </w:r>
      <w:r>
        <w:rPr>
          <w:b w:val="0"/>
          <w:bCs w:val="0"/>
          <w:spacing w:val="0"/>
          <w:w w:val="100"/>
          <w:sz w:val="14"/>
          <w:szCs w:val="14"/>
        </w:rPr>
        <w:t>ON</w:t>
      </w:r>
      <w:r>
        <w:rPr>
          <w:b w:val="0"/>
          <w:bCs w:val="0"/>
          <w:spacing w:val="8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riod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tur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21"/>
          <w:w w:val="100"/>
        </w:rPr>
        <w:t>F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gnetizi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ntinu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flo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sam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dir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cti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gnetizi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egativ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do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spec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n-do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29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become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forward-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iase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clam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secon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output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140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ener</w:t>
      </w:r>
      <w:r>
        <w:rPr>
          <w:b w:val="0"/>
          <w:bCs w:val="0"/>
          <w:spacing w:val="0"/>
          <w:w w:val="100"/>
        </w:rPr>
        <w:t>gy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store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flyback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ansformer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ansfers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thro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flyback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actio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store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nerg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prov</w:t>
      </w:r>
      <w:r>
        <w:rPr>
          <w:b w:val="0"/>
          <w:bCs w:val="0"/>
          <w:spacing w:val="-1"/>
          <w:w w:val="100"/>
        </w:rPr>
        <w:t>ide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nerg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oad,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charg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acito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mag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etizin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can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cha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ge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ins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turn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3"/>
          <w:w w:val="100"/>
        </w:rPr>
        <w:t>F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rs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secon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amp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sec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prod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prim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ns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ratio,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P</w:t>
      </w:r>
      <w:r>
        <w:rPr>
          <w:b w:val="0"/>
          <w:bCs w:val="0"/>
          <w:spacing w:val="0"/>
          <w:w w:val="100"/>
        </w:rPr>
        <w:t>/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6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4"/>
        <w:ind w:right="428"/>
        <w:jc w:val="both"/>
      </w:pPr>
      <w:r>
        <w:rPr>
          <w:b w:val="0"/>
          <w:bCs w:val="0"/>
          <w:spacing w:val="0"/>
          <w:w w:val="100"/>
        </w:rPr>
        <w:t>DISSI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ATING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1"/>
          <w:w w:val="100"/>
        </w:rPr>
        <w:t>S</w:t>
      </w:r>
      <w:r>
        <w:rPr>
          <w:b w:val="0"/>
          <w:bCs w:val="0"/>
          <w:spacing w:val="0"/>
          <w:w w:val="100"/>
        </w:rPr>
        <w:t>TORED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KAGE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ENE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GY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4"/>
        <w:ind w:right="138"/>
        <w:jc w:val="both"/>
      </w:pP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peri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tur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-21"/>
          <w:w w:val="100"/>
        </w:rPr>
        <w:t>F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no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current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dissi</w:t>
      </w:r>
      <w:r>
        <w:rPr>
          <w:b w:val="0"/>
          <w:bCs w:val="0"/>
          <w:spacing w:val="-4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ored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akag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gneti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flyback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nsforme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man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way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ss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this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akag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erg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suc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metho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hyperlink w:history="true" w:anchor="_bookmark22"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</w:t>
        </w:r>
        <w:r>
          <w:rPr>
            <w:b w:val="0"/>
            <w:bCs w:val="0"/>
            <w:spacing w:val="0"/>
            <w:w w:val="100"/>
          </w:rPr>
          <w:t>0</w:t>
        </w:r>
        <w:r>
          <w:rPr>
            <w:b w:val="0"/>
            <w:bCs w:val="0"/>
            <w:spacing w:val="-3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snu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be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circui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"/>
          <w:w w:val="100"/>
        </w:rPr>
        <w:t>ti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  <w:sz w:val="14"/>
          <w:szCs w:val="14"/>
        </w:rPr>
        <w:t>S</w:t>
      </w:r>
      <w:r>
        <w:rPr>
          <w:b w:val="0"/>
          <w:bCs w:val="0"/>
          <w:spacing w:val="7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method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akag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flu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stor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sid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mag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eti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cor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n-dot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pr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ary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win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hic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ard-b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ase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11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provid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eaka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ner</w:t>
      </w:r>
      <w:r>
        <w:rPr>
          <w:b w:val="0"/>
          <w:bCs w:val="0"/>
          <w:spacing w:val="0"/>
          <w:w w:val="100"/>
        </w:rPr>
        <w:t>gy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ed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clam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pr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ary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saf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val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urin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ss,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  <w:sz w:val="14"/>
          <w:szCs w:val="14"/>
        </w:rPr>
        <w:t>S</w:t>
      </w:r>
      <w:r>
        <w:rPr>
          <w:b w:val="0"/>
          <w:bCs w:val="0"/>
          <w:spacing w:val="26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sl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ghtl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reflecte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seco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dary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flybac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whic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k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fly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oversh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1"/>
          <w:w w:val="100"/>
        </w:rPr>
        <w:t>t.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flybac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gy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ss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resisto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ste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ate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al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othe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cons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am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irectl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pr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portion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flyb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oversh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provi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ditio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forc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driv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secon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leak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urin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ybac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actio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res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fast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ncreas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secon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curr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nt,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ich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ficie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flyback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ansforme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4"/>
        <w:ind w:right="1051"/>
        <w:jc w:val="both"/>
      </w:pPr>
      <w:r>
        <w:rPr>
          <w:b w:val="0"/>
          <w:bCs w:val="0"/>
          <w:spacing w:val="0"/>
          <w:w w:val="100"/>
        </w:rPr>
        <w:t>CONTIN</w:t>
      </w:r>
      <w:r>
        <w:rPr>
          <w:b w:val="0"/>
          <w:bCs w:val="0"/>
          <w:spacing w:val="1"/>
          <w:w w:val="100"/>
        </w:rPr>
        <w:t>U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1"/>
          <w:w w:val="100"/>
        </w:rPr>
        <w:t>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8"/>
          <w:w w:val="100"/>
        </w:rPr>
        <w:t> </w:t>
      </w:r>
      <w:r>
        <w:rPr>
          <w:b w:val="0"/>
          <w:bCs w:val="0"/>
          <w:spacing w:val="0"/>
          <w:w w:val="100"/>
        </w:rPr>
        <w:t>COND</w:t>
      </w:r>
      <w:r>
        <w:rPr>
          <w:b w:val="0"/>
          <w:bCs w:val="0"/>
          <w:spacing w:val="1"/>
          <w:w w:val="100"/>
        </w:rPr>
        <w:t>U</w:t>
      </w:r>
      <w:r>
        <w:rPr>
          <w:b w:val="0"/>
          <w:bCs w:val="0"/>
          <w:spacing w:val="0"/>
          <w:w w:val="100"/>
        </w:rPr>
        <w:t>CTION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0"/>
          <w:w w:val="100"/>
        </w:rPr>
        <w:t>MODE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4" w:lineRule="auto" w:before="96"/>
        <w:ind w:right="141"/>
        <w:jc w:val="both"/>
      </w:pPr>
      <w:r>
        <w:rPr/>
        <w:pict>
          <v:group style="position:absolute;margin-left:63pt;margin-top:82.511894pt;width:468pt;height:.1pt;mso-position-horizontal-relative:page;mso-position-vertical-relative:paragraph;z-index:-10555" coordorigin="1260,1650" coordsize="9360,2">
            <v:shape style="position:absolute;left:1260;top:1650;width:9360;height:2" coordorigin="1260,1650" coordsize="9360,0" path="m1260,1650l10620,1650e" filled="f" stroked="t" strokeweight="1.120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wavefor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9"/>
          <w:w w:val="100"/>
        </w:rPr>
        <w:t> </w:t>
      </w:r>
      <w:hyperlink w:history="true" w:anchor="_bookmark22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</w:t>
        </w:r>
        <w:r>
          <w:rPr>
            <w:b w:val="0"/>
            <w:bCs w:val="0"/>
            <w:spacing w:val="0"/>
            <w:w w:val="100"/>
          </w:rPr>
          <w:t>0</w:t>
        </w:r>
        <w:r>
          <w:rPr>
            <w:b w:val="0"/>
            <w:bCs w:val="0"/>
            <w:spacing w:val="19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(D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prese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nuo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nducti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mo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oper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flyback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uo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mo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corresp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nds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inc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let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demag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etizatio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flyback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core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ncrease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lin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arl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from</w:t>
      </w:r>
      <w:r>
        <w:rPr>
          <w:b w:val="0"/>
          <w:bCs w:val="0"/>
          <w:spacing w:val="0"/>
          <w:w w:val="100"/>
        </w:rPr>
      </w:r>
    </w:p>
    <w:p>
      <w:pPr>
        <w:spacing w:after="0" w:line="254" w:lineRule="auto"/>
        <w:jc w:val="both"/>
        <w:sectPr>
          <w:type w:val="continuous"/>
          <w:pgSz w:w="12240" w:h="15840"/>
          <w:pgMar w:top="1320" w:bottom="760" w:left="1120" w:right="1480"/>
          <w:cols w:num="2" w:equalWidth="0">
            <w:col w:w="4461" w:space="579"/>
            <w:col w:w="4600"/>
          </w:cols>
        </w:sectPr>
      </w:pPr>
    </w:p>
    <w:p>
      <w:pPr>
        <w:spacing w:line="240" w:lineRule="exact" w:before="11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pgSz w:w="12240" w:h="15840"/>
          <w:pgMar w:header="477" w:footer="747" w:top="1060" w:bottom="940" w:left="1480" w:right="1120"/>
        </w:sectPr>
      </w:pPr>
    </w:p>
    <w:p>
      <w:pPr>
        <w:pStyle w:val="BodyText"/>
        <w:spacing w:line="255" w:lineRule="auto" w:before="77"/>
        <w:ind w:right="0"/>
        <w:jc w:val="both"/>
      </w:pPr>
      <w:r>
        <w:rPr/>
        <w:pict>
          <v:group style="position:absolute;margin-left:81pt;margin-top:-10.118106pt;width:468pt;height:.1pt;mso-position-horizontal-relative:page;mso-position-vertical-relative:paragraph;z-index:-10550" coordorigin="1620,-202" coordsize="9360,2">
            <v:shape style="position:absolute;left:1620;top:-202;width:9360;height:2" coordorigin="1620,-202" coordsize="9360,0" path="m1620,-202l10980,-202e" filled="f" stroked="t" strokeweight="1.120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it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va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flu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(0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flu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(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  <w:sz w:val="14"/>
          <w:szCs w:val="14"/>
        </w:rPr>
        <w:t>K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dur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per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st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ad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ate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flux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dur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8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peri</w:t>
      </w:r>
      <w:r>
        <w:rPr>
          <w:b w:val="0"/>
          <w:bCs w:val="0"/>
          <w:spacing w:val="0"/>
          <w:w w:val="100"/>
        </w:rPr>
        <w:t>od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dur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-3"/>
          <w:w w:val="100"/>
          <w:sz w:val="14"/>
          <w:szCs w:val="14"/>
        </w:rPr>
        <w:t>F</w:t>
      </w:r>
      <w:r>
        <w:rPr>
          <w:b w:val="0"/>
          <w:bCs w:val="0"/>
          <w:spacing w:val="0"/>
          <w:w w:val="100"/>
          <w:sz w:val="14"/>
          <w:szCs w:val="14"/>
        </w:rPr>
        <w:t>F</w:t>
      </w:r>
      <w:r>
        <w:rPr>
          <w:b w:val="0"/>
          <w:bCs w:val="0"/>
          <w:spacing w:val="24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impor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avo</w:t>
      </w:r>
      <w:r>
        <w:rPr>
          <w:b w:val="0"/>
          <w:bCs w:val="0"/>
          <w:spacing w:val="0"/>
          <w:w w:val="100"/>
        </w:rPr>
        <w:t>id</w:t>
      </w:r>
    </w:p>
    <w:p>
      <w:pPr>
        <w:spacing w:line="150" w:lineRule="exact" w:before="5"/>
        <w:rPr>
          <w:sz w:val="15"/>
          <w:szCs w:val="15"/>
        </w:rPr>
      </w:pPr>
      <w:r>
        <w:rPr>
          <w:sz w:val="15"/>
          <w:szCs w:val="15"/>
        </w:rPr>
      </w:r>
    </w:p>
    <w:p>
      <w:pPr>
        <w:ind w:left="140" w:right="472" w:firstLine="0"/>
        <w:jc w:val="both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80.709999pt;margin-top:12.390007pt;width:468.57999pt;height:513.579995pt;mso-position-horizontal-relative:page;mso-position-vertical-relative:paragraph;z-index:-10543" coordorigin="1614,248" coordsize="9372,10272">
            <v:group style="position:absolute;left:1625;top:258;width:9355;height:2" coordorigin="1625,258" coordsize="9355,2">
              <v:shape style="position:absolute;left:1625;top:258;width:9355;height:2" coordorigin="1625,258" coordsize="9355,0" path="m1625,258l10980,258e" filled="f" stroked="t" strokeweight=".579980pt" strokecolor="#000000">
                <v:path arrowok="t"/>
              </v:shape>
            </v:group>
            <v:group style="position:absolute;left:10975;top:258;width:2;height:10255" coordorigin="10975,258" coordsize="2,10255">
              <v:shape style="position:absolute;left:10975;top:258;width:2;height:10255" coordorigin="10975,258" coordsize="0,10255" path="m10975,258l10975,10514e" filled="f" stroked="t" strokeweight=".579980pt" strokecolor="#000000">
                <v:path arrowok="t"/>
              </v:shape>
            </v:group>
            <v:group style="position:absolute;left:1620;top:10509;width:9355;height:2" coordorigin="1620,10509" coordsize="9355,2">
              <v:shape style="position:absolute;left:1620;top:10509;width:9355;height:2" coordorigin="1620,10509" coordsize="9355,0" path="m1620,10509l10975,10509e" filled="f" stroked="t" strokeweight=".580pt" strokecolor="#000000">
                <v:path arrowok="t"/>
              </v:shape>
            </v:group>
            <v:group style="position:absolute;left:1625;top:254;width:2;height:10255" coordorigin="1625,254" coordsize="2,10255">
              <v:shape style="position:absolute;left:1625;top:254;width:2;height:10255" coordorigin="1625,254" coordsize="0,10255" path="m1625,254l1625,10509e" filled="f" stroked="t" strokeweight=".58001pt" strokecolor="#000000">
                <v:path arrowok="t"/>
              </v:shape>
            </v:group>
            <w10:wrap type="none"/>
          </v:group>
        </w:pict>
      </w:r>
      <w:bookmarkStart w:name="FIGURE 10: Flyback Converter" w:id="52"/>
      <w:bookmarkEnd w:id="52"/>
      <w:r>
        <w:rPr/>
      </w:r>
      <w:bookmarkStart w:name="_bookmark22" w:id="53"/>
      <w:bookmarkEnd w:id="53"/>
      <w:r>
        <w:rPr/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FIG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RE</w:t>
      </w:r>
      <w:r>
        <w:rPr>
          <w:rFonts w:ascii="Arial" w:hAnsi="Arial" w:cs="Arial" w:eastAsia="Arial"/>
          <w:b/>
          <w:bCs/>
          <w:spacing w:val="-4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10: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       </w:t>
      </w:r>
      <w:r>
        <w:rPr>
          <w:rFonts w:ascii="Arial" w:hAnsi="Arial" w:cs="Arial" w:eastAsia="Arial"/>
          <w:b/>
          <w:bCs/>
          <w:spacing w:val="13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FL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Y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BACK</w:t>
      </w:r>
      <w:r>
        <w:rPr>
          <w:rFonts w:ascii="Arial" w:hAnsi="Arial" w:cs="Arial" w:eastAsia="Arial"/>
          <w:b/>
          <w:bCs/>
          <w:spacing w:val="-3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CONVE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TER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pStyle w:val="BodyText"/>
        <w:spacing w:line="254" w:lineRule="auto" w:before="77"/>
        <w:ind w:right="141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saturatio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relati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output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stea</w:t>
      </w:r>
      <w:r>
        <w:rPr>
          <w:b w:val="0"/>
          <w:bCs w:val="0"/>
          <w:spacing w:val="0"/>
          <w:w w:val="100"/>
        </w:rPr>
        <w:t>dy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contin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ou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giv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"/>
          <w:w w:val="100"/>
        </w:rPr>
        <w:t> </w:t>
      </w:r>
      <w:hyperlink w:history="true" w:anchor="_bookmark21">
        <w:r>
          <w:rPr>
            <w:b w:val="0"/>
            <w:bCs w:val="0"/>
            <w:spacing w:val="-1"/>
            <w:w w:val="100"/>
          </w:rPr>
          <w:t>E</w:t>
        </w:r>
        <w:r>
          <w:rPr>
            <w:b w:val="0"/>
            <w:bCs w:val="0"/>
            <w:spacing w:val="0"/>
            <w:w w:val="100"/>
          </w:rPr>
          <w:t>q</w:t>
        </w:r>
        <w:r>
          <w:rPr>
            <w:b w:val="0"/>
            <w:bCs w:val="0"/>
            <w:spacing w:val="-1"/>
            <w:w w:val="100"/>
          </w:rPr>
          <w:t>uatio</w:t>
        </w:r>
        <w:r>
          <w:rPr>
            <w:b w:val="0"/>
            <w:bCs w:val="0"/>
            <w:spacing w:val="0"/>
            <w:w w:val="100"/>
          </w:rPr>
          <w:t>n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1</w:t>
        </w:r>
      </w:hyperlink>
      <w:r>
        <w:rPr>
          <w:b w:val="0"/>
          <w:bCs w:val="0"/>
          <w:spacing w:val="-1"/>
          <w:w w:val="100"/>
        </w:rPr>
        <w:t>2.</w:t>
      </w:r>
      <w:r>
        <w:rPr>
          <w:b w:val="0"/>
          <w:bCs w:val="0"/>
          <w:spacing w:val="0"/>
          <w:w w:val="100"/>
        </w:rPr>
      </w:r>
    </w:p>
    <w:p>
      <w:pPr>
        <w:spacing w:after="0" w:line="254" w:lineRule="auto"/>
        <w:jc w:val="both"/>
        <w:sectPr>
          <w:type w:val="continuous"/>
          <w:pgSz w:w="12240" w:h="15840"/>
          <w:pgMar w:top="1320" w:bottom="760" w:left="1480" w:right="1120"/>
          <w:cols w:num="2" w:equalWidth="0">
            <w:col w:w="4461" w:space="579"/>
            <w:col w:w="4600"/>
          </w:cols>
        </w:sectPr>
      </w:pP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before="79"/>
        <w:ind w:left="1055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198.549988pt;margin-top:4.20393pt;width:195.250005pt;height:133.78pt;mso-position-horizontal-relative:page;mso-position-vertical-relative:paragraph;z-index:-10545" coordorigin="3971,84" coordsize="3905,2676">
            <v:shape style="position:absolute;left:3971;top:84;width:3859;height:2676" type="#_x0000_t75">
              <v:imagedata r:id="rId20" o:title=""/>
            </v:shape>
            <v:group style="position:absolute;left:6546;top:1292;width:65;height:74" coordorigin="6546,1292" coordsize="65,74">
              <v:shape style="position:absolute;left:6546;top:1292;width:65;height:74" coordorigin="6546,1292" coordsize="65,74" path="m6586,1292l6572,1292,6566,1295,6560,1298,6551,1308,6546,1322,6546,1337,6578,1367,6586,1365,6611,1337,6611,1322,6606,1308,6596,1298,6592,1295,6586,1292xe" filled="t" fillcolor="#000000" stroked="f">
                <v:path arrowok="t"/>
                <v:fill type="solid"/>
              </v:shape>
            </v:group>
            <v:group style="position:absolute;left:6541;top:1287;width:74;height:84" coordorigin="6541,1287" coordsize="74,84">
              <v:shape style="position:absolute;left:6541;top:1287;width:74;height:84" coordorigin="6541,1287" coordsize="74,84" path="m6595,1291l6564,1291,6558,1295,6557,1295,6547,1304,6546,1307,6541,1321,6541,1339,6544,1346,6545,1346,6547,1352,6547,1353,6552,1359,6558,1365,6564,1369,6565,1369,6577,1371,6580,1371,6587,1370,6593,1369,6595,1368,6600,1364,6602,1362,6578,1362,6579,1362,6574,1361,6569,1361,6563,1357,6564,1357,6560,1353,6559,1353,6554,1347,6555,1347,6553,1343,6551,1337,6551,1337,6551,1322,6552,1322,6555,1311,6554,1311,6564,1302,6565,1302,6569,1299,6575,1297,6602,1297,6600,1295,6595,1291xe" filled="t" fillcolor="#000000" stroked="f">
                <v:path arrowok="t"/>
                <v:fill type="solid"/>
              </v:shape>
              <v:shape style="position:absolute;left:6541;top:1287;width:74;height:84" coordorigin="6541,1287" coordsize="74,84" path="m6579,1362l6578,1362,6580,1362,6579,1362xe" filled="t" fillcolor="#000000" stroked="f">
                <v:path arrowok="t"/>
                <v:fill type="solid"/>
              </v:shape>
              <v:shape style="position:absolute;left:6541;top:1287;width:74;height:84" coordorigin="6541,1287" coordsize="74,84" path="m6598,1352l6593,1357,6594,1357,6589,1361,6586,1361,6579,1362,6580,1362,6602,1362,6605,1359,6610,1353,6598,1353,6598,1352xe" filled="t" fillcolor="#000000" stroked="f">
                <v:path arrowok="t"/>
                <v:fill type="solid"/>
              </v:shape>
              <v:shape style="position:absolute;left:6541;top:1287;width:74;height:84" coordorigin="6541,1287" coordsize="74,84" path="m6568,1359l6569,1361,6574,1361,6568,1359xe" filled="t" fillcolor="#000000" stroked="f">
                <v:path arrowok="t"/>
                <v:fill type="solid"/>
              </v:shape>
              <v:shape style="position:absolute;left:6541;top:1287;width:74;height:84" coordorigin="6541,1287" coordsize="74,84" path="m6590,1359l6584,1361,6589,1361,6590,1359xe" filled="t" fillcolor="#000000" stroked="f">
                <v:path arrowok="t"/>
                <v:fill type="solid"/>
              </v:shape>
              <v:shape style="position:absolute;left:6541;top:1287;width:74;height:84" coordorigin="6541,1287" coordsize="74,84" path="m6559,1352l6559,1353,6560,1353,6559,1352xe" filled="t" fillcolor="#000000" stroked="f">
                <v:path arrowok="t"/>
                <v:fill type="solid"/>
              </v:shape>
              <v:shape style="position:absolute;left:6541;top:1287;width:74;height:84" coordorigin="6541,1287" coordsize="74,84" path="m6602,1347l6598,1353,6610,1353,6611,1352,6612,1349,6602,1349,6602,1347xe" filled="t" fillcolor="#000000" stroked="f">
                <v:path arrowok="t"/>
                <v:fill type="solid"/>
              </v:shape>
              <v:shape style="position:absolute;left:6541;top:1287;width:74;height:84" coordorigin="6541,1287" coordsize="74,84" path="m6555,1347l6554,1347,6556,1349,6555,1347xe" filled="t" fillcolor="#000000" stroked="f">
                <v:path arrowok="t"/>
                <v:fill type="solid"/>
              </v:shape>
              <v:shape style="position:absolute;left:6541;top:1287;width:74;height:84" coordorigin="6541,1287" coordsize="74,84" path="m6606,1335l6604,1343,6605,1343,6602,1349,6612,1349,6613,1346,6616,1339,6616,1337,6606,1337,6606,1335xe" filled="t" fillcolor="#000000" stroked="f">
                <v:path arrowok="t"/>
                <v:fill type="solid"/>
              </v:shape>
              <v:shape style="position:absolute;left:6541;top:1287;width:74;height:84" coordorigin="6541,1287" coordsize="74,84" path="m6551,1335l6551,1337,6551,1337,6551,1335xe" filled="t" fillcolor="#000000" stroked="f">
                <v:path arrowok="t"/>
                <v:fill type="solid"/>
              </v:shape>
              <v:shape style="position:absolute;left:6541;top:1287;width:74;height:84" coordorigin="6541,1287" coordsize="74,84" path="m6616,1322l6606,1322,6606,1337,6616,1337,6616,1322xe" filled="t" fillcolor="#000000" stroked="f">
                <v:path arrowok="t"/>
                <v:fill type="solid"/>
              </v:shape>
              <v:shape style="position:absolute;left:6541;top:1287;width:74;height:84" coordorigin="6541,1287" coordsize="74,84" path="m6552,1322l6551,1322,6551,1325,6552,1322xe" filled="t" fillcolor="#000000" stroked="f">
                <v:path arrowok="t"/>
                <v:fill type="solid"/>
              </v:shape>
              <v:shape style="position:absolute;left:6541;top:1287;width:74;height:84" coordorigin="6541,1287" coordsize="74,84" path="m6601,1310l6606,1325,6606,1322,6616,1322,6616,1321,6612,1311,6602,1311,6601,1310xe" filled="t" fillcolor="#000000" stroked="f">
                <v:path arrowok="t"/>
                <v:fill type="solid"/>
              </v:shape>
              <v:shape style="position:absolute;left:6541;top:1287;width:74;height:84" coordorigin="6541,1287" coordsize="74,84" path="m6556,1310l6554,1311,6555,1311,6556,1310xe" filled="t" fillcolor="#000000" stroked="f">
                <v:path arrowok="t"/>
                <v:fill type="solid"/>
              </v:shape>
              <v:shape style="position:absolute;left:6541;top:1287;width:74;height:84" coordorigin="6541,1287" coordsize="74,84" path="m6604,1298l6589,1298,6594,1302,6593,1302,6602,1311,6612,1311,6611,1307,6610,1304,6604,1298xe" filled="t" fillcolor="#000000" stroked="f">
                <v:path arrowok="t"/>
                <v:fill type="solid"/>
              </v:shape>
              <v:shape style="position:absolute;left:6541;top:1287;width:74;height:84" coordorigin="6541,1287" coordsize="74,84" path="m6565,1302l6564,1302,6563,1303,6565,1302xe" filled="t" fillcolor="#000000" stroked="f">
                <v:path arrowok="t"/>
                <v:fill type="solid"/>
              </v:shape>
              <v:shape style="position:absolute;left:6541;top:1287;width:74;height:84" coordorigin="6541,1287" coordsize="74,84" path="m6602,1297l6584,1297,6590,1299,6589,1298,6604,1298,6602,1297xe" filled="t" fillcolor="#000000" stroked="f">
                <v:path arrowok="t"/>
                <v:fill type="solid"/>
              </v:shape>
              <v:shape style="position:absolute;left:6541;top:1287;width:74;height:84" coordorigin="6541,1287" coordsize="74,84" path="m6586,1287l6572,1287,6571,1289,6565,1291,6594,1291,6588,1289,6586,1287xe" filled="t" fillcolor="#000000" stroked="f">
                <v:path arrowok="t"/>
                <v:fill type="solid"/>
              </v:shape>
            </v:group>
            <v:group style="position:absolute;left:6606;top:1329;width:10;height:2" coordorigin="6606,1329" coordsize="10,2">
              <v:shape style="position:absolute;left:6606;top:1329;width:10;height:2" coordorigin="6606,1329" coordsize="10,0" path="m6606,1329l6616,1329e" filled="t" fillcolor="#000000" stroked="f">
                <v:path arrowok="t"/>
                <v:fill type="solid"/>
              </v:shape>
            </v:group>
            <v:group style="position:absolute;left:6056;top:1680;width:61;height:102" coordorigin="6056,1680" coordsize="61,102">
              <v:shape style="position:absolute;left:6056;top:1680;width:61;height:102" coordorigin="6056,1680" coordsize="61,102" path="m6065,1680l6056,1685,6109,1782,6118,1777,6065,1680xe" filled="t" fillcolor="#000000" stroked="f">
                <v:path arrowok="t"/>
                <v:fill type="solid"/>
              </v:shape>
            </v:group>
            <v:group style="position:absolute;left:6109;top:1673;width:61;height:109" coordorigin="6109,1673" coordsize="61,109">
              <v:shape style="position:absolute;left:6109;top:1673;width:61;height:109" coordorigin="6109,1673" coordsize="61,109" path="m6162,1673l6109,1777,6118,1782,6170,1677,6162,1673xe" filled="t" fillcolor="#000000" stroked="f">
                <v:path arrowok="t"/>
                <v:fill type="solid"/>
              </v:shape>
            </v:group>
            <v:group style="position:absolute;left:7793;top:1477;width:66;height:74" coordorigin="7793,1477" coordsize="66,74">
              <v:shape style="position:absolute;left:7793;top:1477;width:66;height:74" coordorigin="7793,1477" coordsize="66,74" path="m7832,1477l7819,1477,7813,1479,7793,1514,7794,1521,7819,1551,7832,1551,7859,1521,7859,1507,7832,1477xe" filled="t" fillcolor="#000000" stroked="f">
                <v:path arrowok="t"/>
                <v:fill type="solid"/>
              </v:shape>
            </v:group>
            <v:group style="position:absolute;left:7788;top:1472;width:76;height:84" coordorigin="7788,1472" coordsize="76,84">
              <v:shape style="position:absolute;left:7788;top:1472;width:76;height:84" coordorigin="7788,1472" coordsize="76,84" path="m7848,1479l7804,1479,7799,1484,7799,1485,7795,1491,7795,1493,7793,1499,7792,1499,7789,1506,7789,1508,7788,1514,7788,1515,7789,1521,7789,1524,7792,1531,7793,1531,7795,1537,7799,1543,7799,1544,7805,1550,7811,1554,7812,1554,7818,1556,7835,1556,7841,1554,7847,1550,7849,1548,7822,1548,7816,1545,7810,1542,7811,1542,7806,1537,7806,1537,7804,1533,7804,1533,7801,1527,7799,1521,7799,1521,7798,1515,7799,1508,7799,1508,7801,1502,7804,1496,7806,1491,7806,1491,7811,1487,7812,1487,7816,1484,7822,1482,7850,1482,7848,1479xe" filled="t" fillcolor="#000000" stroked="f">
                <v:path arrowok="t"/>
                <v:fill type="solid"/>
              </v:shape>
              <v:shape style="position:absolute;left:7788;top:1472;width:76;height:84" coordorigin="7788,1472" coordsize="76,84" path="m7832,1547l7819,1547,7822,1548,7831,1548,7832,1547xe" filled="t" fillcolor="#000000" stroked="f">
                <v:path arrowok="t"/>
                <v:fill type="solid"/>
              </v:shape>
              <v:shape style="position:absolute;left:7788;top:1472;width:76;height:84" coordorigin="7788,1472" coordsize="76,84" path="m7846,1537l7841,1542,7842,1542,7836,1545,7837,1545,7831,1548,7849,1548,7854,1543,7857,1538,7846,1538,7846,1537xe" filled="t" fillcolor="#000000" stroked="f">
                <v:path arrowok="t"/>
                <v:fill type="solid"/>
              </v:shape>
              <v:shape style="position:absolute;left:7788;top:1472;width:76;height:84" coordorigin="7788,1472" coordsize="76,84" path="m7806,1537l7806,1537,7807,1538,7806,1537xe" filled="t" fillcolor="#000000" stroked="f">
                <v:path arrowok="t"/>
                <v:fill type="solid"/>
              </v:shape>
              <v:shape style="position:absolute;left:7788;top:1472;width:76;height:84" coordorigin="7788,1472" coordsize="76,84" path="m7863,1526l7853,1526,7846,1538,7857,1538,7861,1531,7863,1526xe" filled="t" fillcolor="#000000" stroked="f">
                <v:path arrowok="t"/>
                <v:fill type="solid"/>
              </v:shape>
              <v:shape style="position:absolute;left:7788;top:1472;width:76;height:84" coordorigin="7788,1472" coordsize="76,84" path="m7804,1532l7804,1533,7804,1533,7804,1532xe" filled="t" fillcolor="#000000" stroked="f">
                <v:path arrowok="t"/>
                <v:fill type="solid"/>
              </v:shape>
              <v:shape style="position:absolute;left:7788;top:1472;width:76;height:84" coordorigin="7788,1472" coordsize="76,84" path="m7854,1520l7852,1527,7853,1526,7863,1526,7864,1524,7864,1521,7854,1521,7854,1520xe" filled="t" fillcolor="#000000" stroked="f">
                <v:path arrowok="t"/>
                <v:fill type="solid"/>
              </v:shape>
              <v:shape style="position:absolute;left:7788;top:1472;width:76;height:84" coordorigin="7788,1472" coordsize="76,84" path="m7799,1520l7799,1521,7799,1521,7799,1520xe" filled="t" fillcolor="#000000" stroked="f">
                <v:path arrowok="t"/>
                <v:fill type="solid"/>
              </v:shape>
              <v:shape style="position:absolute;left:7788;top:1472;width:76;height:84" coordorigin="7788,1472" coordsize="76,84" path="m7864,1507l7854,1507,7854,1521,7864,1521,7864,1507xe" filled="t" fillcolor="#000000" stroked="f">
                <v:path arrowok="t"/>
                <v:fill type="solid"/>
              </v:shape>
              <v:shape style="position:absolute;left:7788;top:1472;width:76;height:84" coordorigin="7788,1472" coordsize="76,84" path="m7798,1515l7798,1515,7798,1515xe" filled="t" fillcolor="#000000" stroked="f">
                <v:path arrowok="t"/>
                <v:fill type="solid"/>
              </v:shape>
              <v:shape style="position:absolute;left:7788;top:1472;width:76;height:84" coordorigin="7788,1472" coordsize="76,84" path="m7798,1514l7798,1515,7798,1514xe" filled="t" fillcolor="#000000" stroked="f">
                <v:path arrowok="t"/>
                <v:fill type="solid"/>
              </v:shape>
              <v:shape style="position:absolute;left:7788;top:1472;width:76;height:84" coordorigin="7788,1472" coordsize="76,84" path="m7799,1508l7799,1508,7799,1509,7799,1508xe" filled="t" fillcolor="#000000" stroked="f">
                <v:path arrowok="t"/>
                <v:fill type="solid"/>
              </v:shape>
              <v:shape style="position:absolute;left:7788;top:1472;width:76;height:84" coordorigin="7788,1472" coordsize="76,84" path="m7857,1490l7846,1490,7853,1502,7852,1502,7854,1509,7854,1507,7864,1507,7864,1506,7861,1499,7861,1497,7857,1490xe" filled="t" fillcolor="#000000" stroked="f">
                <v:path arrowok="t"/>
                <v:fill type="solid"/>
              </v:shape>
              <v:shape style="position:absolute;left:7788;top:1472;width:76;height:84" coordorigin="7788,1472" coordsize="76,84" path="m7807,1490l7806,1491,7806,1491,7807,1490xe" filled="t" fillcolor="#000000" stroked="f">
                <v:path arrowok="t"/>
                <v:fill type="solid"/>
              </v:shape>
              <v:shape style="position:absolute;left:7788;top:1472;width:76;height:84" coordorigin="7788,1472" coordsize="76,84" path="m7855,1487l7841,1487,7846,1491,7846,1490,7857,1490,7855,1487xe" filled="t" fillcolor="#000000" stroked="f">
                <v:path arrowok="t"/>
                <v:fill type="solid"/>
              </v:shape>
              <v:shape style="position:absolute;left:7788;top:1472;width:76;height:84" coordorigin="7788,1472" coordsize="76,84" path="m7812,1487l7811,1487,7810,1488,7812,1487xe" filled="t" fillcolor="#000000" stroked="f">
                <v:path arrowok="t"/>
                <v:fill type="solid"/>
              </v:shape>
              <v:shape style="position:absolute;left:7788;top:1472;width:76;height:84" coordorigin="7788,1472" coordsize="76,84" path="m7850,1482l7831,1482,7837,1484,7836,1484,7842,1488,7841,1487,7855,1487,7854,1485,7850,1482xe" filled="t" fillcolor="#000000" stroked="f">
                <v:path arrowok="t"/>
                <v:fill type="solid"/>
              </v:shape>
              <v:shape style="position:absolute;left:7788;top:1472;width:76;height:84" coordorigin="7788,1472" coordsize="76,84" path="m7832,1472l7819,1472,7818,1473,7812,1476,7811,1476,7805,1479,7847,1479,7841,1476,7835,1473,7832,1472xe" filled="t" fillcolor="#000000" stroked="f">
                <v:path arrowok="t"/>
                <v:fill type="solid"/>
              </v:shape>
            </v:group>
            <v:group style="position:absolute;left:7854;top:1514;width:10;height:2" coordorigin="7854,1514" coordsize="10,2">
              <v:shape style="position:absolute;left:7854;top:1514;width:10;height:2" coordorigin="7854,1514" coordsize="10,0" path="m7854,1514l7864,1514e" filled="t" fillcolor="#000000" stroked="f">
                <v:path arrowok="t"/>
                <v:fill type="solid"/>
              </v:shape>
            </v:group>
            <v:group style="position:absolute;left:6256;top:894;width:2;height:464" coordorigin="6256,894" coordsize="2,464">
              <v:shape style="position:absolute;left:6256;top:894;width:2;height:464" coordorigin="6256,894" coordsize="0,464" path="m6256,894l6256,1358e" filled="f" stroked="t" strokeweight=".579980pt" strokecolor="#000000">
                <v:path arrowok="t"/>
              </v:shape>
            </v:group>
            <v:group style="position:absolute;left:6311;top:894;width:2;height:464" coordorigin="6311,894" coordsize="2,464">
              <v:shape style="position:absolute;left:6311;top:894;width:2;height:464" coordorigin="6311,894" coordsize="0,464" path="m6311,894l6311,1358e" filled="f" stroked="t" strokeweight=".58001pt" strokecolor="#000000">
                <v:path arrowok="t"/>
              </v:shape>
            </v:group>
            <v:group style="position:absolute;left:7796;top:714;width:65;height:76" coordorigin="7796,714" coordsize="65,76">
              <v:shape style="position:absolute;left:7796;top:714;width:65;height:76" coordorigin="7796,714" coordsize="65,76" path="m7829,714l7796,744,7796,759,7829,789,7835,788,7861,759,7861,744,7829,714xe" filled="t" fillcolor="#000000" stroked="f">
                <v:path arrowok="t"/>
                <v:fill type="solid"/>
              </v:shape>
            </v:group>
            <v:group style="position:absolute;left:7792;top:709;width:74;height:85" coordorigin="7792,709" coordsize="74,85">
              <v:shape style="position:absolute;left:7792;top:709;width:74;height:85" coordorigin="7792,709" coordsize="74,85" path="m7836,793l7822,793,7829,794,7830,794,7836,793xe" filled="t" fillcolor="#000000" stroked="f">
                <v:path arrowok="t"/>
                <v:fill type="solid"/>
              </v:shape>
              <v:shape style="position:absolute;left:7792;top:709;width:74;height:85" coordorigin="7792,709" coordsize="74,85" path="m7818,782l7804,782,7813,789,7814,791,7820,793,7837,793,7844,791,7846,789,7852,785,7824,785,7818,782xe" filled="t" fillcolor="#000000" stroked="f">
                <v:path arrowok="t"/>
                <v:fill type="solid"/>
              </v:shape>
              <v:shape style="position:absolute;left:7792;top:709;width:74;height:85" coordorigin="7792,709" coordsize="74,85" path="m7823,783l7824,785,7828,785,7829,784,7823,783xe" filled="t" fillcolor="#000000" stroked="f">
                <v:path arrowok="t"/>
                <v:fill type="solid"/>
              </v:shape>
              <v:shape style="position:absolute;left:7792;top:709;width:74;height:85" coordorigin="7792,709" coordsize="74,85" path="m7829,784l7828,785,7830,785,7829,784xe" filled="t" fillcolor="#000000" stroked="f">
                <v:path arrowok="t"/>
                <v:fill type="solid"/>
              </v:shape>
              <v:shape style="position:absolute;left:7792;top:709;width:74;height:85" coordorigin="7792,709" coordsize="74,85" path="m7841,781l7834,783,7829,784,7830,785,7852,785,7855,782,7840,782,7841,781xe" filled="t" fillcolor="#000000" stroked="f">
                <v:path arrowok="t"/>
                <v:fill type="solid"/>
              </v:shape>
              <v:shape style="position:absolute;left:7792;top:709;width:74;height:85" coordorigin="7792,709" coordsize="74,85" path="m7830,709l7829,709,7822,710,7820,711,7814,714,7813,714,7804,721,7802,722,7798,728,7798,729,7795,735,7794,735,7792,743,7792,762,7794,769,7795,769,7798,775,7798,776,7802,782,7819,782,7811,776,7810,776,7805,770,7806,770,7804,765,7802,759,7801,759,7801,744,7802,744,7804,739,7806,734,7805,734,7810,728,7819,721,7821,721,7824,720,7823,720,7829,719,7828,719,7852,719,7846,714,7844,713,7837,710,7836,710,7830,709xe" filled="t" fillcolor="#000000" stroked="f">
                <v:path arrowok="t"/>
                <v:fill type="solid"/>
              </v:shape>
              <v:shape style="position:absolute;left:7792;top:709;width:74;height:85" coordorigin="7792,709" coordsize="74,85" path="m7849,776l7840,782,7855,782,7860,776,7848,776,7849,776xe" filled="t" fillcolor="#000000" stroked="f">
                <v:path arrowok="t"/>
                <v:fill type="solid"/>
              </v:shape>
              <v:shape style="position:absolute;left:7792;top:709;width:74;height:85" coordorigin="7792,709" coordsize="74,85" path="m7810,775l7810,776,7811,776,7810,775xe" filled="t" fillcolor="#000000" stroked="f">
                <v:path arrowok="t"/>
                <v:fill type="solid"/>
              </v:shape>
              <v:shape style="position:absolute;left:7792;top:709;width:74;height:85" coordorigin="7792,709" coordsize="74,85" path="m7849,775l7849,776,7848,776,7849,775xe" filled="t" fillcolor="#000000" stroked="f">
                <v:path arrowok="t"/>
                <v:fill type="solid"/>
              </v:shape>
              <v:shape style="position:absolute;left:7792;top:709;width:74;height:85" coordorigin="7792,709" coordsize="74,85" path="m7861,775l7849,775,7848,776,7860,776,7861,775xe" filled="t" fillcolor="#000000" stroked="f">
                <v:path arrowok="t"/>
                <v:fill type="solid"/>
              </v:shape>
              <v:shape style="position:absolute;left:7792;top:709;width:74;height:85" coordorigin="7792,709" coordsize="74,85" path="m7853,770l7849,776,7849,775,7861,775,7863,771,7853,771,7853,770xe" filled="t" fillcolor="#000000" stroked="f">
                <v:path arrowok="t"/>
                <v:fill type="solid"/>
              </v:shape>
              <v:shape style="position:absolute;left:7792;top:709;width:74;height:85" coordorigin="7792,709" coordsize="74,85" path="m7806,770l7805,770,7806,771,7806,770xe" filled="t" fillcolor="#000000" stroked="f">
                <v:path arrowok="t"/>
                <v:fill type="solid"/>
              </v:shape>
              <v:shape style="position:absolute;left:7792;top:709;width:74;height:85" coordorigin="7792,709" coordsize="74,85" path="m7856,758l7854,765,7855,765,7853,771,7863,771,7864,769,7866,762,7866,759,7856,759,7856,758xe" filled="t" fillcolor="#000000" stroked="f">
                <v:path arrowok="t"/>
                <v:fill type="solid"/>
              </v:shape>
              <v:shape style="position:absolute;left:7792;top:709;width:74;height:85" coordorigin="7792,709" coordsize="74,85" path="m7801,758l7801,759,7802,759,7801,758xe" filled="t" fillcolor="#000000" stroked="f">
                <v:path arrowok="t"/>
                <v:fill type="solid"/>
              </v:shape>
              <v:shape style="position:absolute;left:7792;top:709;width:74;height:85" coordorigin="7792,709" coordsize="74,85" path="m7866,744l7856,744,7856,759,7866,759,7866,744xe" filled="t" fillcolor="#000000" stroked="f">
                <v:path arrowok="t"/>
                <v:fill type="solid"/>
              </v:shape>
              <v:shape style="position:absolute;left:7792;top:709;width:74;height:85" coordorigin="7792,709" coordsize="74,85" path="m7802,744l7801,744,7801,746,7802,744xe" filled="t" fillcolor="#000000" stroked="f">
                <v:path arrowok="t"/>
                <v:fill type="solid"/>
              </v:shape>
              <v:shape style="position:absolute;left:7792;top:709;width:74;height:85" coordorigin="7792,709" coordsize="74,85" path="m7863,733l7853,733,7855,739,7854,739,7856,746,7856,744,7866,744,7866,743,7864,735,7863,733xe" filled="t" fillcolor="#000000" stroked="f">
                <v:path arrowok="t"/>
                <v:fill type="solid"/>
              </v:shape>
              <v:shape style="position:absolute;left:7792;top:709;width:74;height:85" coordorigin="7792,709" coordsize="74,85" path="m7806,733l7805,734,7806,734,7806,733xe" filled="t" fillcolor="#000000" stroked="f">
                <v:path arrowok="t"/>
                <v:fill type="solid"/>
              </v:shape>
              <v:shape style="position:absolute;left:7792;top:709;width:74;height:85" coordorigin="7792,709" coordsize="74,85" path="m7855,721l7840,721,7849,728,7848,728,7853,734,7853,733,7863,733,7861,729,7860,728,7855,722,7855,721xe" filled="t" fillcolor="#000000" stroked="f">
                <v:path arrowok="t"/>
                <v:fill type="solid"/>
              </v:shape>
              <v:shape style="position:absolute;left:7792;top:709;width:74;height:85" coordorigin="7792,709" coordsize="74,85" path="m7821,721l7819,721,7818,722,7821,721xe" filled="t" fillcolor="#000000" stroked="f">
                <v:path arrowok="t"/>
                <v:fill type="solid"/>
              </v:shape>
              <v:shape style="position:absolute;left:7792;top:709;width:74;height:85" coordorigin="7792,709" coordsize="74,85" path="m7852,719l7830,719,7829,719,7834,720,7841,722,7840,721,7855,721,7852,719xe" filled="t" fillcolor="#000000" stroked="f">
                <v:path arrowok="t"/>
                <v:fill type="solid"/>
              </v:shape>
              <v:shape style="position:absolute;left:7792;top:709;width:74;height:85" coordorigin="7792,709" coordsize="74,85" path="m7830,719l7828,719,7829,719,7830,719xe" filled="t" fillcolor="#000000" stroked="f">
                <v:path arrowok="t"/>
                <v:fill type="solid"/>
              </v:shape>
            </v:group>
            <v:group style="position:absolute;left:7856;top:752;width:10;height:2" coordorigin="7856,752" coordsize="10,2">
              <v:shape style="position:absolute;left:7856;top:752;width:10;height:2" coordorigin="7856,752" coordsize="10,0" path="m7856,752l7866,752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+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tabs>
          <w:tab w:pos="880" w:val="left" w:leader="none"/>
        </w:tabs>
        <w:spacing w:before="42"/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1"/>
          <w:w w:val="100"/>
          <w:position w:val="1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2"/>
          <w:szCs w:val="12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line="240" w:lineRule="exact" w:before="1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2288" w:val="left" w:leader="none"/>
        </w:tabs>
        <w:ind w:left="1664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2"/>
          <w:w w:val="105"/>
          <w:position w:val="4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5"/>
          <w:position w:val="5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1"/>
          <w:sz w:val="12"/>
          <w:szCs w:val="12"/>
        </w:rPr>
        <w:t>OUT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480" w:right="1120"/>
          <w:cols w:num="2" w:equalWidth="0">
            <w:col w:w="3955" w:space="40"/>
            <w:col w:w="5645"/>
          </w:cols>
        </w:sectPr>
      </w:pP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after="0" w:line="180" w:lineRule="exact"/>
        <w:rPr>
          <w:sz w:val="18"/>
          <w:szCs w:val="18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63" w:lineRule="exact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0"/>
          <w:w w:val="95"/>
          <w:sz w:val="16"/>
          <w:szCs w:val="16"/>
        </w:rPr>
        <w:t>(</w:t>
      </w: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0"/>
          <w:w w:val="95"/>
          <w:sz w:val="16"/>
          <w:szCs w:val="16"/>
        </w:rPr>
        <w:t>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60" w:lineRule="exact" w:before="10"/>
        <w:rPr>
          <w:sz w:val="16"/>
          <w:szCs w:val="16"/>
        </w:rPr>
      </w:pPr>
      <w:r>
        <w:rPr/>
        <w:br w:type="column"/>
      </w:r>
      <w:r>
        <w:rPr>
          <w:sz w:val="16"/>
          <w:szCs w:val="16"/>
        </w:rPr>
      </w:r>
    </w:p>
    <w:p>
      <w:pPr>
        <w:tabs>
          <w:tab w:pos="2157" w:val="left" w:leader="none"/>
        </w:tabs>
        <w:spacing w:line="204" w:lineRule="exact"/>
        <w:ind w:left="1118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5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23" w:lineRule="auto" w:before="92"/>
        <w:ind w:left="808" w:right="0" w:firstLine="499"/>
        <w:jc w:val="lef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5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D1</w:t>
      </w:r>
      <w:r>
        <w:rPr>
          <w:rFonts w:ascii="Arial" w:hAnsi="Arial" w:cs="Arial" w:eastAsia="Arial"/>
          <w:b w:val="0"/>
          <w:bCs w:val="0"/>
          <w:spacing w:val="0"/>
          <w:w w:val="106"/>
          <w:position w:val="0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00" w:lineRule="exact" w:before="6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line="168" w:lineRule="exact"/>
        <w:ind w:left="426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OUT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 w:line="168" w:lineRule="exact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480" w:right="1120"/>
          <w:cols w:num="4" w:equalWidth="0">
            <w:col w:w="1341" w:space="608"/>
            <w:col w:w="2349" w:space="40"/>
            <w:col w:w="1517" w:space="40"/>
            <w:col w:w="3745"/>
          </w:cols>
        </w:sectPr>
      </w:pPr>
    </w:p>
    <w:p>
      <w:pPr>
        <w:tabs>
          <w:tab w:pos="4421" w:val="left" w:leader="none"/>
        </w:tabs>
        <w:spacing w:line="232" w:lineRule="exact"/>
        <w:ind w:left="2583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shape style="position:absolute;margin-left:325.559998pt;margin-top:-9.632591pt;width:5.762901pt;height:7.98pt;mso-position-horizontal-relative:page;mso-position-vertical-relative:paragraph;z-index:-10542" type="#_x0000_t202" filled="f" stroked="f">
            <v:textbox inset="0,0,0,0">
              <w:txbxContent>
                <w:p>
                  <w:pPr>
                    <w:spacing w:line="160" w:lineRule="exact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 w:hAnsi="Arial" w:cs="Arial" w:eastAsia="Arial"/>
                      <w:b w:val="0"/>
                      <w:bCs w:val="0"/>
                      <w:spacing w:val="0"/>
                      <w:w w:val="95"/>
                      <w:sz w:val="16"/>
                      <w:szCs w:val="16"/>
                    </w:rPr>
                    <w:t>N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0"/>
                      <w:w w:val="10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b w:val="0"/>
          <w:bCs w:val="0"/>
          <w:spacing w:val="-1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-1"/>
          <w:w w:val="100"/>
          <w:position w:val="-3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7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40" w:lineRule="exact" w:before="3"/>
        <w:rPr>
          <w:sz w:val="14"/>
          <w:szCs w:val="14"/>
        </w:rPr>
      </w:pPr>
      <w:r>
        <w:rPr/>
        <w:br w:type="column"/>
      </w: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8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SW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480" w:right="1120"/>
          <w:cols w:num="2" w:equalWidth="0">
            <w:col w:w="4622" w:space="40"/>
            <w:col w:w="4978"/>
          </w:cols>
        </w:sectPr>
      </w:pPr>
    </w:p>
    <w:p>
      <w:pPr>
        <w:spacing w:line="220" w:lineRule="exact" w:before="6"/>
        <w:rPr>
          <w:sz w:val="22"/>
          <w:szCs w:val="22"/>
        </w:rPr>
      </w:pPr>
      <w:r>
        <w:rPr>
          <w:sz w:val="22"/>
          <w:szCs w:val="22"/>
        </w:rPr>
      </w:r>
    </w:p>
    <w:p>
      <w:pPr>
        <w:tabs>
          <w:tab w:pos="877" w:val="left" w:leader="none"/>
        </w:tabs>
        <w:spacing w:before="79"/>
        <w:ind w:left="0" w:right="399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6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6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120" w:lineRule="exact" w:before="5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79"/>
        <w:ind w:left="250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2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after="0" w:line="220" w:lineRule="exact"/>
        <w:rPr>
          <w:sz w:val="22"/>
          <w:szCs w:val="22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0"/>
          <w:w w:val="95"/>
          <w:sz w:val="16"/>
          <w:szCs w:val="16"/>
        </w:rPr>
        <w:t>(</w:t>
      </w: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B</w:t>
      </w:r>
      <w:r>
        <w:rPr>
          <w:rFonts w:ascii="Arial" w:hAnsi="Arial" w:cs="Arial" w:eastAsia="Arial"/>
          <w:b/>
          <w:bCs/>
          <w:spacing w:val="0"/>
          <w:w w:val="95"/>
          <w:sz w:val="16"/>
          <w:szCs w:val="16"/>
        </w:rPr>
        <w:t>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0"/>
          <w:w w:val="95"/>
          <w:sz w:val="16"/>
          <w:szCs w:val="16"/>
        </w:rPr>
        <w:t>(</w:t>
      </w: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C</w:t>
      </w:r>
      <w:r>
        <w:rPr>
          <w:rFonts w:ascii="Arial" w:hAnsi="Arial" w:cs="Arial" w:eastAsia="Arial"/>
          <w:b/>
          <w:bCs/>
          <w:spacing w:val="0"/>
          <w:w w:val="95"/>
          <w:sz w:val="16"/>
          <w:szCs w:val="16"/>
        </w:rPr>
        <w:t>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80"/>
        <w:ind w:left="0" w:right="35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-1"/>
          <w:w w:val="100"/>
          <w:position w:val="4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2"/>
          <w:szCs w:val="12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0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86.069992pt;margin-top:-69.406090pt;width:262.750005pt;height:243.36999pt;mso-position-horizontal-relative:page;mso-position-vertical-relative:paragraph;z-index:-10549" coordorigin="3721,-1388" coordsize="5255,4867">
            <v:group style="position:absolute;left:3733;top:-1382;width:2;height:4832" coordorigin="3733,-1382" coordsize="2,4832">
              <v:shape style="position:absolute;left:3733;top:-1382;width:2;height:4832" coordorigin="3733,-1382" coordsize="0,4832" path="m3733,-1382l3733,3450e" filled="f" stroked="t" strokeweight=".580pt" strokecolor="#000000">
                <v:path arrowok="t"/>
              </v:shape>
            </v:group>
            <v:group style="position:absolute;left:3728;top:-625;width:5146;height:2" coordorigin="3728,-625" coordsize="5146,2">
              <v:shape style="position:absolute;left:3728;top:-625;width:5146;height:2" coordorigin="3728,-625" coordsize="5146,0" path="m3728,-625l8874,-625e" filled="f" stroked="t" strokeweight=".58001pt" strokecolor="#000000">
                <v:path arrowok="t"/>
              </v:shape>
            </v:group>
            <v:group style="position:absolute;left:8842;top:-678;width:108;height:95" coordorigin="8842,-678" coordsize="108,95">
              <v:shape style="position:absolute;left:8842;top:-678;width:108;height:95" coordorigin="8842,-678" coordsize="108,95" path="m8842,-678l8846,-667,8851,-655,8854,-643,8854,-618,8851,-606,8846,-595,8842,-583,8935,-626,8950,-632,8855,-673,8842,-678xe" filled="t" fillcolor="#000000" stroked="f">
                <v:path arrowok="t"/>
                <v:fill type="solid"/>
              </v:shape>
            </v:group>
            <v:group style="position:absolute;left:3728;top:-1093;width:1400;height:2" coordorigin="3728,-1093" coordsize="1400,2">
              <v:shape style="position:absolute;left:3728;top:-1093;width:1400;height:2" coordorigin="3728,-1093" coordsize="1400,0" path="m3728,-1093l5129,-1093e" filled="f" stroked="t" strokeweight=".579980pt" strokecolor="#000000">
                <v:path arrowok="t"/>
              </v:shape>
            </v:group>
            <v:group style="position:absolute;left:5124;top:-1093;width:2;height:480" coordorigin="5124,-1093" coordsize="2,480">
              <v:shape style="position:absolute;left:5124;top:-1093;width:2;height:480" coordorigin="5124,-1093" coordsize="0,480" path="m5124,-1093l5124,-613e" filled="f" stroked="t" strokeweight=".58001pt" strokecolor="#000000">
                <v:path arrowok="t"/>
              </v:shape>
            </v:group>
            <v:group style="position:absolute;left:6863;top:-1128;width:2;height:515" coordorigin="6863,-1128" coordsize="2,515">
              <v:shape style="position:absolute;left:6863;top:-1128;width:2;height:515" coordorigin="6863,-1128" coordsize="0,515" path="m6863,-1128l6863,-613e" filled="f" stroked="t" strokeweight=".58001pt" strokecolor="#000000">
                <v:path arrowok="t"/>
              </v:shape>
            </v:group>
            <v:group style="position:absolute;left:6863;top:-1123;width:1396;height:2" coordorigin="6863,-1123" coordsize="1396,2">
              <v:shape style="position:absolute;left:6863;top:-1123;width:1396;height:2" coordorigin="6863,-1123" coordsize="1396,0" path="m6863,-1123l8258,-1123e" filled="f" stroked="t" strokeweight=".579980pt" strokecolor="#000000">
                <v:path arrowok="t"/>
              </v:shape>
            </v:group>
            <v:group style="position:absolute;left:8254;top:-1123;width:2;height:503" coordorigin="8254,-1123" coordsize="2,503">
              <v:shape style="position:absolute;left:8254;top:-1123;width:2;height:503" coordorigin="8254,-1123" coordsize="0,503" path="m8254,-1123l8254,-620e" filled="f" stroked="t" strokeweight=".58001pt" strokecolor="#000000">
                <v:path arrowok="t"/>
              </v:shape>
            </v:group>
            <v:group style="position:absolute;left:3728;top:3434;width:5146;height:2" coordorigin="3728,3434" coordsize="5146,2">
              <v:shape style="position:absolute;left:3728;top:3434;width:5146;height:2" coordorigin="3728,3434" coordsize="5146,0" path="m3728,3434l8874,3434e" filled="f" stroked="t" strokeweight=".580pt" strokecolor="#000000">
                <v:path arrowok="t"/>
              </v:shape>
            </v:group>
            <v:group style="position:absolute;left:8842;top:3397;width:108;height:72" coordorigin="8842,3397" coordsize="108,72">
              <v:shape style="position:absolute;left:8842;top:3397;width:108;height:72" coordorigin="8842,3397" coordsize="108,72" path="m8842,3397l8846,3406,8851,3415,8854,3424,8854,3443,8851,3451,8846,3461,8842,3469,8935,3439,8950,3434,8855,3402,8842,3397xe" filled="t" fillcolor="#000000" stroked="f">
                <v:path arrowok="t"/>
                <v:fill type="solid"/>
              </v:shape>
            </v:group>
            <v:group style="position:absolute;left:3733;top:1553;width:5129;height:2" coordorigin="3733,1553" coordsize="5129,2">
              <v:shape style="position:absolute;left:3733;top:1553;width:5129;height:2" coordorigin="3733,1553" coordsize="5129,0" path="m3733,1553l8862,1553e" filled="f" stroked="t" strokeweight=".58001pt" strokecolor="#000000">
                <v:path arrowok="t"/>
              </v:shape>
            </v:group>
            <v:group style="position:absolute;left:8830;top:1513;width:108;height:82" coordorigin="8830,1513" coordsize="108,82">
              <v:shape style="position:absolute;left:8830;top:1513;width:108;height:82" coordorigin="8830,1513" coordsize="108,82" path="m8830,1513l8836,1523,8839,1534,8842,1543,8843,1554,8842,1565,8839,1576,8836,1585,8830,1595,8924,1559,8938,1553,8830,1513xe" filled="t" fillcolor="#000000" stroked="f">
                <v:path arrowok="t"/>
                <v:fill type="solid"/>
              </v:shape>
            </v:group>
            <v:group style="position:absolute;left:5344;top:2971;width:1487;height:2" coordorigin="5344,2971" coordsize="1487,2">
              <v:shape style="position:absolute;left:5344;top:2971;width:1487;height:2" coordorigin="5344,2971" coordsize="1487,0" path="m5344,2971l6830,2971e" filled="f" stroked="t" strokeweight=".579980pt" strokecolor="#000000">
                <v:path arrowok="t"/>
              </v:shape>
            </v:group>
            <v:group style="position:absolute;left:6826;top:2971;width:2;height:470" coordorigin="6826,2971" coordsize="2,470">
              <v:shape style="position:absolute;left:6826;top:2971;width:2;height:470" coordorigin="6826,2971" coordsize="0,470" path="m6826,2971l6826,3442e" filled="f" stroked="t" strokeweight=".579980pt" strokecolor="#000000">
                <v:path arrowok="t"/>
              </v:shape>
            </v:group>
            <v:group style="position:absolute;left:3728;top:288;width:5146;height:2" coordorigin="3728,288" coordsize="5146,2">
              <v:shape style="position:absolute;left:3728;top:288;width:5146;height:2" coordorigin="3728,288" coordsize="5146,0" path="m3728,288l8874,288e" filled="f" stroked="t" strokeweight=".579980pt" strokecolor="#000000">
                <v:path arrowok="t"/>
              </v:shape>
            </v:group>
            <v:group style="position:absolute;left:8858;top:244;width:108;height:84" coordorigin="8858,244" coordsize="108,84">
              <v:shape style="position:absolute;left:8858;top:244;width:108;height:84" coordorigin="8858,244" coordsize="108,84" path="m8858,244l8864,254,8868,265,8870,275,8872,286,8870,296,8868,307,8864,317,8858,328,8953,290,8966,284,8872,250,8858,244xe" filled="t" fillcolor="#000000" stroked="f">
                <v:path arrowok="t"/>
                <v:fill type="solid"/>
              </v:shape>
            </v:group>
            <v:group style="position:absolute;left:3728;top:-209;width:1400;height:2" coordorigin="3728,-209" coordsize="1400,2">
              <v:shape style="position:absolute;left:3728;top:-209;width:1400;height:2" coordorigin="3728,-209" coordsize="1400,0" path="m3728,-209l5129,-209e" filled="f" stroked="t" strokeweight=".579980pt" strokecolor="#000000">
                <v:path arrowok="t"/>
              </v:shape>
            </v:group>
            <v:group style="position:absolute;left:5125;top:-209;width:2;height:898" coordorigin="5125,-209" coordsize="2,898">
              <v:shape style="position:absolute;left:5125;top:-209;width:2;height:898" coordorigin="5125,-209" coordsize="0,898" path="m5125,-209l5125,689e" filled="f" stroked="t" strokeweight=".70001pt" strokecolor="#000000">
                <v:path arrowok="t"/>
              </v:shape>
            </v:group>
            <v:group style="position:absolute;left:6863;top:-193;width:2;height:887" coordorigin="6863,-193" coordsize="2,887">
              <v:shape style="position:absolute;left:6863;top:-193;width:2;height:887" coordorigin="6863,-193" coordsize="0,887" path="m6863,-193l6863,694e" filled="f" stroked="t" strokeweight=".58001pt" strokecolor="#000000">
                <v:path arrowok="t"/>
              </v:shape>
            </v:group>
            <v:group style="position:absolute;left:6863;top:-188;width:1396;height:2" coordorigin="6863,-188" coordsize="1396,2">
              <v:shape style="position:absolute;left:6863;top:-188;width:1396;height:2" coordorigin="6863,-188" coordsize="1396,0" path="m6863,-188l8258,-188e" filled="f" stroked="t" strokeweight=".58001pt" strokecolor="#000000">
                <v:path arrowok="t"/>
              </v:shape>
            </v:group>
            <v:group style="position:absolute;left:8254;top:-188;width:2;height:474" coordorigin="8254,-188" coordsize="2,474">
              <v:shape style="position:absolute;left:8254;top:-188;width:2;height:474" coordorigin="8254,-188" coordsize="0,474" path="m8254,-188l8254,286e" filled="f" stroked="t" strokeweight=".58001pt" strokecolor="#000000">
                <v:path arrowok="t"/>
              </v:shape>
            </v:group>
            <v:group style="position:absolute;left:5122;top:689;width:1741;height:2" coordorigin="5122,689" coordsize="1741,2">
              <v:shape style="position:absolute;left:5122;top:689;width:1741;height:2" coordorigin="5122,689" coordsize="1741,0" path="m5122,689l6863,689e" filled="f" stroked="t" strokeweight=".58001pt" strokecolor="#000000">
                <v:path arrowok="t"/>
              </v:shape>
            </v:group>
            <v:group style="position:absolute;left:5987;top:551;width:2;height:106" coordorigin="5987,551" coordsize="2,106">
              <v:shape style="position:absolute;left:5987;top:551;width:2;height:106" coordorigin="5987,551" coordsize="0,106" path="m5987,551l5987,656e" filled="f" stroked="t" strokeweight=".579980pt" strokecolor="#000000">
                <v:path arrowok="t"/>
              </v:shape>
            </v:group>
            <v:group style="position:absolute;left:5952;top:641;width:66;height:48" coordorigin="5952,641" coordsize="66,48">
              <v:shape style="position:absolute;left:5952;top:641;width:66;height:48" coordorigin="5952,641" coordsize="66,48" path="m5952,641l5982,683,5987,689,6014,647,5984,647,5968,646,5952,641xe" filled="t" fillcolor="#000000" stroked="f">
                <v:path arrowok="t"/>
                <v:fill type="solid"/>
              </v:shape>
              <v:shape style="position:absolute;left:5952;top:641;width:66;height:48" coordorigin="5952,641" coordsize="66,48" path="m6018,641l6001,646,5984,647,6014,647,6018,641xe" filled="t" fillcolor="#000000" stroked="f">
                <v:path arrowok="t"/>
                <v:fill type="solid"/>
              </v:shape>
            </v:group>
            <v:group style="position:absolute;left:5987;top:324;width:2;height:103" coordorigin="5987,324" coordsize="2,103">
              <v:shape style="position:absolute;left:5987;top:324;width:2;height:103" coordorigin="5987,324" coordsize="0,103" path="m5987,324l5987,427e" filled="f" stroked="t" strokeweight=".579980pt" strokecolor="#000000">
                <v:path arrowok="t"/>
              </v:shape>
            </v:group>
            <v:group style="position:absolute;left:5952;top:289;width:66;height:50" coordorigin="5952,289" coordsize="66,50">
              <v:shape style="position:absolute;left:5952;top:289;width:66;height:50" coordorigin="5952,289" coordsize="66,50" path="m5983,289l5956,334,5952,340,5968,335,5984,334,6014,334,5987,295,5983,289xe" filled="t" fillcolor="#000000" stroked="f">
                <v:path arrowok="t"/>
                <v:fill type="solid"/>
              </v:shape>
              <v:shape style="position:absolute;left:5952;top:289;width:66;height:50" coordorigin="5952,289" coordsize="66,50" path="m6014,334l5984,334,6001,335,6018,340,6014,334xe" filled="t" fillcolor="#000000" stroked="f">
                <v:path arrowok="t"/>
                <v:fill type="solid"/>
              </v:shape>
            </v:group>
            <v:group style="position:absolute;left:4346;top:136;width:2;height:127" coordorigin="4346,136" coordsize="2,127">
              <v:shape style="position:absolute;left:4346;top:136;width:2;height:127" coordorigin="4346,136" coordsize="0,127" path="m4346,136l4346,263e" filled="f" stroked="t" strokeweight=".580pt" strokecolor="#000000">
                <v:path arrowok="t"/>
              </v:shape>
            </v:group>
            <v:group style="position:absolute;left:4312;top:245;width:66;height:56" coordorigin="4312,245" coordsize="66,56">
              <v:shape style="position:absolute;left:4312;top:245;width:66;height:56" coordorigin="4312,245" coordsize="66,56" path="m4312,245l4342,294,4346,301,4374,252,4344,252,4327,251,4312,245xe" filled="t" fillcolor="#000000" stroked="f">
                <v:path arrowok="t"/>
                <v:fill type="solid"/>
              </v:shape>
              <v:shape style="position:absolute;left:4312;top:245;width:66;height:56" coordorigin="4312,245" coordsize="66,56" path="m4378,245l4362,251,4344,252,4374,252,4378,245xe" filled="t" fillcolor="#000000" stroked="f">
                <v:path arrowok="t"/>
                <v:fill type="solid"/>
              </v:shape>
            </v:group>
            <v:group style="position:absolute;left:4346;top:-161;width:2;height:122" coordorigin="4346,-161" coordsize="2,122">
              <v:shape style="position:absolute;left:4346;top:-161;width:2;height:122" coordorigin="4346,-161" coordsize="0,122" path="m4346,-161l4346,-38e" filled="f" stroked="t" strokeweight=".580pt" strokecolor="#000000">
                <v:path arrowok="t"/>
              </v:shape>
            </v:group>
            <v:group style="position:absolute;left:4312;top:-203;width:66;height:59" coordorigin="4312,-203" coordsize="66,59">
              <v:shape style="position:absolute;left:4312;top:-203;width:66;height:59" coordorigin="4312,-203" coordsize="66,59" path="m4343,-203l4315,-151,4312,-144,4327,-150,4344,-151,4373,-151,4348,-196,4343,-203xe" filled="t" fillcolor="#000000" stroked="f">
                <v:path arrowok="t"/>
                <v:fill type="solid"/>
              </v:shape>
              <v:shape style="position:absolute;left:4312;top:-203;width:66;height:59" coordorigin="4312,-203" coordsize="66,59" path="m4373,-151l4344,-151,4362,-150,4378,-144,4373,-151xe" filled="t" fillcolor="#000000" stroked="f">
                <v:path arrowok="t"/>
                <v:fill type="solid"/>
              </v:shape>
            </v:group>
            <v:group style="position:absolute;left:3727;top:2495;width:5146;height:2" coordorigin="3727,2495" coordsize="5146,2">
              <v:shape style="position:absolute;left:3727;top:2495;width:5146;height:2" coordorigin="3727,2495" coordsize="5146,0" path="m3727,2495l8873,2495e" filled="f" stroked="t" strokeweight=".58001pt" strokecolor="#000000">
                <v:path arrowok="t"/>
              </v:shape>
            </v:group>
            <v:group style="position:absolute;left:8840;top:2454;width:108;height:83" coordorigin="8840,2454" coordsize="108,83">
              <v:shape style="position:absolute;left:8840;top:2454;width:108;height:83" coordorigin="8840,2454" coordsize="108,83" path="m8840,2454l8846,2465,8850,2474,8852,2485,8854,2496,8852,2507,8850,2516,8846,2527,8840,2537,8935,2500,8948,2495,8854,2459,8840,2454xe" filled="t" fillcolor="#000000" stroked="f">
                <v:path arrowok="t"/>
                <v:fill type="solid"/>
              </v:shape>
            </v:group>
            <v:group style="position:absolute;left:5104;top:1962;width:44;height:2" coordorigin="5104,1962" coordsize="44,2">
              <v:shape style="position:absolute;left:5104;top:1962;width:44;height:2" coordorigin="5104,1962" coordsize="44,0" path="m5104,1962l5148,1962e" filled="f" stroked="t" strokeweight=".580pt" strokecolor="#000000">
                <v:path arrowok="t"/>
              </v:shape>
            </v:group>
            <v:group style="position:absolute;left:5132;top:1957;width:1722;height:211" coordorigin="5132,1957" coordsize="1722,211">
              <v:shape style="position:absolute;left:5132;top:1957;width:1722;height:211" coordorigin="5132,1957" coordsize="1722,211" path="m5134,1957l5132,1967,6850,2168,6854,2164,6854,2159,6851,2159,5134,1957xe" filled="t" fillcolor="#000000" stroked="f">
                <v:path arrowok="t"/>
                <v:fill type="solid"/>
              </v:shape>
            </v:group>
            <v:group style="position:absolute;left:6850;top:2164;width:2;height:335" coordorigin="6850,2164" coordsize="2,335">
              <v:shape style="position:absolute;left:6850;top:2164;width:2;height:335" coordorigin="6850,2164" coordsize="0,335" path="m6850,2164l6850,2498e" filled="f" stroked="t" strokeweight=".58001pt" strokecolor="#000000">
                <v:path arrowok="t"/>
              </v:shape>
            </v:group>
            <v:group style="position:absolute;left:4081;top:1967;width:124;height:106" coordorigin="4081,1967" coordsize="124,106">
              <v:shape style="position:absolute;left:4081;top:1967;width:124;height:106" coordorigin="4081,1967" coordsize="124,106" path="m4091,2057l4081,2072,4142,2072,4142,2068,4109,2068,4091,2057xe" filled="t" fillcolor="#000000" stroked="f">
                <v:path arrowok="t"/>
                <v:fill type="solid"/>
              </v:shape>
              <v:shape style="position:absolute;left:4081;top:1967;width:124;height:106" coordorigin="4081,1967" coordsize="124,106" path="m4152,1984l4152,1994,4143,2010,4177,2068,4186,2072,4205,2072,4195,2057,4152,1984xe" filled="t" fillcolor="#000000" stroked="f">
                <v:path arrowok="t"/>
                <v:fill type="solid"/>
              </v:shape>
              <v:shape style="position:absolute;left:4081;top:1967;width:124;height:106" coordorigin="4081,1967" coordsize="124,106" path="m4118,2052l4099,2052,4091,2057,4109,2068,4118,2052xe" filled="t" fillcolor="#000000" stroked="f">
                <v:path arrowok="t"/>
                <v:fill type="solid"/>
              </v:shape>
              <v:shape style="position:absolute;left:4081;top:1967;width:124;height:106" coordorigin="4081,1967" coordsize="124,106" path="m4142,2052l4118,2052,4109,2068,4142,2068,4142,2052xe" filled="t" fillcolor="#000000" stroked="f">
                <v:path arrowok="t"/>
                <v:fill type="solid"/>
              </v:shape>
              <v:shape style="position:absolute;left:4081;top:1967;width:124;height:106" coordorigin="4081,1967" coordsize="124,106" path="m4142,1967l4134,1984,4091,2057,4099,2052,4118,2052,4143,2010,4134,1994,4152,1984,4142,1967xe" filled="t" fillcolor="#000000" stroked="f">
                <v:path arrowok="t"/>
                <v:fill type="solid"/>
              </v:shape>
              <v:shape style="position:absolute;left:4081;top:1967;width:124;height:106" coordorigin="4081,1967" coordsize="124,106" path="m4152,1984l4134,1994,4143,2010,4152,1994,4152,1984xe" filled="t" fillcolor="#000000" stroked="f">
                <v:path arrowok="t"/>
                <v:fill type="solid"/>
              </v:shape>
            </v:group>
            <v:group style="position:absolute;left:4142;top:2052;width:43;height:20" coordorigin="4142,2052" coordsize="43,20">
              <v:shape style="position:absolute;left:4142;top:2052;width:43;height:20" coordorigin="4142,2052" coordsize="43,20" path="m4142,2062l4186,2062e" filled="f" stroked="t" strokeweight="1.120pt" strokecolor="#000000">
                <v:path arrowok="t"/>
              </v:shape>
            </v:group>
            <v:group style="position:absolute;left:4099;top:1990;width:86;height:73" coordorigin="4099,1990" coordsize="86,73">
              <v:shape style="position:absolute;left:4099;top:1990;width:86;height:73" coordorigin="4099,1990" coordsize="86,73" path="m4142,1990l4099,2063,4186,2063,4142,1990xe" filled="t" fillcolor="#000000" stroked="f">
                <v:path arrowok="t"/>
                <v:fill type="solid"/>
              </v:shape>
            </v:group>
            <v:group style="position:absolute;left:4080;top:2376;width:124;height:106" coordorigin="4080,2376" coordsize="124,106">
              <v:shape style="position:absolute;left:4080;top:2376;width:124;height:106" coordorigin="4080,2376" coordsize="124,106" path="m4176,2381l4142,2439,4151,2454,4133,2465,4142,2482,4151,2465,4191,2396,4186,2396,4194,2392,4176,2381xe" filled="t" fillcolor="#000000" stroked="f">
                <v:path arrowok="t"/>
                <v:fill type="solid"/>
              </v:shape>
              <v:shape style="position:absolute;left:4080;top:2376;width:124;height:106" coordorigin="4080,2376" coordsize="124,106" path="m4099,2376l4080,2376,4090,2392,4133,2465,4133,2454,4142,2439,4108,2381,4099,2376xe" filled="t" fillcolor="#000000" stroked="f">
                <v:path arrowok="t"/>
                <v:fill type="solid"/>
              </v:shape>
              <v:shape style="position:absolute;left:4080;top:2376;width:124;height:106" coordorigin="4080,2376" coordsize="124,106" path="m4142,2439l4133,2454,4133,2465,4151,2454,4142,2439xe" filled="t" fillcolor="#000000" stroked="f">
                <v:path arrowok="t"/>
                <v:fill type="solid"/>
              </v:shape>
              <v:shape style="position:absolute;left:4080;top:2376;width:124;height:106" coordorigin="4080,2376" coordsize="124,106" path="m4204,2376l4142,2376,4142,2396,4167,2396,4176,2381,4201,2381,4204,2376xe" filled="t" fillcolor="#000000" stroked="f">
                <v:path arrowok="t"/>
                <v:fill type="solid"/>
              </v:shape>
              <v:shape style="position:absolute;left:4080;top:2376;width:124;height:106" coordorigin="4080,2376" coordsize="124,106" path="m4194,2392l4186,2396,4191,2396,4194,2392xe" filled="t" fillcolor="#000000" stroked="f">
                <v:path arrowok="t"/>
                <v:fill type="solid"/>
              </v:shape>
              <v:shape style="position:absolute;left:4080;top:2376;width:124;height:106" coordorigin="4080,2376" coordsize="124,106" path="m4201,2381l4176,2381,4194,2392,4201,2381xe" filled="t" fillcolor="#000000" stroked="f">
                <v:path arrowok="t"/>
                <v:fill type="solid"/>
              </v:shape>
            </v:group>
            <v:group style="position:absolute;left:4099;top:2376;width:43;height:20" coordorigin="4099,2376" coordsize="43,20">
              <v:shape style="position:absolute;left:4099;top:2376;width:43;height:20" coordorigin="4099,2376" coordsize="43,20" path="m4099,2386l4142,2386e" filled="f" stroked="t" strokeweight="1.120pt" strokecolor="#000000">
                <v:path arrowok="t"/>
              </v:shape>
            </v:group>
            <v:group style="position:absolute;left:4099;top:2386;width:86;height:73" coordorigin="4099,2386" coordsize="86,73">
              <v:shape style="position:absolute;left:4099;top:2386;width:86;height:73" coordorigin="4099,2386" coordsize="86,73" path="m4186,2386l4099,2386,4142,2459,4186,2386xe" filled="t" fillcolor="#000000" stroked="f">
                <v:path arrowok="t"/>
                <v:fill type="solid"/>
              </v:shape>
            </v:group>
            <v:group style="position:absolute;left:4142;top:2069;width:2;height:311" coordorigin="4142,2069" coordsize="2,311">
              <v:shape style="position:absolute;left:4142;top:2069;width:2;height:311" coordorigin="4142,2069" coordsize="0,311" path="m4142,2069l4142,2380e" filled="f" stroked="t" strokeweight=".58001pt" strokecolor="#000000">
                <v:path arrowok="t"/>
              </v:shape>
            </v:group>
            <v:group style="position:absolute;left:4235;top:2254;width:205;height:2" coordorigin="4235,2254" coordsize="205,2">
              <v:shape style="position:absolute;left:4235;top:2254;width:205;height:2" coordorigin="4235,2254" coordsize="205,0" path="m4235,2254l4440,2254e" filled="f" stroked="t" strokeweight=".58001pt" strokecolor="#000000">
                <v:path arrowok="t"/>
              </v:shape>
            </v:group>
            <v:group style="position:absolute;left:3742;top:-509;width:106;height:121" coordorigin="3742,-509" coordsize="106,121">
              <v:shape style="position:absolute;left:3742;top:-509;width:106;height:121" coordorigin="3742,-509" coordsize="106,121" path="m3847,-449l3827,-449,3827,-424,3842,-415,3832,-397,3847,-388,3847,-449xe" filled="t" fillcolor="#000000" stroked="f">
                <v:path arrowok="t"/>
                <v:fill type="solid"/>
              </v:shape>
              <v:shape style="position:absolute;left:3742;top:-509;width:106;height:121" coordorigin="3742,-509" coordsize="106,121" path="m3758,-458l3742,-449,3757,-440,3832,-397,3827,-406,3827,-424,3799,-440,3768,-440,3758,-458xe" filled="t" fillcolor="#000000" stroked="f">
                <v:path arrowok="t"/>
                <v:fill type="solid"/>
              </v:shape>
              <v:shape style="position:absolute;left:3742;top:-509;width:106;height:121" coordorigin="3742,-509" coordsize="106,121" path="m3827,-424l3827,-406,3832,-397,3842,-415,3827,-424xe" filled="t" fillcolor="#000000" stroked="f">
                <v:path arrowok="t"/>
                <v:fill type="solid"/>
              </v:shape>
              <v:shape style="position:absolute;left:3742;top:-509;width:106;height:121" coordorigin="3742,-509" coordsize="106,121" path="m3847,-509l3833,-500,3758,-458,3768,-440,3784,-449,3768,-458,3800,-458,3842,-482,3847,-491,3847,-509xe" filled="t" fillcolor="#000000" stroked="f">
                <v:path arrowok="t"/>
                <v:fill type="solid"/>
              </v:shape>
              <v:shape style="position:absolute;left:3742;top:-509;width:106;height:121" coordorigin="3742,-509" coordsize="106,121" path="m3784,-449l3768,-440,3799,-440,3784,-449xe" filled="t" fillcolor="#000000" stroked="f">
                <v:path arrowok="t"/>
                <v:fill type="solid"/>
              </v:shape>
              <v:shape style="position:absolute;left:3742;top:-509;width:106;height:121" coordorigin="3742,-509" coordsize="106,121" path="m3800,-458l3768,-458,3784,-449,3800,-458xe" filled="t" fillcolor="#000000" stroked="f">
                <v:path arrowok="t"/>
                <v:fill type="solid"/>
              </v:shape>
            </v:group>
            <v:group style="position:absolute;left:3827;top:-491;width:20;height:42" coordorigin="3827,-491" coordsize="20,42">
              <v:shape style="position:absolute;left:3827;top:-491;width:20;height:42" coordorigin="3827,-491" coordsize="20,42" path="m3827,-470l3847,-470e" filled="f" stroked="t" strokeweight="2.2pt" strokecolor="#000000">
                <v:path arrowok="t"/>
              </v:shape>
            </v:group>
            <v:group style="position:absolute;left:3763;top:-491;width:74;height:85" coordorigin="3763,-491" coordsize="74,85">
              <v:shape style="position:absolute;left:3763;top:-491;width:74;height:85" coordorigin="3763,-491" coordsize="74,85" path="m3838,-491l3763,-449,3838,-406,3838,-491xe" filled="t" fillcolor="#000000" stroked="f">
                <v:path arrowok="t"/>
                <v:fill type="solid"/>
              </v:shape>
            </v:group>
            <v:group style="position:absolute;left:6760;top:-508;width:103;height:121" coordorigin="6760,-508" coordsize="103,121">
              <v:shape style="position:absolute;left:6760;top:-508;width:103;height:121" coordorigin="6760,-508" coordsize="103,121" path="m6822,-448l6764,-414,6760,-406,6760,-386,6775,-396,6848,-439,6838,-439,6822,-448xe" filled="t" fillcolor="#000000" stroked="f">
                <v:path arrowok="t"/>
                <v:fill type="solid"/>
              </v:shape>
              <v:shape style="position:absolute;left:6760;top:-508;width:103;height:121" coordorigin="6760,-508" coordsize="103,121" path="m6838,-457l6822,-448,6838,-439,6848,-439,6838,-457xe" filled="t" fillcolor="#000000" stroked="f">
                <v:path arrowok="t"/>
                <v:fill type="solid"/>
              </v:shape>
              <v:shape style="position:absolute;left:6760;top:-508;width:103;height:121" coordorigin="6760,-508" coordsize="103,121" path="m6847,-457l6838,-457,6848,-439,6863,-448,6847,-457xe" filled="t" fillcolor="#000000" stroked="f">
                <v:path arrowok="t"/>
                <v:fill type="solid"/>
              </v:shape>
              <v:shape style="position:absolute;left:6760;top:-508;width:103;height:121" coordorigin="6760,-508" coordsize="103,121" path="m6774,-499l6780,-491,6780,-472,6822,-448,6838,-457,6847,-457,6774,-499xe" filled="t" fillcolor="#000000" stroked="f">
                <v:path arrowok="t"/>
                <v:fill type="solid"/>
              </v:shape>
              <v:shape style="position:absolute;left:6760;top:-508;width:103;height:121" coordorigin="6760,-508" coordsize="103,121" path="m6760,-508l6760,-449,6780,-449,6780,-472,6764,-481,6774,-499,6760,-508xe" filled="t" fillcolor="#000000" stroked="f">
                <v:path arrowok="t"/>
                <v:fill type="solid"/>
              </v:shape>
              <v:shape style="position:absolute;left:6760;top:-508;width:103;height:121" coordorigin="6760,-508" coordsize="103,121" path="m6774,-499l6764,-481,6780,-472,6780,-491,6774,-499xe" filled="t" fillcolor="#000000" stroked="f">
                <v:path arrowok="t"/>
                <v:fill type="solid"/>
              </v:shape>
            </v:group>
            <v:group style="position:absolute;left:6760;top:-449;width:20;height:43" coordorigin="6760,-449" coordsize="20,43">
              <v:shape style="position:absolute;left:6760;top:-449;width:20;height:43" coordorigin="6760,-449" coordsize="20,43" path="m6760,-427l6780,-427e" filled="f" stroked="t" strokeweight="2.260pt" strokecolor="#000000">
                <v:path arrowok="t"/>
              </v:shape>
            </v:group>
            <v:group style="position:absolute;left:6769;top:-491;width:73;height:85" coordorigin="6769,-491" coordsize="73,85">
              <v:shape style="position:absolute;left:6769;top:-491;width:73;height:85" coordorigin="6769,-491" coordsize="73,85" path="m6769,-491l6769,-406,6842,-449,6769,-491xe" filled="t" fillcolor="#000000" stroked="f">
                <v:path arrowok="t"/>
                <v:fill type="solid"/>
              </v:shape>
            </v:group>
            <v:group style="position:absolute;left:5384;top:-449;width:1379;height:2" coordorigin="5384,-449" coordsize="1379,2">
              <v:shape style="position:absolute;left:5384;top:-449;width:1379;height:2" coordorigin="5384,-449" coordsize="1379,0" path="m5384,-449l6763,-449e" filled="f" stroked="t" strokeweight=".579980pt" strokecolor="#000000">
                <v:path arrowok="t"/>
              </v:shape>
            </v:group>
            <v:group style="position:absolute;left:3842;top:-449;width:1212;height:2" coordorigin="3842,-449" coordsize="1212,2">
              <v:shape style="position:absolute;left:3842;top:-449;width:1212;height:2" coordorigin="3842,-449" coordsize="1212,0" path="m3842,-449l5054,-449e" filled="f" stroked="t" strokeweight=".579980pt" strokecolor="#000000">
                <v:path arrowok="t"/>
              </v:shape>
            </v:group>
            <v:group style="position:absolute;left:3770;top:-899;width:104;height:122" coordorigin="3770,-899" coordsize="104,122">
              <v:shape style="position:absolute;left:3770;top:-899;width:104;height:122" coordorigin="3770,-899" coordsize="104,122" path="m3875,-836l3854,-836,3854,-812,3870,-803,3860,-785,3875,-776,3875,-836xe" filled="t" fillcolor="#000000" stroked="f">
                <v:path arrowok="t"/>
                <v:fill type="solid"/>
              </v:shape>
              <v:shape style="position:absolute;left:3770;top:-899;width:104;height:122" coordorigin="3770,-899" coordsize="104,122" path="m3785,-846l3770,-838,3786,-828,3860,-785,3854,-793,3854,-812,3827,-828,3796,-828,3785,-846xe" filled="t" fillcolor="#000000" stroked="f">
                <v:path arrowok="t"/>
                <v:fill type="solid"/>
              </v:shape>
              <v:shape style="position:absolute;left:3770;top:-899;width:104;height:122" coordorigin="3770,-899" coordsize="104,122" path="m3854,-812l3854,-793,3860,-785,3870,-803,3854,-812xe" filled="t" fillcolor="#000000" stroked="f">
                <v:path arrowok="t"/>
                <v:fill type="solid"/>
              </v:shape>
              <v:shape style="position:absolute;left:3770;top:-899;width:104;height:122" coordorigin="3770,-899" coordsize="104,122" path="m3875,-899l3859,-889,3785,-846,3796,-828,3811,-837,3796,-846,3827,-846,3870,-871,3875,-880,3875,-899xe" filled="t" fillcolor="#000000" stroked="f">
                <v:path arrowok="t"/>
                <v:fill type="solid"/>
              </v:shape>
              <v:shape style="position:absolute;left:3770;top:-899;width:104;height:122" coordorigin="3770,-899" coordsize="104,122" path="m3811,-837l3796,-828,3827,-828,3811,-837xe" filled="t" fillcolor="#000000" stroked="f">
                <v:path arrowok="t"/>
                <v:fill type="solid"/>
              </v:shape>
              <v:shape style="position:absolute;left:3770;top:-899;width:104;height:122" coordorigin="3770,-899" coordsize="104,122" path="m3827,-846l3796,-846,3811,-837,3827,-846xe" filled="t" fillcolor="#000000" stroked="f">
                <v:path arrowok="t"/>
                <v:fill type="solid"/>
              </v:shape>
            </v:group>
            <v:group style="position:absolute;left:3854;top:-880;width:20;height:43" coordorigin="3854,-880" coordsize="20,43">
              <v:shape style="position:absolute;left:3854;top:-880;width:20;height:43" coordorigin="3854,-880" coordsize="20,43" path="m3854,-858l3875,-858e" filled="f" stroked="t" strokeweight="2.260pt" strokecolor="#000000">
                <v:path arrowok="t"/>
              </v:shape>
            </v:group>
            <v:group style="position:absolute;left:3791;top:-880;width:74;height:86" coordorigin="3791,-880" coordsize="74,86">
              <v:shape style="position:absolute;left:3791;top:-880;width:74;height:86" coordorigin="3791,-880" coordsize="74,86" path="m3865,-880l3791,-836,3865,-793,3865,-880xe" filled="t" fillcolor="#000000" stroked="f">
                <v:path arrowok="t"/>
                <v:fill type="solid"/>
              </v:shape>
            </v:group>
            <v:group style="position:absolute;left:5021;top:-892;width:106;height:121" coordorigin="5021,-892" coordsize="106,121">
              <v:shape style="position:absolute;left:5021;top:-892;width:106;height:121" coordorigin="5021,-892" coordsize="106,121" path="m5084,-830l5026,-797,5021,-788,5021,-770,5035,-779,5110,-821,5100,-821,5084,-830xe" filled="t" fillcolor="#000000" stroked="f">
                <v:path arrowok="t"/>
                <v:fill type="solid"/>
              </v:shape>
              <v:shape style="position:absolute;left:5021;top:-892;width:106;height:121" coordorigin="5021,-892" coordsize="106,121" path="m5100,-839l5084,-830,5100,-821,5110,-821,5100,-839xe" filled="t" fillcolor="#000000" stroked="f">
                <v:path arrowok="t"/>
                <v:fill type="solid"/>
              </v:shape>
              <v:shape style="position:absolute;left:5021;top:-892;width:106;height:121" coordorigin="5021,-892" coordsize="106,121" path="m5111,-839l5100,-839,5110,-821,5126,-830,5111,-839xe" filled="t" fillcolor="#000000" stroked="f">
                <v:path arrowok="t"/>
                <v:fill type="solid"/>
              </v:shape>
              <v:shape style="position:absolute;left:5021;top:-892;width:106;height:121" coordorigin="5021,-892" coordsize="106,121" path="m5038,-882l5042,-874,5042,-855,5084,-830,5100,-839,5111,-839,5038,-882xe" filled="t" fillcolor="#000000" stroked="f">
                <v:path arrowok="t"/>
                <v:fill type="solid"/>
              </v:shape>
              <v:shape style="position:absolute;left:5021;top:-892;width:106;height:121" coordorigin="5021,-892" coordsize="106,121" path="m5021,-892l5022,-874,5022,-830,5042,-830,5042,-855,5027,-864,5038,-882,5021,-892xe" filled="t" fillcolor="#000000" stroked="f">
                <v:path arrowok="t"/>
                <v:fill type="solid"/>
              </v:shape>
              <v:shape style="position:absolute;left:5021;top:-892;width:106;height:121" coordorigin="5021,-892" coordsize="106,121" path="m5038,-882l5027,-864,5042,-855,5042,-874,5038,-882xe" filled="t" fillcolor="#000000" stroked="f">
                <v:path arrowok="t"/>
                <v:fill type="solid"/>
              </v:shape>
            </v:group>
            <v:group style="position:absolute;left:5021;top:-830;width:22;height:42" coordorigin="5021,-830" coordsize="22,42">
              <v:shape style="position:absolute;left:5021;top:-830;width:22;height:42" coordorigin="5021,-830" coordsize="22,42" path="m5021,-809l5042,-809e" filled="f" stroked="t" strokeweight="2.2pt" strokecolor="#000000">
                <v:path arrowok="t"/>
              </v:shape>
            </v:group>
            <v:group style="position:absolute;left:5030;top:-874;width:74;height:85" coordorigin="5030,-874" coordsize="74,85">
              <v:shape style="position:absolute;left:5030;top:-874;width:74;height:85" coordorigin="5030,-874" coordsize="74,85" path="m5032,-874l5032,-830,5030,-788,5105,-830,5032,-874xe" filled="t" fillcolor="#000000" stroked="f">
                <v:path arrowok="t"/>
                <v:fill type="solid"/>
              </v:shape>
            </v:group>
            <v:group style="position:absolute;left:4712;top:-830;width:313;height:2" coordorigin="4712,-830" coordsize="313,2">
              <v:shape style="position:absolute;left:4712;top:-830;width:313;height:2" coordorigin="4712,-830" coordsize="313,0" path="m4712,-830l5026,-830e" filled="f" stroked="t" strokeweight=".58001pt" strokecolor="#000000">
                <v:path arrowok="t"/>
              </v:shape>
            </v:group>
            <v:group style="position:absolute;left:3870;top:-830;width:512;height:2" coordorigin="3870,-830" coordsize="512,2">
              <v:shape style="position:absolute;left:3870;top:-830;width:512;height:2" coordorigin="3870,-830" coordsize="512,0" path="m3870,-830l4382,-830e" filled="f" stroked="t" strokeweight=".58001pt" strokecolor="#000000">
                <v:path arrowok="t"/>
              </v:shape>
            </v:group>
            <v:group style="position:absolute;left:5148;top:-853;width:106;height:121" coordorigin="5148,-853" coordsize="106,121">
              <v:shape style="position:absolute;left:5148;top:-853;width:106;height:121" coordorigin="5148,-853" coordsize="106,121" path="m5254,-793l5233,-793,5233,-769,5249,-760,5238,-742,5254,-732,5254,-793xe" filled="t" fillcolor="#000000" stroked="f">
                <v:path arrowok="t"/>
                <v:fill type="solid"/>
              </v:shape>
              <v:shape style="position:absolute;left:5148;top:-853;width:106;height:121" coordorigin="5148,-853" coordsize="106,121" path="m5165,-803l5148,-793,5164,-785,5238,-742,5233,-750,5233,-769,5205,-785,5174,-785,5165,-803xe" filled="t" fillcolor="#000000" stroked="f">
                <v:path arrowok="t"/>
                <v:fill type="solid"/>
              </v:shape>
              <v:shape style="position:absolute;left:5148;top:-853;width:106;height:121" coordorigin="5148,-853" coordsize="106,121" path="m5233,-769l5233,-750,5238,-742,5249,-760,5233,-769xe" filled="t" fillcolor="#000000" stroked="f">
                <v:path arrowok="t"/>
                <v:fill type="solid"/>
              </v:shape>
              <v:shape style="position:absolute;left:5148;top:-853;width:106;height:121" coordorigin="5148,-853" coordsize="106,121" path="m5254,-853l5239,-845,5165,-803,5174,-785,5190,-794,5174,-803,5206,-803,5249,-827,5254,-835,5254,-853xe" filled="t" fillcolor="#000000" stroked="f">
                <v:path arrowok="t"/>
                <v:fill type="solid"/>
              </v:shape>
              <v:shape style="position:absolute;left:5148;top:-853;width:106;height:121" coordorigin="5148,-853" coordsize="106,121" path="m5190,-794l5174,-785,5205,-785,5190,-794xe" filled="t" fillcolor="#000000" stroked="f">
                <v:path arrowok="t"/>
                <v:fill type="solid"/>
              </v:shape>
              <v:shape style="position:absolute;left:5148;top:-853;width:106;height:121" coordorigin="5148,-853" coordsize="106,121" path="m5206,-803l5174,-803,5190,-794,5206,-803xe" filled="t" fillcolor="#000000" stroked="f">
                <v:path arrowok="t"/>
                <v:fill type="solid"/>
              </v:shape>
            </v:group>
            <v:group style="position:absolute;left:5233;top:-835;width:20;height:42" coordorigin="5233,-835" coordsize="20,42">
              <v:shape style="position:absolute;left:5233;top:-835;width:20;height:42" coordorigin="5233,-835" coordsize="20,42" path="m5233,-814l5254,-814e" filled="f" stroked="t" strokeweight="2.2pt" strokecolor="#000000">
                <v:path arrowok="t"/>
              </v:shape>
            </v:group>
            <v:group style="position:absolute;left:5170;top:-835;width:74;height:85" coordorigin="5170,-835" coordsize="74,85">
              <v:shape style="position:absolute;left:5170;top:-835;width:74;height:85" coordorigin="5170,-835" coordsize="74,85" path="m5244,-835l5170,-793,5244,-750,5244,-835xe" filled="t" fillcolor="#000000" stroked="f">
                <v:path arrowok="t"/>
                <v:fill type="solid"/>
              </v:shape>
            </v:group>
            <v:group style="position:absolute;left:6784;top:-852;width:104;height:121" coordorigin="6784,-852" coordsize="104,121">
              <v:shape style="position:absolute;left:6784;top:-852;width:104;height:121" coordorigin="6784,-852" coordsize="104,121" path="m6847,-792l6788,-758,6784,-750,6784,-731,6799,-740,6874,-784,6863,-784,6847,-792xe" filled="t" fillcolor="#000000" stroked="f">
                <v:path arrowok="t"/>
                <v:fill type="solid"/>
              </v:shape>
              <v:shape style="position:absolute;left:6784;top:-852;width:104;height:121" coordorigin="6784,-852" coordsize="104,121" path="m6863,-802l6847,-792,6863,-784,6874,-784,6863,-802xe" filled="t" fillcolor="#000000" stroked="f">
                <v:path arrowok="t"/>
                <v:fill type="solid"/>
              </v:shape>
              <v:shape style="position:absolute;left:6784;top:-852;width:104;height:121" coordorigin="6784,-852" coordsize="104,121" path="m6872,-802l6863,-802,6874,-784,6888,-792,6872,-802xe" filled="t" fillcolor="#000000" stroked="f">
                <v:path arrowok="t"/>
                <v:fill type="solid"/>
              </v:shape>
              <v:shape style="position:absolute;left:6784;top:-852;width:104;height:121" coordorigin="6784,-852" coordsize="104,121" path="m6798,-844l6804,-835,6804,-817,6847,-792,6863,-802,6872,-802,6798,-844xe" filled="t" fillcolor="#000000" stroked="f">
                <v:path arrowok="t"/>
                <v:fill type="solid"/>
              </v:shape>
              <v:shape style="position:absolute;left:6784;top:-852;width:104;height:121" coordorigin="6784,-852" coordsize="104,121" path="m6784,-852l6784,-793,6804,-793,6804,-817,6788,-826,6798,-844,6784,-852xe" filled="t" fillcolor="#000000" stroked="f">
                <v:path arrowok="t"/>
                <v:fill type="solid"/>
              </v:shape>
              <v:shape style="position:absolute;left:6784;top:-852;width:104;height:121" coordorigin="6784,-852" coordsize="104,121" path="m6798,-844l6788,-826,6804,-817,6804,-835,6798,-844xe" filled="t" fillcolor="#000000" stroked="f">
                <v:path arrowok="t"/>
                <v:fill type="solid"/>
              </v:shape>
            </v:group>
            <v:group style="position:absolute;left:6784;top:-793;width:20;height:43" coordorigin="6784,-793" coordsize="20,43">
              <v:shape style="position:absolute;left:6784;top:-793;width:20;height:43" coordorigin="6784,-793" coordsize="20,43" path="m6784,-772l6804,-772e" filled="f" stroked="t" strokeweight="2.260pt" strokecolor="#000000">
                <v:path arrowok="t"/>
              </v:shape>
            </v:group>
            <v:group style="position:absolute;left:6793;top:-835;width:74;height:85" coordorigin="6793,-835" coordsize="74,85">
              <v:shape style="position:absolute;left:6793;top:-835;width:74;height:85" coordorigin="6793,-835" coordsize="74,85" path="m6793,-835l6793,-750,6868,-793,6793,-835xe" filled="t" fillcolor="#000000" stroked="f">
                <v:path arrowok="t"/>
                <v:fill type="solid"/>
              </v:shape>
            </v:group>
            <v:group style="position:absolute;left:5249;top:-793;width:1540;height:2" coordorigin="5249,-793" coordsize="1540,2">
              <v:shape style="position:absolute;left:5249;top:-793;width:1540;height:2" coordorigin="5249,-793" coordsize="1540,0" path="m5249,-793l6788,-793e" filled="f" stroked="t" strokeweight=".579980pt" strokecolor="#000000">
                <v:path arrowok="t"/>
              </v:shape>
            </v:group>
            <v:group style="position:absolute;left:5926;top:-816;width:330;height:136" coordorigin="5926,-816" coordsize="330,136">
              <v:shape style="position:absolute;left:5926;top:-816;width:330;height:136" coordorigin="5926,-816" coordsize="330,136" path="m5926,-680l6256,-680,6256,-816,5926,-816,5926,-680xe" filled="t" fillcolor="#FFFFFF" stroked="f">
                <v:path arrowok="t"/>
                <v:fill type="solid"/>
              </v:shape>
            </v:group>
            <v:group style="position:absolute;left:6256;top:-816;width:2;height:140" coordorigin="6256,-816" coordsize="2,140">
              <v:shape style="position:absolute;left:6256;top:-816;width:2;height:140" coordorigin="6256,-816" coordsize="0,140" path="m6256,-816l6256,-676e" filled="f" stroked="t" strokeweight=".579980pt" strokecolor="#FFFFFF">
                <v:path arrowok="t"/>
              </v:shape>
            </v:group>
            <v:group style="position:absolute;left:5926;top:-821;width:2;height:140" coordorigin="5926,-821" coordsize="2,140">
              <v:shape style="position:absolute;left:5926;top:-821;width:2;height:140" coordorigin="5926,-821" coordsize="0,140" path="m5926,-821l5926,-680e" filled="f" stroked="t" strokeweight=".579980pt" strokecolor="#FFFFFF">
                <v:path arrowok="t"/>
              </v:shape>
            </v:group>
            <v:group style="position:absolute;left:5143;top:1957;width:2;height:544" coordorigin="5143,1957" coordsize="2,544">
              <v:shape style="position:absolute;left:5143;top:1957;width:2;height:544" coordorigin="5143,1957" coordsize="0,544" path="m5143,1957l5143,2501e" filled="f" stroked="t" strokeweight=".579980pt" strokecolor="#000000">
                <v:path arrowok="t"/>
              </v:shape>
            </v:group>
            <v:group style="position:absolute;left:4948;top:1957;width:78;height:10" coordorigin="4948,1957" coordsize="78,10">
              <v:shape style="position:absolute;left:4948;top:1957;width:78;height:10" coordorigin="4948,1957" coordsize="78,10" path="m4948,1962l5026,1962e" filled="f" stroked="t" strokeweight=".579980pt" strokecolor="#000000">
                <v:path arrowok="t"/>
              </v:shape>
            </v:group>
            <v:group style="position:absolute;left:4792;top:1957;width:78;height:10" coordorigin="4792,1957" coordsize="78,10">
              <v:shape style="position:absolute;left:4792;top:1957;width:78;height:10" coordorigin="4792,1957" coordsize="78,10" path="m4792,1962l4870,1962e" filled="f" stroked="t" strokeweight=".579980pt" strokecolor="#000000">
                <v:path arrowok="t"/>
              </v:shape>
            </v:group>
            <v:group style="position:absolute;left:4636;top:1957;width:78;height:10" coordorigin="4636,1957" coordsize="78,10">
              <v:shape style="position:absolute;left:4636;top:1957;width:78;height:10" coordorigin="4636,1957" coordsize="78,10" path="m4636,1962l4714,1962e" filled="f" stroked="t" strokeweight=".579980pt" strokecolor="#000000">
                <v:path arrowok="t"/>
              </v:shape>
            </v:group>
            <v:group style="position:absolute;left:4480;top:1957;width:78;height:10" coordorigin="4480,1957" coordsize="78,10">
              <v:shape style="position:absolute;left:4480;top:1957;width:78;height:10" coordorigin="4480,1957" coordsize="78,10" path="m4480,1962l4558,1962e" filled="f" stroked="t" strokeweight=".579980pt" strokecolor="#000000">
                <v:path arrowok="t"/>
              </v:shape>
            </v:group>
            <v:group style="position:absolute;left:4324;top:1957;width:78;height:10" coordorigin="4324,1957" coordsize="78,10">
              <v:shape style="position:absolute;left:4324;top:1957;width:78;height:10" coordorigin="4324,1957" coordsize="78,10" path="m4324,1962l4402,1962e" filled="f" stroked="t" strokeweight=".579980pt" strokecolor="#000000">
                <v:path arrowok="t"/>
              </v:shape>
            </v:group>
            <v:group style="position:absolute;left:4168;top:1957;width:78;height:10" coordorigin="4168,1957" coordsize="78,10">
              <v:shape style="position:absolute;left:4168;top:1957;width:78;height:10" coordorigin="4168,1957" coordsize="78,10" path="m4168,1962l4246,1962e" filled="f" stroked="t" strokeweight=".579980pt" strokecolor="#000000">
                <v:path arrowok="t"/>
              </v:shape>
            </v:group>
            <v:group style="position:absolute;left:4012;top:1957;width:78;height:10" coordorigin="4012,1957" coordsize="78,10">
              <v:shape style="position:absolute;left:4012;top:1957;width:78;height:10" coordorigin="4012,1957" coordsize="78,10" path="m4012,1962l4090,1962e" filled="f" stroked="t" strokeweight=".579980pt" strokecolor="#000000">
                <v:path arrowok="t"/>
              </v:shape>
            </v:group>
            <v:group style="position:absolute;left:3856;top:1957;width:78;height:10" coordorigin="3856,1957" coordsize="78,10">
              <v:shape style="position:absolute;left:3856;top:1957;width:78;height:10" coordorigin="3856,1957" coordsize="78,10" path="m3856,1962l3934,1962e" filled="f" stroked="t" strokeweight=".579980pt" strokecolor="#000000">
                <v:path arrowok="t"/>
              </v:shape>
            </v:group>
            <v:group style="position:absolute;left:3733;top:1957;width:44;height:10" coordorigin="3733,1957" coordsize="44,10">
              <v:shape style="position:absolute;left:3733;top:1957;width:44;height:10" coordorigin="3733,1957" coordsize="44,10" path="m3733,1962l3778,1962e" filled="f" stroked="t" strokeweight=".579980pt" strokecolor="#000000">
                <v:path arrowok="t"/>
              </v:shape>
            </v:group>
            <v:group style="position:absolute;left:5153;top:2944;width:2;height:499" coordorigin="5153,2944" coordsize="2,499">
              <v:shape style="position:absolute;left:5153;top:2944;width:2;height:499" coordorigin="5153,2944" coordsize="0,499" path="m5153,2944l5153,3443e" filled="f" stroked="t" strokeweight=".58001pt" strokecolor="#000000">
                <v:path arrowok="t"/>
              </v:shape>
            </v:group>
            <v:group style="position:absolute;left:5146;top:2978;width:10;height:5" coordorigin="5146,2978" coordsize="10,5">
              <v:shape style="position:absolute;left:5146;top:2978;width:10;height:5" coordorigin="5146,2978" coordsize="10,5" path="m5146,2981l5155,2981e" filled="f" stroked="t" strokeweight=".33999pt" strokecolor="#000000">
                <v:path arrowok="t"/>
              </v:shape>
            </v:group>
            <v:group style="position:absolute;left:5146;top:2761;width:55;height:217" coordorigin="5146,2761" coordsize="55,217">
              <v:shape style="position:absolute;left:5146;top:2761;width:55;height:217" coordorigin="5146,2761" coordsize="55,217" path="m5179,2761l5174,2761,5172,2762,5171,2762,5168,2765,5168,2766,5166,2770,5165,2771,5160,2785,5156,2803,5156,2806,5149,2855,5146,2915,5146,2978,5155,2978,5155,2915,5159,2855,5166,2806,5170,2788,5170,2788,5174,2774,5176,2772,5176,2772,5177,2771,5174,2770,5176,2770,5176,2768,5186,2768,5186,2767,5184,2764,5179,2761xe" filled="t" fillcolor="#000000" stroked="f">
                <v:path arrowok="t"/>
                <v:fill type="solid"/>
              </v:shape>
              <v:shape style="position:absolute;left:5146;top:2761;width:55;height:217" coordorigin="5146,2761" coordsize="55,217" path="m5179,2777l5183,2795,5188,2822,5191,2863,5201,2862,5197,2821,5192,2794,5192,2792,5190,2778,5180,2778,5179,2777xe" filled="t" fillcolor="#000000" stroked="f">
                <v:path arrowok="t"/>
                <v:fill type="solid"/>
              </v:shape>
              <v:shape style="position:absolute;left:5146;top:2761;width:55;height:217" coordorigin="5146,2761" coordsize="55,217" path="m5159,2855l5159,2856,5159,2855xe" filled="t" fillcolor="#000000" stroked="f">
                <v:path arrowok="t"/>
                <v:fill type="solid"/>
              </v:shape>
              <v:shape style="position:absolute;left:5146;top:2761;width:55;height:217" coordorigin="5146,2761" coordsize="55,217" path="m5170,2788l5170,2788,5170,2789,5170,2788xe" filled="t" fillcolor="#000000" stroked="f">
                <v:path arrowok="t"/>
                <v:fill type="solid"/>
              </v:shape>
              <v:shape style="position:absolute;left:5146;top:2761;width:55;height:217" coordorigin="5146,2761" coordsize="55,217" path="m5187,2770l5179,2770,5177,2771,5177,2771,5178,2772,5180,2778,5190,2778,5189,2774,5187,2770xe" filled="t" fillcolor="#000000" stroked="f">
                <v:path arrowok="t"/>
                <v:fill type="solid"/>
              </v:shape>
              <v:shape style="position:absolute;left:5146;top:2761;width:55;height:217" coordorigin="5146,2761" coordsize="55,217" path="m5177,2771l5176,2772,5176,2772,5177,2771xe" filled="t" fillcolor="#000000" stroked="f">
                <v:path arrowok="t"/>
                <v:fill type="solid"/>
              </v:shape>
              <v:shape style="position:absolute;left:5146;top:2761;width:55;height:217" coordorigin="5146,2761" coordsize="55,217" path="m5176,2770l5174,2770,5177,2771,5176,2770xe" filled="t" fillcolor="#000000" stroked="f">
                <v:path arrowok="t"/>
                <v:fill type="solid"/>
              </v:shape>
              <v:shape style="position:absolute;left:5146;top:2761;width:55;height:217" coordorigin="5146,2761" coordsize="55,217" path="m5176,2770l5176,2770,5177,2771,5177,2771,5176,2770xe" filled="t" fillcolor="#000000" stroked="f">
                <v:path arrowok="t"/>
                <v:fill type="solid"/>
              </v:shape>
              <v:shape style="position:absolute;left:5146;top:2761;width:55;height:217" coordorigin="5146,2761" coordsize="55,217" path="m5177,2771l5177,2771,5177,2771xe" filled="t" fillcolor="#000000" stroked="f">
                <v:path arrowok="t"/>
                <v:fill type="solid"/>
              </v:shape>
              <v:shape style="position:absolute;left:5146;top:2761;width:55;height:217" coordorigin="5146,2761" coordsize="55,217" path="m5179,2770l5178,2770,5177,2771,5179,2770xe" filled="t" fillcolor="#000000" stroked="f">
                <v:path arrowok="t"/>
                <v:fill type="solid"/>
              </v:shape>
              <v:shape style="position:absolute;left:5146;top:2761;width:55;height:217" coordorigin="5146,2761" coordsize="55,217" path="m5186,2768l5176,2768,5177,2771,5178,2770,5187,2770,5186,2768xe" filled="t" fillcolor="#000000" stroked="f">
                <v:path arrowok="t"/>
                <v:fill type="solid"/>
              </v:shape>
            </v:group>
            <v:group style="position:absolute;left:5191;top:2862;width:13;height:53" coordorigin="5191,2862" coordsize="13,53">
              <v:shape style="position:absolute;left:5191;top:2862;width:13;height:53" coordorigin="5191,2862" coordsize="13,53" path="m5201,2862l5191,2863,5195,2915,5195,2914,5204,2914,5201,2862xe" filled="t" fillcolor="#000000" stroked="f">
                <v:path arrowok="t"/>
                <v:fill type="solid"/>
              </v:shape>
            </v:group>
            <v:group style="position:absolute;left:5197;top:2978;width:10;height:5" coordorigin="5197,2978" coordsize="10,5">
              <v:shape style="position:absolute;left:5197;top:2978;width:10;height:5" coordorigin="5197,2978" coordsize="10,5" path="m5197,2981l5207,2981e" filled="f" stroked="t" strokeweight=".33999pt" strokecolor="#000000">
                <v:path arrowok="t"/>
              </v:shape>
            </v:group>
            <v:group style="position:absolute;left:5195;top:2914;width:12;height:65" coordorigin="5195,2914" coordsize="12,65">
              <v:shape style="position:absolute;left:5195;top:2914;width:12;height:65" coordorigin="5195,2914" coordsize="12,65" path="m5204,2914l5195,2914,5197,2978,5207,2978,5204,2914xe" filled="t" fillcolor="#000000" stroked="f">
                <v:path arrowok="t"/>
                <v:fill type="solid"/>
              </v:shape>
            </v:group>
            <v:group style="position:absolute;left:5192;top:2956;width:10;height:6" coordorigin="5192,2956" coordsize="10,6">
              <v:shape style="position:absolute;left:5192;top:2956;width:10;height:6" coordorigin="5192,2956" coordsize="10,6" path="m5192,2959l5202,2959e" filled="f" stroked="t" strokeweight=".4pt" strokecolor="#000000">
                <v:path arrowok="t"/>
              </v:shape>
            </v:group>
            <v:group style="position:absolute;left:5192;top:2960;width:36;height:54" coordorigin="5192,2960" coordsize="36,54">
              <v:shape style="position:absolute;left:5192;top:2960;width:36;height:54" coordorigin="5192,2960" coordsize="36,54" path="m5202,2960l5192,2962,5195,2986,5198,3001,5200,3002,5202,3007,5204,3011,5206,3013,5208,3014,5214,3014,5219,3012,5222,3007,5210,3007,5212,3005,5210,3005,5212,3005,5210,3002,5209,2999,5208,2999,5205,2984,5204,2984,5202,2960xe" filled="t" fillcolor="#000000" stroked="f">
                <v:path arrowok="t"/>
                <v:fill type="solid"/>
              </v:shape>
              <v:shape style="position:absolute;left:5192;top:2960;width:36;height:54" coordorigin="5192,2960" coordsize="36,54" path="m5212,3005l5210,3007,5212,3006,5212,3005xe" filled="t" fillcolor="#000000" stroked="f">
                <v:path arrowok="t"/>
                <v:fill type="solid"/>
              </v:shape>
              <v:shape style="position:absolute;left:5192;top:2960;width:36;height:54" coordorigin="5192,2960" coordsize="36,54" path="m5212,3006l5210,3007,5222,3007,5223,3006,5213,3006,5212,3006xe" filled="t" fillcolor="#000000" stroked="f">
                <v:path arrowok="t"/>
                <v:fill type="solid"/>
              </v:shape>
              <v:shape style="position:absolute;left:5192;top:2960;width:36;height:54" coordorigin="5192,2960" coordsize="36,54" path="m5213,3006l5213,3006,5213,3006xe" filled="t" fillcolor="#000000" stroked="f">
                <v:path arrowok="t"/>
                <v:fill type="solid"/>
              </v:shape>
              <v:shape style="position:absolute;left:5192;top:2960;width:36;height:54" coordorigin="5192,2960" coordsize="36,54" path="m5224,3005l5214,3005,5213,3006,5213,3006,5223,3006,5224,3005xe" filled="t" fillcolor="#000000" stroked="f">
                <v:path arrowok="t"/>
                <v:fill type="solid"/>
              </v:shape>
              <v:shape style="position:absolute;left:5192;top:2960;width:36;height:54" coordorigin="5192,2960" coordsize="36,54" path="m5212,3005l5212,3005,5212,3006,5212,3005xe" filled="t" fillcolor="#000000" stroked="f">
                <v:path arrowok="t"/>
                <v:fill type="solid"/>
              </v:shape>
              <v:shape style="position:absolute;left:5192;top:2960;width:36;height:54" coordorigin="5192,2960" coordsize="36,54" path="m5225,3000l5215,3000,5212,3005,5213,3006,5214,3005,5224,3005,5225,3000xe" filled="t" fillcolor="#000000" stroked="f">
                <v:path arrowok="t"/>
                <v:fill type="solid"/>
              </v:shape>
              <v:shape style="position:absolute;left:5192;top:2960;width:36;height:54" coordorigin="5192,2960" coordsize="36,54" path="m5212,3005l5210,3005,5212,3005,5212,3005xe" filled="t" fillcolor="#000000" stroked="f">
                <v:path arrowok="t"/>
                <v:fill type="solid"/>
              </v:shape>
              <v:shape style="position:absolute;left:5192;top:2960;width:36;height:54" coordorigin="5192,2960" coordsize="36,54" path="m5219,2987l5214,3001,5215,3000,5225,3000,5228,2990,5228,2989,5219,2988,5219,2987xe" filled="t" fillcolor="#000000" stroked="f">
                <v:path arrowok="t"/>
                <v:fill type="solid"/>
              </v:shape>
              <v:shape style="position:absolute;left:5192;top:2960;width:36;height:54" coordorigin="5192,2960" coordsize="36,54" path="m5208,2998l5208,2999,5209,2999,5208,2998xe" filled="t" fillcolor="#000000" stroked="f">
                <v:path arrowok="t"/>
                <v:fill type="solid"/>
              </v:shape>
              <v:shape style="position:absolute;left:5192;top:2960;width:36;height:54" coordorigin="5192,2960" coordsize="36,54" path="m5204,2983l5204,2984,5205,2984,5204,2983xe" filled="t" fillcolor="#000000" stroked="f">
                <v:path arrowok="t"/>
                <v:fill type="solid"/>
              </v:shape>
            </v:group>
            <v:group style="position:absolute;left:5219;top:2965;width:13;height:24" coordorigin="5219,2965" coordsize="13,24">
              <v:shape style="position:absolute;left:5219;top:2965;width:13;height:24" coordorigin="5219,2965" coordsize="13,24" path="m5232,2965l5222,2965,5219,2988,5228,2989,5232,2966,5232,2965xe" filled="t" fillcolor="#000000" stroked="f">
                <v:path arrowok="t"/>
                <v:fill type="solid"/>
              </v:shape>
            </v:group>
            <v:group style="position:absolute;left:5224;top:2929;width:10;height:5" coordorigin="5224,2929" coordsize="10,5">
              <v:shape style="position:absolute;left:5224;top:2929;width:10;height:5" coordorigin="5224,2929" coordsize="10,5" path="m5224,2932l5233,2932e" filled="f" stroked="t" strokeweight=".34002pt" strokecolor="#000000">
                <v:path arrowok="t"/>
              </v:shape>
            </v:group>
            <v:group style="position:absolute;left:5222;top:2934;width:11;height:31" coordorigin="5222,2934" coordsize="11,31">
              <v:shape style="position:absolute;left:5222;top:2934;width:11;height:31" coordorigin="5222,2934" coordsize="11,31" path="m5222,2950l5233,2950e" filled="f" stroked="t" strokeweight="1.66pt" strokecolor="#000000">
                <v:path arrowok="t"/>
              </v:shape>
            </v:group>
            <v:group style="position:absolute;left:5227;top:2953;width:10;height:5" coordorigin="5227,2953" coordsize="10,5">
              <v:shape style="position:absolute;left:5227;top:2953;width:10;height:5" coordorigin="5227,2953" coordsize="10,5" path="m5227,2956l5237,2956e" filled="f" stroked="t" strokeweight=".33999pt" strokecolor="#000000">
                <v:path arrowok="t"/>
              </v:shape>
            </v:group>
            <v:group style="position:absolute;left:5227;top:2836;width:42;height:118" coordorigin="5227,2836" coordsize="42,118">
              <v:shape style="position:absolute;left:5227;top:2836;width:42;height:118" coordorigin="5227,2836" coordsize="42,118" path="m5252,2836l5246,2837,5243,2840,5243,2842,5239,2849,5239,2850,5236,2860,5234,2861,5230,2887,5227,2920,5227,2953,5237,2953,5237,2920,5239,2888,5244,2862,5244,2862,5248,2854,5251,2848,5250,2848,5251,2847,5251,2846,5250,2846,5249,2845,5254,2844,5261,2844,5257,2839,5256,2837,5252,2836xe" filled="t" fillcolor="#000000" stroked="f">
                <v:path arrowok="t"/>
                <v:fill type="solid"/>
              </v:shape>
              <v:shape style="position:absolute;left:5227;top:2836;width:42;height:118" coordorigin="5227,2836" coordsize="42,118" path="m5237,2920l5237,2921,5237,2920xe" filled="t" fillcolor="#000000" stroked="f">
                <v:path arrowok="t"/>
                <v:fill type="solid"/>
              </v:shape>
              <v:shape style="position:absolute;left:5227;top:2836;width:42;height:118" coordorigin="5227,2836" coordsize="42,118" path="m5256,2857l5260,2872,5269,2870,5269,2869,5267,2858,5257,2858,5256,2857xe" filled="t" fillcolor="#000000" stroked="f">
                <v:path arrowok="t"/>
                <v:fill type="solid"/>
              </v:shape>
              <v:shape style="position:absolute;left:5227;top:2836;width:42;height:118" coordorigin="5227,2836" coordsize="42,118" path="m5244,2862l5244,2862,5244,2863,5244,2862xe" filled="t" fillcolor="#000000" stroked="f">
                <v:path arrowok="t"/>
                <v:fill type="solid"/>
              </v:shape>
              <v:shape style="position:absolute;left:5227;top:2836;width:42;height:118" coordorigin="5227,2836" coordsize="42,118" path="m5263,2849l5254,2849,5257,2858,5267,2858,5266,2855,5263,2849xe" filled="t" fillcolor="#000000" stroked="f">
                <v:path arrowok="t"/>
                <v:fill type="solid"/>
              </v:shape>
              <v:shape style="position:absolute;left:5227;top:2836;width:42;height:118" coordorigin="5227,2836" coordsize="42,118" path="m5261,2844l5254,2844,5252,2846,5252,2846,5252,2846,5251,2846,5251,2847,5254,2850,5254,2849,5263,2849,5262,2846,5252,2846,5252,2846,5262,2846,5262,2845,5261,2844xe" filled="t" fillcolor="#000000" stroked="f">
                <v:path arrowok="t"/>
                <v:fill type="solid"/>
              </v:shape>
              <v:shape style="position:absolute;left:5227;top:2836;width:42;height:118" coordorigin="5227,2836" coordsize="42,118" path="m5251,2847l5250,2848,5251,2848,5251,2847xe" filled="t" fillcolor="#000000" stroked="f">
                <v:path arrowok="t"/>
                <v:fill type="solid"/>
              </v:shape>
              <v:shape style="position:absolute;left:5227;top:2836;width:42;height:118" coordorigin="5227,2836" coordsize="42,118" path="m5250,2846l5251,2847,5252,2846,5250,2846xe" filled="t" fillcolor="#000000" stroked="f">
                <v:path arrowok="t"/>
                <v:fill type="solid"/>
              </v:shape>
              <v:shape style="position:absolute;left:5227;top:2836;width:42;height:118" coordorigin="5227,2836" coordsize="42,118" path="m5252,2846l5252,2846,5252,2846xe" filled="t" fillcolor="#000000" stroked="f">
                <v:path arrowok="t"/>
                <v:fill type="solid"/>
              </v:shape>
              <v:shape style="position:absolute;left:5227;top:2836;width:42;height:118" coordorigin="5227,2836" coordsize="42,118" path="m5250,2845l5250,2846,5252,2846,5250,2845xe" filled="t" fillcolor="#000000" stroked="f">
                <v:path arrowok="t"/>
                <v:fill type="solid"/>
              </v:shape>
              <v:shape style="position:absolute;left:5227;top:2836;width:42;height:118" coordorigin="5227,2836" coordsize="42,118" path="m5252,2845l5250,2845,5252,2846,5252,2845xe" filled="t" fillcolor="#000000" stroked="f">
                <v:path arrowok="t"/>
                <v:fill type="solid"/>
              </v:shape>
              <v:shape style="position:absolute;left:5227;top:2836;width:42;height:118" coordorigin="5227,2836" coordsize="42,118" path="m5254,2844l5249,2845,5250,2846,5250,2845,5252,2845,5254,2844xe" filled="t" fillcolor="#000000" stroked="f">
                <v:path arrowok="t"/>
                <v:fill type="solid"/>
              </v:shape>
            </v:group>
            <v:group style="position:absolute;left:5260;top:2870;width:12;height:22" coordorigin="5260,2870" coordsize="12,22">
              <v:shape style="position:absolute;left:5260;top:2870;width:12;height:22" coordorigin="5260,2870" coordsize="12,22" path="m5269,2870l5260,2872,5262,2892,5272,2891,5269,2870xe" filled="t" fillcolor="#000000" stroked="f">
                <v:path arrowok="t"/>
                <v:fill type="solid"/>
              </v:shape>
            </v:group>
            <v:group style="position:absolute;left:5267;top:2953;width:10;height:6" coordorigin="5267,2953" coordsize="10,6">
              <v:shape style="position:absolute;left:5267;top:2953;width:10;height:6" coordorigin="5267,2953" coordsize="10,6" path="m5267,2956l5276,2956e" filled="f" stroked="t" strokeweight=".4pt" strokecolor="#000000">
                <v:path arrowok="t"/>
              </v:shape>
            </v:group>
            <v:group style="position:absolute;left:5262;top:2891;width:14;height:64" coordorigin="5262,2891" coordsize="14,64">
              <v:shape style="position:absolute;left:5262;top:2891;width:14;height:64" coordorigin="5262,2891" coordsize="14,64" path="m5272,2891l5262,2892,5267,2954,5276,2953,5272,2891xe" filled="t" fillcolor="#000000" stroked="f">
                <v:path arrowok="t"/>
                <v:fill type="solid"/>
              </v:shape>
            </v:group>
            <v:group style="position:absolute;left:5264;top:2926;width:10;height:5" coordorigin="5264,2926" coordsize="10,5">
              <v:shape style="position:absolute;left:5264;top:2926;width:10;height:5" coordorigin="5264,2926" coordsize="10,5" path="m5264,2928l5274,2928e" filled="f" stroked="t" strokeweight=".34002pt" strokecolor="#000000">
                <v:path arrowok="t"/>
              </v:shape>
            </v:group>
            <v:group style="position:absolute;left:5264;top:2930;width:32;height:65" coordorigin="5264,2930" coordsize="32,65">
              <v:shape style="position:absolute;left:5264;top:2930;width:32;height:65" coordorigin="5264,2930" coordsize="32,65" path="m5274,2930l5264,2930,5264,2950,5267,2966,5270,2981,5272,2982,5276,2990,5278,2993,5281,2995,5286,2995,5290,2994,5292,2992,5296,2987,5282,2987,5284,2985,5282,2984,5284,2984,5281,2978,5280,2978,5277,2965,5276,2965,5274,2950,5274,2930xe" filled="t" fillcolor="#000000" stroked="f">
                <v:path arrowok="t"/>
                <v:fill type="solid"/>
              </v:shape>
              <v:shape style="position:absolute;left:5264;top:2930;width:32;height:65" coordorigin="5264,2930" coordsize="32,65" path="m5284,2986l5282,2987,5285,2986,5284,2986xe" filled="t" fillcolor="#000000" stroked="f">
                <v:path arrowok="t"/>
                <v:fill type="solid"/>
              </v:shape>
              <v:shape style="position:absolute;left:5264;top:2930;width:32;height:65" coordorigin="5264,2930" coordsize="32,65" path="m5285,2986l5282,2987,5286,2987,5285,2986xe" filled="t" fillcolor="#000000" stroked="f">
                <v:path arrowok="t"/>
                <v:fill type="solid"/>
              </v:shape>
              <v:shape style="position:absolute;left:5264;top:2930;width:32;height:65" coordorigin="5264,2930" coordsize="32,65" path="m5285,2986l5285,2986,5286,2987,5285,2986xe" filled="t" fillcolor="#000000" stroked="f">
                <v:path arrowok="t"/>
                <v:fill type="solid"/>
              </v:shape>
              <v:shape style="position:absolute;left:5264;top:2930;width:32;height:65" coordorigin="5264,2930" coordsize="32,65" path="m5287,2982l5285,2986,5286,2986,5285,2986,5286,2987,5296,2987,5297,2984,5287,2982xe" filled="t" fillcolor="#000000" stroked="f">
                <v:path arrowok="t"/>
                <v:fill type="solid"/>
              </v:shape>
              <v:shape style="position:absolute;left:5264;top:2930;width:32;height:65" coordorigin="5264,2930" coordsize="32,65" path="m5284,2985l5284,2986,5285,2986,5285,2986,5284,2985xe" filled="t" fillcolor="#000000" stroked="f">
                <v:path arrowok="t"/>
                <v:fill type="solid"/>
              </v:shape>
              <v:shape style="position:absolute;left:5264;top:2930;width:32;height:65" coordorigin="5264,2930" coordsize="32,65" path="m5284,2985l5285,2986,5286,2986,5285,2986,5284,2985xe" filled="t" fillcolor="#000000" stroked="f">
                <v:path arrowok="t"/>
                <v:fill type="solid"/>
              </v:shape>
              <v:shape style="position:absolute;left:5264;top:2930;width:32;height:65" coordorigin="5264,2930" coordsize="32,65" path="m5284,2985l5284,2985,5285,2986,5284,2985xe" filled="t" fillcolor="#000000" stroked="f">
                <v:path arrowok="t"/>
                <v:fill type="solid"/>
              </v:shape>
              <v:shape style="position:absolute;left:5264;top:2930;width:32;height:65" coordorigin="5264,2930" coordsize="32,65" path="m5285,2984l5284,2985,5285,2986,5285,2984xe" filled="t" fillcolor="#000000" stroked="f">
                <v:path arrowok="t"/>
                <v:fill type="solid"/>
              </v:shape>
              <v:shape style="position:absolute;left:5264;top:2930;width:32;height:65" coordorigin="5264,2930" coordsize="32,65" path="m5284,2984l5282,2984,5284,2985,5284,2985,5284,2984xe" filled="t" fillcolor="#000000" stroked="f">
                <v:path arrowok="t"/>
                <v:fill type="solid"/>
              </v:shape>
              <v:shape style="position:absolute;left:5264;top:2930;width:32;height:65" coordorigin="5264,2930" coordsize="32,65" path="m5288,2981l5287,2982,5287,2982,5288,2981xe" filled="t" fillcolor="#000000" stroked="f">
                <v:path arrowok="t"/>
                <v:fill type="solid"/>
              </v:shape>
              <v:shape style="position:absolute;left:5264;top:2930;width:32;height:65" coordorigin="5264,2930" coordsize="32,65" path="m5280,2977l5280,2978,5281,2978,5280,2977xe" filled="t" fillcolor="#000000" stroked="f">
                <v:path arrowok="t"/>
                <v:fill type="solid"/>
              </v:shape>
              <v:shape style="position:absolute;left:5264;top:2930;width:32;height:65" coordorigin="5264,2930" coordsize="32,65" path="m5276,2964l5276,2965,5277,2965,5276,2964xe" filled="t" fillcolor="#000000" stroked="f">
                <v:path arrowok="t"/>
                <v:fill type="solid"/>
              </v:shape>
            </v:group>
            <v:group style="position:absolute;left:5287;top:2963;width:14;height:22" coordorigin="5287,2963" coordsize="14,22">
              <v:shape style="position:absolute;left:5287;top:2963;width:14;height:22" coordorigin="5287,2963" coordsize="14,22" path="m5292,2963l5287,2982,5297,2984,5302,2965,5292,2964,5292,2963xe" filled="t" fillcolor="#000000" stroked="f">
                <v:path arrowok="t"/>
                <v:fill type="solid"/>
              </v:shape>
            </v:group>
            <v:group style="position:absolute;left:5296;top:2926;width:10;height:6" coordorigin="5296,2926" coordsize="10,6">
              <v:shape style="position:absolute;left:5296;top:2926;width:10;height:6" coordorigin="5296,2926" coordsize="10,6" path="m5296,2929l5305,2929e" filled="f" stroked="t" strokeweight=".4pt" strokecolor="#000000">
                <v:path arrowok="t"/>
              </v:shape>
            </v:group>
            <v:group style="position:absolute;left:5292;top:2930;width:13;height:35" coordorigin="5292,2930" coordsize="13,35">
              <v:shape style="position:absolute;left:5292;top:2930;width:13;height:35" coordorigin="5292,2930" coordsize="13,35" path="m5296,2930l5292,2964,5302,2965,5305,2932,5296,2930xe" filled="t" fillcolor="#000000" stroked="f">
                <v:path arrowok="t"/>
                <v:fill type="solid"/>
              </v:shape>
            </v:group>
            <v:group style="position:absolute;left:5291;top:2934;width:11;height:7" coordorigin="5291,2934" coordsize="11,7">
              <v:shape style="position:absolute;left:5291;top:2934;width:11;height:7" coordorigin="5291,2934" coordsize="11,7" path="m5292,2934l5291,2939,5300,2941,5302,2936,5292,2934xe" filled="t" fillcolor="#000000" stroked="f">
                <v:path arrowok="t"/>
                <v:fill type="solid"/>
              </v:shape>
            </v:group>
            <v:group style="position:absolute;left:5292;top:2917;width:26;height:19" coordorigin="5292,2917" coordsize="26,19">
              <v:shape style="position:absolute;left:5292;top:2917;width:26;height:19" coordorigin="5292,2917" coordsize="26,19" path="m5306,2917l5304,2917,5302,2918,5298,2921,5297,2922,5294,2927,5293,2928,5292,2934,5302,2936,5303,2930,5303,2930,5304,2929,5303,2929,5305,2927,5304,2927,5318,2927,5317,2924,5314,2921,5312,2921,5309,2918,5306,2917xe" filled="t" fillcolor="#000000" stroked="f">
                <v:path arrowok="t"/>
                <v:fill type="solid"/>
              </v:shape>
              <v:shape style="position:absolute;left:5292;top:2917;width:26;height:19" coordorigin="5292,2917" coordsize="26,19" path="m5303,2930l5303,2930,5303,2932,5303,2930xe" filled="t" fillcolor="#000000" stroked="f">
                <v:path arrowok="t"/>
                <v:fill type="solid"/>
              </v:shape>
              <v:shape style="position:absolute;left:5292;top:2917;width:26;height:19" coordorigin="5292,2917" coordsize="26,19" path="m5314,2928l5306,2928,5310,2932,5309,2929,5314,2928xe" filled="t" fillcolor="#000000" stroked="f">
                <v:path arrowok="t"/>
                <v:fill type="solid"/>
              </v:shape>
              <v:shape style="position:absolute;left:5292;top:2917;width:26;height:19" coordorigin="5292,2917" coordsize="26,19" path="m5305,2927l5303,2929,5305,2928,5305,2928,5305,2927xe" filled="t" fillcolor="#000000" stroked="f">
                <v:path arrowok="t"/>
                <v:fill type="solid"/>
              </v:shape>
              <v:shape style="position:absolute;left:5292;top:2917;width:26;height:19" coordorigin="5292,2917" coordsize="26,19" path="m5305,2928l5303,2929,5304,2929,5305,2928xe" filled="t" fillcolor="#000000" stroked="f">
                <v:path arrowok="t"/>
                <v:fill type="solid"/>
              </v:shape>
              <v:shape style="position:absolute;left:5292;top:2917;width:26;height:19" coordorigin="5292,2917" coordsize="26,19" path="m5318,2927l5306,2927,5305,2928,5308,2929,5306,2928,5314,2928,5318,2927xe" filled="t" fillcolor="#000000" stroked="f">
                <v:path arrowok="t"/>
                <v:fill type="solid"/>
              </v:shape>
              <v:shape style="position:absolute;left:5292;top:2917;width:26;height:19" coordorigin="5292,2917" coordsize="26,19" path="m5305,2927l5305,2928,5305,2928,5305,2927xe" filled="t" fillcolor="#000000" stroked="f">
                <v:path arrowok="t"/>
                <v:fill type="solid"/>
              </v:shape>
              <v:shape style="position:absolute;left:5292;top:2917;width:26;height:19" coordorigin="5292,2917" coordsize="26,19" path="m5306,2927l5305,2927,5305,2927,5305,2928,5306,2927xe" filled="t" fillcolor="#000000" stroked="f">
                <v:path arrowok="t"/>
                <v:fill type="solid"/>
              </v:shape>
              <v:shape style="position:absolute;left:5292;top:2917;width:26;height:19" coordorigin="5292,2917" coordsize="26,19" path="m5305,2927l5305,2927,5305,2927xe" filled="t" fillcolor="#000000" stroked="f">
                <v:path arrowok="t"/>
                <v:fill type="solid"/>
              </v:shape>
              <v:shape style="position:absolute;left:5292;top:2917;width:26;height:19" coordorigin="5292,2917" coordsize="26,19" path="m5305,2927l5304,2927,5305,2927,5305,2927xe" filled="t" fillcolor="#000000" stroked="f">
                <v:path arrowok="t"/>
                <v:fill type="solid"/>
              </v:shape>
            </v:group>
            <v:group style="position:absolute;left:5309;top:2927;width:11;height:8" coordorigin="5309,2927" coordsize="11,8">
              <v:shape style="position:absolute;left:5309;top:2927;width:11;height:8" coordorigin="5309,2927" coordsize="11,8" path="m5318,2927l5309,2929,5310,2935,5320,2934,5320,2933,5318,2927xe" filled="t" fillcolor="#000000" stroked="f">
                <v:path arrowok="t"/>
                <v:fill type="solid"/>
              </v:shape>
            </v:group>
            <v:group style="position:absolute;left:5311;top:2944;width:10;height:6" coordorigin="5311,2944" coordsize="10,6">
              <v:shape style="position:absolute;left:5311;top:2944;width:10;height:6" coordorigin="5311,2944" coordsize="10,6" path="m5311,2947l5321,2947e" filled="f" stroked="t" strokeweight=".4pt" strokecolor="#000000">
                <v:path arrowok="t"/>
              </v:shape>
            </v:group>
            <v:group style="position:absolute;left:5310;top:2934;width:11;height:11" coordorigin="5310,2934" coordsize="11,11">
              <v:shape style="position:absolute;left:5310;top:2934;width:11;height:11" coordorigin="5310,2934" coordsize="11,11" path="m5310,2939l5321,2939e" filled="f" stroked="t" strokeweight=".64pt" strokecolor="#000000">
                <v:path arrowok="t"/>
              </v:shape>
            </v:group>
            <v:group style="position:absolute;left:5312;top:2933;width:10;height:5" coordorigin="5312,2933" coordsize="10,5">
              <v:shape style="position:absolute;left:5312;top:2933;width:10;height:5" coordorigin="5312,2933" coordsize="10,5" path="m5312,2935l5322,2935e" filled="f" stroked="t" strokeweight=".33999pt" strokecolor="#000000">
                <v:path arrowok="t"/>
              </v:shape>
            </v:group>
            <v:group style="position:absolute;left:5312;top:2938;width:28;height:36" coordorigin="5312,2938" coordsize="28,36">
              <v:shape style="position:absolute;left:5312;top:2938;width:28;height:36" coordorigin="5312,2938" coordsize="28,36" path="m5322,2938l5312,2938,5312,2948,5317,2965,5318,2968,5323,2972,5327,2974,5333,2974,5335,2972,5340,2968,5334,2965,5328,2965,5329,2965,5327,2964,5329,2964,5328,2963,5327,2963,5326,2960,5326,2960,5322,2947,5322,2947,5322,2938xe" filled="t" fillcolor="#000000" stroked="f">
                <v:path arrowok="t"/>
                <v:fill type="solid"/>
              </v:shape>
              <v:shape style="position:absolute;left:5312;top:2938;width:28;height:36" coordorigin="5312,2938" coordsize="28,36" path="m5329,2965l5328,2965,5330,2965,5329,2965xe" filled="t" fillcolor="#000000" stroked="f">
                <v:path arrowok="t"/>
                <v:fill type="solid"/>
              </v:shape>
              <v:shape style="position:absolute;left:5312;top:2938;width:28;height:36" coordorigin="5312,2938" coordsize="28,36" path="m5330,2964l5329,2965,5330,2965,5330,2964xe" filled="t" fillcolor="#000000" stroked="f">
                <v:path arrowok="t"/>
                <v:fill type="solid"/>
              </v:shape>
              <v:shape style="position:absolute;left:5312;top:2938;width:28;height:36" coordorigin="5312,2938" coordsize="28,36" path="m5332,2964l5330,2964,5330,2964,5330,2965,5334,2965,5332,2964xe" filled="t" fillcolor="#000000" stroked="f">
                <v:path arrowok="t"/>
                <v:fill type="solid"/>
              </v:shape>
              <v:shape style="position:absolute;left:5312;top:2938;width:28;height:36" coordorigin="5312,2938" coordsize="28,36" path="m5329,2964l5327,2964,5329,2965,5330,2964,5329,2964xe" filled="t" fillcolor="#000000" stroked="f">
                <v:path arrowok="t"/>
                <v:fill type="solid"/>
              </v:shape>
              <v:shape style="position:absolute;left:5312;top:2938;width:28;height:36" coordorigin="5312,2938" coordsize="28,36" path="m5332,2962l5329,2964,5330,2964,5330,2964,5332,2964,5332,2962xe" filled="t" fillcolor="#000000" stroked="f">
                <v:path arrowok="t"/>
                <v:fill type="solid"/>
              </v:shape>
              <v:shape style="position:absolute;left:5312;top:2938;width:28;height:36" coordorigin="5312,2938" coordsize="28,36" path="m5326,2960l5327,2963,5326,2961,5326,2960xe" filled="t" fillcolor="#000000" stroked="f">
                <v:path arrowok="t"/>
                <v:fill type="solid"/>
              </v:shape>
              <v:shape style="position:absolute;left:5312;top:2938;width:28;height:36" coordorigin="5312,2938" coordsize="28,36" path="m5326,2961l5327,2963,5328,2963,5326,2961xe" filled="t" fillcolor="#000000" stroked="f">
                <v:path arrowok="t"/>
                <v:fill type="solid"/>
              </v:shape>
              <v:shape style="position:absolute;left:5312;top:2938;width:28;height:36" coordorigin="5312,2938" coordsize="28,36" path="m5326,2960l5326,2960,5326,2961,5326,2960xe" filled="t" fillcolor="#000000" stroked="f">
                <v:path arrowok="t"/>
                <v:fill type="solid"/>
              </v:shape>
              <v:shape style="position:absolute;left:5312;top:2938;width:28;height:36" coordorigin="5312,2938" coordsize="28,36" path="m5322,2946l5322,2947,5322,2947,5322,2946xe" filled="t" fillcolor="#000000" stroked="f">
                <v:path arrowok="t"/>
                <v:fill type="solid"/>
              </v:shape>
            </v:group>
            <v:group style="position:absolute;left:5332;top:2954;width:12;height:13" coordorigin="5332,2954" coordsize="12,13">
              <v:shape style="position:absolute;left:5332;top:2954;width:12;height:13" coordorigin="5332,2954" coordsize="12,13" path="m5335,2956l5332,2964,5340,2968,5344,2958,5344,2957,5335,2956xe" filled="t" fillcolor="#000000" stroked="f">
                <v:path arrowok="t"/>
                <v:fill type="solid"/>
              </v:shape>
              <v:shape style="position:absolute;left:5332;top:2954;width:12;height:13" coordorigin="5332,2954" coordsize="12,13" path="m5335,2954l5334,2956,5335,2956,5335,2954xe" filled="t" fillcolor="#000000" stroked="f">
                <v:path arrowok="t"/>
                <v:fill type="solid"/>
              </v:shape>
            </v:group>
            <v:group style="position:absolute;left:5336;top:2933;width:10;height:6" coordorigin="5336,2933" coordsize="10,6">
              <v:shape style="position:absolute;left:5336;top:2933;width:10;height:6" coordorigin="5336,2933" coordsize="10,6" path="m5336,2936l5346,2936e" filled="f" stroked="t" strokeweight=".4pt" strokecolor="#000000">
                <v:path arrowok="t"/>
              </v:shape>
            </v:group>
            <v:group style="position:absolute;left:5334;top:2938;width:12;height:19" coordorigin="5334,2938" coordsize="12,19">
              <v:shape style="position:absolute;left:5334;top:2938;width:12;height:19" coordorigin="5334,2938" coordsize="12,19" path="m5336,2938l5334,2956,5344,2957,5346,2939,5336,2938xe" filled="t" fillcolor="#000000" stroked="f">
                <v:path arrowok="t"/>
                <v:fill type="solid"/>
              </v:shape>
            </v:group>
            <v:group style="position:absolute;left:8252;top:2915;width:2;height:540" coordorigin="8252,2915" coordsize="2,540">
              <v:shape style="position:absolute;left:8252;top:2915;width:2;height:540" coordorigin="8252,2915" coordsize="0,540" path="m8252,2915l8252,3455e" filled="f" stroked="t" strokeweight=".59001pt" strokecolor="#000000">
                <v:path arrowok="t"/>
              </v:shape>
            </v:group>
            <v:group style="position:absolute;left:8245;top:2724;width:56;height:233" coordorigin="8245,2724" coordsize="56,233">
              <v:shape style="position:absolute;left:8245;top:2724;width:56;height:233" coordorigin="8245,2724" coordsize="56,233" path="m8279,2724l8274,2724,8272,2725,8270,2725,8268,2728,8268,2729,8266,2734,8264,2735,8260,2749,8260,2750,8256,2770,8250,2824,8245,2888,8246,2957,8256,2957,8255,2890,8260,2825,8266,2771,8269,2752,8270,2752,8274,2738,8276,2735,8275,2735,8276,2734,8274,2732,8276,2732,8275,2731,8286,2731,8286,2730,8284,2726,8279,2724xe" filled="t" fillcolor="#000000" stroked="f">
                <v:path arrowok="t"/>
                <v:fill type="solid"/>
              </v:shape>
              <v:shape style="position:absolute;left:8245;top:2724;width:56;height:233" coordorigin="8245,2724" coordsize="56,233" path="m8255,2889l8255,2890,8255,2889xe" filled="t" fillcolor="#000000" stroked="f">
                <v:path arrowok="t"/>
                <v:fill type="solid"/>
              </v:shape>
              <v:shape style="position:absolute;left:8245;top:2724;width:56;height:233" coordorigin="8245,2724" coordsize="56,233" path="m8255,2888l8255,2889,8255,2888xe" filled="t" fillcolor="#000000" stroked="f">
                <v:path arrowok="t"/>
                <v:fill type="solid"/>
              </v:shape>
              <v:shape style="position:absolute;left:8245;top:2724;width:56;height:233" coordorigin="8245,2724" coordsize="56,233" path="m8279,2740l8284,2759,8292,2832,8302,2831,8293,2759,8293,2756,8289,2741,8280,2741,8279,2740xe" filled="t" fillcolor="#000000" stroked="f">
                <v:path arrowok="t"/>
                <v:fill type="solid"/>
              </v:shape>
              <v:shape style="position:absolute;left:8245;top:2724;width:56;height:233" coordorigin="8245,2724" coordsize="56,233" path="m8270,2752l8269,2752,8269,2753,8270,2752xe" filled="t" fillcolor="#000000" stroked="f">
                <v:path arrowok="t"/>
                <v:fill type="solid"/>
              </v:shape>
              <v:shape style="position:absolute;left:8245;top:2724;width:56;height:233" coordorigin="8245,2724" coordsize="56,233" path="m8286,2732l8279,2732,8277,2733,8277,2734,8278,2735,8280,2741,8289,2741,8288,2737,8286,2732xe" filled="t" fillcolor="#000000" stroked="f">
                <v:path arrowok="t"/>
                <v:fill type="solid"/>
              </v:shape>
              <v:shape style="position:absolute;left:8245;top:2724;width:56;height:233" coordorigin="8245,2724" coordsize="56,233" path="m8276,2734l8275,2735,8276,2735,8276,2734xe" filled="t" fillcolor="#000000" stroked="f">
                <v:path arrowok="t"/>
                <v:fill type="solid"/>
              </v:shape>
              <v:shape style="position:absolute;left:8245;top:2724;width:56;height:233" coordorigin="8245,2724" coordsize="56,233" path="m8276,2732l8274,2732,8276,2734,8276,2732xe" filled="t" fillcolor="#000000" stroked="f">
                <v:path arrowok="t"/>
                <v:fill type="solid"/>
              </v:shape>
              <v:shape style="position:absolute;left:8245;top:2724;width:56;height:233" coordorigin="8245,2724" coordsize="56,233" path="m8276,2732l8276,2734,8277,2733,8276,2732xe" filled="t" fillcolor="#000000" stroked="f">
                <v:path arrowok="t"/>
                <v:fill type="solid"/>
              </v:shape>
              <v:shape style="position:absolute;left:8245;top:2724;width:56;height:233" coordorigin="8245,2724" coordsize="56,233" path="m8277,2733l8276,2734,8277,2734xe" filled="t" fillcolor="#000000" stroked="f">
                <v:path arrowok="t"/>
                <v:fill type="solid"/>
              </v:shape>
              <v:shape style="position:absolute;left:8245;top:2724;width:56;height:233" coordorigin="8245,2724" coordsize="56,233" path="m8279,2732l8278,2732,8277,2733,8279,2732xe" filled="t" fillcolor="#000000" stroked="f">
                <v:path arrowok="t"/>
                <v:fill type="solid"/>
              </v:shape>
              <v:shape style="position:absolute;left:8245;top:2724;width:56;height:233" coordorigin="8245,2724" coordsize="56,233" path="m8286,2731l8275,2731,8277,2733,8278,2732,8286,2732,8286,2731xe" filled="t" fillcolor="#000000" stroked="f">
                <v:path arrowok="t"/>
                <v:fill type="solid"/>
              </v:shape>
            </v:group>
            <v:group style="position:absolute;left:8292;top:2831;width:13;height:58" coordorigin="8292,2831" coordsize="13,58">
              <v:shape style="position:absolute;left:8292;top:2831;width:13;height:58" coordorigin="8292,2831" coordsize="13,58" path="m8302,2831l8292,2832,8296,2888,8296,2887,8305,2887,8302,2831xe" filled="t" fillcolor="#000000" stroked="f">
                <v:path arrowok="t"/>
                <v:fill type="solid"/>
              </v:shape>
            </v:group>
            <v:group style="position:absolute;left:8298;top:2957;width:10;height:5" coordorigin="8298,2957" coordsize="10,5">
              <v:shape style="position:absolute;left:8298;top:2957;width:10;height:5" coordorigin="8298,2957" coordsize="10,5" path="m8298,2959l8308,2959e" filled="f" stroked="t" strokeweight=".34002pt" strokecolor="#000000">
                <v:path arrowok="t"/>
              </v:shape>
            </v:group>
            <v:group style="position:absolute;left:8296;top:2887;width:12;height:70" coordorigin="8296,2887" coordsize="12,70">
              <v:shape style="position:absolute;left:8296;top:2887;width:12;height:70" coordorigin="8296,2887" coordsize="12,70" path="m8305,2887l8296,2887,8298,2957,8308,2957,8305,2887xe" filled="t" fillcolor="#000000" stroked="f">
                <v:path arrowok="t"/>
                <v:fill type="solid"/>
              </v:shape>
            </v:group>
            <v:group style="position:absolute;left:8292;top:2933;width:10;height:6" coordorigin="8292,2933" coordsize="10,6">
              <v:shape style="position:absolute;left:8292;top:2933;width:10;height:6" coordorigin="8292,2933" coordsize="10,6" path="m8292,2936l8302,2936e" filled="f" stroked="t" strokeweight=".4pt" strokecolor="#000000">
                <v:path arrowok="t"/>
              </v:shape>
            </v:group>
            <v:group style="position:absolute;left:8292;top:2938;width:37;height:58" coordorigin="8292,2938" coordsize="37,58">
              <v:shape style="position:absolute;left:8292;top:2938;width:37;height:58" coordorigin="8292,2938" coordsize="37,58" path="m8302,2938l8292,2939,8294,2964,8298,2981,8299,2982,8302,2988,8304,2992,8306,2994,8310,2995,8314,2995,8316,2994,8320,2992,8322,2989,8323,2987,8309,2987,8311,2986,8310,2984,8308,2978,8304,2963,8304,2963,8302,2938xe" filled="t" fillcolor="#000000" stroked="f">
                <v:path arrowok="t"/>
                <v:fill type="solid"/>
              </v:shape>
              <v:shape style="position:absolute;left:8292;top:2938;width:37;height:58" coordorigin="8292,2938" coordsize="37,58" path="m8311,2986l8309,2987,8312,2986,8311,2986xe" filled="t" fillcolor="#000000" stroked="f">
                <v:path arrowok="t"/>
                <v:fill type="solid"/>
              </v:shape>
              <v:shape style="position:absolute;left:8292;top:2938;width:37;height:58" coordorigin="8292,2938" coordsize="37,58" path="m8312,2986l8309,2987,8312,2987,8312,2986xe" filled="t" fillcolor="#000000" stroked="f">
                <v:path arrowok="t"/>
                <v:fill type="solid"/>
              </v:shape>
              <v:shape style="position:absolute;left:8292;top:2938;width:37;height:58" coordorigin="8292,2938" coordsize="37,58" path="m8312,2986l8312,2986,8312,2987,8312,2986xe" filled="t" fillcolor="#000000" stroked="f">
                <v:path arrowok="t"/>
                <v:fill type="solid"/>
              </v:shape>
              <v:shape style="position:absolute;left:8292;top:2938;width:37;height:58" coordorigin="8292,2938" coordsize="37,58" path="m8314,2984l8312,2985,8314,2986,8312,2986,8312,2987,8323,2987,8324,2984,8314,2984,8314,2984xe" filled="t" fillcolor="#000000" stroked="f">
                <v:path arrowok="t"/>
                <v:fill type="solid"/>
              </v:shape>
              <v:shape style="position:absolute;left:8292;top:2938;width:37;height:58" coordorigin="8292,2938" coordsize="37,58" path="m8311,2985l8311,2986,8312,2986,8312,2986,8311,2985xe" filled="t" fillcolor="#000000" stroked="f">
                <v:path arrowok="t"/>
                <v:fill type="solid"/>
              </v:shape>
              <v:shape style="position:absolute;left:8292;top:2938;width:37;height:58" coordorigin="8292,2938" coordsize="37,58" path="m8312,2985l8311,2985,8312,2986,8314,2986,8312,2985xe" filled="t" fillcolor="#000000" stroked="f">
                <v:path arrowok="t"/>
                <v:fill type="solid"/>
              </v:shape>
              <v:shape style="position:absolute;left:8292;top:2938;width:37;height:58" coordorigin="8292,2938" coordsize="37,58" path="m8310,2984l8311,2986,8311,2985,8311,2985,8310,2984xe" filled="t" fillcolor="#000000" stroked="f">
                <v:path arrowok="t"/>
                <v:fill type="solid"/>
              </v:shape>
              <v:shape style="position:absolute;left:8292;top:2938;width:37;height:58" coordorigin="8292,2938" coordsize="37,58" path="m8311,2985l8311,2985,8312,2985,8311,2985xe" filled="t" fillcolor="#000000" stroked="f">
                <v:path arrowok="t"/>
                <v:fill type="solid"/>
              </v:shape>
              <v:shape style="position:absolute;left:8292;top:2938;width:37;height:58" coordorigin="8292,2938" coordsize="37,58" path="m8310,2983l8310,2984,8311,2985,8310,2983xe" filled="t" fillcolor="#000000" stroked="f">
                <v:path arrowok="t"/>
                <v:fill type="solid"/>
              </v:shape>
              <v:shape style="position:absolute;left:8292;top:2938;width:37;height:58" coordorigin="8292,2938" coordsize="37,58" path="m8315,2983l8314,2984,8314,2984,8315,2983xe" filled="t" fillcolor="#000000" stroked="f">
                <v:path arrowok="t"/>
                <v:fill type="solid"/>
              </v:shape>
              <v:shape style="position:absolute;left:8292;top:2938;width:37;height:58" coordorigin="8292,2938" coordsize="37,58" path="m8324,2983l8315,2983,8314,2984,8324,2984,8324,2983xe" filled="t" fillcolor="#000000" stroked="f">
                <v:path arrowok="t"/>
                <v:fill type="solid"/>
              </v:shape>
              <v:shape style="position:absolute;left:8292;top:2938;width:37;height:58" coordorigin="8292,2938" coordsize="37,58" path="m8326,2980l8316,2980,8314,2984,8315,2983,8324,2983,8326,2980xe" filled="t" fillcolor="#000000" stroked="f">
                <v:path arrowok="t"/>
                <v:fill type="solid"/>
              </v:shape>
              <v:shape style="position:absolute;left:8292;top:2938;width:37;height:58" coordorigin="8292,2938" coordsize="37,58" path="m8320,2965l8315,2981,8316,2980,8326,2980,8329,2968,8320,2966,8320,2965xe" filled="t" fillcolor="#000000" stroked="f">
                <v:path arrowok="t"/>
                <v:fill type="solid"/>
              </v:shape>
              <v:shape style="position:absolute;left:8292;top:2938;width:37;height:58" coordorigin="8292,2938" coordsize="37,58" path="m8304,2962l8304,2963,8304,2963,8304,2962xe" filled="t" fillcolor="#000000" stroked="f">
                <v:path arrowok="t"/>
                <v:fill type="solid"/>
              </v:shape>
            </v:group>
            <v:group style="position:absolute;left:8320;top:2942;width:13;height:25" coordorigin="8320,2942" coordsize="13,25">
              <v:shape style="position:absolute;left:8320;top:2942;width:13;height:25" coordorigin="8320,2942" coordsize="13,25" path="m8333,2942l8323,2942,8320,2966,8329,2968,8333,2944,8333,2942xe" filled="t" fillcolor="#000000" stroked="f">
                <v:path arrowok="t"/>
                <v:fill type="solid"/>
              </v:shape>
            </v:group>
            <v:group style="position:absolute;left:8324;top:2904;width:10;height:5" coordorigin="8324,2904" coordsize="10,5">
              <v:shape style="position:absolute;left:8324;top:2904;width:10;height:5" coordorigin="8324,2904" coordsize="10,5" path="m8324,2906l8334,2906e" filled="f" stroked="t" strokeweight=".33999pt" strokecolor="#000000">
                <v:path arrowok="t"/>
              </v:shape>
            </v:group>
            <v:group style="position:absolute;left:8323;top:2909;width:11;height:34" coordorigin="8323,2909" coordsize="11,34">
              <v:shape style="position:absolute;left:8323;top:2909;width:11;height:34" coordorigin="8323,2909" coordsize="11,34" path="m8323,2926l8334,2926e" filled="f" stroked="t" strokeweight="1.78pt" strokecolor="#000000">
                <v:path arrowok="t"/>
              </v:shape>
            </v:group>
            <v:group style="position:absolute;left:8327;top:2929;width:10;height:5" coordorigin="8327,2929" coordsize="10,5">
              <v:shape style="position:absolute;left:8327;top:2929;width:10;height:5" coordorigin="8327,2929" coordsize="10,5" path="m8327,2932l8336,2932e" filled="f" stroked="t" strokeweight=".34002pt" strokecolor="#000000">
                <v:path arrowok="t"/>
              </v:shape>
            </v:group>
            <v:group style="position:absolute;left:8327;top:2804;width:42;height:125" coordorigin="8327,2804" coordsize="42,125">
              <v:shape style="position:absolute;left:8327;top:2804;width:42;height:125" coordorigin="8327,2804" coordsize="42,125" path="m8353,2804l8350,2804,8346,2806,8342,2809,8342,2810,8339,2818,8338,2819,8335,2830,8329,2858,8329,2861,8327,2893,8327,2929,8336,2929,8336,2893,8339,2861,8345,2832,8347,2821,8348,2821,8350,2816,8350,2816,8351,2815,8350,2814,8350,2814,8350,2814,8350,2813,8362,2813,8360,2812,8357,2807,8353,2804xe" filled="t" fillcolor="#000000" stroked="f">
                <v:path arrowok="t"/>
                <v:fill type="solid"/>
              </v:shape>
              <v:shape style="position:absolute;left:8327;top:2804;width:42;height:125" coordorigin="8327,2804" coordsize="42,125" path="m8336,2893l8336,2894,8336,2893xe" filled="t" fillcolor="#000000" stroked="f">
                <v:path arrowok="t"/>
                <v:fill type="solid"/>
              </v:shape>
              <v:shape style="position:absolute;left:8327;top:2804;width:42;height:125" coordorigin="8327,2804" coordsize="42,125" path="m8366,2826l8356,2826,8359,2842,8369,2840,8369,2839,8366,2826xe" filled="t" fillcolor="#000000" stroked="f">
                <v:path arrowok="t"/>
                <v:fill type="solid"/>
              </v:shape>
              <v:shape style="position:absolute;left:8327;top:2804;width:42;height:125" coordorigin="8327,2804" coordsize="42,125" path="m8352,2816l8356,2827,8356,2826,8366,2826,8365,2824,8363,2818,8353,2818,8352,2816xe" filled="t" fillcolor="#000000" stroked="f">
                <v:path arrowok="t"/>
                <v:fill type="solid"/>
              </v:shape>
              <v:shape style="position:absolute;left:8327;top:2804;width:42;height:125" coordorigin="8327,2804" coordsize="42,125" path="m8348,2821l8347,2821,8347,2822,8348,2821xe" filled="t" fillcolor="#000000" stroked="f">
                <v:path arrowok="t"/>
                <v:fill type="solid"/>
              </v:shape>
              <v:shape style="position:absolute;left:8327;top:2804;width:42;height:125" coordorigin="8327,2804" coordsize="42,125" path="m8352,2814l8351,2815,8353,2818,8363,2818,8362,2814,8353,2814,8352,2814xe" filled="t" fillcolor="#000000" stroked="f">
                <v:path arrowok="t"/>
                <v:fill type="solid"/>
              </v:shape>
              <v:shape style="position:absolute;left:8327;top:2804;width:42;height:125" coordorigin="8327,2804" coordsize="42,125" path="m8351,2815l8350,2816,8350,2816,8351,2815xe" filled="t" fillcolor="#000000" stroked="f">
                <v:path arrowok="t"/>
                <v:fill type="solid"/>
              </v:shape>
              <v:shape style="position:absolute;left:8327;top:2804;width:42;height:125" coordorigin="8327,2804" coordsize="42,125" path="m8351,2813l8350,2814,8350,2814,8351,2815,8352,2814,8351,2813xe" filled="t" fillcolor="#000000" stroked="f">
                <v:path arrowok="t"/>
                <v:fill type="solid"/>
              </v:shape>
              <v:shape style="position:absolute;left:8327;top:2804;width:42;height:125" coordorigin="8327,2804" coordsize="42,125" path="m8350,2814l8350,2814,8350,2814,8350,2814xe" filled="t" fillcolor="#000000" stroked="f">
                <v:path arrowok="t"/>
                <v:fill type="solid"/>
              </v:shape>
              <v:shape style="position:absolute;left:8327;top:2804;width:42;height:125" coordorigin="8327,2804" coordsize="42,125" path="m8362,2813l8353,2813,8353,2813,8352,2814,8353,2814,8362,2814,8362,2813xe" filled="t" fillcolor="#000000" stroked="f">
                <v:path arrowok="t"/>
                <v:fill type="solid"/>
              </v:shape>
              <v:shape style="position:absolute;left:8327;top:2804;width:42;height:125" coordorigin="8327,2804" coordsize="42,125" path="m8350,2813l8350,2814,8351,2813,8350,2813xe" filled="t" fillcolor="#000000" stroked="f">
                <v:path arrowok="t"/>
                <v:fill type="solid"/>
              </v:shape>
              <v:shape style="position:absolute;left:8327;top:2804;width:42;height:125" coordorigin="8327,2804" coordsize="42,125" path="m8353,2813l8351,2813,8352,2814,8353,2813xe" filled="t" fillcolor="#000000" stroked="f">
                <v:path arrowok="t"/>
                <v:fill type="solid"/>
              </v:shape>
              <v:shape style="position:absolute;left:8327;top:2804;width:42;height:125" coordorigin="8327,2804" coordsize="42,125" path="m8353,2813l8350,2813,8351,2813,8353,2813xe" filled="t" fillcolor="#000000" stroked="f">
                <v:path arrowok="t"/>
                <v:fill type="solid"/>
              </v:shape>
            </v:group>
            <v:group style="position:absolute;left:8359;top:2840;width:13;height:24" coordorigin="8359,2840" coordsize="13,24">
              <v:shape style="position:absolute;left:8359;top:2840;width:13;height:24" coordorigin="8359,2840" coordsize="13,24" path="m8369,2840l8359,2842,8363,2864,8363,2863,8372,2863,8369,2840xe" filled="t" fillcolor="#000000" stroked="f">
                <v:path arrowok="t"/>
                <v:fill type="solid"/>
              </v:shape>
            </v:group>
            <v:group style="position:absolute;left:8366;top:2929;width:10;height:5" coordorigin="8366,2929" coordsize="10,5">
              <v:shape style="position:absolute;left:8366;top:2929;width:10;height:5" coordorigin="8366,2929" coordsize="10,5" path="m8366,2932l8376,2932e" filled="f" stroked="t" strokeweight=".34002pt" strokecolor="#000000">
                <v:path arrowok="t"/>
              </v:shape>
            </v:group>
            <v:group style="position:absolute;left:8363;top:2863;width:13;height:66" coordorigin="8363,2863" coordsize="13,66">
              <v:shape style="position:absolute;left:8363;top:2863;width:13;height:66" coordorigin="8363,2863" coordsize="13,66" path="m8372,2863l8363,2863,8366,2929,8376,2929,8372,2863xe" filled="t" fillcolor="#000000" stroked="f">
                <v:path arrowok="t"/>
                <v:fill type="solid"/>
              </v:shape>
            </v:group>
            <v:group style="position:absolute;left:8365;top:2900;width:10;height:5" coordorigin="8365,2900" coordsize="10,5">
              <v:shape style="position:absolute;left:8365;top:2900;width:10;height:5" coordorigin="8365,2900" coordsize="10,5" path="m8365,2903l8375,2903e" filled="f" stroked="t" strokeweight=".33999pt" strokecolor="#000000">
                <v:path arrowok="t"/>
              </v:shape>
            </v:group>
            <v:group style="position:absolute;left:8364;top:2905;width:32;height:70" coordorigin="8364,2905" coordsize="32,70">
              <v:shape style="position:absolute;left:8364;top:2905;width:32;height:70" coordorigin="8364,2905" coordsize="32,70" path="m8375,2905l8365,2905,8364,2924,8364,2926,8366,2944,8371,2959,8372,2960,8377,2970,8377,2971,8380,2974,8383,2975,8387,2975,8392,2972,8394,2969,8395,2968,8383,2968,8385,2966,8383,2965,8385,2965,8385,2965,8384,2964,8385,2964,8381,2957,8381,2957,8376,2942,8376,2942,8374,2924,8375,2905xe" filled="t" fillcolor="#000000" stroked="f">
                <v:path arrowok="t"/>
                <v:fill type="solid"/>
              </v:shape>
              <v:shape style="position:absolute;left:8364;top:2905;width:32;height:70" coordorigin="8364,2905" coordsize="32,70" path="m8385,2966l8383,2968,8386,2966,8385,2966xe" filled="t" fillcolor="#000000" stroked="f">
                <v:path arrowok="t"/>
                <v:fill type="solid"/>
              </v:shape>
              <v:shape style="position:absolute;left:8364;top:2905;width:32;height:70" coordorigin="8364,2905" coordsize="32,70" path="m8386,2966l8383,2968,8395,2968,8395,2966,8387,2966,8386,2966xe" filled="t" fillcolor="#000000" stroked="f">
                <v:path arrowok="t"/>
                <v:fill type="solid"/>
              </v:shape>
              <v:shape style="position:absolute;left:8364;top:2905;width:32;height:70" coordorigin="8364,2905" coordsize="32,70" path="m8386,2966l8386,2966,8387,2966,8386,2966xe" filled="t" fillcolor="#000000" stroked="f">
                <v:path arrowok="t"/>
                <v:fill type="solid"/>
              </v:shape>
              <v:shape style="position:absolute;left:8364;top:2905;width:32;height:70" coordorigin="8364,2905" coordsize="32,70" path="m8396,2965l8387,2965,8386,2966,8387,2966,8395,2966,8396,2965xe" filled="t" fillcolor="#000000" stroked="f">
                <v:path arrowok="t"/>
                <v:fill type="solid"/>
              </v:shape>
              <v:shape style="position:absolute;left:8364;top:2905;width:32;height:70" coordorigin="8364,2905" coordsize="32,70" path="m8385,2965l8385,2965,8385,2966,8386,2966,8386,2966,8385,2965xe" filled="t" fillcolor="#000000" stroked="f">
                <v:path arrowok="t"/>
                <v:fill type="solid"/>
              </v:shape>
              <v:shape style="position:absolute;left:8364;top:2905;width:32;height:70" coordorigin="8364,2905" coordsize="32,70" path="m8387,2961l8386,2964,8385,2965,8386,2965,8386,2966,8387,2965,8396,2965,8396,2964,8396,2963,8387,2961xe" filled="t" fillcolor="#000000" stroked="f">
                <v:path arrowok="t"/>
                <v:fill type="solid"/>
              </v:shape>
              <v:shape style="position:absolute;left:8364;top:2905;width:32;height:70" coordorigin="8364,2905" coordsize="32,70" path="m8385,2965l8383,2965,8385,2966,8385,2965xe" filled="t" fillcolor="#000000" stroked="f">
                <v:path arrowok="t"/>
                <v:fill type="solid"/>
              </v:shape>
              <v:shape style="position:absolute;left:8364;top:2905;width:32;height:70" coordorigin="8364,2905" coordsize="32,70" path="m8385,2965l8385,2965,8386,2965,8385,2965xe" filled="t" fillcolor="#000000" stroked="f">
                <v:path arrowok="t"/>
                <v:fill type="solid"/>
              </v:shape>
              <v:shape style="position:absolute;left:8364;top:2905;width:32;height:70" coordorigin="8364,2905" coordsize="32,70" path="m8385,2964l8384,2964,8385,2965,8385,2965,8385,2964xe" filled="t" fillcolor="#000000" stroked="f">
                <v:path arrowok="t"/>
                <v:fill type="solid"/>
              </v:shape>
              <v:shape style="position:absolute;left:8364;top:2905;width:32;height:70" coordorigin="8364,2905" coordsize="32,70" path="m8388,2959l8387,2960,8387,2961,8388,2959xe" filled="t" fillcolor="#000000" stroked="f">
                <v:path arrowok="t"/>
                <v:fill type="solid"/>
              </v:shape>
              <v:shape style="position:absolute;left:8364;top:2905;width:32;height:70" coordorigin="8364,2905" coordsize="32,70" path="m8381,2956l8381,2957,8381,2957,8381,2956xe" filled="t" fillcolor="#000000" stroked="f">
                <v:path arrowok="t"/>
                <v:fill type="solid"/>
              </v:shape>
              <v:shape style="position:absolute;left:8364;top:2905;width:32;height:70" coordorigin="8364,2905" coordsize="32,70" path="m8376,2941l8376,2942,8376,2942,8376,2941xe" filled="t" fillcolor="#000000" stroked="f">
                <v:path arrowok="t"/>
                <v:fill type="solid"/>
              </v:shape>
            </v:group>
            <v:group style="position:absolute;left:8387;top:2940;width:14;height:23" coordorigin="8387,2940" coordsize="14,23">
              <v:shape style="position:absolute;left:8387;top:2940;width:14;height:23" coordorigin="8387,2940" coordsize="14,23" path="m8392,2940l8387,2960,8396,2963,8401,2942,8392,2941,8392,2940xe" filled="t" fillcolor="#000000" stroked="f">
                <v:path arrowok="t"/>
                <v:fill type="solid"/>
              </v:shape>
            </v:group>
            <v:group style="position:absolute;left:8395;top:2900;width:10;height:6" coordorigin="8395,2900" coordsize="10,6">
              <v:shape style="position:absolute;left:8395;top:2900;width:10;height:6" coordorigin="8395,2900" coordsize="10,6" path="m8395,2903l8405,2903e" filled="f" stroked="t" strokeweight=".4pt" strokecolor="#000000">
                <v:path arrowok="t"/>
              </v:shape>
            </v:group>
            <v:group style="position:absolute;left:8392;top:2905;width:13;height:37" coordorigin="8392,2905" coordsize="13,37">
              <v:shape style="position:absolute;left:8392;top:2905;width:13;height:37" coordorigin="8392,2905" coordsize="13,37" path="m8395,2905l8392,2941,8401,2942,8405,2906,8395,2905xe" filled="t" fillcolor="#000000" stroked="f">
                <v:path arrowok="t"/>
                <v:fill type="solid"/>
              </v:shape>
            </v:group>
            <v:group style="position:absolute;left:8393;top:2911;width:10;height:6" coordorigin="8393,2911" coordsize="10,6">
              <v:shape style="position:absolute;left:8393;top:2911;width:10;height:6" coordorigin="8393,2911" coordsize="10,6" path="m8393,2914l8402,2914e" filled="f" stroked="t" strokeweight=".4pt" strokecolor="#000000">
                <v:path arrowok="t"/>
              </v:shape>
            </v:group>
            <v:group style="position:absolute;left:8393;top:2892;width:25;height:20" coordorigin="8393,2892" coordsize="25,20">
              <v:shape style="position:absolute;left:8393;top:2892;width:25;height:20" coordorigin="8393,2892" coordsize="25,20" path="m8410,2892l8404,2892,8400,2893,8398,2896,8398,2897,8394,2904,8393,2911,8402,2912,8404,2905,8404,2905,8405,2903,8405,2903,8406,2902,8404,2902,8407,2900,8418,2900,8416,2896,8413,2893,8410,2892xe" filled="t" fillcolor="#000000" stroked="f">
                <v:path arrowok="t"/>
                <v:fill type="solid"/>
              </v:shape>
              <v:shape style="position:absolute;left:8393;top:2892;width:25;height:20" coordorigin="8393,2892" coordsize="25,20" path="m8404,2905l8404,2905,8404,2906,8404,2905xe" filled="t" fillcolor="#000000" stroked="f">
                <v:path arrowok="t"/>
                <v:fill type="solid"/>
              </v:shape>
              <v:shape style="position:absolute;left:8393;top:2892;width:25;height:20" coordorigin="8393,2892" coordsize="25,20" path="m8409,2905l8408,2905,8410,2905,8409,2905xe" filled="t" fillcolor="#000000" stroked="f">
                <v:path arrowok="t"/>
                <v:fill type="solid"/>
              </v:shape>
              <v:shape style="position:absolute;left:8393;top:2892;width:25;height:20" coordorigin="8393,2892" coordsize="25,20" path="m8408,2902l8409,2905,8415,2903,8410,2903,8408,2902xe" filled="t" fillcolor="#000000" stroked="f">
                <v:path arrowok="t"/>
                <v:fill type="solid"/>
              </v:shape>
              <v:shape style="position:absolute;left:8393;top:2892;width:25;height:20" coordorigin="8393,2892" coordsize="25,20" path="m8406,2902l8405,2903,8405,2903,8406,2902xe" filled="t" fillcolor="#000000" stroked="f">
                <v:path arrowok="t"/>
                <v:fill type="solid"/>
              </v:shape>
              <v:shape style="position:absolute;left:8393;top:2892;width:25;height:20" coordorigin="8393,2892" coordsize="25,20" path="m8407,2900l8408,2902,8410,2903,8407,2900xe" filled="t" fillcolor="#000000" stroked="f">
                <v:path arrowok="t"/>
                <v:fill type="solid"/>
              </v:shape>
              <v:shape style="position:absolute;left:8393;top:2892;width:25;height:20" coordorigin="8393,2892" coordsize="25,20" path="m8418,2900l8407,2900,8410,2903,8415,2903,8418,2902,8418,2900xe" filled="t" fillcolor="#000000" stroked="f">
                <v:path arrowok="t"/>
                <v:fill type="solid"/>
              </v:shape>
              <v:shape style="position:absolute;left:8393;top:2892;width:25;height:20" coordorigin="8393,2892" coordsize="25,20" path="m8407,2900l8406,2902,8408,2902,8407,2900xe" filled="t" fillcolor="#000000" stroked="f">
                <v:path arrowok="t"/>
                <v:fill type="solid"/>
              </v:shape>
              <v:shape style="position:absolute;left:8393;top:2892;width:25;height:20" coordorigin="8393,2892" coordsize="25,20" path="m8407,2900l8404,2902,8406,2902,8407,2900xe" filled="t" fillcolor="#000000" stroked="f">
                <v:path arrowok="t"/>
                <v:fill type="solid"/>
              </v:shape>
            </v:group>
            <v:group style="position:absolute;left:8408;top:2902;width:12;height:11" coordorigin="8408,2902" coordsize="12,11">
              <v:shape style="position:absolute;left:8408;top:2902;width:12;height:11" coordorigin="8408,2902" coordsize="12,11" path="m8418,2902l8408,2905,8411,2912,8411,2910,8420,2910,8420,2909,8418,2902xe" filled="t" fillcolor="#000000" stroked="f">
                <v:path arrowok="t"/>
                <v:fill type="solid"/>
              </v:shape>
            </v:group>
            <v:group style="position:absolute;left:8411;top:2910;width:10;height:13" coordorigin="8411,2910" coordsize="10,13">
              <v:shape style="position:absolute;left:8411;top:2910;width:10;height:13" coordorigin="8411,2910" coordsize="10,13" path="m8411,2917l8420,2917e" filled="f" stroked="t" strokeweight=".76pt" strokecolor="#000000">
                <v:path arrowok="t"/>
              </v:shape>
            </v:group>
            <v:group style="position:absolute;left:8413;top:2909;width:10;height:5" coordorigin="8413,2909" coordsize="10,5">
              <v:shape style="position:absolute;left:8413;top:2909;width:10;height:5" coordorigin="8413,2909" coordsize="10,5" path="m8413,2911l8423,2911e" filled="f" stroked="t" strokeweight=".33999pt" strokecolor="#000000">
                <v:path arrowok="t"/>
              </v:shape>
            </v:group>
            <v:group style="position:absolute;left:8413;top:2914;width:26;height:38" coordorigin="8413,2914" coordsize="26,38">
              <v:shape style="position:absolute;left:8413;top:2914;width:26;height:38" coordorigin="8413,2914" coordsize="26,38" path="m8423,2914l8413,2914,8413,2924,8414,2934,8416,2935,8419,2943,8419,2945,8423,2950,8425,2951,8430,2952,8435,2951,8437,2948,8440,2945,8436,2944,8428,2944,8429,2942,8428,2941,8428,2941,8426,2939,8427,2939,8425,2933,8424,2933,8423,2924,8423,2914xe" filled="t" fillcolor="#000000" stroked="f">
                <v:path arrowok="t"/>
                <v:fill type="solid"/>
              </v:shape>
              <v:shape style="position:absolute;left:8413;top:2914;width:26;height:38" coordorigin="8413,2914" coordsize="26,38" path="m8429,2942l8428,2944,8429,2943,8429,2942xe" filled="t" fillcolor="#000000" stroked="f">
                <v:path arrowok="t"/>
                <v:fill type="solid"/>
              </v:shape>
              <v:shape style="position:absolute;left:8413;top:2914;width:26;height:38" coordorigin="8413,2914" coordsize="26,38" path="m8429,2943l8428,2944,8429,2944,8429,2943xe" filled="t" fillcolor="#000000" stroked="f">
                <v:path arrowok="t"/>
                <v:fill type="solid"/>
              </v:shape>
              <v:shape style="position:absolute;left:8413;top:2914;width:26;height:38" coordorigin="8413,2914" coordsize="26,38" path="m8430,2943l8429,2943,8429,2944,8430,2944,8430,2943xe" filled="t" fillcolor="#000000" stroked="f">
                <v:path arrowok="t"/>
                <v:fill type="solid"/>
              </v:shape>
              <v:shape style="position:absolute;left:8413;top:2914;width:26;height:38" coordorigin="8413,2914" coordsize="26,38" path="m8430,2943l8430,2943,8430,2944,8430,2943xe" filled="t" fillcolor="#000000" stroked="f">
                <v:path arrowok="t"/>
                <v:fill type="solid"/>
              </v:shape>
              <v:shape style="position:absolute;left:8413;top:2914;width:26;height:38" coordorigin="8413,2914" coordsize="26,38" path="m8430,2941l8430,2942,8432,2942,8430,2943,8430,2944,8436,2944,8430,2941xe" filled="t" fillcolor="#000000" stroked="f">
                <v:path arrowok="t"/>
                <v:fill type="solid"/>
              </v:shape>
              <v:shape style="position:absolute;left:8413;top:2914;width:26;height:38" coordorigin="8413,2914" coordsize="26,38" path="m8429,2942l8429,2943,8429,2943,8429,2943,8429,2942xe" filled="t" fillcolor="#000000" stroked="f">
                <v:path arrowok="t"/>
                <v:fill type="solid"/>
              </v:shape>
              <v:shape style="position:absolute;left:8413;top:2914;width:26;height:38" coordorigin="8413,2914" coordsize="26,38" path="m8429,2943l8429,2943,8430,2943,8429,2943xe" filled="t" fillcolor="#000000" stroked="f">
                <v:path arrowok="t"/>
                <v:fill type="solid"/>
              </v:shape>
              <v:shape style="position:absolute;left:8413;top:2914;width:26;height:38" coordorigin="8413,2914" coordsize="26,38" path="m8429,2943l8430,2943,8429,2943xe" filled="t" fillcolor="#000000" stroked="f">
                <v:path arrowok="t"/>
                <v:fill type="solid"/>
              </v:shape>
              <v:shape style="position:absolute;left:8413;top:2914;width:26;height:38" coordorigin="8413,2914" coordsize="26,38" path="m8430,2942l8430,2942,8429,2943,8430,2943,8432,2942,8430,2942xe" filled="t" fillcolor="#000000" stroked="f">
                <v:path arrowok="t"/>
                <v:fill type="solid"/>
              </v:shape>
              <v:shape style="position:absolute;left:8413;top:2914;width:26;height:38" coordorigin="8413,2914" coordsize="26,38" path="m8428,2941l8429,2943,8428,2941,8428,2941xe" filled="t" fillcolor="#000000" stroked="f">
                <v:path arrowok="t"/>
                <v:fill type="solid"/>
              </v:shape>
              <v:shape style="position:absolute;left:8413;top:2914;width:26;height:38" coordorigin="8413,2914" coordsize="26,38" path="m8428,2941l8429,2943,8430,2942,8428,2941xe" filled="t" fillcolor="#000000" stroked="f">
                <v:path arrowok="t"/>
                <v:fill type="solid"/>
              </v:shape>
              <v:shape style="position:absolute;left:8413;top:2914;width:26;height:38" coordorigin="8413,2914" coordsize="26,38" path="m8428,2941l8428,2941,8428,2941xe" filled="t" fillcolor="#000000" stroked="f">
                <v:path arrowok="t"/>
                <v:fill type="solid"/>
              </v:shape>
              <v:shape style="position:absolute;left:8413;top:2914;width:26;height:38" coordorigin="8413,2914" coordsize="26,38" path="m8431,2940l8430,2941,8430,2941,8431,2940xe" filled="t" fillcolor="#000000" stroked="f">
                <v:path arrowok="t"/>
                <v:fill type="solid"/>
              </v:shape>
              <v:shape style="position:absolute;left:8413;top:2914;width:26;height:38" coordorigin="8413,2914" coordsize="26,38" path="m8427,2939l8426,2939,8428,2940,8427,2939xe" filled="t" fillcolor="#000000" stroked="f">
                <v:path arrowok="t"/>
                <v:fill type="solid"/>
              </v:shape>
              <v:shape style="position:absolute;left:8413;top:2914;width:26;height:38" coordorigin="8413,2914" coordsize="26,38" path="m8424,2932l8424,2933,8425,2933,8424,2932xe" filled="t" fillcolor="#000000" stroked="f">
                <v:path arrowok="t"/>
                <v:fill type="solid"/>
              </v:shape>
            </v:group>
            <v:group style="position:absolute;left:8430;top:2930;width:13;height:14" coordorigin="8430,2930" coordsize="13,14">
              <v:shape style="position:absolute;left:8430;top:2930;width:13;height:14" coordorigin="8430,2930" coordsize="13,14" path="m8434,2930l8430,2941,8440,2945,8443,2934,8443,2933,8434,2930xe" filled="t" fillcolor="#000000" stroked="f">
                <v:path arrowok="t"/>
                <v:fill type="solid"/>
              </v:shape>
            </v:group>
            <v:group style="position:absolute;left:8437;top:2908;width:11;height:7" coordorigin="8437,2908" coordsize="11,7">
              <v:shape style="position:absolute;left:8437;top:2908;width:11;height:7" coordorigin="8437,2908" coordsize="11,7" path="m8438,2908l8437,2912,8447,2915,8448,2910,8438,2908xe" filled="t" fillcolor="#000000" stroked="f">
                <v:path arrowok="t"/>
                <v:fill type="solid"/>
              </v:shape>
            </v:group>
            <v:group style="position:absolute;left:8434;top:2912;width:13;height:20" coordorigin="8434,2912" coordsize="13,20">
              <v:shape style="position:absolute;left:8434;top:2912;width:13;height:20" coordorigin="8434,2912" coordsize="13,20" path="m8437,2912l8434,2930,8443,2933,8447,2915,8437,2912xe" filled="t" fillcolor="#000000" stroked="f">
                <v:path arrowok="t"/>
                <v:fill type="solid"/>
              </v:shape>
            </v:group>
            <v:group style="position:absolute;left:3748;top:3427;width:1400;height:2" coordorigin="3748,3427" coordsize="1400,2">
              <v:shape style="position:absolute;left:3748;top:3427;width:1400;height:2" coordorigin="3748,3427" coordsize="1400,0" path="m3748,3427l5148,3427e" filled="f" stroked="t" strokeweight=".580pt" strokecolor="#000000">
                <v:path arrowok="t"/>
              </v:shape>
            </v:group>
            <v:group style="position:absolute;left:6822;top:3427;width:1438;height:2" coordorigin="6822,3427" coordsize="1438,2">
              <v:shape style="position:absolute;left:6822;top:3427;width:1438;height:2" coordorigin="6822,3427" coordsize="1438,0" path="m6822,3427l8260,3427e" filled="f" stroked="t" strokeweight=".580pt" strokecolor="#000000">
                <v:path arrowok="t"/>
              </v:shape>
            </v:group>
            <v:group style="position:absolute;left:3744;top:1273;width:7;height:11" coordorigin="3744,1273" coordsize="7,11">
              <v:shape style="position:absolute;left:3744;top:1273;width:7;height:11" coordorigin="3744,1273" coordsize="7,11" path="m3749,1273l3744,1274,3746,1284,3751,1283,3749,1273xe" filled="t" fillcolor="#000000" stroked="f">
                <v:path arrowok="t"/>
                <v:fill type="solid"/>
              </v:shape>
            </v:group>
            <v:group style="position:absolute;left:5136;top:896;width:7;height:11" coordorigin="5136,896" coordsize="7,11">
              <v:shape style="position:absolute;left:5136;top:896;width:7;height:11" coordorigin="5136,896" coordsize="7,11" path="m5141,896l5136,898,5138,907,5143,906,5141,896xe" filled="t" fillcolor="#000000" stroked="f">
                <v:path arrowok="t"/>
                <v:fill type="solid"/>
              </v:shape>
            </v:group>
            <v:group style="position:absolute;left:3749;top:898;width:1390;height:385" coordorigin="3749,898" coordsize="1390,385">
              <v:shape style="position:absolute;left:3749;top:898;width:1390;height:385" coordorigin="3749,898" coordsize="1390,385" path="m5136,898l3749,1273,3751,1283,5138,907,5136,898xe" filled="t" fillcolor="#000000" stroked="f">
                <v:path arrowok="t"/>
                <v:fill type="solid"/>
              </v:shape>
            </v:group>
            <v:group style="position:absolute;left:5086;top:899;width:44;height:2" coordorigin="5086,899" coordsize="44,2">
              <v:shape style="position:absolute;left:5086;top:899;width:44;height:2" coordorigin="5086,899" coordsize="44,0" path="m5086,899l5130,899e" filled="f" stroked="t" strokeweight=".58001pt" strokecolor="#000000">
                <v:path arrowok="t"/>
              </v:shape>
            </v:group>
            <v:group style="position:absolute;left:5125;top:902;width:2;height:655" coordorigin="5125,902" coordsize="2,655">
              <v:shape style="position:absolute;left:5125;top:902;width:2;height:655" coordorigin="5125,902" coordsize="0,655" path="m5125,902l5125,1558e" filled="f" stroked="t" strokeweight=".58001pt" strokecolor="#000000">
                <v:path arrowok="t"/>
              </v:shape>
            </v:group>
            <v:group style="position:absolute;left:6871;top:1283;width:7;height:11" coordorigin="6871,1283" coordsize="7,11">
              <v:shape style="position:absolute;left:6871;top:1283;width:7;height:11" coordorigin="6871,1283" coordsize="7,11" path="m6876,1283l6871,1284,6874,1294,6878,1292,6876,1283xe" filled="t" fillcolor="#000000" stroked="f">
                <v:path arrowok="t"/>
                <v:fill type="solid"/>
              </v:shape>
            </v:group>
            <v:group style="position:absolute;left:8263;top:906;width:7;height:11" coordorigin="8263,906" coordsize="7,11">
              <v:shape style="position:absolute;left:8263;top:906;width:7;height:11" coordorigin="8263,906" coordsize="7,11" path="m8268,906l8263,907,8266,917,8270,916,8268,906xe" filled="t" fillcolor="#000000" stroked="f">
                <v:path arrowok="t"/>
                <v:fill type="solid"/>
              </v:shape>
            </v:group>
            <v:group style="position:absolute;left:6876;top:907;width:1390;height:385" coordorigin="6876,907" coordsize="1390,385">
              <v:shape style="position:absolute;left:6876;top:907;width:1390;height:385" coordorigin="6876,907" coordsize="1390,385" path="m8263,907l6876,1283,6878,1292,8266,917,8263,907xe" filled="t" fillcolor="#000000" stroked="f">
                <v:path arrowok="t"/>
                <v:fill type="solid"/>
              </v:shape>
            </v:group>
            <v:group style="position:absolute;left:8251;top:902;width:2;height:665" coordorigin="8251,902" coordsize="2,665">
              <v:shape style="position:absolute;left:8251;top:902;width:2;height:665" coordorigin="8251,902" coordsize="0,665" path="m8251,902l8251,1567e" filled="f" stroked="t" strokeweight=".58001pt" strokecolor="#000000">
                <v:path arrowok="t"/>
              </v:shape>
            </v:group>
            <v:group style="position:absolute;left:6888;top:1280;width:2;height:277" coordorigin="6888,1280" coordsize="2,277">
              <v:shape style="position:absolute;left:6888;top:1280;width:2;height:277" coordorigin="6888,1280" coordsize="0,277" path="m6888,1280l6888,1558e" filled="f" stroked="t" strokeweight=".58001pt" strokecolor="#000000">
                <v:path arrowok="t"/>
              </v:shape>
            </v:group>
            <v:group style="position:absolute;left:4931;top:899;width:78;height:2" coordorigin="4931,899" coordsize="78,2">
              <v:shape style="position:absolute;left:4931;top:899;width:78;height:2" coordorigin="4931,899" coordsize="78,0" path="m4931,899l5009,899e" filled="f" stroked="t" strokeweight=".58001pt" strokecolor="#000000">
                <v:path arrowok="t"/>
              </v:shape>
            </v:group>
            <v:group style="position:absolute;left:4777;top:899;width:77;height:2" coordorigin="4777,899" coordsize="77,2">
              <v:shape style="position:absolute;left:4777;top:899;width:77;height:2" coordorigin="4777,899" coordsize="77,0" path="m4777,899l4854,899e" filled="f" stroked="t" strokeweight=".58001pt" strokecolor="#000000">
                <v:path arrowok="t"/>
              </v:shape>
            </v:group>
            <v:group style="position:absolute;left:4624;top:899;width:77;height:2" coordorigin="4624,899" coordsize="77,2">
              <v:shape style="position:absolute;left:4624;top:899;width:77;height:2" coordorigin="4624,899" coordsize="77,0" path="m4624,899l4700,899e" filled="f" stroked="t" strokeweight=".58001pt" strokecolor="#000000">
                <v:path arrowok="t"/>
              </v:shape>
            </v:group>
            <v:group style="position:absolute;left:4470;top:899;width:77;height:2" coordorigin="4470,899" coordsize="77,2">
              <v:shape style="position:absolute;left:4470;top:899;width:77;height:2" coordorigin="4470,899" coordsize="77,0" path="m4470,899l4547,899e" filled="f" stroked="t" strokeweight=".58001pt" strokecolor="#000000">
                <v:path arrowok="t"/>
              </v:shape>
            </v:group>
            <v:group style="position:absolute;left:4316;top:899;width:77;height:2" coordorigin="4316,899" coordsize="77,2">
              <v:shape style="position:absolute;left:4316;top:899;width:77;height:2" coordorigin="4316,899" coordsize="77,0" path="m4316,899l4393,899e" filled="f" stroked="t" strokeweight=".58001pt" strokecolor="#000000">
                <v:path arrowok="t"/>
              </v:shape>
            </v:group>
            <v:group style="position:absolute;left:4162;top:899;width:77;height:2" coordorigin="4162,899" coordsize="77,2">
              <v:shape style="position:absolute;left:4162;top:899;width:77;height:2" coordorigin="4162,899" coordsize="77,0" path="m4162,899l4238,899e" filled="f" stroked="t" strokeweight=".58001pt" strokecolor="#000000">
                <v:path arrowok="t"/>
              </v:shape>
            </v:group>
            <v:group style="position:absolute;left:4008;top:899;width:77;height:2" coordorigin="4008,899" coordsize="77,2">
              <v:shape style="position:absolute;left:4008;top:899;width:77;height:2" coordorigin="4008,899" coordsize="77,0" path="m4008,899l4085,899e" filled="f" stroked="t" strokeweight=".58001pt" strokecolor="#000000">
                <v:path arrowok="t"/>
              </v:shape>
            </v:group>
            <v:group style="position:absolute;left:3854;top:899;width:77;height:2" coordorigin="3854,899" coordsize="77,2">
              <v:shape style="position:absolute;left:3854;top:899;width:77;height:2" coordorigin="3854,899" coordsize="77,0" path="m3854,899l3931,899e" filled="f" stroked="t" strokeweight=".58001pt" strokecolor="#000000">
                <v:path arrowok="t"/>
              </v:shape>
            </v:group>
            <v:group style="position:absolute;left:3733;top:899;width:44;height:2" coordorigin="3733,899" coordsize="44,2">
              <v:shape style="position:absolute;left:3733;top:899;width:44;height:2" coordorigin="3733,899" coordsize="44,0" path="m3733,899l3778,899e" filled="f" stroked="t" strokeweight=".58001pt" strokecolor="#000000">
                <v:path arrowok="t"/>
              </v:shape>
            </v:group>
            <v:group style="position:absolute;left:5773;top:3296;width:2;height:126" coordorigin="5773,3296" coordsize="2,126">
              <v:shape style="position:absolute;left:5773;top:3296;width:2;height:126" coordorigin="5773,3296" coordsize="0,126" path="m5773,3296l5773,3422e" filled="f" stroked="t" strokeweight=".579980pt" strokecolor="#000000">
                <v:path arrowok="t"/>
              </v:shape>
            </v:group>
            <v:group style="position:absolute;left:5738;top:3406;width:66;height:55" coordorigin="5738,3406" coordsize="66,55">
              <v:shape style="position:absolute;left:5738;top:3406;width:66;height:55" coordorigin="5738,3406" coordsize="66,55" path="m5738,3406l5768,3455,5773,3461,5801,3413,5771,3413,5754,3410,5738,3406xe" filled="t" fillcolor="#000000" stroked="f">
                <v:path arrowok="t"/>
                <v:fill type="solid"/>
              </v:shape>
              <v:shape style="position:absolute;left:5738;top:3406;width:66;height:55" coordorigin="5738,3406" coordsize="66,55" path="m5804,3406l5789,3410,5771,3413,5801,3413,5804,3406xe" filled="t" fillcolor="#000000" stroked="f">
                <v:path arrowok="t"/>
                <v:fill type="solid"/>
              </v:shape>
            </v:group>
            <v:group style="position:absolute;left:5773;top:2999;width:2;height:124" coordorigin="5773,2999" coordsize="2,124">
              <v:shape style="position:absolute;left:5773;top:2999;width:2;height:124" coordorigin="5773,2999" coordsize="0,124" path="m5773,2999l5773,3122e" filled="f" stroked="t" strokeweight=".579980pt" strokecolor="#000000">
                <v:path arrowok="t"/>
              </v:shape>
            </v:group>
            <v:group style="position:absolute;left:5738;top:2957;width:66;height:59" coordorigin="5738,2957" coordsize="66,59">
              <v:shape style="position:absolute;left:5738;top:2957;width:66;height:59" coordorigin="5738,2957" coordsize="66,59" path="m5770,2957l5742,3008,5738,3016,5754,3011,5771,3008,5800,3008,5773,2964,5770,2957xe" filled="t" fillcolor="#000000" stroked="f">
                <v:path arrowok="t"/>
                <v:fill type="solid"/>
              </v:shape>
              <v:shape style="position:absolute;left:5738;top:2957;width:66;height:59" coordorigin="5738,2957" coordsize="66,59" path="m5800,3008l5771,3008,5789,3011,5804,3016,5800,3008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70" w:lineRule="exact" w:before="2"/>
        <w:rPr>
          <w:sz w:val="17"/>
          <w:szCs w:val="17"/>
        </w:rPr>
      </w:pPr>
      <w:r>
        <w:rPr/>
        <w:br w:type="column"/>
      </w:r>
      <w:r>
        <w:rPr>
          <w:sz w:val="17"/>
          <w:szCs w:val="17"/>
        </w:rPr>
      </w:r>
    </w:p>
    <w:p>
      <w:pPr>
        <w:ind w:left="262" w:right="0" w:firstLine="0"/>
        <w:jc w:val="center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74.699997pt;margin-top:-9.836106pt;width:6.34pt;height:21.07pt;mso-position-horizontal-relative:page;mso-position-vertical-relative:paragraph;z-index:-10548" coordorigin="3494,-197" coordsize="127,421">
            <v:group style="position:absolute;left:3559;top:-133;width:2;height:352" coordorigin="3559,-133" coordsize="2,352">
              <v:shape style="position:absolute;left:3559;top:-133;width:2;height:352" coordorigin="3559,-133" coordsize="0,352" path="m3559,-133l3559,219e" filled="f" stroked="t" strokeweight=".580pt" strokecolor="#000000">
                <v:path arrowok="t"/>
              </v:shape>
            </v:group>
            <v:group style="position:absolute;left:3504;top:-187;width:107;height:82" coordorigin="3504,-187" coordsize="107,82">
              <v:shape style="position:absolute;left:3504;top:-187;width:107;height:82" coordorigin="3504,-187" coordsize="107,82" path="m3559,-187l3510,-115,3504,-105,3530,-112,3559,-115,3605,-115,3566,-177,3559,-187xe" filled="t" fillcolor="#000000" stroked="f">
                <v:path arrowok="t"/>
                <v:fill type="solid"/>
              </v:shape>
              <v:shape style="position:absolute;left:3504;top:-187;width:107;height:82" coordorigin="3504,-187" coordsize="107,82" path="m3605,-115l3559,-115,3586,-112,3599,-109,3611,-105,3605,-115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-16"/>
          <w:w w:val="105"/>
          <w:position w:val="4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ON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00" w:lineRule="exact" w:before="12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538" w:lineRule="auto"/>
        <w:ind w:left="818" w:right="0" w:firstLine="856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74.699997pt;margin-top:20.803919pt;width:6.4pt;height:21.07pt;mso-position-horizontal-relative:page;mso-position-vertical-relative:paragraph;z-index:-10546" coordorigin="3494,416" coordsize="128,421">
            <v:group style="position:absolute;left:3560;top:481;width:2;height:350" coordorigin="3560,481" coordsize="2,350">
              <v:shape style="position:absolute;left:3560;top:481;width:2;height:350" coordorigin="3560,481" coordsize="0,350" path="m3560,481l3560,832e" filled="f" stroked="t" strokeweight=".580pt" strokecolor="#000000">
                <v:path arrowok="t"/>
              </v:shape>
            </v:group>
            <v:group style="position:absolute;left:3504;top:426;width:108;height:83" coordorigin="3504,426" coordsize="108,83">
              <v:shape style="position:absolute;left:3504;top:426;width:108;height:83" coordorigin="3504,426" coordsize="108,83" path="m3560,426l3511,498,3504,509,3517,504,3532,502,3545,499,3606,499,3566,437,3560,426xe" filled="t" fillcolor="#000000" stroked="f">
                <v:path arrowok="t"/>
                <v:fill type="solid"/>
              </v:shape>
              <v:shape style="position:absolute;left:3504;top:426;width:108;height:83" coordorigin="3504,426" coordsize="108,83" path="m3606,499l3574,499,3600,504,3612,509,3606,499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-15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60" w:lineRule="exact" w:before="7"/>
        <w:rPr>
          <w:sz w:val="26"/>
          <w:szCs w:val="26"/>
        </w:rPr>
      </w:pPr>
      <w:r>
        <w:rPr/>
        <w:br w:type="column"/>
      </w:r>
      <w:r>
        <w:rPr>
          <w:sz w:val="26"/>
          <w:szCs w:val="26"/>
        </w:rPr>
      </w:r>
    </w:p>
    <w:p>
      <w:pPr>
        <w:spacing w:line="187" w:lineRule="exact"/>
        <w:ind w:left="53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16"/>
          <w:w w:val="105"/>
          <w:position w:val="4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O</w:t>
      </w:r>
      <w:r>
        <w:rPr>
          <w:rFonts w:ascii="Arial" w:hAnsi="Arial" w:cs="Arial" w:eastAsia="Arial"/>
          <w:b w:val="0"/>
          <w:bCs w:val="0"/>
          <w:spacing w:val="-3"/>
          <w:w w:val="105"/>
          <w:position w:val="0"/>
          <w:sz w:val="12"/>
          <w:szCs w:val="12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35" w:lineRule="exact"/>
        <w:ind w:left="1623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00" w:lineRule="exact" w:before="6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14" w:lineRule="exact"/>
        <w:ind w:left="471" w:right="2036" w:firstLine="3181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CLAMP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 w:line="214" w:lineRule="exact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480" w:right="1120"/>
          <w:cols w:num="4" w:equalWidth="0">
            <w:col w:w="1341" w:space="40"/>
            <w:col w:w="603" w:space="40"/>
            <w:col w:w="1844" w:space="40"/>
            <w:col w:w="5732"/>
          </w:cols>
        </w:sectPr>
      </w:pPr>
    </w:p>
    <w:p>
      <w:pPr>
        <w:spacing w:line="150" w:lineRule="exact" w:before="5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76"/>
        <w:ind w:left="1982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8"/>
          <w:szCs w:val="18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PK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before="50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0"/>
          <w:w w:val="95"/>
          <w:sz w:val="16"/>
          <w:szCs w:val="16"/>
        </w:rPr>
        <w:t>(</w:t>
      </w: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D</w:t>
      </w:r>
      <w:r>
        <w:rPr>
          <w:rFonts w:ascii="Arial" w:hAnsi="Arial" w:cs="Arial" w:eastAsia="Arial"/>
          <w:b/>
          <w:bCs/>
          <w:spacing w:val="0"/>
          <w:w w:val="95"/>
          <w:sz w:val="16"/>
          <w:szCs w:val="16"/>
        </w:rPr>
        <w:t>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10" w:lineRule="exact" w:before="6"/>
        <w:rPr>
          <w:sz w:val="11"/>
          <w:szCs w:val="11"/>
        </w:rPr>
      </w:pPr>
      <w:r>
        <w:rPr/>
        <w:br w:type="column"/>
      </w:r>
      <w:r>
        <w:rPr>
          <w:sz w:val="11"/>
          <w:szCs w:val="11"/>
        </w:rPr>
      </w:r>
    </w:p>
    <w:p>
      <w:pPr>
        <w:ind w:left="36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74.100006pt;margin-top:-4.098104pt;width:6.4pt;height:21.01pt;mso-position-horizontal-relative:page;mso-position-vertical-relative:paragraph;z-index:-10547" coordorigin="3482,-82" coordsize="128,420">
            <v:group style="position:absolute;left:3548;top:-18;width:2;height:350" coordorigin="3548,-18" coordsize="2,350">
              <v:shape style="position:absolute;left:3548;top:-18;width:2;height:350" coordorigin="3548,-18" coordsize="0,350" path="m3548,-18l3548,332e" filled="f" stroked="t" strokeweight=".580pt" strokecolor="#000000">
                <v:path arrowok="t"/>
              </v:shape>
            </v:group>
            <v:group style="position:absolute;left:3492;top:-72;width:108;height:82" coordorigin="3492,-72" coordsize="108,82">
              <v:shape style="position:absolute;left:3492;top:-72;width:108;height:82" coordorigin="3492,-72" coordsize="108,82" path="m3548,-72l3499,0,3492,10,3505,6,3520,2,3547,0,3594,0,3554,-62,3548,-72xe" filled="t" fillcolor="#000000" stroked="f">
                <v:path arrowok="t"/>
                <v:fill type="solid"/>
              </v:shape>
              <v:shape style="position:absolute;left:3492;top:-72;width:108;height:82" coordorigin="3492,-72" coordsize="108,82" path="m3594,0l3547,0,3575,2,3588,6,3600,10,3594,0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1"/>
          <w:w w:val="105"/>
          <w:position w:val="5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1"/>
          <w:sz w:val="12"/>
          <w:szCs w:val="12"/>
        </w:rPr>
        <w:t>SW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1"/>
          <w:sz w:val="12"/>
          <w:szCs w:val="12"/>
        </w:rPr>
        <w:t>  </w:t>
      </w:r>
      <w:r>
        <w:rPr>
          <w:rFonts w:ascii="Arial" w:hAnsi="Arial" w:cs="Arial" w:eastAsia="Arial"/>
          <w:b w:val="0"/>
          <w:bCs w:val="0"/>
          <w:spacing w:val="7"/>
          <w:w w:val="105"/>
          <w:position w:val="1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5"/>
          <w:position w:val="4"/>
          <w:sz w:val="18"/>
          <w:szCs w:val="18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23"/>
        <w:ind w:left="0" w:right="205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after="0"/>
        <w:jc w:val="righ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480" w:right="1120"/>
          <w:cols w:num="2" w:equalWidth="0">
            <w:col w:w="1341" w:space="40"/>
            <w:col w:w="8259"/>
          </w:cols>
        </w:sectPr>
      </w:pPr>
    </w:p>
    <w:p>
      <w:pPr>
        <w:spacing w:line="120" w:lineRule="exact" w:before="10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line="110" w:lineRule="exact" w:before="2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0"/>
          <w:w w:val="95"/>
          <w:sz w:val="16"/>
          <w:szCs w:val="16"/>
        </w:rPr>
        <w:t>(E)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 w:before="5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ind w:left="414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D1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69" w:lineRule="exact" w:before="79"/>
        <w:ind w:left="0" w:right="5928" w:firstLine="0"/>
        <w:jc w:val="center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numPr>
          <w:ilvl w:val="0"/>
          <w:numId w:val="5"/>
        </w:numPr>
        <w:tabs>
          <w:tab w:pos="1178" w:val="left" w:leader="none"/>
        </w:tabs>
        <w:spacing w:line="175" w:lineRule="exact"/>
        <w:ind w:left="1178" w:right="0" w:hanging="176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74.639999pt;margin-top:-8.047702pt;width:6.4pt;height:21.01pt;mso-position-horizontal-relative:page;mso-position-vertical-relative:paragraph;z-index:-10544" coordorigin="3493,-161" coordsize="128,420">
            <v:group style="position:absolute;left:3559;top:-96;width:2;height:349" coordorigin="3559,-96" coordsize="2,349">
              <v:shape style="position:absolute;left:3559;top:-96;width:2;height:349" coordorigin="3559,-96" coordsize="0,349" path="m3559,-96l3559,253e" filled="f" stroked="t" strokeweight=".580pt" strokecolor="#000000">
                <v:path arrowok="t"/>
              </v:shape>
            </v:group>
            <v:group style="position:absolute;left:3503;top:-151;width:108;height:83" coordorigin="3503,-151" coordsize="108,83">
              <v:shape style="position:absolute;left:3503;top:-151;width:108;height:83" coordorigin="3503,-151" coordsize="108,83" path="m3559,-151l3510,-79,3503,-68,3516,-73,3530,-75,3544,-78,3605,-78,3565,-140,3559,-151xe" filled="t" fillcolor="#000000" stroked="f">
                <v:path arrowok="t"/>
                <v:fill type="solid"/>
              </v:shape>
              <v:shape style="position:absolute;left:3503;top:-151;width:108;height:83" coordorigin="3503,-151" coordsize="108,83" path="m3605,-78l3572,-78,3599,-73,3611,-68,3605,-78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/>
        <w:pict>
          <v:shape style="position:absolute;margin-left:213.660004pt;margin-top:4.345986pt;width:5.762901pt;height:7.98pt;mso-position-horizontal-relative:page;mso-position-vertical-relative:paragraph;z-index:-10541" type="#_x0000_t202" filled="f" stroked="f">
            <v:textbox inset="0,0,0,0">
              <w:txbxContent>
                <w:p>
                  <w:pPr>
                    <w:spacing w:line="160" w:lineRule="exact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 w:hAnsi="Arial" w:cs="Arial" w:eastAsia="Arial"/>
                      <w:b w:val="0"/>
                      <w:bCs w:val="0"/>
                      <w:spacing w:val="0"/>
                      <w:w w:val="95"/>
                      <w:sz w:val="16"/>
                      <w:szCs w:val="16"/>
                    </w:rPr>
                    <w:t>N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0"/>
                      <w:w w:val="10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PK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82" w:lineRule="exact"/>
        <w:ind w:left="0" w:right="5780" w:firstLine="0"/>
        <w:jc w:val="center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sz w:val="12"/>
          <w:szCs w:val="12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sz w:val="12"/>
          <w:szCs w:val="12"/>
        </w:rPr>
      </w:r>
    </w:p>
    <w:p>
      <w:pPr>
        <w:spacing w:line="139" w:lineRule="exact"/>
        <w:ind w:left="0" w:right="204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after="0" w:line="139" w:lineRule="exact"/>
        <w:jc w:val="righ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480" w:right="1120"/>
          <w:cols w:num="3" w:equalWidth="0">
            <w:col w:w="1340" w:space="40"/>
            <w:col w:w="623" w:space="40"/>
            <w:col w:w="7597"/>
          </w:cols>
        </w:sectPr>
      </w:pPr>
    </w:p>
    <w:p>
      <w:pPr>
        <w:spacing w:line="140" w:lineRule="exact" w:before="9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before="79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0"/>
          <w:w w:val="95"/>
          <w:sz w:val="16"/>
          <w:szCs w:val="16"/>
        </w:rPr>
        <w:t>(</w:t>
      </w: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F</w:t>
      </w:r>
      <w:r>
        <w:rPr>
          <w:rFonts w:ascii="Arial" w:hAnsi="Arial" w:cs="Arial" w:eastAsia="Arial"/>
          <w:b/>
          <w:bCs/>
          <w:spacing w:val="0"/>
          <w:w w:val="95"/>
          <w:sz w:val="16"/>
          <w:szCs w:val="16"/>
        </w:rPr>
        <w:t>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80" w:lineRule="exact" w:before="4"/>
        <w:rPr>
          <w:sz w:val="18"/>
          <w:szCs w:val="18"/>
        </w:rPr>
      </w:pPr>
      <w:r>
        <w:rPr/>
        <w:br w:type="column"/>
      </w:r>
      <w:r>
        <w:rPr>
          <w:sz w:val="18"/>
          <w:szCs w:val="18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80" w:lineRule="exact" w:before="4"/>
        <w:rPr>
          <w:sz w:val="18"/>
          <w:szCs w:val="18"/>
        </w:rPr>
      </w:pPr>
      <w:r>
        <w:rPr/>
        <w:br w:type="column"/>
      </w:r>
      <w:r>
        <w:rPr>
          <w:sz w:val="18"/>
          <w:szCs w:val="18"/>
        </w:rPr>
      </w:r>
    </w:p>
    <w:p>
      <w:pPr>
        <w:ind w:left="4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+</w:t>
      </w:r>
      <w:r>
        <w:rPr>
          <w:rFonts w:ascii="Arial" w:hAnsi="Arial" w:cs="Arial" w:eastAsia="Arial"/>
          <w:b w:val="0"/>
          <w:bCs w:val="0"/>
          <w:spacing w:val="23"/>
          <w:w w:val="100"/>
          <w:position w:val="4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A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2"/>
          <w:szCs w:val="12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78" w:lineRule="exact"/>
        <w:ind w:left="1226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after="0" w:line="178" w:lineRule="exact"/>
        <w:jc w:val="center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480" w:right="1120"/>
          <w:cols w:num="3" w:equalWidth="0">
            <w:col w:w="1340" w:space="1483"/>
            <w:col w:w="1371" w:space="40"/>
            <w:col w:w="5406"/>
          </w:cols>
        </w:sectPr>
      </w:pPr>
    </w:p>
    <w:p>
      <w:pPr>
        <w:spacing w:line="170" w:lineRule="exact" w:before="7"/>
        <w:rPr>
          <w:sz w:val="17"/>
          <w:szCs w:val="17"/>
        </w:rPr>
      </w:pPr>
      <w:r>
        <w:rPr/>
        <w:pict>
          <v:group style="position:absolute;margin-left:81pt;margin-top:740.969971pt;width:468pt;height:.1pt;mso-position-horizontal-relative:page;mso-position-vertical-relative:page;z-index:-10551" coordorigin="1620,14819" coordsize="9360,2">
            <v:shape style="position:absolute;left:1620;top:14819;width:9360;height:2" coordorigin="1620,14819" coordsize="9360,0" path="m1620,14819l10980,14819e" filled="f" stroked="t" strokeweight="1.120pt" strokecolor="#000000">
              <v:path arrowok="t"/>
            </v:shape>
            <w10:wrap type="none"/>
          </v:group>
        </w:pict>
      </w:r>
      <w:r>
        <w:rPr>
          <w:sz w:val="17"/>
          <w:szCs w:val="17"/>
        </w:rPr>
      </w:r>
    </w:p>
    <w:p>
      <w:pPr>
        <w:spacing w:before="79"/>
        <w:ind w:left="90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(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yback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converter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power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circuit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5"/>
        <w:ind w:left="904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(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B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Gate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pulse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for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MOSF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45"/>
        <w:ind w:left="90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(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0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ol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age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across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primary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winding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6"/>
        <w:ind w:left="904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(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D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Cur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ent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through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MOSFET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43"/>
        <w:ind w:left="904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(E)</w:t>
      </w:r>
      <w:r>
        <w:rPr>
          <w:rFonts w:ascii="Arial" w:hAnsi="Arial" w:cs="Arial" w:eastAsia="Arial"/>
          <w:b/>
          <w:bCs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Cur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ent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through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ode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45"/>
        <w:ind w:left="904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(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0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ol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age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across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MOSFET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line="240" w:lineRule="exact" w:before="11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pgSz w:w="12240" w:h="15840"/>
          <w:pgMar w:header="477" w:footer="747" w:top="1060" w:bottom="940" w:left="1120" w:right="1480"/>
        </w:sectPr>
      </w:pPr>
    </w:p>
    <w:p>
      <w:pPr>
        <w:pStyle w:val="BodyText"/>
        <w:spacing w:line="255" w:lineRule="auto" w:before="77"/>
        <w:ind w:right="0"/>
        <w:jc w:val="both"/>
      </w:pPr>
      <w:r>
        <w:rPr/>
        <w:pict>
          <v:group style="position:absolute;margin-left:63pt;margin-top:-10.118106pt;width:468pt;height:.1pt;mso-position-horizontal-relative:page;mso-position-vertical-relative:paragraph;z-index:-10540" coordorigin="1260,-202" coordsize="9360,2">
            <v:shape style="position:absolute;left:1260;top:-202;width:9360;height:2" coordorigin="1260,-202" coordsize="9360,0" path="m1260,-202l10620,-202e" filled="f" stroked="t" strokeweight="1.120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1"/>
          <w:w w:val="100"/>
        </w:rPr>
        <w:t>Duri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nuo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mod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oper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dut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cyc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epe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ad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draw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cons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DC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ge.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How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ve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practica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sit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loa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incre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los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sid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-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loss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als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incre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main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cons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ge,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dut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cyc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varie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sli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htl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uo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DC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0"/>
        <w:jc w:val="both"/>
      </w:pPr>
      <w:r>
        <w:rPr>
          <w:b w:val="0"/>
          <w:bCs w:val="0"/>
          <w:spacing w:val="-1"/>
          <w:w w:val="100"/>
        </w:rPr>
        <w:t>Becaus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pres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ect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"/>
          <w:w w:val="100"/>
        </w:rPr>
        <w:t>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le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stor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core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ximu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stre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  <w:sz w:val="14"/>
          <w:szCs w:val="14"/>
        </w:rPr>
        <w:t>DS</w:t>
      </w:r>
      <w:r>
        <w:rPr>
          <w:b w:val="0"/>
          <w:bCs w:val="0"/>
          <w:spacing w:val="12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giv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"/>
          <w:w w:val="100"/>
        </w:rPr>
        <w:t> </w:t>
      </w:r>
      <w:hyperlink w:history="true" w:anchor="_bookmark23">
        <w:r>
          <w:rPr>
            <w:b w:val="0"/>
            <w:bCs w:val="0"/>
            <w:spacing w:val="-1"/>
            <w:w w:val="100"/>
          </w:rPr>
          <w:t>Equati</w:t>
        </w:r>
        <w:r>
          <w:rPr>
            <w:b w:val="0"/>
            <w:bCs w:val="0"/>
            <w:spacing w:val="0"/>
            <w:w w:val="100"/>
          </w:rPr>
          <w:t>on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13</w:t>
        </w:r>
        <w:r>
          <w:rPr>
            <w:b w:val="0"/>
            <w:bCs w:val="0"/>
            <w:spacing w:val="0"/>
            <w:w w:val="100"/>
          </w:rPr>
          <w:t>.</w:t>
        </w:r>
        <w:r>
          <w:rPr>
            <w:b w:val="0"/>
            <w:bCs w:val="0"/>
            <w:spacing w:val="0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ybac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us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iversa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f-lin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supp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5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shou</w:t>
      </w:r>
      <w:r>
        <w:rPr>
          <w:b w:val="0"/>
          <w:bCs w:val="0"/>
          <w:spacing w:val="0"/>
          <w:w w:val="100"/>
        </w:rPr>
        <w:t>ld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7</w:t>
      </w:r>
      <w:r>
        <w:rPr>
          <w:b w:val="0"/>
          <w:bCs w:val="0"/>
          <w:spacing w:val="-1"/>
          <w:w w:val="100"/>
        </w:rPr>
        <w:t>00</w:t>
      </w:r>
      <w:r>
        <w:rPr>
          <w:b w:val="0"/>
          <w:bCs w:val="0"/>
          <w:spacing w:val="-17"/>
          <w:w w:val="100"/>
        </w:rPr>
        <w:t>V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consi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erin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secon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reflecte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18</w:t>
      </w:r>
      <w:r>
        <w:rPr>
          <w:b w:val="0"/>
          <w:bCs w:val="0"/>
          <w:spacing w:val="0"/>
          <w:w w:val="100"/>
        </w:rPr>
        <w:t>0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20</w:t>
      </w:r>
      <w:r>
        <w:rPr>
          <w:b w:val="0"/>
          <w:bCs w:val="0"/>
          <w:spacing w:val="0"/>
          <w:w w:val="100"/>
        </w:rPr>
        <w:t>%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le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ik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eaka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stora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1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spacing w:line="250" w:lineRule="auto"/>
        <w:ind w:left="1724" w:right="83" w:hanging="1584"/>
        <w:jc w:val="left"/>
        <w:rPr>
          <w:b w:val="0"/>
          <w:bCs w:val="0"/>
        </w:rPr>
      </w:pPr>
      <w:r>
        <w:rPr/>
        <w:pict>
          <v:group style="position:absolute;margin-left:62.709995pt;margin-top:24.449863pt;width:217.18001pt;height:64.24001pt;mso-position-horizontal-relative:page;mso-position-vertical-relative:paragraph;z-index:-10538" coordorigin="1254,489" coordsize="4344,1285">
            <v:group style="position:absolute;left:1265;top:500;width:4327;height:2" coordorigin="1265,500" coordsize="4327,2">
              <v:shape style="position:absolute;left:1265;top:500;width:4327;height:2" coordorigin="1265,500" coordsize="4327,0" path="m1265,500l5592,500e" filled="f" stroked="t" strokeweight=".58001pt" strokecolor="#000000">
                <v:path arrowok="t"/>
              </v:shape>
            </v:group>
            <v:group style="position:absolute;left:5587;top:500;width:2;height:1268" coordorigin="5587,500" coordsize="2,1268">
              <v:shape style="position:absolute;left:5587;top:500;width:2;height:1268" coordorigin="5587,500" coordsize="0,1268" path="m5587,500l5587,1768e" filled="f" stroked="t" strokeweight=".58001pt" strokecolor="#000000">
                <v:path arrowok="t"/>
              </v:shape>
            </v:group>
            <v:group style="position:absolute;left:1260;top:1763;width:4327;height:2" coordorigin="1260,1763" coordsize="4327,2">
              <v:shape style="position:absolute;left:1260;top:1763;width:4327;height:2" coordorigin="1260,1763" coordsize="4327,0" path="m1260,1763l5587,1763e" filled="f" stroked="t" strokeweight=".58001pt" strokecolor="#000000">
                <v:path arrowok="t"/>
              </v:shape>
            </v:group>
            <v:group style="position:absolute;left:1265;top:495;width:2;height:1268" coordorigin="1265,495" coordsize="2,1268">
              <v:shape style="position:absolute;left:1265;top:495;width:2;height:1268" coordorigin="1265,495" coordsize="0,1268" path="m1265,495l1265,1763e" filled="f" stroked="t" strokeweight=".58001pt" strokecolor="#000000">
                <v:path arrowok="t"/>
              </v:shape>
            </v:group>
            <w10:wrap type="none"/>
          </v:group>
        </w:pict>
      </w:r>
      <w:bookmarkStart w:name="EQUATION 13: Maximum Vds in Flyback Conv" w:id="54"/>
      <w:bookmarkEnd w:id="54"/>
      <w:r>
        <w:rPr/>
      </w:r>
      <w:bookmarkStart w:name="_bookmark23" w:id="55"/>
      <w:bookmarkEnd w:id="55"/>
      <w:r>
        <w:rPr/>
      </w:r>
      <w:r>
        <w:rPr>
          <w:spacing w:val="0"/>
          <w:w w:val="100"/>
        </w:rPr>
        <w:t>E</w:t>
      </w:r>
      <w:r>
        <w:rPr>
          <w:spacing w:val="1"/>
          <w:w w:val="100"/>
        </w:rPr>
        <w:t>Q</w:t>
      </w:r>
      <w:r>
        <w:rPr>
          <w:spacing w:val="0"/>
          <w:w w:val="100"/>
        </w:rPr>
        <w:t>U</w:t>
      </w:r>
      <w:r>
        <w:rPr>
          <w:spacing w:val="-16"/>
          <w:w w:val="100"/>
        </w:rPr>
        <w:t>A</w:t>
      </w:r>
      <w:r>
        <w:rPr>
          <w:spacing w:val="0"/>
          <w:w w:val="100"/>
        </w:rPr>
        <w:t>TION</w:t>
      </w:r>
      <w:r>
        <w:rPr>
          <w:spacing w:val="-4"/>
          <w:w w:val="100"/>
        </w:rPr>
        <w:t> </w:t>
      </w:r>
      <w:r>
        <w:rPr>
          <w:spacing w:val="0"/>
          <w:w w:val="100"/>
        </w:rPr>
        <w:t>13:</w:t>
      </w:r>
      <w:r>
        <w:rPr>
          <w:spacing w:val="0"/>
          <w:w w:val="100"/>
        </w:rPr>
        <w:t>  </w:t>
      </w:r>
      <w:r>
        <w:rPr>
          <w:spacing w:val="14"/>
          <w:w w:val="100"/>
        </w:rPr>
        <w:t> </w:t>
      </w:r>
      <w:r>
        <w:rPr>
          <w:spacing w:val="0"/>
          <w:w w:val="100"/>
        </w:rPr>
        <w:t>MAXIMUM</w:t>
      </w:r>
      <w:r>
        <w:rPr>
          <w:spacing w:val="-5"/>
          <w:w w:val="100"/>
        </w:rPr>
        <w:t> </w:t>
      </w:r>
      <w:r>
        <w:rPr>
          <w:spacing w:val="2"/>
          <w:w w:val="100"/>
        </w:rPr>
        <w:t>V</w:t>
      </w:r>
      <w:r>
        <w:rPr>
          <w:spacing w:val="-1"/>
          <w:w w:val="100"/>
          <w:sz w:val="16"/>
          <w:szCs w:val="16"/>
        </w:rPr>
        <w:t>D</w:t>
      </w:r>
      <w:r>
        <w:rPr>
          <w:spacing w:val="0"/>
          <w:w w:val="100"/>
          <w:sz w:val="16"/>
          <w:szCs w:val="16"/>
        </w:rPr>
        <w:t>S</w:t>
      </w:r>
      <w:r>
        <w:rPr>
          <w:spacing w:val="6"/>
          <w:w w:val="100"/>
          <w:sz w:val="16"/>
          <w:szCs w:val="16"/>
        </w:rPr>
        <w:t> </w:t>
      </w:r>
      <w:r>
        <w:rPr>
          <w:spacing w:val="0"/>
          <w:w w:val="100"/>
        </w:rPr>
        <w:t>IN</w:t>
      </w:r>
      <w:r>
        <w:rPr>
          <w:spacing w:val="-5"/>
          <w:w w:val="100"/>
        </w:rPr>
        <w:t> </w:t>
      </w:r>
      <w:r>
        <w:rPr>
          <w:spacing w:val="0"/>
          <w:w w:val="100"/>
        </w:rPr>
        <w:t>FLY</w:t>
      </w:r>
      <w:r>
        <w:rPr>
          <w:spacing w:val="1"/>
          <w:w w:val="100"/>
        </w:rPr>
        <w:t>B</w:t>
      </w:r>
      <w:r>
        <w:rPr>
          <w:spacing w:val="0"/>
          <w:w w:val="100"/>
        </w:rPr>
        <w:t>ACK</w:t>
      </w:r>
      <w:r>
        <w:rPr>
          <w:spacing w:val="0"/>
          <w:w w:val="99"/>
        </w:rPr>
        <w:t> </w:t>
      </w:r>
      <w:r>
        <w:rPr>
          <w:spacing w:val="0"/>
          <w:w w:val="100"/>
        </w:rPr>
        <w:t>CONVERTER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5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975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6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0"/>
          <w:sz w:val="14"/>
          <w:szCs w:val="14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14"/>
          <w:w w:val="100"/>
          <w:position w:val="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6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40"/>
          <w:w w:val="100"/>
          <w:position w:val="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6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0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0"/>
          <w:position w:val="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6"/>
          <w:sz w:val="18"/>
          <w:szCs w:val="18"/>
        </w:rPr>
        <w:t>+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4"/>
          <w:w w:val="100"/>
          <w:position w:val="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6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0"/>
          <w:sz w:val="14"/>
          <w:szCs w:val="14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position w:val="0"/>
          <w:sz w:val="14"/>
          <w:szCs w:val="14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0"/>
          <w:sz w:val="14"/>
          <w:szCs w:val="14"/>
        </w:rPr>
        <w:t>AM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0"/>
          <w:position w:val="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6"/>
          <w:sz w:val="18"/>
          <w:szCs w:val="18"/>
        </w:rPr>
        <w:t>+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4"/>
          <w:w w:val="100"/>
          <w:position w:val="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6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0"/>
          <w:sz w:val="14"/>
          <w:szCs w:val="14"/>
        </w:rPr>
        <w:t>LEAKAGE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pStyle w:val="BodyText"/>
        <w:spacing w:line="255" w:lineRule="auto" w:before="77"/>
        <w:ind w:right="141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resi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flu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sit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1"/>
          <w:w w:val="100"/>
          <w:sz w:val="14"/>
          <w:szCs w:val="14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7"/>
          <w:w w:val="100"/>
        </w:rPr>
        <w:t> </w:t>
      </w:r>
      <w:hyperlink w:history="true" w:anchor="_bookmark24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4"/>
            <w:w w:val="100"/>
          </w:rPr>
          <w:t>1</w:t>
        </w:r>
      </w:hyperlink>
      <w:r>
        <w:rPr>
          <w:b w:val="0"/>
          <w:bCs w:val="0"/>
          <w:spacing w:val="-1"/>
          <w:w w:val="100"/>
        </w:rPr>
        <w:t>1.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erefore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ir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ga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ease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rk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rang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throu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hp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flyback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ansforme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5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Heading3"/>
        <w:ind w:right="378"/>
        <w:jc w:val="both"/>
        <w:rPr>
          <w:b w:val="0"/>
          <w:bCs w:val="0"/>
        </w:rPr>
      </w:pPr>
      <w:bookmarkStart w:name="FIGURE 11: BH Curve with Air Gap for the" w:id="56"/>
      <w:bookmarkEnd w:id="56"/>
      <w:r>
        <w:rPr/>
      </w:r>
      <w:bookmarkStart w:name="_bookmark24" w:id="57"/>
      <w:bookmarkEnd w:id="57"/>
      <w:r>
        <w:rPr/>
      </w:r>
      <w:r>
        <w:rPr>
          <w:spacing w:val="0"/>
          <w:w w:val="100"/>
        </w:rPr>
        <w:t>FIGURE</w:t>
      </w:r>
      <w:r>
        <w:rPr>
          <w:spacing w:val="-2"/>
          <w:w w:val="100"/>
        </w:rPr>
        <w:t> </w:t>
      </w:r>
      <w:r>
        <w:rPr>
          <w:spacing w:val="-13"/>
          <w:w w:val="100"/>
        </w:rPr>
        <w:t>1</w:t>
      </w:r>
      <w:r>
        <w:rPr>
          <w:spacing w:val="0"/>
          <w:w w:val="100"/>
        </w:rPr>
        <w:t>1:</w:t>
      </w:r>
      <w:r>
        <w:rPr>
          <w:spacing w:val="0"/>
          <w:w w:val="100"/>
        </w:rPr>
        <w:t>       </w:t>
      </w:r>
      <w:r>
        <w:rPr>
          <w:spacing w:val="29"/>
          <w:w w:val="100"/>
        </w:rPr>
        <w:t> </w:t>
      </w:r>
      <w:r>
        <w:rPr>
          <w:spacing w:val="0"/>
          <w:w w:val="100"/>
        </w:rPr>
        <w:t>BH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CU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VE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WITH</w:t>
      </w:r>
      <w:r>
        <w:rPr>
          <w:spacing w:val="-3"/>
          <w:w w:val="100"/>
        </w:rPr>
        <w:t> </w:t>
      </w:r>
      <w:r>
        <w:rPr>
          <w:spacing w:val="0"/>
          <w:w w:val="100"/>
        </w:rPr>
        <w:t>AIR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GAP</w:t>
      </w:r>
      <w:r>
        <w:rPr>
          <w:b w:val="0"/>
          <w:bCs w:val="0"/>
          <w:spacing w:val="0"/>
          <w:w w:val="100"/>
        </w:rPr>
      </w:r>
    </w:p>
    <w:p>
      <w:pPr>
        <w:spacing w:line="250" w:lineRule="auto" w:before="10"/>
        <w:ind w:left="1724" w:right="987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322.269989pt;margin-top:33.440197pt;width:202.150005pt;height:180.85pt;mso-position-horizontal-relative:page;mso-position-vertical-relative:paragraph;z-index:-10537" coordorigin="6445,669" coordsize="4043,3617">
            <v:group style="position:absolute;left:7162;top:1371;width:2068;height:2060" coordorigin="7162,1371" coordsize="2068,2060">
              <v:shape style="position:absolute;left:7162;top:1371;width:2068;height:2060" coordorigin="7162,1371" coordsize="2068,2060" path="m7613,2469l7393,2912,7393,2913,7360,2986,7315,3084,7162,3428,7170,3432,7324,3087,7368,2990,7402,2917,7621,2474,7623,2470,7613,2470,7613,2469xe" filled="t" fillcolor="#000000" stroked="f">
                <v:path arrowok="t"/>
                <v:fill type="solid"/>
              </v:shape>
              <v:shape style="position:absolute;left:7162;top:1371;width:2068;height:2060" coordorigin="7162,1371" coordsize="2068,2060" path="m8482,1371l8464,1371,8443,1374,8442,1374,8419,1380,8394,1387,8368,1396,8368,1398,8340,1410,8312,1423,8311,1423,8282,1437,8225,1473,8196,1494,8170,1514,8143,1537,8142,1537,8117,1561,8117,1562,8094,1587,8035,1666,7998,1722,7961,1782,7921,1846,7878,1922,7830,2011,7711,2238,7711,2239,7691,2282,7675,2317,7655,2367,7654,2367,7638,2413,7639,2413,7628,2438,7613,2470,7623,2470,7637,2442,7648,2416,7663,2371,7684,2320,7720,2242,7838,2016,7886,1927,7930,1851,7969,1786,8006,1726,8044,1671,8044,1671,8082,1618,8081,1618,8101,1593,8124,1568,8149,1544,8176,1521,8202,1501,8204,1501,8231,1482,8230,1482,8287,1446,8316,1431,8344,1418,8371,1406,8398,1396,8396,1396,8422,1389,8444,1383,8465,1381,9111,1381,9026,1376,8914,1375,8686,1375,8579,1374,8482,1371xe" filled="t" fillcolor="#000000" stroked="f">
                <v:path arrowok="t"/>
                <v:fill type="solid"/>
              </v:shape>
              <v:shape style="position:absolute;left:7162;top:1371;width:2068;height:2060" coordorigin="7162,1371" coordsize="2068,2060" path="m8044,1671l8044,1671,8044,1672,8044,1671xe" filled="t" fillcolor="#000000" stroked="f">
                <v:path arrowok="t"/>
                <v:fill type="solid"/>
              </v:shape>
              <v:shape style="position:absolute;left:7162;top:1371;width:2068;height:2060" coordorigin="7162,1371" coordsize="2068,2060" path="m8204,1501l8202,1501,8202,1502,8204,1501xe" filled="t" fillcolor="#000000" stroked="f">
                <v:path arrowok="t"/>
                <v:fill type="solid"/>
              </v:shape>
              <v:shape style="position:absolute;left:7162;top:1371;width:2068;height:2060" coordorigin="7162,1371" coordsize="2068,2060" path="m9111,1381l8482,1381,8579,1383,8686,1384,8914,1384,9026,1386,9132,1392,9181,1395,9228,1401,9229,1392,9182,1386,9133,1382,9132,1382,9111,1381xe" filled="t" fillcolor="#000000" stroked="f">
                <v:path arrowok="t"/>
                <v:fill type="solid"/>
              </v:shape>
            </v:group>
            <v:group style="position:absolute;left:9228;top:1392;width:43;height:16" coordorigin="9228,1392" coordsize="43,16">
              <v:shape style="position:absolute;left:9228;top:1392;width:43;height:16" coordorigin="9228,1392" coordsize="43,16" path="m9270,1407l9271,1407,9270,1407xe" filled="t" fillcolor="#000000" stroked="f">
                <v:path arrowok="t"/>
                <v:fill type="solid"/>
              </v:shape>
              <v:shape style="position:absolute;left:9228;top:1392;width:43;height:16" coordorigin="9228,1392" coordsize="43,16" path="m9229,1392l9228,1401,9270,1407,9272,1398,9229,1392xe" filled="t" fillcolor="#000000" stroked="f">
                <v:path arrowok="t"/>
                <v:fill type="solid"/>
              </v:shape>
            </v:group>
            <v:group style="position:absolute;left:9270;top:1398;width:41;height:18" coordorigin="9270,1398" coordsize="41,18">
              <v:shape style="position:absolute;left:9270;top:1398;width:41;height:18" coordorigin="9270,1398" coordsize="41,18" path="m9272,1398l9270,1407,9308,1416,9311,1406,9272,1398xe" filled="t" fillcolor="#000000" stroked="f">
                <v:path arrowok="t"/>
                <v:fill type="solid"/>
              </v:shape>
            </v:group>
            <v:group style="position:absolute;left:9316;top:1406;width:6;height:10" coordorigin="9316,1406" coordsize="6,10">
              <v:shape style="position:absolute;left:9316;top:1406;width:6;height:10" coordorigin="9316,1406" coordsize="6,10" path="m9316,1411l9322,1411e" filled="f" stroked="t" strokeweight=".580pt" strokecolor="#000000">
                <v:path arrowok="t"/>
              </v:shape>
            </v:group>
            <v:group style="position:absolute;left:7968;top:1405;width:1349;height:1850" coordorigin="7968,1405" coordsize="1349,1850">
              <v:shape style="position:absolute;left:7968;top:1405;width:1349;height:1850" coordorigin="7968,1405" coordsize="1349,1850" path="m8436,2241l8401,2311,8378,2355,8357,2398,8357,2400,8316,2490,8267,2598,8201,2742,8057,3046,8022,3121,8000,3169,7968,3252,7976,3255,8009,3172,8030,3124,8065,3050,8209,2745,8275,2601,8324,2493,8365,2403,8387,2360,8410,2316,8444,2246,8446,2242,8436,2242,8436,2241xe" filled="t" fillcolor="#000000" stroked="f">
                <v:path arrowok="t"/>
                <v:fill type="solid"/>
              </v:shape>
              <v:shape style="position:absolute;left:7968;top:1405;width:1349;height:1850" coordorigin="7968,1405" coordsize="1349,1850" path="m9300,1405l9281,1405,9262,1407,9241,1411,9240,1411,9218,1416,9197,1423,9197,1424,9149,1443,9097,1467,9096,1467,9042,1496,8988,1531,8932,1570,8876,1612,8821,1659,8820,1659,8741,1735,8741,1736,8692,1790,8646,1846,8586,1933,8552,1993,8552,1994,8477,2154,8436,2242,8446,2242,8485,2157,8561,1998,8576,1968,8594,1938,8632,1881,8632,1881,8676,1824,8748,1742,8827,1666,8882,1620,8938,1578,8939,1578,8994,1539,8993,1539,9047,1504,9101,1476,9152,1452,9200,1432,9222,1425,9221,1425,9242,1420,9263,1417,9282,1414,9316,1414,9317,1406,9300,1405xe" filled="t" fillcolor="#000000" stroked="f">
                <v:path arrowok="t"/>
                <v:fill type="solid"/>
              </v:shape>
              <v:shape style="position:absolute;left:7968;top:1405;width:1349;height:1850" coordorigin="7968,1405" coordsize="1349,1850" path="m8633,1880l8632,1881,8632,1881,8633,1880xe" filled="t" fillcolor="#000000" stroked="f">
                <v:path arrowok="t"/>
                <v:fill type="solid"/>
              </v:shape>
              <v:shape style="position:absolute;left:7968;top:1405;width:1349;height:1850" coordorigin="7968,1405" coordsize="1349,1850" path="m8939,1578l8938,1578,8938,1579,8939,1578xe" filled="t" fillcolor="#000000" stroked="f">
                <v:path arrowok="t"/>
                <v:fill type="solid"/>
              </v:shape>
              <v:shape style="position:absolute;left:7968;top:1405;width:1349;height:1850" coordorigin="7968,1405" coordsize="1349,1850" path="m9316,1414l9299,1414,9316,1416,9316,1414xe" filled="t" fillcolor="#000000" stroked="f">
                <v:path arrowok="t"/>
                <v:fill type="solid"/>
              </v:shape>
            </v:group>
            <v:group style="position:absolute;left:7939;top:3252;width:37;height:76" coordorigin="7939,3252" coordsize="37,76">
              <v:shape style="position:absolute;left:7939;top:3252;width:37;height:76" coordorigin="7939,3252" coordsize="37,76" path="m7968,3252l7939,3324,7948,3327,7976,3255,7968,3252xe" filled="t" fillcolor="#000000" stroked="f">
                <v:path arrowok="t"/>
                <v:fill type="solid"/>
              </v:shape>
            </v:group>
            <v:group style="position:absolute;left:7890;top:3438;width:10;height:7" coordorigin="7890,3438" coordsize="10,7">
              <v:shape style="position:absolute;left:7890;top:3438;width:10;height:7" coordorigin="7890,3438" coordsize="10,7" path="m7891,3438l7890,3441,7898,3445,7900,3441,7891,3438xe" filled="t" fillcolor="#000000" stroked="f">
                <v:path arrowok="t"/>
                <v:fill type="solid"/>
              </v:shape>
            </v:group>
            <v:group style="position:absolute;left:7891;top:3324;width:56;height:118" coordorigin="7891,3324" coordsize="56,118">
              <v:shape style="position:absolute;left:7891;top:3324;width:56;height:118" coordorigin="7891,3324" coordsize="56,118" path="m7939,3324l7891,3438,7900,3441,7948,3327,7939,3324xe" filled="t" fillcolor="#000000" stroked="f">
                <v:path arrowok="t"/>
                <v:fill type="solid"/>
              </v:shape>
            </v:group>
            <v:group style="position:absolute;left:6808;top:1314;width:2899;height:2484" coordorigin="6808,1314" coordsize="2899,2484">
              <v:shape style="position:absolute;left:6808;top:1314;width:2899;height:2484" coordorigin="6808,1314" coordsize="2899,2484" path="m7048,3537l6808,3790,6815,3798,7055,3544,7060,3538,7048,3538,7048,3537xe" filled="t" fillcolor="#000000" stroked="f">
                <v:path arrowok="t"/>
                <v:fill type="solid"/>
              </v:shape>
              <v:shape style="position:absolute;left:6808;top:1314;width:2899;height:2484" coordorigin="6808,1314" coordsize="2899,2484" path="m7796,2755l7757,2796,7421,3132,7355,3200,7355,3201,7314,3246,7270,3296,7192,3384,7048,3538,7060,3538,7199,3390,7277,3302,7321,3252,7362,3207,7428,3139,7764,2803,7804,2762,7809,2756,7796,2756,7796,2755xe" filled="t" fillcolor="#000000" stroked="f">
                <v:path arrowok="t"/>
                <v:fill type="solid"/>
              </v:shape>
              <v:shape style="position:absolute;left:6808;top:1314;width:2899;height:2484" coordorigin="6808,1314" coordsize="2899,2484" path="m9656,1314l9644,1314,9631,1315,9630,1315,9599,1322,9563,1333,9563,1334,9522,1350,9478,1369,9428,1392,9427,1392,9324,1446,9215,1507,9107,1574,9054,1608,8957,1675,8827,1774,8743,1843,8657,1916,8563,1999,8459,2094,8339,2205,8338,2205,8035,2496,7980,2551,7980,2552,7938,2596,7904,2632,7878,2662,7828,2721,7796,2756,7809,2756,7835,2727,7885,2668,7912,2638,7987,2558,8042,2503,8345,2212,8465,2101,8569,2006,8663,1923,8749,1850,8833,1782,8920,1714,8963,1682,8965,1682,9060,1616,9059,1616,9112,1582,9220,1515,9329,1454,9382,1425,9481,1377,9566,1342,9565,1342,9601,1332,9632,1324,9646,1323,9707,1323,9707,1316,9656,1314xe" filled="t" fillcolor="#000000" stroked="f">
                <v:path arrowok="t"/>
                <v:fill type="solid"/>
              </v:shape>
              <v:shape style="position:absolute;left:6808;top:1314;width:2899;height:2484" coordorigin="6808,1314" coordsize="2899,2484" path="m8965,1682l8963,1682,8963,1683,8965,1682xe" filled="t" fillcolor="#000000" stroked="f">
                <v:path arrowok="t"/>
                <v:fill type="solid"/>
              </v:shape>
              <v:shape style="position:absolute;left:6808;top:1314;width:2899;height:2484" coordorigin="6808,1314" coordsize="2899,2484" path="m9707,1323l9656,1323,9707,1326,9707,1323xe" filled="t" fillcolor="#000000" stroked="f">
                <v:path arrowok="t"/>
                <v:fill type="solid"/>
              </v:shape>
            </v:group>
            <v:group style="position:absolute;left:9707;top:1304;width:712;height:46" coordorigin="9707,1304" coordsize="712,46">
              <v:shape style="position:absolute;left:9707;top:1304;width:712;height:46" coordorigin="9707,1304" coordsize="712,46" path="m10267,1314l10094,1314,10145,1315,10195,1317,10248,1321,10302,1328,10358,1338,10357,1338,10416,1350,10418,1340,10360,1328,10303,1318,10267,1314xe" filled="t" fillcolor="#000000" stroked="f">
                <v:path arrowok="t"/>
                <v:fill type="solid"/>
              </v:shape>
              <v:shape style="position:absolute;left:9707;top:1304;width:712;height:46" coordorigin="9707,1304" coordsize="712,46" path="m10094,1304l10045,1305,9853,1314,9756,1316,9707,1316,9707,1326,9756,1326,9853,1323,10045,1315,10094,1314,10267,1314,10249,1311,10196,1308,10195,1308,10145,1305,10094,1304xe" filled="t" fillcolor="#000000" stroked="f">
                <v:path arrowok="t"/>
                <v:fill type="solid"/>
              </v:shape>
            </v:group>
            <v:group style="position:absolute;left:10416;top:1340;width:62;height:26" coordorigin="10416,1340" coordsize="62,26">
              <v:shape style="position:absolute;left:10416;top:1340;width:62;height:26" coordorigin="10416,1340" coordsize="62,26" path="m10418,1340l10416,1350,10476,1366,10478,1357,10418,1340xe" filled="t" fillcolor="#000000" stroked="f">
                <v:path arrowok="t"/>
                <v:fill type="solid"/>
              </v:shape>
            </v:group>
            <v:group style="position:absolute;left:10402;top:1334;width:8;height:11" coordorigin="10402,1334" coordsize="8,11">
              <v:shape style="position:absolute;left:10402;top:1334;width:8;height:11" coordorigin="10402,1334" coordsize="8,11" path="m10405,1334l10402,1344,10406,1345,10410,1335,10405,1334xe" filled="t" fillcolor="#000000" stroked="f">
                <v:path arrowok="t"/>
                <v:fill type="solid"/>
              </v:shape>
            </v:group>
            <v:group style="position:absolute;left:8622;top:1328;width:1783;height:1396" coordorigin="8622,1328" coordsize="1783,1396">
              <v:shape style="position:absolute;left:8622;top:1328;width:1783;height:1396" coordorigin="8622,1328" coordsize="1783,1396" path="m8780,2578l8753,2606,8726,2631,8728,2631,8704,2652,8682,2668,8622,2716,8628,2724,8688,2676,8710,2659,8734,2638,8760,2613,8788,2586,8793,2580,8780,2580,8780,2578xe" filled="t" fillcolor="#000000" stroked="f">
                <v:path arrowok="t"/>
                <v:fill type="solid"/>
              </v:shape>
              <v:shape style="position:absolute;left:8622;top:1328;width:1783;height:1396" coordorigin="8622,1328" coordsize="1783,1396" path="m10394,1330l10346,1330,10327,1335,10308,1341,10308,1342,10264,1359,10262,1359,10213,1383,10105,1443,10049,1478,9992,1515,9936,1554,9882,1592,9830,1630,9782,1668,9703,1732,9674,1759,9607,1819,9544,1870,9482,1917,9354,2011,9283,2067,9245,2098,9161,2173,9160,2173,9114,2216,9071,2259,9071,2260,9019,2317,8900,2450,8839,2517,8780,2580,8793,2580,8846,2523,8908,2456,9026,2323,9078,2266,9121,2223,9167,2180,9251,2106,9360,2018,9488,1924,9550,1878,9613,1826,9680,1766,9709,1740,9746,1708,9788,1675,9836,1638,9888,1599,9890,1599,9942,1562,9998,1524,9997,1524,10054,1486,10110,1452,10165,1419,10267,1368,10312,1351,10310,1351,10330,1345,10349,1340,10366,1338,10404,1338,10405,1334,10394,1330xe" filled="t" fillcolor="#000000" stroked="f">
                <v:path arrowok="t"/>
                <v:fill type="solid"/>
              </v:shape>
              <v:shape style="position:absolute;left:8622;top:1328;width:1783;height:1396" coordorigin="8622,1328" coordsize="1783,1396" path="m9890,1599l9888,1599,9888,1600,9890,1599xe" filled="t" fillcolor="#000000" stroked="f">
                <v:path arrowok="t"/>
                <v:fill type="solid"/>
              </v:shape>
              <v:shape style="position:absolute;left:8622;top:1328;width:1783;height:1396" coordorigin="8622,1328" coordsize="1783,1396" path="m10404,1338l10379,1338,10392,1340,10391,1340,10402,1344,10404,1338xe" filled="t" fillcolor="#000000" stroked="f">
                <v:path arrowok="t"/>
                <v:fill type="solid"/>
              </v:shape>
              <v:shape style="position:absolute;left:8622;top:1328;width:1783;height:1396" coordorigin="8622,1328" coordsize="1783,1396" path="m10380,1328l10364,1328,10348,1330,10393,1330,10380,1328xe" filled="t" fillcolor="#000000" stroked="f">
                <v:path arrowok="t"/>
                <v:fill type="solid"/>
              </v:shape>
            </v:group>
            <v:group style="position:absolute;left:7322;top:2716;width:1306;height:1253" coordorigin="7322,2716" coordsize="1306,1253">
              <v:shape style="position:absolute;left:7322;top:2716;width:1306;height:1253" coordorigin="7322,2716" coordsize="1306,1253" path="m8622,2716l8593,2740,8564,2767,8563,2767,8504,2823,8442,2887,8372,2959,8291,3042,8195,3136,8196,3136,8081,3244,7626,3662,7526,3752,7525,3752,7475,3800,7442,3834,7442,3835,7402,3879,7323,3963,7330,3969,7409,3885,7450,3841,7482,3807,7532,3759,7632,3669,8087,3252,8202,3144,8298,3049,8380,2966,8449,2894,8512,2830,8570,2774,8599,2748,8628,2724,8622,2716xe" filled="t" fillcolor="#000000" stroked="f">
                <v:path arrowok="t"/>
                <v:fill type="solid"/>
              </v:shape>
              <v:shape style="position:absolute;left:7322;top:2716;width:1306;height:1253" coordorigin="7322,2716" coordsize="1306,1253" path="m7322,3962l7322,3963,7323,3963,7322,3962xe" filled="t" fillcolor="#000000" stroked="f">
                <v:path arrowok="t"/>
                <v:fill type="solid"/>
              </v:shape>
            </v:group>
            <v:group style="position:absolute;left:7172;top:4113;width:11;height:11" coordorigin="7172,4113" coordsize="11,11">
              <v:shape style="position:absolute;left:7172;top:4113;width:11;height:11" coordorigin="7172,4113" coordsize="11,11" path="m7176,4113l7172,4117,7180,4124,7183,4120,7176,4113xe" filled="t" fillcolor="#000000" stroked="f">
                <v:path arrowok="t"/>
                <v:fill type="solid"/>
              </v:shape>
            </v:group>
            <v:group style="position:absolute;left:7176;top:3962;width:154;height:158" coordorigin="7176,3962" coordsize="154,158">
              <v:shape style="position:absolute;left:7176;top:3962;width:154;height:158" coordorigin="7176,3962" coordsize="154,158" path="m7322,3962l7176,4113,7183,4120,7330,3969,7322,3962xe" filled="t" fillcolor="#000000" stroked="f">
                <v:path arrowok="t"/>
                <v:fill type="solid"/>
              </v:shape>
            </v:group>
            <v:group style="position:absolute;left:7657;top:1304;width:41;height:10" coordorigin="7657,1304" coordsize="41,10">
              <v:shape style="position:absolute;left:7657;top:1304;width:41;height:10" coordorigin="7657,1304" coordsize="41,10" path="m7657,1309l7698,1309e" filled="f" stroked="t" strokeweight=".579980pt" strokecolor="#000000">
                <v:path arrowok="t"/>
              </v:shape>
            </v:group>
            <v:group style="position:absolute;left:7780;top:1309;width:82;height:2" coordorigin="7780,1309" coordsize="82,2">
              <v:shape style="position:absolute;left:7780;top:1309;width:82;height:2" coordorigin="7780,1309" coordsize="82,0" path="m7780,1309l7861,1309e" filled="f" stroked="t" strokeweight=".579980pt" strokecolor="#000000">
                <v:path arrowok="t"/>
              </v:shape>
            </v:group>
            <v:group style="position:absolute;left:7944;top:1309;width:82;height:2" coordorigin="7944,1309" coordsize="82,2">
              <v:shape style="position:absolute;left:7944;top:1309;width:82;height:2" coordorigin="7944,1309" coordsize="82,0" path="m7944,1309l8026,1309e" filled="f" stroked="t" strokeweight=".579980pt" strokecolor="#000000">
                <v:path arrowok="t"/>
              </v:shape>
            </v:group>
            <v:group style="position:absolute;left:8107;top:1309;width:83;height:2" coordorigin="8107,1309" coordsize="83,2">
              <v:shape style="position:absolute;left:8107;top:1309;width:83;height:2" coordorigin="8107,1309" coordsize="83,0" path="m8107,1309l8190,1309e" filled="f" stroked="t" strokeweight=".579980pt" strokecolor="#000000">
                <v:path arrowok="t"/>
              </v:shape>
            </v:group>
            <v:group style="position:absolute;left:8272;top:1309;width:82;height:2" coordorigin="8272,1309" coordsize="82,2">
              <v:shape style="position:absolute;left:8272;top:1309;width:82;height:2" coordorigin="8272,1309" coordsize="82,0" path="m8272,1309l8353,1309e" filled="f" stroked="t" strokeweight=".579980pt" strokecolor="#000000">
                <v:path arrowok="t"/>
              </v:shape>
            </v:group>
            <v:group style="position:absolute;left:8436;top:1309;width:82;height:2" coordorigin="8436,1309" coordsize="82,2">
              <v:shape style="position:absolute;left:8436;top:1309;width:82;height:2" coordorigin="8436,1309" coordsize="82,0" path="m8436,1309l8518,1309e" filled="f" stroked="t" strokeweight=".579980pt" strokecolor="#000000">
                <v:path arrowok="t"/>
              </v:shape>
            </v:group>
            <v:group style="position:absolute;left:8599;top:1309;width:83;height:2" coordorigin="8599,1309" coordsize="83,2">
              <v:shape style="position:absolute;left:8599;top:1309;width:83;height:2" coordorigin="8599,1309" coordsize="83,0" path="m8599,1309l8682,1309e" filled="f" stroked="t" strokeweight=".579980pt" strokecolor="#000000">
                <v:path arrowok="t"/>
              </v:shape>
            </v:group>
            <v:group style="position:absolute;left:8764;top:1309;width:82;height:2" coordorigin="8764,1309" coordsize="82,2">
              <v:shape style="position:absolute;left:8764;top:1309;width:82;height:2" coordorigin="8764,1309" coordsize="82,0" path="m8764,1309l8845,1309e" filled="f" stroked="t" strokeweight=".579980pt" strokecolor="#000000">
                <v:path arrowok="t"/>
              </v:shape>
            </v:group>
            <v:group style="position:absolute;left:8928;top:1309;width:82;height:2" coordorigin="8928,1309" coordsize="82,2">
              <v:shape style="position:absolute;left:8928;top:1309;width:82;height:2" coordorigin="8928,1309" coordsize="82,0" path="m8928,1309l9010,1309e" filled="f" stroked="t" strokeweight=".579980pt" strokecolor="#000000">
                <v:path arrowok="t"/>
              </v:shape>
            </v:group>
            <v:group style="position:absolute;left:9091;top:1309;width:83;height:2" coordorigin="9091,1309" coordsize="83,2">
              <v:shape style="position:absolute;left:9091;top:1309;width:83;height:2" coordorigin="9091,1309" coordsize="83,0" path="m9091,1309l9174,1309e" filled="f" stroked="t" strokeweight=".579980pt" strokecolor="#000000">
                <v:path arrowok="t"/>
              </v:shape>
            </v:group>
            <v:group style="position:absolute;left:9256;top:1309;width:82;height:2" coordorigin="9256,1309" coordsize="82,2">
              <v:shape style="position:absolute;left:9256;top:1309;width:82;height:2" coordorigin="9256,1309" coordsize="82,0" path="m9256,1309l9337,1309e" filled="f" stroked="t" strokeweight=".579980pt" strokecolor="#000000">
                <v:path arrowok="t"/>
              </v:shape>
            </v:group>
            <v:group style="position:absolute;left:9420;top:1309;width:82;height:2" coordorigin="9420,1309" coordsize="82,2">
              <v:shape style="position:absolute;left:9420;top:1309;width:82;height:2" coordorigin="9420,1309" coordsize="82,0" path="m9420,1309l9502,1309e" filled="f" stroked="t" strokeweight=".579980pt" strokecolor="#000000">
                <v:path arrowok="t"/>
              </v:shape>
            </v:group>
            <v:group style="position:absolute;left:9583;top:1309;width:83;height:2" coordorigin="9583,1309" coordsize="83,2">
              <v:shape style="position:absolute;left:9583;top:1309;width:83;height:2" coordorigin="9583,1309" coordsize="83,0" path="m9583,1309l9666,1309e" filled="f" stroked="t" strokeweight=".579980pt" strokecolor="#000000">
                <v:path arrowok="t"/>
              </v:shape>
            </v:group>
            <v:group style="position:absolute;left:9748;top:1304;width:40;height:10" coordorigin="9748,1304" coordsize="40,10">
              <v:shape style="position:absolute;left:9748;top:1304;width:40;height:10" coordorigin="9748,1304" coordsize="40,10" path="m9748,1309l9787,1309e" filled="f" stroked="t" strokeweight=".579980pt" strokecolor="#000000">
                <v:path arrowok="t"/>
              </v:shape>
            </v:group>
            <v:group style="position:absolute;left:9953;top:3356;width:104;height:121" coordorigin="9953,3356" coordsize="104,121">
              <v:shape style="position:absolute;left:9953;top:3356;width:104;height:121" coordorigin="9953,3356" coordsize="104,121" path="m10016,3416l9958,3450,9953,3458,9953,3477,9968,3468,10043,3424,10032,3424,10016,3416xe" filled="t" fillcolor="#000000" stroked="f">
                <v:path arrowok="t"/>
                <v:fill type="solid"/>
              </v:shape>
              <v:shape style="position:absolute;left:9953;top:3356;width:104;height:121" coordorigin="9953,3356" coordsize="104,121" path="m10032,3406l10016,3416,10032,3424,10043,3424,10032,3406xe" filled="t" fillcolor="#000000" stroked="f">
                <v:path arrowok="t"/>
                <v:fill type="solid"/>
              </v:shape>
              <v:shape style="position:absolute;left:9953;top:3356;width:104;height:121" coordorigin="9953,3356" coordsize="104,121" path="m10042,3406l10032,3406,10043,3424,10057,3416,10042,3406xe" filled="t" fillcolor="#000000" stroked="f">
                <v:path arrowok="t"/>
                <v:fill type="solid"/>
              </v:shape>
              <v:shape style="position:absolute;left:9953;top:3356;width:104;height:121" coordorigin="9953,3356" coordsize="104,121" path="m9967,3364l9973,3373,9973,3391,10016,3416,10032,3406,10042,3406,9967,3364xe" filled="t" fillcolor="#000000" stroked="f">
                <v:path arrowok="t"/>
                <v:fill type="solid"/>
              </v:shape>
              <v:shape style="position:absolute;left:9953;top:3356;width:104;height:121" coordorigin="9953,3356" coordsize="104,121" path="m9953,3356l9953,3415,9973,3415,9973,3391,9958,3382,9967,3364,9953,3356xe" filled="t" fillcolor="#000000" stroked="f">
                <v:path arrowok="t"/>
                <v:fill type="solid"/>
              </v:shape>
              <v:shape style="position:absolute;left:9953;top:3356;width:104;height:121" coordorigin="9953,3356" coordsize="104,121" path="m9967,3364l9958,3382,9973,3391,9973,3373,9967,3364xe" filled="t" fillcolor="#000000" stroked="f">
                <v:path arrowok="t"/>
                <v:fill type="solid"/>
              </v:shape>
            </v:group>
            <v:group style="position:absolute;left:9953;top:3415;width:20;height:43" coordorigin="9953,3415" coordsize="20,43">
              <v:shape style="position:absolute;left:9953;top:3415;width:20;height:43" coordorigin="9953,3415" coordsize="20,43" path="m9953,3436l9973,3436e" filled="f" stroked="t" strokeweight="2.260pt" strokecolor="#000000">
                <v:path arrowok="t"/>
              </v:shape>
            </v:group>
            <v:group style="position:absolute;left:9962;top:3373;width:74;height:85" coordorigin="9962,3373" coordsize="74,85">
              <v:shape style="position:absolute;left:9962;top:3373;width:74;height:85" coordorigin="9962,3373" coordsize="74,85" path="m9962,3373l9962,3458,10037,3415,9962,3373xe" filled="t" fillcolor="#000000" stroked="f">
                <v:path arrowok="t"/>
                <v:fill type="solid"/>
              </v:shape>
            </v:group>
            <v:group style="position:absolute;left:6451;top:3415;width:3506;height:2" coordorigin="6451,3415" coordsize="3506,2">
              <v:shape style="position:absolute;left:6451;top:3415;width:3506;height:2" coordorigin="6451,3415" coordsize="3506,0" path="m6451,3415l9958,3415e" filled="f" stroked="t" strokeweight=".58001pt" strokecolor="#000000">
                <v:path arrowok="t"/>
              </v:shape>
            </v:group>
            <v:group style="position:absolute;left:7842;top:1879;width:522;height:310" coordorigin="7842,1879" coordsize="522,310">
              <v:shape style="position:absolute;left:7842;top:1879;width:522;height:310" coordorigin="7842,1879" coordsize="522,310" path="m7843,2176l7842,2186,7862,2188,7882,2188,7900,2185,7901,2185,7914,2179,7864,2179,7843,2176xe" filled="t" fillcolor="#000000" stroked="f">
                <v:path arrowok="t"/>
                <v:fill type="solid"/>
              </v:shape>
              <v:shape style="position:absolute;left:7842;top:1879;width:522;height:310" coordorigin="7842,1879" coordsize="522,310" path="m7897,2175l7879,2179,7914,2179,7916,2178,7919,2176,7897,2176,7897,2175xe" filled="t" fillcolor="#000000" stroked="f">
                <v:path arrowok="t"/>
                <v:fill type="solid"/>
              </v:shape>
              <v:shape style="position:absolute;left:7842;top:1879;width:522;height:310" coordorigin="7842,1879" coordsize="522,310" path="m7967,2139l7955,2139,7954,2140,7942,2151,7927,2161,7912,2169,7913,2169,7897,2176,7919,2176,7932,2169,7946,2160,7948,2158,7961,2146,7967,2139xe" filled="t" fillcolor="#000000" stroked="f">
                <v:path arrowok="t"/>
                <v:fill type="solid"/>
              </v:shape>
              <v:shape style="position:absolute;left:7842;top:1879;width:522;height:310" coordorigin="7842,1879" coordsize="522,310" path="m7954,2140l7953,2140,7954,2140xe" filled="t" fillcolor="#000000" stroked="f">
                <v:path arrowok="t"/>
                <v:fill type="solid"/>
              </v:shape>
              <v:shape style="position:absolute;left:7842;top:1879;width:522;height:310" coordorigin="7842,1879" coordsize="522,310" path="m7955,2139l7954,2140,7954,2140,7955,2139xe" filled="t" fillcolor="#000000" stroked="f">
                <v:path arrowok="t"/>
                <v:fill type="solid"/>
              </v:shape>
              <v:shape style="position:absolute;left:7842;top:1879;width:522;height:310" coordorigin="7842,1879" coordsize="522,310" path="m8228,1879l8206,1880,8180,1885,8179,1885,8154,1893,8154,1894,8143,1899,8142,1899,8134,1904,8071,1968,8064,1980,8058,1990,8046,2008,8022,2041,8002,2076,7986,2101,7954,2140,7955,2139,7967,2139,7993,2107,7994,2106,8010,2080,8030,2047,8029,2047,8053,2014,8054,2013,8066,1995,8072,1984,8075,1980,8079,1974,8078,1974,8098,1951,8112,1934,8125,1922,8140,1911,8140,1911,8147,1908,8158,1903,8183,1894,8182,1894,8207,1890,8206,1890,8228,1888,8340,1888,8316,1884,8315,1884,8228,1879xe" filled="t" fillcolor="#000000" stroked="f">
                <v:path arrowok="t"/>
                <v:fill type="solid"/>
              </v:shape>
              <v:shape style="position:absolute;left:7842;top:1879;width:522;height:310" coordorigin="7842,1879" coordsize="522,310" path="m8030,2046l8029,2047,8030,2047,8030,2046xe" filled="t" fillcolor="#000000" stroked="f">
                <v:path arrowok="t"/>
                <v:fill type="solid"/>
              </v:shape>
              <v:shape style="position:absolute;left:7842;top:1879;width:522;height:310" coordorigin="7842,1879" coordsize="522,310" path="m8080,1972l8078,1974,8079,1974,8080,1972xe" filled="t" fillcolor="#000000" stroked="f">
                <v:path arrowok="t"/>
                <v:fill type="solid"/>
              </v:shape>
              <v:shape style="position:absolute;left:7842;top:1879;width:522;height:310" coordorigin="7842,1879" coordsize="522,310" path="m8140,1911l8140,1911,8138,1912,8140,1911xe" filled="t" fillcolor="#000000" stroked="f">
                <v:path arrowok="t"/>
                <v:fill type="solid"/>
              </v:shape>
              <v:shape style="position:absolute;left:7842;top:1879;width:522;height:310" coordorigin="7842,1879" coordsize="522,310" path="m8352,1902l8359,1905,8359,1905,8352,1902xe" filled="t" fillcolor="#000000" stroked="f">
                <v:path arrowok="t"/>
                <v:fill type="solid"/>
              </v:shape>
              <v:shape style="position:absolute;left:7842;top:1879;width:522;height:310" coordorigin="7842,1879" coordsize="522,310" path="m8364,1897l8359,1905,8360,1905,8364,1897xe" filled="t" fillcolor="#000000" stroked="f">
                <v:path arrowok="t"/>
                <v:fill type="solid"/>
              </v:shape>
              <v:shape style="position:absolute;left:7842;top:1879;width:522;height:310" coordorigin="7842,1879" coordsize="522,310" path="m8356,1893l8353,1902,8352,1902,8359,1905,8361,1902,8353,1902,8352,1901,8361,1901,8364,1897,8356,1893xe" filled="t" fillcolor="#000000" stroked="f">
                <v:path arrowok="t"/>
                <v:fill type="solid"/>
              </v:shape>
              <v:shape style="position:absolute;left:7842;top:1879;width:522;height:310" coordorigin="7842,1879" coordsize="522,310" path="m8353,1892l8352,1901,8353,1902,8353,1892xe" filled="t" fillcolor="#000000" stroked="f">
                <v:path arrowok="t"/>
                <v:fill type="solid"/>
              </v:shape>
              <v:shape style="position:absolute;left:7842;top:1879;width:522;height:310" coordorigin="7842,1879" coordsize="522,310" path="m8356,1892l8353,1892,8353,1902,8356,1893,8357,1893,8356,1892xe" filled="t" fillcolor="#000000" stroked="f">
                <v:path arrowok="t"/>
                <v:fill type="solid"/>
              </v:shape>
              <v:shape style="position:absolute;left:7842;top:1879;width:522;height:310" coordorigin="7842,1879" coordsize="522,310" path="m8340,1888l8228,1888,8315,1893,8314,1893,8338,1898,8352,1901,8353,1892,8356,1892,8340,1888xe" filled="t" fillcolor="#000000" stroked="f">
                <v:path arrowok="t"/>
                <v:fill type="solid"/>
              </v:shape>
              <v:shape style="position:absolute;left:7842;top:1879;width:522;height:310" coordorigin="7842,1879" coordsize="522,310" path="m8357,1893l8356,1893,8364,1897,8357,1893xe" filled="t" fillcolor="#000000" stroked="f">
                <v:path arrowok="t"/>
                <v:fill type="solid"/>
              </v:shape>
            </v:group>
            <v:group style="position:absolute;left:8353;top:1898;width:12;height:2" coordorigin="8353,1898" coordsize="12,2">
              <v:shape style="position:absolute;left:8353;top:1898;width:12;height:2" coordorigin="8353,1898" coordsize="12,0" path="m8353,1898l8365,1898e" filled="f" stroked="t" strokeweight=".700064pt" strokecolor="#000000">
                <v:path arrowok="t"/>
              </v:shape>
            </v:group>
            <v:group style="position:absolute;left:7846;top:1893;width:515;height:307" coordorigin="7846,1893" coordsize="515,307">
              <v:shape style="position:absolute;left:7846;top:1893;width:515;height:307" coordorigin="7846,1893" coordsize="515,307" path="m7852,2179l7850,2188,7867,2192,7868,2192,7912,2197,7958,2200,7994,2200,8012,2198,8030,2193,8032,2193,8038,2191,7960,2191,7928,2188,7852,2188,7852,2179xe" filled="t" fillcolor="#000000" stroked="f">
                <v:path arrowok="t"/>
                <v:fill type="solid"/>
              </v:shape>
              <v:shape style="position:absolute;left:7846;top:1893;width:515;height:307" coordorigin="7846,1893" coordsize="515,307" path="m8045,2178l8028,2184,8010,2188,8011,2188,7993,2191,8038,2191,8048,2187,8065,2179,8044,2179,8045,2178xe" filled="t" fillcolor="#000000" stroked="f">
                <v:path arrowok="t"/>
                <v:fill type="solid"/>
              </v:shape>
              <v:shape style="position:absolute;left:7846;top:1893;width:515;height:307" coordorigin="7846,1893" coordsize="515,307" path="m7849,2188l7850,2188,7849,2188xe" filled="t" fillcolor="#000000" stroked="f">
                <v:path arrowok="t"/>
                <v:fill type="solid"/>
              </v:shape>
              <v:shape style="position:absolute;left:7846;top:1893;width:515;height:307" coordorigin="7846,1893" coordsize="515,307" path="m7853,2179l7852,2179,7852,2188,7854,2179,7853,2179xe" filled="t" fillcolor="#000000" stroked="f">
                <v:path arrowok="t"/>
                <v:fill type="solid"/>
              </v:shape>
              <v:shape style="position:absolute;left:7846;top:1893;width:515;height:307" coordorigin="7846,1893" coordsize="515,307" path="m7854,2179l7852,2188,7928,2188,7913,2187,7870,2182,7854,2179xe" filled="t" fillcolor="#000000" stroked="f">
                <v:path arrowok="t"/>
                <v:fill type="solid"/>
              </v:shape>
              <v:shape style="position:absolute;left:7846;top:1893;width:515;height:307" coordorigin="7846,1893" coordsize="515,307" path="m7848,2178l7847,2187,7849,2188,7850,2188,7852,2179,7853,2179,7848,2178xe" filled="t" fillcolor="#000000" stroked="f">
                <v:path arrowok="t"/>
                <v:fill type="solid"/>
              </v:shape>
              <v:shape style="position:absolute;left:7846;top:1893;width:515;height:307" coordorigin="7846,1893" coordsize="515,307" path="m7848,2178l7847,2178,7846,2187,7849,2188,7847,2187,7848,2178xe" filled="t" fillcolor="#000000" stroked="f">
                <v:path arrowok="t"/>
                <v:fill type="solid"/>
              </v:shape>
              <v:shape style="position:absolute;left:7846;top:1893;width:515;height:307" coordorigin="7846,1893" coordsize="515,307" path="m7850,2178l7848,2178,7854,2179,7850,2178xe" filled="t" fillcolor="#000000" stroked="f">
                <v:path arrowok="t"/>
                <v:fill type="solid"/>
              </v:shape>
              <v:shape style="position:absolute;left:7846;top:1893;width:515;height:307" coordorigin="7846,1893" coordsize="515,307" path="m8107,2131l8092,2146,8093,2146,8077,2160,8060,2170,8044,2179,8065,2179,8082,2168,8083,2167,8099,2154,8114,2138,8119,2132,8107,2132,8107,2131xe" filled="t" fillcolor="#000000" stroked="f">
                <v:path arrowok="t"/>
                <v:fill type="solid"/>
              </v:shape>
              <v:shape style="position:absolute;left:7846;top:1893;width:515;height:307" coordorigin="7846,1893" coordsize="515,307" path="m8342,1893l8341,1893,8324,1896,8309,1898,8308,1898,8293,1903,8293,1904,8280,1910,8279,1910,8267,1918,8255,1928,8254,1928,8243,1939,8243,1940,8232,1957,8220,1972,8212,1982,8206,1990,8160,2060,8122,2113,8107,2132,8119,2132,8129,2119,8167,2066,8168,2066,8186,2041,8186,2040,8198,2022,8214,1995,8215,1995,8220,1988,8219,1988,8227,1978,8239,1963,8240,1962,8250,1946,8250,1946,8261,1935,8273,1926,8275,1926,8285,1918,8284,1918,8297,1912,8311,1908,8310,1908,8326,1905,8342,1903,8341,1903,8359,1903,8360,1894,8342,1893xe" filled="t" fillcolor="#000000" stroked="f">
                <v:path arrowok="t"/>
                <v:fill type="solid"/>
              </v:shape>
              <v:shape style="position:absolute;left:7846;top:1893;width:515;height:307" coordorigin="7846,1893" coordsize="515,307" path="m8215,1995l8214,1995,8214,1996,8215,1995xe" filled="t" fillcolor="#000000" stroked="f">
                <v:path arrowok="t"/>
                <v:fill type="solid"/>
              </v:shape>
              <v:shape style="position:absolute;left:7846;top:1893;width:515;height:307" coordorigin="7846,1893" coordsize="515,307" path="m8251,1945l8250,1946,8250,1946,8251,1945xe" filled="t" fillcolor="#000000" stroked="f">
                <v:path arrowok="t"/>
                <v:fill type="solid"/>
              </v:shape>
              <v:shape style="position:absolute;left:7846;top:1893;width:515;height:307" coordorigin="7846,1893" coordsize="515,307" path="m8275,1926l8273,1926,8273,1927,8275,1926xe" filled="t" fillcolor="#000000" stroked="f">
                <v:path arrowok="t"/>
                <v:fill type="solid"/>
              </v:shape>
              <v:shape style="position:absolute;left:7846;top:1893;width:515;height:307" coordorigin="7846,1893" coordsize="515,307" path="m8359,1903l8342,1903,8342,1903,8359,1904,8359,1903xe" filled="t" fillcolor="#000000" stroked="f">
                <v:path arrowok="t"/>
                <v:fill type="solid"/>
              </v:shape>
              <v:shape style="position:absolute;left:7846;top:1893;width:515;height:307" coordorigin="7846,1893" coordsize="515,307" path="m8342,1903l8341,1903,8342,1903,8342,1903xe" filled="t" fillcolor="#000000" stroked="f">
                <v:path arrowok="t"/>
                <v:fill type="solid"/>
              </v:shape>
            </v:group>
            <v:group style="position:absolute;left:7849;top:2179;width:4;height:10" coordorigin="7849,2179" coordsize="4,10">
              <v:shape style="position:absolute;left:7849;top:2179;width:4;height:10" coordorigin="7849,2179" coordsize="4,10" path="m7852,2182l7849,2188,7852,2188,7852,2182xe" filled="t" fillcolor="#000000" stroked="f">
                <v:path arrowok="t"/>
                <v:fill type="solid"/>
              </v:shape>
              <v:shape style="position:absolute;left:7849;top:2179;width:4;height:10" coordorigin="7849,2179" coordsize="4,10" path="m7853,2179l7852,2179,7852,2182,7853,2179xe" filled="t" fillcolor="#000000" stroked="f">
                <v:path arrowok="t"/>
                <v:fill type="solid"/>
              </v:shape>
            </v:group>
            <v:group style="position:absolute;left:7841;top:2176;width:8;height:11" coordorigin="7841,2176" coordsize="8,11">
              <v:shape style="position:absolute;left:7841;top:2176;width:8;height:11" coordorigin="7841,2176" coordsize="8,11" path="m7844,2176l7841,2186,7846,2187,7849,2178,7844,2176xe" filled="t" fillcolor="#000000" stroked="f">
                <v:path arrowok="t"/>
                <v:fill type="solid"/>
              </v:shape>
            </v:group>
            <v:group style="position:absolute;left:7846;top:2178;width:7;height:11" coordorigin="7846,2178" coordsize="7,11">
              <v:shape style="position:absolute;left:7846;top:2178;width:7;height:11" coordorigin="7846,2178" coordsize="7,11" path="m7849,2178l7846,2187,7849,2188,7853,2179,7849,2178xe" filled="t" fillcolor="#000000" stroked="f">
                <v:path arrowok="t"/>
                <v:fill type="solid"/>
              </v:shape>
            </v:group>
            <v:group style="position:absolute;left:9043;top:1874;width:40;height:10" coordorigin="9043,1874" coordsize="40,10">
              <v:shape style="position:absolute;left:9043;top:1874;width:40;height:10" coordorigin="9043,1874" coordsize="40,10" path="m9043,1879l9083,1879e" filled="f" stroked="t" strokeweight=".579980pt" strokecolor="#000000">
                <v:path arrowok="t"/>
              </v:shape>
            </v:group>
            <v:group style="position:absolute;left:8881;top:1879;width:80;height:2" coordorigin="8881,1879" coordsize="80,2">
              <v:shape style="position:absolute;left:8881;top:1879;width:80;height:2" coordorigin="8881,1879" coordsize="80,0" path="m8881,1879l8962,1879e" filled="f" stroked="t" strokeweight=".579980pt" strokecolor="#000000">
                <v:path arrowok="t"/>
              </v:shape>
            </v:group>
            <v:group style="position:absolute;left:8720;top:1879;width:80;height:2" coordorigin="8720,1879" coordsize="80,2">
              <v:shape style="position:absolute;left:8720;top:1879;width:80;height:2" coordorigin="8720,1879" coordsize="80,0" path="m8720,1879l8801,1879e" filled="f" stroked="t" strokeweight=".579980pt" strokecolor="#000000">
                <v:path arrowok="t"/>
              </v:shape>
            </v:group>
            <v:group style="position:absolute;left:8558;top:1879;width:80;height:2" coordorigin="8558,1879" coordsize="80,2">
              <v:shape style="position:absolute;left:8558;top:1879;width:80;height:2" coordorigin="8558,1879" coordsize="80,0" path="m8558,1879l8639,1879e" filled="f" stroked="t" strokeweight=".579980pt" strokecolor="#000000">
                <v:path arrowok="t"/>
              </v:shape>
            </v:group>
            <v:group style="position:absolute;left:8398;top:1879;width:80;height:2" coordorigin="8398,1879" coordsize="80,2">
              <v:shape style="position:absolute;left:8398;top:1879;width:80;height:2" coordorigin="8398,1879" coordsize="80,0" path="m8398,1879l8478,1879e" filled="f" stroked="t" strokeweight=".579980pt" strokecolor="#000000">
                <v:path arrowok="t"/>
              </v:shape>
            </v:group>
            <v:group style="position:absolute;left:8236;top:1879;width:82;height:2" coordorigin="8236,1879" coordsize="82,2">
              <v:shape style="position:absolute;left:8236;top:1879;width:82;height:2" coordorigin="8236,1879" coordsize="82,0" path="m8236,1879l8317,1879e" filled="f" stroked="t" strokeweight=".579980pt" strokecolor="#000000">
                <v:path arrowok="t"/>
              </v:shape>
            </v:group>
            <v:group style="position:absolute;left:8075;top:1879;width:80;height:2" coordorigin="8075,1879" coordsize="80,2">
              <v:shape style="position:absolute;left:8075;top:1879;width:80;height:2" coordorigin="8075,1879" coordsize="80,0" path="m8075,1879l8155,1879e" filled="f" stroked="t" strokeweight=".579980pt" strokecolor="#000000">
                <v:path arrowok="t"/>
              </v:shape>
            </v:group>
            <v:group style="position:absolute;left:7913;top:1879;width:82;height:2" coordorigin="7913,1879" coordsize="82,2">
              <v:shape style="position:absolute;left:7913;top:1879;width:82;height:2" coordorigin="7913,1879" coordsize="82,0" path="m7913,1879l7994,1879e" filled="f" stroked="t" strokeweight=".579980pt" strokecolor="#000000">
                <v:path arrowok="t"/>
              </v:shape>
            </v:group>
            <v:group style="position:absolute;left:7752;top:1879;width:80;height:2" coordorigin="7752,1879" coordsize="80,2">
              <v:shape style="position:absolute;left:7752;top:1879;width:80;height:2" coordorigin="7752,1879" coordsize="80,0" path="m7752,1879l7832,1879e" filled="f" stroked="t" strokeweight=".579980pt" strokecolor="#000000">
                <v:path arrowok="t"/>
              </v:shape>
            </v:group>
            <v:group style="position:absolute;left:7590;top:1879;width:82;height:2" coordorigin="7590,1879" coordsize="82,2">
              <v:shape style="position:absolute;left:7590;top:1879;width:82;height:2" coordorigin="7590,1879" coordsize="82,0" path="m7590,1879l7672,1879e" filled="f" stroked="t" strokeweight=".579980pt" strokecolor="#000000">
                <v:path arrowok="t"/>
              </v:shape>
            </v:group>
            <v:group style="position:absolute;left:7429;top:1879;width:80;height:2" coordorigin="7429,1879" coordsize="80,2">
              <v:shape style="position:absolute;left:7429;top:1879;width:80;height:2" coordorigin="7429,1879" coordsize="80,0" path="m7429,1879l7510,1879e" filled="f" stroked="t" strokeweight=".579980pt" strokecolor="#000000">
                <v:path arrowok="t"/>
              </v:shape>
            </v:group>
            <v:group style="position:absolute;left:7268;top:1879;width:80;height:2" coordorigin="7268,1879" coordsize="80,2">
              <v:shape style="position:absolute;left:7268;top:1879;width:80;height:2" coordorigin="7268,1879" coordsize="80,0" path="m7268,1879l7349,1879e" filled="f" stroked="t" strokeweight=".579980pt" strokecolor="#000000">
                <v:path arrowok="t"/>
              </v:shape>
            </v:group>
            <v:group style="position:absolute;left:7106;top:1879;width:80;height:2" coordorigin="7106,1879" coordsize="80,2">
              <v:shape style="position:absolute;left:7106;top:1879;width:80;height:2" coordorigin="7106,1879" coordsize="80,0" path="m7106,1879l7187,1879e" filled="f" stroked="t" strokeweight=".579980pt" strokecolor="#000000">
                <v:path arrowok="t"/>
              </v:shape>
            </v:group>
            <v:group style="position:absolute;left:6986;top:1874;width:40;height:10" coordorigin="6986,1874" coordsize="40,10">
              <v:shape style="position:absolute;left:6986;top:1874;width:40;height:10" coordorigin="6986,1874" coordsize="40,10" path="m6986,1879l7026,1879e" filled="f" stroked="t" strokeweight=".579980pt" strokecolor="#000000">
                <v:path arrowok="t"/>
              </v:shape>
            </v:group>
            <v:group style="position:absolute;left:9158;top:2199;width:41;height:10" coordorigin="9158,2199" coordsize="41,10">
              <v:shape style="position:absolute;left:9158;top:2199;width:41;height:10" coordorigin="9158,2199" coordsize="41,10" path="m9158,2204l9199,2204e" filled="f" stroked="t" strokeweight=".579980pt" strokecolor="#000000">
                <v:path arrowok="t"/>
              </v:shape>
            </v:group>
            <v:group style="position:absolute;left:9002;top:2199;width:78;height:10" coordorigin="9002,2199" coordsize="78,10">
              <v:shape style="position:absolute;left:9002;top:2199;width:78;height:10" coordorigin="9002,2199" coordsize="78,10" path="m9002,2204l9080,2204e" filled="f" stroked="t" strokeweight=".579980pt" strokecolor="#000000">
                <v:path arrowok="t"/>
              </v:shape>
            </v:group>
            <v:group style="position:absolute;left:8846;top:2199;width:78;height:10" coordorigin="8846,2199" coordsize="78,10">
              <v:shape style="position:absolute;left:8846;top:2199;width:78;height:10" coordorigin="8846,2199" coordsize="78,10" path="m8846,2204l8924,2204e" filled="f" stroked="t" strokeweight=".579980pt" strokecolor="#000000">
                <v:path arrowok="t"/>
              </v:shape>
            </v:group>
            <v:group style="position:absolute;left:8690;top:2199;width:78;height:10" coordorigin="8690,2199" coordsize="78,10">
              <v:shape style="position:absolute;left:8690;top:2199;width:78;height:10" coordorigin="8690,2199" coordsize="78,10" path="m8690,2204l8768,2204e" filled="f" stroked="t" strokeweight=".579980pt" strokecolor="#000000">
                <v:path arrowok="t"/>
              </v:shape>
            </v:group>
            <v:group style="position:absolute;left:8534;top:2199;width:78;height:10" coordorigin="8534,2199" coordsize="78,10">
              <v:shape style="position:absolute;left:8534;top:2199;width:78;height:10" coordorigin="8534,2199" coordsize="78,10" path="m8534,2204l8612,2204e" filled="f" stroked="t" strokeweight=".579980pt" strokecolor="#000000">
                <v:path arrowok="t"/>
              </v:shape>
            </v:group>
            <v:group style="position:absolute;left:8378;top:2199;width:78;height:10" coordorigin="8378,2199" coordsize="78,10">
              <v:shape style="position:absolute;left:8378;top:2199;width:78;height:10" coordorigin="8378,2199" coordsize="78,10" path="m8378,2204l8456,2204e" filled="f" stroked="t" strokeweight=".579980pt" strokecolor="#000000">
                <v:path arrowok="t"/>
              </v:shape>
            </v:group>
            <v:group style="position:absolute;left:8222;top:2199;width:78;height:10" coordorigin="8222,2199" coordsize="78,10">
              <v:shape style="position:absolute;left:8222;top:2199;width:78;height:10" coordorigin="8222,2199" coordsize="78,10" path="m8222,2204l8300,2204e" filled="f" stroked="t" strokeweight=".579980pt" strokecolor="#000000">
                <v:path arrowok="t"/>
              </v:shape>
            </v:group>
            <v:group style="position:absolute;left:8066;top:2199;width:78;height:10" coordorigin="8066,2199" coordsize="78,10">
              <v:shape style="position:absolute;left:8066;top:2199;width:78;height:10" coordorigin="8066,2199" coordsize="78,10" path="m8066,2204l8144,2204e" filled="f" stroked="t" strokeweight=".579980pt" strokecolor="#000000">
                <v:path arrowok="t"/>
              </v:shape>
            </v:group>
            <v:group style="position:absolute;left:7910;top:2199;width:78;height:10" coordorigin="7910,2199" coordsize="78,10">
              <v:shape style="position:absolute;left:7910;top:2199;width:78;height:10" coordorigin="7910,2199" coordsize="78,10" path="m7910,2204l7988,2204e" filled="f" stroked="t" strokeweight=".579980pt" strokecolor="#000000">
                <v:path arrowok="t"/>
              </v:shape>
            </v:group>
            <v:group style="position:absolute;left:7754;top:2199;width:78;height:10" coordorigin="7754,2199" coordsize="78,10">
              <v:shape style="position:absolute;left:7754;top:2199;width:78;height:10" coordorigin="7754,2199" coordsize="78,10" path="m7754,2204l7832,2204e" filled="f" stroked="t" strokeweight=".579980pt" strokecolor="#000000">
                <v:path arrowok="t"/>
              </v:shape>
            </v:group>
            <v:group style="position:absolute;left:7598;top:2199;width:78;height:10" coordorigin="7598,2199" coordsize="78,10">
              <v:shape style="position:absolute;left:7598;top:2199;width:78;height:10" coordorigin="7598,2199" coordsize="78,10" path="m7598,2204l7676,2204e" filled="f" stroked="t" strokeweight=".579980pt" strokecolor="#000000">
                <v:path arrowok="t"/>
              </v:shape>
            </v:group>
            <v:group style="position:absolute;left:7442;top:2199;width:78;height:10" coordorigin="7442,2199" coordsize="78,10">
              <v:shape style="position:absolute;left:7442;top:2199;width:78;height:10" coordorigin="7442,2199" coordsize="78,10" path="m7442,2204l7520,2204e" filled="f" stroked="t" strokeweight=".579980pt" strokecolor="#000000">
                <v:path arrowok="t"/>
              </v:shape>
            </v:group>
            <v:group style="position:absolute;left:7286;top:2199;width:78;height:10" coordorigin="7286,2199" coordsize="78,10">
              <v:shape style="position:absolute;left:7286;top:2199;width:78;height:10" coordorigin="7286,2199" coordsize="78,10" path="m7286,2204l7364,2204e" filled="f" stroked="t" strokeweight=".579980pt" strokecolor="#000000">
                <v:path arrowok="t"/>
              </v:shape>
            </v:group>
            <v:group style="position:absolute;left:7130;top:2199;width:78;height:10" coordorigin="7130,2199" coordsize="78,10">
              <v:shape style="position:absolute;left:7130;top:2199;width:78;height:10" coordorigin="7130,2199" coordsize="78,10" path="m7130,2204l7208,2204e" filled="f" stroked="t" strokeweight=".579980pt" strokecolor="#000000">
                <v:path arrowok="t"/>
              </v:shape>
            </v:group>
            <v:group style="position:absolute;left:7013;top:2199;width:40;height:10" coordorigin="7013,2199" coordsize="40,10">
              <v:shape style="position:absolute;left:7013;top:2199;width:40;height:10" coordorigin="7013,2199" coordsize="40,10" path="m7013,2204l7052,2204e" filled="f" stroked="t" strokeweight=".579980pt" strokecolor="#000000">
                <v:path arrowok="t"/>
              </v:shape>
            </v:group>
            <v:group style="position:absolute;left:7841;top:2200;width:10;height:40" coordorigin="7841,2200" coordsize="10,40">
              <v:shape style="position:absolute;left:7841;top:2200;width:10;height:40" coordorigin="7841,2200" coordsize="10,40" path="m7841,2220l7850,2220e" filled="f" stroked="t" strokeweight="2.08pt" strokecolor="#000000">
                <v:path arrowok="t"/>
              </v:shape>
            </v:group>
            <v:group style="position:absolute;left:7841;top:2320;width:10;height:80" coordorigin="7841,2320" coordsize="10,80">
              <v:shape style="position:absolute;left:7841;top:2320;width:10;height:80" coordorigin="7841,2320" coordsize="10,80" path="m7846,2320l7846,2401e" filled="f" stroked="t" strokeweight=".579980pt" strokecolor="#000000">
                <v:path arrowok="t"/>
              </v:shape>
            </v:group>
            <v:group style="position:absolute;left:7841;top:2481;width:10;height:80" coordorigin="7841,2481" coordsize="10,80">
              <v:shape style="position:absolute;left:7841;top:2481;width:10;height:80" coordorigin="7841,2481" coordsize="10,80" path="m7846,2481l7846,2562e" filled="f" stroked="t" strokeweight=".579980pt" strokecolor="#000000">
                <v:path arrowok="t"/>
              </v:shape>
            </v:group>
            <v:group style="position:absolute;left:7841;top:2642;width:10;height:80" coordorigin="7841,2642" coordsize="10,80">
              <v:shape style="position:absolute;left:7841;top:2642;width:10;height:80" coordorigin="7841,2642" coordsize="10,80" path="m7846,2642l7846,2722e" filled="f" stroked="t" strokeweight=".579980pt" strokecolor="#000000">
                <v:path arrowok="t"/>
              </v:shape>
            </v:group>
            <v:group style="position:absolute;left:7841;top:2803;width:10;height:80" coordorigin="7841,2803" coordsize="10,80">
              <v:shape style="position:absolute;left:7841;top:2803;width:10;height:80" coordorigin="7841,2803" coordsize="10,80" path="m7846,2803l7846,2883e" filled="f" stroked="t" strokeweight=".579980pt" strokecolor="#000000">
                <v:path arrowok="t"/>
              </v:shape>
            </v:group>
            <v:group style="position:absolute;left:7841;top:2964;width:10;height:80" coordorigin="7841,2964" coordsize="10,80">
              <v:shape style="position:absolute;left:7841;top:2964;width:10;height:80" coordorigin="7841,2964" coordsize="10,80" path="m7846,2964l7846,3044e" filled="f" stroked="t" strokeweight=".579980pt" strokecolor="#000000">
                <v:path arrowok="t"/>
              </v:shape>
            </v:group>
            <v:group style="position:absolute;left:7841;top:3124;width:10;height:80" coordorigin="7841,3124" coordsize="10,80">
              <v:shape style="position:absolute;left:7841;top:3124;width:10;height:80" coordorigin="7841,3124" coordsize="10,80" path="m7846,3124l7846,3205e" filled="f" stroked="t" strokeweight=".579980pt" strokecolor="#000000">
                <v:path arrowok="t"/>
              </v:shape>
            </v:group>
            <v:group style="position:absolute;left:7841;top:3285;width:10;height:80" coordorigin="7841,3285" coordsize="10,80">
              <v:shape style="position:absolute;left:7841;top:3285;width:10;height:80" coordorigin="7841,3285" coordsize="10,80" path="m7846,3285l7846,3366e" filled="f" stroked="t" strokeweight=".579980pt" strokecolor="#000000">
                <v:path arrowok="t"/>
              </v:shape>
            </v:group>
            <v:group style="position:absolute;left:7841;top:3446;width:10;height:80" coordorigin="7841,3446" coordsize="10,80">
              <v:shape style="position:absolute;left:7841;top:3446;width:10;height:80" coordorigin="7841,3446" coordsize="10,80" path="m7846,3446l7846,3526e" filled="f" stroked="t" strokeweight=".579980pt" strokecolor="#000000">
                <v:path arrowok="t"/>
              </v:shape>
            </v:group>
            <v:group style="position:absolute;left:7841;top:3607;width:10;height:80" coordorigin="7841,3607" coordsize="10,80">
              <v:shape style="position:absolute;left:7841;top:3607;width:10;height:80" coordorigin="7841,3607" coordsize="10,80" path="m7846,3607l7846,3687e" filled="f" stroked="t" strokeweight=".579980pt" strokecolor="#000000">
                <v:path arrowok="t"/>
              </v:shape>
            </v:group>
            <v:group style="position:absolute;left:7841;top:3768;width:10;height:80" coordorigin="7841,3768" coordsize="10,80">
              <v:shape style="position:absolute;left:7841;top:3768;width:10;height:80" coordorigin="7841,3768" coordsize="10,80" path="m7846,3768l7846,3848e" filled="f" stroked="t" strokeweight=".579980pt" strokecolor="#000000">
                <v:path arrowok="t"/>
              </v:shape>
            </v:group>
            <v:group style="position:absolute;left:7841;top:3928;width:10;height:80" coordorigin="7841,3928" coordsize="10,80">
              <v:shape style="position:absolute;left:7841;top:3928;width:10;height:80" coordorigin="7841,3928" coordsize="10,80" path="m7846,3928l7846,4009e" filled="f" stroked="t" strokeweight=".579980pt" strokecolor="#000000">
                <v:path arrowok="t"/>
              </v:shape>
            </v:group>
            <v:group style="position:absolute;left:7841;top:4089;width:10;height:80" coordorigin="7841,4089" coordsize="10,80">
              <v:shape style="position:absolute;left:7841;top:4089;width:10;height:80" coordorigin="7841,4089" coordsize="10,80" path="m7846,4089l7846,4170e" filled="f" stroked="t" strokeweight=".579980pt" strokecolor="#000000">
                <v:path arrowok="t"/>
              </v:shape>
            </v:group>
            <v:group style="position:absolute;left:9199;top:1891;width:10;height:41" coordorigin="9199,1891" coordsize="10,41">
              <v:shape style="position:absolute;left:9199;top:1891;width:10;height:41" coordorigin="9199,1891" coordsize="10,41" path="m9199,1911l9209,1911e" filled="f" stroked="t" strokeweight="2.14pt" strokecolor="#000000">
                <v:path arrowok="t"/>
              </v:shape>
            </v:group>
            <v:group style="position:absolute;left:9199;top:2010;width:10;height:79" coordorigin="9199,2010" coordsize="10,79">
              <v:shape style="position:absolute;left:9199;top:2010;width:10;height:79" coordorigin="9199,2010" coordsize="10,79" path="m9199,2049l9209,2049e" filled="f" stroked="t" strokeweight="4.060000pt" strokecolor="#000000">
                <v:path arrowok="t"/>
              </v:shape>
            </v:group>
            <v:group style="position:absolute;left:9199;top:2168;width:10;height:79" coordorigin="9199,2168" coordsize="10,79">
              <v:shape style="position:absolute;left:9199;top:2168;width:10;height:79" coordorigin="9199,2168" coordsize="10,79" path="m9199,2208l9209,2208e" filled="f" stroked="t" strokeweight="4.060000pt" strokecolor="#000000">
                <v:path arrowok="t"/>
              </v:shape>
            </v:group>
            <v:group style="position:absolute;left:9199;top:2325;width:10;height:79" coordorigin="9199,2325" coordsize="10,79">
              <v:shape style="position:absolute;left:9199;top:2325;width:10;height:79" coordorigin="9199,2325" coordsize="10,79" path="m9199,2365l9209,2365e" filled="f" stroked="t" strokeweight="4.060000pt" strokecolor="#000000">
                <v:path arrowok="t"/>
              </v:shape>
            </v:group>
            <v:group style="position:absolute;left:9199;top:2484;width:10;height:79" coordorigin="9199,2484" coordsize="10,79">
              <v:shape style="position:absolute;left:9199;top:2484;width:10;height:79" coordorigin="9199,2484" coordsize="10,79" path="m9199,2523l9209,2523e" filled="f" stroked="t" strokeweight="4.060000pt" strokecolor="#000000">
                <v:path arrowok="t"/>
              </v:shape>
            </v:group>
            <v:group style="position:absolute;left:9199;top:2641;width:10;height:79" coordorigin="9199,2641" coordsize="10,79">
              <v:shape style="position:absolute;left:9199;top:2641;width:10;height:79" coordorigin="9199,2641" coordsize="10,79" path="m9199,2680l9209,2680e" filled="f" stroked="t" strokeweight="4.060000pt" strokecolor="#000000">
                <v:path arrowok="t"/>
              </v:shape>
            </v:group>
            <v:group style="position:absolute;left:9199;top:2799;width:10;height:79" coordorigin="9199,2799" coordsize="10,79">
              <v:shape style="position:absolute;left:9199;top:2799;width:10;height:79" coordorigin="9199,2799" coordsize="10,79" path="m9199,2839l9209,2839e" filled="f" stroked="t" strokeweight="4.060000pt" strokecolor="#000000">
                <v:path arrowok="t"/>
              </v:shape>
            </v:group>
            <v:group style="position:absolute;left:9199;top:2956;width:10;height:79" coordorigin="9199,2956" coordsize="10,79">
              <v:shape style="position:absolute;left:9199;top:2956;width:10;height:79" coordorigin="9199,2956" coordsize="10,79" path="m9199,2996l9209,2996e" filled="f" stroked="t" strokeweight="4.060000pt" strokecolor="#000000">
                <v:path arrowok="t"/>
              </v:shape>
            </v:group>
            <v:group style="position:absolute;left:9199;top:3115;width:10;height:79" coordorigin="9199,3115" coordsize="10,79">
              <v:shape style="position:absolute;left:9199;top:3115;width:10;height:79" coordorigin="9199,3115" coordsize="10,79" path="m9199,3154l9209,3154e" filled="f" stroked="t" strokeweight="4.060000pt" strokecolor="#000000">
                <v:path arrowok="t"/>
              </v:shape>
            </v:group>
            <v:group style="position:absolute;left:9199;top:3273;width:10;height:78" coordorigin="9199,3273" coordsize="10,78">
              <v:shape style="position:absolute;left:9199;top:3273;width:10;height:78" coordorigin="9199,3273" coordsize="10,78" path="m9199,3312l9209,3312e" filled="f" stroked="t" strokeweight="4.0pt" strokecolor="#000000">
                <v:path arrowok="t"/>
              </v:shape>
            </v:group>
            <v:group style="position:absolute;left:9199;top:3430;width:10;height:79" coordorigin="9199,3430" coordsize="10,79">
              <v:shape style="position:absolute;left:9199;top:3430;width:10;height:79" coordorigin="9199,3430" coordsize="10,79" path="m9199,3470l9209,3470e" filled="f" stroked="t" strokeweight="4.060000pt" strokecolor="#000000">
                <v:path arrowok="t"/>
              </v:shape>
            </v:group>
            <v:group style="position:absolute;left:9199;top:3589;width:10;height:78" coordorigin="9199,3589" coordsize="10,78">
              <v:shape style="position:absolute;left:9199;top:3589;width:10;height:78" coordorigin="9199,3589" coordsize="10,78" path="m9199,3628l9209,3628e" filled="f" stroked="t" strokeweight="4.0pt" strokecolor="#000000">
                <v:path arrowok="t"/>
              </v:shape>
            </v:group>
            <v:group style="position:absolute;left:9199;top:3746;width:10;height:79" coordorigin="9199,3746" coordsize="10,79">
              <v:shape style="position:absolute;left:9199;top:3746;width:10;height:79" coordorigin="9199,3746" coordsize="10,79" path="m9199,3786l9209,3786e" filled="f" stroked="t" strokeweight="4.060000pt" strokecolor="#000000">
                <v:path arrowok="t"/>
              </v:shape>
            </v:group>
            <v:group style="position:absolute;left:9199;top:3904;width:10;height:78" coordorigin="9199,3904" coordsize="10,78">
              <v:shape style="position:absolute;left:9199;top:3904;width:10;height:78" coordorigin="9199,3904" coordsize="10,78" path="m9199,3943l9209,3943e" filled="f" stroked="t" strokeweight="4.0pt" strokecolor="#000000">
                <v:path arrowok="t"/>
              </v:shape>
            </v:group>
            <v:group style="position:absolute;left:9199;top:4062;width:10;height:79" coordorigin="9199,4062" coordsize="10,79">
              <v:shape style="position:absolute;left:9199;top:4062;width:10;height:79" coordorigin="9199,4062" coordsize="10,79" path="m9199,4101l9209,4101e" filled="f" stroked="t" strokeweight="4.060000pt" strokecolor="#000000">
                <v:path arrowok="t"/>
              </v:shape>
            </v:group>
            <v:group style="position:absolute;left:9199;top:4220;width:10;height:40" coordorigin="9199,4220" coordsize="10,40">
              <v:shape style="position:absolute;left:9199;top:4220;width:10;height:40" coordorigin="9199,4220" coordsize="10,40" path="m9199,4240l9209,4240e" filled="f" stroked="t" strokeweight="2.08pt" strokecolor="#000000">
                <v:path arrowok="t"/>
              </v:shape>
            </v:group>
            <v:group style="position:absolute;left:8362;top:1880;width:10;height:41" coordorigin="8362,1880" coordsize="10,41">
              <v:shape style="position:absolute;left:8362;top:1880;width:10;height:41" coordorigin="8362,1880" coordsize="10,41" path="m8362,1900l8371,1900e" filled="f" stroked="t" strokeweight="2.14pt" strokecolor="#000000">
                <v:path arrowok="t"/>
              </v:shape>
            </v:group>
            <v:group style="position:absolute;left:8362;top:2000;width:10;height:79" coordorigin="8362,2000" coordsize="10,79">
              <v:shape style="position:absolute;left:8362;top:2000;width:10;height:79" coordorigin="8362,2000" coordsize="10,79" path="m8362,2040l8371,2040e" filled="f" stroked="t" strokeweight="4.060000pt" strokecolor="#000000">
                <v:path arrowok="t"/>
              </v:shape>
            </v:group>
            <v:group style="position:absolute;left:8362;top:2158;width:10;height:79" coordorigin="8362,2158" coordsize="10,79">
              <v:shape style="position:absolute;left:8362;top:2158;width:10;height:79" coordorigin="8362,2158" coordsize="10,79" path="m8362,2198l8371,2198e" filled="f" stroked="t" strokeweight="4.060000pt" strokecolor="#000000">
                <v:path arrowok="t"/>
              </v:shape>
            </v:group>
            <v:group style="position:absolute;left:8362;top:2318;width:10;height:79" coordorigin="8362,2318" coordsize="10,79">
              <v:shape style="position:absolute;left:8362;top:2318;width:10;height:79" coordorigin="8362,2318" coordsize="10,79" path="m8362,2358l8371,2358e" filled="f" stroked="t" strokeweight="4.060000pt" strokecolor="#000000">
                <v:path arrowok="t"/>
              </v:shape>
            </v:group>
            <v:group style="position:absolute;left:8362;top:2476;width:10;height:79" coordorigin="8362,2476" coordsize="10,79">
              <v:shape style="position:absolute;left:8362;top:2476;width:10;height:79" coordorigin="8362,2476" coordsize="10,79" path="m8362,2516l8371,2516e" filled="f" stroked="t" strokeweight="4.060000pt" strokecolor="#000000">
                <v:path arrowok="t"/>
              </v:shape>
            </v:group>
            <v:group style="position:absolute;left:8362;top:2635;width:10;height:80" coordorigin="8362,2635" coordsize="10,80">
              <v:shape style="position:absolute;left:8362;top:2635;width:10;height:80" coordorigin="8362,2635" coordsize="10,80" path="m8366,2635l8366,2715e" filled="f" stroked="t" strokeweight=".579980pt" strokecolor="#000000">
                <v:path arrowok="t"/>
              </v:shape>
            </v:group>
            <v:group style="position:absolute;left:8362;top:2794;width:10;height:79" coordorigin="8362,2794" coordsize="10,79">
              <v:shape style="position:absolute;left:8362;top:2794;width:10;height:79" coordorigin="8362,2794" coordsize="10,79" path="m8362,2834l8371,2834e" filled="f" stroked="t" strokeweight="4.060000pt" strokecolor="#000000">
                <v:path arrowok="t"/>
              </v:shape>
            </v:group>
            <v:group style="position:absolute;left:8362;top:2953;width:10;height:79" coordorigin="8362,2953" coordsize="10,79">
              <v:shape style="position:absolute;left:8362;top:2953;width:10;height:79" coordorigin="8362,2953" coordsize="10,79" path="m8362,2992l8371,2992e" filled="f" stroked="t" strokeweight="4.060000pt" strokecolor="#000000">
                <v:path arrowok="t"/>
              </v:shape>
            </v:group>
            <v:group style="position:absolute;left:8362;top:3112;width:10;height:79" coordorigin="8362,3112" coordsize="10,79">
              <v:shape style="position:absolute;left:8362;top:3112;width:10;height:79" coordorigin="8362,3112" coordsize="10,79" path="m8362,3152l8371,3152e" filled="f" stroked="t" strokeweight="4.060000pt" strokecolor="#000000">
                <v:path arrowok="t"/>
              </v:shape>
            </v:group>
            <v:group style="position:absolute;left:8362;top:3271;width:10;height:79" coordorigin="8362,3271" coordsize="10,79">
              <v:shape style="position:absolute;left:8362;top:3271;width:10;height:79" coordorigin="8362,3271" coordsize="10,79" path="m8362,3310l8371,3310e" filled="f" stroked="t" strokeweight="4.060000pt" strokecolor="#000000">
                <v:path arrowok="t"/>
              </v:shape>
            </v:group>
            <v:group style="position:absolute;left:8362;top:3429;width:10;height:80" coordorigin="8362,3429" coordsize="10,80">
              <v:shape style="position:absolute;left:8362;top:3429;width:10;height:80" coordorigin="8362,3429" coordsize="10,80" path="m8366,3429l8366,3510e" filled="f" stroked="t" strokeweight=".579980pt" strokecolor="#000000">
                <v:path arrowok="t"/>
              </v:shape>
            </v:group>
            <v:group style="position:absolute;left:8362;top:3589;width:10;height:79" coordorigin="8362,3589" coordsize="10,79">
              <v:shape style="position:absolute;left:8362;top:3589;width:10;height:79" coordorigin="8362,3589" coordsize="10,79" path="m8362,3628l8371,3628e" filled="f" stroked="t" strokeweight="4.060000pt" strokecolor="#000000">
                <v:path arrowok="t"/>
              </v:shape>
            </v:group>
            <v:group style="position:absolute;left:8362;top:3747;width:10;height:79" coordorigin="8362,3747" coordsize="10,79">
              <v:shape style="position:absolute;left:8362;top:3747;width:10;height:79" coordorigin="8362,3747" coordsize="10,79" path="m8362,3787l8371,3787e" filled="f" stroked="t" strokeweight="4.060000pt" strokecolor="#000000">
                <v:path arrowok="t"/>
              </v:shape>
            </v:group>
            <v:group style="position:absolute;left:8362;top:3906;width:10;height:80" coordorigin="8362,3906" coordsize="10,80">
              <v:shape style="position:absolute;left:8362;top:3906;width:10;height:80" coordorigin="8362,3906" coordsize="10,80" path="m8366,3906l8366,3986e" filled="f" stroked="t" strokeweight=".579980pt" strokecolor="#000000">
                <v:path arrowok="t"/>
              </v:shape>
            </v:group>
            <v:group style="position:absolute;left:8362;top:4065;width:10;height:79" coordorigin="8362,4065" coordsize="10,79">
              <v:shape style="position:absolute;left:8362;top:4065;width:10;height:79" coordorigin="8362,4065" coordsize="10,79" path="m8362,4105l8371,4105e" filled="f" stroked="t" strokeweight="4.060000pt" strokecolor="#000000">
                <v:path arrowok="t"/>
              </v:shape>
            </v:group>
            <v:group style="position:absolute;left:8362;top:4224;width:10;height:41" coordorigin="8362,4224" coordsize="10,41">
              <v:shape style="position:absolute;left:8362;top:4224;width:10;height:41" coordorigin="8362,4224" coordsize="10,41" path="m8362,4244l8371,4244e" filled="f" stroked="t" strokeweight="2.14pt" strokecolor="#000000">
                <v:path arrowok="t"/>
              </v:shape>
            </v:group>
            <v:group style="position:absolute;left:9949;top:3603;width:106;height:121" coordorigin="9949,3603" coordsize="106,121">
              <v:shape style="position:absolute;left:9949;top:3603;width:106;height:121" coordorigin="9949,3603" coordsize="106,121" path="m10013,3665l9954,3698,9949,3706,9949,3724,9964,3716,10038,3674,10028,3674,10013,3665xe" filled="t" fillcolor="#000000" stroked="f">
                <v:path arrowok="t"/>
                <v:fill type="solid"/>
              </v:shape>
              <v:shape style="position:absolute;left:9949;top:3603;width:106;height:121" coordorigin="9949,3603" coordsize="106,121" path="m10028,3656l10013,3665,10028,3674,10038,3674,10028,3656xe" filled="t" fillcolor="#000000" stroked="f">
                <v:path arrowok="t"/>
                <v:fill type="solid"/>
              </v:shape>
              <v:shape style="position:absolute;left:9949;top:3603;width:106;height:121" coordorigin="9949,3603" coordsize="106,121" path="m10039,3656l10028,3656,10038,3674,10055,3664,10039,3656xe" filled="t" fillcolor="#000000" stroked="f">
                <v:path arrowok="t"/>
                <v:fill type="solid"/>
              </v:shape>
              <v:shape style="position:absolute;left:9949;top:3603;width:106;height:121" coordorigin="9949,3603" coordsize="106,121" path="m9965,3613l9970,3621,9970,3640,10013,3665,10028,3656,10039,3656,9965,3613xe" filled="t" fillcolor="#000000" stroked="f">
                <v:path arrowok="t"/>
                <v:fill type="solid"/>
              </v:shape>
              <v:shape style="position:absolute;left:9949;top:3603;width:106;height:121" coordorigin="9949,3603" coordsize="106,121" path="m9949,3603l9949,3664,9970,3664,9970,3640,9954,3631,9965,3613,9949,3603xe" filled="t" fillcolor="#000000" stroked="f">
                <v:path arrowok="t"/>
                <v:fill type="solid"/>
              </v:shape>
              <v:shape style="position:absolute;left:9949;top:3603;width:106;height:121" coordorigin="9949,3603" coordsize="106,121" path="m9965,3613l9954,3631,9970,3640,9970,3621,9965,3613xe" filled="t" fillcolor="#000000" stroked="f">
                <v:path arrowok="t"/>
                <v:fill type="solid"/>
              </v:shape>
            </v:group>
            <v:group style="position:absolute;left:9949;top:3664;width:20;height:42" coordorigin="9949,3664" coordsize="20,42">
              <v:shape style="position:absolute;left:9949;top:3664;width:20;height:42" coordorigin="9949,3664" coordsize="20,42" path="m9949,3685l9970,3685e" filled="f" stroked="t" strokeweight="2.2pt" strokecolor="#000000">
                <v:path arrowok="t"/>
              </v:shape>
            </v:group>
            <v:group style="position:absolute;left:9959;top:3621;width:74;height:85" coordorigin="9959,3621" coordsize="74,85">
              <v:shape style="position:absolute;left:9959;top:3621;width:74;height:85" coordorigin="9959,3621" coordsize="74,85" path="m9959,3621l9959,3706,10033,3664,9959,3621xe" filled="t" fillcolor="#000000" stroked="f">
                <v:path arrowok="t"/>
                <v:fill type="solid"/>
              </v:shape>
            </v:group>
            <v:group style="position:absolute;left:9748;top:3664;width:206;height:2" coordorigin="9748,3664" coordsize="206,2">
              <v:shape style="position:absolute;left:9748;top:3664;width:206;height:2" coordorigin="9748,3664" coordsize="206,0" path="m9748,3664l9954,3664e" filled="f" stroked="t" strokeweight=".579980pt" strokecolor="#000000">
                <v:path arrowok="t"/>
              </v:shape>
            </v:group>
            <v:group style="position:absolute;left:7598;top:679;width:121;height:103" coordorigin="7598,679" coordsize="121,103">
              <v:shape style="position:absolute;left:7598;top:679;width:121;height:103" coordorigin="7598,679" coordsize="121,103" path="m7607,768l7598,782,7657,782,7657,777,7625,777,7607,768xe" filled="t" fillcolor="#000000" stroked="f">
                <v:path arrowok="t"/>
                <v:fill type="solid"/>
              </v:shape>
              <v:shape style="position:absolute;left:7598;top:679;width:121;height:103" coordorigin="7598,679" coordsize="121,103" path="m7667,693l7667,704,7658,719,7692,777,7700,782,7720,782,7710,766,7667,693xe" filled="t" fillcolor="#000000" stroked="f">
                <v:path arrowok="t"/>
                <v:fill type="solid"/>
              </v:shape>
              <v:shape style="position:absolute;left:7598;top:679;width:121;height:103" coordorigin="7598,679" coordsize="121,103" path="m7634,762l7615,762,7607,768,7625,777,7634,762xe" filled="t" fillcolor="#000000" stroked="f">
                <v:path arrowok="t"/>
                <v:fill type="solid"/>
              </v:shape>
              <v:shape style="position:absolute;left:7598;top:679;width:121;height:103" coordorigin="7598,679" coordsize="121,103" path="m7657,762l7634,762,7625,777,7657,777,7657,762xe" filled="t" fillcolor="#000000" stroked="f">
                <v:path arrowok="t"/>
                <v:fill type="solid"/>
              </v:shape>
              <v:shape style="position:absolute;left:7598;top:679;width:121;height:103" coordorigin="7598,679" coordsize="121,103" path="m7658,679l7649,694,7607,768,7615,762,7634,762,7658,719,7649,704,7667,693,7658,679xe" filled="t" fillcolor="#000000" stroked="f">
                <v:path arrowok="t"/>
                <v:fill type="solid"/>
              </v:shape>
              <v:shape style="position:absolute;left:7598;top:679;width:121;height:103" coordorigin="7598,679" coordsize="121,103" path="m7667,693l7649,704,7658,719,7667,704,7667,693xe" filled="t" fillcolor="#000000" stroked="f">
                <v:path arrowok="t"/>
                <v:fill type="solid"/>
              </v:shape>
            </v:group>
            <v:group style="position:absolute;left:7657;top:762;width:43;height:20" coordorigin="7657,762" coordsize="43,20">
              <v:shape style="position:absolute;left:7657;top:762;width:43;height:20" coordorigin="7657,762" coordsize="43,20" path="m7657,772l7700,772e" filled="f" stroked="t" strokeweight="1.120pt" strokecolor="#000000">
                <v:path arrowok="t"/>
              </v:shape>
            </v:group>
            <v:group style="position:absolute;left:7615;top:699;width:85;height:73" coordorigin="7615,699" coordsize="85,73">
              <v:shape style="position:absolute;left:7615;top:699;width:85;height:73" coordorigin="7615,699" coordsize="85,73" path="m7657,699l7615,772,7700,772,7657,699xe" filled="t" fillcolor="#000000" stroked="f">
                <v:path arrowok="t"/>
                <v:fill type="solid"/>
              </v:shape>
            </v:group>
            <v:group style="position:absolute;left:7657;top:778;width:2;height:3235" coordorigin="7657,778" coordsize="2,3235">
              <v:shape style="position:absolute;left:7657;top:778;width:2;height:3235" coordorigin="7657,778" coordsize="0,3235" path="m7657,778l7657,4014e" filled="f" stroked="t" strokeweight=".58001pt" strokecolor="#000000">
                <v:path arrowok="t"/>
              </v:shape>
            </v:group>
            <v:group style="position:absolute;left:7388;top:684;width:121;height:103" coordorigin="7388,684" coordsize="121,103">
              <v:shape style="position:absolute;left:7388;top:684;width:121;height:103" coordorigin="7388,684" coordsize="121,103" path="m7397,772l7388,787,7447,787,7447,782,7415,782,7397,772xe" filled="t" fillcolor="#000000" stroked="f">
                <v:path arrowok="t"/>
                <v:fill type="solid"/>
              </v:shape>
              <v:shape style="position:absolute;left:7388;top:684;width:121;height:103" coordorigin="7388,684" coordsize="121,103" path="m7457,698l7457,709,7448,724,7482,782,7490,787,7510,787,7500,771,7457,698xe" filled="t" fillcolor="#000000" stroked="f">
                <v:path arrowok="t"/>
                <v:fill type="solid"/>
              </v:shape>
              <v:shape style="position:absolute;left:7388;top:684;width:121;height:103" coordorigin="7388,684" coordsize="121,103" path="m7424,766l7405,766,7397,772,7415,782,7424,766xe" filled="t" fillcolor="#000000" stroked="f">
                <v:path arrowok="t"/>
                <v:fill type="solid"/>
              </v:shape>
              <v:shape style="position:absolute;left:7388;top:684;width:121;height:103" coordorigin="7388,684" coordsize="121,103" path="m7447,766l7424,766,7415,782,7447,782,7447,766xe" filled="t" fillcolor="#000000" stroked="f">
                <v:path arrowok="t"/>
                <v:fill type="solid"/>
              </v:shape>
              <v:shape style="position:absolute;left:7388;top:684;width:121;height:103" coordorigin="7388,684" coordsize="121,103" path="m7448,684l7439,699,7397,772,7405,766,7424,766,7448,724,7439,709,7457,698,7448,684xe" filled="t" fillcolor="#000000" stroked="f">
                <v:path arrowok="t"/>
                <v:fill type="solid"/>
              </v:shape>
              <v:shape style="position:absolute;left:7388;top:684;width:121;height:103" coordorigin="7388,684" coordsize="121,103" path="m7457,698l7439,709,7448,724,7457,709,7457,698xe" filled="t" fillcolor="#000000" stroked="f">
                <v:path arrowok="t"/>
                <v:fill type="solid"/>
              </v:shape>
            </v:group>
            <v:group style="position:absolute;left:7447;top:766;width:43;height:20" coordorigin="7447,766" coordsize="43,20">
              <v:shape style="position:absolute;left:7447;top:766;width:43;height:20" coordorigin="7447,766" coordsize="43,20" path="m7447,777l7490,777e" filled="f" stroked="t" strokeweight="1.120pt" strokecolor="#000000">
                <v:path arrowok="t"/>
              </v:shape>
            </v:group>
            <v:group style="position:absolute;left:7405;top:704;width:85;height:73" coordorigin="7405,704" coordsize="85,73">
              <v:shape style="position:absolute;left:7405;top:704;width:85;height:73" coordorigin="7405,704" coordsize="85,73" path="m7447,704l7405,777,7490,777,7447,704xe" filled="t" fillcolor="#000000" stroked="f">
                <v:path arrowok="t"/>
                <v:fill type="solid"/>
              </v:shape>
            </v:group>
            <v:group style="position:absolute;left:7447;top:783;width:2;height:235" coordorigin="7447,783" coordsize="2,235">
              <v:shape style="position:absolute;left:7447;top:783;width:2;height:235" coordorigin="7447,783" coordsize="0,235" path="m7447,783l7447,1018e" filled="f" stroked="t" strokeweight=".58001pt" strokecolor="#000000">
                <v:path arrowok="t"/>
              </v:shape>
            </v:group>
            <v:group style="position:absolute;left:8581;top:1882;width:626;height:323" coordorigin="8581,1882" coordsize="626,323">
              <v:shape style="position:absolute;left:8581;top:1882;width:626;height:323" coordorigin="8581,1882" coordsize="626,323" path="m8652,2188l8629,2193,8630,2193,8608,2196,8581,2196,8581,2205,8609,2205,8632,2203,8654,2198,8656,2198,8675,2191,8677,2190,8652,2190,8652,2188xe" filled="t" fillcolor="#000000" stroked="f">
                <v:path arrowok="t"/>
                <v:fill type="solid"/>
              </v:shape>
              <v:shape style="position:absolute;left:8581;top:1882;width:626;height:323" coordorigin="8581,1882" coordsize="626,323" path="m8746,2138l8734,2138,8732,2139,8720,2150,8705,2162,8688,2173,8670,2182,8671,2182,8652,2190,8677,2190,8693,2181,8710,2170,8711,2169,8726,2157,8740,2145,8746,2138xe" filled="t" fillcolor="#000000" stroked="f">
                <v:path arrowok="t"/>
                <v:fill type="solid"/>
              </v:shape>
              <v:shape style="position:absolute;left:8581;top:1882;width:626;height:323" coordorigin="8581,1882" coordsize="626,323" path="m8733,2139l8732,2139,8733,2139xe" filled="t" fillcolor="#000000" stroked="f">
                <v:path arrowok="t"/>
                <v:fill type="solid"/>
              </v:shape>
              <v:shape style="position:absolute;left:8581;top:1882;width:626;height:323" coordorigin="8581,1882" coordsize="626,323" path="m8734,2138l8733,2139,8732,2139,8734,2138xe" filled="t" fillcolor="#000000" stroked="f">
                <v:path arrowok="t"/>
                <v:fill type="solid"/>
              </v:shape>
              <v:shape style="position:absolute;left:8581;top:1882;width:626;height:323" coordorigin="8581,1882" coordsize="626,323" path="m8846,1998l8837,1998,8833,2002,8820,2020,8794,2053,8772,2088,8755,2112,8744,2125,8733,2139,8734,2138,8746,2138,8752,2131,8762,2118,8764,2118,8780,2094,8780,2092,8801,2059,8801,2059,8827,2026,8840,2008,8844,2004,8845,2001,8846,1998xe" filled="t" fillcolor="#000000" stroked="f">
                <v:path arrowok="t"/>
                <v:fill type="solid"/>
              </v:shape>
              <v:shape style="position:absolute;left:8581;top:1882;width:626;height:323" coordorigin="8581,1882" coordsize="626,323" path="m8802,2058l8801,2059,8801,2059,8802,2058xe" filled="t" fillcolor="#000000" stroked="f">
                <v:path arrowok="t"/>
                <v:fill type="solid"/>
              </v:shape>
              <v:shape style="position:absolute;left:8581;top:1882;width:626;height:323" coordorigin="8581,1882" coordsize="626,323" path="m9144,1882l9091,1882,9034,1885,9006,1887,9005,1887,8972,1894,8941,1904,8928,1909,8927,1910,8917,1916,8868,1956,8838,1993,8837,1994,8836,1999,8837,1998,8846,1998,8846,1996,8847,1996,8849,1993,8850,1993,8855,1986,8854,1986,8874,1963,8891,1947,8906,1934,8907,1934,8922,1924,8932,1918,8945,1914,8944,1914,8975,1904,9007,1897,9035,1894,9034,1894,9091,1892,9194,1892,9194,1886,9197,1886,9176,1884,9175,1884,9144,1882xe" filled="t" fillcolor="#000000" stroked="f">
                <v:path arrowok="t"/>
                <v:fill type="solid"/>
              </v:shape>
              <v:shape style="position:absolute;left:8581;top:1882;width:626;height:323" coordorigin="8581,1882" coordsize="626,323" path="m8847,1996l8846,1996,8846,1998,8847,1996xe" filled="t" fillcolor="#000000" stroked="f">
                <v:path arrowok="t"/>
                <v:fill type="solid"/>
              </v:shape>
              <v:shape style="position:absolute;left:8581;top:1882;width:626;height:323" coordorigin="8581,1882" coordsize="626,323" path="m8850,1993l8849,1993,8849,1994,8850,1993xe" filled="t" fillcolor="#000000" stroked="f">
                <v:path arrowok="t"/>
                <v:fill type="solid"/>
              </v:shape>
              <v:shape style="position:absolute;left:8581;top:1882;width:626;height:323" coordorigin="8581,1882" coordsize="626,323" path="m8907,1934l8906,1934,8905,1935,8907,1934xe" filled="t" fillcolor="#000000" stroked="f">
                <v:path arrowok="t"/>
                <v:fill type="solid"/>
              </v:shape>
              <v:shape style="position:absolute;left:8581;top:1882;width:626;height:323" coordorigin="8581,1882" coordsize="626,323" path="m9193,1895l9193,1896,9205,1898,9194,1896,9193,1895xe" filled="t" fillcolor="#000000" stroked="f">
                <v:path arrowok="t"/>
                <v:fill type="solid"/>
              </v:shape>
              <v:shape style="position:absolute;left:8581;top:1882;width:626;height:323" coordorigin="8581,1882" coordsize="626,323" path="m9196,1886l9194,1895,9196,1896,9194,1896,9205,1898,9206,1896,9196,1896,9194,1895,9206,1895,9208,1888,9196,1886xe" filled="t" fillcolor="#000000" stroked="f">
                <v:path arrowok="t"/>
                <v:fill type="solid"/>
              </v:shape>
              <v:shape style="position:absolute;left:8581;top:1882;width:626;height:323" coordorigin="8581,1882" coordsize="626,323" path="m9196,1886l9194,1886,9194,1895,9196,1886xe" filled="t" fillcolor="#000000" stroked="f">
                <v:path arrowok="t"/>
                <v:fill type="solid"/>
              </v:shape>
              <v:shape style="position:absolute;left:8581;top:1882;width:626;height:323" coordorigin="8581,1882" coordsize="626,323" path="m9194,1886l9193,1895,9194,1895,9194,1886xe" filled="t" fillcolor="#000000" stroked="f">
                <v:path arrowok="t"/>
                <v:fill type="solid"/>
              </v:shape>
              <v:shape style="position:absolute;left:8581;top:1882;width:626;height:323" coordorigin="8581,1882" coordsize="626,323" path="m9194,1892l9144,1892,9175,1893,9193,1895,9194,1892xe" filled="t" fillcolor="#000000" stroked="f">
                <v:path arrowok="t"/>
                <v:fill type="solid"/>
              </v:shape>
              <v:shape style="position:absolute;left:8581;top:1882;width:626;height:323" coordorigin="8581,1882" coordsize="626,323" path="m9197,1886l9196,1886,9208,1888,9197,1886xe" filled="t" fillcolor="#000000" stroked="f">
                <v:path arrowok="t"/>
                <v:fill type="solid"/>
              </v:shape>
            </v:group>
            <v:group style="position:absolute;left:9194;top:1886;width:2;height:10" coordorigin="9194,1886" coordsize="2,10">
              <v:shape style="position:absolute;left:9194;top:1886;width:2;height:10" coordorigin="9194,1886" coordsize="1,10" path="m9194,1891l9196,1891e" filled="f" stroked="t" strokeweight=".579980pt" strokecolor="#000000">
                <v:path arrowok="t"/>
              </v:shape>
            </v:group>
            <v:group style="position:absolute;left:9196;top:1886;width:2;height:10" coordorigin="9196,1886" coordsize="2,10">
              <v:shape style="position:absolute;left:9196;top:1886;width:2;height:10" coordorigin="9196,1886" coordsize="0,10" path="m9196,1896l9196,1886e" filled="t" fillcolor="#000000" stroked="f">
                <v:path arrowok="t"/>
                <v:fill type="solid"/>
              </v:shape>
            </v:group>
            <v:group style="position:absolute;left:9203;top:1887;width:5;height:10" coordorigin="9203,1887" coordsize="5,10">
              <v:shape style="position:absolute;left:9203;top:1887;width:5;height:10" coordorigin="9203,1887" coordsize="5,10" path="m9203,1892l9208,1892e" filled="f" stroked="t" strokeweight=".58004pt" strokecolor="#000000">
                <v:path arrowok="t"/>
              </v:shape>
            </v:group>
            <v:group style="position:absolute;left:8587;top:1887;width:616;height:320" coordorigin="8587,1887" coordsize="616,320">
              <v:shape style="position:absolute;left:8587;top:1887;width:616;height:320" coordorigin="8587,1887" coordsize="616,320" path="m8592,2196l8596,2197,8594,2206,8616,2208,8732,2208,8777,2205,8778,2205,8810,2198,8617,2198,8592,2196xe" filled="t" fillcolor="#000000" stroked="f">
                <v:path arrowok="t"/>
                <v:fill type="solid"/>
              </v:shape>
              <v:shape style="position:absolute;left:8587;top:1887;width:616;height:320" coordorigin="8587,1887" coordsize="616,320" path="m8589,2205l8593,2206,8593,2206,8589,2205xe" filled="t" fillcolor="#000000" stroked="f">
                <v:path arrowok="t"/>
                <v:fill type="solid"/>
              </v:shape>
              <v:shape style="position:absolute;left:8587;top:1887;width:616;height:320" coordorigin="8587,1887" coordsize="616,320" path="m8596,2197l8594,2197,8594,2206,8596,2197xe" filled="t" fillcolor="#000000" stroked="f">
                <v:path arrowok="t"/>
                <v:fill type="solid"/>
              </v:shape>
              <v:shape style="position:absolute;left:8587;top:1887;width:616;height:320" coordorigin="8587,1887" coordsize="616,320" path="m8594,2197l8593,2206,8594,2206,8594,2197xe" filled="t" fillcolor="#000000" stroked="f">
                <v:path arrowok="t"/>
                <v:fill type="solid"/>
              </v:shape>
              <v:shape style="position:absolute;left:8587;top:1887;width:616;height:320" coordorigin="8587,1887" coordsize="616,320" path="m8593,2205l8588,2205,8589,2205,8593,2206,8593,2205xe" filled="t" fillcolor="#000000" stroked="f">
                <v:path arrowok="t"/>
                <v:fill type="solid"/>
              </v:shape>
              <v:shape style="position:absolute;left:8587;top:1887;width:616;height:320" coordorigin="8587,1887" coordsize="616,320" path="m8588,2196l8587,2205,8589,2205,8588,2205,8593,2205,8594,2197,8596,2197,8592,2196,8588,2196xe" filled="t" fillcolor="#000000" stroked="f">
                <v:path arrowok="t"/>
                <v:fill type="solid"/>
              </v:shape>
              <v:shape style="position:absolute;left:8587;top:1887;width:616;height:320" coordorigin="8587,1887" coordsize="616,320" path="m8588,2196l8587,2196,8587,2205,8588,2196xe" filled="t" fillcolor="#000000" stroked="f">
                <v:path arrowok="t"/>
                <v:fill type="solid"/>
              </v:shape>
              <v:shape style="position:absolute;left:8587;top:1887;width:616;height:320" coordorigin="8587,1887" coordsize="616,320" path="m8821,2196l8777,2196,8732,2198,8810,2198,8821,2196xe" filled="t" fillcolor="#000000" stroked="f">
                <v:path arrowok="t"/>
                <v:fill type="solid"/>
              </v:shape>
              <v:shape style="position:absolute;left:8587;top:1887;width:616;height:320" coordorigin="8587,1887" coordsize="616,320" path="m8591,2196l8588,2196,8592,2196,8591,2196xe" filled="t" fillcolor="#000000" stroked="f">
                <v:path arrowok="t"/>
                <v:fill type="solid"/>
              </v:shape>
              <v:shape style="position:absolute;left:8587;top:1887;width:616;height:320" coordorigin="8587,1887" coordsize="616,320" path="m8840,2179l8819,2186,8776,2196,8822,2196,8844,2188,8862,2180,8840,2180,8840,2179xe" filled="t" fillcolor="#000000" stroked="f">
                <v:path arrowok="t"/>
                <v:fill type="solid"/>
              </v:shape>
              <v:shape style="position:absolute;left:8587;top:1887;width:616;height:320" coordorigin="8587,1887" coordsize="616,320" path="m8927,2130l8915,2130,8914,2131,8898,2145,8879,2160,8860,2170,8861,2170,8840,2180,8862,2180,8864,2179,8884,2168,8885,2167,8904,2152,8921,2137,8927,2130xe" filled="t" fillcolor="#000000" stroked="f">
                <v:path arrowok="t"/>
                <v:fill type="solid"/>
              </v:shape>
              <v:shape style="position:absolute;left:8587;top:1887;width:616;height:320" coordorigin="8587,1887" coordsize="616,320" path="m8914,2130l8914,2131,8914,2130xe" filled="t" fillcolor="#000000" stroked="f">
                <v:path arrowok="t"/>
                <v:fill type="solid"/>
              </v:shape>
              <v:shape style="position:absolute;left:8587;top:1887;width:616;height:320" coordorigin="8587,1887" coordsize="616,320" path="m8915,2130l8914,2130,8914,2131,8915,2130xe" filled="t" fillcolor="#000000" stroked="f">
                <v:path arrowok="t"/>
                <v:fill type="solid"/>
              </v:shape>
              <v:shape style="position:absolute;left:8587;top:1887;width:616;height:320" coordorigin="8587,1887" coordsize="616,320" path="m9203,1887l9180,1888,9158,1891,9157,1891,9138,1896,9120,1902,9120,1903,9104,1909,9103,1909,9089,1918,9076,1928,9064,1939,9062,1940,9049,1957,9036,1972,9028,1982,9020,1990,9004,2017,8992,2035,8930,2112,8914,2130,8915,2130,8927,2130,8938,2118,8999,2041,9000,2040,9012,2022,9028,1996,9028,1996,9035,1988,9043,1978,9056,1963,9070,1946,9082,1935,9095,1926,9095,1926,9108,1917,9124,1911,9142,1905,9140,1905,9160,1900,9181,1898,9180,1898,9203,1897,9203,1887xe" filled="t" fillcolor="#000000" stroked="f">
                <v:path arrowok="t"/>
                <v:fill type="solid"/>
              </v:shape>
              <v:shape style="position:absolute;left:8587;top:1887;width:616;height:320" coordorigin="8587,1887" coordsize="616,320" path="m9029,1995l9028,1996,9028,1996,9029,1995xe" filled="t" fillcolor="#000000" stroked="f">
                <v:path arrowok="t"/>
                <v:fill type="solid"/>
              </v:shape>
              <v:shape style="position:absolute;left:8587;top:1887;width:616;height:320" coordorigin="8587,1887" coordsize="616,320" path="m9095,1926l9095,1926,9094,1927,9095,1926xe" filled="t" fillcolor="#000000" stroked="f">
                <v:path arrowok="t"/>
                <v:fill type="solid"/>
              </v:shape>
            </v:group>
            <v:group style="position:absolute;left:8592;top:2197;width:2;height:10" coordorigin="8592,2197" coordsize="2,10">
              <v:shape style="position:absolute;left:8592;top:2197;width:2;height:10" coordorigin="8592,2197" coordsize="2,10" path="m8594,2197l8592,2206,8594,2206,8594,2197xe" filled="t" fillcolor="#000000" stroked="f">
                <v:path arrowok="t"/>
                <v:fill type="solid"/>
              </v:shape>
            </v:group>
            <v:group style="position:absolute;left:8581;top:2194;width:7;height:11" coordorigin="8581,2194" coordsize="7,11">
              <v:shape style="position:absolute;left:8581;top:2194;width:7;height:11" coordorigin="8581,2194" coordsize="7,11" path="m8584,2194l8581,2204,8586,2205,8588,2196,8584,2194xe" filled="t" fillcolor="#000000" stroked="f">
                <v:path arrowok="t"/>
                <v:fill type="solid"/>
              </v:shape>
            </v:group>
            <v:group style="position:absolute;left:8586;top:2196;width:8;height:11" coordorigin="8586,2196" coordsize="8,11">
              <v:shape style="position:absolute;left:8586;top:2196;width:8;height:11" coordorigin="8586,2196" coordsize="8,11" path="m8588,2196l8586,2205,8592,2206,8594,2197,8588,2196xe" filled="t" fillcolor="#000000" stroked="f">
                <v:path arrowok="t"/>
                <v:fill type="solid"/>
              </v:shape>
            </v:group>
            <v:group style="position:absolute;left:8572;top:1879;width:10;height:40" coordorigin="8572,1879" coordsize="10,40">
              <v:shape style="position:absolute;left:8572;top:1879;width:10;height:40" coordorigin="8572,1879" coordsize="10,40" path="m8572,1899l8581,1899e" filled="f" stroked="t" strokeweight="2.08pt" strokecolor="#000000">
                <v:path arrowok="t"/>
              </v:shape>
            </v:group>
            <v:group style="position:absolute;left:8572;top:1998;width:10;height:79" coordorigin="8572,1998" coordsize="10,79">
              <v:shape style="position:absolute;left:8572;top:1998;width:10;height:79" coordorigin="8572,1998" coordsize="10,79" path="m8572,2037l8581,2037e" filled="f" stroked="t" strokeweight="4.060000pt" strokecolor="#000000">
                <v:path arrowok="t"/>
              </v:shape>
            </v:group>
            <v:group style="position:absolute;left:8572;top:2155;width:10;height:79" coordorigin="8572,2155" coordsize="10,79">
              <v:shape style="position:absolute;left:8572;top:2155;width:10;height:79" coordorigin="8572,2155" coordsize="10,79" path="m8572,2194l8581,2194e" filled="f" stroked="t" strokeweight="4.060000pt" strokecolor="#000000">
                <v:path arrowok="t"/>
              </v:shape>
            </v:group>
            <v:group style="position:absolute;left:8572;top:2313;width:10;height:79" coordorigin="8572,2313" coordsize="10,79">
              <v:shape style="position:absolute;left:8572;top:2313;width:10;height:79" coordorigin="8572,2313" coordsize="10,79" path="m8572,2353l8581,2353e" filled="f" stroked="t" strokeweight="4.060000pt" strokecolor="#000000">
                <v:path arrowok="t"/>
              </v:shape>
            </v:group>
            <v:group style="position:absolute;left:8572;top:2470;width:10;height:79" coordorigin="8572,2470" coordsize="10,79">
              <v:shape style="position:absolute;left:8572;top:2470;width:10;height:79" coordorigin="8572,2470" coordsize="10,79" path="m8572,2510l8581,2510e" filled="f" stroked="t" strokeweight="4.060000pt" strokecolor="#000000">
                <v:path arrowok="t"/>
              </v:shape>
            </v:group>
            <v:group style="position:absolute;left:8572;top:2629;width:10;height:79" coordorigin="8572,2629" coordsize="10,79">
              <v:shape style="position:absolute;left:8572;top:2629;width:10;height:79" coordorigin="8572,2629" coordsize="10,79" path="m8572,2668l8581,2668e" filled="f" stroked="t" strokeweight="4.060000pt" strokecolor="#000000">
                <v:path arrowok="t"/>
              </v:shape>
            </v:group>
            <v:group style="position:absolute;left:8572;top:2787;width:10;height:78" coordorigin="8572,2787" coordsize="10,78">
              <v:shape style="position:absolute;left:8572;top:2787;width:10;height:78" coordorigin="8572,2787" coordsize="10,78" path="m8572,2826l8581,2826e" filled="f" stroked="t" strokeweight="4.0pt" strokecolor="#000000">
                <v:path arrowok="t"/>
              </v:shape>
            </v:group>
            <v:group style="position:absolute;left:8572;top:2944;width:10;height:79" coordorigin="8572,2944" coordsize="10,79">
              <v:shape style="position:absolute;left:8572;top:2944;width:10;height:79" coordorigin="8572,2944" coordsize="10,79" path="m8572,2984l8581,2984e" filled="f" stroked="t" strokeweight="4.060000pt" strokecolor="#000000">
                <v:path arrowok="t"/>
              </v:shape>
            </v:group>
            <v:group style="position:absolute;left:8572;top:3103;width:10;height:78" coordorigin="8572,3103" coordsize="10,78">
              <v:shape style="position:absolute;left:8572;top:3103;width:10;height:78" coordorigin="8572,3103" coordsize="10,78" path="m8572,3142l8581,3142e" filled="f" stroked="t" strokeweight="4.0pt" strokecolor="#000000">
                <v:path arrowok="t"/>
              </v:shape>
            </v:group>
            <v:group style="position:absolute;left:8572;top:3260;width:10;height:79" coordorigin="8572,3260" coordsize="10,79">
              <v:shape style="position:absolute;left:8572;top:3260;width:10;height:79" coordorigin="8572,3260" coordsize="10,79" path="m8572,3300l8581,3300e" filled="f" stroked="t" strokeweight="4.060000pt" strokecolor="#000000">
                <v:path arrowok="t"/>
              </v:shape>
            </v:group>
            <v:group style="position:absolute;left:8572;top:3418;width:10;height:78" coordorigin="8572,3418" coordsize="10,78">
              <v:shape style="position:absolute;left:8572;top:3418;width:10;height:78" coordorigin="8572,3418" coordsize="10,78" path="m8572,3457l8581,3457e" filled="f" stroked="t" strokeweight="4.0pt" strokecolor="#000000">
                <v:path arrowok="t"/>
              </v:shape>
            </v:group>
            <v:group style="position:absolute;left:8572;top:3576;width:10;height:79" coordorigin="8572,3576" coordsize="10,79">
              <v:shape style="position:absolute;left:8572;top:3576;width:10;height:79" coordorigin="8572,3576" coordsize="10,79" path="m8572,3615l8581,3615e" filled="f" stroked="t" strokeweight="4.060000pt" strokecolor="#000000">
                <v:path arrowok="t"/>
              </v:shape>
            </v:group>
            <v:group style="position:absolute;left:8572;top:3734;width:10;height:78" coordorigin="8572,3734" coordsize="10,78">
              <v:shape style="position:absolute;left:8572;top:3734;width:10;height:78" coordorigin="8572,3734" coordsize="10,78" path="m8572,3773l8581,3773e" filled="f" stroked="t" strokeweight="4.0pt" strokecolor="#000000">
                <v:path arrowok="t"/>
              </v:shape>
            </v:group>
            <v:group style="position:absolute;left:8572;top:3891;width:10;height:79" coordorigin="8572,3891" coordsize="10,79">
              <v:shape style="position:absolute;left:8572;top:3891;width:10;height:79" coordorigin="8572,3891" coordsize="10,79" path="m8572,3931l8581,3931e" filled="f" stroked="t" strokeweight="4.060000pt" strokecolor="#000000">
                <v:path arrowok="t"/>
              </v:shape>
            </v:group>
            <v:group style="position:absolute;left:8572;top:4050;width:10;height:79" coordorigin="8572,4050" coordsize="10,79">
              <v:shape style="position:absolute;left:8572;top:4050;width:10;height:79" coordorigin="8572,4050" coordsize="10,79" path="m8572,4089l8581,4089e" filled="f" stroked="t" strokeweight="4.060000pt" strokecolor="#000000">
                <v:path arrowok="t"/>
              </v:shape>
            </v:group>
            <v:group style="position:absolute;left:8572;top:4207;width:10;height:41" coordorigin="8572,4207" coordsize="10,41">
              <v:shape style="position:absolute;left:8572;top:4207;width:10;height:41" coordorigin="8572,4207" coordsize="10,41" path="m8572,4227l8581,4227e" filled="f" stroked="t" strokeweight="2.14pt" strokecolor="#000000">
                <v:path arrowok="t"/>
              </v:shape>
            </v:group>
            <v:group style="position:absolute;left:8575;top:3861;width:232;height:132" coordorigin="8575,3861" coordsize="232,132">
              <v:shape style="position:absolute;left:8575;top:3861;width:232;height:132" coordorigin="8575,3861" coordsize="232,132" path="m8807,3927l8786,3927,8786,3967,8800,3970,8794,3990,8807,3993,8807,3927xe" filled="t" fillcolor="#000000" stroked="f">
                <v:path arrowok="t"/>
                <v:fill type="solid"/>
              </v:shape>
              <v:shape style="position:absolute;left:8575;top:3861;width:232;height:132" coordorigin="8575,3861" coordsize="232,132" path="m8609,3918l8575,3927,8794,3990,8786,3980,8786,3967,8682,3937,8615,3937,8609,3918xe" filled="t" fillcolor="#000000" stroked="f">
                <v:path arrowok="t"/>
                <v:fill type="solid"/>
              </v:shape>
              <v:shape style="position:absolute;left:8575;top:3861;width:232;height:132" coordorigin="8575,3861" coordsize="232,132" path="m8786,3967l8786,3980,8794,3990,8800,3970,8786,3967xe" filled="t" fillcolor="#000000" stroked="f">
                <v:path arrowok="t"/>
                <v:fill type="solid"/>
              </v:shape>
              <v:shape style="position:absolute;left:8575;top:3861;width:232;height:132" coordorigin="8575,3861" coordsize="232,132" path="m8807,3861l8794,3865,8609,3918,8615,3937,8648,3927,8615,3918,8682,3918,8800,3884,8807,3874,8807,3861xe" filled="t" fillcolor="#000000" stroked="f">
                <v:path arrowok="t"/>
                <v:fill type="solid"/>
              </v:shape>
              <v:shape style="position:absolute;left:8575;top:3861;width:232;height:132" coordorigin="8575,3861" coordsize="232,132" path="m8648,3927l8615,3937,8682,3937,8648,3927xe" filled="t" fillcolor="#000000" stroked="f">
                <v:path arrowok="t"/>
                <v:fill type="solid"/>
              </v:shape>
              <v:shape style="position:absolute;left:8575;top:3861;width:232;height:132" coordorigin="8575,3861" coordsize="232,132" path="m8682,3918l8615,3918,8648,3927,8682,3918xe" filled="t" fillcolor="#000000" stroked="f">
                <v:path arrowok="t"/>
                <v:fill type="solid"/>
              </v:shape>
            </v:group>
            <v:group style="position:absolute;left:8786;top:3874;width:20;height:53" coordorigin="8786,3874" coordsize="20,53">
              <v:shape style="position:absolute;left:8786;top:3874;width:20;height:53" coordorigin="8786,3874" coordsize="20,53" path="m8786,3901l8807,3901e" filled="f" stroked="t" strokeweight="2.74pt" strokecolor="#000000">
                <v:path arrowok="t"/>
              </v:shape>
            </v:group>
            <v:group style="position:absolute;left:8612;top:3874;width:185;height:106" coordorigin="8612,3874" coordsize="185,106">
              <v:shape style="position:absolute;left:8612;top:3874;width:185;height:106" coordorigin="8612,3874" coordsize="185,106" path="m8797,3874l8612,3927,8797,3980,8797,3874xe" filled="t" fillcolor="#000000" stroked="f">
                <v:path arrowok="t"/>
                <v:fill type="solid"/>
              </v:shape>
            </v:group>
            <v:group style="position:absolute;left:8969;top:3861;width:232;height:132" coordorigin="8969,3861" coordsize="232,132">
              <v:shape style="position:absolute;left:8969;top:3861;width:232;height:132" coordorigin="8969,3861" coordsize="232,132" path="m9127,3927l8976,3970,8969,3980,8969,3993,8982,3990,9167,3937,9161,3937,9127,3927xe" filled="t" fillcolor="#000000" stroked="f">
                <v:path arrowok="t"/>
                <v:fill type="solid"/>
              </v:shape>
              <v:shape style="position:absolute;left:8969;top:3861;width:232;height:132" coordorigin="8969,3861" coordsize="232,132" path="m9161,3918l9127,3927,9161,3937,9167,3937,9161,3918xe" filled="t" fillcolor="#000000" stroked="f">
                <v:path arrowok="t"/>
                <v:fill type="solid"/>
              </v:shape>
              <v:shape style="position:absolute;left:8969;top:3861;width:232;height:132" coordorigin="8969,3861" coordsize="232,132" path="m9167,3918l9161,3918,9167,3937,9200,3927,9167,3918xe" filled="t" fillcolor="#000000" stroked="f">
                <v:path arrowok="t"/>
                <v:fill type="solid"/>
              </v:shape>
              <v:shape style="position:absolute;left:8969;top:3861;width:232;height:132" coordorigin="8969,3861" coordsize="232,132" path="m8969,3861l8969,3927,8989,3927,8989,3888,8976,3884,8982,3865,8969,3861xe" filled="t" fillcolor="#000000" stroked="f">
                <v:path arrowok="t"/>
                <v:fill type="solid"/>
              </v:shape>
              <v:shape style="position:absolute;left:8969;top:3861;width:232;height:132" coordorigin="8969,3861" coordsize="232,132" path="m8982,3865l8989,3874,8989,3888,9127,3927,9161,3918,9167,3918,8982,3865xe" filled="t" fillcolor="#000000" stroked="f">
                <v:path arrowok="t"/>
                <v:fill type="solid"/>
              </v:shape>
              <v:shape style="position:absolute;left:8969;top:3861;width:232;height:132" coordorigin="8969,3861" coordsize="232,132" path="m8982,3865l8976,3884,8989,3888,8989,3874,8982,3865xe" filled="t" fillcolor="#000000" stroked="f">
                <v:path arrowok="t"/>
                <v:fill type="solid"/>
              </v:shape>
            </v:group>
            <v:group style="position:absolute;left:8969;top:3927;width:20;height:53" coordorigin="8969,3927" coordsize="20,53">
              <v:shape style="position:absolute;left:8969;top:3927;width:20;height:53" coordorigin="8969,3927" coordsize="20,53" path="m8969,3954l8989,3954e" filled="f" stroked="t" strokeweight="2.74pt" strokecolor="#000000">
                <v:path arrowok="t"/>
              </v:shape>
            </v:group>
            <v:group style="position:absolute;left:8978;top:3874;width:185;height:106" coordorigin="8978,3874" coordsize="185,106">
              <v:shape style="position:absolute;left:8978;top:3874;width:185;height:106" coordorigin="8978,3874" coordsize="185,106" path="m8978,3874l8978,3980,9163,3927,8978,3874xe" filled="t" fillcolor="#000000" stroked="f">
                <v:path arrowok="t"/>
                <v:fill type="solid"/>
              </v:shape>
            </v:group>
            <v:group style="position:absolute;left:8802;top:3927;width:170;height:2" coordorigin="8802,3927" coordsize="170,2">
              <v:shape style="position:absolute;left:8802;top:3927;width:170;height:2" coordorigin="8802,3927" coordsize="170,0" path="m8802,3927l8972,3927e" filled="f" stroked="t" strokeweight=".579980pt" strokecolor="#000000">
                <v:path arrowok="t"/>
              </v:shape>
            </v:group>
            <v:group style="position:absolute;left:7846;top:3866;width:217;height:124" coordorigin="7846,3866" coordsize="217,124">
              <v:shape style="position:absolute;left:7846;top:3866;width:217;height:124" coordorigin="7846,3866" coordsize="217,124" path="m8063,3927l8042,3927,8042,3963,8056,3967,8050,3986,8063,3990,8063,3927xe" filled="t" fillcolor="#000000" stroked="f">
                <v:path arrowok="t"/>
                <v:fill type="solid"/>
              </v:shape>
              <v:shape style="position:absolute;left:7846;top:3866;width:217;height:124" coordorigin="7846,3866" coordsize="217,124" path="m7879,3918l7846,3927,8050,3986,8042,3976,8042,3963,7952,3937,7885,3937,7879,3918xe" filled="t" fillcolor="#000000" stroked="f">
                <v:path arrowok="t"/>
                <v:fill type="solid"/>
              </v:shape>
              <v:shape style="position:absolute;left:7846;top:3866;width:217;height:124" coordorigin="7846,3866" coordsize="217,124" path="m8042,3963l8042,3976,8050,3986,8056,3967,8042,3963xe" filled="t" fillcolor="#000000" stroked="f">
                <v:path arrowok="t"/>
                <v:fill type="solid"/>
              </v:shape>
              <v:shape style="position:absolute;left:7846;top:3866;width:217;height:124" coordorigin="7846,3866" coordsize="217,124" path="m8063,3866l7879,3918,7885,3937,7919,3927,7885,3918,7953,3918,8056,3889,8063,3879,8063,3866xe" filled="t" fillcolor="#000000" stroked="f">
                <v:path arrowok="t"/>
                <v:fill type="solid"/>
              </v:shape>
              <v:shape style="position:absolute;left:7846;top:3866;width:217;height:124" coordorigin="7846,3866" coordsize="217,124" path="m7919,3927l7885,3937,7952,3937,7919,3927xe" filled="t" fillcolor="#000000" stroked="f">
                <v:path arrowok="t"/>
                <v:fill type="solid"/>
              </v:shape>
              <v:shape style="position:absolute;left:7846;top:3866;width:217;height:124" coordorigin="7846,3866" coordsize="217,124" path="m7953,3918l7885,3918,7919,3927,7953,3918xe" filled="t" fillcolor="#000000" stroked="f">
                <v:path arrowok="t"/>
                <v:fill type="solid"/>
              </v:shape>
            </v:group>
            <v:group style="position:absolute;left:8042;top:3879;width:20;height:48" coordorigin="8042,3879" coordsize="20,48">
              <v:shape style="position:absolute;left:8042;top:3879;width:20;height:48" coordorigin="8042,3879" coordsize="20,48" path="m8042,3903l8063,3903e" filled="f" stroked="t" strokeweight="2.5pt" strokecolor="#000000">
                <v:path arrowok="t"/>
              </v:shape>
            </v:group>
            <v:group style="position:absolute;left:7883;top:3879;width:170;height:97" coordorigin="7883,3879" coordsize="170,97">
              <v:shape style="position:absolute;left:7883;top:3879;width:170;height:97" coordorigin="7883,3879" coordsize="170,97" path="m8053,3879l7883,3927,8053,3976,8053,3879xe" filled="t" fillcolor="#000000" stroked="f">
                <v:path arrowok="t"/>
                <v:fill type="solid"/>
              </v:shape>
            </v:group>
            <v:group style="position:absolute;left:8150;top:3866;width:217;height:124" coordorigin="8150,3866" coordsize="217,124">
              <v:shape style="position:absolute;left:8150;top:3866;width:217;height:124" coordorigin="8150,3866" coordsize="217,124" path="m8294,3927l8158,3967,8150,3976,8150,3990,8164,3986,8334,3937,8328,3937,8294,3927xe" filled="t" fillcolor="#000000" stroked="f">
                <v:path arrowok="t"/>
                <v:fill type="solid"/>
              </v:shape>
              <v:shape style="position:absolute;left:8150;top:3866;width:217;height:124" coordorigin="8150,3866" coordsize="217,124" path="m8328,3918l8294,3927,8328,3937,8334,3937,8328,3918xe" filled="t" fillcolor="#000000" stroked="f">
                <v:path arrowok="t"/>
                <v:fill type="solid"/>
              </v:shape>
              <v:shape style="position:absolute;left:8150;top:3866;width:217;height:124" coordorigin="8150,3866" coordsize="217,124" path="m8334,3918l8328,3918,8334,3937,8368,3927,8334,3918xe" filled="t" fillcolor="#000000" stroked="f">
                <v:path arrowok="t"/>
                <v:fill type="solid"/>
              </v:shape>
              <v:shape style="position:absolute;left:8150;top:3866;width:217;height:124" coordorigin="8150,3866" coordsize="217,124" path="m8164,3870l8171,3879,8171,3893,8294,3927,8328,3918,8334,3918,8164,3870xe" filled="t" fillcolor="#000000" stroked="f">
                <v:path arrowok="t"/>
                <v:fill type="solid"/>
              </v:shape>
              <v:shape style="position:absolute;left:8150;top:3866;width:217;height:124" coordorigin="8150,3866" coordsize="217,124" path="m8150,3866l8150,3927,8171,3927,8171,3893,8158,3889,8164,3870,8150,3866xe" filled="t" fillcolor="#000000" stroked="f">
                <v:path arrowok="t"/>
                <v:fill type="solid"/>
              </v:shape>
              <v:shape style="position:absolute;left:8150;top:3866;width:217;height:124" coordorigin="8150,3866" coordsize="217,124" path="m8164,3870l8158,3889,8171,3893,8171,3879,8164,3870xe" filled="t" fillcolor="#000000" stroked="f">
                <v:path arrowok="t"/>
                <v:fill type="solid"/>
              </v:shape>
            </v:group>
            <v:group style="position:absolute;left:8150;top:3927;width:20;height:49" coordorigin="8150,3927" coordsize="20,49">
              <v:shape style="position:absolute;left:8150;top:3927;width:20;height:49" coordorigin="8150,3927" coordsize="20,49" path="m8150,3952l8171,3952e" filled="f" stroked="t" strokeweight="2.56pt" strokecolor="#000000">
                <v:path arrowok="t"/>
              </v:shape>
            </v:group>
            <v:group style="position:absolute;left:8160;top:3879;width:170;height:97" coordorigin="8160,3879" coordsize="170,97">
              <v:shape style="position:absolute;left:8160;top:3879;width:170;height:97" coordorigin="8160,3879" coordsize="170,97" path="m8160,3879l8160,3976,8330,3927,8160,3879xe" filled="t" fillcolor="#000000" stroked="f">
                <v:path arrowok="t"/>
                <v:fill type="solid"/>
              </v:shape>
            </v:group>
            <v:group style="position:absolute;left:8058;top:3927;width:96;height:2" coordorigin="8058,3927" coordsize="96,2">
              <v:shape style="position:absolute;left:8058;top:3927;width:96;height:2" coordorigin="8058,3927" coordsize="96,0" path="m8058,3927l8154,3927e" filled="f" stroked="t" strokeweight=".579980pt" strokecolor="#000000">
                <v:path arrowok="t"/>
              </v:shape>
            </v:group>
            <v:group style="position:absolute;left:7082;top:2068;width:77;height:136" coordorigin="7082,2068" coordsize="77,136">
              <v:shape style="position:absolute;left:7082;top:2068;width:77;height:136" coordorigin="7082,2068" coordsize="77,136" path="m7136,2076l7121,2131,7130,2164,7111,2170,7121,2204,7130,2170,7154,2089,7146,2089,7156,2082,7136,2076xe" filled="t" fillcolor="#000000" stroked="f">
                <v:path arrowok="t"/>
                <v:fill type="solid"/>
              </v:shape>
              <v:shape style="position:absolute;left:7082;top:2068;width:77;height:136" coordorigin="7082,2068" coordsize="77,136" path="m7096,2068l7082,2068,7086,2082,7111,2170,7111,2164,7121,2131,7105,2076,7096,2068xe" filled="t" fillcolor="#000000" stroked="f">
                <v:path arrowok="t"/>
                <v:fill type="solid"/>
              </v:shape>
              <v:shape style="position:absolute;left:7082;top:2068;width:77;height:136" coordorigin="7082,2068" coordsize="77,136" path="m7121,2131l7111,2164,7111,2170,7130,2164,7121,2131xe" filled="t" fillcolor="#000000" stroked="f">
                <v:path arrowok="t"/>
                <v:fill type="solid"/>
              </v:shape>
              <v:shape style="position:absolute;left:7082;top:2068;width:77;height:136" coordorigin="7082,2068" coordsize="77,136" path="m7159,2068l7121,2068,7121,2089,7133,2089,7136,2076,7157,2076,7159,2068xe" filled="t" fillcolor="#000000" stroked="f">
                <v:path arrowok="t"/>
                <v:fill type="solid"/>
              </v:shape>
              <v:shape style="position:absolute;left:7082;top:2068;width:77;height:136" coordorigin="7082,2068" coordsize="77,136" path="m7156,2082l7146,2089,7154,2089,7156,2082xe" filled="t" fillcolor="#000000" stroked="f">
                <v:path arrowok="t"/>
                <v:fill type="solid"/>
              </v:shape>
              <v:shape style="position:absolute;left:7082;top:2068;width:77;height:136" coordorigin="7082,2068" coordsize="77,136" path="m7157,2076l7136,2076,7156,2082,7157,2076xe" filled="t" fillcolor="#000000" stroked="f">
                <v:path arrowok="t"/>
                <v:fill type="solid"/>
              </v:shape>
            </v:group>
            <v:group style="position:absolute;left:7096;top:2068;width:25;height:20" coordorigin="7096,2068" coordsize="25,20">
              <v:shape style="position:absolute;left:7096;top:2068;width:25;height:20" coordorigin="7096,2068" coordsize="25,20" path="m7096,2079l7121,2079e" filled="f" stroked="t" strokeweight="1.120pt" strokecolor="#000000">
                <v:path arrowok="t"/>
              </v:shape>
            </v:group>
            <v:group style="position:absolute;left:7096;top:2078;width:50;height:89" coordorigin="7096,2078" coordsize="50,89">
              <v:shape style="position:absolute;left:7096;top:2078;width:50;height:89" coordorigin="7096,2078" coordsize="50,89" path="m7146,2078l7096,2078,7121,2167,7146,2078xe" filled="t" fillcolor="#000000" stroked="f">
                <v:path arrowok="t"/>
                <v:fill type="solid"/>
              </v:shape>
            </v:group>
            <v:group style="position:absolute;left:7082;top:1879;width:77;height:136" coordorigin="7082,1879" coordsize="77,136">
              <v:shape style="position:absolute;left:7082;top:1879;width:77;height:136" coordorigin="7082,1879" coordsize="77,136" path="m7086,2001l7082,2014,7121,2014,7121,2007,7105,2007,7086,2001xe" filled="t" fillcolor="#000000" stroked="f">
                <v:path arrowok="t"/>
                <v:fill type="solid"/>
              </v:shape>
              <v:shape style="position:absolute;left:7082;top:1879;width:77;height:136" coordorigin="7082,1879" coordsize="77,136" path="m7130,1912l7130,1918,7121,1952,7136,2007,7146,2014,7159,2014,7156,2001,7130,1912xe" filled="t" fillcolor="#000000" stroked="f">
                <v:path arrowok="t"/>
                <v:fill type="solid"/>
              </v:shape>
              <v:shape style="position:absolute;left:7082;top:1879;width:77;height:136" coordorigin="7082,1879" coordsize="77,136" path="m7109,1994l7096,1994,7086,2001,7105,2007,7109,1994xe" filled="t" fillcolor="#000000" stroked="f">
                <v:path arrowok="t"/>
                <v:fill type="solid"/>
              </v:shape>
              <v:shape style="position:absolute;left:7082;top:1879;width:77;height:136" coordorigin="7082,1879" coordsize="77,136" path="m7121,1994l7109,1994,7105,2007,7121,2007,7121,1994xe" filled="t" fillcolor="#000000" stroked="f">
                <v:path arrowok="t"/>
                <v:fill type="solid"/>
              </v:shape>
              <v:shape style="position:absolute;left:7082;top:1879;width:77;height:136" coordorigin="7082,1879" coordsize="77,136" path="m7121,1879l7111,1912,7086,2001,7096,1994,7109,1994,7121,1952,7111,1918,7130,1912,7121,1879xe" filled="t" fillcolor="#000000" stroked="f">
                <v:path arrowok="t"/>
                <v:fill type="solid"/>
              </v:shape>
              <v:shape style="position:absolute;left:7082;top:1879;width:77;height:136" coordorigin="7082,1879" coordsize="77,136" path="m7130,1912l7111,1918,7121,1952,7130,1918,7130,1912xe" filled="t" fillcolor="#000000" stroked="f">
                <v:path arrowok="t"/>
                <v:fill type="solid"/>
              </v:shape>
            </v:group>
            <v:group style="position:absolute;left:7121;top:1994;width:25;height:20" coordorigin="7121,1994" coordsize="25,20">
              <v:shape style="position:absolute;left:7121;top:1994;width:25;height:20" coordorigin="7121,1994" coordsize="25,20" path="m7121,2004l7146,2004e" filled="f" stroked="t" strokeweight="1.120pt" strokecolor="#000000">
                <v:path arrowok="t"/>
              </v:shape>
            </v:group>
            <v:group style="position:absolute;left:7096;top:1916;width:50;height:89" coordorigin="7096,1916" coordsize="50,89">
              <v:shape style="position:absolute;left:7096;top:1916;width:50;height:89" coordorigin="7096,1916" coordsize="50,89" path="m7121,1916l7096,2005,7146,2005,7121,1916xe" filled="t" fillcolor="#000000" stroked="f">
                <v:path arrowok="t"/>
                <v:fill type="solid"/>
              </v:shape>
            </v:group>
            <v:group style="position:absolute;left:7116;top:2067;width:10;height:7" coordorigin="7116,2067" coordsize="10,7">
              <v:shape style="position:absolute;left:7116;top:2067;width:10;height:7" coordorigin="7116,2067" coordsize="10,7" path="m7116,2074l7126,2074,7126,2067,7116,2067,7116,2074xe" filled="t" fillcolor="#000000" stroked="f">
                <v:path arrowok="t"/>
                <v:fill type="solid"/>
              </v:shape>
            </v:group>
            <v:group style="position:absolute;left:7116;top:2009;width:10;height:61" coordorigin="7116,2009" coordsize="10,61">
              <v:shape style="position:absolute;left:7116;top:2009;width:10;height:61" coordorigin="7116,2009" coordsize="10,61" path="m7116,2069l7126,2069,7126,2009,7116,2009,7116,2069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314.710022pt;margin-top:24.89019pt;width:216.81998pt;height:215.739995pt;mso-position-horizontal-relative:page;mso-position-vertical-relative:paragraph;z-index:-10535" coordorigin="6294,498" coordsize="4336,4315">
            <v:group style="position:absolute;left:6305;top:508;width:4320;height:2" coordorigin="6305,508" coordsize="4320,2">
              <v:shape style="position:absolute;left:6305;top:508;width:4320;height:2" coordorigin="6305,508" coordsize="4320,0" path="m6305,508l10625,508e" filled="f" stroked="t" strokeweight=".579980pt" strokecolor="#000000">
                <v:path arrowok="t"/>
              </v:shape>
            </v:group>
            <v:group style="position:absolute;left:10620;top:508;width:2;height:4298" coordorigin="10620,508" coordsize="2,4298">
              <v:shape style="position:absolute;left:10620;top:508;width:2;height:4298" coordorigin="10620,508" coordsize="0,4298" path="m10620,508l10620,4807e" filled="f" stroked="t" strokeweight=".579980pt" strokecolor="#000000">
                <v:path arrowok="t"/>
              </v:shape>
            </v:group>
            <v:group style="position:absolute;left:6300;top:4802;width:4320;height:2" coordorigin="6300,4802" coordsize="4320,2">
              <v:shape style="position:absolute;left:6300;top:4802;width:4320;height:2" coordorigin="6300,4802" coordsize="4320,0" path="m6300,4802l10620,4802e" filled="f" stroked="t" strokeweight=".579980pt" strokecolor="#000000">
                <v:path arrowok="t"/>
              </v:shape>
            </v:group>
            <v:group style="position:absolute;left:6305;top:504;width:2;height:4298" coordorigin="6305,504" coordsize="2,4298">
              <v:shape style="position:absolute;left:6305;top:504;width:2;height:4298" coordorigin="6305,504" coordsize="0,4298" path="m6305,504l6305,4802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FOR</w:t>
      </w:r>
      <w:r>
        <w:rPr>
          <w:rFonts w:ascii="Arial" w:hAnsi="Arial" w:cs="Arial" w:eastAsia="Arial"/>
          <w:b/>
          <w:bCs/>
          <w:spacing w:val="-9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b/>
          <w:bCs/>
          <w:spacing w:val="-9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FLYBACK</w:t>
      </w:r>
      <w:r>
        <w:rPr>
          <w:rFonts w:ascii="Arial" w:hAnsi="Arial" w:cs="Arial" w:eastAsia="Arial"/>
          <w:b/>
          <w:bCs/>
          <w:spacing w:val="0"/>
          <w:w w:val="99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-12"/>
          <w:w w:val="100"/>
          <w:sz w:val="20"/>
          <w:szCs w:val="20"/>
        </w:rPr>
        <w:t>T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RAN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FORMER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line="200" w:lineRule="exact" w:before="16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573" w:lineRule="auto"/>
        <w:ind w:left="1017" w:right="3182" w:firstLine="7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9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b w:val="0"/>
          <w:bCs w:val="0"/>
          <w:spacing w:val="-1"/>
          <w:w w:val="100"/>
          <w:sz w:val="14"/>
          <w:szCs w:val="14"/>
        </w:rPr>
        <w:t>SAT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line="200" w:lineRule="exact" w:before="13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398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Segoe UI Symbol" w:hAnsi="Segoe UI Symbol" w:cs="Segoe UI Symbol" w:eastAsia="Segoe UI Symbol"/>
          <w:b w:val="0"/>
          <w:bCs w:val="0"/>
          <w:spacing w:val="-2"/>
          <w:w w:val="100"/>
          <w:sz w:val="18"/>
          <w:szCs w:val="18"/>
        </w:rPr>
        <w:t>Δ</w:t>
      </w:r>
      <w:r>
        <w:rPr>
          <w:rFonts w:ascii="Arial" w:hAnsi="Arial" w:cs="Arial" w:eastAsia="Arial"/>
          <w:b w:val="0"/>
          <w:bCs w:val="0"/>
          <w:spacing w:val="-1"/>
          <w:w w:val="100"/>
          <w:sz w:val="14"/>
          <w:szCs w:val="14"/>
        </w:rPr>
        <w:t>BAC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167" w:lineRule="exact"/>
        <w:ind w:left="0" w:right="512"/>
        <w:jc w:val="right"/>
      </w:pPr>
      <w:r>
        <w:rPr>
          <w:b w:val="0"/>
          <w:bCs w:val="0"/>
          <w:spacing w:val="0"/>
          <w:w w:val="100"/>
        </w:rPr>
        <w:t>H</w:t>
      </w:r>
    </w:p>
    <w:p>
      <w:pPr>
        <w:spacing w:after="0" w:line="167" w:lineRule="exact"/>
        <w:jc w:val="right"/>
        <w:sectPr>
          <w:type w:val="continuous"/>
          <w:pgSz w:w="12240" w:h="15840"/>
          <w:pgMar w:top="1320" w:bottom="760" w:left="1120" w:right="1480"/>
          <w:cols w:num="2" w:equalWidth="0">
            <w:col w:w="4461" w:space="579"/>
            <w:col w:w="4600"/>
          </w:cols>
        </w:sectPr>
      </w:pPr>
    </w:p>
    <w:p>
      <w:pPr>
        <w:spacing w:line="163" w:lineRule="exact"/>
        <w:ind w:left="21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where: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6"/>
        <w:ind w:left="21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16"/>
          <w:szCs w:val="16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CL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position w:val="-3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1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-10"/>
          <w:w w:val="100"/>
          <w:position w:val="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ol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age</w:t>
      </w:r>
      <w:r>
        <w:rPr>
          <w:rFonts w:ascii="Arial" w:hAnsi="Arial" w:cs="Arial" w:eastAsia="Arial"/>
          <w:b w:val="0"/>
          <w:bCs w:val="0"/>
          <w:i w:val="0"/>
          <w:spacing w:val="-9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across</w:t>
      </w:r>
      <w:r>
        <w:rPr>
          <w:rFonts w:ascii="Arial" w:hAnsi="Arial" w:cs="Arial" w:eastAsia="Arial"/>
          <w:b w:val="0"/>
          <w:bCs w:val="0"/>
          <w:i w:val="0"/>
          <w:spacing w:val="-1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i w:val="0"/>
          <w:spacing w:val="-1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ubber</w:t>
      </w:r>
      <w:r>
        <w:rPr>
          <w:rFonts w:ascii="Arial" w:hAnsi="Arial" w:cs="Arial" w:eastAsia="Arial"/>
          <w:b w:val="0"/>
          <w:bCs w:val="0"/>
          <w:i w:val="0"/>
          <w:spacing w:val="-9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circuit</w:t>
      </w:r>
      <w:r>
        <w:rPr>
          <w:rFonts w:ascii="Arial" w:hAnsi="Arial" w:cs="Arial" w:eastAsia="Arial"/>
          <w:b w:val="0"/>
          <w:bCs w:val="0"/>
          <w:i w:val="0"/>
          <w:spacing w:val="-1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(</w:t>
      </w:r>
      <w:r>
        <w:rPr>
          <w:rFonts w:ascii="Arial" w:hAnsi="Arial" w:cs="Arial" w:eastAsia="Arial"/>
          <w:b w:val="0"/>
          <w:bCs w:val="0"/>
          <w:i w:val="0"/>
          <w:spacing w:val="-2"/>
          <w:w w:val="100"/>
          <w:position w:val="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-3"/>
          <w:sz w:val="12"/>
          <w:szCs w:val="12"/>
        </w:rPr>
        <w:t>2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i w:val="0"/>
          <w:spacing w:val="-1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-3"/>
          <w:sz w:val="12"/>
          <w:szCs w:val="12"/>
        </w:rPr>
        <w:t>2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i w:val="0"/>
          <w:spacing w:val="-9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and</w:t>
      </w:r>
      <w:r>
        <w:rPr>
          <w:rFonts w:ascii="Arial" w:hAnsi="Arial" w:cs="Arial" w:eastAsia="Arial"/>
          <w:b w:val="0"/>
          <w:bCs w:val="0"/>
          <w:i w:val="0"/>
          <w:spacing w:val="-1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-3"/>
          <w:sz w:val="12"/>
          <w:szCs w:val="12"/>
        </w:rPr>
        <w:t>2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)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</w:r>
    </w:p>
    <w:p>
      <w:pPr>
        <w:spacing w:line="100" w:lineRule="exact" w:before="3"/>
        <w:rPr>
          <w:sz w:val="10"/>
          <w:szCs w:val="10"/>
        </w:rPr>
      </w:pPr>
      <w:r>
        <w:rPr/>
        <w:br w:type="column"/>
      </w: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tabs>
          <w:tab w:pos="1019" w:val="left" w:leader="none"/>
        </w:tabs>
        <w:spacing w:line="217" w:lineRule="exact"/>
        <w:ind w:left="214" w:right="0"/>
        <w:jc w:val="left"/>
      </w:pPr>
      <w:r>
        <w:rPr/>
        <w:pict>
          <v:group style="position:absolute;margin-left:392.040009pt;margin-top:11.991925pt;width:.47998pt;height:1.98pt;mso-position-horizontal-relative:page;mso-position-vertical-relative:paragraph;z-index:-10536" coordorigin="7841,240" coordsize="10,40">
            <v:shape style="position:absolute;left:7841;top:240;width:10;height:40" coordorigin="7841,240" coordsize="10,40" path="m7841,260l7850,260e" filled="f" stroked="t" strokeweight="2.08pt" strokecolor="#000000">
              <v:path arrowok="t"/>
            </v:shape>
            <w10:wrap type="none"/>
          </v:group>
        </w:pic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95"/>
        </w:rPr>
        <w:t>Δ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0"/>
          <w:w w:val="95"/>
        </w:rPr>
        <w:tab/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95"/>
        </w:rPr>
        <w:t>Δ</w:t>
      </w:r>
      <w:r>
        <w:rPr>
          <w:b w:val="0"/>
          <w:bCs w:val="0"/>
          <w:spacing w:val="0"/>
          <w:w w:val="95"/>
        </w:rPr>
        <w:t>H</w:t>
      </w:r>
    </w:p>
    <w:p>
      <w:pPr>
        <w:spacing w:after="0" w:line="217" w:lineRule="exact"/>
        <w:jc w:val="left"/>
        <w:sectPr>
          <w:type w:val="continuous"/>
          <w:pgSz w:w="12240" w:h="15840"/>
          <w:pgMar w:top="1320" w:bottom="760" w:left="1120" w:right="1480"/>
          <w:cols w:num="2" w:equalWidth="0">
            <w:col w:w="4415" w:space="2238"/>
            <w:col w:w="2987"/>
          </w:cols>
        </w:sectPr>
      </w:pPr>
    </w:p>
    <w:p>
      <w:pPr>
        <w:spacing w:line="195" w:lineRule="exact"/>
        <w:ind w:left="21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16"/>
          <w:szCs w:val="16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AKAGE</w:t>
      </w:r>
      <w:r>
        <w:rPr>
          <w:rFonts w:ascii="Times New Roman" w:hAnsi="Times New Roman" w:cs="Times New Roman" w:eastAsia="Times New Roman"/>
          <w:b w:val="0"/>
          <w:bCs w:val="0"/>
          <w:i/>
          <w:spacing w:val="13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Leakage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spike</w:t>
      </w:r>
      <w:r>
        <w:rPr>
          <w:rFonts w:ascii="Arial" w:hAnsi="Arial" w:cs="Arial" w:eastAsia="Arial"/>
          <w:b w:val="0"/>
          <w:bCs w:val="0"/>
          <w:i w:val="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vol</w:t>
      </w:r>
      <w:r>
        <w:rPr>
          <w:rFonts w:ascii="Arial" w:hAnsi="Arial" w:cs="Arial" w:eastAsia="Arial"/>
          <w:b w:val="0"/>
          <w:bCs w:val="0"/>
          <w:i w:val="0"/>
          <w:spacing w:val="-2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age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due</w:t>
      </w:r>
      <w:r>
        <w:rPr>
          <w:rFonts w:ascii="Arial" w:hAnsi="Arial" w:cs="Arial" w:eastAsia="Arial"/>
          <w:b w:val="0"/>
          <w:bCs w:val="0"/>
          <w:i w:val="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to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leakage</w:t>
      </w:r>
      <w:r>
        <w:rPr>
          <w:rFonts w:ascii="Arial" w:hAnsi="Arial" w:cs="Arial" w:eastAsia="Arial"/>
          <w:b w:val="0"/>
          <w:bCs w:val="0"/>
          <w:i w:val="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en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rgy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</w:r>
    </w:p>
    <w:p>
      <w:pPr>
        <w:pStyle w:val="BodyText"/>
        <w:spacing w:before="26"/>
        <w:ind w:left="214" w:right="0"/>
        <w:jc w:val="left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with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</w:p>
    <w:p>
      <w:pPr>
        <w:pStyle w:val="BodyText"/>
        <w:spacing w:before="17"/>
        <w:ind w:left="182" w:right="0"/>
        <w:jc w:val="left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(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ap)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type w:val="continuous"/>
          <w:pgSz w:w="12240" w:h="15840"/>
          <w:pgMar w:top="1320" w:bottom="760" w:left="1120" w:right="1480"/>
          <w:cols w:num="3" w:equalWidth="0">
            <w:col w:w="4270" w:space="1573"/>
            <w:col w:w="1383" w:space="40"/>
            <w:col w:w="2374"/>
          </w:cols>
        </w:sectPr>
      </w:pPr>
    </w:p>
    <w:p>
      <w:pPr>
        <w:spacing w:line="180" w:lineRule="exact" w:before="9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after="0" w:line="180" w:lineRule="exact"/>
        <w:rPr>
          <w:sz w:val="18"/>
          <w:szCs w:val="18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pStyle w:val="Heading4"/>
        <w:spacing w:before="74"/>
        <w:ind w:right="1780"/>
        <w:jc w:val="both"/>
      </w:pPr>
      <w:r>
        <w:rPr>
          <w:b w:val="0"/>
          <w:bCs w:val="0"/>
          <w:spacing w:val="0"/>
          <w:w w:val="100"/>
        </w:rPr>
        <w:t>SELECTING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ACITOR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4"/>
        <w:ind w:right="1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lsatin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1,</w:t>
      </w:r>
      <w:r>
        <w:rPr>
          <w:b w:val="0"/>
          <w:bCs w:val="0"/>
          <w:spacing w:val="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sh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29"/>
          <w:w w:val="100"/>
        </w:rPr>
        <w:t> </w:t>
      </w:r>
      <w:hyperlink w:history="true" w:anchor="_bookmark22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</w:t>
        </w:r>
        <w:r>
          <w:rPr>
            <w:b w:val="0"/>
            <w:bCs w:val="0"/>
            <w:spacing w:val="0"/>
            <w:w w:val="100"/>
          </w:rPr>
          <w:t>0</w:t>
        </w:r>
      </w:hyperlink>
      <w:r>
        <w:rPr>
          <w:b w:val="0"/>
          <w:bCs w:val="0"/>
          <w:spacing w:val="-2"/>
          <w:w w:val="100"/>
        </w:rPr>
        <w:t>(</w:t>
      </w:r>
      <w:r>
        <w:rPr>
          <w:b w:val="0"/>
          <w:bCs w:val="0"/>
          <w:spacing w:val="-1"/>
          <w:w w:val="100"/>
        </w:rPr>
        <w:t>E),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cur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fl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tput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acito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whic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cau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ybac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hl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stresse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yback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selectio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acito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bas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ximu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pp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RM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see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give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2"/>
          <w:w w:val="100"/>
        </w:rPr>
        <w:t> </w:t>
      </w:r>
      <w:hyperlink w:history="true" w:anchor="_bookmark10">
        <w:r>
          <w:rPr>
            <w:b w:val="0"/>
            <w:bCs w:val="0"/>
            <w:spacing w:val="-1"/>
            <w:w w:val="100"/>
          </w:rPr>
          <w:t>Eq</w:t>
        </w:r>
        <w:r>
          <w:rPr>
            <w:b w:val="0"/>
            <w:bCs w:val="0"/>
            <w:spacing w:val="0"/>
            <w:w w:val="100"/>
          </w:rPr>
          <w:t>u</w:t>
        </w:r>
        <w:r>
          <w:rPr>
            <w:b w:val="0"/>
            <w:bCs w:val="0"/>
            <w:spacing w:val="-1"/>
            <w:w w:val="100"/>
          </w:rPr>
          <w:t>atio</w:t>
        </w:r>
        <w:r>
          <w:rPr>
            <w:b w:val="0"/>
            <w:bCs w:val="0"/>
            <w:spacing w:val="0"/>
            <w:w w:val="100"/>
          </w:rPr>
          <w:t>n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6</w:t>
        </w:r>
      </w:hyperlink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maximum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k-to-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ea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ripp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uireme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ak-t</w:t>
      </w:r>
      <w:r>
        <w:rPr>
          <w:b w:val="0"/>
          <w:bCs w:val="0"/>
          <w:spacing w:val="0"/>
          <w:w w:val="100"/>
        </w:rPr>
        <w:t>o-</w:t>
      </w:r>
      <w:r>
        <w:rPr>
          <w:b w:val="0"/>
          <w:bCs w:val="0"/>
          <w:spacing w:val="-1"/>
          <w:w w:val="100"/>
        </w:rPr>
        <w:t>pea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ripp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dep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rr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acito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uiva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Serie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st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(ESR)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ES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acito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ppl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caus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he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insi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whic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fec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pred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life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selectio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acito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ds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ghl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rip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ratin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ES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val</w:t>
      </w:r>
      <w:r>
        <w:rPr>
          <w:b w:val="0"/>
          <w:bCs w:val="0"/>
          <w:spacing w:val="0"/>
          <w:w w:val="100"/>
        </w:rPr>
        <w:t>ue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me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mperatur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ris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rip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uireme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t.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ri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adv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bl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ve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tha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cito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ll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sin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le,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lar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acitor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pl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dis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dio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termina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so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shar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6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4"/>
        <w:ind w:right="3509"/>
        <w:jc w:val="both"/>
      </w:pPr>
      <w:r>
        <w:rPr>
          <w:b w:val="0"/>
          <w:bCs w:val="0"/>
          <w:spacing w:val="0"/>
          <w:w w:val="100"/>
        </w:rPr>
        <w:t>AIR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4"/>
        <w:ind w:right="0"/>
        <w:jc w:val="both"/>
      </w:pP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thro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gh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ilit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red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cha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gneti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sat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yback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ra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ap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mb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core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ga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do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'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saturatio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sit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(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  <w:sz w:val="14"/>
          <w:szCs w:val="14"/>
        </w:rPr>
        <w:t>SAT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ore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material</w:t>
      </w:r>
      <w:r>
        <w:rPr>
          <w:b w:val="0"/>
          <w:bCs w:val="0"/>
          <w:spacing w:val="0"/>
          <w:w w:val="100"/>
        </w:rPr>
        <w:t>;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owev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ncrease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neti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fie</w:t>
      </w:r>
      <w:r>
        <w:rPr>
          <w:b w:val="0"/>
          <w:bCs w:val="0"/>
          <w:spacing w:val="0"/>
          <w:w w:val="100"/>
        </w:rPr>
        <w:t>ld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inte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reac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saturatio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reduc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</w:p>
    <w:p>
      <w:pPr>
        <w:spacing w:line="120" w:lineRule="exact" w:before="2"/>
        <w:rPr>
          <w:sz w:val="12"/>
          <w:szCs w:val="12"/>
        </w:rPr>
      </w:pPr>
      <w:r>
        <w:rPr/>
        <w:br w:type="column"/>
      </w: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ind w:right="641"/>
        <w:jc w:val="both"/>
      </w:pPr>
      <w:r>
        <w:rPr>
          <w:b w:val="0"/>
          <w:bCs w:val="0"/>
          <w:spacing w:val="0"/>
          <w:w w:val="100"/>
        </w:rPr>
        <w:t>ADV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AGES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FLYBACK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24"/>
          <w:w w:val="100"/>
        </w:rPr>
        <w:t>T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0"/>
          <w:w w:val="100"/>
        </w:rPr>
        <w:t>POLOGY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6"/>
        <w:ind w:right="139"/>
        <w:jc w:val="both"/>
      </w:pP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ybac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pol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ide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maximu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5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to1</w:t>
      </w:r>
      <w:r>
        <w:rPr>
          <w:b w:val="0"/>
          <w:bCs w:val="0"/>
          <w:spacing w:val="0"/>
          <w:w w:val="100"/>
        </w:rPr>
        <w:t>50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ow-cos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sup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ybac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esn’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us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output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vin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cos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losses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flyb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conv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bes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su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for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liveri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hig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up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4</w:t>
      </w:r>
      <w:r>
        <w:rPr>
          <w:b w:val="0"/>
          <w:bCs w:val="0"/>
          <w:spacing w:val="0"/>
          <w:w w:val="100"/>
        </w:rPr>
        <w:t>0</w:t>
      </w:r>
      <w:r>
        <w:rPr>
          <w:b w:val="0"/>
          <w:bCs w:val="0"/>
          <w:spacing w:val="-1"/>
          <w:w w:val="100"/>
        </w:rPr>
        <w:t>0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1</w:t>
      </w:r>
      <w:r>
        <w:rPr>
          <w:b w:val="0"/>
          <w:bCs w:val="0"/>
          <w:spacing w:val="-1"/>
          <w:w w:val="100"/>
        </w:rPr>
        <w:t>5-2</w:t>
      </w:r>
      <w:r>
        <w:rPr>
          <w:b w:val="0"/>
          <w:bCs w:val="0"/>
          <w:spacing w:val="0"/>
          <w:w w:val="100"/>
        </w:rPr>
        <w:t>0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wat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bse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freew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(us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forwar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converter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mak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flyb</w:t>
      </w:r>
      <w:r>
        <w:rPr>
          <w:b w:val="0"/>
          <w:bCs w:val="0"/>
          <w:spacing w:val="0"/>
          <w:w w:val="100"/>
        </w:rPr>
        <w:t>ack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converter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topo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su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plic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ns.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140"/>
        <w:jc w:val="both"/>
      </w:pP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flybac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conv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whe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outpu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pres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trac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-1"/>
          <w:w w:val="100"/>
        </w:rPr>
        <w:t>othe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ad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chan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fa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bette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they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bec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us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ind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acitor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ec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irectl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cond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transformer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sourc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6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(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-4"/>
          <w:w w:val="100"/>
          <w:sz w:val="14"/>
          <w:szCs w:val="14"/>
        </w:rPr>
        <w:t>F</w:t>
      </w:r>
      <w:r>
        <w:rPr>
          <w:b w:val="0"/>
          <w:bCs w:val="0"/>
          <w:spacing w:val="0"/>
          <w:w w:val="100"/>
          <w:sz w:val="14"/>
          <w:szCs w:val="14"/>
        </w:rPr>
        <w:t>F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4"/>
        <w:ind w:right="1282"/>
        <w:jc w:val="both"/>
      </w:pPr>
      <w:r>
        <w:rPr>
          <w:b w:val="0"/>
          <w:bCs w:val="0"/>
          <w:spacing w:val="0"/>
          <w:w w:val="100"/>
        </w:rPr>
        <w:t>APPLIC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ION</w:t>
      </w:r>
      <w:r>
        <w:rPr>
          <w:b w:val="0"/>
          <w:bCs w:val="0"/>
          <w:spacing w:val="-32"/>
          <w:w w:val="100"/>
        </w:rPr>
        <w:t> </w:t>
      </w:r>
      <w:r>
        <w:rPr>
          <w:b w:val="0"/>
          <w:bCs w:val="0"/>
          <w:spacing w:val="0"/>
          <w:w w:val="100"/>
        </w:rPr>
        <w:t>CONSIDERATIONS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6"/>
        <w:ind w:right="140"/>
        <w:jc w:val="both"/>
      </w:pPr>
      <w:r>
        <w:rPr/>
        <w:pict>
          <v:group style="position:absolute;margin-left:63pt;margin-top:110.051888pt;width:468pt;height:.1pt;mso-position-horizontal-relative:page;mso-position-vertical-relative:paragraph;z-index:-10539" coordorigin="1260,2201" coordsize="9360,2">
            <v:shape style="position:absolute;left:1260;top:2201;width:9360;height:2" coordorigin="1260,2201" coordsize="9360,0" path="m1260,2201l10620,2201e" filled="f" stroked="t" strokeweight="1.120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pow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lev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output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uireme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1</w:t>
      </w:r>
      <w:r>
        <w:rPr>
          <w:b w:val="0"/>
          <w:bCs w:val="0"/>
          <w:spacing w:val="0"/>
          <w:w w:val="100"/>
        </w:rPr>
        <w:t>2</w:t>
      </w:r>
      <w:r>
        <w:rPr>
          <w:b w:val="0"/>
          <w:bCs w:val="0"/>
          <w:spacing w:val="-1"/>
          <w:w w:val="100"/>
        </w:rPr>
        <w:t>-1</w:t>
      </w:r>
      <w:r>
        <w:rPr>
          <w:b w:val="0"/>
          <w:bCs w:val="0"/>
          <w:spacing w:val="0"/>
          <w:w w:val="100"/>
        </w:rPr>
        <w:t>5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RMS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ak-t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-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ea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ri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output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cit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come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impractica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e.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us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ard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topo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fly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olo</w:t>
      </w:r>
      <w:r>
        <w:rPr>
          <w:b w:val="0"/>
          <w:bCs w:val="0"/>
          <w:spacing w:val="0"/>
          <w:w w:val="100"/>
        </w:rPr>
        <w:t>gy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plic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wher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uireme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gh.</w:t>
      </w:r>
      <w:r>
        <w:rPr>
          <w:b w:val="0"/>
          <w:bCs w:val="0"/>
          <w:spacing w:val="0"/>
          <w:w w:val="100"/>
        </w:rPr>
      </w:r>
    </w:p>
    <w:p>
      <w:pPr>
        <w:spacing w:after="0" w:line="255" w:lineRule="auto"/>
        <w:jc w:val="both"/>
        <w:sectPr>
          <w:type w:val="continuous"/>
          <w:pgSz w:w="12240" w:h="15840"/>
          <w:pgMar w:top="1320" w:bottom="760" w:left="1120" w:right="1480"/>
          <w:cols w:num="2" w:equalWidth="0">
            <w:col w:w="4461" w:space="579"/>
            <w:col w:w="4600"/>
          </w:cols>
        </w:sectPr>
      </w:pPr>
    </w:p>
    <w:p>
      <w:pPr>
        <w:spacing w:line="240" w:lineRule="exact" w:before="5"/>
        <w:rPr>
          <w:sz w:val="24"/>
          <w:szCs w:val="24"/>
        </w:rPr>
      </w:pPr>
      <w:r>
        <w:rPr/>
        <w:pict>
          <v:group style="position:absolute;margin-left:81pt;margin-top:740.969971pt;width:468pt;height:.1pt;mso-position-horizontal-relative:page;mso-position-vertical-relative:page;z-index:-10534" coordorigin="1620,14819" coordsize="9360,2">
            <v:shape style="position:absolute;left:1620;top:14819;width:9360;height:2" coordorigin="1620,14819" coordsize="9360,0" path="m1620,14819l10980,14819e" filled="f" stroked="t" strokeweight="1.120pt" strokecolor="#000000">
              <v:path arrowok="t"/>
            </v:shape>
            <w10:wrap type="none"/>
          </v:group>
        </w:pict>
      </w:r>
      <w:r>
        <w:rPr>
          <w:sz w:val="24"/>
          <w:szCs w:val="24"/>
        </w:rPr>
      </w:r>
    </w:p>
    <w:p>
      <w:pPr>
        <w:pStyle w:val="Heading2"/>
        <w:spacing w:before="71"/>
        <w:ind w:right="7387"/>
        <w:jc w:val="both"/>
        <w:rPr>
          <w:b w:val="0"/>
          <w:bCs w:val="0"/>
        </w:rPr>
      </w:pPr>
      <w:r>
        <w:rPr/>
        <w:pict>
          <v:group style="position:absolute;margin-left:81pt;margin-top:-9.862014pt;width:468pt;height:.1pt;mso-position-horizontal-relative:page;mso-position-vertical-relative:paragraph;z-index:-10533" coordorigin="1620,-197" coordsize="9360,2">
            <v:shape style="position:absolute;left:1620;top:-197;width:9360;height:2" coordorigin="1620,-197" coordsize="9360,0" path="m1620,-197l10980,-197e" filled="f" stroked="t" strokeweight="1.120pt" strokecolor="#000000">
              <v:path arrowok="t"/>
            </v:shape>
            <w10:wrap type="none"/>
          </v:group>
        </w:pict>
      </w:r>
      <w:bookmarkStart w:name="Push-Pull Converter" w:id="58"/>
      <w:bookmarkEnd w:id="58"/>
      <w:r>
        <w:rPr/>
      </w:r>
      <w:r>
        <w:rPr>
          <w:spacing w:val="0"/>
          <w:w w:val="100"/>
        </w:rPr>
        <w:t>Push</w:t>
      </w:r>
      <w:r>
        <w:rPr>
          <w:spacing w:val="-2"/>
          <w:w w:val="100"/>
        </w:rPr>
        <w:t>-</w:t>
      </w:r>
      <w:r>
        <w:rPr>
          <w:spacing w:val="0"/>
          <w:w w:val="100"/>
        </w:rPr>
        <w:t>Pu</w:t>
      </w:r>
      <w:r>
        <w:rPr>
          <w:spacing w:val="-1"/>
          <w:w w:val="100"/>
        </w:rPr>
        <w:t>l</w:t>
      </w:r>
      <w:r>
        <w:rPr>
          <w:spacing w:val="0"/>
          <w:w w:val="100"/>
        </w:rPr>
        <w:t>l</w:t>
      </w:r>
      <w:r>
        <w:rPr>
          <w:spacing w:val="-21"/>
          <w:w w:val="100"/>
        </w:rPr>
        <w:t> </w:t>
      </w:r>
      <w:r>
        <w:rPr>
          <w:spacing w:val="0"/>
          <w:w w:val="100"/>
        </w:rPr>
        <w:t>Converter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5" w:lineRule="auto"/>
        <w:ind w:right="5180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push-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transformer-isol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asi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forwar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top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5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bas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schemati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switchi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aveform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hyperlink w:history="true" w:anchor="_bookmark25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</w:t>
        </w:r>
        <w:r>
          <w:rPr>
            <w:b w:val="0"/>
            <w:bCs w:val="0"/>
            <w:spacing w:val="0"/>
            <w:w w:val="100"/>
          </w:rPr>
          <w:t>2</w:t>
        </w:r>
      </w:hyperlink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5179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h-vol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DC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throu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center-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app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two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switches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29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durin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alternat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hal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cycles.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switche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cre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puls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"/>
          <w:w w:val="100"/>
        </w:rPr>
        <w:t>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ind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ng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us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ste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do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provi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isol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betwee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urc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13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0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U</w:t>
      </w:r>
      <w:r>
        <w:rPr>
          <w:b w:val="0"/>
          <w:bCs w:val="0"/>
          <w:spacing w:val="-1"/>
          <w:w w:val="100"/>
          <w:sz w:val="14"/>
          <w:szCs w:val="14"/>
        </w:rPr>
        <w:t>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4" w:lineRule="auto" w:before="80"/>
        <w:ind w:right="5179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push-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cons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nter-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center-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app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secon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19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20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drive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contro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tha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bot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switche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shoul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eate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flu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after="0" w:line="254" w:lineRule="auto"/>
        <w:jc w:val="both"/>
        <w:sectPr>
          <w:pgSz w:w="12240" w:h="15840"/>
          <w:pgMar w:header="477" w:footer="747" w:top="1060" w:bottom="940" w:left="1480" w:right="1120"/>
        </w:sectPr>
      </w:pPr>
    </w:p>
    <w:p>
      <w:pPr>
        <w:spacing w:line="240" w:lineRule="exact" w:before="11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pgSz w:w="12240" w:h="15840"/>
          <w:pgMar w:header="477" w:footer="747" w:top="1060" w:bottom="940" w:left="1120" w:right="1480"/>
        </w:sectPr>
      </w:pPr>
    </w:p>
    <w:p>
      <w:pPr>
        <w:pStyle w:val="BodyText"/>
        <w:spacing w:line="255" w:lineRule="auto" w:before="77"/>
        <w:ind w:right="0"/>
        <w:jc w:val="both"/>
      </w:pPr>
      <w:r>
        <w:rPr/>
        <w:pict>
          <v:group style="position:absolute;margin-left:63pt;margin-top:-10.118106pt;width:468pt;height:.1pt;mso-position-horizontal-relative:page;mso-position-vertical-relative:paragraph;z-index:-10532" coordorigin="1260,-202" coordsize="9360,2">
            <v:shape style="position:absolute;left:1260;top:-202;width:9360;height:2" coordorigin="1260,-202" coordsize="9360,0" path="m1260,-202l10620,-202e" filled="f" stroked="t" strokeweight="1.120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stead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perati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9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per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ind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ng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come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pos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no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-do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dio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5</w:t>
      </w:r>
      <w:r>
        <w:rPr>
          <w:b w:val="0"/>
          <w:bCs w:val="0"/>
          <w:spacing w:val="0"/>
          <w:w w:val="102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bec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rev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rs</w:t>
      </w:r>
      <w:r>
        <w:rPr>
          <w:b w:val="0"/>
          <w:bCs w:val="0"/>
          <w:spacing w:val="0"/>
          <w:w w:val="100"/>
        </w:rPr>
        <w:t>e-</w:t>
      </w:r>
      <w:r>
        <w:rPr>
          <w:b w:val="0"/>
          <w:bCs w:val="0"/>
          <w:spacing w:val="-1"/>
          <w:w w:val="100"/>
        </w:rPr>
        <w:t>bias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6</w:t>
      </w:r>
      <w:r>
        <w:rPr>
          <w:b w:val="0"/>
          <w:bCs w:val="0"/>
          <w:spacing w:val="2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becomes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rward-b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ased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hus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6</w:t>
      </w:r>
      <w:r>
        <w:rPr>
          <w:b w:val="0"/>
          <w:bCs w:val="0"/>
          <w:spacing w:val="-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prov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L</w:t>
      </w:r>
      <w:r>
        <w:rPr>
          <w:b w:val="0"/>
          <w:bCs w:val="0"/>
          <w:spacing w:val="26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transformer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secondar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-1"/>
          <w:w w:val="100"/>
          <w:sz w:val="14"/>
          <w:szCs w:val="14"/>
        </w:rPr>
        <w:t>2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5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26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ppl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prim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ind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P</w:t>
      </w:r>
      <w:r>
        <w:rPr>
          <w:b w:val="0"/>
          <w:bCs w:val="0"/>
          <w:spacing w:val="-1"/>
          <w:w w:val="100"/>
          <w:sz w:val="14"/>
          <w:szCs w:val="14"/>
        </w:rPr>
        <w:t>1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ect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ap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ear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4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Heading3"/>
        <w:ind w:right="283"/>
        <w:jc w:val="both"/>
        <w:rPr>
          <w:b w:val="0"/>
          <w:bCs w:val="0"/>
        </w:rPr>
      </w:pPr>
      <w:r>
        <w:rPr/>
        <w:pict>
          <v:group style="position:absolute;margin-left:62.709995pt;margin-top:12.449863pt;width:468.579995pt;height:500.919995pt;mso-position-horizontal-relative:page;mso-position-vertical-relative:paragraph;z-index:-10523" coordorigin="1254,249" coordsize="9372,10018">
            <v:group style="position:absolute;left:1265;top:260;width:9355;height:2" coordorigin="1265,260" coordsize="9355,2">
              <v:shape style="position:absolute;left:1265;top:260;width:9355;height:2" coordorigin="1265,260" coordsize="9355,0" path="m1265,260l10620,260e" filled="f" stroked="t" strokeweight=".579980pt" strokecolor="#000000">
                <v:path arrowok="t"/>
              </v:shape>
            </v:group>
            <v:group style="position:absolute;left:10615;top:260;width:2;height:10002" coordorigin="10615,260" coordsize="2,10002">
              <v:shape style="position:absolute;left:10615;top:260;width:2;height:10002" coordorigin="10615,260" coordsize="0,10002" path="m10615,260l10615,10262e" filled="f" stroked="t" strokeweight=".579980pt" strokecolor="#000000">
                <v:path arrowok="t"/>
              </v:shape>
            </v:group>
            <v:group style="position:absolute;left:1260;top:10257;width:9355;height:2" coordorigin="1260,10257" coordsize="9355,2">
              <v:shape style="position:absolute;left:1260;top:10257;width:9355;height:2" coordorigin="1260,10257" coordsize="9355,0" path="m1260,10257l10615,10257e" filled="f" stroked="t" strokeweight=".58001pt" strokecolor="#000000">
                <v:path arrowok="t"/>
              </v:shape>
            </v:group>
            <v:group style="position:absolute;left:1265;top:255;width:2;height:10002" coordorigin="1265,255" coordsize="2,10002">
              <v:shape style="position:absolute;left:1265;top:255;width:2;height:10002" coordorigin="1265,255" coordsize="0,10002" path="m1265,255l1265,10257e" filled="f" stroked="t" strokeweight=".58001pt" strokecolor="#000000">
                <v:path arrowok="t"/>
              </v:shape>
            </v:group>
            <w10:wrap type="none"/>
          </v:group>
        </w:pict>
      </w:r>
      <w:bookmarkStart w:name="FIGURE 12: Push-Pull Converter" w:id="59"/>
      <w:bookmarkEnd w:id="59"/>
      <w:r>
        <w:rPr/>
      </w:r>
      <w:bookmarkStart w:name="_bookmark25" w:id="60"/>
      <w:bookmarkEnd w:id="60"/>
      <w:r>
        <w:rPr/>
      </w:r>
      <w:r>
        <w:rPr>
          <w:spacing w:val="0"/>
          <w:w w:val="100"/>
        </w:rPr>
        <w:t>FIG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RE</w:t>
      </w:r>
      <w:r>
        <w:rPr>
          <w:spacing w:val="-5"/>
          <w:w w:val="100"/>
        </w:rPr>
        <w:t> </w:t>
      </w:r>
      <w:r>
        <w:rPr>
          <w:spacing w:val="0"/>
          <w:w w:val="100"/>
        </w:rPr>
        <w:t>12:</w:t>
      </w:r>
      <w:r>
        <w:rPr>
          <w:spacing w:val="0"/>
          <w:w w:val="100"/>
        </w:rPr>
        <w:t>       </w:t>
      </w:r>
      <w:r>
        <w:rPr>
          <w:spacing w:val="12"/>
          <w:w w:val="100"/>
        </w:rPr>
        <w:t> </w:t>
      </w:r>
      <w:r>
        <w:rPr>
          <w:spacing w:val="0"/>
          <w:w w:val="100"/>
        </w:rPr>
        <w:t>PUS</w:t>
      </w:r>
      <w:r>
        <w:rPr>
          <w:spacing w:val="1"/>
          <w:w w:val="100"/>
        </w:rPr>
        <w:t>H</w:t>
      </w:r>
      <w:r>
        <w:rPr>
          <w:spacing w:val="0"/>
          <w:w w:val="100"/>
        </w:rPr>
        <w:t>-PULL</w:t>
      </w:r>
      <w:r>
        <w:rPr>
          <w:spacing w:val="-4"/>
          <w:w w:val="100"/>
        </w:rPr>
        <w:t> </w:t>
      </w:r>
      <w:r>
        <w:rPr>
          <w:spacing w:val="1"/>
          <w:w w:val="100"/>
        </w:rPr>
        <w:t>C</w:t>
      </w:r>
      <w:r>
        <w:rPr>
          <w:spacing w:val="-1"/>
          <w:w w:val="100"/>
        </w:rPr>
        <w:t>O</w:t>
      </w:r>
      <w:r>
        <w:rPr>
          <w:spacing w:val="0"/>
          <w:w w:val="100"/>
        </w:rPr>
        <w:t>N</w:t>
      </w:r>
      <w:r>
        <w:rPr>
          <w:spacing w:val="1"/>
          <w:w w:val="100"/>
        </w:rPr>
        <w:t>V</w:t>
      </w:r>
      <w:r>
        <w:rPr>
          <w:spacing w:val="0"/>
          <w:w w:val="100"/>
        </w:rPr>
        <w:t>ERTER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77"/>
        <w:ind w:right="138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-4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betwee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transformer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seco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1"/>
          <w:w w:val="100"/>
        </w:rPr>
        <w:t>V</w:t>
      </w:r>
      <w:r>
        <w:rPr>
          <w:b w:val="0"/>
          <w:bCs w:val="0"/>
          <w:spacing w:val="0"/>
          <w:w w:val="100"/>
          <w:sz w:val="14"/>
          <w:szCs w:val="14"/>
        </w:rPr>
        <w:t>O</w:t>
      </w:r>
      <w:r>
        <w:rPr>
          <w:b w:val="0"/>
          <w:bCs w:val="0"/>
          <w:spacing w:val="-1"/>
          <w:w w:val="100"/>
          <w:sz w:val="14"/>
          <w:szCs w:val="14"/>
        </w:rPr>
        <w:t>U</w:t>
      </w:r>
      <w:r>
        <w:rPr>
          <w:b w:val="0"/>
          <w:bCs w:val="0"/>
          <w:spacing w:val="0"/>
          <w:w w:val="100"/>
          <w:sz w:val="14"/>
          <w:szCs w:val="14"/>
        </w:rPr>
        <w:t>T</w:t>
      </w:r>
      <w:r>
        <w:rPr>
          <w:b w:val="0"/>
          <w:bCs w:val="0"/>
          <w:spacing w:val="35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ap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lie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forwar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directio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efore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L</w:t>
      </w:r>
      <w:r>
        <w:rPr>
          <w:b w:val="0"/>
          <w:bCs w:val="0"/>
          <w:spacing w:val="19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rise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li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earl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itia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va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  <w:sz w:val="14"/>
          <w:szCs w:val="14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0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2,</w:t>
      </w:r>
      <w:r>
        <w:rPr>
          <w:b w:val="0"/>
          <w:bCs w:val="0"/>
          <w:spacing w:val="38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sh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8"/>
          <w:w w:val="100"/>
        </w:rPr>
        <w:t> </w:t>
      </w:r>
      <w:hyperlink w:history="true" w:anchor="_bookmark25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</w:t>
        </w:r>
        <w:r>
          <w:rPr>
            <w:b w:val="0"/>
            <w:bCs w:val="0"/>
            <w:spacing w:val="0"/>
            <w:w w:val="100"/>
          </w:rPr>
          <w:t>2</w:t>
        </w:r>
      </w:hyperlink>
      <w:r>
        <w:rPr>
          <w:b w:val="0"/>
          <w:bCs w:val="0"/>
          <w:spacing w:val="-2"/>
          <w:w w:val="100"/>
        </w:rPr>
        <w:t>(</w:t>
      </w:r>
      <w:r>
        <w:rPr>
          <w:b w:val="0"/>
          <w:bCs w:val="0"/>
          <w:spacing w:val="-1"/>
          <w:w w:val="100"/>
        </w:rPr>
        <w:t>E)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Dur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thi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  <w:sz w:val="14"/>
          <w:szCs w:val="14"/>
        </w:rPr>
        <w:t>ON</w:t>
      </w:r>
      <w:r>
        <w:rPr>
          <w:b w:val="0"/>
          <w:bCs w:val="0"/>
          <w:spacing w:val="0"/>
          <w:w w:val="102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whi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ap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lie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acr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sf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rm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ary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P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val</w:t>
      </w:r>
      <w:r>
        <w:rPr>
          <w:b w:val="0"/>
          <w:bCs w:val="0"/>
          <w:spacing w:val="0"/>
          <w:w w:val="100"/>
        </w:rPr>
        <w:t>ue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magn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flux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nsit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cor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ng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1"/>
          <w:w w:val="100"/>
        </w:rPr>
        <w:t>B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0"/>
          <w:w w:val="99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  <w:sz w:val="14"/>
          <w:szCs w:val="14"/>
        </w:rPr>
        <w:t>2,</w:t>
      </w:r>
      <w:r>
        <w:rPr>
          <w:b w:val="0"/>
          <w:bCs w:val="0"/>
          <w:spacing w:val="10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 </w:t>
      </w:r>
      <w:hyperlink w:history="true" w:anchor="_bookmark26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</w:t>
        </w:r>
        <w:r>
          <w:rPr>
            <w:b w:val="0"/>
            <w:bCs w:val="0"/>
            <w:spacing w:val="-1"/>
            <w:w w:val="100"/>
          </w:rPr>
          <w:t>u</w:t>
        </w:r>
        <w:r>
          <w:rPr>
            <w:b w:val="0"/>
            <w:bCs w:val="0"/>
            <w:spacing w:val="0"/>
            <w:w w:val="100"/>
          </w:rPr>
          <w:t>re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</w:t>
        </w:r>
      </w:hyperlink>
      <w:r>
        <w:rPr>
          <w:b w:val="0"/>
          <w:bCs w:val="0"/>
          <w:spacing w:val="0"/>
          <w:w w:val="100"/>
        </w:rPr>
        <w:t>3.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118" w:lineRule="exact"/>
        <w:ind w:left="0" w:right="1053" w:firstLine="0"/>
        <w:jc w:val="center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54pt;margin-top:10.903913pt;width:280.780pt;height:138.34pt;mso-position-horizontal-relative:page;mso-position-vertical-relative:paragraph;z-index:-10530" coordorigin="3080,218" coordsize="5616,2767">
            <v:group style="position:absolute;left:7465;top:1036;width:223;height:188" coordorigin="7465,1036" coordsize="223,188">
              <v:shape style="position:absolute;left:7465;top:1036;width:223;height:188" coordorigin="7465,1036" coordsize="223,188" path="m7536,1207l7537,1208,7516,1208,7534,1217,7554,1222,7555,1222,7577,1224,7578,1224,7600,1222,7620,1217,7621,1217,7626,1214,7577,1214,7577,1214,7556,1212,7536,1207xe" filled="t" fillcolor="#000000" stroked="f">
                <v:path arrowok="t"/>
                <v:fill type="solid"/>
              </v:shape>
              <v:shape style="position:absolute;left:7465;top:1036;width:223;height:188" coordorigin="7465,1036" coordsize="223,188" path="m7577,1214l7577,1214,7578,1214,7577,1214xe" filled="t" fillcolor="#000000" stroked="f">
                <v:path arrowok="t"/>
                <v:fill type="solid"/>
              </v:shape>
              <v:shape style="position:absolute;left:7465;top:1036;width:223;height:188" coordorigin="7465,1036" coordsize="223,188" path="m7618,1207l7597,1212,7598,1212,7577,1214,7578,1214,7626,1214,7639,1208,7618,1208,7618,1207xe" filled="t" fillcolor="#000000" stroked="f">
                <v:path arrowok="t"/>
                <v:fill type="solid"/>
              </v:shape>
              <v:shape style="position:absolute;left:7465;top:1036;width:223;height:188" coordorigin="7465,1036" coordsize="223,188" path="m7537,1052l7514,1052,7499,1063,7492,1069,7490,1070,7484,1078,7475,1093,7474,1094,7468,1111,7467,1114,7465,1130,7465,1132,7467,1148,7468,1151,7474,1168,7475,1168,7484,1182,7484,1183,7490,1190,7492,1190,7499,1196,7499,1198,7514,1208,7537,1208,7519,1200,7520,1200,7505,1189,7499,1184,7498,1184,7492,1177,7493,1177,7484,1164,7483,1164,7478,1148,7477,1148,7475,1132,7477,1114,7478,1114,7483,1098,7492,1084,7492,1084,7498,1076,7505,1070,7507,1070,7520,1061,7519,1061,7537,1052xe" filled="t" fillcolor="#000000" stroked="f">
                <v:path arrowok="t"/>
                <v:fill type="solid"/>
              </v:shape>
              <v:shape style="position:absolute;left:7465;top:1036;width:223;height:188" coordorigin="7465,1036" coordsize="223,188" path="m7657,1184l7650,1189,7634,1200,7636,1200,7618,1208,7640,1208,7656,1198,7656,1196,7663,1190,7668,1184,7656,1184,7657,1184xe" filled="t" fillcolor="#000000" stroked="f">
                <v:path arrowok="t"/>
                <v:fill type="solid"/>
              </v:shape>
              <v:shape style="position:absolute;left:7465;top:1036;width:223;height:188" coordorigin="7465,1036" coordsize="223,188" path="m7498,1183l7498,1184,7499,1184,7498,1183xe" filled="t" fillcolor="#000000" stroked="f">
                <v:path arrowok="t"/>
                <v:fill type="solid"/>
              </v:shape>
              <v:shape style="position:absolute;left:7465;top:1036;width:223;height:188" coordorigin="7465,1036" coordsize="223,188" path="m7657,1183l7657,1184,7656,1184,7657,1183xe" filled="t" fillcolor="#000000" stroked="f">
                <v:path arrowok="t"/>
                <v:fill type="solid"/>
              </v:shape>
              <v:shape style="position:absolute;left:7465;top:1036;width:223;height:188" coordorigin="7465,1036" coordsize="223,188" path="m7669,1183l7657,1183,7656,1184,7668,1184,7669,1183xe" filled="t" fillcolor="#000000" stroked="f">
                <v:path arrowok="t"/>
                <v:fill type="solid"/>
              </v:shape>
              <v:shape style="position:absolute;left:7465;top:1036;width:223;height:188" coordorigin="7465,1036" coordsize="223,188" path="m7682,1163l7672,1163,7662,1177,7657,1184,7657,1183,7669,1183,7670,1182,7680,1168,7682,1163xe" filled="t" fillcolor="#000000" stroked="f">
                <v:path arrowok="t"/>
                <v:fill type="solid"/>
              </v:shape>
              <v:shape style="position:absolute;left:7465;top:1036;width:223;height:188" coordorigin="7465,1036" coordsize="223,188" path="m7483,1163l7483,1164,7484,1164,7483,1163xe" filled="t" fillcolor="#000000" stroked="f">
                <v:path arrowok="t"/>
                <v:fill type="solid"/>
              </v:shape>
              <v:shape style="position:absolute;left:7465;top:1036;width:223;height:188" coordorigin="7465,1036" coordsize="223,188" path="m7676,1147l7670,1164,7672,1163,7682,1163,7686,1151,7686,1148,7676,1148,7676,1147xe" filled="t" fillcolor="#000000" stroked="f">
                <v:path arrowok="t"/>
                <v:fill type="solid"/>
              </v:shape>
              <v:shape style="position:absolute;left:7465;top:1036;width:223;height:188" coordorigin="7465,1036" coordsize="223,188" path="m7477,1147l7477,1148,7478,1148,7477,1147xe" filled="t" fillcolor="#000000" stroked="f">
                <v:path arrowok="t"/>
                <v:fill type="solid"/>
              </v:shape>
              <v:shape style="position:absolute;left:7465;top:1036;width:223;height:188" coordorigin="7465,1036" coordsize="223,188" path="m7684,1131l7679,1132,7676,1148,7686,1148,7688,1132,7684,1131xe" filled="t" fillcolor="#000000" stroked="f">
                <v:path arrowok="t"/>
                <v:fill type="solid"/>
              </v:shape>
              <v:shape style="position:absolute;left:7465;top:1036;width:223;height:188" coordorigin="7465,1036" coordsize="223,188" path="m7475,1131l7475,1132,7475,1131xe" filled="t" fillcolor="#000000" stroked="f">
                <v:path arrowok="t"/>
                <v:fill type="solid"/>
              </v:shape>
              <v:shape style="position:absolute;left:7465;top:1036;width:223;height:188" coordorigin="7465,1036" coordsize="223,188" path="m7679,1131l7679,1132,7679,1131xe" filled="t" fillcolor="#000000" stroked="f">
                <v:path arrowok="t"/>
                <v:fill type="solid"/>
              </v:shape>
              <v:shape style="position:absolute;left:7465;top:1036;width:223;height:188" coordorigin="7465,1036" coordsize="223,188" path="m7679,1130l7679,1132,7684,1131,7679,1130xe" filled="t" fillcolor="#000000" stroked="f">
                <v:path arrowok="t"/>
                <v:fill type="solid"/>
              </v:shape>
              <v:shape style="position:absolute;left:7465;top:1036;width:223;height:188" coordorigin="7465,1036" coordsize="223,188" path="m7475,1130l7475,1131,7475,1130xe" filled="t" fillcolor="#000000" stroked="f">
                <v:path arrowok="t"/>
                <v:fill type="solid"/>
              </v:shape>
              <v:shape style="position:absolute;left:7465;top:1036;width:223;height:188" coordorigin="7465,1036" coordsize="223,188" path="m7686,1114l7676,1114,7679,1131,7679,1130,7688,1130,7686,1114xe" filled="t" fillcolor="#000000" stroked="f">
                <v:path arrowok="t"/>
                <v:fill type="solid"/>
              </v:shape>
              <v:shape style="position:absolute;left:7465;top:1036;width:223;height:188" coordorigin="7465,1036" coordsize="223,188" path="m7688,1130l7679,1130,7684,1131,7688,1130xe" filled="t" fillcolor="#000000" stroked="f">
                <v:path arrowok="t"/>
                <v:fill type="solid"/>
              </v:shape>
              <v:shape style="position:absolute;left:7465;top:1036;width:223;height:188" coordorigin="7465,1036" coordsize="223,188" path="m7478,1114l7477,1114,7477,1115,7478,1114xe" filled="t" fillcolor="#000000" stroked="f">
                <v:path arrowok="t"/>
                <v:fill type="solid"/>
              </v:shape>
              <v:shape style="position:absolute;left:7465;top:1036;width:223;height:188" coordorigin="7465,1036" coordsize="223,188" path="m7673,1082l7662,1082,7672,1098,7670,1098,7676,1115,7676,1114,7686,1114,7686,1111,7680,1094,7680,1093,7673,1082xe" filled="t" fillcolor="#000000" stroked="f">
                <v:path arrowok="t"/>
                <v:fill type="solid"/>
              </v:shape>
              <v:shape style="position:absolute;left:7465;top:1036;width:223;height:188" coordorigin="7465,1036" coordsize="223,188" path="m7493,1082l7492,1084,7492,1084,7493,1082xe" filled="t" fillcolor="#000000" stroked="f">
                <v:path arrowok="t"/>
                <v:fill type="solid"/>
              </v:shape>
              <v:shape style="position:absolute;left:7465;top:1036;width:223;height:188" coordorigin="7465,1036" coordsize="223,188" path="m7663,1070l7650,1070,7657,1076,7656,1076,7662,1084,7662,1082,7673,1082,7670,1078,7669,1078,7663,1070xe" filled="t" fillcolor="#000000" stroked="f">
                <v:path arrowok="t"/>
                <v:fill type="solid"/>
              </v:shape>
              <v:shape style="position:absolute;left:7465;top:1036;width:223;height:188" coordorigin="7465,1036" coordsize="223,188" path="m7507,1070l7505,1070,7505,1072,7507,1070xe" filled="t" fillcolor="#000000" stroked="f">
                <v:path arrowok="t"/>
                <v:fill type="solid"/>
              </v:shape>
              <v:shape style="position:absolute;left:7465;top:1036;width:223;height:188" coordorigin="7465,1036" coordsize="223,188" path="m7624,1045l7578,1045,7577,1045,7598,1048,7597,1048,7618,1052,7636,1061,7634,1061,7650,1072,7650,1070,7663,1070,7663,1069,7656,1063,7640,1052,7639,1052,7624,1045xe" filled="t" fillcolor="#000000" stroked="f">
                <v:path arrowok="t"/>
                <v:fill type="solid"/>
              </v:shape>
              <v:shape style="position:absolute;left:7465;top:1036;width:223;height:188" coordorigin="7465,1036" coordsize="223,188" path="m7578,1036l7577,1036,7555,1038,7554,1038,7534,1043,7534,1044,7516,1052,7536,1052,7556,1048,7577,1045,7577,1045,7624,1045,7621,1044,7620,1043,7600,1038,7578,1036xe" filled="t" fillcolor="#000000" stroked="f">
                <v:path arrowok="t"/>
                <v:fill type="solid"/>
              </v:shape>
              <v:shape style="position:absolute;left:7465;top:1036;width:223;height:188" coordorigin="7465,1036" coordsize="223,188" path="m7578,1045l7577,1045,7577,1045,7578,1045xe" filled="t" fillcolor="#000000" stroked="f">
                <v:path arrowok="t"/>
                <v:fill type="solid"/>
              </v:shape>
            </v:group>
            <v:group style="position:absolute;left:7679;top:1130;width:10;height:2" coordorigin="7679,1130" coordsize="10,2">
              <v:shape style="position:absolute;left:7679;top:1130;width:10;height:2" coordorigin="7679,1130" coordsize="10,1" path="m7679,1130l7679,1132,7684,1131,7679,1130xe" filled="t" fillcolor="#000000" stroked="f">
                <v:path arrowok="t"/>
                <v:fill type="solid"/>
              </v:shape>
              <v:shape style="position:absolute;left:7679;top:1130;width:10;height:2" coordorigin="7679,1130" coordsize="10,1" path="m7688,1130l7684,1131,7688,1132,7688,1130xe" filled="t" fillcolor="#000000" stroked="f">
                <v:path arrowok="t"/>
                <v:fill type="solid"/>
              </v:shape>
            </v:group>
            <v:group style="position:absolute;left:7548;top:1006;width:136;height:284" coordorigin="7548,1006" coordsize="136,284">
              <v:shape style="position:absolute;left:7548;top:1006;width:136;height:284" coordorigin="7548,1006" coordsize="136,284" path="m7548,1290l7684,1290,7684,1006,7548,1006,7548,1290xe" filled="t" fillcolor="#FFFFFF" stroked="f">
                <v:path arrowok="t"/>
                <v:fill type="solid"/>
              </v:shape>
            </v:group>
            <v:group style="position:absolute;left:7548;top:1001;width:2;height:289" coordorigin="7548,1001" coordsize="2,289">
              <v:shape style="position:absolute;left:7548;top:1001;width:2;height:289" coordorigin="7548,1001" coordsize="0,289" path="m7548,1001l7548,1290e" filled="f" stroked="t" strokeweight=".58001pt" strokecolor="#FFFFFF">
                <v:path arrowok="t"/>
              </v:shape>
              <v:shape style="position:absolute;left:6457;top:308;width:2201;height:1685" type="#_x0000_t75">
                <v:imagedata r:id="rId21" o:title=""/>
              </v:shape>
            </v:group>
            <v:group style="position:absolute;left:6545;top:1768;width:10;height:10" coordorigin="6545,1768" coordsize="10,10">
              <v:shape style="position:absolute;left:6545;top:1768;width:10;height:10" coordorigin="6545,1768" coordsize="10,10" path="m6545,1772l6554,1772e" filled="f" stroked="t" strokeweight=".58001pt" strokecolor="#000000">
                <v:path arrowok="t"/>
              </v:shape>
            </v:group>
            <v:group style="position:absolute;left:6545;top:1772;width:10;height:2" coordorigin="6545,1772" coordsize="10,2">
              <v:shape style="position:absolute;left:6545;top:1772;width:10;height:2" coordorigin="6545,1772" coordsize="10,0" path="m6545,1772l6554,1772,6545,1772xe" filled="t" fillcolor="#000000" stroked="f">
                <v:path arrowok="t"/>
                <v:fill type="solid"/>
              </v:shape>
            </v:group>
            <v:group style="position:absolute;left:8615;top:1102;width:66;height:76" coordorigin="8615,1102" coordsize="66,76">
              <v:shape style="position:absolute;left:8615;top:1102;width:66;height:76" coordorigin="8615,1102" coordsize="66,76" path="m8647,1102l8615,1140,8617,1154,8624,1166,8629,1171,8641,1176,8647,1177,8654,1176,8666,1171,8671,1166,8678,1154,8681,1140,8680,1132,8647,1102xe" filled="t" fillcolor="#000000" stroked="f">
                <v:path arrowok="t"/>
                <v:fill type="solid"/>
              </v:shape>
            </v:group>
            <v:group style="position:absolute;left:8610;top:1097;width:76;height:85" coordorigin="8610,1097" coordsize="76,85">
              <v:shape style="position:absolute;left:8610;top:1097;width:76;height:85" coordorigin="8610,1097" coordsize="76,85" path="m8670,1105l8626,1105,8621,1110,8621,1111,8617,1116,8614,1123,8612,1124,8611,1130,8611,1133,8610,1140,8610,1141,8612,1156,8614,1157,8621,1169,8621,1170,8626,1175,8628,1176,8640,1181,8646,1182,8648,1182,8656,1181,8657,1181,8669,1176,8672,1172,8644,1172,8632,1168,8633,1168,8628,1163,8628,1163,8623,1154,8622,1154,8620,1141,8620,1141,8621,1133,8622,1127,8623,1127,8625,1122,8624,1122,8628,1117,8633,1112,8634,1112,8638,1110,8644,1108,8642,1108,8648,1107,8647,1106,8671,1106,8670,1105xe" filled="t" fillcolor="#000000" stroked="f">
                <v:path arrowok="t"/>
                <v:fill type="solid"/>
              </v:shape>
              <v:shape style="position:absolute;left:8610;top:1097;width:76;height:85" coordorigin="8610,1097" coordsize="76,85" path="m8642,1171l8644,1172,8647,1172,8648,1172,8642,1171xe" filled="t" fillcolor="#000000" stroked="f">
                <v:path arrowok="t"/>
                <v:fill type="solid"/>
              </v:shape>
              <v:shape style="position:absolute;left:8610;top:1097;width:76;height:85" coordorigin="8610,1097" coordsize="76,85" path="m8648,1172l8647,1172,8648,1172,8648,1172xe" filled="t" fillcolor="#000000" stroked="f">
                <v:path arrowok="t"/>
                <v:fill type="solid"/>
              </v:shape>
              <v:shape style="position:absolute;left:8610;top:1097;width:76;height:85" coordorigin="8610,1097" coordsize="76,85" path="m8654,1171l8648,1172,8648,1172,8653,1172,8654,1171xe" filled="t" fillcolor="#000000" stroked="f">
                <v:path arrowok="t"/>
                <v:fill type="solid"/>
              </v:shape>
              <v:shape style="position:absolute;left:8610;top:1097;width:76;height:85" coordorigin="8610,1097" coordsize="76,85" path="m8668,1163l8663,1168,8665,1168,8653,1172,8672,1172,8676,1169,8679,1164,8668,1164,8668,1163xe" filled="t" fillcolor="#000000" stroked="f">
                <v:path arrowok="t"/>
                <v:fill type="solid"/>
              </v:shape>
              <v:shape style="position:absolute;left:8610;top:1097;width:76;height:85" coordorigin="8610,1097" coordsize="76,85" path="m8628,1163l8628,1163,8629,1164,8628,1163xe" filled="t" fillcolor="#000000" stroked="f">
                <v:path arrowok="t"/>
                <v:fill type="solid"/>
              </v:shape>
              <v:shape style="position:absolute;left:8610;top:1097;width:76;height:85" coordorigin="8610,1097" coordsize="76,85" path="m8674,1154l8668,1164,8679,1164,8683,1157,8683,1156,8683,1154,8674,1154,8674,1154xe" filled="t" fillcolor="#000000" stroked="f">
                <v:path arrowok="t"/>
                <v:fill type="solid"/>
              </v:shape>
              <v:shape style="position:absolute;left:8610;top:1097;width:76;height:85" coordorigin="8610,1097" coordsize="76,85" path="m8622,1152l8622,1154,8623,1154,8622,1152xe" filled="t" fillcolor="#000000" stroked="f">
                <v:path arrowok="t"/>
                <v:fill type="solid"/>
              </v:shape>
              <v:shape style="position:absolute;left:8610;top:1097;width:76;height:85" coordorigin="8610,1097" coordsize="76,85" path="m8675,1152l8674,1154,8674,1154,8675,1152xe" filled="t" fillcolor="#000000" stroked="f">
                <v:path arrowok="t"/>
                <v:fill type="solid"/>
              </v:shape>
              <v:shape style="position:absolute;left:8610;top:1097;width:76;height:85" coordorigin="8610,1097" coordsize="76,85" path="m8684,1152l8675,1152,8674,1154,8683,1154,8684,1152xe" filled="t" fillcolor="#000000" stroked="f">
                <v:path arrowok="t"/>
                <v:fill type="solid"/>
              </v:shape>
              <v:shape style="position:absolute;left:8610;top:1097;width:76;height:85" coordorigin="8610,1097" coordsize="76,85" path="m8681,1141l8676,1141,8674,1154,8675,1152,8684,1152,8686,1141,8681,1141xe" filled="t" fillcolor="#000000" stroked="f">
                <v:path arrowok="t"/>
                <v:fill type="solid"/>
              </v:shape>
              <v:shape style="position:absolute;left:8610;top:1097;width:76;height:85" coordorigin="8610,1097" coordsize="76,85" path="m8620,1141l8620,1141,8620,1141,8620,1141xe" filled="t" fillcolor="#000000" stroked="f">
                <v:path arrowok="t"/>
                <v:fill type="solid"/>
              </v:shape>
              <v:shape style="position:absolute;left:8610;top:1097;width:76;height:85" coordorigin="8610,1097" coordsize="76,85" path="m8676,1141l8676,1141,8676,1141xe" filled="t" fillcolor="#000000" stroked="f">
                <v:path arrowok="t"/>
                <v:fill type="solid"/>
              </v:shape>
              <v:shape style="position:absolute;left:8610;top:1097;width:76;height:85" coordorigin="8610,1097" coordsize="76,85" path="m8676,1140l8676,1141,8681,1141,8676,1140xe" filled="t" fillcolor="#000000" stroked="f">
                <v:path arrowok="t"/>
                <v:fill type="solid"/>
              </v:shape>
              <v:shape style="position:absolute;left:8610;top:1097;width:76;height:85" coordorigin="8610,1097" coordsize="76,85" path="m8686,1140l8676,1140,8681,1141,8686,1140xe" filled="t" fillcolor="#000000" stroked="f">
                <v:path arrowok="t"/>
                <v:fill type="solid"/>
              </v:shape>
              <v:shape style="position:absolute;left:8610;top:1097;width:76;height:85" coordorigin="8610,1097" coordsize="76,85" path="m8620,1140l8620,1141,8620,1140xe" filled="t" fillcolor="#000000" stroked="f">
                <v:path arrowok="t"/>
                <v:fill type="solid"/>
              </v:shape>
              <v:shape style="position:absolute;left:8610;top:1097;width:76;height:85" coordorigin="8610,1097" coordsize="76,85" path="m8674,1127l8675,1133,8676,1141,8676,1140,8686,1140,8685,1133,8684,1130,8684,1128,8675,1128,8674,1127xe" filled="t" fillcolor="#000000" stroked="f">
                <v:path arrowok="t"/>
                <v:fill type="solid"/>
              </v:shape>
              <v:shape style="position:absolute;left:8610;top:1097;width:76;height:85" coordorigin="8610,1097" coordsize="76,85" path="m8623,1127l8622,1127,8622,1128,8623,1127xe" filled="t" fillcolor="#000000" stroked="f">
                <v:path arrowok="t"/>
                <v:fill type="solid"/>
              </v:shape>
              <v:shape style="position:absolute;left:8610;top:1097;width:76;height:85" coordorigin="8610,1097" coordsize="76,85" path="m8682,1121l8671,1121,8675,1128,8684,1128,8683,1124,8683,1123,8682,1121xe" filled="t" fillcolor="#000000" stroked="f">
                <v:path arrowok="t"/>
                <v:fill type="solid"/>
              </v:shape>
              <v:shape style="position:absolute;left:8610;top:1097;width:76;height:85" coordorigin="8610,1097" coordsize="76,85" path="m8626,1121l8624,1122,8625,1122,8626,1121xe" filled="t" fillcolor="#000000" stroked="f">
                <v:path arrowok="t"/>
                <v:fill type="solid"/>
              </v:shape>
              <v:shape style="position:absolute;left:8610;top:1097;width:76;height:85" coordorigin="8610,1097" coordsize="76,85" path="m8676,1112l8663,1112,8668,1117,8671,1122,8671,1121,8682,1121,8680,1116,8678,1116,8676,1112xe" filled="t" fillcolor="#000000" stroked="f">
                <v:path arrowok="t"/>
                <v:fill type="solid"/>
              </v:shape>
              <v:shape style="position:absolute;left:8610;top:1097;width:76;height:85" coordorigin="8610,1097" coordsize="76,85" path="m8634,1112l8633,1112,8632,1114,8634,1112xe" filled="t" fillcolor="#000000" stroked="f">
                <v:path arrowok="t"/>
                <v:fill type="solid"/>
              </v:shape>
              <v:shape style="position:absolute;left:8610;top:1097;width:76;height:85" coordorigin="8610,1097" coordsize="76,85" path="m8671,1106l8648,1106,8648,1107,8654,1108,8653,1108,8659,1110,8658,1110,8664,1114,8663,1112,8676,1112,8675,1111,8675,1110,8671,1106xe" filled="t" fillcolor="#000000" stroked="f">
                <v:path arrowok="t"/>
                <v:fill type="solid"/>
              </v:shape>
              <v:shape style="position:absolute;left:8610;top:1097;width:76;height:85" coordorigin="8610,1097" coordsize="76,85" path="m8648,1106l8647,1106,8648,1107,8648,1106xe" filled="t" fillcolor="#000000" stroked="f">
                <v:path arrowok="t"/>
                <v:fill type="solid"/>
              </v:shape>
              <v:shape style="position:absolute;left:8610;top:1097;width:76;height:85" coordorigin="8610,1097" coordsize="76,85" path="m8648,1097l8646,1097,8640,1098,8640,1099,8634,1102,8633,1102,8627,1105,8669,1105,8663,1102,8657,1099,8656,1098,8648,1097xe" filled="t" fillcolor="#000000" stroked="f">
                <v:path arrowok="t"/>
                <v:fill type="solid"/>
              </v:shape>
            </v:group>
            <v:group style="position:absolute;left:8676;top:1140;width:10;height:2" coordorigin="8676,1140" coordsize="10,2">
              <v:shape style="position:absolute;left:8676;top:1140;width:10;height:2" coordorigin="8676,1140" coordsize="10,1" path="m8676,1140l8676,1141,8681,1141,8676,1140xe" filled="t" fillcolor="#000000" stroked="f">
                <v:path arrowok="t"/>
                <v:fill type="solid"/>
              </v:shape>
              <v:shape style="position:absolute;left:8676;top:1140;width:10;height:2" coordorigin="8676,1140" coordsize="10,1" path="m8686,1140l8681,1141,8686,1141,8686,1140xe" filled="t" fillcolor="#000000" stroked="f">
                <v:path arrowok="t"/>
                <v:fill type="solid"/>
              </v:shape>
            </v:group>
            <v:group style="position:absolute;left:8592;top:352;width:66;height:76" coordorigin="8592,352" coordsize="66,76">
              <v:shape style="position:absolute;left:8592;top:352;width:66;height:76" coordorigin="8592,352" coordsize="66,76" path="m8626,352l8592,390,8594,404,8602,416,8606,421,8618,426,8626,427,8632,426,8644,421,8648,416,8656,404,8658,390,8657,382,8626,352xe" filled="t" fillcolor="#000000" stroked="f">
                <v:path arrowok="t"/>
                <v:fill type="solid"/>
              </v:shape>
            </v:group>
            <v:group style="position:absolute;left:8587;top:347;width:76;height:85" coordorigin="8587,347" coordsize="76,85">
              <v:shape style="position:absolute;left:8587;top:347;width:76;height:85" coordorigin="8587,347" coordsize="76,85" path="m8633,431l8618,431,8626,432,8627,432,8633,431xe" filled="t" fillcolor="#000000" stroked="f">
                <v:path arrowok="t"/>
                <v:fill type="solid"/>
              </v:shape>
              <v:shape style="position:absolute;left:8587;top:347;width:76;height:85" coordorigin="8587,347" coordsize="76,85" path="m8647,355l8603,355,8598,360,8598,361,8594,366,8591,372,8590,374,8588,382,8587,390,8587,391,8590,406,8591,407,8598,419,8598,420,8603,425,8605,426,8617,431,8634,431,8646,426,8650,422,8621,422,8609,418,8610,418,8605,413,8606,413,8601,404,8599,404,8597,391,8597,391,8598,383,8599,376,8600,376,8602,372,8602,372,8605,367,8610,362,8611,362,8615,360,8621,358,8620,358,8625,357,8624,356,8648,356,8647,355xe" filled="t" fillcolor="#000000" stroked="f">
                <v:path arrowok="t"/>
                <v:fill type="solid"/>
              </v:shape>
              <v:shape style="position:absolute;left:8587;top:347;width:76;height:85" coordorigin="8587,347" coordsize="76,85" path="m8620,421l8621,422,8624,422,8625,422,8620,421xe" filled="t" fillcolor="#000000" stroked="f">
                <v:path arrowok="t"/>
                <v:fill type="solid"/>
              </v:shape>
              <v:shape style="position:absolute;left:8587;top:347;width:76;height:85" coordorigin="8587,347" coordsize="76,85" path="m8625,422l8624,422,8627,422,8625,422xe" filled="t" fillcolor="#000000" stroked="f">
                <v:path arrowok="t"/>
                <v:fill type="solid"/>
              </v:shape>
              <v:shape style="position:absolute;left:8587;top:347;width:76;height:85" coordorigin="8587,347" coordsize="76,85" path="m8630,421l8625,422,8627,422,8630,422,8630,421xe" filled="t" fillcolor="#000000" stroked="f">
                <v:path arrowok="t"/>
                <v:fill type="solid"/>
              </v:shape>
              <v:shape style="position:absolute;left:8587;top:347;width:76;height:85" coordorigin="8587,347" coordsize="76,85" path="m8645,413l8640,418,8642,418,8630,422,8650,422,8653,419,8656,414,8645,414,8645,413xe" filled="t" fillcolor="#000000" stroked="f">
                <v:path arrowok="t"/>
                <v:fill type="solid"/>
              </v:shape>
              <v:shape style="position:absolute;left:8587;top:347;width:76;height:85" coordorigin="8587,347" coordsize="76,85" path="m8606,413l8605,413,8606,414,8606,413xe" filled="t" fillcolor="#000000" stroked="f">
                <v:path arrowok="t"/>
                <v:fill type="solid"/>
              </v:shape>
              <v:shape style="position:absolute;left:8587;top:347;width:76;height:85" coordorigin="8587,347" coordsize="76,85" path="m8651,404l8645,414,8656,414,8660,407,8660,406,8661,404,8651,404,8651,404xe" filled="t" fillcolor="#000000" stroked="f">
                <v:path arrowok="t"/>
                <v:fill type="solid"/>
              </v:shape>
              <v:shape style="position:absolute;left:8587;top:347;width:76;height:85" coordorigin="8587,347" coordsize="76,85" path="m8599,402l8599,404,8601,404,8599,402xe" filled="t" fillcolor="#000000" stroked="f">
                <v:path arrowok="t"/>
                <v:fill type="solid"/>
              </v:shape>
              <v:shape style="position:absolute;left:8587;top:347;width:76;height:85" coordorigin="8587,347" coordsize="76,85" path="m8652,402l8651,404,8651,404,8652,402xe" filled="t" fillcolor="#000000" stroked="f">
                <v:path arrowok="t"/>
                <v:fill type="solid"/>
              </v:shape>
              <v:shape style="position:absolute;left:8587;top:347;width:76;height:85" coordorigin="8587,347" coordsize="76,85" path="m8661,402l8652,402,8651,404,8661,404,8661,402xe" filled="t" fillcolor="#000000" stroked="f">
                <v:path arrowok="t"/>
                <v:fill type="solid"/>
              </v:shape>
              <v:shape style="position:absolute;left:8587;top:347;width:76;height:85" coordorigin="8587,347" coordsize="76,85" path="m8658,391l8653,391,8651,404,8652,402,8661,402,8663,391,8658,391xe" filled="t" fillcolor="#000000" stroked="f">
                <v:path arrowok="t"/>
                <v:fill type="solid"/>
              </v:shape>
              <v:shape style="position:absolute;left:8587;top:347;width:76;height:85" coordorigin="8587,347" coordsize="76,85" path="m8597,391l8597,391,8597,391,8597,391xe" filled="t" fillcolor="#000000" stroked="f">
                <v:path arrowok="t"/>
                <v:fill type="solid"/>
              </v:shape>
              <v:shape style="position:absolute;left:8587;top:347;width:76;height:85" coordorigin="8587,347" coordsize="76,85" path="m8653,391l8653,391,8653,391xe" filled="t" fillcolor="#000000" stroked="f">
                <v:path arrowok="t"/>
                <v:fill type="solid"/>
              </v:shape>
              <v:shape style="position:absolute;left:8587;top:347;width:76;height:85" coordorigin="8587,347" coordsize="76,85" path="m8653,390l8653,391,8658,391,8653,390xe" filled="t" fillcolor="#000000" stroked="f">
                <v:path arrowok="t"/>
                <v:fill type="solid"/>
              </v:shape>
              <v:shape style="position:absolute;left:8587;top:347;width:76;height:85" coordorigin="8587,347" coordsize="76,85" path="m8663,390l8653,390,8658,391,8663,390xe" filled="t" fillcolor="#000000" stroked="f">
                <v:path arrowok="t"/>
                <v:fill type="solid"/>
              </v:shape>
              <v:shape style="position:absolute;left:8587;top:347;width:76;height:85" coordorigin="8587,347" coordsize="76,85" path="m8597,390l8597,391,8597,390xe" filled="t" fillcolor="#000000" stroked="f">
                <v:path arrowok="t"/>
                <v:fill type="solid"/>
              </v:shape>
              <v:shape style="position:absolute;left:8587;top:347;width:76;height:85" coordorigin="8587,347" coordsize="76,85" path="m8651,376l8652,383,8653,391,8653,390,8663,390,8662,382,8661,377,8652,377,8651,376xe" filled="t" fillcolor="#000000" stroked="f">
                <v:path arrowok="t"/>
                <v:fill type="solid"/>
              </v:shape>
              <v:shape style="position:absolute;left:8587;top:347;width:76;height:85" coordorigin="8587,347" coordsize="76,85" path="m8600,376l8599,376,8599,377,8600,376xe" filled="t" fillcolor="#000000" stroked="f">
                <v:path arrowok="t"/>
                <v:fill type="solid"/>
              </v:shape>
              <v:shape style="position:absolute;left:8587;top:347;width:76;height:85" coordorigin="8587,347" coordsize="76,85" path="m8660,371l8648,371,8652,377,8661,377,8660,374,8660,372,8660,371xe" filled="t" fillcolor="#000000" stroked="f">
                <v:path arrowok="t"/>
                <v:fill type="solid"/>
              </v:shape>
              <v:shape style="position:absolute;left:8587;top:347;width:76;height:85" coordorigin="8587,347" coordsize="76,85" path="m8603,371l8602,372,8602,372,8603,371xe" filled="t" fillcolor="#000000" stroked="f">
                <v:path arrowok="t"/>
                <v:fill type="solid"/>
              </v:shape>
              <v:shape style="position:absolute;left:8587;top:347;width:76;height:85" coordorigin="8587,347" coordsize="76,85" path="m8653,362l8640,362,8645,367,8648,372,8648,371,8660,371,8657,366,8656,366,8653,362xe" filled="t" fillcolor="#000000" stroked="f">
                <v:path arrowok="t"/>
                <v:fill type="solid"/>
              </v:shape>
              <v:shape style="position:absolute;left:8587;top:347;width:76;height:85" coordorigin="8587,347" coordsize="76,85" path="m8611,362l8610,362,8609,364,8611,362xe" filled="t" fillcolor="#000000" stroked="f">
                <v:path arrowok="t"/>
                <v:fill type="solid"/>
              </v:shape>
              <v:shape style="position:absolute;left:8587;top:347;width:76;height:85" coordorigin="8587,347" coordsize="76,85" path="m8648,356l8627,356,8625,357,8630,358,8636,360,8635,360,8641,364,8640,362,8653,362,8652,361,8652,360,8648,356xe" filled="t" fillcolor="#000000" stroked="f">
                <v:path arrowok="t"/>
                <v:fill type="solid"/>
              </v:shape>
              <v:shape style="position:absolute;left:8587;top:347;width:76;height:85" coordorigin="8587,347" coordsize="76,85" path="m8627,356l8624,356,8625,357,8627,356xe" filled="t" fillcolor="#000000" stroked="f">
                <v:path arrowok="t"/>
                <v:fill type="solid"/>
              </v:shape>
              <v:shape style="position:absolute;left:8587;top:347;width:76;height:85" coordorigin="8587,347" coordsize="76,85" path="m8627,347l8626,347,8618,348,8617,349,8611,352,8610,352,8604,355,8646,355,8640,352,8634,349,8633,348,8627,347xe" filled="t" fillcolor="#000000" stroked="f">
                <v:path arrowok="t"/>
                <v:fill type="solid"/>
              </v:shape>
            </v:group>
            <v:group style="position:absolute;left:8653;top:390;width:10;height:2" coordorigin="8653,390" coordsize="10,2">
              <v:shape style="position:absolute;left:8653;top:390;width:10;height:2" coordorigin="8653,390" coordsize="10,1" path="m8653,390l8653,391,8658,391,8653,390xe" filled="t" fillcolor="#000000" stroked="f">
                <v:path arrowok="t"/>
                <v:fill type="solid"/>
              </v:shape>
              <v:shape style="position:absolute;left:8653;top:390;width:10;height:2" coordorigin="8653,390" coordsize="10,1" path="m8663,390l8658,391,8663,391,8663,390xe" filled="t" fillcolor="#000000" stroked="f">
                <v:path arrowok="t"/>
                <v:fill type="solid"/>
              </v:shape>
            </v:group>
            <v:group style="position:absolute;left:7754;top:430;width:66;height:74" coordorigin="7754,430" coordsize="66,74">
              <v:shape style="position:absolute;left:7754;top:430;width:66;height:74" coordorigin="7754,430" coordsize="66,74" path="m7788,430l7754,467,7756,475,7781,504,7794,504,7820,467,7818,452,7811,440,7806,436,7800,432,7788,430xe" filled="t" fillcolor="#000000" stroked="f">
                <v:path arrowok="t"/>
                <v:fill type="solid"/>
              </v:shape>
            </v:group>
            <v:group style="position:absolute;left:7750;top:425;width:76;height:84" coordorigin="7750,425" coordsize="76,84">
              <v:shape style="position:absolute;left:7750;top:425;width:76;height:84" coordorigin="7750,425" coordsize="76,84" path="m7810,432l7765,432,7760,437,7760,438,7753,450,7752,452,7750,467,7750,468,7751,476,7752,482,7753,484,7757,491,7757,492,7760,497,7766,503,7772,506,7774,506,7780,509,7796,509,7802,506,7808,503,7811,500,7783,500,7777,498,7771,494,7772,494,7769,491,7768,491,7764,486,7765,486,7762,480,7762,480,7761,475,7760,475,7759,468,7762,454,7762,454,7768,444,7768,444,7772,439,7773,439,7777,437,7776,437,7782,436,7788,435,7787,434,7812,434,7810,432xe" filled="t" fillcolor="#000000" stroked="f">
                <v:path arrowok="t"/>
                <v:fill type="solid"/>
              </v:shape>
              <v:shape style="position:absolute;left:7750;top:425;width:76;height:84" coordorigin="7750,425" coordsize="76,84" path="m7794,499l7781,499,7783,500,7793,500,7794,499xe" filled="t" fillcolor="#000000" stroked="f">
                <v:path arrowok="t"/>
                <v:fill type="solid"/>
              </v:shape>
              <v:shape style="position:absolute;left:7750;top:425;width:76;height:84" coordorigin="7750,425" coordsize="76,84" path="m7807,490l7802,494,7804,494,7798,498,7799,498,7793,500,7811,500,7814,497,7818,492,7819,491,7807,491,7807,490xe" filled="t" fillcolor="#000000" stroked="f">
                <v:path arrowok="t"/>
                <v:fill type="solid"/>
              </v:shape>
              <v:shape style="position:absolute;left:7750;top:425;width:76;height:84" coordorigin="7750,425" coordsize="76,84" path="m7768,490l7768,491,7769,491,7768,490xe" filled="t" fillcolor="#000000" stroked="f">
                <v:path arrowok="t"/>
                <v:fill type="solid"/>
              </v:shape>
              <v:shape style="position:absolute;left:7750;top:425;width:76;height:84" coordorigin="7750,425" coordsize="76,84" path="m7824,479l7814,479,7811,486,7807,491,7819,491,7823,484,7823,482,7824,479xe" filled="t" fillcolor="#000000" stroked="f">
                <v:path arrowok="t"/>
                <v:fill type="solid"/>
              </v:shape>
              <v:shape style="position:absolute;left:7750;top:425;width:76;height:84" coordorigin="7750,425" coordsize="76,84" path="m7762,479l7762,480,7762,480,7762,479xe" filled="t" fillcolor="#000000" stroked="f">
                <v:path arrowok="t"/>
                <v:fill type="solid"/>
              </v:shape>
              <v:shape style="position:absolute;left:7750;top:425;width:76;height:84" coordorigin="7750,425" coordsize="76,84" path="m7814,474l7813,480,7814,479,7824,479,7824,476,7824,475,7814,475,7814,474xe" filled="t" fillcolor="#000000" stroked="f">
                <v:path arrowok="t"/>
                <v:fill type="solid"/>
              </v:shape>
              <v:shape style="position:absolute;left:7750;top:425;width:76;height:84" coordorigin="7750,425" coordsize="76,84" path="m7760,474l7760,475,7761,475,7760,474xe" filled="t" fillcolor="#000000" stroked="f">
                <v:path arrowok="t"/>
                <v:fill type="solid"/>
              </v:shape>
              <v:shape style="position:absolute;left:7750;top:425;width:76;height:84" coordorigin="7750,425" coordsize="76,84" path="m7820,467l7816,468,7814,475,7824,475,7825,468,7820,467xe" filled="t" fillcolor="#000000" stroked="f">
                <v:path arrowok="t"/>
                <v:fill type="solid"/>
              </v:shape>
              <v:shape style="position:absolute;left:7750;top:425;width:76;height:84" coordorigin="7750,425" coordsize="76,84" path="m7759,468l7759,468,7759,468xe" filled="t" fillcolor="#000000" stroked="f">
                <v:path arrowok="t"/>
                <v:fill type="solid"/>
              </v:shape>
              <v:shape style="position:absolute;left:7750;top:425;width:76;height:84" coordorigin="7750,425" coordsize="76,84" path="m7816,468l7815,468,7816,468xe" filled="t" fillcolor="#000000" stroked="f">
                <v:path arrowok="t"/>
                <v:fill type="solid"/>
              </v:shape>
              <v:shape style="position:absolute;left:7750;top:425;width:76;height:84" coordorigin="7750,425" coordsize="76,84" path="m7816,467l7816,468,7820,467,7816,467xe" filled="t" fillcolor="#000000" stroked="f">
                <v:path arrowok="t"/>
                <v:fill type="solid"/>
              </v:shape>
              <v:shape style="position:absolute;left:7750;top:425;width:76;height:84" coordorigin="7750,425" coordsize="76,84" path="m7759,467l7759,468,7759,467xe" filled="t" fillcolor="#000000" stroked="f">
                <v:path arrowok="t"/>
                <v:fill type="solid"/>
              </v:shape>
              <v:shape style="position:absolute;left:7750;top:425;width:76;height:84" coordorigin="7750,425" coordsize="76,84" path="m7818,443l7807,443,7814,455,7813,455,7816,468,7816,467,7825,467,7823,455,7814,455,7813,454,7823,454,7823,452,7823,450,7818,443xe" filled="t" fillcolor="#000000" stroked="f">
                <v:path arrowok="t"/>
                <v:fill type="solid"/>
              </v:shape>
              <v:shape style="position:absolute;left:7750;top:425;width:76;height:84" coordorigin="7750,425" coordsize="76,84" path="m7825,467l7816,467,7820,467,7825,467xe" filled="t" fillcolor="#000000" stroked="f">
                <v:path arrowok="t"/>
                <v:fill type="solid"/>
              </v:shape>
              <v:shape style="position:absolute;left:7750;top:425;width:76;height:84" coordorigin="7750,425" coordsize="76,84" path="m7762,454l7762,454,7762,455,7762,454xe" filled="t" fillcolor="#000000" stroked="f">
                <v:path arrowok="t"/>
                <v:fill type="solid"/>
              </v:shape>
              <v:shape style="position:absolute;left:7750;top:425;width:76;height:84" coordorigin="7750,425" coordsize="76,84" path="m7769,443l7768,444,7768,444,7769,443xe" filled="t" fillcolor="#000000" stroked="f">
                <v:path arrowok="t"/>
                <v:fill type="solid"/>
              </v:shape>
              <v:shape style="position:absolute;left:7750;top:425;width:76;height:84" coordorigin="7750,425" coordsize="76,84" path="m7816,439l7802,439,7807,444,7807,443,7818,443,7816,439xe" filled="t" fillcolor="#000000" stroked="f">
                <v:path arrowok="t"/>
                <v:fill type="solid"/>
              </v:shape>
              <v:shape style="position:absolute;left:7750;top:425;width:76;height:84" coordorigin="7750,425" coordsize="76,84" path="m7773,439l7772,439,7771,440,7773,439xe" filled="t" fillcolor="#000000" stroked="f">
                <v:path arrowok="t"/>
                <v:fill type="solid"/>
              </v:shape>
              <v:shape style="position:absolute;left:7750;top:425;width:76;height:84" coordorigin="7750,425" coordsize="76,84" path="m7812,434l7789,434,7788,435,7799,437,7798,437,7804,440,7802,439,7816,439,7816,438,7812,434xe" filled="t" fillcolor="#000000" stroked="f">
                <v:path arrowok="t"/>
                <v:fill type="solid"/>
              </v:shape>
              <v:shape style="position:absolute;left:7750;top:425;width:76;height:84" coordorigin="7750,425" coordsize="76,84" path="m7789,434l7787,434,7788,435,7789,434xe" filled="t" fillcolor="#000000" stroked="f">
                <v:path arrowok="t"/>
                <v:fill type="solid"/>
              </v:shape>
              <v:shape style="position:absolute;left:7750;top:425;width:76;height:84" coordorigin="7750,425" coordsize="76,84" path="m7789,425l7788,425,7781,426,7780,426,7774,427,7772,428,7766,432,7808,432,7802,428,7801,427,7789,425xe" filled="t" fillcolor="#000000" stroked="f">
                <v:path arrowok="t"/>
                <v:fill type="solid"/>
              </v:shape>
            </v:group>
            <v:group style="position:absolute;left:7816;top:467;width:10;height:2" coordorigin="7816,467" coordsize="10,2">
              <v:shape style="position:absolute;left:7816;top:467;width:10;height:2" coordorigin="7816,467" coordsize="10,1" path="m7816,467l7816,468,7820,467,7816,467xe" filled="t" fillcolor="#000000" stroked="f">
                <v:path arrowok="t"/>
                <v:fill type="solid"/>
              </v:shape>
              <v:shape style="position:absolute;left:7816;top:467;width:10;height:2" coordorigin="7816,467" coordsize="10,1" path="m7825,467l7820,467,7825,468,7825,467xe" filled="t" fillcolor="#000000" stroked="f">
                <v:path arrowok="t"/>
                <v:fill type="solid"/>
              </v:shape>
            </v:group>
            <v:group style="position:absolute;left:7980;top:228;width:113;height:83" coordorigin="7980,228" coordsize="113,83">
              <v:shape style="position:absolute;left:7980;top:228;width:113;height:83" coordorigin="7980,228" coordsize="113,83" path="m8033,270l7986,287,7980,296,7980,311,8066,280,8059,280,8033,270xe" filled="t" fillcolor="#000000" stroked="f">
                <v:path arrowok="t"/>
                <v:fill type="solid"/>
              </v:shape>
              <v:shape style="position:absolute;left:7980;top:228;width:113;height:83" coordorigin="7980,228" coordsize="113,83" path="m8059,260l8033,270,8059,280,8066,280,8059,260xe" filled="t" fillcolor="#000000" stroked="f">
                <v:path arrowok="t"/>
                <v:fill type="solid"/>
              </v:shape>
              <v:shape style="position:absolute;left:7980;top:228;width:113;height:83" coordorigin="7980,228" coordsize="113,83" path="m8066,260l8059,260,8066,280,8093,270,8066,260xe" filled="t" fillcolor="#000000" stroked="f">
                <v:path arrowok="t"/>
                <v:fill type="solid"/>
              </v:shape>
              <v:shape style="position:absolute;left:7980;top:228;width:113;height:83" coordorigin="7980,228" coordsize="113,83" path="m7980,228l7980,270,8000,270,8000,258,7986,252,7993,233,7980,228xe" filled="t" fillcolor="#000000" stroked="f">
                <v:path arrowok="t"/>
                <v:fill type="solid"/>
              </v:shape>
              <v:shape style="position:absolute;left:7980;top:228;width:113;height:83" coordorigin="7980,228" coordsize="113,83" path="m7993,233l8000,242,8000,258,8033,270,8059,260,8066,260,7993,233xe" filled="t" fillcolor="#000000" stroked="f">
                <v:path arrowok="t"/>
                <v:fill type="solid"/>
              </v:shape>
              <v:shape style="position:absolute;left:7980;top:228;width:113;height:83" coordorigin="7980,228" coordsize="113,83" path="m7993,233l7986,252,8000,258,8000,242,7993,233xe" filled="t" fillcolor="#000000" stroked="f">
                <v:path arrowok="t"/>
                <v:fill type="solid"/>
              </v:shape>
            </v:group>
            <v:group style="position:absolute;left:7980;top:270;width:20;height:26" coordorigin="7980,270" coordsize="20,26">
              <v:shape style="position:absolute;left:7980;top:270;width:20;height:26" coordorigin="7980,270" coordsize="20,26" path="m7980,283l8000,283e" filled="f" stroked="t" strokeweight="1.42pt" strokecolor="#000000">
                <v:path arrowok="t"/>
              </v:shape>
            </v:group>
            <v:group style="position:absolute;left:7990;top:242;width:73;height:54" coordorigin="7990,242" coordsize="73,54">
              <v:shape style="position:absolute;left:7990;top:242;width:73;height:54" coordorigin="7990,242" coordsize="73,54" path="m7990,242l7990,296,8063,270,7990,242xe" filled="t" fillcolor="#000000" stroked="f">
                <v:path arrowok="t"/>
                <v:fill type="solid"/>
              </v:shape>
            </v:group>
            <v:group style="position:absolute;left:7788;top:270;width:197;height:2" coordorigin="7788,270" coordsize="197,2">
              <v:shape style="position:absolute;left:7788;top:270;width:197;height:2" coordorigin="7788,270" coordsize="197,0" path="m7788,270l7985,270e" filled="f" stroked="t" strokeweight=".58004pt" strokecolor="#000000">
                <v:path arrowok="t"/>
              </v:shape>
            </v:group>
            <v:group style="position:absolute;left:4373;top:1063;width:223;height:187" coordorigin="4373,1063" coordsize="223,187">
              <v:shape style="position:absolute;left:4373;top:1063;width:223;height:187" coordorigin="4373,1063" coordsize="223,187" path="m4506,1249l4463,1249,4484,1250,4506,1249xe" filled="t" fillcolor="#000000" stroked="f">
                <v:path arrowok="t"/>
                <v:fill type="solid"/>
              </v:shape>
              <v:shape style="position:absolute;left:4373;top:1063;width:223;height:187" coordorigin="4373,1063" coordsize="223,187" path="m4507,1064l4462,1064,4441,1070,4441,1072,4423,1079,4422,1079,4406,1091,4399,1097,4398,1098,4392,1105,4382,1120,4381,1121,4375,1138,4375,1140,4373,1157,4373,1158,4375,1175,4375,1177,4381,1194,4382,1194,4392,1210,4392,1211,4406,1225,4422,1236,4423,1236,4441,1243,4462,1249,4507,1249,4528,1243,4529,1243,4535,1241,4484,1241,4463,1240,4464,1240,4448,1235,4445,1235,4427,1228,4428,1228,4412,1217,4399,1204,4400,1204,4392,1190,4391,1190,4385,1175,4385,1175,4383,1158,4385,1140,4385,1140,4391,1124,4400,1111,4399,1111,4405,1104,4412,1098,4428,1086,4430,1086,4445,1080,4444,1080,4464,1074,4463,1074,4484,1073,4532,1073,4529,1072,4528,1070,4507,1064xe" filled="t" fillcolor="#000000" stroked="f">
                <v:path arrowok="t"/>
                <v:fill type="solid"/>
              </v:shape>
              <v:shape style="position:absolute;left:4373;top:1063;width:223;height:187" coordorigin="4373,1063" coordsize="223,187" path="m4525,1234l4505,1240,4506,1240,4484,1241,4535,1241,4547,1236,4548,1236,4550,1235,4525,1235,4525,1234xe" filled="t" fillcolor="#000000" stroked="f">
                <v:path arrowok="t"/>
                <v:fill type="solid"/>
              </v:shape>
              <v:shape style="position:absolute;left:4373;top:1063;width:223;height:187" coordorigin="4373,1063" coordsize="223,187" path="m4444,1234l4445,1235,4448,1235,4444,1234xe" filled="t" fillcolor="#000000" stroked="f">
                <v:path arrowok="t"/>
                <v:fill type="solid"/>
              </v:shape>
              <v:shape style="position:absolute;left:4373;top:1063;width:223;height:187" coordorigin="4373,1063" coordsize="223,187" path="m4570,1204l4556,1217,4558,1217,4542,1228,4543,1228,4525,1235,4550,1235,4564,1225,4564,1224,4578,1210,4581,1205,4570,1205,4570,1204xe" filled="t" fillcolor="#000000" stroked="f">
                <v:path arrowok="t"/>
                <v:fill type="solid"/>
              </v:shape>
              <v:shape style="position:absolute;left:4373;top:1063;width:223;height:187" coordorigin="4373,1063" coordsize="223,187" path="m4400,1204l4399,1204,4400,1205,4400,1204xe" filled="t" fillcolor="#000000" stroked="f">
                <v:path arrowok="t"/>
                <v:fill type="solid"/>
              </v:shape>
              <v:shape style="position:absolute;left:4373;top:1063;width:223;height:187" coordorigin="4373,1063" coordsize="223,187" path="m4589,1189l4579,1189,4570,1205,4581,1205,4588,1194,4589,1189xe" filled="t" fillcolor="#000000" stroked="f">
                <v:path arrowok="t"/>
                <v:fill type="solid"/>
              </v:shape>
              <v:shape style="position:absolute;left:4373;top:1063;width:223;height:187" coordorigin="4373,1063" coordsize="223,187" path="m4391,1189l4391,1190,4392,1190,4391,1189xe" filled="t" fillcolor="#000000" stroked="f">
                <v:path arrowok="t"/>
                <v:fill type="solid"/>
              </v:shape>
              <v:shape style="position:absolute;left:4373;top:1063;width:223;height:187" coordorigin="4373,1063" coordsize="223,187" path="m4584,1174l4578,1190,4579,1189,4589,1189,4594,1177,4594,1175,4584,1175,4584,1174xe" filled="t" fillcolor="#000000" stroked="f">
                <v:path arrowok="t"/>
                <v:fill type="solid"/>
              </v:shape>
              <v:shape style="position:absolute;left:4373;top:1063;width:223;height:187" coordorigin="4373,1063" coordsize="223,187" path="m4385,1174l4385,1175,4385,1175,4385,1174xe" filled="t" fillcolor="#000000" stroked="f">
                <v:path arrowok="t"/>
                <v:fill type="solid"/>
              </v:shape>
              <v:shape style="position:absolute;left:4373;top:1063;width:223;height:187" coordorigin="4373,1063" coordsize="223,187" path="m4591,1157l4586,1158,4584,1175,4594,1175,4596,1158,4591,1157xe" filled="t" fillcolor="#000000" stroked="f">
                <v:path arrowok="t"/>
                <v:fill type="solid"/>
              </v:shape>
              <v:shape style="position:absolute;left:4373;top:1063;width:223;height:187" coordorigin="4373,1063" coordsize="223,187" path="m4382,1157l4382,1158,4382,1157xe" filled="t" fillcolor="#000000" stroked="f">
                <v:path arrowok="t"/>
                <v:fill type="solid"/>
              </v:shape>
              <v:shape style="position:absolute;left:4373;top:1063;width:223;height:187" coordorigin="4373,1063" coordsize="223,187" path="m4586,1157l4586,1158,4586,1157xe" filled="t" fillcolor="#000000" stroked="f">
                <v:path arrowok="t"/>
                <v:fill type="solid"/>
              </v:shape>
              <v:shape style="position:absolute;left:4373;top:1063;width:223;height:187" coordorigin="4373,1063" coordsize="223,187" path="m4586,1157l4586,1158,4591,1157,4586,1157xe" filled="t" fillcolor="#000000" stroked="f">
                <v:path arrowok="t"/>
                <v:fill type="solid"/>
              </v:shape>
              <v:shape style="position:absolute;left:4373;top:1063;width:223;height:187" coordorigin="4373,1063" coordsize="223,187" path="m4383,1157l4382,1157,4383,1157xe" filled="t" fillcolor="#000000" stroked="f">
                <v:path arrowok="t"/>
                <v:fill type="solid"/>
              </v:shape>
              <v:shape style="position:absolute;left:4373;top:1063;width:223;height:187" coordorigin="4373,1063" coordsize="223,187" path="m4594,1140l4584,1140,4586,1157,4586,1157,4596,1157,4594,1140xe" filled="t" fillcolor="#000000" stroked="f">
                <v:path arrowok="t"/>
                <v:fill type="solid"/>
              </v:shape>
              <v:shape style="position:absolute;left:4373;top:1063;width:223;height:187" coordorigin="4373,1063" coordsize="223,187" path="m4596,1157l4586,1157,4591,1157,4596,1157xe" filled="t" fillcolor="#000000" stroked="f">
                <v:path arrowok="t"/>
                <v:fill type="solid"/>
              </v:shape>
              <v:shape style="position:absolute;left:4373;top:1063;width:223;height:187" coordorigin="4373,1063" coordsize="223,187" path="m4385,1140l4385,1140,4385,1141,4385,1140xe" filled="t" fillcolor="#000000" stroked="f">
                <v:path arrowok="t"/>
                <v:fill type="solid"/>
              </v:shape>
              <v:shape style="position:absolute;left:4373;top:1063;width:223;height:187" coordorigin="4373,1063" coordsize="223,187" path="m4581,1110l4570,1110,4579,1124,4578,1124,4584,1141,4584,1140,4594,1140,4594,1138,4588,1121,4588,1120,4581,1110xe" filled="t" fillcolor="#000000" stroked="f">
                <v:path arrowok="t"/>
                <v:fill type="solid"/>
              </v:shape>
              <v:shape style="position:absolute;left:4373;top:1063;width:223;height:187" coordorigin="4373,1063" coordsize="223,187" path="m4400,1110l4399,1111,4400,1111,4400,1110xe" filled="t" fillcolor="#000000" stroked="f">
                <v:path arrowok="t"/>
                <v:fill type="solid"/>
              </v:shape>
              <v:shape style="position:absolute;left:4373;top:1063;width:223;height:187" coordorigin="4373,1063" coordsize="223,187" path="m4557,1086l4542,1086,4558,1098,4565,1104,4564,1104,4570,1111,4570,1110,4581,1110,4578,1105,4577,1105,4571,1098,4571,1097,4564,1091,4557,1086xe" filled="t" fillcolor="#000000" stroked="f">
                <v:path arrowok="t"/>
                <v:fill type="solid"/>
              </v:shape>
              <v:shape style="position:absolute;left:4373;top:1063;width:223;height:187" coordorigin="4373,1063" coordsize="223,187" path="m4430,1086l4428,1086,4427,1087,4430,1086xe" filled="t" fillcolor="#000000" stroked="f">
                <v:path arrowok="t"/>
                <v:fill type="solid"/>
              </v:shape>
              <v:shape style="position:absolute;left:4373;top:1063;width:223;height:187" coordorigin="4373,1063" coordsize="223,187" path="m4532,1073l4484,1073,4506,1074,4505,1074,4525,1080,4543,1087,4542,1086,4557,1086,4548,1079,4547,1079,4532,1073xe" filled="t" fillcolor="#000000" stroked="f">
                <v:path arrowok="t"/>
                <v:fill type="solid"/>
              </v:shape>
              <v:shape style="position:absolute;left:4373;top:1063;width:223;height:187" coordorigin="4373,1063" coordsize="223,187" path="m4484,1063l4463,1064,4506,1064,4484,1063xe" filled="t" fillcolor="#000000" stroked="f">
                <v:path arrowok="t"/>
                <v:fill type="solid"/>
              </v:shape>
            </v:group>
            <v:group style="position:absolute;left:4586;top:1157;width:10;height:2" coordorigin="4586,1157" coordsize="10,2">
              <v:shape style="position:absolute;left:4586;top:1157;width:10;height:2" coordorigin="4586,1157" coordsize="10,1" path="m4586,1157l4586,1158,4591,1157,4586,1157xe" filled="t" fillcolor="#000000" stroked="f">
                <v:path arrowok="t"/>
                <v:fill type="solid"/>
              </v:shape>
              <v:shape style="position:absolute;left:4586;top:1157;width:10;height:2" coordorigin="4586,1157" coordsize="10,1" path="m4596,1157l4591,1157,4596,1158,4596,1157xe" filled="t" fillcolor="#000000" stroked="f">
                <v:path arrowok="t"/>
                <v:fill type="solid"/>
              </v:shape>
            </v:group>
            <v:group style="position:absolute;left:4456;top:1032;width:136;height:286" coordorigin="4456,1032" coordsize="136,286">
              <v:shape style="position:absolute;left:4456;top:1032;width:136;height:286" coordorigin="4456,1032" coordsize="136,286" path="m4456,1318l4591,1318,4591,1032,4456,1032,4456,1318xe" filled="t" fillcolor="#FFFFFF" stroked="f">
                <v:path arrowok="t"/>
                <v:fill type="solid"/>
              </v:shape>
            </v:group>
            <v:group style="position:absolute;left:4456;top:1027;width:2;height:290" coordorigin="4456,1027" coordsize="2,290">
              <v:shape style="position:absolute;left:4456;top:1027;width:2;height:290" coordorigin="4456,1027" coordsize="0,290" path="m4456,1027l4456,1318e" filled="f" stroked="t" strokeweight=".58001pt" strokecolor="#FFFFFF">
                <v:path arrowok="t"/>
              </v:shape>
            </v:group>
            <v:group style="position:absolute;left:3182;top:1150;width:3036;height:2" coordorigin="3182,1150" coordsize="3036,2">
              <v:shape style="position:absolute;left:3182;top:1150;width:3036;height:2" coordorigin="3182,1150" coordsize="3036,0" path="m3182,1150l6218,1150e" filled="f" stroked="t" strokeweight=".579980pt" strokecolor="#000000">
                <v:path arrowok="t"/>
              </v:shape>
              <v:shape style="position:absolute;left:3117;top:360;width:3180;height:2591" type="#_x0000_t75">
                <v:imagedata r:id="rId22" o:title=""/>
              </v:shape>
            </v:group>
            <v:group style="position:absolute;left:3155;top:1124;width:65;height:76" coordorigin="3155,1124" coordsize="65,76">
              <v:shape style="position:absolute;left:3155;top:1124;width:65;height:76" coordorigin="3155,1124" coordsize="65,76" path="m3187,1124l3155,1154,3155,1170,3187,1200,3194,1199,3220,1170,3220,1154,3187,1124xe" filled="t" fillcolor="#000000" stroked="f">
                <v:path arrowok="t"/>
                <v:fill type="solid"/>
              </v:shape>
            </v:group>
            <v:group style="position:absolute;left:3150;top:1120;width:74;height:85" coordorigin="3150,1120" coordsize="74,85">
              <v:shape style="position:absolute;left:3150;top:1120;width:74;height:85" coordorigin="3150,1120" coordsize="74,85" path="m3176,1192l3178,1193,3162,1193,3172,1200,3173,1201,3180,1204,3186,1205,3188,1205,3196,1204,3197,1204,3203,1201,3204,1200,3210,1195,3187,1195,3188,1195,3182,1194,3184,1194,3176,1192xe" filled="t" fillcolor="#000000" stroked="f">
                <v:path arrowok="t"/>
                <v:fill type="solid"/>
              </v:shape>
              <v:shape style="position:absolute;left:3150;top:1120;width:74;height:85" coordorigin="3150,1120" coordsize="74,85" path="m3188,1195l3187,1195,3188,1195,3188,1195xe" filled="t" fillcolor="#000000" stroked="f">
                <v:path arrowok="t"/>
                <v:fill type="solid"/>
              </v:shape>
              <v:shape style="position:absolute;left:3150;top:1120;width:74;height:85" coordorigin="3150,1120" coordsize="74,85" path="m3194,1194l3188,1195,3188,1195,3193,1195,3194,1194xe" filled="t" fillcolor="#000000" stroked="f">
                <v:path arrowok="t"/>
                <v:fill type="solid"/>
              </v:shape>
              <v:shape style="position:absolute;left:3150;top:1120;width:74;height:85" coordorigin="3150,1120" coordsize="74,85" path="m3207,1186l3198,1193,3199,1193,3193,1195,3210,1195,3214,1193,3218,1187,3206,1187,3207,1186xe" filled="t" fillcolor="#000000" stroked="f">
                <v:path arrowok="t"/>
                <v:fill type="solid"/>
              </v:shape>
              <v:shape style="position:absolute;left:3150;top:1120;width:74;height:85" coordorigin="3150,1120" coordsize="74,85" path="m3188,1120l3186,1120,3180,1121,3173,1123,3172,1124,3162,1132,3161,1133,3156,1139,3156,1140,3154,1146,3152,1146,3150,1153,3150,1172,3152,1180,3154,1180,3156,1186,3156,1187,3161,1193,3178,1193,3170,1187,3168,1187,3163,1181,3164,1181,3162,1176,3160,1170,3160,1170,3160,1154,3160,1154,3162,1150,3164,1145,3163,1145,3168,1139,3178,1132,3180,1132,3184,1130,3182,1130,3188,1129,3187,1129,3210,1129,3204,1124,3203,1124,3197,1122,3196,1121,3188,1120xe" filled="t" fillcolor="#000000" stroked="f">
                <v:path arrowok="t"/>
                <v:fill type="solid"/>
              </v:shape>
              <v:shape style="position:absolute;left:3150;top:1120;width:74;height:85" coordorigin="3150,1120" coordsize="74,85" path="m3168,1186l3168,1187,3170,1187,3168,1186xe" filled="t" fillcolor="#000000" stroked="f">
                <v:path arrowok="t"/>
                <v:fill type="solid"/>
              </v:shape>
              <v:shape style="position:absolute;left:3150;top:1120;width:74;height:85" coordorigin="3150,1120" coordsize="74,85" path="m3208,1186l3207,1186,3206,1187,3208,1186xe" filled="t" fillcolor="#000000" stroked="f">
                <v:path arrowok="t"/>
                <v:fill type="solid"/>
              </v:shape>
              <v:shape style="position:absolute;left:3150;top:1120;width:74;height:85" coordorigin="3150,1120" coordsize="74,85" path="m3220,1186l3208,1186,3206,1187,3218,1187,3220,1186xe" filled="t" fillcolor="#000000" stroked="f">
                <v:path arrowok="t"/>
                <v:fill type="solid"/>
              </v:shape>
              <v:shape style="position:absolute;left:3150;top:1120;width:74;height:85" coordorigin="3150,1120" coordsize="74,85" path="m3211,1181l3207,1186,3208,1186,3220,1186,3221,1182,3211,1182,3211,1181xe" filled="t" fillcolor="#000000" stroked="f">
                <v:path arrowok="t"/>
                <v:fill type="solid"/>
              </v:shape>
              <v:shape style="position:absolute;left:3150;top:1120;width:74;height:85" coordorigin="3150,1120" coordsize="74,85" path="m3164,1181l3163,1181,3164,1182,3164,1181xe" filled="t" fillcolor="#000000" stroked="f">
                <v:path arrowok="t"/>
                <v:fill type="solid"/>
              </v:shape>
              <v:shape style="position:absolute;left:3150;top:1120;width:74;height:85" coordorigin="3150,1120" coordsize="74,85" path="m3215,1169l3212,1176,3214,1176,3211,1182,3221,1182,3222,1180,3224,1172,3224,1170,3215,1170,3215,1169xe" filled="t" fillcolor="#000000" stroked="f">
                <v:path arrowok="t"/>
                <v:fill type="solid"/>
              </v:shape>
              <v:shape style="position:absolute;left:3150;top:1120;width:74;height:85" coordorigin="3150,1120" coordsize="74,85" path="m3160,1169l3160,1170,3160,1170,3160,1169xe" filled="t" fillcolor="#000000" stroked="f">
                <v:path arrowok="t"/>
                <v:fill type="solid"/>
              </v:shape>
              <v:shape style="position:absolute;left:3150;top:1120;width:74;height:85" coordorigin="3150,1120" coordsize="74,85" path="m3224,1154l3215,1154,3215,1170,3224,1170,3224,1154xe" filled="t" fillcolor="#000000" stroked="f">
                <v:path arrowok="t"/>
                <v:fill type="solid"/>
              </v:shape>
              <v:shape style="position:absolute;left:3150;top:1120;width:74;height:85" coordorigin="3150,1120" coordsize="74,85" path="m3160,1154l3160,1154,3160,1157,3160,1154xe" filled="t" fillcolor="#000000" stroked="f">
                <v:path arrowok="t"/>
                <v:fill type="solid"/>
              </v:shape>
              <v:shape style="position:absolute;left:3150;top:1120;width:74;height:85" coordorigin="3150,1120" coordsize="74,85" path="m3221,1144l3211,1144,3214,1150,3212,1150,3215,1157,3215,1154,3224,1154,3224,1153,3222,1146,3221,1144xe" filled="t" fillcolor="#000000" stroked="f">
                <v:path arrowok="t"/>
                <v:fill type="solid"/>
              </v:shape>
              <v:shape style="position:absolute;left:3150;top:1120;width:74;height:85" coordorigin="3150,1120" coordsize="74,85" path="m3164,1144l3163,1145,3164,1145,3164,1144xe" filled="t" fillcolor="#000000" stroked="f">
                <v:path arrowok="t"/>
                <v:fill type="solid"/>
              </v:shape>
              <v:shape style="position:absolute;left:3150;top:1120;width:74;height:85" coordorigin="3150,1120" coordsize="74,85" path="m3214,1132l3198,1132,3208,1139,3206,1139,3211,1145,3211,1144,3221,1144,3220,1140,3218,1139,3214,1133,3214,1132xe" filled="t" fillcolor="#000000" stroked="f">
                <v:path arrowok="t"/>
                <v:fill type="solid"/>
              </v:shape>
              <v:shape style="position:absolute;left:3150;top:1120;width:74;height:85" coordorigin="3150,1120" coordsize="74,85" path="m3180,1132l3178,1132,3176,1133,3180,1132xe" filled="t" fillcolor="#000000" stroked="f">
                <v:path arrowok="t"/>
                <v:fill type="solid"/>
              </v:shape>
              <v:shape style="position:absolute;left:3150;top:1120;width:74;height:85" coordorigin="3150,1120" coordsize="74,85" path="m3210,1129l3188,1129,3188,1129,3194,1130,3193,1130,3199,1133,3198,1132,3214,1132,3210,1129xe" filled="t" fillcolor="#000000" stroked="f">
                <v:path arrowok="t"/>
                <v:fill type="solid"/>
              </v:shape>
              <v:shape style="position:absolute;left:3150;top:1120;width:74;height:85" coordorigin="3150,1120" coordsize="74,85" path="m3188,1129l3187,1129,3188,1129,3188,1129xe" filled="t" fillcolor="#000000" stroked="f">
                <v:path arrowok="t"/>
                <v:fill type="solid"/>
              </v:shape>
            </v:group>
            <v:group style="position:absolute;left:3215;top:1162;width:10;height:2" coordorigin="3215,1162" coordsize="10,2">
              <v:shape style="position:absolute;left:3215;top:1162;width:10;height:2" coordorigin="3215,1162" coordsize="10,0" path="m3215,1162l3224,1162e" filled="t" fillcolor="#000000" stroked="f">
                <v:path arrowok="t"/>
                <v:fill type="solid"/>
              </v:shape>
            </v:group>
            <v:group style="position:absolute;left:3095;top:2894;width:65;height:76" coordorigin="3095,2894" coordsize="65,76">
              <v:shape style="position:absolute;left:3095;top:2894;width:65;height:76" coordorigin="3095,2894" coordsize="65,76" path="m3127,2894l3095,2924,3095,2940,3127,2970,3134,2969,3160,2940,3160,2924,3127,2894xe" filled="t" fillcolor="#000000" stroked="f">
                <v:path arrowok="t"/>
                <v:fill type="solid"/>
              </v:shape>
            </v:group>
            <v:group style="position:absolute;left:3090;top:2890;width:74;height:85" coordorigin="3090,2890" coordsize="74,85">
              <v:shape style="position:absolute;left:3090;top:2890;width:74;height:85" coordorigin="3090,2890" coordsize="74,85" path="m3116,2962l3118,2963,3102,2963,3112,2970,3113,2971,3120,2974,3126,2975,3128,2975,3136,2974,3137,2974,3143,2971,3144,2970,3150,2965,3127,2965,3128,2965,3122,2964,3124,2964,3116,2962xe" filled="t" fillcolor="#000000" stroked="f">
                <v:path arrowok="t"/>
                <v:fill type="solid"/>
              </v:shape>
              <v:shape style="position:absolute;left:3090;top:2890;width:74;height:85" coordorigin="3090,2890" coordsize="74,85" path="m3128,2965l3127,2965,3128,2965,3128,2965xe" filled="t" fillcolor="#000000" stroked="f">
                <v:path arrowok="t"/>
                <v:fill type="solid"/>
              </v:shape>
              <v:shape style="position:absolute;left:3090;top:2890;width:74;height:85" coordorigin="3090,2890" coordsize="74,85" path="m3134,2964l3128,2965,3128,2965,3133,2965,3134,2964xe" filled="t" fillcolor="#000000" stroked="f">
                <v:path arrowok="t"/>
                <v:fill type="solid"/>
              </v:shape>
              <v:shape style="position:absolute;left:3090;top:2890;width:74;height:85" coordorigin="3090,2890" coordsize="74,85" path="m3147,2956l3138,2963,3139,2963,3133,2965,3150,2965,3154,2963,3158,2957,3146,2957,3147,2956xe" filled="t" fillcolor="#000000" stroked="f">
                <v:path arrowok="t"/>
                <v:fill type="solid"/>
              </v:shape>
              <v:shape style="position:absolute;left:3090;top:2890;width:74;height:85" coordorigin="3090,2890" coordsize="74,85" path="m3128,2890l3126,2890,3120,2891,3113,2893,3112,2894,3102,2902,3101,2903,3096,2909,3096,2910,3094,2916,3092,2916,3090,2923,3090,2942,3092,2950,3094,2950,3096,2956,3096,2957,3101,2963,3118,2963,3110,2957,3108,2957,3103,2951,3104,2951,3102,2946,3100,2940,3100,2940,3100,2924,3100,2924,3102,2920,3104,2915,3103,2915,3108,2909,3118,2902,3120,2902,3124,2900,3122,2900,3128,2899,3127,2899,3150,2899,3144,2894,3143,2894,3137,2892,3136,2891,3128,2890xe" filled="t" fillcolor="#000000" stroked="f">
                <v:path arrowok="t"/>
                <v:fill type="solid"/>
              </v:shape>
              <v:shape style="position:absolute;left:3090;top:2890;width:74;height:85" coordorigin="3090,2890" coordsize="74,85" path="m3108,2956l3108,2957,3110,2957,3108,2956xe" filled="t" fillcolor="#000000" stroked="f">
                <v:path arrowok="t"/>
                <v:fill type="solid"/>
              </v:shape>
              <v:shape style="position:absolute;left:3090;top:2890;width:74;height:85" coordorigin="3090,2890" coordsize="74,85" path="m3148,2956l3147,2956,3146,2957,3148,2956xe" filled="t" fillcolor="#000000" stroked="f">
                <v:path arrowok="t"/>
                <v:fill type="solid"/>
              </v:shape>
              <v:shape style="position:absolute;left:3090;top:2890;width:74;height:85" coordorigin="3090,2890" coordsize="74,85" path="m3160,2956l3148,2956,3146,2957,3158,2957,3160,2956xe" filled="t" fillcolor="#000000" stroked="f">
                <v:path arrowok="t"/>
                <v:fill type="solid"/>
              </v:shape>
              <v:shape style="position:absolute;left:3090;top:2890;width:74;height:85" coordorigin="3090,2890" coordsize="74,85" path="m3151,2951l3147,2956,3148,2956,3160,2956,3161,2952,3151,2952,3151,2951xe" filled="t" fillcolor="#000000" stroked="f">
                <v:path arrowok="t"/>
                <v:fill type="solid"/>
              </v:shape>
              <v:shape style="position:absolute;left:3090;top:2890;width:74;height:85" coordorigin="3090,2890" coordsize="74,85" path="m3104,2951l3103,2951,3104,2952,3104,2951xe" filled="t" fillcolor="#000000" stroked="f">
                <v:path arrowok="t"/>
                <v:fill type="solid"/>
              </v:shape>
              <v:shape style="position:absolute;left:3090;top:2890;width:74;height:85" coordorigin="3090,2890" coordsize="74,85" path="m3155,2939l3152,2946,3154,2946,3151,2952,3161,2952,3162,2950,3164,2942,3164,2940,3155,2940,3155,2939xe" filled="t" fillcolor="#000000" stroked="f">
                <v:path arrowok="t"/>
                <v:fill type="solid"/>
              </v:shape>
              <v:shape style="position:absolute;left:3090;top:2890;width:74;height:85" coordorigin="3090,2890" coordsize="74,85" path="m3100,2939l3100,2940,3100,2940,3100,2939xe" filled="t" fillcolor="#000000" stroked="f">
                <v:path arrowok="t"/>
                <v:fill type="solid"/>
              </v:shape>
              <v:shape style="position:absolute;left:3090;top:2890;width:74;height:85" coordorigin="3090,2890" coordsize="74,85" path="m3164,2924l3155,2924,3155,2940,3164,2940,3164,2924xe" filled="t" fillcolor="#000000" stroked="f">
                <v:path arrowok="t"/>
                <v:fill type="solid"/>
              </v:shape>
              <v:shape style="position:absolute;left:3090;top:2890;width:74;height:85" coordorigin="3090,2890" coordsize="74,85" path="m3100,2924l3100,2924,3100,2927,3100,2924xe" filled="t" fillcolor="#000000" stroked="f">
                <v:path arrowok="t"/>
                <v:fill type="solid"/>
              </v:shape>
              <v:shape style="position:absolute;left:3090;top:2890;width:74;height:85" coordorigin="3090,2890" coordsize="74,85" path="m3161,2914l3151,2914,3154,2920,3152,2920,3155,2927,3155,2924,3164,2924,3164,2923,3162,2916,3161,2914xe" filled="t" fillcolor="#000000" stroked="f">
                <v:path arrowok="t"/>
                <v:fill type="solid"/>
              </v:shape>
              <v:shape style="position:absolute;left:3090;top:2890;width:74;height:85" coordorigin="3090,2890" coordsize="74,85" path="m3104,2914l3103,2915,3104,2915,3104,2914xe" filled="t" fillcolor="#000000" stroked="f">
                <v:path arrowok="t"/>
                <v:fill type="solid"/>
              </v:shape>
              <v:shape style="position:absolute;left:3090;top:2890;width:74;height:85" coordorigin="3090,2890" coordsize="74,85" path="m3154,2902l3138,2902,3148,2909,3146,2909,3151,2915,3151,2914,3161,2914,3160,2910,3158,2909,3154,2903,3154,2902xe" filled="t" fillcolor="#000000" stroked="f">
                <v:path arrowok="t"/>
                <v:fill type="solid"/>
              </v:shape>
              <v:shape style="position:absolute;left:3090;top:2890;width:74;height:85" coordorigin="3090,2890" coordsize="74,85" path="m3120,2902l3118,2902,3116,2903,3120,2902xe" filled="t" fillcolor="#000000" stroked="f">
                <v:path arrowok="t"/>
                <v:fill type="solid"/>
              </v:shape>
              <v:shape style="position:absolute;left:3090;top:2890;width:74;height:85" coordorigin="3090,2890" coordsize="74,85" path="m3150,2899l3128,2899,3128,2899,3134,2900,3133,2900,3139,2903,3138,2902,3154,2902,3150,2899xe" filled="t" fillcolor="#000000" stroked="f">
                <v:path arrowok="t"/>
                <v:fill type="solid"/>
              </v:shape>
              <v:shape style="position:absolute;left:3090;top:2890;width:74;height:85" coordorigin="3090,2890" coordsize="74,85" path="m3128,2899l3127,2899,3128,2899,3128,2899xe" filled="t" fillcolor="#000000" stroked="f">
                <v:path arrowok="t"/>
                <v:fill type="solid"/>
              </v:shape>
            </v:group>
            <v:group style="position:absolute;left:3155;top:2932;width:10;height:2" coordorigin="3155,2932" coordsize="10,2">
              <v:shape style="position:absolute;left:3155;top:2932;width:10;height:2" coordorigin="3155,2932" coordsize="10,0" path="m3155,2932l3164,2932e" filled="t" fillcolor="#000000" stroked="f">
                <v:path arrowok="t"/>
                <v:fill type="solid"/>
              </v:shape>
            </v:group>
            <v:group style="position:absolute;left:6355;top:610;width:2;height:1057" coordorigin="6355,610" coordsize="2,1057">
              <v:shape style="position:absolute;left:6355;top:610;width:2;height:1057" coordorigin="6355,610" coordsize="0,1057" path="m6355,610l6355,1667e" filled="f" stroked="t" strokeweight=".58001pt" strokecolor="#000000">
                <v:path arrowok="t"/>
              </v:shape>
            </v:group>
            <v:group style="position:absolute;left:6409;top:610;width:2;height:1057" coordorigin="6409,610" coordsize="2,1057">
              <v:shape style="position:absolute;left:6409;top:610;width:2;height:1057" coordorigin="6409,610" coordsize="0,1057" path="m6409,610l6409,1667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5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 w:line="118" w:lineRule="exact"/>
        <w:jc w:val="center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120" w:right="1480"/>
          <w:cols w:num="2" w:equalWidth="0">
            <w:col w:w="4462" w:space="578"/>
            <w:col w:w="4600"/>
          </w:cols>
        </w:sectPr>
      </w:pP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(A)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0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5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+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110" w:firstLine="0"/>
        <w:jc w:val="center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40" w:lineRule="exact" w:before="7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1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670" w:lineRule="auto"/>
        <w:ind w:left="1604" w:right="156" w:hanging="26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position w:val="4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P2</w:t>
      </w:r>
      <w:r>
        <w:rPr>
          <w:rFonts w:ascii="Arial" w:hAnsi="Arial" w:cs="Arial" w:eastAsia="Arial"/>
          <w:b w:val="0"/>
          <w:bCs w:val="0"/>
          <w:spacing w:val="0"/>
          <w:w w:val="106"/>
          <w:position w:val="0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4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P1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039" w:val="left" w:leader="none"/>
          <w:tab w:pos="1917" w:val="left" w:leader="none"/>
        </w:tabs>
        <w:ind w:left="5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b w:val="0"/>
          <w:bCs w:val="0"/>
          <w:spacing w:val="-1"/>
          <w:w w:val="100"/>
          <w:position w:val="-1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5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5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95"/>
          <w:position w:val="1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212" w:lineRule="exact"/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6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600" w:lineRule="atLeast" w:before="73"/>
        <w:ind w:left="243" w:right="351" w:hanging="26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2"/>
          <w:w w:val="105"/>
          <w:position w:val="4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S2</w:t>
      </w:r>
      <w:r>
        <w:rPr>
          <w:rFonts w:ascii="Arial" w:hAnsi="Arial" w:cs="Arial" w:eastAsia="Arial"/>
          <w:b w:val="0"/>
          <w:bCs w:val="0"/>
          <w:spacing w:val="0"/>
          <w:w w:val="106"/>
          <w:position w:val="0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4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S1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15" w:lineRule="exact"/>
        <w:ind w:left="0" w:right="84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40" w:lineRule="exact" w:before="6"/>
        <w:rPr>
          <w:sz w:val="24"/>
          <w:szCs w:val="24"/>
        </w:rPr>
      </w:pPr>
      <w:r>
        <w:rPr/>
        <w:br w:type="column"/>
      </w:r>
      <w:r>
        <w:rPr>
          <w:sz w:val="24"/>
          <w:szCs w:val="24"/>
        </w:rPr>
      </w:r>
    </w:p>
    <w:p>
      <w:pPr>
        <w:ind w:left="35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+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  </w:t>
      </w:r>
      <w:r>
        <w:rPr>
          <w:rFonts w:ascii="Arial" w:hAnsi="Arial" w:cs="Arial" w:eastAsia="Arial"/>
          <w:b w:val="0"/>
          <w:bCs w:val="0"/>
          <w:spacing w:val="3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1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1"/>
          <w:sz w:val="16"/>
          <w:szCs w:val="16"/>
        </w:rPr>
        <w:t>  </w:t>
      </w:r>
      <w:r>
        <w:rPr>
          <w:rFonts w:ascii="Arial" w:hAnsi="Arial" w:cs="Arial" w:eastAsia="Arial"/>
          <w:b w:val="0"/>
          <w:bCs w:val="0"/>
          <w:spacing w:val="16"/>
          <w:w w:val="100"/>
          <w:position w:val="-1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194" w:lineRule="exact"/>
        <w:ind w:left="349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5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1"/>
          <w:w w:val="105"/>
          <w:position w:val="0"/>
          <w:sz w:val="12"/>
          <w:szCs w:val="12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60" w:lineRule="exact" w:before="18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391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OUT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120" w:right="1480"/>
          <w:cols w:num="6" w:equalWidth="0">
            <w:col w:w="721" w:space="780"/>
            <w:col w:w="1517" w:space="181"/>
            <w:col w:w="2033" w:space="40"/>
            <w:col w:w="866" w:space="40"/>
            <w:col w:w="909" w:space="40"/>
            <w:col w:w="2513"/>
          </w:cols>
        </w:sectPr>
      </w:pPr>
    </w:p>
    <w:p>
      <w:pPr>
        <w:spacing w:line="150" w:lineRule="exact" w:before="3"/>
        <w:rPr>
          <w:sz w:val="15"/>
          <w:szCs w:val="15"/>
        </w:rPr>
      </w:pPr>
      <w:r>
        <w:rPr>
          <w:sz w:val="15"/>
          <w:szCs w:val="15"/>
        </w:rPr>
      </w:r>
    </w:p>
    <w:p>
      <w:pPr>
        <w:ind w:left="2013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6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after="0" w:line="220" w:lineRule="exact"/>
        <w:rPr>
          <w:sz w:val="22"/>
          <w:szCs w:val="22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line="110" w:lineRule="exact" w:before="7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128.979996pt;margin-top:-26.475933pt;width:6.4pt;height:21.07pt;mso-position-horizontal-relative:page;mso-position-vertical-relative:paragraph;z-index:-10528" coordorigin="2580,-530" coordsize="128,421">
            <v:group style="position:absolute;left:2646;top:-461;width:2;height:347" coordorigin="2646,-461" coordsize="2,347">
              <v:shape style="position:absolute;left:2646;top:-461;width:2;height:347" coordorigin="2646,-461" coordsize="0,347" path="m2646,-461l2646,-114e" filled="f" stroked="t" strokeweight=".580pt" strokecolor="#000000">
                <v:path arrowok="t"/>
              </v:shape>
            </v:group>
            <v:group style="position:absolute;left:2590;top:-520;width:108;height:83" coordorigin="2590,-520" coordsize="108,83">
              <v:shape style="position:absolute;left:2590;top:-520;width:108;height:83" coordorigin="2590,-520" coordsize="108,83" path="m2646,-520l2597,-448,2590,-437,2603,-442,2617,-445,2645,-448,2691,-448,2646,-520xe" filled="t" fillcolor="#000000" stroked="f">
                <v:path arrowok="t"/>
                <v:fill type="solid"/>
              </v:shape>
              <v:shape style="position:absolute;left:2590;top:-520;width:108;height:83" coordorigin="2590,-520" coordsize="108,83" path="m2691,-448l2645,-448,2672,-445,2686,-442,2698,-437,2691,-448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(B)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92"/>
        <w:ind w:left="125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1P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70" w:lineRule="exact" w:before="1"/>
        <w:rPr>
          <w:sz w:val="17"/>
          <w:szCs w:val="17"/>
        </w:rPr>
      </w:pPr>
      <w:r>
        <w:rPr/>
        <w:br w:type="column"/>
      </w:r>
      <w:r>
        <w:rPr>
          <w:sz w:val="17"/>
          <w:szCs w:val="17"/>
        </w:rPr>
      </w:r>
    </w:p>
    <w:p>
      <w:pPr>
        <w:ind w:left="653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15"/>
          <w:w w:val="105"/>
          <w:position w:val="4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1"/>
          <w:w w:val="105"/>
          <w:position w:val="0"/>
          <w:sz w:val="12"/>
          <w:szCs w:val="12"/>
        </w:rPr>
        <w:t>ON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40" w:lineRule="exact" w:before="3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09" w:lineRule="auto"/>
        <w:ind w:left="500" w:right="0" w:firstLine="568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129.039993pt;margin-top:12.238429pt;width:6.4pt;height:21.07pt;mso-position-horizontal-relative:page;mso-position-vertical-relative:paragraph;z-index:-10527" coordorigin="2581,245" coordsize="128,421">
            <v:group style="position:absolute;left:2646;top:314;width:2;height:347" coordorigin="2646,314" coordsize="2,347">
              <v:shape style="position:absolute;left:2646;top:314;width:2;height:347" coordorigin="2646,314" coordsize="0,347" path="m2646,314l2646,660e" filled="f" stroked="t" strokeweight=".580pt" strokecolor="#000000">
                <v:path arrowok="t"/>
              </v:shape>
            </v:group>
            <v:group style="position:absolute;left:2591;top:255;width:108;height:83" coordorigin="2591,255" coordsize="108,83">
              <v:shape style="position:absolute;left:2591;top:255;width:108;height:83" coordorigin="2591,255" coordsize="108,83" path="m2646,255l2591,338,2604,333,2617,329,2646,327,2692,327,2653,264,2646,255xe" filled="t" fillcolor="#000000" stroked="f">
                <v:path arrowok="t"/>
                <v:fill type="solid"/>
              </v:shape>
              <v:shape style="position:absolute;left:2591;top:255;width:108;height:83" coordorigin="2591,255" coordsize="108,83" path="m2692,327l2646,327,2674,329,2687,333,2699,338,2692,327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-1"/>
          <w:w w:val="90"/>
          <w:sz w:val="16"/>
          <w:szCs w:val="16"/>
        </w:rPr>
        <w:t>Ts</w:t>
      </w:r>
      <w:r>
        <w:rPr>
          <w:rFonts w:ascii="Arial" w:hAnsi="Arial" w:cs="Arial" w:eastAsia="Arial"/>
          <w:b w:val="0"/>
          <w:bCs w:val="0"/>
          <w:spacing w:val="-1"/>
          <w:w w:val="93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6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S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/2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before="79"/>
        <w:ind w:left="50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5"/>
        </w:rPr>
        <w:br w:type="column"/>
      </w:r>
      <w:r>
        <w:rPr>
          <w:rFonts w:ascii="Arial" w:hAnsi="Arial" w:cs="Arial" w:eastAsia="Arial"/>
          <w:b w:val="0"/>
          <w:bCs w:val="0"/>
          <w:spacing w:val="-15"/>
          <w:w w:val="105"/>
          <w:position w:val="4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O</w:t>
      </w:r>
      <w:r>
        <w:rPr>
          <w:rFonts w:ascii="Arial" w:hAnsi="Arial" w:cs="Arial" w:eastAsia="Arial"/>
          <w:b w:val="0"/>
          <w:bCs w:val="0"/>
          <w:spacing w:val="-3"/>
          <w:w w:val="105"/>
          <w:position w:val="0"/>
          <w:sz w:val="12"/>
          <w:szCs w:val="12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0" w:right="1168" w:firstLine="0"/>
        <w:jc w:val="righ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140.409988pt;margin-top:-30.706108pt;width:335.830005pt;height:263.56pt;mso-position-horizontal-relative:page;mso-position-vertical-relative:paragraph;z-index:-10529" coordorigin="2808,-614" coordsize="6717,5271">
            <v:group style="position:absolute;left:2825;top:-608;width:2;height:5260" coordorigin="2825,-608" coordsize="2,5260">
              <v:shape style="position:absolute;left:2825;top:-608;width:2;height:5260" coordorigin="2825,-608" coordsize="0,5260" path="m2825,-608l2825,4651e" filled="f" stroked="t" strokeweight=".580pt" strokecolor="#000000">
                <v:path arrowok="t"/>
              </v:shape>
            </v:group>
            <v:group style="position:absolute;left:2814;top:131;width:6611;height:2" coordorigin="2814,131" coordsize="6611,2">
              <v:shape style="position:absolute;left:2814;top:131;width:6611;height:2" coordorigin="2814,131" coordsize="6611,0" path="m2814,131l9425,131e" filled="f" stroked="t" strokeweight=".58001pt" strokecolor="#000000">
                <v:path arrowok="t"/>
              </v:shape>
            </v:group>
            <v:group style="position:absolute;left:9328;top:78;width:108;height:95" coordorigin="9328,78" coordsize="108,95">
              <v:shape style="position:absolute;left:9328;top:78;width:108;height:95" coordorigin="9328,78" coordsize="108,95" path="m9328,78l9334,89,9337,101,9340,113,9341,126,9340,138,9337,150,9334,162,9328,173,9422,131,9436,124,9341,83,9328,78xe" filled="t" fillcolor="#000000" stroked="f">
                <v:path arrowok="t"/>
                <v:fill type="solid"/>
              </v:shape>
            </v:group>
            <v:group style="position:absolute;left:2814;top:-337;width:1402;height:2" coordorigin="2814,-337" coordsize="1402,2">
              <v:shape style="position:absolute;left:2814;top:-337;width:1402;height:2" coordorigin="2814,-337" coordsize="1402,0" path="m2814,-337l4216,-337e" filled="f" stroked="t" strokeweight=".579980pt" strokecolor="#000000">
                <v:path arrowok="t"/>
              </v:shape>
            </v:group>
            <v:group style="position:absolute;left:4211;top:-337;width:2;height:480" coordorigin="4211,-337" coordsize="2,480">
              <v:shape style="position:absolute;left:4211;top:-337;width:2;height:480" coordorigin="4211,-337" coordsize="0,480" path="m4211,-337l4211,143e" filled="f" stroked="t" strokeweight=".580pt" strokecolor="#000000">
                <v:path arrowok="t"/>
              </v:shape>
            </v:group>
            <v:group style="position:absolute;left:5948;top:-372;width:2;height:515" coordorigin="5948,-372" coordsize="2,515">
              <v:shape style="position:absolute;left:5948;top:-372;width:2;height:515" coordorigin="5948,-372" coordsize="0,515" path="m5948,-372l5948,143e" filled="f" stroked="t" strokeweight=".58001pt" strokecolor="#000000">
                <v:path arrowok="t"/>
              </v:shape>
            </v:group>
            <v:group style="position:absolute;left:5948;top:-367;width:1397;height:2" coordorigin="5948,-367" coordsize="1397,2">
              <v:shape style="position:absolute;left:5948;top:-367;width:1397;height:2" coordorigin="5948,-367" coordsize="1397,0" path="m5948,-367l7345,-367e" filled="f" stroked="t" strokeweight=".579980pt" strokecolor="#000000">
                <v:path arrowok="t"/>
              </v:shape>
            </v:group>
            <v:group style="position:absolute;left:7340;top:-367;width:2;height:503" coordorigin="7340,-367" coordsize="2,503">
              <v:shape style="position:absolute;left:7340;top:-367;width:2;height:503" coordorigin="7340,-367" coordsize="0,503" path="m7340,-367l7340,136e" filled="f" stroked="t" strokeweight=".58001pt" strokecolor="#000000">
                <v:path arrowok="t"/>
              </v:shape>
            </v:group>
            <v:group style="position:absolute;left:2822;top:4541;width:6588;height:2" coordorigin="2822,4541" coordsize="6588,2">
              <v:shape style="position:absolute;left:2822;top:4541;width:6588;height:2" coordorigin="2822,4541" coordsize="6588,0" path="m2822,4541l9410,4541e" filled="f" stroked="t" strokeweight=".580pt" strokecolor="#000000">
                <v:path arrowok="t"/>
              </v:shape>
            </v:group>
            <v:group style="position:absolute;left:9395;top:4498;width:108;height:72" coordorigin="9395,4498" coordsize="108,72">
              <v:shape style="position:absolute;left:9395;top:4498;width:108;height:72" coordorigin="9395,4498" coordsize="108,72" path="m9395,4498l9401,4506,9404,4516,9407,4524,9408,4534,9407,4543,9404,4552,9401,4561,9395,4570,9490,4538,9503,4535,9408,4502,9395,4498xe" filled="t" fillcolor="#000000" stroked="f">
                <v:path arrowok="t"/>
                <v:fill type="solid"/>
              </v:shape>
            </v:group>
            <v:group style="position:absolute;left:2819;top:2690;width:6636;height:2" coordorigin="2819,2690" coordsize="6636,2">
              <v:shape style="position:absolute;left:2819;top:2690;width:6636;height:2" coordorigin="2819,2690" coordsize="6636,0" path="m2819,2690l9455,2690e" filled="f" stroked="t" strokeweight=".579980pt" strokecolor="#000000">
                <v:path arrowok="t"/>
              </v:shape>
            </v:group>
            <v:group style="position:absolute;left:9407;top:2650;width:108;height:83" coordorigin="9407,2650" coordsize="108,83">
              <v:shape style="position:absolute;left:9407;top:2650;width:108;height:83" coordorigin="9407,2650" coordsize="108,83" path="m9407,2650l9412,2660,9416,2670,9419,2681,9420,2692,9419,2701,9416,2712,9412,2723,9407,2732,9500,2695,9515,2690,9420,2654,9407,2650xe" filled="t" fillcolor="#000000" stroked="f">
                <v:path arrowok="t"/>
                <v:fill type="solid"/>
              </v:shape>
            </v:group>
            <v:group style="position:absolute;left:2815;top:889;width:6619;height:2" coordorigin="2815,889" coordsize="6619,2">
              <v:shape style="position:absolute;left:2815;top:889;width:6619;height:2" coordorigin="2815,889" coordsize="6619,0" path="m2815,889l9434,889e" filled="f" stroked="t" strokeweight=".579980pt" strokecolor="#000000">
                <v:path arrowok="t"/>
              </v:shape>
            </v:group>
            <v:group style="position:absolute;left:9395;top:836;width:108;height:92" coordorigin="9395,836" coordsize="108,92">
              <v:shape style="position:absolute;left:9395;top:836;width:108;height:92" coordorigin="9395,836" coordsize="108,92" path="m9395,836l9401,847,9404,859,9407,871,9408,883,9407,895,9404,906,9401,918,9395,929,9490,888,9503,882,9408,842,9395,836xe" filled="t" fillcolor="#000000" stroked="f">
                <v:path arrowok="t"/>
                <v:fill type="solid"/>
              </v:shape>
            </v:group>
            <v:group style="position:absolute;left:4403;top:409;width:2;height:485" coordorigin="4403,409" coordsize="2,485">
              <v:shape style="position:absolute;left:4403;top:409;width:2;height:485" coordorigin="4403,409" coordsize="0,485" path="m4403,409l4403,894e" filled="f" stroked="t" strokeweight=".580pt" strokecolor="#000000">
                <v:path arrowok="t"/>
              </v:shape>
            </v:group>
            <v:group style="position:absolute;left:4403;top:414;width:1385;height:2" coordorigin="4403,414" coordsize="1385,2">
              <v:shape style="position:absolute;left:4403;top:414;width:1385;height:2" coordorigin="4403,414" coordsize="1385,0" path="m4403,414l5788,414e" filled="f" stroked="t" strokeweight=".58001pt" strokecolor="#000000">
                <v:path arrowok="t"/>
              </v:shape>
            </v:group>
            <v:group style="position:absolute;left:5783;top:414;width:2;height:474" coordorigin="5783,414" coordsize="2,474">
              <v:shape style="position:absolute;left:5783;top:414;width:2;height:474" coordorigin="5783,414" coordsize="0,474" path="m5783,414l5783,888e" filled="f" stroked="t" strokeweight=".58001pt" strokecolor="#000000">
                <v:path arrowok="t"/>
              </v:shape>
            </v:group>
            <v:group style="position:absolute;left:2820;top:2173;width:1393;height:182" coordorigin="2820,2173" coordsize="1393,182">
              <v:shape style="position:absolute;left:2820;top:2173;width:1393;height:182" coordorigin="2820,2173" coordsize="1393,182" path="m4213,2173l4208,2173,2820,2346,2821,2356,4210,2183,4213,2178,4213,2173xe" filled="t" fillcolor="#000000" stroked="f">
                <v:path arrowok="t"/>
                <v:fill type="solid"/>
              </v:shape>
            </v:group>
            <v:group style="position:absolute;left:4208;top:2178;width:2;height:521" coordorigin="4208,2178" coordsize="2,521">
              <v:shape style="position:absolute;left:4208;top:2178;width:2;height:521" coordorigin="4208,2178" coordsize="0,521" path="m4208,2178l4208,2699e" filled="f" stroked="t" strokeweight=".579980pt" strokecolor="#000000">
                <v:path arrowok="t"/>
              </v:shape>
            </v:group>
            <v:group style="position:absolute;left:2820;top:2343;width:2;height:356" coordorigin="2820,2343" coordsize="2,356">
              <v:shape style="position:absolute;left:2820;top:2343;width:2;height:356" coordorigin="2820,2343" coordsize="0,356" path="m2820,2343l2820,2699e" filled="f" stroked="t" strokeweight=".580pt" strokecolor="#000000">
                <v:path arrowok="t"/>
              </v:shape>
            </v:group>
            <v:group style="position:absolute;left:5972;top:2336;width:6;height:10" coordorigin="5972,2336" coordsize="6,10">
              <v:shape style="position:absolute;left:5972;top:2336;width:6;height:10" coordorigin="5972,2336" coordsize="6,10" path="m5972,2341l5978,2341e" filled="f" stroked="t" strokeweight=".580pt" strokecolor="#000000">
                <v:path arrowok="t"/>
              </v:shape>
            </v:group>
            <v:group style="position:absolute;left:5977;top:2154;width:1381;height:192" coordorigin="5977,2154" coordsize="1381,192">
              <v:shape style="position:absolute;left:5977;top:2154;width:1381;height:192" coordorigin="5977,2154" coordsize="1381,192" path="m7358,2154l7354,2155,5977,2336,5978,2346,7355,2165,7358,2160,7358,2154xe" filled="t" fillcolor="#000000" stroked="f">
                <v:path arrowok="t"/>
                <v:fill type="solid"/>
              </v:shape>
            </v:group>
            <v:group style="position:absolute;left:7354;top:2160;width:2;height:547" coordorigin="7354,2160" coordsize="2,547">
              <v:shape style="position:absolute;left:7354;top:2160;width:2;height:547" coordorigin="7354,2160" coordsize="0,547" path="m7354,2160l7354,2707e" filled="f" stroked="t" strokeweight=".58001pt" strokecolor="#000000">
                <v:path arrowok="t"/>
              </v:shape>
            </v:group>
            <v:group style="position:absolute;left:5970;top:2335;width:2;height:367" coordorigin="5970,2335" coordsize="2,367">
              <v:shape style="position:absolute;left:5970;top:2335;width:2;height:367" coordorigin="5970,2335" coordsize="0,367" path="m5970,2335l5970,2702e" filled="f" stroked="t" strokeweight=".579980pt" strokecolor="#000000">
                <v:path arrowok="t"/>
              </v:shape>
            </v:group>
            <v:group style="position:absolute;left:4982;top:743;width:2;height:121" coordorigin="4982,743" coordsize="2,121">
              <v:shape style="position:absolute;left:4982;top:743;width:2;height:121" coordorigin="4982,743" coordsize="0,121" path="m4982,743l4982,864e" filled="f" stroked="t" strokeweight=".580pt" strokecolor="#000000">
                <v:path arrowok="t"/>
              </v:shape>
            </v:group>
            <v:group style="position:absolute;left:4948;top:847;width:67;height:56" coordorigin="4948,847" coordsize="67,56">
              <v:shape style="position:absolute;left:4948;top:847;width:67;height:56" coordorigin="4948,847" coordsize="67,56" path="m4948,847l4979,896,4982,904,5010,854,4981,854,4964,852,4948,847xe" filled="t" fillcolor="#000000" stroked="f">
                <v:path arrowok="t"/>
                <v:fill type="solid"/>
              </v:shape>
              <v:shape style="position:absolute;left:4948;top:847;width:67;height:56" coordorigin="4948,847" coordsize="67,56" path="m5015,847l4998,852,4981,854,5010,854,5015,847xe" filled="t" fillcolor="#000000" stroked="f">
                <v:path arrowok="t"/>
                <v:fill type="solid"/>
              </v:shape>
            </v:group>
            <v:group style="position:absolute;left:4982;top:440;width:2;height:119" coordorigin="4982,440" coordsize="2,119">
              <v:shape style="position:absolute;left:4982;top:440;width:2;height:119" coordorigin="4982,440" coordsize="0,119" path="m4982,440l4982,559e" filled="f" stroked="t" strokeweight=".580pt" strokecolor="#000000">
                <v:path arrowok="t"/>
              </v:shape>
            </v:group>
            <v:group style="position:absolute;left:4948;top:398;width:67;height:59" coordorigin="4948,398" coordsize="67,59">
              <v:shape style="position:absolute;left:4948;top:398;width:67;height:59" coordorigin="4948,398" coordsize="67,59" path="m4979,398l4952,450,4948,457,4964,452,4981,451,5011,451,4984,406,4979,398xe" filled="t" fillcolor="#000000" stroked="f">
                <v:path arrowok="t"/>
                <v:fill type="solid"/>
              </v:shape>
              <v:shape style="position:absolute;left:4948;top:398;width:67;height:59" coordorigin="4948,398" coordsize="67,59" path="m5011,451l4981,451,4998,452,5015,457,5011,451xe" filled="t" fillcolor="#000000" stroked="f">
                <v:path arrowok="t"/>
                <v:fill type="solid"/>
              </v:shape>
            </v:group>
            <v:group style="position:absolute;left:2814;top:3631;width:6596;height:2" coordorigin="2814,3631" coordsize="6596,2">
              <v:shape style="position:absolute;left:2814;top:3631;width:6596;height:2" coordorigin="2814,3631" coordsize="6596,0" path="m2814,3631l9410,3631e" filled="f" stroked="t" strokeweight=".58001pt" strokecolor="#000000">
                <v:path arrowok="t"/>
              </v:shape>
            </v:group>
            <v:group style="position:absolute;left:9392;top:3583;width:108;height:83" coordorigin="9392,3583" coordsize="108,83">
              <v:shape style="position:absolute;left:9392;top:3583;width:108;height:83" coordorigin="9392,3583" coordsize="108,83" path="m9392,3583l9402,3605,9404,3614,9406,3625,9404,3636,9402,3646,9397,3656,9392,3666,9487,3629,9500,3624,9406,3589,9392,3583xe" filled="t" fillcolor="#000000" stroked="f">
                <v:path arrowok="t"/>
                <v:fill type="solid"/>
              </v:shape>
            </v:group>
            <v:group style="position:absolute;left:2816;top:1878;width:6638;height:2" coordorigin="2816,1878" coordsize="6638,2">
              <v:shape style="position:absolute;left:2816;top:1878;width:6638;height:2" coordorigin="2816,1878" coordsize="6638,0" path="m2816,1878l9455,1878e" filled="f" stroked="t" strokeweight=".58001pt" strokecolor="#000000">
                <v:path arrowok="t"/>
              </v:shape>
            </v:group>
            <v:group style="position:absolute;left:4409;top:2336;width:6;height:10" coordorigin="4409,2336" coordsize="6,10">
              <v:shape style="position:absolute;left:4409;top:2336;width:6;height:10" coordorigin="4409,2336" coordsize="6,10" path="m4409,2341l4415,2341e" filled="f" stroked="t" strokeweight=".580pt" strokecolor="#000000">
                <v:path arrowok="t"/>
              </v:shape>
            </v:group>
            <v:group style="position:absolute;left:4414;top:2155;width:1378;height:191" coordorigin="4414,2155" coordsize="1378,191">
              <v:shape style="position:absolute;left:4414;top:2155;width:1378;height:191" coordorigin="4414,2155" coordsize="1378,191" path="m5791,2155l5786,2156,4414,2336,4415,2346,5788,2166,5791,2161,5791,2155xe" filled="t" fillcolor="#000000" stroked="f">
                <v:path arrowok="t"/>
                <v:fill type="solid"/>
              </v:shape>
            </v:group>
            <v:group style="position:absolute;left:5786;top:2161;width:2;height:545" coordorigin="5786,2161" coordsize="2,545">
              <v:shape style="position:absolute;left:5786;top:2161;width:2;height:545" coordorigin="5786,2161" coordsize="0,545" path="m5786,2161l5786,2706e" filled="f" stroked="t" strokeweight=".58001pt" strokecolor="#000000">
                <v:path arrowok="t"/>
              </v:shape>
            </v:group>
            <v:group style="position:absolute;left:4420;top:2330;width:2;height:370" coordorigin="4420,2330" coordsize="2,370">
              <v:shape style="position:absolute;left:4420;top:2330;width:2;height:370" coordorigin="4420,2330" coordsize="0,370" path="m4420,2330l4420,2700e" filled="f" stroked="t" strokeweight=".579980pt" strokecolor="#000000">
                <v:path arrowok="t"/>
              </v:shape>
            </v:group>
            <v:group style="position:absolute;left:7535;top:409;width:2;height:493" coordorigin="7535,409" coordsize="2,493">
              <v:shape style="position:absolute;left:7535;top:409;width:2;height:493" coordorigin="7535,409" coordsize="0,493" path="m7535,409l7535,902e" filled="f" stroked="t" strokeweight=".58001pt" strokecolor="#000000">
                <v:path arrowok="t"/>
              </v:shape>
            </v:group>
            <v:group style="position:absolute;left:7535;top:414;width:1380;height:2" coordorigin="7535,414" coordsize="1380,2">
              <v:shape style="position:absolute;left:7535;top:414;width:1380;height:2" coordorigin="7535,414" coordsize="1380,0" path="m7535,414l8915,414e" filled="f" stroked="t" strokeweight=".58001pt" strokecolor="#000000">
                <v:path arrowok="t"/>
              </v:shape>
            </v:group>
            <v:group style="position:absolute;left:8910;top:414;width:2;height:481" coordorigin="8910,414" coordsize="2,481">
              <v:shape style="position:absolute;left:8910;top:414;width:2;height:481" coordorigin="8910,414" coordsize="0,481" path="m8910,414l8910,895e" filled="f" stroked="t" strokeweight=".58001pt" strokecolor="#000000">
                <v:path arrowok="t"/>
              </v:shape>
            </v:group>
            <v:group style="position:absolute;left:9388;top:1813;width:108;height:94" coordorigin="9388,1813" coordsize="108,94">
              <v:shape style="position:absolute;left:9388;top:1813;width:108;height:94" coordorigin="9388,1813" coordsize="108,94" path="m9388,1813l9394,1825,9397,1837,9400,1848,9401,1860,9400,1872,9397,1884,9394,1896,9388,1907,9482,1865,9496,1859,9401,1819,9388,1813xe" filled="t" fillcolor="#000000" stroked="f">
                <v:path arrowok="t"/>
                <v:fill type="solid"/>
              </v:shape>
            </v:group>
            <v:group style="position:absolute;left:4403;top:1192;width:2;height:352" coordorigin="4403,1192" coordsize="2,352">
              <v:shape style="position:absolute;left:4403;top:1192;width:2;height:352" coordorigin="4403,1192" coordsize="0,352" path="m4403,1192l4403,1543e" filled="f" stroked="t" strokeweight=".580pt" strokecolor="#000000">
                <v:path arrowok="t"/>
              </v:shape>
            </v:group>
            <v:group style="position:absolute;left:4403;top:1196;width:1382;height:2" coordorigin="4403,1196" coordsize="1382,2">
              <v:shape style="position:absolute;left:4403;top:1196;width:1382;height:2" coordorigin="4403,1196" coordsize="1382,0" path="m4403,1196l5785,1196e" filled="f" stroked="t" strokeweight=".58001pt" strokecolor="#000000">
                <v:path arrowok="t"/>
              </v:shape>
            </v:group>
            <v:group style="position:absolute;left:5776;top:1196;width:182;height:343" coordorigin="5776,1196" coordsize="182,343">
              <v:shape style="position:absolute;left:5776;top:1196;width:182;height:343" coordorigin="5776,1196" coordsize="182,343" path="m5785,1196l5776,1196,5776,1540,5780,1540,5780,1530,5785,1530,5785,1196xe" filled="t" fillcolor="#000000" stroked="f">
                <v:path arrowok="t"/>
                <v:fill type="solid"/>
              </v:shape>
              <v:shape style="position:absolute;left:5776;top:1196;width:182;height:343" coordorigin="5776,1196" coordsize="182,343" path="m5785,1530l5780,1530,5780,1540,5785,1535,5785,1530xe" filled="t" fillcolor="#000000" stroked="f">
                <v:path arrowok="t"/>
                <v:fill type="solid"/>
              </v:shape>
              <v:shape style="position:absolute;left:5776;top:1196;width:182;height:343" coordorigin="5776,1196" coordsize="182,343" path="m5958,1526l5953,1526,5785,1530,5785,1535,5780,1540,5953,1536,5958,1531,5958,1526xe" filled="t" fillcolor="#000000" stroked="f">
                <v:path arrowok="t"/>
                <v:fill type="solid"/>
              </v:shape>
            </v:group>
            <v:group style="position:absolute;left:5952;top:1867;width:1393;height:2" coordorigin="5952,1867" coordsize="1393,2">
              <v:shape style="position:absolute;left:5952;top:1867;width:1393;height:2" coordorigin="5952,1867" coordsize="1393,0" path="m5952,1867l7345,1867e" filled="f" stroked="t" strokeweight=".579980pt" strokecolor="#000000">
                <v:path arrowok="t"/>
              </v:shape>
            </v:group>
            <v:group style="position:absolute;left:5948;top:1531;width:13;height:335" coordorigin="5948,1531" coordsize="13,335">
              <v:shape style="position:absolute;left:5948;top:1531;width:13;height:335" coordorigin="5948,1531" coordsize="13,335" path="m5958,1531l5948,1531,5952,1866,5962,1866,5958,1531xe" filled="t" fillcolor="#000000" stroked="f">
                <v:path arrowok="t"/>
                <v:fill type="solid"/>
              </v:shape>
            </v:group>
            <v:group style="position:absolute;left:7536;top:2156;width:1381;height:187" coordorigin="7536,2156" coordsize="1381,187">
              <v:shape style="position:absolute;left:7536;top:2156;width:1381;height:187" coordorigin="7536,2156" coordsize="1381,187" path="m8917,2156l8912,2158,7536,2334,7537,2344,8914,2167,8917,2162,8917,2156xe" filled="t" fillcolor="#000000" stroked="f">
                <v:path arrowok="t"/>
                <v:fill type="solid"/>
              </v:shape>
            </v:group>
            <v:group style="position:absolute;left:8912;top:2162;width:2;height:532" coordorigin="8912,2162" coordsize="2,532">
              <v:shape style="position:absolute;left:8912;top:2162;width:2;height:532" coordorigin="8912,2162" coordsize="0,532" path="m8912,2162l8912,2694e" filled="f" stroked="t" strokeweight=".58001pt" strokecolor="#000000">
                <v:path arrowok="t"/>
              </v:shape>
            </v:group>
            <v:group style="position:absolute;left:7538;top:2331;width:2;height:365" coordorigin="7538,2331" coordsize="2,365">
              <v:shape style="position:absolute;left:7538;top:2331;width:2;height:365" coordorigin="7538,2331" coordsize="0,365" path="m7538,2331l7538,2696e" filled="f" stroked="t" strokeweight=".70998pt" strokecolor="#000000">
                <v:path arrowok="t"/>
              </v:shape>
            </v:group>
            <v:group style="position:absolute;left:2822;top:3043;width:2;height:137" coordorigin="2822,3043" coordsize="2,137">
              <v:shape style="position:absolute;left:2822;top:3043;width:2;height:137" coordorigin="2822,3043" coordsize="0,137" path="m2822,3043l2822,3180e" filled="f" stroked="t" strokeweight=".58001pt" strokecolor="#000000">
                <v:path arrowok="t"/>
              </v:shape>
            </v:group>
            <v:group style="position:absolute;left:2822;top:3048;width:1398;height:2" coordorigin="2822,3048" coordsize="1398,2">
              <v:shape style="position:absolute;left:2822;top:3048;width:1398;height:2" coordorigin="2822,3048" coordsize="1398,0" path="m2822,3048l4220,3048e" filled="f" stroked="t" strokeweight=".579980pt" strokecolor="#000000">
                <v:path arrowok="t"/>
              </v:shape>
            </v:group>
            <v:group style="position:absolute;left:4216;top:3048;width:2;height:266" coordorigin="4216,3048" coordsize="2,266">
              <v:shape style="position:absolute;left:4216;top:3048;width:2;height:266" coordorigin="4216,3048" coordsize="0,266" path="m4216,3048l4216,3314e" filled="f" stroked="t" strokeweight=".58001pt" strokecolor="#000000">
                <v:path arrowok="t"/>
              </v:shape>
            </v:group>
            <v:group style="position:absolute;left:4216;top:3310;width:182;height:2" coordorigin="4216,3310" coordsize="182,2">
              <v:shape style="position:absolute;left:4216;top:3310;width:182;height:2" coordorigin="4216,3310" coordsize="182,0" path="m4216,3310l4398,3310e" filled="f" stroked="t" strokeweight=".58001pt" strokecolor="#000000">
                <v:path arrowok="t"/>
              </v:shape>
            </v:group>
            <v:group style="position:absolute;left:4393;top:3310;width:2;height:335" coordorigin="4393,3310" coordsize="2,335">
              <v:shape style="position:absolute;left:4393;top:3310;width:2;height:335" coordorigin="4393,3310" coordsize="0,335" path="m4393,3310l4393,3644e" filled="f" stroked="t" strokeweight=".580pt" strokecolor="#000000">
                <v:path arrowok="t"/>
              </v:shape>
            </v:group>
            <v:group style="position:absolute;left:2821;top:4361;width:7;height:11" coordorigin="2821,4361" coordsize="7,11">
              <v:shape style="position:absolute;left:2821;top:4361;width:7;height:11" coordorigin="2821,4361" coordsize="7,11" path="m2826,4361l2821,4362,2824,4372,2828,4370,2826,4361xe" filled="t" fillcolor="#000000" stroked="f">
                <v:path arrowok="t"/>
                <v:fill type="solid"/>
              </v:shape>
            </v:group>
            <v:group style="position:absolute;left:4213;top:3917;width:7;height:11" coordorigin="4213,3917" coordsize="7,11">
              <v:shape style="position:absolute;left:4213;top:3917;width:7;height:11" coordorigin="4213,3917" coordsize="7,11" path="m4218,3917l4213,3918,4216,3928,4220,3926,4218,3917xe" filled="t" fillcolor="#000000" stroked="f">
                <v:path arrowok="t"/>
                <v:fill type="solid"/>
              </v:shape>
            </v:group>
            <v:group style="position:absolute;left:2826;top:3918;width:1390;height:452" coordorigin="2826,3918" coordsize="1390,452">
              <v:shape style="position:absolute;left:2826;top:3918;width:1390;height:452" coordorigin="2826,3918" coordsize="1390,452" path="m4213,3918l2826,4361,2828,4370,4216,3928,4213,3918xe" filled="t" fillcolor="#000000" stroked="f">
                <v:path arrowok="t"/>
                <v:fill type="solid"/>
              </v:shape>
            </v:group>
            <v:group style="position:absolute;left:4210;top:3918;width:10;height:7" coordorigin="4210,3918" coordsize="10,7">
              <v:shape style="position:absolute;left:4210;top:3918;width:10;height:7" coordorigin="4210,3918" coordsize="10,7" path="m4218,3918l4210,3922,4211,3925,4219,3922,4218,3918xe" filled="t" fillcolor="#000000" stroked="f">
                <v:path arrowok="t"/>
                <v:fill type="solid"/>
              </v:shape>
            </v:group>
            <v:group style="position:absolute;left:4384;top:4379;width:10;height:7" coordorigin="4384,4379" coordsize="10,7">
              <v:shape style="position:absolute;left:4384;top:4379;width:10;height:7" coordorigin="4384,4379" coordsize="10,7" path="m4392,4379l4384,4382,4385,4386,4393,4382,4392,4379xe" filled="t" fillcolor="#000000" stroked="f">
                <v:path arrowok="t"/>
                <v:fill type="solid"/>
              </v:shape>
            </v:group>
            <v:group style="position:absolute;left:4211;top:3922;width:181;height:461" coordorigin="4211,3922" coordsize="181,461">
              <v:shape style="position:absolute;left:4211;top:3922;width:181;height:461" coordorigin="4211,3922" coordsize="181,461" path="m4219,3922l4211,3925,4384,4382,4392,4379,4219,3922xe" filled="t" fillcolor="#000000" stroked="f">
                <v:path arrowok="t"/>
                <v:fill type="solid"/>
              </v:shape>
            </v:group>
            <v:group style="position:absolute;left:4388;top:4361;width:8;height:11" coordorigin="4388,4361" coordsize="8,11">
              <v:shape style="position:absolute;left:4388;top:4361;width:8;height:11" coordorigin="4388,4361" coordsize="8,11" path="m4393,4361l4388,4362,4392,4372,4397,4370,4393,4361xe" filled="t" fillcolor="#000000" stroked="f">
                <v:path arrowok="t"/>
                <v:fill type="solid"/>
              </v:shape>
            </v:group>
            <v:group style="position:absolute;left:5765;top:3905;width:8;height:11" coordorigin="5765,3905" coordsize="8,11">
              <v:shape style="position:absolute;left:5765;top:3905;width:8;height:11" coordorigin="5765,3905" coordsize="8,11" path="m5770,3905l5765,3906,5768,3916,5773,3914,5770,3905xe" filled="t" fillcolor="#000000" stroked="f">
                <v:path arrowok="t"/>
                <v:fill type="solid"/>
              </v:shape>
            </v:group>
            <v:group style="position:absolute;left:4393;top:3906;width:1375;height:464" coordorigin="4393,3906" coordsize="1375,464">
              <v:shape style="position:absolute;left:4393;top:3906;width:1375;height:464" coordorigin="4393,3906" coordsize="1375,464" path="m5765,3906l4393,4361,4397,4370,5768,3916,5765,3906xe" filled="t" fillcolor="#000000" stroked="f">
                <v:path arrowok="t"/>
                <v:fill type="solid"/>
              </v:shape>
            </v:group>
            <v:group style="position:absolute;left:5750;top:3896;width:11;height:8" coordorigin="5750,3896" coordsize="11,8">
              <v:shape style="position:absolute;left:5750;top:3896;width:11;height:8" coordorigin="5750,3896" coordsize="11,8" path="m5759,3896l5750,3901,5753,3905,5761,3900,5759,3896xe" filled="t" fillcolor="#000000" stroked="f">
                <v:path arrowok="t"/>
                <v:fill type="solid"/>
              </v:shape>
            </v:group>
            <v:group style="position:absolute;left:5996;top:4331;width:11;height:8" coordorigin="5996,4331" coordsize="11,8">
              <v:shape style="position:absolute;left:5996;top:4331;width:11;height:8" coordorigin="5996,4331" coordsize="11,8" path="m6005,4331l5996,4336,5999,4339,6007,4334,6005,4331xe" filled="t" fillcolor="#000000" stroked="f">
                <v:path arrowok="t"/>
                <v:fill type="solid"/>
              </v:shape>
            </v:group>
            <v:group style="position:absolute;left:5753;top:3900;width:252;height:436" coordorigin="5753,3900" coordsize="252,436">
              <v:shape style="position:absolute;left:5753;top:3900;width:252;height:436" coordorigin="5753,3900" coordsize="252,436" path="m5761,3900l5753,3905,5996,4336,6005,4331,5761,3900xe" filled="t" fillcolor="#000000" stroked="f">
                <v:path arrowok="t"/>
                <v:fill type="solid"/>
              </v:shape>
            </v:group>
            <v:group style="position:absolute;left:5994;top:4309;width:7;height:11" coordorigin="5994,4309" coordsize="7,11">
              <v:shape style="position:absolute;left:5994;top:4309;width:7;height:11" coordorigin="5994,4309" coordsize="7,11" path="m5999,4309l5994,4310,5996,4320,6001,4319,5999,4309xe" filled="t" fillcolor="#000000" stroked="f">
                <v:path arrowok="t"/>
                <v:fill type="solid"/>
              </v:shape>
            </v:group>
            <v:group style="position:absolute;left:7368;top:3858;width:7;height:11" coordorigin="7368,3858" coordsize="7,11">
              <v:shape style="position:absolute;left:7368;top:3858;width:7;height:11" coordorigin="7368,3858" coordsize="7,11" path="m7373,3858l7368,3859,7370,3869,7375,3868,7373,3858xe" filled="t" fillcolor="#000000" stroked="f">
                <v:path arrowok="t"/>
                <v:fill type="solid"/>
              </v:shape>
            </v:group>
            <v:group style="position:absolute;left:5999;top:3859;width:1372;height:460" coordorigin="5999,3859" coordsize="1372,460">
              <v:shape style="position:absolute;left:5999;top:3859;width:1372;height:460" coordorigin="5999,3859" coordsize="1372,460" path="m7368,3859l5999,4309,6001,4319,7370,3869,7368,3859xe" filled="t" fillcolor="#000000" stroked="f">
                <v:path arrowok="t"/>
                <v:fill type="solid"/>
              </v:shape>
            </v:group>
            <v:group style="position:absolute;left:7345;top:3878;width:10;height:7" coordorigin="7345,3878" coordsize="10,7">
              <v:shape style="position:absolute;left:7345;top:3878;width:10;height:7" coordorigin="7345,3878" coordsize="10,7" path="m7354,3878l7345,3882,7346,3886,7355,3882,7354,3878xe" filled="t" fillcolor="#000000" stroked="f">
                <v:path arrowok="t"/>
                <v:fill type="solid"/>
              </v:shape>
            </v:group>
            <v:group style="position:absolute;left:7525;top:4332;width:10;height:7" coordorigin="7525,4332" coordsize="10,7">
              <v:shape style="position:absolute;left:7525;top:4332;width:10;height:7" coordorigin="7525,4332" coordsize="10,7" path="m7534,4332l7525,4336,7526,4339,7535,4336,7534,4332xe" filled="t" fillcolor="#000000" stroked="f">
                <v:path arrowok="t"/>
                <v:fill type="solid"/>
              </v:shape>
            </v:group>
            <v:group style="position:absolute;left:7346;top:3882;width:187;height:454" coordorigin="7346,3882" coordsize="187,454">
              <v:shape style="position:absolute;left:7346;top:3882;width:187;height:454" coordorigin="7346,3882" coordsize="187,454" path="m7355,3882l7346,3886,7525,4336,7534,4332,7355,3882xe" filled="t" fillcolor="#000000" stroked="f">
                <v:path arrowok="t"/>
                <v:fill type="solid"/>
              </v:shape>
            </v:group>
            <v:group style="position:absolute;left:7523;top:4319;width:7;height:11" coordorigin="7523,4319" coordsize="7,11">
              <v:shape style="position:absolute;left:7523;top:4319;width:7;height:11" coordorigin="7523,4319" coordsize="7,11" path="m7528,4319l7523,4320,7525,4330,7530,4328,7528,4319xe" filled="t" fillcolor="#000000" stroked="f">
                <v:path arrowok="t"/>
                <v:fill type="solid"/>
              </v:shape>
            </v:group>
            <v:group style="position:absolute;left:8933;top:3943;width:7;height:11" coordorigin="8933,3943" coordsize="7,11">
              <v:shape style="position:absolute;left:8933;top:3943;width:7;height:11" coordorigin="8933,3943" coordsize="7,11" path="m8938,3943l8933,3944,8935,3954,8940,3953,8938,3943xe" filled="t" fillcolor="#000000" stroked="f">
                <v:path arrowok="t"/>
                <v:fill type="solid"/>
              </v:shape>
            </v:group>
            <v:group style="position:absolute;left:7528;top:3944;width:1408;height:384" coordorigin="7528,3944" coordsize="1408,384">
              <v:shape style="position:absolute;left:7528;top:3944;width:1408;height:384" coordorigin="7528,3944" coordsize="1408,384" path="m8933,3944l7528,4319,7530,4328,8935,3954,8933,3944xe" filled="t" fillcolor="#000000" stroked="f">
                <v:path arrowok="t"/>
                <v:fill type="solid"/>
              </v:shape>
            </v:group>
            <v:group style="position:absolute;left:4186;top:1367;width:2;height:518" coordorigin="4186,1367" coordsize="2,518">
              <v:shape style="position:absolute;left:4186;top:1367;width:2;height:518" coordorigin="4186,1367" coordsize="0,518" path="m4186,1367l4186,1885e" filled="f" stroked="t" strokeweight=".58001pt" strokecolor="#000000">
                <v:path arrowok="t"/>
              </v:shape>
            </v:group>
            <v:group style="position:absolute;left:4178;top:1385;width:10;height:5" coordorigin="4178,1385" coordsize="10,5">
              <v:shape style="position:absolute;left:4178;top:1385;width:10;height:5" coordorigin="4178,1385" coordsize="10,5" path="m4178,1387l4188,1387e" filled="f" stroked="t" strokeweight=".33999pt" strokecolor="#000000">
                <v:path arrowok="t"/>
              </v:shape>
            </v:group>
            <v:group style="position:absolute;left:4177;top:1097;width:60;height:288" coordorigin="4177,1097" coordsize="60,288">
              <v:shape style="position:absolute;left:4177;top:1097;width:60;height:288" coordorigin="4177,1097" coordsize="60,288" path="m4213,1097l4208,1097,4206,1098,4205,1099,4202,1103,4200,1108,4199,1109,4194,1127,4194,1128,4189,1153,4182,1220,4178,1301,4177,1343,4178,1385,4188,1385,4187,1343,4188,1301,4192,1222,4192,1220,4199,1154,4204,1129,4208,1111,4209,1111,4211,1108,4211,1107,4211,1106,4208,1105,4210,1105,4210,1104,4220,1104,4218,1099,4213,1097xe" filled="t" fillcolor="#000000" stroked="f">
                <v:path arrowok="t"/>
                <v:fill type="solid"/>
              </v:shape>
              <v:shape style="position:absolute;left:4177;top:1097;width:60;height:288" coordorigin="4177,1097" coordsize="60,288" path="m4214,1115l4219,1139,4224,1177,4228,1230,4228,1229,4237,1229,4234,1176,4229,1139,4229,1136,4225,1116,4216,1116,4214,1115xe" filled="t" fillcolor="#000000" stroked="f">
                <v:path arrowok="t"/>
                <v:fill type="solid"/>
              </v:shape>
              <v:shape style="position:absolute;left:4177;top:1097;width:60;height:288" coordorigin="4177,1097" coordsize="60,288" path="m4192,1220l4192,1222,4192,1220xe" filled="t" fillcolor="#000000" stroked="f">
                <v:path arrowok="t"/>
                <v:fill type="solid"/>
              </v:shape>
              <v:shape style="position:absolute;left:4177;top:1097;width:60;height:288" coordorigin="4177,1097" coordsize="60,288" path="m4221,1105l4213,1105,4212,1106,4211,1107,4216,1116,4225,1116,4224,1112,4224,1111,4221,1105xe" filled="t" fillcolor="#000000" stroked="f">
                <v:path arrowok="t"/>
                <v:fill type="solid"/>
              </v:shape>
              <v:shape style="position:absolute;left:4177;top:1097;width:60;height:288" coordorigin="4177,1097" coordsize="60,288" path="m4209,1111l4208,1111,4208,1112,4209,1111xe" filled="t" fillcolor="#000000" stroked="f">
                <v:path arrowok="t"/>
                <v:fill type="solid"/>
              </v:shape>
              <v:shape style="position:absolute;left:4177;top:1097;width:60;height:288" coordorigin="4177,1097" coordsize="60,288" path="m4212,1106l4211,1106,4211,1107,4212,1106xe" filled="t" fillcolor="#000000" stroked="f">
                <v:path arrowok="t"/>
                <v:fill type="solid"/>
              </v:shape>
              <v:shape style="position:absolute;left:4177;top:1097;width:60;height:288" coordorigin="4177,1097" coordsize="60,288" path="m4210,1105l4208,1105,4211,1106,4210,1105xe" filled="t" fillcolor="#000000" stroked="f">
                <v:path arrowok="t"/>
                <v:fill type="solid"/>
              </v:shape>
              <v:shape style="position:absolute;left:4177;top:1097;width:60;height:288" coordorigin="4177,1097" coordsize="60,288" path="m4213,1104l4210,1104,4211,1106,4213,1104xe" filled="t" fillcolor="#000000" stroked="f">
                <v:path arrowok="t"/>
                <v:fill type="solid"/>
              </v:shape>
              <v:shape style="position:absolute;left:4177;top:1097;width:60;height:288" coordorigin="4177,1097" coordsize="60,288" path="m4213,1104l4211,1106,4212,1106,4213,1104xe" filled="t" fillcolor="#000000" stroked="f">
                <v:path arrowok="t"/>
                <v:fill type="solid"/>
              </v:shape>
              <v:shape style="position:absolute;left:4177;top:1097;width:60;height:288" coordorigin="4177,1097" coordsize="60,288" path="m4220,1104l4213,1104,4212,1106,4213,1105,4221,1105,4220,1104xe" filled="t" fillcolor="#000000" stroked="f">
                <v:path arrowok="t"/>
                <v:fill type="solid"/>
              </v:shape>
            </v:group>
            <v:group style="position:absolute;left:4228;top:1229;width:13;height:70" coordorigin="4228,1229" coordsize="13,70">
              <v:shape style="position:absolute;left:4228;top:1229;width:13;height:70" coordorigin="4228,1229" coordsize="13,70" path="m4237,1229l4228,1229,4231,1298,4241,1298,4237,1229xe" filled="t" fillcolor="#000000" stroked="f">
                <v:path arrowok="t"/>
                <v:fill type="solid"/>
              </v:shape>
            </v:group>
            <v:group style="position:absolute;left:4235;top:1385;width:10;height:5" coordorigin="4235,1385" coordsize="10,5">
              <v:shape style="position:absolute;left:4235;top:1385;width:10;height:5" coordorigin="4235,1385" coordsize="10,5" path="m4235,1387l4244,1387e" filled="f" stroked="t" strokeweight=".33999pt" strokecolor="#000000">
                <v:path arrowok="t"/>
              </v:shape>
            </v:group>
            <v:group style="position:absolute;left:4231;top:1298;width:13;height:86" coordorigin="4231,1298" coordsize="13,86">
              <v:shape style="position:absolute;left:4231;top:1298;width:13;height:86" coordorigin="4231,1298" coordsize="13,86" path="m4241,1298l4231,1298,4235,1385,4244,1385,4241,1298xe" filled="t" fillcolor="#000000" stroked="f">
                <v:path arrowok="t"/>
                <v:fill type="solid"/>
              </v:shape>
            </v:group>
            <v:group style="position:absolute;left:4229;top:1357;width:10;height:6" coordorigin="4229,1357" coordsize="10,6">
              <v:shape style="position:absolute;left:4229;top:1357;width:10;height:6" coordorigin="4229,1357" coordsize="10,6" path="m4229,1360l4238,1360e" filled="f" stroked="t" strokeweight=".4pt" strokecolor="#000000">
                <v:path arrowok="t"/>
              </v:shape>
            </v:group>
            <v:group style="position:absolute;left:4229;top:1362;width:46;height:70" coordorigin="4229,1362" coordsize="46,70">
              <v:shape style="position:absolute;left:4229;top:1362;width:46;height:70" coordorigin="4229,1362" coordsize="46,70" path="m4238,1362l4229,1363,4231,1393,4236,1415,4237,1416,4241,1422,4241,1423,4244,1428,4246,1429,4249,1432,4254,1432,4258,1430,4265,1423,4254,1423,4250,1422,4251,1422,4250,1421,4251,1421,4248,1417,4249,1417,4246,1412,4246,1412,4241,1392,4241,1392,4238,1362xe" filled="t" fillcolor="#000000" stroked="f">
                <v:path arrowok="t"/>
                <v:fill type="solid"/>
              </v:shape>
              <v:shape style="position:absolute;left:4229;top:1362;width:46;height:70" coordorigin="4229,1362" coordsize="46,70" path="m4251,1422l4250,1422,4254,1423,4252,1422,4252,1422,4251,1422xe" filled="t" fillcolor="#000000" stroked="f">
                <v:path arrowok="t"/>
                <v:fill type="solid"/>
              </v:shape>
              <v:shape style="position:absolute;left:4229;top:1362;width:46;height:70" coordorigin="4229,1362" coordsize="46,70" path="m4267,1421l4254,1421,4252,1422,4254,1423,4265,1423,4267,1421xe" filled="t" fillcolor="#000000" stroked="f">
                <v:path arrowok="t"/>
                <v:fill type="solid"/>
              </v:shape>
              <v:shape style="position:absolute;left:4229;top:1362;width:46;height:70" coordorigin="4229,1362" coordsize="46,70" path="m4251,1422l4252,1422,4251,1422xe" filled="t" fillcolor="#000000" stroked="f">
                <v:path arrowok="t"/>
                <v:fill type="solid"/>
              </v:shape>
              <v:shape style="position:absolute;left:4229;top:1362;width:46;height:70" coordorigin="4229,1362" coordsize="46,70" path="m4252,1422l4252,1422,4252,1422xe" filled="t" fillcolor="#000000" stroked="f">
                <v:path arrowok="t"/>
                <v:fill type="solid"/>
              </v:shape>
              <v:shape style="position:absolute;left:4229;top:1362;width:46;height:70" coordorigin="4229,1362" coordsize="46,70" path="m4252,1422l4252,1422,4252,1422xe" filled="t" fillcolor="#000000" stroked="f">
                <v:path arrowok="t"/>
                <v:fill type="solid"/>
              </v:shape>
              <v:shape style="position:absolute;left:4229;top:1362;width:46;height:70" coordorigin="4229,1362" coordsize="46,70" path="m4252,1422l4252,1422,4252,1422,4252,1422xe" filled="t" fillcolor="#000000" stroked="f">
                <v:path arrowok="t"/>
                <v:fill type="solid"/>
              </v:shape>
              <v:shape style="position:absolute;left:4229;top:1362;width:46;height:70" coordorigin="4229,1362" coordsize="46,70" path="m4254,1421l4252,1421,4252,1422,4252,1422,4254,1421xe" filled="t" fillcolor="#000000" stroked="f">
                <v:path arrowok="t"/>
                <v:fill type="solid"/>
              </v:shape>
              <v:shape style="position:absolute;left:4229;top:1362;width:46;height:70" coordorigin="4229,1362" coordsize="46,70" path="m4252,1421l4252,1422,4252,1422,4252,1421xe" filled="t" fillcolor="#000000" stroked="f">
                <v:path arrowok="t"/>
                <v:fill type="solid"/>
              </v:shape>
              <v:shape style="position:absolute;left:4229;top:1362;width:46;height:70" coordorigin="4229,1362" coordsize="46,70" path="m4250,1421l4251,1422,4251,1421,4250,1421xe" filled="t" fillcolor="#000000" stroked="f">
                <v:path arrowok="t"/>
                <v:fill type="solid"/>
              </v:shape>
              <v:shape style="position:absolute;left:4229;top:1362;width:46;height:70" coordorigin="4229,1362" coordsize="46,70" path="m4251,1421l4251,1422,4252,1422,4251,1421xe" filled="t" fillcolor="#000000" stroked="f">
                <v:path arrowok="t"/>
                <v:fill type="solid"/>
              </v:shape>
              <v:shape style="position:absolute;left:4229;top:1362;width:46;height:70" coordorigin="4229,1362" coordsize="46,70" path="m4259,1414l4252,1421,4254,1421,4267,1421,4268,1418,4269,1416,4259,1416,4259,1414xe" filled="t" fillcolor="#000000" stroked="f">
                <v:path arrowok="t"/>
                <v:fill type="solid"/>
              </v:shape>
              <v:shape style="position:absolute;left:4229;top:1362;width:46;height:70" coordorigin="4229,1362" coordsize="46,70" path="m4251,1421l4250,1421,4251,1421,4251,1421xe" filled="t" fillcolor="#000000" stroked="f">
                <v:path arrowok="t"/>
                <v:fill type="solid"/>
              </v:shape>
              <v:shape style="position:absolute;left:4229;top:1362;width:46;height:70" coordorigin="4229,1362" coordsize="46,70" path="m4260,1414l4259,1414,4259,1416,4260,1414xe" filled="t" fillcolor="#000000" stroked="f">
                <v:path arrowok="t"/>
                <v:fill type="solid"/>
              </v:shape>
              <v:shape style="position:absolute;left:4229;top:1362;width:46;height:70" coordorigin="4229,1362" coordsize="46,70" path="m4270,1414l4260,1414,4259,1416,4269,1416,4270,1414xe" filled="t" fillcolor="#000000" stroked="f">
                <v:path arrowok="t"/>
                <v:fill type="solid"/>
              </v:shape>
              <v:shape style="position:absolute;left:4229;top:1362;width:46;height:70" coordorigin="4229,1362" coordsize="46,70" path="m4265,1396l4261,1408,4259,1414,4260,1414,4270,1414,4271,1410,4274,1398,4265,1397,4265,1396xe" filled="t" fillcolor="#000000" stroked="f">
                <v:path arrowok="t"/>
                <v:fill type="solid"/>
              </v:shape>
              <v:shape style="position:absolute;left:4229;top:1362;width:46;height:70" coordorigin="4229,1362" coordsize="46,70" path="m4246,1411l4246,1412,4246,1412,4246,1411xe" filled="t" fillcolor="#000000" stroked="f">
                <v:path arrowok="t"/>
                <v:fill type="solid"/>
              </v:shape>
              <v:shape style="position:absolute;left:4229;top:1362;width:46;height:70" coordorigin="4229,1362" coordsize="46,70" path="m4241,1391l4241,1392,4241,1392,4241,1391xe" filled="t" fillcolor="#000000" stroked="f">
                <v:path arrowok="t"/>
                <v:fill type="solid"/>
              </v:shape>
            </v:group>
            <v:group style="position:absolute;left:4265;top:1367;width:14;height:31" coordorigin="4265,1367" coordsize="14,31">
              <v:shape style="position:absolute;left:4265;top:1367;width:14;height:31" coordorigin="4265,1367" coordsize="14,31" path="m4279,1367l4270,1367,4265,1397,4274,1398,4279,1368,4279,1367xe" filled="t" fillcolor="#000000" stroked="f">
                <v:path arrowok="t"/>
                <v:fill type="solid"/>
              </v:shape>
            </v:group>
            <v:group style="position:absolute;left:4271;top:1320;width:10;height:7" coordorigin="4271,1320" coordsize="10,7">
              <v:shape style="position:absolute;left:4271;top:1320;width:10;height:7" coordorigin="4271,1320" coordsize="10,7" path="m4271,1327l4280,1327,4280,1320,4271,1320,4271,1327xe" filled="t" fillcolor="#000000" stroked="f">
                <v:path arrowok="t"/>
                <v:fill type="solid"/>
              </v:shape>
            </v:group>
            <v:group style="position:absolute;left:4270;top:1325;width:11;height:43" coordorigin="4270,1325" coordsize="11,43">
              <v:shape style="position:absolute;left:4270;top:1325;width:11;height:43" coordorigin="4270,1325" coordsize="11,43" path="m4270,1368l4280,1368,4280,1325,4270,1325,4270,1368xe" filled="t" fillcolor="#000000" stroked="f">
                <v:path arrowok="t"/>
                <v:fill type="solid"/>
              </v:shape>
            </v:group>
            <v:group style="position:absolute;left:4266;top:1350;width:10;height:5" coordorigin="4266,1350" coordsize="10,5">
              <v:shape style="position:absolute;left:4266;top:1350;width:10;height:5" coordorigin="4266,1350" coordsize="10,5" path="m4266,1352l4276,1352e" filled="f" stroked="t" strokeweight=".33999pt" strokecolor="#000000">
                <v:path arrowok="t"/>
              </v:shape>
            </v:group>
            <v:group style="position:absolute;left:4266;top:1196;width:44;height:154" coordorigin="4266,1196" coordsize="44,154">
              <v:shape style="position:absolute;left:4266;top:1196;width:44;height:154" coordorigin="4266,1196" coordsize="44,154" path="m4292,1196l4290,1196,4286,1199,4283,1204,4283,1205,4279,1214,4278,1214,4274,1228,4274,1229,4268,1264,4266,1307,4266,1350,4276,1350,4276,1307,4278,1264,4278,1264,4284,1230,4288,1217,4288,1217,4291,1210,4290,1210,4292,1207,4290,1206,4292,1206,4291,1205,4302,1205,4300,1200,4292,1196xe" filled="t" fillcolor="#000000" stroked="f">
                <v:path arrowok="t"/>
                <v:fill type="solid"/>
              </v:shape>
              <v:shape style="position:absolute;left:4266;top:1196;width:44;height:154" coordorigin="4266,1196" coordsize="44,154" path="m4278,1264l4278,1264,4278,1265,4278,1264xe" filled="t" fillcolor="#000000" stroked="f">
                <v:path arrowok="t"/>
                <v:fill type="solid"/>
              </v:shape>
              <v:shape style="position:absolute;left:4266;top:1196;width:44;height:154" coordorigin="4266,1196" coordsize="44,154" path="m4294,1210l4297,1222,4301,1242,4310,1241,4307,1220,4307,1219,4304,1211,4295,1211,4294,1210xe" filled="t" fillcolor="#000000" stroked="f">
                <v:path arrowok="t"/>
                <v:fill type="solid"/>
              </v:shape>
              <v:shape style="position:absolute;left:4266;top:1196;width:44;height:154" coordorigin="4266,1196" coordsize="44,154" path="m4288,1217l4288,1217,4288,1218,4288,1217xe" filled="t" fillcolor="#000000" stroked="f">
                <v:path arrowok="t"/>
                <v:fill type="solid"/>
              </v:shape>
              <v:shape style="position:absolute;left:4266;top:1196;width:44;height:154" coordorigin="4266,1196" coordsize="44,154" path="m4302,1205l4294,1205,4292,1207,4295,1211,4304,1211,4303,1207,4303,1206,4302,1205xe" filled="t" fillcolor="#000000" stroked="f">
                <v:path arrowok="t"/>
                <v:fill type="solid"/>
              </v:shape>
              <v:shape style="position:absolute;left:4266;top:1196;width:44;height:154" coordorigin="4266,1196" coordsize="44,154" path="m4291,1208l4290,1210,4291,1210,4291,1208xe" filled="t" fillcolor="#000000" stroked="f">
                <v:path arrowok="t"/>
                <v:fill type="solid"/>
              </v:shape>
              <v:shape style="position:absolute;left:4266;top:1196;width:44;height:154" coordorigin="4266,1196" coordsize="44,154" path="m4292,1207l4292,1207,4292,1207,4292,1207xe" filled="t" fillcolor="#000000" stroked="f">
                <v:path arrowok="t"/>
                <v:fill type="solid"/>
              </v:shape>
              <v:shape style="position:absolute;left:4266;top:1196;width:44;height:154" coordorigin="4266,1196" coordsize="44,154" path="m4292,1206l4290,1206,4292,1207,4292,1207,4292,1206xe" filled="t" fillcolor="#000000" stroked="f">
                <v:path arrowok="t"/>
                <v:fill type="solid"/>
              </v:shape>
              <v:shape style="position:absolute;left:4266;top:1196;width:44;height:154" coordorigin="4266,1196" coordsize="44,154" path="m4292,1206l4292,1207,4292,1206xe" filled="t" fillcolor="#000000" stroked="f">
                <v:path arrowok="t"/>
                <v:fill type="solid"/>
              </v:shape>
              <v:shape style="position:absolute;left:4266;top:1196;width:44;height:154" coordorigin="4266,1196" coordsize="44,154" path="m4294,1205l4292,1206,4292,1207,4294,1205xe" filled="t" fillcolor="#000000" stroked="f">
                <v:path arrowok="t"/>
                <v:fill type="solid"/>
              </v:shape>
              <v:shape style="position:absolute;left:4266;top:1196;width:44;height:154" coordorigin="4266,1196" coordsize="44,154" path="m4294,1205l4291,1205,4292,1206,4294,1205xe" filled="t" fillcolor="#000000" stroked="f">
                <v:path arrowok="t"/>
                <v:fill type="solid"/>
              </v:shape>
            </v:group>
            <v:group style="position:absolute;left:4301;top:1241;width:13;height:29" coordorigin="4301,1241" coordsize="13,29">
              <v:shape style="position:absolute;left:4301;top:1241;width:13;height:29" coordorigin="4301,1241" coordsize="13,29" path="m4310,1241l4301,1242,4304,1270,4304,1268,4314,1268,4310,1241xe" filled="t" fillcolor="#000000" stroked="f">
                <v:path arrowok="t"/>
                <v:fill type="solid"/>
              </v:shape>
            </v:group>
            <v:group style="position:absolute;left:4309;top:1350;width:10;height:5" coordorigin="4309,1350" coordsize="10,5">
              <v:shape style="position:absolute;left:4309;top:1350;width:10;height:5" coordorigin="4309,1350" coordsize="10,5" path="m4309,1352l4319,1352e" filled="f" stroked="t" strokeweight=".33999pt" strokecolor="#000000">
                <v:path arrowok="t"/>
              </v:shape>
            </v:group>
            <v:group style="position:absolute;left:4304;top:1268;width:14;height:82" coordorigin="4304,1268" coordsize="14,82">
              <v:shape style="position:absolute;left:4304;top:1268;width:14;height:82" coordorigin="4304,1268" coordsize="14,82" path="m4314,1268l4304,1268,4309,1350,4319,1350,4314,1268xe" filled="t" fillcolor="#000000" stroked="f">
                <v:path arrowok="t"/>
                <v:fill type="solid"/>
              </v:shape>
            </v:group>
            <v:group style="position:absolute;left:4309;top:1544;width:98;height:2" coordorigin="4309,1544" coordsize="98,2">
              <v:shape style="position:absolute;left:4309;top:1544;width:98;height:2" coordorigin="4309,1544" coordsize="98,0" path="m4309,1544l4408,1544e" filled="f" stroked="t" strokeweight=".58001pt" strokecolor="#000000">
                <v:path arrowok="t"/>
              </v:shape>
            </v:group>
            <v:group style="position:absolute;left:4310;top:1339;width:2;height:215" coordorigin="4310,1339" coordsize="2,215">
              <v:shape style="position:absolute;left:4310;top:1339;width:2;height:215" coordorigin="4310,1339" coordsize="0,215" path="m4310,1339l4310,1554e" filled="f" stroked="t" strokeweight=".580pt" strokecolor="#000000">
                <v:path arrowok="t"/>
              </v:shape>
            </v:group>
            <v:group style="position:absolute;left:7531;top:1186;width:2;height:352" coordorigin="7531,1186" coordsize="2,352">
              <v:shape style="position:absolute;left:7531;top:1186;width:2;height:352" coordorigin="7531,1186" coordsize="0,352" path="m7531,1186l7531,1537e" filled="f" stroked="t" strokeweight=".58001pt" strokecolor="#000000">
                <v:path arrowok="t"/>
              </v:shape>
            </v:group>
            <v:group style="position:absolute;left:7531;top:1190;width:1384;height:2" coordorigin="7531,1190" coordsize="1384,2">
              <v:shape style="position:absolute;left:7531;top:1190;width:1384;height:2" coordorigin="7531,1190" coordsize="1384,0" path="m7531,1190l8915,1190e" filled="f" stroked="t" strokeweight=".579980pt" strokecolor="#000000">
                <v:path arrowok="t"/>
              </v:shape>
            </v:group>
            <v:group style="position:absolute;left:8910;top:1190;width:2;height:343" coordorigin="8910,1190" coordsize="2,343">
              <v:shape style="position:absolute;left:8910;top:1190;width:2;height:343" coordorigin="8910,1190" coordsize="0,343" path="m8910,1190l8910,1534e" filled="f" stroked="t" strokeweight=".58001pt" strokecolor="#000000">
                <v:path arrowok="t"/>
              </v:shape>
            </v:group>
            <v:group style="position:absolute;left:8910;top:1522;width:176;height:12" coordorigin="8910,1522" coordsize="176,12">
              <v:shape style="position:absolute;left:8910;top:1522;width:176;height:12" coordorigin="8910,1522" coordsize="176,12" path="m9086,1522l9082,1522,8910,1524,8910,1534,9082,1531,9086,1526,9086,1522xe" filled="t" fillcolor="#000000" stroked="f">
                <v:path arrowok="t"/>
                <v:fill type="solid"/>
              </v:shape>
            </v:group>
            <v:group style="position:absolute;left:9082;top:1860;width:10;height:5" coordorigin="9082,1860" coordsize="10,5">
              <v:shape style="position:absolute;left:9082;top:1860;width:10;height:5" coordorigin="9082,1860" coordsize="10,5" path="m9082,1862l9091,1862e" filled="f" stroked="t" strokeweight=".33999pt" strokecolor="#000000">
                <v:path arrowok="t"/>
              </v:shape>
            </v:group>
            <v:group style="position:absolute;left:9077;top:1526;width:14;height:334" coordorigin="9077,1526" coordsize="14,334">
              <v:shape style="position:absolute;left:9077;top:1526;width:14;height:334" coordorigin="9077,1526" coordsize="14,334" path="m9086,1526l9077,1526,9082,1860,9091,1860,9086,1526xe" filled="t" fillcolor="#000000" stroked="f">
                <v:path arrowok="t"/>
                <v:fill type="solid"/>
              </v:shape>
            </v:group>
            <v:group style="position:absolute;left:7339;top:1361;width:2;height:518" coordorigin="7339,1361" coordsize="2,518">
              <v:shape style="position:absolute;left:7339;top:1361;width:2;height:518" coordorigin="7339,1361" coordsize="0,518" path="m7339,1361l7339,1879e" filled="f" stroked="t" strokeweight=".59001pt" strokecolor="#000000">
                <v:path arrowok="t"/>
              </v:shape>
            </v:group>
            <v:group style="position:absolute;left:7332;top:1091;width:47;height:288" coordorigin="7332,1091" coordsize="47,288">
              <v:shape style="position:absolute;left:7332;top:1091;width:47;height:288" coordorigin="7332,1091" coordsize="47,288" path="m7363,1091l7357,1091,7355,1092,7354,1094,7350,1104,7349,1104,7345,1121,7345,1123,7342,1147,7336,1214,7332,1295,7333,1379,7343,1379,7342,1295,7345,1216,7345,1214,7351,1148,7355,1123,7358,1106,7359,1106,7359,1105,7357,1100,7357,1099,7356,1098,7368,1098,7367,1096,7366,1093,7363,1091xe" filled="t" fillcolor="#000000" stroked="f">
                <v:path arrowok="t"/>
                <v:fill type="solid"/>
              </v:shape>
              <v:shape style="position:absolute;left:7332;top:1091;width:47;height:288" coordorigin="7332,1091" coordsize="47,288" path="m7345,1214l7345,1216,7345,1214xe" filled="t" fillcolor="#000000" stroked="f">
                <v:path arrowok="t"/>
                <v:fill type="solid"/>
              </v:shape>
              <v:shape style="position:absolute;left:7332;top:1091;width:47;height:288" coordorigin="7332,1091" coordsize="47,288" path="m7371,1109l7361,1109,7366,1134,7369,1171,7379,1170,7375,1133,7371,1109xe" filled="t" fillcolor="#000000" stroked="f">
                <v:path arrowok="t"/>
                <v:fill type="solid"/>
              </v:shape>
              <v:shape style="position:absolute;left:7332;top:1091;width:47;height:288" coordorigin="7332,1091" coordsize="47,288" path="m7368,1098l7362,1098,7362,1099,7362,1099,7361,1100,7359,1105,7361,1110,7361,1109,7371,1109,7370,1108,7370,1106,7368,1098xe" filled="t" fillcolor="#000000" stroked="f">
                <v:path arrowok="t"/>
                <v:fill type="solid"/>
              </v:shape>
              <v:shape style="position:absolute;left:7332;top:1091;width:47;height:288" coordorigin="7332,1091" coordsize="47,288" path="m7359,1106l7358,1106,7358,1108,7359,1106xe" filled="t" fillcolor="#000000" stroked="f">
                <v:path arrowok="t"/>
                <v:fill type="solid"/>
              </v:shape>
              <v:shape style="position:absolute;left:7332;top:1091;width:47;height:288" coordorigin="7332,1091" coordsize="47,288" path="m7357,1099l7359,1105,7361,1100,7358,1100,7357,1099xe" filled="t" fillcolor="#000000" stroked="f">
                <v:path arrowok="t"/>
                <v:fill type="solid"/>
              </v:shape>
              <v:shape style="position:absolute;left:7332;top:1091;width:47;height:288" coordorigin="7332,1091" coordsize="47,288" path="m7356,1098l7358,1100,7360,1100,7361,1099,7356,1098xe" filled="t" fillcolor="#000000" stroked="f">
                <v:path arrowok="t"/>
                <v:fill type="solid"/>
              </v:shape>
              <v:shape style="position:absolute;left:7332;top:1091;width:47;height:288" coordorigin="7332,1091" coordsize="47,288" path="m7361,1099l7360,1100,7361,1100,7362,1099,7361,1099xe" filled="t" fillcolor="#000000" stroked="f">
                <v:path arrowok="t"/>
                <v:fill type="solid"/>
              </v:shape>
              <v:shape style="position:absolute;left:7332;top:1091;width:47;height:288" coordorigin="7332,1091" coordsize="47,288" path="m7361,1100l7360,1100,7361,1100,7361,1100xe" filled="t" fillcolor="#000000" stroked="f">
                <v:path arrowok="t"/>
                <v:fill type="solid"/>
              </v:shape>
              <v:shape style="position:absolute;left:7332;top:1091;width:47;height:288" coordorigin="7332,1091" coordsize="47,288" path="m7362,1099l7361,1100,7362,1099,7362,1099xe" filled="t" fillcolor="#000000" stroked="f">
                <v:path arrowok="t"/>
                <v:fill type="solid"/>
              </v:shape>
              <v:shape style="position:absolute;left:7332;top:1091;width:47;height:288" coordorigin="7332,1091" coordsize="47,288" path="m7362,1098l7361,1099,7362,1099,7362,1098xe" filled="t" fillcolor="#000000" stroked="f">
                <v:path arrowok="t"/>
                <v:fill type="solid"/>
              </v:shape>
              <v:shape style="position:absolute;left:7332;top:1091;width:47;height:288" coordorigin="7332,1091" coordsize="47,288" path="m7362,1098l7356,1098,7361,1099,7362,1098xe" filled="t" fillcolor="#000000" stroked="f">
                <v:path arrowok="t"/>
                <v:fill type="solid"/>
              </v:shape>
            </v:group>
            <v:group style="position:absolute;left:7369;top:1170;width:13;height:54" coordorigin="7369,1170" coordsize="13,54">
              <v:shape style="position:absolute;left:7369;top:1170;width:13;height:54" coordorigin="7369,1170" coordsize="13,54" path="m7379,1170l7369,1171,7373,1224,7373,1223,7382,1223,7379,1170xe" filled="t" fillcolor="#000000" stroked="f">
                <v:path arrowok="t"/>
                <v:fill type="solid"/>
              </v:shape>
            </v:group>
            <v:group style="position:absolute;left:7378;top:1379;width:10;height:5" coordorigin="7378,1379" coordsize="10,5">
              <v:shape style="position:absolute;left:7378;top:1379;width:10;height:5" coordorigin="7378,1379" coordsize="10,5" path="m7378,1381l7387,1381e" filled="f" stroked="t" strokeweight=".33999pt" strokecolor="#000000">
                <v:path arrowok="t"/>
              </v:shape>
            </v:group>
            <v:group style="position:absolute;left:7373;top:1223;width:14;height:156" coordorigin="7373,1223" coordsize="14,156">
              <v:shape style="position:absolute;left:7373;top:1223;width:14;height:156" coordorigin="7373,1223" coordsize="14,156" path="m7382,1223l7373,1223,7378,1379,7387,1379,7382,1223xe" filled="t" fillcolor="#000000" stroked="f">
                <v:path arrowok="t"/>
                <v:fill type="solid"/>
              </v:shape>
            </v:group>
            <v:group style="position:absolute;left:7373;top:1351;width:10;height:6" coordorigin="7373,1351" coordsize="10,6">
              <v:shape style="position:absolute;left:7373;top:1351;width:10;height:6" coordorigin="7373,1351" coordsize="10,6" path="m7373,1354l7382,1354e" filled="f" stroked="t" strokeweight=".4pt" strokecolor="#000000">
                <v:path arrowok="t"/>
              </v:shape>
            </v:group>
            <v:group style="position:absolute;left:7373;top:1356;width:40;height:70" coordorigin="7373,1356" coordsize="40,70">
              <v:shape style="position:absolute;left:7373;top:1356;width:40;height:70" coordorigin="7373,1356" coordsize="40,70" path="m7382,1356l7373,1357,7375,1387,7379,1409,7380,1410,7384,1417,7386,1421,7387,1423,7391,1426,7396,1426,7398,1424,7402,1422,7404,1420,7405,1417,7391,1417,7393,1416,7393,1416,7392,1415,7394,1415,7392,1412,7390,1408,7388,1408,7385,1386,7382,1356xe" filled="t" fillcolor="#000000" stroked="f">
                <v:path arrowok="t"/>
                <v:fill type="solid"/>
              </v:shape>
              <v:shape style="position:absolute;left:7373;top:1356;width:40;height:70" coordorigin="7373,1356" coordsize="40,70" path="m7393,1416l7393,1416,7391,1417,7396,1417,7393,1416xe" filled="t" fillcolor="#000000" stroked="f">
                <v:path arrowok="t"/>
                <v:fill type="solid"/>
              </v:shape>
              <v:shape style="position:absolute;left:7373;top:1356;width:40;height:70" coordorigin="7373,1356" coordsize="40,70" path="m7394,1416l7393,1416,7396,1417,7405,1417,7405,1416,7394,1416,7394,1416xe" filled="t" fillcolor="#000000" stroked="f">
                <v:path arrowok="t"/>
                <v:fill type="solid"/>
              </v:shape>
              <v:shape style="position:absolute;left:7373;top:1356;width:40;height:70" coordorigin="7373,1356" coordsize="40,70" path="m7394,1416l7394,1416,7394,1416,7394,1416xe" filled="t" fillcolor="#000000" stroked="f">
                <v:path arrowok="t"/>
                <v:fill type="solid"/>
              </v:shape>
              <v:shape style="position:absolute;left:7373;top:1356;width:40;height:70" coordorigin="7373,1356" coordsize="40,70" path="m7396,1414l7394,1416,7394,1416,7396,1416,7396,1414xe" filled="t" fillcolor="#000000" stroked="f">
                <v:path arrowok="t"/>
                <v:fill type="solid"/>
              </v:shape>
              <v:shape style="position:absolute;left:7373;top:1356;width:40;height:70" coordorigin="7373,1356" coordsize="40,70" path="m7397,1414l7396,1414,7396,1416,7397,1414xe" filled="t" fillcolor="#000000" stroked="f">
                <v:path arrowok="t"/>
                <v:fill type="solid"/>
              </v:shape>
              <v:shape style="position:absolute;left:7373;top:1356;width:40;height:70" coordorigin="7373,1356" coordsize="40,70" path="m7406,1414l7397,1414,7396,1416,7405,1416,7406,1414xe" filled="t" fillcolor="#000000" stroked="f">
                <v:path arrowok="t"/>
                <v:fill type="solid"/>
              </v:shape>
              <v:shape style="position:absolute;left:7373;top:1356;width:40;height:70" coordorigin="7373,1356" coordsize="40,70" path="m7394,1415l7392,1415,7394,1416,7394,1416,7394,1415xe" filled="t" fillcolor="#000000" stroked="f">
                <v:path arrowok="t"/>
                <v:fill type="solid"/>
              </v:shape>
              <v:shape style="position:absolute;left:7373;top:1356;width:40;height:70" coordorigin="7373,1356" coordsize="40,70" path="m7403,1390l7397,1410,7398,1410,7396,1414,7397,1414,7406,1414,7406,1412,7412,1392,7403,1391,7403,1390xe" filled="t" fillcolor="#000000" stroked="f">
                <v:path arrowok="t"/>
                <v:fill type="solid"/>
              </v:shape>
              <v:shape style="position:absolute;left:7373;top:1356;width:40;height:70" coordorigin="7373,1356" coordsize="40,70" path="m7388,1405l7388,1408,7390,1408,7388,1405xe" filled="t" fillcolor="#000000" stroked="f">
                <v:path arrowok="t"/>
                <v:fill type="solid"/>
              </v:shape>
            </v:group>
            <v:group style="position:absolute;left:7403;top:1361;width:13;height:31" coordorigin="7403,1361" coordsize="13,31">
              <v:shape style="position:absolute;left:7403;top:1361;width:13;height:31" coordorigin="7403,1361" coordsize="13,31" path="m7416,1361l7406,1361,7403,1391,7412,1392,7416,1362,7416,1361xe" filled="t" fillcolor="#000000" stroked="f">
                <v:path arrowok="t"/>
                <v:fill type="solid"/>
              </v:shape>
            </v:group>
            <v:group style="position:absolute;left:7408;top:1315;width:10;height:5" coordorigin="7408,1315" coordsize="10,5">
              <v:shape style="position:absolute;left:7408;top:1315;width:10;height:5" coordorigin="7408,1315" coordsize="10,5" path="m7408,1318l7417,1318e" filled="f" stroked="t" strokeweight=".34002pt" strokecolor="#000000">
                <v:path arrowok="t"/>
              </v:shape>
            </v:group>
            <v:group style="position:absolute;left:7406;top:1320;width:11;height:41" coordorigin="7406,1320" coordsize="11,41">
              <v:shape style="position:absolute;left:7406;top:1320;width:11;height:41" coordorigin="7406,1320" coordsize="11,41" path="m7406,1340l7417,1340e" filled="f" stroked="t" strokeweight="2.14pt" strokecolor="#000000">
                <v:path arrowok="t"/>
              </v:shape>
            </v:group>
            <v:group style="position:absolute;left:7404;top:1345;width:10;height:5" coordorigin="7404,1345" coordsize="10,5">
              <v:shape style="position:absolute;left:7404;top:1345;width:10;height:5" coordorigin="7404,1345" coordsize="10,5" path="m7404,1348l7414,1348e" filled="f" stroked="t" strokeweight=".34002pt" strokecolor="#000000">
                <v:path arrowok="t"/>
              </v:shape>
            </v:group>
            <v:group style="position:absolute;left:7403;top:1190;width:36;height:155" coordorigin="7403,1190" coordsize="36,155">
              <v:shape style="position:absolute;left:7403;top:1190;width:36;height:155" coordorigin="7403,1190" coordsize="36,155" path="m7426,1190l7424,1190,7421,1193,7417,1199,7417,1200,7414,1208,7412,1210,7410,1223,7405,1258,7403,1301,7404,1345,7414,1345,7412,1301,7415,1258,7420,1224,7422,1211,7423,1211,7426,1204,7426,1203,7424,1200,7423,1200,7422,1199,7427,1199,7429,1198,7434,1198,7432,1194,7429,1192,7426,1190xe" filled="t" fillcolor="#000000" stroked="f">
                <v:path arrowok="t"/>
                <v:fill type="solid"/>
              </v:shape>
              <v:shape style="position:absolute;left:7403;top:1190;width:36;height:155" coordorigin="7403,1190" coordsize="36,155" path="m7415,1258l7415,1259,7415,1258xe" filled="t" fillcolor="#000000" stroked="f">
                <v:path arrowok="t"/>
                <v:fill type="solid"/>
              </v:shape>
              <v:shape style="position:absolute;left:7403;top:1190;width:36;height:155" coordorigin="7403,1190" coordsize="36,155" path="m7426,1204l7429,1217,7439,1216,7439,1214,7436,1205,7427,1205,7426,1204xe" filled="t" fillcolor="#000000" stroked="f">
                <v:path arrowok="t"/>
                <v:fill type="solid"/>
              </v:shape>
              <v:shape style="position:absolute;left:7403;top:1190;width:36;height:155" coordorigin="7403,1190" coordsize="36,155" path="m7423,1211l7422,1211,7422,1212,7423,1211xe" filled="t" fillcolor="#000000" stroked="f">
                <v:path arrowok="t"/>
                <v:fill type="solid"/>
              </v:shape>
              <v:shape style="position:absolute;left:7403;top:1190;width:36;height:155" coordorigin="7403,1190" coordsize="36,155" path="m7434,1198l7429,1198,7426,1203,7427,1205,7436,1205,7435,1201,7435,1200,7434,1198xe" filled="t" fillcolor="#000000" stroked="f">
                <v:path arrowok="t"/>
                <v:fill type="solid"/>
              </v:shape>
              <v:shape style="position:absolute;left:7403;top:1190;width:36;height:155" coordorigin="7403,1190" coordsize="36,155" path="m7423,1199l7426,1203,7428,1200,7424,1200,7425,1200,7423,1199xe" filled="t" fillcolor="#000000" stroked="f">
                <v:path arrowok="t"/>
                <v:fill type="solid"/>
              </v:shape>
              <v:shape style="position:absolute;left:7403;top:1190;width:36;height:155" coordorigin="7403,1190" coordsize="36,155" path="m7422,1199l7423,1200,7423,1199,7422,1199xe" filled="t" fillcolor="#000000" stroked="f">
                <v:path arrowok="t"/>
                <v:fill type="solid"/>
              </v:shape>
              <v:shape style="position:absolute;left:7403;top:1190;width:36;height:155" coordorigin="7403,1190" coordsize="36,155" path="m7423,1199l7423,1200,7424,1200,7423,1199,7423,1199xe" filled="t" fillcolor="#000000" stroked="f">
                <v:path arrowok="t"/>
                <v:fill type="solid"/>
              </v:shape>
              <v:shape style="position:absolute;left:7403;top:1190;width:36;height:155" coordorigin="7403,1190" coordsize="36,155" path="m7425,1200l7424,1200,7426,1200,7425,1200xe" filled="t" fillcolor="#000000" stroked="f">
                <v:path arrowok="t"/>
                <v:fill type="solid"/>
              </v:shape>
              <v:shape style="position:absolute;left:7403;top:1190;width:36;height:155" coordorigin="7403,1190" coordsize="36,155" path="m7429,1198l7425,1200,7426,1200,7428,1200,7429,1198xe" filled="t" fillcolor="#000000" stroked="f">
                <v:path arrowok="t"/>
                <v:fill type="solid"/>
              </v:shape>
              <v:shape style="position:absolute;left:7403;top:1190;width:36;height:155" coordorigin="7403,1190" coordsize="36,155" path="m7427,1199l7423,1199,7423,1199,7425,1200,7427,1199xe" filled="t" fillcolor="#000000" stroked="f">
                <v:path arrowok="t"/>
                <v:fill type="solid"/>
              </v:shape>
              <v:shape style="position:absolute;left:7403;top:1190;width:36;height:155" coordorigin="7403,1190" coordsize="36,155" path="m7423,1199l7422,1199,7423,1199,7423,1199xe" filled="t" fillcolor="#000000" stroked="f">
                <v:path arrowok="t"/>
                <v:fill type="solid"/>
              </v:shape>
            </v:group>
            <v:group style="position:absolute;left:7429;top:1216;width:14;height:48" coordorigin="7429,1216" coordsize="14,48">
              <v:shape style="position:absolute;left:7429;top:1216;width:14;height:48" coordorigin="7429,1216" coordsize="14,48" path="m7439,1216l7429,1217,7434,1264,7434,1262,7444,1262,7439,1216xe" filled="t" fillcolor="#000000" stroked="f">
                <v:path arrowok="t"/>
                <v:fill type="solid"/>
              </v:shape>
            </v:group>
            <v:group style="position:absolute;left:7439;top:1345;width:10;height:5" coordorigin="7439,1345" coordsize="10,5">
              <v:shape style="position:absolute;left:7439;top:1345;width:10;height:5" coordorigin="7439,1345" coordsize="10,5" path="m7439,1348l7448,1348e" filled="f" stroked="t" strokeweight=".34002pt" strokecolor="#000000">
                <v:path arrowok="t"/>
              </v:shape>
            </v:group>
            <v:group style="position:absolute;left:7434;top:1262;width:14;height:83" coordorigin="7434,1262" coordsize="14,83">
              <v:shape style="position:absolute;left:7434;top:1262;width:14;height:83" coordorigin="7434,1262" coordsize="14,83" path="m7444,1262l7434,1262,7439,1345,7448,1345,7444,1262xe" filled="t" fillcolor="#000000" stroked="f">
                <v:path arrowok="t"/>
                <v:fill type="solid"/>
              </v:shape>
            </v:group>
            <v:group style="position:absolute;left:7438;top:1538;width:98;height:2" coordorigin="7438,1538" coordsize="98,2">
              <v:shape style="position:absolute;left:7438;top:1538;width:98;height:2" coordorigin="7438,1538" coordsize="98,0" path="m7438,1538l7536,1538e" filled="f" stroked="t" strokeweight=".579980pt" strokecolor="#000000">
                <v:path arrowok="t"/>
              </v:shape>
            </v:group>
            <v:group style="position:absolute;left:7440;top:1333;width:2;height:215" coordorigin="7440,1333" coordsize="2,215">
              <v:shape style="position:absolute;left:7440;top:1333;width:2;height:215" coordorigin="7440,1333" coordsize="0,215" path="m7440,1333l7440,1548e" filled="f" stroked="t" strokeweight=".58001pt" strokecolor="#000000">
                <v:path arrowok="t"/>
              </v:shape>
            </v:group>
            <v:group style="position:absolute;left:2836;top:1864;width:1357;height:2" coordorigin="2836,1864" coordsize="1357,2">
              <v:shape style="position:absolute;left:2836;top:1864;width:1357;height:2" coordorigin="2836,1864" coordsize="1357,0" path="m2836,1864l4193,1864e" filled="f" stroked="t" strokeweight=".579980pt" strokecolor="#000000">
                <v:path arrowok="t"/>
              </v:shape>
            </v:group>
            <v:group style="position:absolute;left:5977;top:2948;width:2;height:352" coordorigin="5977,2948" coordsize="2,352">
              <v:shape style="position:absolute;left:5977;top:2948;width:2;height:352" coordorigin="5977,2948" coordsize="0,352" path="m5977,2948l5977,3300e" filled="f" stroked="t" strokeweight=".58001pt" strokecolor="#000000">
                <v:path arrowok="t"/>
              </v:shape>
            </v:group>
            <v:group style="position:absolute;left:5977;top:2953;width:1384;height:2" coordorigin="5977,2953" coordsize="1384,2">
              <v:shape style="position:absolute;left:5977;top:2953;width:1384;height:2" coordorigin="5977,2953" coordsize="1384,0" path="m5977,2953l7361,2953e" filled="f" stroked="t" strokeweight=".579980pt" strokecolor="#000000">
                <v:path arrowok="t"/>
              </v:shape>
            </v:group>
            <v:group style="position:absolute;left:7356;top:2953;width:2;height:343" coordorigin="7356,2953" coordsize="2,343">
              <v:shape style="position:absolute;left:7356;top:2953;width:2;height:343" coordorigin="7356,2953" coordsize="0,343" path="m7356,2953l7356,3296e" filled="f" stroked="t" strokeweight=".58001pt" strokecolor="#000000">
                <v:path arrowok="t"/>
              </v:shape>
            </v:group>
            <v:group style="position:absolute;left:7356;top:3284;width:176;height:12" coordorigin="7356,3284" coordsize="176,12">
              <v:shape style="position:absolute;left:7356;top:3284;width:176;height:12" coordorigin="7356,3284" coordsize="176,12" path="m7532,3284l7528,3284,7356,3287,7356,3296,7528,3294,7532,3289,7532,3284xe" filled="t" fillcolor="#000000" stroked="f">
                <v:path arrowok="t"/>
                <v:fill type="solid"/>
              </v:shape>
            </v:group>
            <v:group style="position:absolute;left:7528;top:3623;width:10;height:5" coordorigin="7528,3623" coordsize="10,5">
              <v:shape style="position:absolute;left:7528;top:3623;width:10;height:5" coordorigin="7528,3623" coordsize="10,5" path="m7528,3625l7537,3625e" filled="f" stroked="t" strokeweight=".33999pt" strokecolor="#000000">
                <v:path arrowok="t"/>
              </v:shape>
            </v:group>
            <v:group style="position:absolute;left:7523;top:3289;width:14;height:334" coordorigin="7523,3289" coordsize="14,334">
              <v:shape style="position:absolute;left:7523;top:3289;width:14;height:334" coordorigin="7523,3289" coordsize="14,334" path="m7532,3289l7523,3289,7528,3623,7537,3623,7532,3289xe" filled="t" fillcolor="#000000" stroked="f">
                <v:path arrowok="t"/>
                <v:fill type="solid"/>
              </v:shape>
            </v:group>
            <v:group style="position:absolute;left:5785;top:3124;width:2;height:518" coordorigin="5785,3124" coordsize="2,518">
              <v:shape style="position:absolute;left:5785;top:3124;width:2;height:518" coordorigin="5785,3124" coordsize="0,518" path="m5785,3124l5785,3642e" filled="f" stroked="t" strokeweight=".58001pt" strokecolor="#000000">
                <v:path arrowok="t"/>
              </v:shape>
            </v:group>
            <v:group style="position:absolute;left:5778;top:3143;width:10;height:5" coordorigin="5778,3143" coordsize="10,5">
              <v:shape style="position:absolute;left:5778;top:3143;width:10;height:5" coordorigin="5778,3143" coordsize="10,5" path="m5778,3145l5788,3145e" filled="f" stroked="t" strokeweight=".33999pt" strokecolor="#000000">
                <v:path arrowok="t"/>
              </v:shape>
            </v:group>
            <v:group style="position:absolute;left:5778;top:2854;width:47;height:289" coordorigin="5778,2854" coordsize="47,289">
              <v:shape style="position:absolute;left:5778;top:2854;width:47;height:289" coordorigin="5778,2854" coordsize="47,289" path="m5806,2854l5803,2854,5800,2857,5796,2867,5795,2867,5791,2885,5791,2887,5788,2911,5782,2977,5778,3058,5778,3143,5788,3143,5788,3058,5791,2978,5791,2977,5797,2912,5801,2887,5804,2869,5805,2869,5805,2868,5804,2864,5803,2863,5804,2863,5803,2861,5814,2861,5813,2858,5810,2856,5806,2854xe" filled="t" fillcolor="#000000" stroked="f">
                <v:path arrowok="t"/>
                <v:fill type="solid"/>
              </v:shape>
              <v:shape style="position:absolute;left:5778;top:2854;width:47;height:289" coordorigin="5778,2854" coordsize="47,289" path="m5791,2977l5791,2978,5791,2977xe" filled="t" fillcolor="#000000" stroked="f">
                <v:path arrowok="t"/>
                <v:fill type="solid"/>
              </v:shape>
              <v:shape style="position:absolute;left:5778;top:2854;width:47;height:289" coordorigin="5778,2854" coordsize="47,289" path="m5814,2861l5808,2861,5805,2868,5807,2873,5812,2897,5815,2935,5825,2934,5821,2897,5821,2894,5816,2870,5814,2861xe" filled="t" fillcolor="#000000" stroked="f">
                <v:path arrowok="t"/>
                <v:fill type="solid"/>
              </v:shape>
              <v:shape style="position:absolute;left:5778;top:2854;width:47;height:289" coordorigin="5778,2854" coordsize="47,289" path="m5805,2869l5804,2869,5804,2870,5805,2869xe" filled="t" fillcolor="#000000" stroked="f">
                <v:path arrowok="t"/>
                <v:fill type="solid"/>
              </v:shape>
              <v:shape style="position:absolute;left:5778;top:2854;width:47;height:289" coordorigin="5778,2854" coordsize="47,289" path="m5804,2864l5805,2868,5807,2864,5806,2864,5804,2864xe" filled="t" fillcolor="#000000" stroked="f">
                <v:path arrowok="t"/>
                <v:fill type="solid"/>
              </v:shape>
              <v:shape style="position:absolute;left:5778;top:2854;width:47;height:289" coordorigin="5778,2854" coordsize="47,289" path="m5804,2863l5804,2863,5804,2864,5806,2864,5804,2863xe" filled="t" fillcolor="#000000" stroked="f">
                <v:path arrowok="t"/>
                <v:fill type="solid"/>
              </v:shape>
              <v:shape style="position:absolute;left:5778;top:2854;width:47;height:289" coordorigin="5778,2854" coordsize="47,289" path="m5808,2861l5804,2863,5806,2864,5807,2864,5808,2861xe" filled="t" fillcolor="#000000" stroked="f">
                <v:path arrowok="t"/>
                <v:fill type="solid"/>
              </v:shape>
              <v:shape style="position:absolute;left:5778;top:2854;width:47;height:289" coordorigin="5778,2854" coordsize="47,289" path="m5804,2863l5803,2863,5804,2864,5804,2863xe" filled="t" fillcolor="#000000" stroked="f">
                <v:path arrowok="t"/>
                <v:fill type="solid"/>
              </v:shape>
              <v:shape style="position:absolute;left:5778;top:2854;width:47;height:289" coordorigin="5778,2854" coordsize="47,289" path="m5803,2861l5804,2863,5804,2863,5803,2861xe" filled="t" fillcolor="#000000" stroked="f">
                <v:path arrowok="t"/>
                <v:fill type="solid"/>
              </v:shape>
              <v:shape style="position:absolute;left:5778;top:2854;width:47;height:289" coordorigin="5778,2854" coordsize="47,289" path="m5808,2861l5803,2861,5804,2863,5808,2861xe" filled="t" fillcolor="#000000" stroked="f">
                <v:path arrowok="t"/>
                <v:fill type="solid"/>
              </v:shape>
            </v:group>
            <v:group style="position:absolute;left:5815;top:2934;width:13;height:54" coordorigin="5815,2934" coordsize="13,54">
              <v:shape style="position:absolute;left:5815;top:2934;width:13;height:54" coordorigin="5815,2934" coordsize="13,54" path="m5825,2934l5815,2935,5819,2988,5819,2987,5828,2987,5825,2934xe" filled="t" fillcolor="#000000" stroked="f">
                <v:path arrowok="t"/>
                <v:fill type="solid"/>
              </v:shape>
            </v:group>
            <v:group style="position:absolute;left:5824;top:3143;width:10;height:5" coordorigin="5824,3143" coordsize="10,5">
              <v:shape style="position:absolute;left:5824;top:3143;width:10;height:5" coordorigin="5824,3143" coordsize="10,5" path="m5824,3145l5833,3145e" filled="f" stroked="t" strokeweight=".33999pt" strokecolor="#000000">
                <v:path arrowok="t"/>
              </v:shape>
            </v:group>
            <v:group style="position:absolute;left:5819;top:2987;width:14;height:156" coordorigin="5819,2987" coordsize="14,156">
              <v:shape style="position:absolute;left:5819;top:2987;width:14;height:156" coordorigin="5819,2987" coordsize="14,156" path="m5828,2987l5819,2987,5824,3143,5833,3143,5828,2987xe" filled="t" fillcolor="#000000" stroked="f">
                <v:path arrowok="t"/>
                <v:fill type="solid"/>
              </v:shape>
            </v:group>
            <v:group style="position:absolute;left:5819;top:3114;width:10;height:6" coordorigin="5819,3114" coordsize="10,6">
              <v:shape style="position:absolute;left:5819;top:3114;width:10;height:6" coordorigin="5819,3114" coordsize="10,6" path="m5819,3117l5828,3117e" filled="f" stroked="t" strokeweight=".4pt" strokecolor="#000000">
                <v:path arrowok="t"/>
              </v:shape>
            </v:group>
            <v:group style="position:absolute;left:5819;top:3119;width:40;height:70" coordorigin="5819,3119" coordsize="40,70">
              <v:shape style="position:absolute;left:5819;top:3119;width:40;height:70" coordorigin="5819,3119" coordsize="40,70" path="m5828,3119l5819,3120,5821,3151,5825,3172,5826,3173,5832,3185,5834,3187,5838,3188,5842,3188,5845,3187,5850,3182,5851,3180,5838,3180,5839,3179,5838,3178,5839,3178,5836,3170,5834,3170,5831,3150,5828,3119xe" filled="t" fillcolor="#000000" stroked="f">
                <v:path arrowok="t"/>
                <v:fill type="solid"/>
              </v:shape>
              <v:shape style="position:absolute;left:5819;top:3119;width:40;height:70" coordorigin="5819,3119" coordsize="40,70" path="m5839,3179l5838,3180,5840,3179,5839,3179xe" filled="t" fillcolor="#000000" stroked="f">
                <v:path arrowok="t"/>
                <v:fill type="solid"/>
              </v:shape>
              <v:shape style="position:absolute;left:5819;top:3119;width:40;height:70" coordorigin="5819,3119" coordsize="40,70" path="m5840,3179l5838,3180,5840,3180,5840,3179xe" filled="t" fillcolor="#000000" stroked="f">
                <v:path arrowok="t"/>
                <v:fill type="solid"/>
              </v:shape>
              <v:shape style="position:absolute;left:5819;top:3119;width:40;height:70" coordorigin="5819,3119" coordsize="40,70" path="m5840,3179l5840,3179,5840,3180,5840,3179xe" filled="t" fillcolor="#000000" stroked="f">
                <v:path arrowok="t"/>
                <v:fill type="solid"/>
              </v:shape>
              <v:shape style="position:absolute;left:5819;top:3119;width:40;height:70" coordorigin="5819,3119" coordsize="40,70" path="m5849,3154l5843,3173,5844,3173,5842,3179,5840,3179,5840,3180,5851,3180,5852,3176,5852,3175,5858,3156,5849,3155,5849,3154xe" filled="t" fillcolor="#000000" stroked="f">
                <v:path arrowok="t"/>
                <v:fill type="solid"/>
              </v:shape>
              <v:shape style="position:absolute;left:5819;top:3119;width:40;height:70" coordorigin="5819,3119" coordsize="40,70" path="m5840,3178l5839,3179,5840,3179,5840,3179,5840,3178xe" filled="t" fillcolor="#000000" stroked="f">
                <v:path arrowok="t"/>
                <v:fill type="solid"/>
              </v:shape>
              <v:shape style="position:absolute;left:5819;top:3119;width:40;height:70" coordorigin="5819,3119" coordsize="40,70" path="m5840,3178l5840,3179,5840,3179,5842,3179,5840,3178xe" filled="t" fillcolor="#000000" stroked="f">
                <v:path arrowok="t"/>
                <v:fill type="solid"/>
              </v:shape>
              <v:shape style="position:absolute;left:5819;top:3119;width:40;height:70" coordorigin="5819,3119" coordsize="40,70" path="m5838,3178l5839,3179,5840,3178,5839,3178,5838,3178xe" filled="t" fillcolor="#000000" stroked="f">
                <v:path arrowok="t"/>
                <v:fill type="solid"/>
              </v:shape>
              <v:shape style="position:absolute;left:5819;top:3119;width:40;height:70" coordorigin="5819,3119" coordsize="40,70" path="m5842,3176l5840,3178,5842,3179,5842,3176xe" filled="t" fillcolor="#000000" stroked="f">
                <v:path arrowok="t"/>
                <v:fill type="solid"/>
              </v:shape>
              <v:shape style="position:absolute;left:5819;top:3119;width:40;height:70" coordorigin="5819,3119" coordsize="40,70" path="m5839,3178l5840,3178,5840,3178,5839,3178xe" filled="t" fillcolor="#000000" stroked="f">
                <v:path arrowok="t"/>
                <v:fill type="solid"/>
              </v:shape>
              <v:shape style="position:absolute;left:5819;top:3119;width:40;height:70" coordorigin="5819,3119" coordsize="40,70" path="m5839,3178l5838,3178,5839,3178,5839,3178xe" filled="t" fillcolor="#000000" stroked="f">
                <v:path arrowok="t"/>
                <v:fill type="solid"/>
              </v:shape>
              <v:shape style="position:absolute;left:5819;top:3119;width:40;height:70" coordorigin="5819,3119" coordsize="40,70" path="m5834,3168l5834,3170,5836,3170,5834,3168xe" filled="t" fillcolor="#000000" stroked="f">
                <v:path arrowok="t"/>
                <v:fill type="solid"/>
              </v:shape>
            </v:group>
            <v:group style="position:absolute;left:5849;top:3125;width:13;height:31" coordorigin="5849,3125" coordsize="13,31">
              <v:shape style="position:absolute;left:5849;top:3125;width:13;height:31" coordorigin="5849,3125" coordsize="13,31" path="m5862,3125l5852,3125,5849,3155,5858,3156,5862,3126,5862,3125xe" filled="t" fillcolor="#000000" stroked="f">
                <v:path arrowok="t"/>
                <v:fill type="solid"/>
              </v:shape>
            </v:group>
            <v:group style="position:absolute;left:5854;top:3078;width:10;height:7" coordorigin="5854,3078" coordsize="10,7">
              <v:shape style="position:absolute;left:5854;top:3078;width:10;height:7" coordorigin="5854,3078" coordsize="10,7" path="m5854,3085l5863,3085,5863,3078,5854,3078,5854,3085xe" filled="t" fillcolor="#000000" stroked="f">
                <v:path arrowok="t"/>
                <v:fill type="solid"/>
              </v:shape>
            </v:group>
            <v:group style="position:absolute;left:5852;top:3083;width:11;height:43" coordorigin="5852,3083" coordsize="11,43">
              <v:shape style="position:absolute;left:5852;top:3083;width:11;height:43" coordorigin="5852,3083" coordsize="11,43" path="m5852,3126l5863,3126,5863,3083,5852,3083,5852,3126xe" filled="t" fillcolor="#000000" stroked="f">
                <v:path arrowok="t"/>
                <v:fill type="solid"/>
              </v:shape>
            </v:group>
            <v:group style="position:absolute;left:5850;top:3108;width:10;height:5" coordorigin="5850,3108" coordsize="10,5">
              <v:shape style="position:absolute;left:5850;top:3108;width:10;height:5" coordorigin="5850,3108" coordsize="10,5" path="m5850,3110l5860,3110e" filled="f" stroked="t" strokeweight=".34001pt" strokecolor="#000000">
                <v:path arrowok="t"/>
              </v:shape>
            </v:group>
            <v:group style="position:absolute;left:5849;top:2954;width:36;height:154" coordorigin="5849,2954" coordsize="36,154">
              <v:shape style="position:absolute;left:5849;top:2954;width:36;height:154" coordorigin="5849,2954" coordsize="36,154" path="m5873,2954l5870,2954,5867,2957,5863,2962,5863,2963,5860,2972,5858,2974,5856,2987,5851,3022,5849,3064,5850,3108,5860,3108,5858,3064,5861,3022,5866,2988,5868,2975,5868,2975,5871,2968,5870,2968,5872,2966,5871,2964,5870,2964,5871,2964,5869,2962,5880,2962,5878,2957,5873,2954xe" filled="t" fillcolor="#000000" stroked="f">
                <v:path arrowok="t"/>
                <v:fill type="solid"/>
              </v:shape>
              <v:shape style="position:absolute;left:5849;top:2954;width:36;height:154" coordorigin="5849,2954" coordsize="36,154" path="m5861,3022l5861,3023,5861,3022xe" filled="t" fillcolor="#000000" stroked="f">
                <v:path arrowok="t"/>
                <v:fill type="solid"/>
              </v:shape>
              <v:shape style="position:absolute;left:5849;top:2954;width:36;height:154" coordorigin="5849,2954" coordsize="36,154" path="m5872,2966l5875,2980,5885,2978,5885,2977,5882,2968,5873,2968,5872,2966xe" filled="t" fillcolor="#000000" stroked="f">
                <v:path arrowok="t"/>
                <v:fill type="solid"/>
              </v:shape>
              <v:shape style="position:absolute;left:5849;top:2954;width:36;height:154" coordorigin="5849,2954" coordsize="36,154" path="m5868,2975l5868,2975,5868,2976,5868,2975xe" filled="t" fillcolor="#000000" stroked="f">
                <v:path arrowok="t"/>
                <v:fill type="solid"/>
              </v:shape>
              <v:shape style="position:absolute;left:5849;top:2954;width:36;height:154" coordorigin="5849,2954" coordsize="36,154" path="m5872,2966l5870,2968,5871,2968,5872,2966xe" filled="t" fillcolor="#000000" stroked="f">
                <v:path arrowok="t"/>
                <v:fill type="solid"/>
              </v:shape>
              <v:shape style="position:absolute;left:5849;top:2954;width:36;height:154" coordorigin="5849,2954" coordsize="36,154" path="m5881,2963l5874,2963,5872,2966,5873,2968,5882,2968,5881,2964,5881,2963xe" filled="t" fillcolor="#000000" stroked="f">
                <v:path arrowok="t"/>
                <v:fill type="solid"/>
              </v:shape>
              <v:shape style="position:absolute;left:5849;top:2954;width:36;height:154" coordorigin="5849,2954" coordsize="36,154" path="m5872,2964l5871,2964,5872,2966,5873,2964,5873,2964,5872,2964xe" filled="t" fillcolor="#000000" stroked="f">
                <v:path arrowok="t"/>
                <v:fill type="solid"/>
              </v:shape>
              <v:shape style="position:absolute;left:5849;top:2954;width:36;height:154" coordorigin="5849,2954" coordsize="36,154" path="m5871,2964l5870,2964,5871,2964xe" filled="t" fillcolor="#000000" stroked="f">
                <v:path arrowok="t"/>
                <v:fill type="solid"/>
              </v:shape>
              <v:shape style="position:absolute;left:5849;top:2954;width:36;height:154" coordorigin="5849,2954" coordsize="36,154" path="m5874,2963l5872,2964,5873,2964,5873,2964,5874,2963xe" filled="t" fillcolor="#000000" stroked="f">
                <v:path arrowok="t"/>
                <v:fill type="solid"/>
              </v:shape>
              <v:shape style="position:absolute;left:5849;top:2954;width:36;height:154" coordorigin="5849,2954" coordsize="36,154" path="m5869,2962l5871,2964,5872,2964,5869,2962xe" filled="t" fillcolor="#000000" stroked="f">
                <v:path arrowok="t"/>
                <v:fill type="solid"/>
              </v:shape>
              <v:shape style="position:absolute;left:5849;top:2954;width:36;height:154" coordorigin="5849,2954" coordsize="36,154" path="m5880,2962l5869,2962,5872,2964,5874,2963,5881,2963,5880,2962xe" filled="t" fillcolor="#000000" stroked="f">
                <v:path arrowok="t"/>
                <v:fill type="solid"/>
              </v:shape>
            </v:group>
            <v:group style="position:absolute;left:5875;top:2978;width:14;height:49" coordorigin="5875,2978" coordsize="14,49">
              <v:shape style="position:absolute;left:5875;top:2978;width:14;height:49" coordorigin="5875,2978" coordsize="14,49" path="m5885,2978l5875,2980,5880,3028,5880,3026,5890,3026,5885,2978xe" filled="t" fillcolor="#000000" stroked="f">
                <v:path arrowok="t"/>
                <v:fill type="solid"/>
              </v:shape>
            </v:group>
            <v:group style="position:absolute;left:5885;top:3108;width:10;height:5" coordorigin="5885,3108" coordsize="10,5">
              <v:shape style="position:absolute;left:5885;top:3108;width:10;height:5" coordorigin="5885,3108" coordsize="10,5" path="m5885,3110l5894,3110e" filled="f" stroked="t" strokeweight=".34001pt" strokecolor="#000000">
                <v:path arrowok="t"/>
              </v:shape>
            </v:group>
            <v:group style="position:absolute;left:5880;top:3026;width:14;height:82" coordorigin="5880,3026" coordsize="14,82">
              <v:shape style="position:absolute;left:5880;top:3026;width:14;height:82" coordorigin="5880,3026" coordsize="14,82" path="m5890,3026l5880,3026,5885,3108,5894,3108,5890,3026xe" filled="t" fillcolor="#000000" stroked="f">
                <v:path arrowok="t"/>
                <v:fill type="solid"/>
              </v:shape>
            </v:group>
            <v:group style="position:absolute;left:5884;top:3301;width:98;height:2" coordorigin="5884,3301" coordsize="98,2">
              <v:shape style="position:absolute;left:5884;top:3301;width:98;height:2" coordorigin="5884,3301" coordsize="98,0" path="m5884,3301l5982,3301e" filled="f" stroked="t" strokeweight=".580pt" strokecolor="#000000">
                <v:path arrowok="t"/>
              </v:shape>
            </v:group>
            <v:group style="position:absolute;left:5886;top:3097;width:2;height:214" coordorigin="5886,3097" coordsize="2,214">
              <v:shape style="position:absolute;left:5886;top:3097;width:2;height:214" coordorigin="5886,3097" coordsize="0,214" path="m5886,3097l5886,3311e" filled="f" stroked="t" strokeweight=".58001pt" strokecolor="#000000">
                <v:path arrowok="t"/>
              </v:shape>
            </v:group>
            <v:group style="position:absolute;left:8912;top:3131;width:2;height:517" coordorigin="8912,3131" coordsize="2,517">
              <v:shape style="position:absolute;left:8912;top:3131;width:2;height:517" coordorigin="8912,3131" coordsize="0,517" path="m8912,3131l8912,3648e" filled="f" stroked="t" strokeweight=".59001pt" strokecolor="#000000">
                <v:path arrowok="t"/>
              </v:shape>
            </v:group>
            <v:group style="position:absolute;left:8906;top:2861;width:46;height:288" coordorigin="8906,2861" coordsize="46,288">
              <v:shape style="position:absolute;left:8906;top:2861;width:46;height:288" coordorigin="8906,2861" coordsize="46,288" path="m8938,2861l8932,2861,8929,2862,8928,2863,8923,2872,8922,2873,8918,2891,8918,2893,8915,2917,8909,2984,8906,3065,8906,3149,8916,3149,8916,3065,8918,2986,8919,2984,8924,2918,8928,2893,8932,2875,8932,2875,8934,2873,8932,2869,8932,2869,8930,2868,8941,2868,8940,2864,8939,2862,8938,2861xe" filled="t" fillcolor="#000000" stroked="f">
                <v:path arrowok="t"/>
                <v:fill type="solid"/>
              </v:shape>
              <v:shape style="position:absolute;left:8906;top:2861;width:46;height:288" coordorigin="8906,2861" coordsize="46,288" path="m8919,2984l8918,2986,8919,2984xe" filled="t" fillcolor="#000000" stroked="f">
                <v:path arrowok="t"/>
                <v:fill type="solid"/>
              </v:shape>
              <v:shape style="position:absolute;left:8906;top:2861;width:46;height:288" coordorigin="8906,2861" coordsize="46,288" path="m8941,2868l8936,2868,8936,2869,8936,2869,8935,2870,8934,2873,8936,2880,8935,2880,8939,2903,8942,2941,8952,2940,8948,2902,8945,2880,8936,2880,8935,2879,8945,2879,8945,2876,8941,2868xe" filled="t" fillcolor="#000000" stroked="f">
                <v:path arrowok="t"/>
                <v:fill type="solid"/>
              </v:shape>
              <v:shape style="position:absolute;left:8906;top:2861;width:46;height:288" coordorigin="8906,2861" coordsize="46,288" path="m8932,2875l8932,2875,8932,2876,8932,2875xe" filled="t" fillcolor="#000000" stroked="f">
                <v:path arrowok="t"/>
                <v:fill type="solid"/>
              </v:shape>
              <v:shape style="position:absolute;left:8906;top:2861;width:46;height:288" coordorigin="8906,2861" coordsize="46,288" path="m8932,2868l8934,2873,8935,2870,8934,2870,8935,2869,8932,2868xe" filled="t" fillcolor="#000000" stroked="f">
                <v:path arrowok="t"/>
                <v:fill type="solid"/>
              </v:shape>
              <v:shape style="position:absolute;left:8906;top:2861;width:46;height:288" coordorigin="8906,2861" coordsize="46,288" path="m8935,2869l8934,2870,8935,2870,8936,2869,8935,2869xe" filled="t" fillcolor="#000000" stroked="f">
                <v:path arrowok="t"/>
                <v:fill type="solid"/>
              </v:shape>
              <v:shape style="position:absolute;left:8906;top:2861;width:46;height:288" coordorigin="8906,2861" coordsize="46,288" path="m8935,2870l8934,2870,8935,2870,8935,2870xe" filled="t" fillcolor="#000000" stroked="f">
                <v:path arrowok="t"/>
                <v:fill type="solid"/>
              </v:shape>
              <v:shape style="position:absolute;left:8906;top:2861;width:46;height:288" coordorigin="8906,2861" coordsize="46,288" path="m8936,2869l8935,2870,8936,2869,8936,2869xe" filled="t" fillcolor="#000000" stroked="f">
                <v:path arrowok="t"/>
                <v:fill type="solid"/>
              </v:shape>
              <v:shape style="position:absolute;left:8906;top:2861;width:46;height:288" coordorigin="8906,2861" coordsize="46,288" path="m8930,2868l8932,2869,8932,2868,8930,2868xe" filled="t" fillcolor="#000000" stroked="f">
                <v:path arrowok="t"/>
                <v:fill type="solid"/>
              </v:shape>
              <v:shape style="position:absolute;left:8906;top:2861;width:46;height:288" coordorigin="8906,2861" coordsize="46,288" path="m8932,2868l8932,2869,8932,2869,8932,2868xe" filled="t" fillcolor="#000000" stroked="f">
                <v:path arrowok="t"/>
                <v:fill type="solid"/>
              </v:shape>
              <v:shape style="position:absolute;left:8906;top:2861;width:46;height:288" coordorigin="8906,2861" coordsize="46,288" path="m8936,2868l8935,2869,8936,2869,8936,2868xe" filled="t" fillcolor="#000000" stroked="f">
                <v:path arrowok="t"/>
                <v:fill type="solid"/>
              </v:shape>
              <v:shape style="position:absolute;left:8906;top:2861;width:46;height:288" coordorigin="8906,2861" coordsize="46,288" path="m8936,2868l8932,2868,8932,2868,8935,2869,8936,2868xe" filled="t" fillcolor="#000000" stroked="f">
                <v:path arrowok="t"/>
                <v:fill type="solid"/>
              </v:shape>
              <v:shape style="position:absolute;left:8906;top:2861;width:46;height:288" coordorigin="8906,2861" coordsize="46,288" path="m8932,2868l8930,2868,8932,2868,8932,2868xe" filled="t" fillcolor="#000000" stroked="f">
                <v:path arrowok="t"/>
                <v:fill type="solid"/>
              </v:shape>
            </v:group>
            <v:group style="position:absolute;left:8942;top:2940;width:13;height:54" coordorigin="8942,2940" coordsize="13,54">
              <v:shape style="position:absolute;left:8942;top:2940;width:13;height:54" coordorigin="8942,2940" coordsize="13,54" path="m8952,2940l8942,2941,8946,2994,8946,2993,8956,2993,8952,2940xe" filled="t" fillcolor="#000000" stroked="f">
                <v:path arrowok="t"/>
                <v:fill type="solid"/>
              </v:shape>
            </v:group>
            <v:group style="position:absolute;left:8952;top:3149;width:10;height:5" coordorigin="8952,3149" coordsize="10,5">
              <v:shape style="position:absolute;left:8952;top:3149;width:10;height:5" coordorigin="8952,3149" coordsize="10,5" path="m8952,3151l8962,3151e" filled="f" stroked="t" strokeweight=".34001pt" strokecolor="#000000">
                <v:path arrowok="t"/>
              </v:shape>
            </v:group>
            <v:group style="position:absolute;left:8946;top:2993;width:16;height:156" coordorigin="8946,2993" coordsize="16,156">
              <v:shape style="position:absolute;left:8946;top:2993;width:16;height:156" coordorigin="8946,2993" coordsize="16,156" path="m8956,2993l8946,2993,8952,3149,8962,3149,8956,2993xe" filled="t" fillcolor="#000000" stroked="f">
                <v:path arrowok="t"/>
                <v:fill type="solid"/>
              </v:shape>
            </v:group>
            <v:group style="position:absolute;left:8947;top:3120;width:10;height:5" coordorigin="8947,3120" coordsize="10,5">
              <v:shape style="position:absolute;left:8947;top:3120;width:10;height:5" coordorigin="8947,3120" coordsize="10,5" path="m8947,3122l8957,3122e" filled="f" stroked="t" strokeweight=".33999pt" strokecolor="#000000">
                <v:path arrowok="t"/>
              </v:shape>
            </v:group>
            <v:group style="position:absolute;left:8947;top:3125;width:38;height:70" coordorigin="8947,3125" coordsize="38,70">
              <v:shape style="position:absolute;left:8947;top:3125;width:38;height:70" coordorigin="8947,3125" coordsize="38,70" path="m8957,3125l8947,3125,8948,3155,8948,3157,8953,3179,8954,3180,8957,3186,8957,3187,8960,3192,8962,3193,8964,3194,8970,3194,8975,3192,8977,3188,8978,3187,8966,3187,8967,3186,8967,3186,8966,3185,8967,3185,8964,3181,8965,3181,8963,3176,8958,3156,8958,3156,8957,3125xe" filled="t" fillcolor="#000000" stroked="f">
                <v:path arrowok="t"/>
                <v:fill type="solid"/>
              </v:shape>
              <v:shape style="position:absolute;left:8947;top:3125;width:38;height:70" coordorigin="8947,3125" coordsize="38,70" path="m8967,3186l8966,3187,8968,3186,8968,3186,8967,3186xe" filled="t" fillcolor="#000000" stroked="f">
                <v:path arrowok="t"/>
                <v:fill type="solid"/>
              </v:shape>
              <v:shape style="position:absolute;left:8947;top:3125;width:38;height:70" coordorigin="8947,3125" coordsize="38,70" path="m8968,3186l8966,3187,8978,3187,8979,3186,8969,3186,8968,3186xe" filled="t" fillcolor="#000000" stroked="f">
                <v:path arrowok="t"/>
                <v:fill type="solid"/>
              </v:shape>
              <v:shape style="position:absolute;left:8947;top:3125;width:38;height:70" coordorigin="8947,3125" coordsize="38,70" path="m8967,3186l8968,3186,8967,3186xe" filled="t" fillcolor="#000000" stroked="f">
                <v:path arrowok="t"/>
                <v:fill type="solid"/>
              </v:shape>
              <v:shape style="position:absolute;left:8947;top:3125;width:38;height:70" coordorigin="8947,3125" coordsize="38,70" path="m8968,3185l8967,3186,8968,3186,8968,3186,8968,3186,8968,3185xe" filled="t" fillcolor="#000000" stroked="f">
                <v:path arrowok="t"/>
                <v:fill type="solid"/>
              </v:shape>
              <v:shape style="position:absolute;left:8947;top:3125;width:38;height:70" coordorigin="8947,3125" coordsize="38,70" path="m8979,3185l8970,3185,8968,3186,8969,3186,8979,3186,8979,3185xe" filled="t" fillcolor="#000000" stroked="f">
                <v:path arrowok="t"/>
                <v:fill type="solid"/>
              </v:shape>
              <v:shape style="position:absolute;left:8947;top:3125;width:38;height:70" coordorigin="8947,3125" coordsize="38,70" path="m8982,3178l8972,3178,8969,3184,8968,3185,8968,3186,8970,3185,8979,3185,8981,3182,8981,3181,8982,3178xe" filled="t" fillcolor="#000000" stroked="f">
                <v:path arrowok="t"/>
                <v:fill type="solid"/>
              </v:shape>
              <v:shape style="position:absolute;left:8947;top:3125;width:38;height:70" coordorigin="8947,3125" coordsize="38,70" path="m8966,3185l8967,3186,8967,3185,8966,3185xe" filled="t" fillcolor="#000000" stroked="f">
                <v:path arrowok="t"/>
                <v:fill type="solid"/>
              </v:shape>
              <v:shape style="position:absolute;left:8947;top:3125;width:38;height:70" coordorigin="8947,3125" coordsize="38,70" path="m8967,3185l8967,3186,8968,3185,8967,3185xe" filled="t" fillcolor="#000000" stroked="f">
                <v:path arrowok="t"/>
                <v:fill type="solid"/>
              </v:shape>
              <v:shape style="position:absolute;left:8947;top:3125;width:38;height:70" coordorigin="8947,3125" coordsize="38,70" path="m8968,3185l8967,3185,8967,3185,8968,3185,8968,3185xe" filled="t" fillcolor="#000000" stroked="f">
                <v:path arrowok="t"/>
                <v:fill type="solid"/>
              </v:shape>
              <v:shape style="position:absolute;left:8947;top:3125;width:38;height:70" coordorigin="8947,3125" coordsize="38,70" path="m8967,3185l8966,3185,8967,3185,8967,3185xe" filled="t" fillcolor="#000000" stroked="f">
                <v:path arrowok="t"/>
                <v:fill type="solid"/>
              </v:shape>
              <v:shape style="position:absolute;left:8947;top:3125;width:38;height:70" coordorigin="8947,3125" coordsize="38,70" path="m8965,3181l8964,3181,8965,3182,8965,3181xe" filled="t" fillcolor="#000000" stroked="f">
                <v:path arrowok="t"/>
                <v:fill type="solid"/>
              </v:shape>
              <v:shape style="position:absolute;left:8947;top:3125;width:38;height:70" coordorigin="8947,3125" coordsize="38,70" path="m8976,3160l8971,3179,8972,3178,8982,3178,8986,3162,8976,3161,8976,3160xe" filled="t" fillcolor="#000000" stroked="f">
                <v:path arrowok="t"/>
                <v:fill type="solid"/>
              </v:shape>
              <v:shape style="position:absolute;left:8947;top:3125;width:38;height:70" coordorigin="8947,3125" coordsize="38,70" path="m8958,3155l8958,3156,8958,3156,8958,3155xe" filled="t" fillcolor="#000000" stroked="f">
                <v:path arrowok="t"/>
                <v:fill type="solid"/>
              </v:shape>
            </v:group>
            <v:group style="position:absolute;left:8976;top:3131;width:13;height:31" coordorigin="8976,3131" coordsize="13,31">
              <v:shape style="position:absolute;left:8976;top:3131;width:13;height:31" coordorigin="8976,3131" coordsize="13,31" path="m8989,3131l8980,3131,8976,3161,8986,3162,8989,3132,8989,3131xe" filled="t" fillcolor="#000000" stroked="f">
                <v:path arrowok="t"/>
                <v:fill type="solid"/>
              </v:shape>
            </v:group>
            <v:group style="position:absolute;left:8981;top:3084;width:10;height:7" coordorigin="8981,3084" coordsize="10,7">
              <v:shape style="position:absolute;left:8981;top:3084;width:10;height:7" coordorigin="8981,3084" coordsize="10,7" path="m8981,3091l8990,3091,8990,3084,8981,3084,8981,3091xe" filled="t" fillcolor="#000000" stroked="f">
                <v:path arrowok="t"/>
                <v:fill type="solid"/>
              </v:shape>
            </v:group>
            <v:group style="position:absolute;left:8980;top:3089;width:11;height:43" coordorigin="8980,3089" coordsize="11,43">
              <v:shape style="position:absolute;left:8980;top:3089;width:11;height:43" coordorigin="8980,3089" coordsize="11,43" path="m8980,3132l8990,3132,8990,3089,8980,3089,8980,3132xe" filled="t" fillcolor="#000000" stroked="f">
                <v:path arrowok="t"/>
                <v:fill type="solid"/>
              </v:shape>
            </v:group>
            <v:group style="position:absolute;left:8977;top:3113;width:10;height:7" coordorigin="8977,3113" coordsize="10,7">
              <v:shape style="position:absolute;left:8977;top:3113;width:10;height:7" coordorigin="8977,3113" coordsize="10,7" path="m8977,3120l8987,3120,8987,3113,8977,3113,8977,3120xe" filled="t" fillcolor="#000000" stroked="f">
                <v:path arrowok="t"/>
                <v:fill type="solid"/>
              </v:shape>
            </v:group>
            <v:group style="position:absolute;left:8977;top:2960;width:35;height:154" coordorigin="8977,2960" coordsize="35,154">
              <v:shape style="position:absolute;left:8977;top:2960;width:35;height:154" coordorigin="8977,2960" coordsize="35,154" path="m9001,2960l8998,2960,8994,2963,8990,2968,8989,2969,8987,2978,8987,2980,8984,2993,8980,3028,8977,3070,8977,3114,8987,3114,8987,3070,8989,3028,8994,2994,8996,2981,8998,2974,8998,2974,8998,2973,8998,2972,8996,2968,9007,2968,9006,2964,9001,2960xe" filled="t" fillcolor="#000000" stroked="f">
                <v:path arrowok="t"/>
                <v:fill type="solid"/>
              </v:shape>
              <v:shape style="position:absolute;left:8977;top:2960;width:35;height:154" coordorigin="8977,2960" coordsize="35,154" path="m8989,3028l8989,3029,8989,3028xe" filled="t" fillcolor="#000000" stroked="f">
                <v:path arrowok="t"/>
                <v:fill type="solid"/>
              </v:shape>
              <v:shape style="position:absolute;left:8977;top:2960;width:35;height:154" coordorigin="8977,2960" coordsize="35,154" path="m9009,2974l8999,2974,9002,2986,9012,2984,9012,2983,9009,2974xe" filled="t" fillcolor="#000000" stroked="f">
                <v:path arrowok="t"/>
                <v:fill type="solid"/>
              </v:shape>
              <v:shape style="position:absolute;left:8977;top:2960;width:35;height:154" coordorigin="8977,2960" coordsize="35,154" path="m9001,2970l8999,2972,8998,2974,8999,2975,8999,2974,9009,2974,9008,2971,9008,2970,9001,2970,9001,2970xe" filled="t" fillcolor="#000000" stroked="f">
                <v:path arrowok="t"/>
                <v:fill type="solid"/>
              </v:shape>
              <v:shape style="position:absolute;left:8977;top:2960;width:35;height:154" coordorigin="8977,2960" coordsize="35,154" path="m8998,2973l8998,2974,8998,2973,8998,2973xe" filled="t" fillcolor="#000000" stroked="f">
                <v:path arrowok="t"/>
                <v:fill type="solid"/>
              </v:shape>
              <v:shape style="position:absolute;left:8977;top:2960;width:35;height:154" coordorigin="8977,2960" coordsize="35,154" path="m8998,2973l8998,2974,8998,2974,8998,2973xe" filled="t" fillcolor="#000000" stroked="f">
                <v:path arrowok="t"/>
                <v:fill type="solid"/>
              </v:shape>
              <v:shape style="position:absolute;left:8977;top:2960;width:35;height:154" coordorigin="8977,2960" coordsize="35,154" path="m8999,2972l8998,2973,8998,2973,8999,2972xe" filled="t" fillcolor="#000000" stroked="f">
                <v:path arrowok="t"/>
                <v:fill type="solid"/>
              </v:shape>
              <v:shape style="position:absolute;left:8977;top:2960;width:35;height:154" coordorigin="8977,2960" coordsize="35,154" path="m8999,2971l8998,2972,8998,2973,8999,2972,8999,2971xe" filled="t" fillcolor="#000000" stroked="f">
                <v:path arrowok="t"/>
                <v:fill type="solid"/>
              </v:shape>
              <v:shape style="position:absolute;left:8977;top:2960;width:35;height:154" coordorigin="8977,2960" coordsize="35,154" path="m8996,2968l8998,2973,8999,2971,8999,2971,9000,2970,8998,2970,9000,2969,8996,2968xe" filled="t" fillcolor="#000000" stroked="f">
                <v:path arrowok="t"/>
                <v:fill type="solid"/>
              </v:shape>
              <v:shape style="position:absolute;left:8977;top:2960;width:35;height:154" coordorigin="8977,2960" coordsize="35,154" path="m8999,2971l8999,2971,8999,2972,8999,2971xe" filled="t" fillcolor="#000000" stroked="f">
                <v:path arrowok="t"/>
                <v:fill type="solid"/>
              </v:shape>
              <v:shape style="position:absolute;left:8977;top:2960;width:35;height:154" coordorigin="8977,2960" coordsize="35,154" path="m9000,2969l8998,2970,9000,2970,9001,2970,9000,2969xe" filled="t" fillcolor="#000000" stroked="f">
                <v:path arrowok="t"/>
                <v:fill type="solid"/>
              </v:shape>
              <v:shape style="position:absolute;left:8977;top:2960;width:35;height:154" coordorigin="8977,2960" coordsize="35,154" path="m9008,2969l9001,2969,9001,2970,9001,2970,9008,2970,9008,2969xe" filled="t" fillcolor="#000000" stroked="f">
                <v:path arrowok="t"/>
                <v:fill type="solid"/>
              </v:shape>
              <v:shape style="position:absolute;left:8977;top:2960;width:35;height:154" coordorigin="8977,2960" coordsize="35,154" path="m9001,2969l9000,2969,9001,2970,9001,2969xe" filled="t" fillcolor="#000000" stroked="f">
                <v:path arrowok="t"/>
                <v:fill type="solid"/>
              </v:shape>
              <v:shape style="position:absolute;left:8977;top:2960;width:35;height:154" coordorigin="8977,2960" coordsize="35,154" path="m9007,2968l8996,2968,9000,2969,9001,2969,9008,2969,9007,2968xe" filled="t" fillcolor="#000000" stroked="f">
                <v:path arrowok="t"/>
                <v:fill type="solid"/>
              </v:shape>
            </v:group>
            <v:group style="position:absolute;left:9002;top:2984;width:16;height:49" coordorigin="9002,2984" coordsize="16,49">
              <v:shape style="position:absolute;left:9002;top:2984;width:16;height:49" coordorigin="9002,2984" coordsize="16,49" path="m9012,2984l9002,2986,9008,3034,9008,3032,9018,3032,9012,2984xe" filled="t" fillcolor="#000000" stroked="f">
                <v:path arrowok="t"/>
                <v:fill type="solid"/>
              </v:shape>
            </v:group>
            <v:group style="position:absolute;left:9012;top:3114;width:10;height:5" coordorigin="9012,3114" coordsize="10,5">
              <v:shape style="position:absolute;left:9012;top:3114;width:10;height:5" coordorigin="9012,3114" coordsize="10,5" path="m9012,3116l9022,3116e" filled="f" stroked="t" strokeweight=".33999pt" strokecolor="#000000">
                <v:path arrowok="t"/>
              </v:shape>
            </v:group>
            <v:group style="position:absolute;left:9008;top:3032;width:13;height:82" coordorigin="9008,3032" coordsize="13,82">
              <v:shape style="position:absolute;left:9008;top:3032;width:13;height:82" coordorigin="9008,3032" coordsize="13,82" path="m9018,3032l9008,3032,9012,3114,9022,3114,9018,3032xe" filled="t" fillcolor="#000000" stroked="f">
                <v:path arrowok="t"/>
                <v:fill type="solid"/>
              </v:shape>
            </v:group>
            <v:group style="position:absolute;left:9013;top:3103;width:2;height:215" coordorigin="9013,3103" coordsize="2,215">
              <v:shape style="position:absolute;left:9013;top:3103;width:2;height:215" coordorigin="9013,3103" coordsize="0,215" path="m9013,3103l9013,3318e" filled="f" stroked="t" strokeweight=".579980pt" strokecolor="#000000">
                <v:path arrowok="t"/>
              </v:shape>
            </v:group>
            <v:group style="position:absolute;left:9014;top:3312;width:98;height:2" coordorigin="9014,3312" coordsize="98,2">
              <v:shape style="position:absolute;left:9014;top:3312;width:98;height:2" coordorigin="9014,3312" coordsize="98,0" path="m9014,3312l9113,3312e" filled="f" stroked="t" strokeweight=".580pt" strokecolor="#000000">
                <v:path arrowok="t"/>
              </v:shape>
            </v:group>
            <v:group style="position:absolute;left:4160;top:3917;width:44;height:10" coordorigin="4160,3917" coordsize="44,10">
              <v:shape style="position:absolute;left:4160;top:3917;width:44;height:10" coordorigin="4160,3917" coordsize="44,10" path="m4160,3922l4205,3922e" filled="f" stroked="t" strokeweight=".580pt" strokecolor="#000000">
                <v:path arrowok="t"/>
              </v:shape>
            </v:group>
            <v:group style="position:absolute;left:4008;top:3917;width:76;height:10" coordorigin="4008,3917" coordsize="76,10">
              <v:shape style="position:absolute;left:4008;top:3917;width:76;height:10" coordorigin="4008,3917" coordsize="76,10" path="m4008,3922l4084,3922e" filled="f" stroked="t" strokeweight=".580pt" strokecolor="#000000">
                <v:path arrowok="t"/>
              </v:shape>
            </v:group>
            <v:group style="position:absolute;left:3856;top:3917;width:76;height:10" coordorigin="3856,3917" coordsize="76,10">
              <v:shape style="position:absolute;left:3856;top:3917;width:76;height:10" coordorigin="3856,3917" coordsize="76,10" path="m3856,3922l3931,3922e" filled="f" stroked="t" strokeweight=".580pt" strokecolor="#000000">
                <v:path arrowok="t"/>
              </v:shape>
            </v:group>
            <v:group style="position:absolute;left:3703;top:3917;width:76;height:10" coordorigin="3703,3917" coordsize="76,10">
              <v:shape style="position:absolute;left:3703;top:3917;width:76;height:10" coordorigin="3703,3917" coordsize="76,10" path="m3703,3922l3779,3922e" filled="f" stroked="t" strokeweight=".580pt" strokecolor="#000000">
                <v:path arrowok="t"/>
              </v:shape>
            </v:group>
            <v:group style="position:absolute;left:3551;top:3917;width:76;height:10" coordorigin="3551,3917" coordsize="76,10">
              <v:shape style="position:absolute;left:3551;top:3917;width:76;height:10" coordorigin="3551,3917" coordsize="76,10" path="m3551,3922l3626,3922e" filled="f" stroked="t" strokeweight=".580pt" strokecolor="#000000">
                <v:path arrowok="t"/>
              </v:shape>
            </v:group>
            <v:group style="position:absolute;left:3398;top:3917;width:76;height:10" coordorigin="3398,3917" coordsize="76,10">
              <v:shape style="position:absolute;left:3398;top:3917;width:76;height:10" coordorigin="3398,3917" coordsize="76,10" path="m3398,3922l3474,3922e" filled="f" stroked="t" strokeweight=".580pt" strokecolor="#000000">
                <v:path arrowok="t"/>
              </v:shape>
            </v:group>
            <v:group style="position:absolute;left:3246;top:3917;width:76;height:10" coordorigin="3246,3917" coordsize="76,10">
              <v:shape style="position:absolute;left:3246;top:3917;width:76;height:10" coordorigin="3246,3917" coordsize="76,10" path="m3246,3922l3322,3922e" filled="f" stroked="t" strokeweight=".580pt" strokecolor="#000000">
                <v:path arrowok="t"/>
              </v:shape>
            </v:group>
            <v:group style="position:absolute;left:3094;top:3917;width:76;height:10" coordorigin="3094,3917" coordsize="76,10">
              <v:shape style="position:absolute;left:3094;top:3917;width:76;height:10" coordorigin="3094,3917" coordsize="76,10" path="m3094,3922l3169,3922e" filled="f" stroked="t" strokeweight=".580pt" strokecolor="#000000">
                <v:path arrowok="t"/>
              </v:shape>
            </v:group>
            <v:group style="position:absolute;left:2941;top:3917;width:76;height:10" coordorigin="2941,3917" coordsize="76,10">
              <v:shape style="position:absolute;left:2941;top:3917;width:76;height:10" coordorigin="2941,3917" coordsize="76,10" path="m2941,3922l3017,3922e" filled="f" stroked="t" strokeweight=".580pt" strokecolor="#000000">
                <v:path arrowok="t"/>
              </v:shape>
            </v:group>
            <v:group style="position:absolute;left:2820;top:3917;width:44;height:10" coordorigin="2820,3917" coordsize="44,10">
              <v:shape style="position:absolute;left:2820;top:3917;width:44;height:10" coordorigin="2820,3917" coordsize="44,10" path="m2820,3922l2864,3922e" filled="f" stroked="t" strokeweight=".580pt" strokecolor="#000000">
                <v:path arrowok="t"/>
              </v:shape>
            </v:group>
            <v:group style="position:absolute;left:2831;top:245;width:104;height:121" coordorigin="2831,245" coordsize="104,121">
              <v:shape style="position:absolute;left:2831;top:245;width:104;height:121" coordorigin="2831,245" coordsize="104,121" path="m2935,307l2915,307,2915,331,2930,340,2921,358,2935,366,2935,307xe" filled="t" fillcolor="#000000" stroked="f">
                <v:path arrowok="t"/>
                <v:fill type="solid"/>
              </v:shape>
              <v:shape style="position:absolute;left:2831;top:245;width:104;height:121" coordorigin="2831,245" coordsize="104,121" path="m2845,298l2831,306,2846,316,2921,358,2915,349,2915,331,2888,316,2856,316,2845,298xe" filled="t" fillcolor="#000000" stroked="f">
                <v:path arrowok="t"/>
                <v:fill type="solid"/>
              </v:shape>
              <v:shape style="position:absolute;left:2831;top:245;width:104;height:121" coordorigin="2831,245" coordsize="104,121" path="m2915,331l2915,349,2921,358,2930,340,2915,331xe" filled="t" fillcolor="#000000" stroked="f">
                <v:path arrowok="t"/>
                <v:fill type="solid"/>
              </v:shape>
              <v:shape style="position:absolute;left:2831;top:245;width:104;height:121" coordorigin="2831,245" coordsize="104,121" path="m2935,245l2920,254,2845,298,2856,316,2872,307,2856,298,2887,298,2930,272,2935,264,2935,245xe" filled="t" fillcolor="#000000" stroked="f">
                <v:path arrowok="t"/>
                <v:fill type="solid"/>
              </v:shape>
              <v:shape style="position:absolute;left:2831;top:245;width:104;height:121" coordorigin="2831,245" coordsize="104,121" path="m2872,307l2856,316,2888,316,2872,307xe" filled="t" fillcolor="#000000" stroked="f">
                <v:path arrowok="t"/>
                <v:fill type="solid"/>
              </v:shape>
              <v:shape style="position:absolute;left:2831;top:245;width:104;height:121" coordorigin="2831,245" coordsize="104,121" path="m2887,298l2856,298,2872,307,2887,298xe" filled="t" fillcolor="#000000" stroked="f">
                <v:path arrowok="t"/>
                <v:fill type="solid"/>
              </v:shape>
            </v:group>
            <v:group style="position:absolute;left:2915;top:264;width:20;height:43" coordorigin="2915,264" coordsize="20,43">
              <v:shape style="position:absolute;left:2915;top:264;width:20;height:43" coordorigin="2915,264" coordsize="20,43" path="m2915,286l2935,286e" filled="f" stroked="t" strokeweight="2.260pt" strokecolor="#000000">
                <v:path arrowok="t"/>
              </v:shape>
            </v:group>
            <v:group style="position:absolute;left:2851;top:264;width:74;height:85" coordorigin="2851,264" coordsize="74,85">
              <v:shape style="position:absolute;left:2851;top:264;width:74;height:85" coordorigin="2851,264" coordsize="74,85" path="m2926,264l2851,307,2926,349,2926,264xe" filled="t" fillcolor="#000000" stroked="f">
                <v:path arrowok="t"/>
                <v:fill type="solid"/>
              </v:shape>
            </v:group>
            <v:group style="position:absolute;left:5834;top:246;width:104;height:121" coordorigin="5834,246" coordsize="104,121">
              <v:shape style="position:absolute;left:5834;top:246;width:104;height:121" coordorigin="5834,246" coordsize="104,121" path="m5897,308l5839,341,5834,349,5834,367,5922,317,5912,317,5897,308xe" filled="t" fillcolor="#000000" stroked="f">
                <v:path arrowok="t"/>
                <v:fill type="solid"/>
              </v:shape>
              <v:shape style="position:absolute;left:5834;top:246;width:104;height:121" coordorigin="5834,246" coordsize="104,121" path="m5912,299l5897,308,5912,317,5922,317,5912,299xe" filled="t" fillcolor="#000000" stroked="f">
                <v:path arrowok="t"/>
                <v:fill type="solid"/>
              </v:shape>
              <v:shape style="position:absolute;left:5834;top:246;width:104;height:121" coordorigin="5834,246" coordsize="104,121" path="m5923,299l5912,299,5922,317,5939,307,5923,299xe" filled="t" fillcolor="#000000" stroked="f">
                <v:path arrowok="t"/>
                <v:fill type="solid"/>
              </v:shape>
              <v:shape style="position:absolute;left:5834;top:246;width:104;height:121" coordorigin="5834,246" coordsize="104,121" path="m5850,256l5855,264,5855,283,5897,308,5912,299,5923,299,5850,256xe" filled="t" fillcolor="#000000" stroked="f">
                <v:path arrowok="t"/>
                <v:fill type="solid"/>
              </v:shape>
              <v:shape style="position:absolute;left:5834;top:246;width:104;height:121" coordorigin="5834,246" coordsize="104,121" path="m5834,246l5834,307,5855,307,5855,283,5839,274,5850,256,5834,246xe" filled="t" fillcolor="#000000" stroked="f">
                <v:path arrowok="t"/>
                <v:fill type="solid"/>
              </v:shape>
              <v:shape style="position:absolute;left:5834;top:246;width:104;height:121" coordorigin="5834,246" coordsize="104,121" path="m5850,256l5839,274,5855,283,5855,264,5850,256xe" filled="t" fillcolor="#000000" stroked="f">
                <v:path arrowok="t"/>
                <v:fill type="solid"/>
              </v:shape>
            </v:group>
            <v:group style="position:absolute;left:5834;top:307;width:20;height:42" coordorigin="5834,307" coordsize="20,42">
              <v:shape style="position:absolute;left:5834;top:307;width:20;height:42" coordorigin="5834,307" coordsize="20,42" path="m5834,328l5855,328e" filled="f" stroked="t" strokeweight="2.2pt" strokecolor="#000000">
                <v:path arrowok="t"/>
              </v:shape>
            </v:group>
            <v:group style="position:absolute;left:5844;top:264;width:73;height:85" coordorigin="5844,264" coordsize="73,85">
              <v:shape style="position:absolute;left:5844;top:264;width:73;height:85" coordorigin="5844,264" coordsize="73,85" path="m5844,264l5844,349,5917,307,5844,264xe" filled="t" fillcolor="#000000" stroked="f">
                <v:path arrowok="t"/>
                <v:fill type="solid"/>
              </v:shape>
            </v:group>
            <v:group style="position:absolute;left:4163;top:307;width:1675;height:2" coordorigin="4163,307" coordsize="1675,2">
              <v:shape style="position:absolute;left:4163;top:307;width:1675;height:2" coordorigin="4163,307" coordsize="1675,0" path="m4163,307l5838,307e" filled="f" stroked="t" strokeweight=".579980pt" strokecolor="#000000">
                <v:path arrowok="t"/>
              </v:shape>
            </v:group>
            <v:group style="position:absolute;left:2930;top:307;width:907;height:2" coordorigin="2930,307" coordsize="907,2">
              <v:shape style="position:absolute;left:2930;top:307;width:907;height:2" coordorigin="2930,307" coordsize="907,0" path="m2930,307l3838,307e" filled="f" stroked="t" strokeweight=".579980pt" strokecolor="#000000">
                <v:path arrowok="t"/>
              </v:shape>
            </v:group>
            <v:group style="position:absolute;left:2862;top:-149;width:106;height:121" coordorigin="2862,-149" coordsize="106,121">
              <v:shape style="position:absolute;left:2862;top:-149;width:106;height:121" coordorigin="2862,-149" coordsize="106,121" path="m2968,-89l2947,-89,2947,-64,2963,-55,2952,-37,2968,-28,2968,-89xe" filled="t" fillcolor="#000000" stroked="f">
                <v:path arrowok="t"/>
                <v:fill type="solid"/>
              </v:shape>
              <v:shape style="position:absolute;left:2862;top:-149;width:106;height:121" coordorigin="2862,-149" coordsize="106,121" path="m2879,-98l2862,-89,2878,-80,2952,-37,2947,-46,2947,-64,2919,-80,2888,-80,2879,-98xe" filled="t" fillcolor="#000000" stroked="f">
                <v:path arrowok="t"/>
                <v:fill type="solid"/>
              </v:shape>
              <v:shape style="position:absolute;left:2862;top:-149;width:106;height:121" coordorigin="2862,-149" coordsize="106,121" path="m2947,-64l2947,-46,2952,-37,2963,-55,2947,-64xe" filled="t" fillcolor="#000000" stroked="f">
                <v:path arrowok="t"/>
                <v:fill type="solid"/>
              </v:shape>
              <v:shape style="position:absolute;left:2862;top:-149;width:106;height:121" coordorigin="2862,-149" coordsize="106,121" path="m2968,-149l2953,-140,2879,-98,2888,-80,2904,-89,2888,-98,2920,-98,2963,-122,2968,-131,2968,-149xe" filled="t" fillcolor="#000000" stroked="f">
                <v:path arrowok="t"/>
                <v:fill type="solid"/>
              </v:shape>
              <v:shape style="position:absolute;left:2862;top:-149;width:106;height:121" coordorigin="2862,-149" coordsize="106,121" path="m2904,-89l2888,-80,2919,-80,2904,-89xe" filled="t" fillcolor="#000000" stroked="f">
                <v:path arrowok="t"/>
                <v:fill type="solid"/>
              </v:shape>
              <v:shape style="position:absolute;left:2862;top:-149;width:106;height:121" coordorigin="2862,-149" coordsize="106,121" path="m2920,-98l2888,-98,2904,-89,2920,-98xe" filled="t" fillcolor="#000000" stroked="f">
                <v:path arrowok="t"/>
                <v:fill type="solid"/>
              </v:shape>
            </v:group>
            <v:group style="position:absolute;left:2947;top:-131;width:20;height:42" coordorigin="2947,-131" coordsize="20,42">
              <v:shape style="position:absolute;left:2947;top:-131;width:20;height:42" coordorigin="2947,-131" coordsize="20,42" path="m2947,-110l2968,-110e" filled="f" stroked="t" strokeweight="2.2pt" strokecolor="#000000">
                <v:path arrowok="t"/>
              </v:shape>
            </v:group>
            <v:group style="position:absolute;left:2884;top:-131;width:74;height:85" coordorigin="2884,-131" coordsize="74,85">
              <v:shape style="position:absolute;left:2884;top:-131;width:74;height:85" coordorigin="2884,-131" coordsize="74,85" path="m2958,-131l2884,-89,2958,-46,2958,-131xe" filled="t" fillcolor="#000000" stroked="f">
                <v:path arrowok="t"/>
                <v:fill type="solid"/>
              </v:shape>
            </v:group>
            <v:group style="position:absolute;left:4122;top:-148;width:103;height:121" coordorigin="4122,-148" coordsize="103,121">
              <v:shape style="position:absolute;left:4122;top:-148;width:103;height:121" coordorigin="4122,-148" coordsize="103,121" path="m4185,-88l4127,-54,4122,-46,4122,-26,4138,-36,4211,-79,4200,-79,4185,-88xe" filled="t" fillcolor="#000000" stroked="f">
                <v:path arrowok="t"/>
                <v:fill type="solid"/>
              </v:shape>
              <v:shape style="position:absolute;left:4122;top:-148;width:103;height:121" coordorigin="4122,-148" coordsize="103,121" path="m4200,-97l4185,-88,4200,-79,4211,-79,4200,-97xe" filled="t" fillcolor="#000000" stroked="f">
                <v:path arrowok="t"/>
                <v:fill type="solid"/>
              </v:shape>
              <v:shape style="position:absolute;left:4122;top:-148;width:103;height:121" coordorigin="4122,-148" coordsize="103,121" path="m4210,-97l4200,-97,4211,-79,4225,-88,4210,-97xe" filled="t" fillcolor="#000000" stroked="f">
                <v:path arrowok="t"/>
                <v:fill type="solid"/>
              </v:shape>
              <v:shape style="position:absolute;left:4122;top:-148;width:103;height:121" coordorigin="4122,-148" coordsize="103,121" path="m4136,-139l4142,-131,4142,-112,4185,-88,4200,-97,4210,-97,4136,-139xe" filled="t" fillcolor="#000000" stroked="f">
                <v:path arrowok="t"/>
                <v:fill type="solid"/>
              </v:shape>
              <v:shape style="position:absolute;left:4122;top:-148;width:103;height:121" coordorigin="4122,-148" coordsize="103,121" path="m4122,-148l4122,-89,4142,-89,4142,-112,4127,-121,4136,-139,4122,-148xe" filled="t" fillcolor="#000000" stroked="f">
                <v:path arrowok="t"/>
                <v:fill type="solid"/>
              </v:shape>
              <v:shape style="position:absolute;left:4122;top:-148;width:103;height:121" coordorigin="4122,-148" coordsize="103,121" path="m4136,-139l4127,-121,4142,-112,4142,-131,4136,-139xe" filled="t" fillcolor="#000000" stroked="f">
                <v:path arrowok="t"/>
                <v:fill type="solid"/>
              </v:shape>
            </v:group>
            <v:group style="position:absolute;left:4122;top:-89;width:20;height:43" coordorigin="4122,-89" coordsize="20,43">
              <v:shape style="position:absolute;left:4122;top:-89;width:20;height:43" coordorigin="4122,-89" coordsize="20,43" path="m4122,-67l4142,-67e" filled="f" stroked="t" strokeweight="2.260pt" strokecolor="#000000">
                <v:path arrowok="t"/>
              </v:shape>
            </v:group>
            <v:group style="position:absolute;left:4132;top:-131;width:73;height:85" coordorigin="4132,-131" coordsize="73,85">
              <v:shape style="position:absolute;left:4132;top:-131;width:73;height:85" coordorigin="4132,-131" coordsize="73,85" path="m4132,-131l4132,-46,4205,-89,4132,-131xe" filled="t" fillcolor="#000000" stroked="f">
                <v:path arrowok="t"/>
                <v:fill type="solid"/>
              </v:shape>
            </v:group>
            <v:group style="position:absolute;left:3750;top:-89;width:376;height:2" coordorigin="3750,-89" coordsize="376,2">
              <v:shape style="position:absolute;left:3750;top:-89;width:376;height:2" coordorigin="3750,-89" coordsize="376,0" path="m3750,-89l4126,-89e" filled="f" stroked="t" strokeweight=".58001pt" strokecolor="#000000">
                <v:path arrowok="t"/>
              </v:shape>
            </v:group>
            <v:group style="position:absolute;left:2963;top:-89;width:512;height:2" coordorigin="2963,-89" coordsize="512,2">
              <v:shape style="position:absolute;left:2963;top:-89;width:512;height:2" coordorigin="2963,-89" coordsize="512,0" path="m2963,-89l3475,-89e" filled="f" stroked="t" strokeweight=".58001pt" strokecolor="#000000">
                <v:path arrowok="t"/>
              </v:shape>
            </v:group>
            <v:group style="position:absolute;left:4224;top:-260;width:104;height:121" coordorigin="4224,-260" coordsize="104,121">
              <v:shape style="position:absolute;left:4224;top:-260;width:104;height:121" coordorigin="4224,-260" coordsize="104,121" path="m4328,-200l4308,-200,4308,-176,4324,-167,4313,-149,4328,-139,4328,-200xe" filled="t" fillcolor="#000000" stroked="f">
                <v:path arrowok="t"/>
                <v:fill type="solid"/>
              </v:shape>
              <v:shape style="position:absolute;left:4224;top:-260;width:104;height:121" coordorigin="4224,-260" coordsize="104,121" path="m4241,-210l4224,-200,4240,-192,4313,-149,4308,-157,4308,-176,4281,-192,4250,-192,4241,-210xe" filled="t" fillcolor="#000000" stroked="f">
                <v:path arrowok="t"/>
                <v:fill type="solid"/>
              </v:shape>
              <v:shape style="position:absolute;left:4224;top:-260;width:104;height:121" coordorigin="4224,-260" coordsize="104,121" path="m4308,-176l4308,-157,4313,-149,4324,-167,4308,-176xe" filled="t" fillcolor="#000000" stroked="f">
                <v:path arrowok="t"/>
                <v:fill type="solid"/>
              </v:shape>
              <v:shape style="position:absolute;left:4224;top:-260;width:104;height:121" coordorigin="4224,-260" coordsize="104,121" path="m4328,-260l4241,-210,4250,-192,4266,-201,4250,-210,4282,-210,4324,-234,4328,-242,4328,-260xe" filled="t" fillcolor="#000000" stroked="f">
                <v:path arrowok="t"/>
                <v:fill type="solid"/>
              </v:shape>
              <v:shape style="position:absolute;left:4224;top:-260;width:104;height:121" coordorigin="4224,-260" coordsize="104,121" path="m4266,-201l4250,-192,4281,-192,4266,-201xe" filled="t" fillcolor="#000000" stroked="f">
                <v:path arrowok="t"/>
                <v:fill type="solid"/>
              </v:shape>
              <v:shape style="position:absolute;left:4224;top:-260;width:104;height:121" coordorigin="4224,-260" coordsize="104,121" path="m4282,-210l4250,-210,4266,-201,4282,-210xe" filled="t" fillcolor="#000000" stroked="f">
                <v:path arrowok="t"/>
                <v:fill type="solid"/>
              </v:shape>
            </v:group>
            <v:group style="position:absolute;left:4308;top:-242;width:20;height:42" coordorigin="4308,-242" coordsize="20,42">
              <v:shape style="position:absolute;left:4308;top:-242;width:20;height:42" coordorigin="4308,-242" coordsize="20,42" path="m4308,-221l4328,-221e" filled="f" stroked="t" strokeweight="2.2pt" strokecolor="#000000">
                <v:path arrowok="t"/>
              </v:shape>
            </v:group>
            <v:group style="position:absolute;left:4246;top:-242;width:73;height:85" coordorigin="4246,-242" coordsize="73,85">
              <v:shape style="position:absolute;left:4246;top:-242;width:73;height:85" coordorigin="4246,-242" coordsize="73,85" path="m4319,-242l4246,-200,4319,-157,4319,-242xe" filled="t" fillcolor="#000000" stroked="f">
                <v:path arrowok="t"/>
                <v:fill type="solid"/>
              </v:shape>
            </v:group>
            <v:group style="position:absolute;left:5834;top:-259;width:103;height:121" coordorigin="5834,-259" coordsize="103,121">
              <v:shape style="position:absolute;left:5834;top:-259;width:103;height:121" coordorigin="5834,-259" coordsize="103,121" path="m5897,-200l5839,-166,5834,-157,5834,-138,5850,-148,5923,-191,5912,-191,5897,-200xe" filled="t" fillcolor="#000000" stroked="f">
                <v:path arrowok="t"/>
                <v:fill type="solid"/>
              </v:shape>
              <v:shape style="position:absolute;left:5834;top:-259;width:103;height:121" coordorigin="5834,-259" coordsize="103,121" path="m5912,-209l5897,-200,5912,-191,5923,-191,5912,-209xe" filled="t" fillcolor="#000000" stroked="f">
                <v:path arrowok="t"/>
                <v:fill type="solid"/>
              </v:shape>
              <v:shape style="position:absolute;left:5834;top:-259;width:103;height:121" coordorigin="5834,-259" coordsize="103,121" path="m5922,-209l5912,-209,5923,-191,5938,-199,5922,-209xe" filled="t" fillcolor="#000000" stroked="f">
                <v:path arrowok="t"/>
                <v:fill type="solid"/>
              </v:shape>
              <v:shape style="position:absolute;left:5834;top:-259;width:103;height:121" coordorigin="5834,-259" coordsize="103,121" path="m5849,-251l5855,-242,5855,-224,5897,-200,5912,-209,5922,-209,5849,-251xe" filled="t" fillcolor="#000000" stroked="f">
                <v:path arrowok="t"/>
                <v:fill type="solid"/>
              </v:shape>
              <v:shape style="position:absolute;left:5834;top:-259;width:103;height:121" coordorigin="5834,-259" coordsize="103,121" path="m5834,-259l5834,-200,5855,-200,5855,-224,5839,-233,5849,-251,5834,-259xe" filled="t" fillcolor="#000000" stroked="f">
                <v:path arrowok="t"/>
                <v:fill type="solid"/>
              </v:shape>
              <v:shape style="position:absolute;left:5834;top:-259;width:103;height:121" coordorigin="5834,-259" coordsize="103,121" path="m5849,-251l5839,-233,5855,-224,5855,-242,5849,-251xe" filled="t" fillcolor="#000000" stroked="f">
                <v:path arrowok="t"/>
                <v:fill type="solid"/>
              </v:shape>
            </v:group>
            <v:group style="position:absolute;left:5834;top:-200;width:20;height:43" coordorigin="5834,-200" coordsize="20,43">
              <v:shape style="position:absolute;left:5834;top:-200;width:20;height:43" coordorigin="5834,-200" coordsize="20,43" path="m5834,-179l5855,-179e" filled="f" stroked="t" strokeweight="2.260pt" strokecolor="#000000">
                <v:path arrowok="t"/>
              </v:shape>
            </v:group>
            <v:group style="position:absolute;left:5844;top:-242;width:73;height:85" coordorigin="5844,-242" coordsize="73,85">
              <v:shape style="position:absolute;left:5844;top:-242;width:73;height:85" coordorigin="5844,-242" coordsize="73,85" path="m5844,-242l5844,-157,5917,-200,5844,-242xe" filled="t" fillcolor="#000000" stroked="f">
                <v:path arrowok="t"/>
                <v:fill type="solid"/>
              </v:shape>
            </v:group>
            <v:group style="position:absolute;left:5132;top:-200;width:706;height:2" coordorigin="5132,-200" coordsize="706,2">
              <v:shape style="position:absolute;left:5132;top:-200;width:706;height:2" coordorigin="5132,-200" coordsize="706,0" path="m5132,-200l5838,-200e" filled="f" stroked="t" strokeweight=".579980pt" strokecolor="#000000">
                <v:path arrowok="t"/>
              </v:shape>
            </v:group>
            <v:group style="position:absolute;left:4325;top:-200;width:482;height:2" coordorigin="4325,-200" coordsize="482,2">
              <v:shape style="position:absolute;left:4325;top:-200;width:482;height:2" coordorigin="4325,-200" coordsize="482,0" path="m4325,-200l4807,-200e" filled="f" stroked="t" strokeweight=".579980pt" strokecolor="#000000">
                <v:path arrowok="t"/>
              </v:shape>
            </v:group>
            <v:group style="position:absolute;left:4396;top:384;width:10;height:44" coordorigin="4396,384" coordsize="10,44">
              <v:shape style="position:absolute;left:4396;top:384;width:10;height:44" coordorigin="4396,384" coordsize="10,44" path="m4396,406l4405,406e" filled="f" stroked="t" strokeweight="2.320pt" strokecolor="#000000">
                <v:path arrowok="t"/>
              </v:shape>
            </v:group>
            <v:group style="position:absolute;left:4396;top:233;width:10;height:76" coordorigin="4396,233" coordsize="10,76">
              <v:shape style="position:absolute;left:4396;top:233;width:10;height:76" coordorigin="4396,233" coordsize="10,76" path="m4396,271l4405,271e" filled="f" stroked="t" strokeweight="3.88pt" strokecolor="#000000">
                <v:path arrowok="t"/>
              </v:shape>
            </v:group>
            <v:group style="position:absolute;left:4396;top:80;width:10;height:77" coordorigin="4396,80" coordsize="10,77">
              <v:shape style="position:absolute;left:4396;top:80;width:10;height:77" coordorigin="4396,80" coordsize="10,77" path="m4396,119l4405,119e" filled="f" stroked="t" strokeweight="3.94pt" strokecolor="#000000">
                <v:path arrowok="t"/>
              </v:shape>
            </v:group>
            <v:group style="position:absolute;left:4396;top:-71;width:10;height:76" coordorigin="4396,-71" coordsize="10,76">
              <v:shape style="position:absolute;left:4396;top:-71;width:10;height:76" coordorigin="4396,-71" coordsize="10,76" path="m4396,-33l4405,-33e" filled="f" stroked="t" strokeweight="3.88pt" strokecolor="#000000">
                <v:path arrowok="t"/>
              </v:shape>
            </v:group>
            <v:group style="position:absolute;left:4396;top:-223;width:10;height:77" coordorigin="4396,-223" coordsize="10,77">
              <v:shape style="position:absolute;left:4396;top:-223;width:10;height:77" coordorigin="4396,-223" coordsize="10,77" path="m4396,-185l4405,-185e" filled="f" stroked="t" strokeweight="3.94pt" strokecolor="#000000">
                <v:path arrowok="t"/>
              </v:shape>
            </v:group>
            <v:group style="position:absolute;left:4396;top:-343;width:10;height:44" coordorigin="4396,-343" coordsize="10,44">
              <v:shape style="position:absolute;left:4396;top:-343;width:10;height:44" coordorigin="4396,-343" coordsize="10,44" path="m4396,-321l4405,-321e" filled="f" stroked="t" strokeweight="2.320pt" strokecolor="#000000">
                <v:path arrowok="t"/>
              </v:shape>
            </v:group>
            <v:group style="position:absolute;left:2824;top:404;width:104;height:121" coordorigin="2824,404" coordsize="104,121">
              <v:shape style="position:absolute;left:2824;top:404;width:104;height:121" coordorigin="2824,404" coordsize="104,121" path="m2928,467l2908,467,2908,490,2923,499,2914,517,2928,526,2928,467xe" filled="t" fillcolor="#000000" stroked="f">
                <v:path arrowok="t"/>
                <v:fill type="solid"/>
              </v:shape>
              <v:shape style="position:absolute;left:2824;top:404;width:104;height:121" coordorigin="2824,404" coordsize="104,121" path="m2838,457l2824,466,2839,475,2914,517,2908,509,2908,490,2881,475,2849,475,2838,457xe" filled="t" fillcolor="#000000" stroked="f">
                <v:path arrowok="t"/>
                <v:fill type="solid"/>
              </v:shape>
              <v:shape style="position:absolute;left:2824;top:404;width:104;height:121" coordorigin="2824,404" coordsize="104,121" path="m2908,490l2908,509,2914,517,2923,499,2908,490xe" filled="t" fillcolor="#000000" stroked="f">
                <v:path arrowok="t"/>
                <v:fill type="solid"/>
              </v:shape>
              <v:shape style="position:absolute;left:2824;top:404;width:104;height:121" coordorigin="2824,404" coordsize="104,121" path="m2928,404l2912,414,2838,457,2849,475,2865,466,2849,457,2880,457,2923,432,2928,424,2928,404xe" filled="t" fillcolor="#000000" stroked="f">
                <v:path arrowok="t"/>
                <v:fill type="solid"/>
              </v:shape>
              <v:shape style="position:absolute;left:2824;top:404;width:104;height:121" coordorigin="2824,404" coordsize="104,121" path="m2865,466l2849,475,2881,475,2865,466xe" filled="t" fillcolor="#000000" stroked="f">
                <v:path arrowok="t"/>
                <v:fill type="solid"/>
              </v:shape>
              <v:shape style="position:absolute;left:2824;top:404;width:104;height:121" coordorigin="2824,404" coordsize="104,121" path="m2880,457l2849,457,2865,466,2880,457xe" filled="t" fillcolor="#000000" stroked="f">
                <v:path arrowok="t"/>
                <v:fill type="solid"/>
              </v:shape>
            </v:group>
            <v:group style="position:absolute;left:2908;top:424;width:20;height:43" coordorigin="2908,424" coordsize="20,43">
              <v:shape style="position:absolute;left:2908;top:424;width:20;height:43" coordorigin="2908,424" coordsize="20,43" path="m2908,445l2928,445e" filled="f" stroked="t" strokeweight="2.260pt" strokecolor="#000000">
                <v:path arrowok="t"/>
              </v:shape>
            </v:group>
            <v:group style="position:absolute;left:2844;top:424;width:74;height:85" coordorigin="2844,424" coordsize="74,85">
              <v:shape style="position:absolute;left:2844;top:424;width:74;height:85" coordorigin="2844,424" coordsize="74,85" path="m2918,424l2844,467,2918,509,2918,424xe" filled="t" fillcolor="#000000" stroked="f">
                <v:path arrowok="t"/>
                <v:fill type="solid"/>
              </v:shape>
            </v:group>
            <v:group style="position:absolute;left:4279;top:406;width:106;height:121" coordorigin="4279,406" coordsize="106,121">
              <v:shape style="position:absolute;left:4279;top:406;width:106;height:121" coordorigin="4279,406" coordsize="106,121" path="m4343,467l4284,500,4279,509,4279,527,4294,518,4368,476,4358,476,4343,467xe" filled="t" fillcolor="#000000" stroked="f">
                <v:path arrowok="t"/>
                <v:fill type="solid"/>
              </v:shape>
              <v:shape style="position:absolute;left:4279;top:406;width:106;height:121" coordorigin="4279,406" coordsize="106,121" path="m4358,458l4343,467,4358,476,4368,476,4358,458xe" filled="t" fillcolor="#000000" stroked="f">
                <v:path arrowok="t"/>
                <v:fill type="solid"/>
              </v:shape>
              <v:shape style="position:absolute;left:4279;top:406;width:106;height:121" coordorigin="4279,406" coordsize="106,121" path="m4369,458l4358,458,4368,476,4385,467,4369,458xe" filled="t" fillcolor="#000000" stroked="f">
                <v:path arrowok="t"/>
                <v:fill type="solid"/>
              </v:shape>
              <v:shape style="position:absolute;left:4279;top:406;width:106;height:121" coordorigin="4279,406" coordsize="106,121" path="m4295,415l4300,424,4300,442,4343,467,4358,458,4369,458,4295,415xe" filled="t" fillcolor="#000000" stroked="f">
                <v:path arrowok="t"/>
                <v:fill type="solid"/>
              </v:shape>
              <v:shape style="position:absolute;left:4279;top:406;width:106;height:121" coordorigin="4279,406" coordsize="106,121" path="m4279,406l4279,467,4300,467,4300,442,4284,433,4295,415,4279,406xe" filled="t" fillcolor="#000000" stroked="f">
                <v:path arrowok="t"/>
                <v:fill type="solid"/>
              </v:shape>
              <v:shape style="position:absolute;left:4279;top:406;width:106;height:121" coordorigin="4279,406" coordsize="106,121" path="m4295,415l4284,433,4300,442,4300,424,4295,415xe" filled="t" fillcolor="#000000" stroked="f">
                <v:path arrowok="t"/>
                <v:fill type="solid"/>
              </v:shape>
            </v:group>
            <v:group style="position:absolute;left:4279;top:467;width:20;height:42" coordorigin="4279,467" coordsize="20,42">
              <v:shape style="position:absolute;left:4279;top:467;width:20;height:42" coordorigin="4279,467" coordsize="20,42" path="m4279,488l4300,488e" filled="f" stroked="t" strokeweight="2.2pt" strokecolor="#000000">
                <v:path arrowok="t"/>
              </v:shape>
            </v:group>
            <v:group style="position:absolute;left:4289;top:424;width:74;height:85" coordorigin="4289,424" coordsize="74,85">
              <v:shape style="position:absolute;left:4289;top:424;width:74;height:85" coordorigin="4289,424" coordsize="74,85" path="m4289,424l4289,509,4363,467,4289,424xe" filled="t" fillcolor="#000000" stroked="f">
                <v:path arrowok="t"/>
                <v:fill type="solid"/>
              </v:shape>
            </v:group>
            <v:group style="position:absolute;left:3745;top:467;width:539;height:2" coordorigin="3745,467" coordsize="539,2">
              <v:shape style="position:absolute;left:3745;top:467;width:539;height:2" coordorigin="3745,467" coordsize="539,0" path="m3745,467l4284,467e" filled="f" stroked="t" strokeweight=".58001pt" strokecolor="#000000">
                <v:path arrowok="t"/>
              </v:shape>
            </v:group>
            <v:group style="position:absolute;left:2923;top:467;width:271;height:2" coordorigin="2923,467" coordsize="271,2">
              <v:shape style="position:absolute;left:2923;top:467;width:271;height:2" coordorigin="2923,467" coordsize="271,0" path="m2923,467l3194,467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after="0"/>
        <w:jc w:val="righ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120" w:right="1480"/>
          <w:cols w:num="4" w:equalWidth="0">
            <w:col w:w="721" w:space="40"/>
            <w:col w:w="634" w:space="300"/>
            <w:col w:w="1235" w:space="252"/>
            <w:col w:w="6458"/>
          </w:cols>
        </w:sectPr>
      </w:pPr>
    </w:p>
    <w:p>
      <w:pPr>
        <w:tabs>
          <w:tab w:pos="3787" w:val="left" w:leader="none"/>
        </w:tabs>
        <w:spacing w:line="209" w:lineRule="exact"/>
        <w:ind w:left="887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2PWM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-2"/>
          <w:w w:val="105"/>
          <w:position w:val="9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5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57" w:lineRule="exact"/>
        <w:ind w:left="0" w:right="1083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70" w:lineRule="exact" w:before="6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(C)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00" w:lineRule="exact" w:before="6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(D)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10" w:lineRule="exact" w:before="2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8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0"/>
          <w:w w:val="95"/>
          <w:sz w:val="16"/>
          <w:szCs w:val="16"/>
        </w:rPr>
        <w:t>(E)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80"/>
        <w:ind w:left="385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5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DS1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70" w:lineRule="exact" w:before="6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15" w:firstLine="0"/>
        <w:jc w:val="righ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28.919998pt;margin-top:-53.755981pt;width:6.4pt;height:21.01pt;mso-position-horizontal-relative:page;mso-position-vertical-relative:paragraph;z-index:-10524" coordorigin="2578,-1075" coordsize="128,420">
            <v:group style="position:absolute;left:2645;top:-1010;width:2;height:349" coordorigin="2645,-1010" coordsize="2,349">
              <v:shape style="position:absolute;left:2645;top:-1010;width:2;height:349" coordorigin="2645,-1010" coordsize="0,349" path="m2645,-1010l2645,-661e" filled="f" stroked="t" strokeweight=".580pt" strokecolor="#000000">
                <v:path arrowok="t"/>
              </v:shape>
            </v:group>
            <v:group style="position:absolute;left:2588;top:-1065;width:108;height:83" coordorigin="2588,-1065" coordsize="108,83">
              <v:shape style="position:absolute;left:2588;top:-1065;width:108;height:83" coordorigin="2588,-1065" coordsize="108,83" path="m2645,-1065l2596,-993,2588,-982,2602,-987,2616,-990,2629,-992,2690,-992,2651,-1054,2645,-1065xe" filled="t" fillcolor="#000000" stroked="f">
                <v:path arrowok="t"/>
                <v:fill type="solid"/>
              </v:shape>
              <v:shape style="position:absolute;left:2588;top:-1065;width:108;height:83" coordorigin="2588,-1065" coordsize="108,83" path="m2690,-992l2658,-992,2684,-987,2696,-982,2690,-992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2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366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28.979996pt;margin-top:-4.13609pt;width:6.4pt;height:21.01pt;mso-position-horizontal-relative:page;mso-position-vertical-relative:paragraph;z-index:-10526" coordorigin="2580,-83" coordsize="128,420">
            <v:group style="position:absolute;left:2645;top:-14;width:2;height:346" coordorigin="2645,-14" coordsize="2,346">
              <v:shape style="position:absolute;left:2645;top:-14;width:2;height:346" coordorigin="2645,-14" coordsize="0,346" path="m2645,-14l2645,332e" filled="f" stroked="t" strokeweight=".580pt" strokecolor="#000000">
                <v:path arrowok="t"/>
              </v:shape>
            </v:group>
            <v:group style="position:absolute;left:2590;top:-73;width:108;height:82" coordorigin="2590,-73" coordsize="108,82">
              <v:shape style="position:absolute;left:2590;top:-73;width:108;height:82" coordorigin="2590,-73" coordsize="108,82" path="m2645,-73l2597,-1,2590,9,2616,2,2645,-1,2692,-1,2652,-63,2645,-73xe" filled="t" fillcolor="#000000" stroked="f">
                <v:path arrowok="t"/>
                <v:fill type="solid"/>
              </v:shape>
              <v:shape style="position:absolute;left:2590;top:-73;width:108;height:82" coordorigin="2590,-73" coordsize="108,82" path="m2692,-1l2645,-1,2672,2,2684,5,2698,9,2692,-1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DS2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8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160" w:lineRule="auto"/>
        <w:ind w:left="243" w:right="34" w:firstLine="412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14.760002pt;margin-top:-.132285pt;width:6.4pt;height:21.07pt;mso-position-horizontal-relative:page;mso-position-vertical-relative:paragraph;z-index:-10525" coordorigin="2295,-3" coordsize="128,421">
            <v:group style="position:absolute;left:2345;top:63;width:2;height:350" coordorigin="2345,63" coordsize="2,350">
              <v:shape style="position:absolute;left:2345;top:63;width:2;height:350" coordorigin="2345,63" coordsize="0,350" path="m2345,63l2345,413e" filled="f" stroked="t" strokeweight=".580pt" strokecolor="#000000">
                <v:path arrowok="t"/>
              </v:shape>
            </v:group>
            <v:group style="position:absolute;left:2305;top:7;width:108;height:83" coordorigin="2305,7" coordsize="108,83">
              <v:shape style="position:absolute;left:2305;top:7;width:108;height:83" coordorigin="2305,7" coordsize="108,83" path="m2360,7l2312,81,2305,90,2332,83,2360,81,2407,81,2368,18,2360,7xe" filled="t" fillcolor="#000000" stroked="f">
                <v:path arrowok="t"/>
                <v:fill type="solid"/>
              </v:shape>
              <v:shape style="position:absolute;left:2305;top:7;width:108;height:83" coordorigin="2305,7" coordsize="108,83" path="m2407,81l2360,81,2388,83,2401,87,2413,90,2407,81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1"/>
          <w:w w:val="100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L2</w:t>
      </w:r>
      <w:r>
        <w:rPr>
          <w:rFonts w:ascii="Arial" w:hAnsi="Arial" w:cs="Arial" w:eastAsia="Arial"/>
          <w:b w:val="0"/>
          <w:bCs w:val="0"/>
          <w:spacing w:val="1"/>
          <w:w w:val="106"/>
          <w:position w:val="0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86"/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L1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1073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0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2106" w:val="left" w:leader="none"/>
          <w:tab w:pos="3654" w:val="left" w:leader="none"/>
          <w:tab w:pos="5387" w:val="left" w:leader="none"/>
        </w:tabs>
        <w:spacing w:line="228" w:lineRule="exact"/>
        <w:ind w:left="50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2"/>
          <w:sz w:val="16"/>
          <w:szCs w:val="16"/>
        </w:rPr>
        <w:t>IQ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1"/>
          <w:sz w:val="12"/>
          <w:szCs w:val="12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1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1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2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2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1"/>
          <w:sz w:val="12"/>
          <w:szCs w:val="12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56" w:lineRule="exact"/>
        <w:ind w:left="0" w:right="1092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40" w:lineRule="exact" w:before="1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1048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20" w:lineRule="exact" w:before="6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1042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after="0"/>
        <w:jc w:val="righ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120" w:right="1480"/>
          <w:cols w:num="3" w:equalWidth="0">
            <w:col w:w="721" w:space="40"/>
            <w:col w:w="881" w:space="211"/>
            <w:col w:w="7787"/>
          </w:cols>
        </w:sectPr>
      </w:pPr>
    </w:p>
    <w:p>
      <w:pPr>
        <w:spacing w:line="150" w:lineRule="exact" w:before="6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79"/>
        <w:ind w:left="38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(A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Push-pull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converter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6"/>
        <w:ind w:left="38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(B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Gate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pulse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of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MOSFET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45"/>
        <w:ind w:left="38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(C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Drain-t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-source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vol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Vds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of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MOSF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43"/>
        <w:ind w:left="38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(D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Current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through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MOSFET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9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and</w:t>
      </w:r>
      <w:r>
        <w:rPr>
          <w:rFonts w:ascii="Arial" w:hAnsi="Arial" w:cs="Arial" w:eastAsia="Arial"/>
          <w:b w:val="0"/>
          <w:bCs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45"/>
        <w:ind w:left="38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63pt;margin-top:68.883911pt;width:468pt;height:.1pt;mso-position-horizontal-relative:page;mso-position-vertical-relative:paragraph;z-index:-10531" coordorigin="1260,1378" coordsize="9360,2">
            <v:shape style="position:absolute;left:1260;top:1378;width:9360;height:2" coordorigin="1260,1378" coordsize="9360,0" path="m1260,1378l10620,1378e" filled="f" stroked="t" strokeweight="1.120pt" strokecolor="#000000">
              <v:path arrowok="t"/>
            </v:shape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(E)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Output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inductor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cur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ent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pgSz w:w="12240" w:h="15840"/>
          <w:pgMar w:header="477" w:footer="747" w:top="1060" w:bottom="940" w:left="1480" w:right="1120"/>
        </w:sectPr>
      </w:pPr>
    </w:p>
    <w:p>
      <w:pPr>
        <w:pStyle w:val="BodyText"/>
        <w:spacing w:line="255" w:lineRule="auto" w:before="79"/>
        <w:ind w:right="10"/>
        <w:jc w:val="both"/>
      </w:pPr>
      <w:r>
        <w:rPr/>
        <w:pict>
          <v:group style="position:absolute;margin-left:81pt;margin-top:-10.018106pt;width:468pt;height:.1pt;mso-position-horizontal-relative:page;mso-position-vertical-relative:paragraph;z-index:-10521" coordorigin="1620,-200" coordsize="9360,2">
            <v:shape style="position:absolute;left:1620;top:-200;width:9360;height:2" coordorigin="1620,-200" coordsize="9360,0" path="m1620,-200l10980,-200e" filled="f" stroked="t" strokeweight="1.120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26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28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turn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1"/>
          <w:w w:val="100"/>
        </w:rPr>
        <w:t>F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6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peri</w:t>
      </w:r>
      <w:r>
        <w:rPr>
          <w:b w:val="0"/>
          <w:bCs w:val="0"/>
          <w:spacing w:val="0"/>
          <w:w w:val="100"/>
        </w:rPr>
        <w:t>od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3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turne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ha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switchin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peri</w:t>
      </w:r>
      <w:r>
        <w:rPr>
          <w:b w:val="0"/>
          <w:bCs w:val="0"/>
          <w:spacing w:val="0"/>
          <w:w w:val="100"/>
        </w:rPr>
        <w:t>od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-1"/>
          <w:w w:val="100"/>
        </w:rPr>
        <w:t>/</w:t>
      </w:r>
      <w:r>
        <w:rPr>
          <w:b w:val="0"/>
          <w:bCs w:val="0"/>
          <w:spacing w:val="0"/>
          <w:w w:val="100"/>
        </w:rPr>
        <w:t>2,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32"/>
          <w:w w:val="100"/>
        </w:rPr>
        <w:t> </w:t>
      </w:r>
      <w:hyperlink w:history="true" w:anchor="_bookmark25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</w:t>
        </w:r>
        <w:r>
          <w:rPr>
            <w:b w:val="0"/>
            <w:bCs w:val="0"/>
            <w:spacing w:val="0"/>
            <w:w w:val="100"/>
          </w:rPr>
          <w:t>2</w:t>
        </w:r>
      </w:hyperlink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hus,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dur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-3"/>
          <w:w w:val="100"/>
          <w:sz w:val="14"/>
          <w:szCs w:val="14"/>
        </w:rPr>
        <w:t>F</w:t>
      </w:r>
      <w:r>
        <w:rPr>
          <w:b w:val="0"/>
          <w:bCs w:val="0"/>
          <w:spacing w:val="0"/>
          <w:w w:val="100"/>
          <w:sz w:val="14"/>
          <w:szCs w:val="14"/>
        </w:rPr>
        <w:t>F</w:t>
      </w:r>
      <w:r>
        <w:rPr>
          <w:b w:val="0"/>
          <w:bCs w:val="0"/>
          <w:spacing w:val="30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erio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bot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switche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(</w:t>
      </w:r>
      <w:r>
        <w:rPr>
          <w:b w:val="0"/>
          <w:bCs w:val="0"/>
          <w:spacing w:val="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3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21"/>
          <w:w w:val="100"/>
        </w:rPr>
        <w:t>F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2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14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turne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1"/>
          <w:w w:val="100"/>
        </w:rPr>
        <w:t>F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provid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eaka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store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prim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rect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5</w:t>
      </w:r>
      <w:r>
        <w:rPr>
          <w:b w:val="0"/>
          <w:bCs w:val="0"/>
          <w:spacing w:val="27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-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5</w:t>
      </w:r>
      <w:r>
        <w:rPr>
          <w:b w:val="0"/>
          <w:bCs w:val="0"/>
          <w:spacing w:val="8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come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forward-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iase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carrie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al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throu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seco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dary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  <w:sz w:val="14"/>
          <w:szCs w:val="14"/>
        </w:rPr>
        <w:t>1,</w:t>
      </w:r>
      <w:r>
        <w:rPr>
          <w:b w:val="0"/>
          <w:bCs w:val="0"/>
          <w:spacing w:val="27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ha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carrie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6</w:t>
      </w:r>
      <w:r>
        <w:rPr>
          <w:b w:val="0"/>
          <w:bCs w:val="0"/>
          <w:spacing w:val="14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roug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secon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resul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op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osit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ppl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transfor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secondaries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assumin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seco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dary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14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12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umbe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turns.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erefore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pp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secon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duri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-3"/>
          <w:w w:val="100"/>
          <w:sz w:val="14"/>
          <w:szCs w:val="14"/>
        </w:rPr>
        <w:t>F</w:t>
      </w:r>
      <w:r>
        <w:rPr>
          <w:b w:val="0"/>
          <w:bCs w:val="0"/>
          <w:spacing w:val="0"/>
          <w:w w:val="100"/>
          <w:sz w:val="14"/>
          <w:szCs w:val="14"/>
        </w:rPr>
        <w:t>F</w:t>
      </w:r>
      <w:r>
        <w:rPr>
          <w:b w:val="0"/>
          <w:bCs w:val="0"/>
          <w:spacing w:val="1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peri</w:t>
      </w:r>
      <w:r>
        <w:rPr>
          <w:b w:val="0"/>
          <w:bCs w:val="0"/>
          <w:spacing w:val="0"/>
          <w:w w:val="100"/>
        </w:rPr>
        <w:t>od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zero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whic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k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dens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cor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cons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va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outpu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0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UT</w:t>
      </w:r>
      <w:r>
        <w:rPr>
          <w:b w:val="0"/>
          <w:bCs w:val="0"/>
          <w:spacing w:val="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pp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revers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irectio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whe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bot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21"/>
          <w:w w:val="100"/>
        </w:rPr>
        <w:t>F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L</w:t>
      </w:r>
      <w:r>
        <w:rPr>
          <w:b w:val="0"/>
          <w:bCs w:val="0"/>
          <w:spacing w:val="37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reases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li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earl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valu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30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L</w:t>
      </w:r>
      <w:r>
        <w:rPr>
          <w:b w:val="0"/>
          <w:bCs w:val="0"/>
          <w:spacing w:val="-1"/>
          <w:w w:val="100"/>
          <w:sz w:val="14"/>
          <w:szCs w:val="14"/>
        </w:rPr>
        <w:t>1</w:t>
      </w:r>
      <w:r>
        <w:rPr>
          <w:b w:val="0"/>
          <w:bCs w:val="0"/>
          <w:spacing w:val="0"/>
          <w:w w:val="100"/>
          <w:sz w:val="14"/>
          <w:szCs w:val="14"/>
        </w:rPr>
        <w:t>,</w:t>
      </w:r>
      <w:r>
        <w:rPr>
          <w:b w:val="0"/>
          <w:bCs w:val="0"/>
          <w:spacing w:val="31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hyperlink w:history="true" w:anchor="_bookmark25">
        <w:r>
          <w:rPr>
            <w:b w:val="0"/>
            <w:bCs w:val="0"/>
            <w:spacing w:val="0"/>
            <w:w w:val="100"/>
          </w:rPr>
          <w:t>Figure</w:t>
        </w:r>
        <w:r>
          <w:rPr>
            <w:b w:val="0"/>
            <w:bCs w:val="0"/>
            <w:spacing w:val="-3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</w:t>
        </w:r>
        <w:r>
          <w:rPr>
            <w:b w:val="0"/>
            <w:bCs w:val="0"/>
            <w:spacing w:val="0"/>
            <w:w w:val="100"/>
          </w:rPr>
          <w:t>2</w:t>
        </w:r>
        <w:r>
          <w:rPr>
            <w:b w:val="0"/>
            <w:bCs w:val="0"/>
            <w:spacing w:val="-2"/>
            <w:w w:val="100"/>
          </w:rPr>
          <w:t> </w:t>
        </w:r>
      </w:hyperlink>
      <w:r>
        <w:rPr>
          <w:b w:val="0"/>
          <w:bCs w:val="0"/>
          <w:spacing w:val="0"/>
          <w:w w:val="100"/>
        </w:rPr>
        <w:t>(E).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4"/>
        <w:ind w:right="901"/>
        <w:jc w:val="both"/>
      </w:pP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0"/>
          <w:w w:val="100"/>
        </w:rPr>
        <w:t>VO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DING</w:t>
      </w:r>
      <w:r>
        <w:rPr>
          <w:b w:val="0"/>
          <w:bCs w:val="0"/>
          <w:spacing w:val="-17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NE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0"/>
          <w:w w:val="100"/>
        </w:rPr>
        <w:t>SATURAT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6"/>
        <w:ind w:right="0"/>
        <w:jc w:val="both"/>
      </w:pP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3"/>
          <w:w w:val="100"/>
        </w:rPr>
        <w:t>p</w:t>
      </w:r>
      <w:r>
        <w:rPr>
          <w:b w:val="0"/>
          <w:bCs w:val="0"/>
          <w:spacing w:val="1"/>
          <w:w w:val="100"/>
        </w:rPr>
        <w:t>erio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20"/>
          <w:w w:val="100"/>
        </w:rPr>
        <w:t>T</w:t>
      </w:r>
      <w:r>
        <w:rPr>
          <w:b w:val="0"/>
          <w:bCs w:val="0"/>
          <w:spacing w:val="1"/>
          <w:w w:val="100"/>
          <w:sz w:val="14"/>
          <w:szCs w:val="14"/>
        </w:rPr>
        <w:t>S</w:t>
      </w:r>
      <w:r>
        <w:rPr>
          <w:b w:val="0"/>
          <w:bCs w:val="0"/>
          <w:spacing w:val="2"/>
          <w:w w:val="100"/>
        </w:rPr>
        <w:t>/2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2"/>
          <w:w w:val="100"/>
        </w:rPr>
        <w:t>whe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2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2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27"/>
          <w:w w:val="100"/>
          <w:sz w:val="14"/>
          <w:szCs w:val="14"/>
        </w:rPr>
        <w:t> </w:t>
      </w:r>
      <w:r>
        <w:rPr>
          <w:b w:val="0"/>
          <w:bCs w:val="0"/>
          <w:spacing w:val="1"/>
          <w:w w:val="100"/>
        </w:rPr>
        <w:t>turns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5"/>
          <w:w w:val="100"/>
        </w:rPr>
        <w:t>O</w:t>
      </w:r>
      <w:r>
        <w:rPr>
          <w:b w:val="0"/>
          <w:bCs w:val="0"/>
          <w:spacing w:val="4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5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5"/>
          <w:w w:val="100"/>
        </w:rPr>
        <w:t>d</w:t>
      </w:r>
      <w:r>
        <w:rPr>
          <w:b w:val="0"/>
          <w:bCs w:val="0"/>
          <w:spacing w:val="4"/>
          <w:w w:val="100"/>
        </w:rPr>
        <w:t>i</w:t>
      </w:r>
      <w:r>
        <w:rPr>
          <w:b w:val="0"/>
          <w:bCs w:val="0"/>
          <w:spacing w:val="5"/>
          <w:w w:val="100"/>
        </w:rPr>
        <w:t>o</w:t>
      </w:r>
      <w:r>
        <w:rPr>
          <w:b w:val="0"/>
          <w:bCs w:val="0"/>
          <w:spacing w:val="4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5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6</w:t>
      </w:r>
      <w:r>
        <w:rPr>
          <w:b w:val="0"/>
          <w:bCs w:val="0"/>
          <w:spacing w:val="33"/>
          <w:w w:val="100"/>
          <w:sz w:val="14"/>
          <w:szCs w:val="14"/>
        </w:rPr>
        <w:t> </w:t>
      </w:r>
      <w:r>
        <w:rPr>
          <w:b w:val="0"/>
          <w:bCs w:val="0"/>
          <w:spacing w:val="5"/>
          <w:w w:val="100"/>
        </w:rPr>
        <w:t>bec</w:t>
      </w:r>
      <w:r>
        <w:rPr>
          <w:b w:val="0"/>
          <w:bCs w:val="0"/>
          <w:spacing w:val="4"/>
          <w:w w:val="100"/>
        </w:rPr>
        <w:t>o</w:t>
      </w:r>
      <w:r>
        <w:rPr>
          <w:b w:val="0"/>
          <w:bCs w:val="0"/>
          <w:spacing w:val="4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5"/>
          <w:w w:val="100"/>
        </w:rPr>
        <w:t>r</w:t>
      </w:r>
      <w:r>
        <w:rPr>
          <w:b w:val="0"/>
          <w:bCs w:val="0"/>
          <w:spacing w:val="4"/>
          <w:w w:val="100"/>
        </w:rPr>
        <w:t>e</w:t>
      </w:r>
      <w:r>
        <w:rPr>
          <w:b w:val="0"/>
          <w:bCs w:val="0"/>
          <w:spacing w:val="5"/>
          <w:w w:val="100"/>
        </w:rPr>
        <w:t>vers</w:t>
      </w:r>
      <w:r>
        <w:rPr>
          <w:b w:val="0"/>
          <w:bCs w:val="0"/>
          <w:spacing w:val="4"/>
          <w:w w:val="100"/>
        </w:rPr>
        <w:t>e</w:t>
      </w:r>
      <w:r>
        <w:rPr>
          <w:b w:val="0"/>
          <w:bCs w:val="0"/>
          <w:spacing w:val="4"/>
          <w:w w:val="100"/>
        </w:rPr>
        <w:t>-</w:t>
      </w:r>
      <w:r>
        <w:rPr>
          <w:b w:val="0"/>
          <w:bCs w:val="0"/>
          <w:spacing w:val="5"/>
          <w:w w:val="100"/>
        </w:rPr>
        <w:t>bi</w:t>
      </w:r>
      <w:r>
        <w:rPr>
          <w:b w:val="0"/>
          <w:bCs w:val="0"/>
          <w:spacing w:val="4"/>
          <w:w w:val="100"/>
        </w:rPr>
        <w:t>a</w:t>
      </w:r>
      <w:r>
        <w:rPr>
          <w:b w:val="0"/>
          <w:bCs w:val="0"/>
          <w:spacing w:val="4"/>
          <w:w w:val="100"/>
        </w:rPr>
        <w:t>s</w:t>
      </w:r>
      <w:r>
        <w:rPr>
          <w:b w:val="0"/>
          <w:bCs w:val="0"/>
          <w:spacing w:val="5"/>
          <w:w w:val="100"/>
        </w:rPr>
        <w:t>ed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5"/>
          <w:w w:val="100"/>
        </w:rPr>
        <w:t>a</w:t>
      </w:r>
      <w:r>
        <w:rPr>
          <w:b w:val="0"/>
          <w:bCs w:val="0"/>
          <w:spacing w:val="4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5"/>
          <w:w w:val="100"/>
        </w:rPr>
        <w:t>the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3"/>
          <w:w w:val="100"/>
        </w:rPr>
        <w:t>complet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3"/>
          <w:w w:val="100"/>
        </w:rPr>
        <w:t>inducto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3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3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"/>
          <w:w w:val="100"/>
        </w:rPr>
        <w:t>ar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3"/>
          <w:w w:val="100"/>
        </w:rPr>
        <w:t>fl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3"/>
          <w:w w:val="100"/>
        </w:rPr>
        <w:t>win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3"/>
          <w:w w:val="100"/>
        </w:rPr>
        <w:t>throug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3"/>
          <w:w w:val="100"/>
        </w:rPr>
        <w:t>the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ode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5</w:t>
      </w:r>
      <w:r>
        <w:rPr>
          <w:b w:val="0"/>
          <w:bCs w:val="0"/>
          <w:spacing w:val="25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tra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sformer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seco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dary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During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7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peri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whe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8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tur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  <w:sz w:val="14"/>
          <w:szCs w:val="14"/>
        </w:rPr>
        <w:t>IN</w:t>
      </w:r>
      <w:r>
        <w:rPr>
          <w:b w:val="0"/>
          <w:bCs w:val="0"/>
          <w:spacing w:val="5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nsform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P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5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11"/>
          <w:w w:val="100"/>
        </w:rPr>
        <w:t>revers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11"/>
          <w:w w:val="100"/>
        </w:rPr>
        <w:t>directi</w:t>
      </w:r>
      <w:r>
        <w:rPr>
          <w:b w:val="0"/>
          <w:bCs w:val="0"/>
          <w:spacing w:val="10"/>
          <w:w w:val="100"/>
        </w:rPr>
        <w:t>o</w:t>
      </w:r>
      <w:r>
        <w:rPr>
          <w:b w:val="0"/>
          <w:bCs w:val="0"/>
          <w:spacing w:val="11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11"/>
          <w:w w:val="100"/>
        </w:rPr>
        <w:t>whic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11"/>
          <w:w w:val="100"/>
        </w:rPr>
        <w:t>make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1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11"/>
          <w:w w:val="100"/>
        </w:rPr>
        <w:t>do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11"/>
          <w:w w:val="100"/>
        </w:rPr>
        <w:t>end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ne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ativ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respec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no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-do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end.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8"/>
        <w:jc w:val="both"/>
      </w:pPr>
      <w:r>
        <w:rPr>
          <w:b w:val="0"/>
          <w:bCs w:val="0"/>
          <w:spacing w:val="3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3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3"/>
          <w:w w:val="100"/>
        </w:rPr>
        <w:t>i</w:t>
      </w:r>
      <w:r>
        <w:rPr>
          <w:b w:val="0"/>
          <w:bCs w:val="0"/>
          <w:spacing w:val="4"/>
          <w:w w:val="100"/>
        </w:rPr>
        <w:t>n</w:t>
      </w:r>
      <w:r>
        <w:rPr>
          <w:b w:val="0"/>
          <w:bCs w:val="0"/>
          <w:spacing w:val="3"/>
          <w:w w:val="100"/>
        </w:rPr>
        <w:t>p</w:t>
      </w:r>
      <w:r>
        <w:rPr>
          <w:b w:val="0"/>
          <w:bCs w:val="0"/>
          <w:spacing w:val="4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3"/>
          <w:w w:val="100"/>
        </w:rPr>
        <w:t>vo</w:t>
      </w:r>
      <w:r>
        <w:rPr>
          <w:b w:val="0"/>
          <w:bCs w:val="0"/>
          <w:spacing w:val="4"/>
          <w:w w:val="100"/>
        </w:rPr>
        <w:t>l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"/>
          <w:w w:val="100"/>
        </w:rPr>
        <w:t>a</w:t>
      </w:r>
      <w:r>
        <w:rPr>
          <w:b w:val="0"/>
          <w:bCs w:val="0"/>
          <w:spacing w:val="3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3"/>
          <w:w w:val="100"/>
        </w:rPr>
        <w:t>a</w:t>
      </w:r>
      <w:r>
        <w:rPr>
          <w:b w:val="0"/>
          <w:bCs w:val="0"/>
          <w:spacing w:val="4"/>
          <w:w w:val="100"/>
        </w:rPr>
        <w:t>p</w:t>
      </w:r>
      <w:r>
        <w:rPr>
          <w:b w:val="0"/>
          <w:bCs w:val="0"/>
          <w:spacing w:val="3"/>
          <w:w w:val="100"/>
        </w:rPr>
        <w:t>pl</w:t>
      </w:r>
      <w:r>
        <w:rPr>
          <w:b w:val="0"/>
          <w:bCs w:val="0"/>
          <w:spacing w:val="4"/>
          <w:w w:val="100"/>
        </w:rPr>
        <w:t>i</w:t>
      </w:r>
      <w:r>
        <w:rPr>
          <w:b w:val="0"/>
          <w:bCs w:val="0"/>
          <w:spacing w:val="3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3"/>
          <w:w w:val="100"/>
        </w:rPr>
        <w:t>acr</w:t>
      </w:r>
      <w:r>
        <w:rPr>
          <w:b w:val="0"/>
          <w:bCs w:val="0"/>
          <w:spacing w:val="4"/>
          <w:w w:val="100"/>
        </w:rPr>
        <w:t>o</w:t>
      </w:r>
      <w:r>
        <w:rPr>
          <w:b w:val="0"/>
          <w:bCs w:val="0"/>
          <w:spacing w:val="3"/>
          <w:w w:val="100"/>
        </w:rPr>
        <w:t>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3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3"/>
          <w:w w:val="100"/>
        </w:rPr>
        <w:t>t</w:t>
      </w:r>
      <w:r>
        <w:rPr>
          <w:b w:val="0"/>
          <w:bCs w:val="0"/>
          <w:spacing w:val="4"/>
          <w:w w:val="100"/>
        </w:rPr>
        <w:t>r</w:t>
      </w:r>
      <w:r>
        <w:rPr>
          <w:b w:val="0"/>
          <w:bCs w:val="0"/>
          <w:spacing w:val="3"/>
          <w:w w:val="100"/>
        </w:rPr>
        <w:t>ansf</w:t>
      </w:r>
      <w:r>
        <w:rPr>
          <w:b w:val="0"/>
          <w:bCs w:val="0"/>
          <w:spacing w:val="4"/>
          <w:w w:val="100"/>
        </w:rPr>
        <w:t>o</w:t>
      </w:r>
      <w:r>
        <w:rPr>
          <w:b w:val="0"/>
          <w:bCs w:val="0"/>
          <w:spacing w:val="3"/>
          <w:w w:val="100"/>
        </w:rPr>
        <w:t>rmer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pr</w:t>
      </w:r>
      <w:r>
        <w:rPr>
          <w:b w:val="0"/>
          <w:bCs w:val="0"/>
          <w:spacing w:val="0"/>
          <w:w w:val="100"/>
        </w:rPr>
        <w:t>im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  <w:sz w:val="14"/>
          <w:szCs w:val="14"/>
        </w:rPr>
        <w:t>P</w:t>
      </w:r>
      <w:r>
        <w:rPr>
          <w:b w:val="0"/>
          <w:bCs w:val="0"/>
          <w:spacing w:val="-1"/>
          <w:w w:val="100"/>
          <w:sz w:val="14"/>
          <w:szCs w:val="14"/>
        </w:rPr>
        <w:t>2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ns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ty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cha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ge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itia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va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10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  <w:sz w:val="14"/>
          <w:szCs w:val="14"/>
        </w:rPr>
        <w:t>1,</w:t>
      </w:r>
      <w:r>
        <w:rPr>
          <w:b w:val="0"/>
          <w:bCs w:val="0"/>
          <w:spacing w:val="10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2"/>
          <w:w w:val="100"/>
        </w:rPr>
        <w:t> </w:t>
      </w:r>
      <w:hyperlink w:history="true" w:anchor="_bookmark26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</w:t>
        </w:r>
        <w:r>
          <w:rPr>
            <w:b w:val="0"/>
            <w:bCs w:val="0"/>
            <w:spacing w:val="0"/>
            <w:w w:val="100"/>
          </w:rPr>
          <w:t>g</w:t>
        </w:r>
        <w:r>
          <w:rPr>
            <w:b w:val="0"/>
            <w:bCs w:val="0"/>
            <w:spacing w:val="-1"/>
            <w:w w:val="100"/>
          </w:rPr>
          <w:t>u</w:t>
        </w:r>
        <w:r>
          <w:rPr>
            <w:b w:val="0"/>
            <w:bCs w:val="0"/>
            <w:spacing w:val="1"/>
            <w:w w:val="100"/>
          </w:rPr>
          <w:t>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</w:t>
        </w:r>
        <w:r>
          <w:rPr>
            <w:b w:val="0"/>
            <w:bCs w:val="0"/>
            <w:spacing w:val="0"/>
            <w:w w:val="100"/>
          </w:rPr>
          <w:t>3</w:t>
        </w:r>
      </w:hyperlink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s</w:t>
      </w:r>
      <w:r>
        <w:rPr>
          <w:b w:val="0"/>
          <w:bCs w:val="0"/>
          <w:spacing w:val="-1"/>
          <w:w w:val="100"/>
        </w:rPr>
        <w:t>sum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prim</w:t>
      </w:r>
      <w:r>
        <w:rPr>
          <w:b w:val="0"/>
          <w:bCs w:val="0"/>
          <w:spacing w:val="-1"/>
          <w:w w:val="100"/>
        </w:rPr>
        <w:t>ary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turn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P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2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P</w:t>
      </w:r>
      <w:r>
        <w:rPr>
          <w:b w:val="0"/>
          <w:bCs w:val="0"/>
          <w:spacing w:val="0"/>
          <w:w w:val="100"/>
          <w:sz w:val="14"/>
          <w:szCs w:val="14"/>
        </w:rPr>
        <w:t>2,</w:t>
      </w:r>
      <w:r>
        <w:rPr>
          <w:b w:val="0"/>
          <w:bCs w:val="0"/>
          <w:spacing w:val="2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numb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seco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dary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2"/>
          <w:w w:val="100"/>
        </w:rPr>
        <w:t>windin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2"/>
          <w:w w:val="100"/>
        </w:rPr>
        <w:t>turn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0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29"/>
          <w:w w:val="100"/>
          <w:sz w:val="14"/>
          <w:szCs w:val="14"/>
        </w:rPr>
        <w:t> 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1"/>
          <w:w w:val="100"/>
        </w:rPr>
        <w:t>equa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1"/>
          <w:w w:val="100"/>
          <w:sz w:val="14"/>
          <w:szCs w:val="14"/>
        </w:rPr>
        <w:t>S</w:t>
      </w:r>
      <w:r>
        <w:rPr>
          <w:b w:val="0"/>
          <w:bCs w:val="0"/>
          <w:spacing w:val="1"/>
          <w:w w:val="100"/>
          <w:sz w:val="14"/>
          <w:szCs w:val="14"/>
        </w:rPr>
        <w:t>2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3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9"/>
          <w:w w:val="100"/>
        </w:rPr>
        <w:t>T</w:t>
      </w:r>
      <w:r>
        <w:rPr>
          <w:b w:val="0"/>
          <w:bCs w:val="0"/>
          <w:spacing w:val="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27"/>
          <w:w w:val="100"/>
          <w:sz w:val="14"/>
          <w:szCs w:val="14"/>
        </w:rPr>
        <w:t> </w:t>
      </w:r>
      <w:r>
        <w:rPr>
          <w:b w:val="0"/>
          <w:bCs w:val="0"/>
          <w:spacing w:val="1"/>
          <w:w w:val="100"/>
        </w:rPr>
        <w:t>per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3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1"/>
          <w:w w:val="100"/>
        </w:rPr>
        <w:t>of</w:t>
      </w:r>
      <w:r>
        <w:rPr>
          <w:b w:val="0"/>
          <w:bCs w:val="0"/>
          <w:spacing w:val="1"/>
          <w:w w:val="99"/>
        </w:rPr>
        <w:t> </w:t>
      </w:r>
      <w:r>
        <w:rPr>
          <w:b w:val="0"/>
          <w:bCs w:val="0"/>
          <w:spacing w:val="0"/>
          <w:w w:val="100"/>
        </w:rPr>
        <w:t>both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switc</w:t>
      </w:r>
      <w:r>
        <w:rPr>
          <w:b w:val="0"/>
          <w:bCs w:val="0"/>
          <w:spacing w:val="1"/>
          <w:w w:val="100"/>
        </w:rPr>
        <w:t>h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h</w:t>
      </w:r>
      <w:r>
        <w:rPr>
          <w:b w:val="0"/>
          <w:bCs w:val="0"/>
          <w:spacing w:val="0"/>
          <w:w w:val="100"/>
        </w:rPr>
        <w:t>ould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me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avo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magnetic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saturatio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ansfor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core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3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10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remai</w:t>
      </w:r>
      <w:r>
        <w:rPr>
          <w:b w:val="0"/>
          <w:bCs w:val="0"/>
          <w:spacing w:val="0"/>
          <w:w w:val="100"/>
        </w:rPr>
        <w:t>ns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6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peri</w:t>
      </w:r>
      <w:r>
        <w:rPr>
          <w:b w:val="0"/>
          <w:bCs w:val="0"/>
          <w:spacing w:val="0"/>
          <w:w w:val="100"/>
        </w:rPr>
        <w:t>od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show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2"/>
          <w:w w:val="100"/>
        </w:rPr>
        <w:t> </w:t>
      </w:r>
      <w:hyperlink w:history="true" w:anchor="_bookmark25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</w:t>
        </w:r>
        <w:r>
          <w:rPr>
            <w:b w:val="0"/>
            <w:bCs w:val="0"/>
            <w:spacing w:val="0"/>
            <w:w w:val="100"/>
          </w:rPr>
          <w:t>g</w:t>
        </w:r>
        <w:r>
          <w:rPr>
            <w:b w:val="0"/>
            <w:bCs w:val="0"/>
            <w:spacing w:val="-1"/>
            <w:w w:val="100"/>
          </w:rPr>
          <w:t>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12.</w:t>
        </w:r>
        <w:r>
          <w:rPr>
            <w:b w:val="0"/>
            <w:bCs w:val="0"/>
            <w:spacing w:val="0"/>
            <w:w w:val="100"/>
          </w:rPr>
        </w:r>
      </w:hyperlink>
    </w:p>
    <w:p>
      <w:pPr>
        <w:pStyle w:val="Heading3"/>
        <w:spacing w:before="74"/>
        <w:ind w:right="185"/>
        <w:jc w:val="both"/>
        <w:rPr>
          <w:b w:val="0"/>
          <w:bCs w:val="0"/>
        </w:rPr>
      </w:pPr>
      <w:r>
        <w:rPr>
          <w:spacing w:val="0"/>
          <w:w w:val="100"/>
        </w:rPr>
        <w:br w:type="column"/>
      </w:r>
      <w:bookmarkStart w:name="FIGURE 13: BH Curve for Push-Pull Transf" w:id="61"/>
      <w:bookmarkEnd w:id="61"/>
      <w:r>
        <w:rPr>
          <w:spacing w:val="0"/>
          <w:w w:val="100"/>
        </w:rPr>
      </w:r>
      <w:bookmarkStart w:name="_bookmark26" w:id="62"/>
      <w:bookmarkEnd w:id="62"/>
      <w:r>
        <w:rPr>
          <w:spacing w:val="0"/>
          <w:w w:val="100"/>
        </w:rPr>
      </w:r>
      <w:r>
        <w:rPr>
          <w:spacing w:val="0"/>
          <w:w w:val="100"/>
        </w:rPr>
        <w:t>FIGURE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13:</w:t>
      </w:r>
      <w:r>
        <w:rPr>
          <w:spacing w:val="0"/>
          <w:w w:val="100"/>
        </w:rPr>
        <w:t>       </w:t>
      </w:r>
      <w:r>
        <w:rPr>
          <w:spacing w:val="13"/>
          <w:w w:val="100"/>
        </w:rPr>
        <w:t> </w:t>
      </w:r>
      <w:r>
        <w:rPr>
          <w:spacing w:val="0"/>
          <w:w w:val="100"/>
        </w:rPr>
        <w:t>BH</w:t>
      </w:r>
      <w:r>
        <w:rPr>
          <w:spacing w:val="-12"/>
          <w:w w:val="100"/>
        </w:rPr>
        <w:t> </w:t>
      </w:r>
      <w:r>
        <w:rPr>
          <w:spacing w:val="1"/>
          <w:w w:val="100"/>
        </w:rPr>
        <w:t>C</w:t>
      </w:r>
      <w:r>
        <w:rPr>
          <w:spacing w:val="0"/>
          <w:w w:val="100"/>
        </w:rPr>
        <w:t>URVE</w:t>
      </w:r>
      <w:r>
        <w:rPr>
          <w:spacing w:val="-12"/>
          <w:w w:val="100"/>
        </w:rPr>
        <w:t> </w:t>
      </w:r>
      <w:r>
        <w:rPr>
          <w:spacing w:val="0"/>
          <w:w w:val="100"/>
        </w:rPr>
        <w:t>FOR</w:t>
      </w:r>
      <w:r>
        <w:rPr>
          <w:spacing w:val="-13"/>
          <w:w w:val="100"/>
        </w:rPr>
        <w:t> </w:t>
      </w:r>
      <w:r>
        <w:rPr>
          <w:spacing w:val="0"/>
          <w:w w:val="100"/>
        </w:rPr>
        <w:t>PU</w:t>
      </w:r>
      <w:r>
        <w:rPr>
          <w:spacing w:val="1"/>
          <w:w w:val="100"/>
        </w:rPr>
        <w:t>S</w:t>
      </w:r>
      <w:r>
        <w:rPr>
          <w:spacing w:val="0"/>
          <w:w w:val="100"/>
        </w:rPr>
        <w:t>H-P</w:t>
      </w:r>
      <w:r>
        <w:rPr>
          <w:spacing w:val="1"/>
          <w:w w:val="100"/>
        </w:rPr>
        <w:t>U</w:t>
      </w:r>
      <w:r>
        <w:rPr>
          <w:spacing w:val="-1"/>
          <w:w w:val="100"/>
        </w:rPr>
        <w:t>L</w:t>
      </w:r>
      <w:r>
        <w:rPr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</w:r>
    </w:p>
    <w:p>
      <w:pPr>
        <w:spacing w:before="10"/>
        <w:ind w:left="17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332.710022pt;margin-top:12.950088pt;width:216.57998pt;height:233.799995pt;mso-position-horizontal-relative:page;mso-position-vertical-relative:paragraph;z-index:-10519" coordorigin="6654,259" coordsize="4332,4676">
            <v:group style="position:absolute;left:6665;top:270;width:4315;height:2" coordorigin="6665,270" coordsize="4315,2">
              <v:shape style="position:absolute;left:6665;top:270;width:4315;height:2" coordorigin="6665,270" coordsize="4315,0" path="m6665,270l10980,270e" filled="f" stroked="t" strokeweight=".579980pt" strokecolor="#000000">
                <v:path arrowok="t"/>
              </v:shape>
            </v:group>
            <v:group style="position:absolute;left:10975;top:270;width:2;height:4660" coordorigin="10975,270" coordsize="2,4660">
              <v:shape style="position:absolute;left:10975;top:270;width:2;height:4660" coordorigin="10975,270" coordsize="0,4660" path="m10975,270l10975,4929e" filled="f" stroked="t" strokeweight=".579980pt" strokecolor="#000000">
                <v:path arrowok="t"/>
              </v:shape>
            </v:group>
            <v:group style="position:absolute;left:6660;top:4924;width:4315;height:2" coordorigin="6660,4924" coordsize="4315,2">
              <v:shape style="position:absolute;left:6660;top:4924;width:4315;height:2" coordorigin="6660,4924" coordsize="4315,0" path="m6660,4924l10975,4924e" filled="f" stroked="t" strokeweight=".579980pt" strokecolor="#000000">
                <v:path arrowok="t"/>
              </v:shape>
            </v:group>
            <v:group style="position:absolute;left:6665;top:265;width:2;height:4660" coordorigin="6665,265" coordsize="2,4660">
              <v:shape style="position:absolute;left:6665;top:265;width:2;height:4660" coordorigin="6665,265" coordsize="0,4660" path="m6665,265l6665,4924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-12"/>
          <w:w w:val="100"/>
          <w:sz w:val="20"/>
          <w:szCs w:val="20"/>
        </w:rPr>
        <w:t>T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RAN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FORMER</w:t>
      </w:r>
      <w:r>
        <w:rPr>
          <w:rFonts w:ascii="Arial" w:hAnsi="Arial" w:cs="Arial" w:eastAsia="Arial"/>
          <w:b/>
          <w:bCs/>
          <w:spacing w:val="-16"/>
          <w:w w:val="100"/>
          <w:sz w:val="20"/>
          <w:szCs w:val="20"/>
        </w:rPr>
        <w:t>V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L</w:t>
      </w:r>
      <w:r>
        <w:rPr>
          <w:rFonts w:ascii="Arial" w:hAnsi="Arial" w:cs="Arial" w:eastAsia="Arial"/>
          <w:b/>
          <w:bCs/>
          <w:spacing w:val="-7"/>
          <w:w w:val="100"/>
          <w:sz w:val="20"/>
          <w:szCs w:val="20"/>
        </w:rPr>
        <w:t>T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AGE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0" w:right="323" w:firstLine="0"/>
        <w:jc w:val="center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341.950012pt;margin-top:10.00388pt;width:192.12999pt;height:206.590005pt;mso-position-horizontal-relative:page;mso-position-vertical-relative:paragraph;z-index:-10520" coordorigin="6839,200" coordsize="3843,4132">
            <v:group style="position:absolute;left:7436;top:1921;width:978;height:2226" coordorigin="7436,1921" coordsize="978,2226">
              <v:shape style="position:absolute;left:7436;top:1921;width:978;height:2226" coordorigin="7436,1921" coordsize="978,2226" path="m7438,4132l7436,4141,7463,4145,7487,4147,7512,4147,7536,4146,7537,4146,7560,4141,7574,4138,7488,4138,7464,4135,7438,4132xe" filled="t" fillcolor="#000000" stroked="f">
                <v:path arrowok="t"/>
                <v:fill type="solid"/>
              </v:shape>
              <v:shape style="position:absolute;left:7436;top:1921;width:978;height:2226" coordorigin="7436,1921" coordsize="978,2226" path="m7603,4118l7582,4126,7558,4132,7535,4136,7536,4136,7512,4138,7574,4138,7584,4135,7585,4135,7607,4128,7627,4120,7603,4120,7603,4118xe" filled="t" fillcolor="#000000" stroked="f">
                <v:path arrowok="t"/>
                <v:fill type="solid"/>
              </v:shape>
              <v:shape style="position:absolute;left:7436;top:1921;width:978;height:2226" coordorigin="7436,1921" coordsize="978,2226" path="m7746,4016l7727,4036,7728,4036,7708,4054,7687,4070,7667,4085,7646,4098,7625,4110,7626,4110,7603,4120,7627,4120,7630,4118,7651,4106,7672,4093,7673,4093,7693,4079,7693,4078,7714,4061,7734,4043,7753,4024,7758,4018,7746,4018,7746,4016xe" filled="t" fillcolor="#000000" stroked="f">
                <v:path arrowok="t"/>
                <v:fill type="solid"/>
              </v:shape>
              <v:shape style="position:absolute;left:7436;top:1921;width:978;height:2226" coordorigin="7436,1921" coordsize="978,2226" path="m7914,3756l7883,3817,7852,3874,7818,3926,7782,3974,7746,4018,7758,4018,7789,3980,7825,3932,7826,3931,7860,3878,7891,3822,7922,3761,7924,3757,7914,3757,7914,3756xe" filled="t" fillcolor="#000000" stroked="f">
                <v:path arrowok="t"/>
                <v:fill type="solid"/>
              </v:shape>
              <v:shape style="position:absolute;left:7436;top:1921;width:978;height:2226" coordorigin="7436,1921" coordsize="978,2226" path="m8398,1991l8392,2017,8384,2051,8358,2152,8338,2238,8304,2363,8242,2584,8227,2641,8210,2722,8164,2941,8135,3071,8101,3208,8062,3349,8041,3421,8018,3491,7993,3560,7968,3629,7969,3629,7942,3695,7914,3757,7924,3757,7950,3698,7978,3632,8003,3564,8028,3494,8028,3493,8051,3424,8071,3352,8111,3210,8144,3073,8173,2944,8220,2724,8237,2644,8251,2586,8314,2365,8347,2240,8368,2154,8394,2053,8401,2020,8407,1993,8407,1992,8398,1992,8398,1991xe" filled="t" fillcolor="#000000" stroked="f">
                <v:path arrowok="t"/>
                <v:fill type="solid"/>
              </v:shape>
              <v:shape style="position:absolute;left:7436;top:1921;width:978;height:2226" coordorigin="7436,1921" coordsize="978,2226" path="m8405,1921l8405,1924,8402,1948,8398,1992,8407,1992,8412,1946,8414,1924,8405,1921xe" filled="t" fillcolor="#000000" stroked="f">
                <v:path arrowok="t"/>
                <v:fill type="solid"/>
              </v:shape>
            </v:group>
            <v:group style="position:absolute;left:8405;top:772;width:1289;height:1152" coordorigin="8405,772" coordsize="1289,1152">
              <v:shape style="position:absolute;left:8405;top:772;width:1289;height:1152" coordorigin="8405,772" coordsize="1289,1152" path="m9694,772l9612,773,9532,776,9450,782,9361,791,9262,803,9148,818,9146,818,9122,823,9095,832,9095,833,9066,844,9036,856,9035,856,9004,871,8938,908,8873,953,8810,1002,8809,1002,8753,1056,8753,1057,8729,1086,8707,1114,8689,1142,8657,1204,8627,1264,8627,1265,8599,1328,8570,1399,8540,1480,8539,1480,8508,1573,8472,1684,8431,1813,8411,1894,8405,1921,8414,1924,8420,1896,8429,1860,8441,1816,8482,1686,8518,1576,8518,1576,8549,1483,8579,1403,8608,1332,8635,1268,8665,1208,8698,1147,8715,1120,8714,1120,8760,1063,8816,1009,8879,960,8881,960,8911,938,8910,938,8942,917,9008,880,9070,852,9098,841,9097,841,9263,812,9362,800,9451,792,9533,786,9532,786,9612,782,9694,781,9694,772xe" filled="t" fillcolor="#000000" stroked="f">
                <v:path arrowok="t"/>
                <v:fill type="solid"/>
              </v:shape>
              <v:shape style="position:absolute;left:8405;top:772;width:1289;height:1152" coordorigin="8405,772" coordsize="1289,1152" path="m8518,1576l8518,1576,8518,1577,8518,1576xe" filled="t" fillcolor="#000000" stroked="f">
                <v:path arrowok="t"/>
                <v:fill type="solid"/>
              </v:shape>
              <v:shape style="position:absolute;left:8405;top:772;width:1289;height:1152" coordorigin="8405,772" coordsize="1289,1152" path="m8716,1118l8714,1120,8715,1120,8716,1118xe" filled="t" fillcolor="#000000" stroked="f">
                <v:path arrowok="t"/>
                <v:fill type="solid"/>
              </v:shape>
              <v:shape style="position:absolute;left:8405;top:772;width:1289;height:1152" coordorigin="8405,772" coordsize="1289,1152" path="m8881,960l8879,960,8879,961,8881,960xe" filled="t" fillcolor="#000000" stroked="f">
                <v:path arrowok="t"/>
                <v:fill type="solid"/>
              </v:shape>
            </v:group>
            <v:group style="position:absolute;left:9694;top:769;width:186;height:12" coordorigin="9694,769" coordsize="186,12">
              <v:shape style="position:absolute;left:9694;top:769;width:186;height:12" coordorigin="9694,769" coordsize="186,12" path="m9880,769l9694,772,9694,781,9880,779,9880,769xe" filled="t" fillcolor="#000000" stroked="f">
                <v:path arrowok="t"/>
                <v:fill type="solid"/>
              </v:shape>
            </v:group>
            <v:group style="position:absolute;left:9883;top:775;width:5;height:10" coordorigin="9883,775" coordsize="5,10">
              <v:shape style="position:absolute;left:9883;top:775;width:5;height:10" coordorigin="9883,775" coordsize="5,10" path="m9883,780l9888,780e" filled="f" stroked="t" strokeweight=".579980pt" strokecolor="#000000">
                <v:path arrowok="t"/>
              </v:shape>
            </v:group>
            <v:group style="position:absolute;left:8779;top:775;width:1104;height:2398" coordorigin="8779,775" coordsize="1104,2398">
              <v:shape style="position:absolute;left:8779;top:775;width:1104;height:2398" coordorigin="8779,775" coordsize="1104,2398" path="m9883,775l9854,776,9798,784,9772,788,9770,788,9744,796,9694,812,9694,814,9646,835,9644,835,9599,862,9556,893,9535,910,9515,928,9514,928,9475,966,9475,967,9439,1010,9421,1033,9389,1081,9359,1133,9330,1187,9330,1188,9304,1246,9281,1307,9280,1307,9257,1369,9236,1445,9212,1541,9187,1636,9175,1676,9164,1710,9132,1804,9118,1850,9104,1900,9091,1954,9077,2014,9046,2168,9028,2250,9001,2357,8930,2620,8779,3170,8789,3173,8940,2622,9011,2359,9037,2252,9055,2171,9086,2016,9101,1956,9114,1902,9127,1853,9142,1806,9142,1806,9174,1714,9174,1712,9185,1679,9197,1638,9222,1543,9246,1447,9266,1372,9267,1372,9289,1310,9312,1249,9338,1192,9367,1138,9397,1086,9429,1039,9428,1039,9482,973,9541,917,9605,869,9606,869,9649,844,9697,822,9748,805,9746,805,9773,798,9799,793,9856,786,9854,786,9883,785,9883,775xe" filled="t" fillcolor="#000000" stroked="f">
                <v:path arrowok="t"/>
                <v:fill type="solid"/>
              </v:shape>
              <v:shape style="position:absolute;left:8779;top:775;width:1104;height:2398" coordorigin="8779,775" coordsize="1104,2398" path="m9142,1806l9142,1806,9142,1807,9142,1806xe" filled="t" fillcolor="#000000" stroked="f">
                <v:path arrowok="t"/>
                <v:fill type="solid"/>
              </v:shape>
              <v:shape style="position:absolute;left:8779;top:775;width:1104;height:2398" coordorigin="8779,775" coordsize="1104,2398" path="m9267,1372l9266,1372,9266,1373,9267,1372xe" filled="t" fillcolor="#000000" stroked="f">
                <v:path arrowok="t"/>
                <v:fill type="solid"/>
              </v:shape>
              <v:shape style="position:absolute;left:8779;top:775;width:1104;height:2398" coordorigin="8779,775" coordsize="1104,2398" path="m9430,1038l9428,1039,9429,1039,9430,1038xe" filled="t" fillcolor="#000000" stroked="f">
                <v:path arrowok="t"/>
                <v:fill type="solid"/>
              </v:shape>
              <v:shape style="position:absolute;left:8779;top:775;width:1104;height:2398" coordorigin="8779,775" coordsize="1104,2398" path="m9606,869l9605,869,9604,870,9606,869xe" filled="t" fillcolor="#000000" stroked="f">
                <v:path arrowok="t"/>
                <v:fill type="solid"/>
              </v:shape>
            </v:group>
            <v:group style="position:absolute;left:7524;top:3170;width:1265;height:980" coordorigin="7524,3170" coordsize="1265,980">
              <v:shape style="position:absolute;left:7524;top:3170;width:1265;height:980" coordorigin="7524,3170" coordsize="1265,980" path="m7524,4139l7524,4148,7612,4151,7706,4150,7807,4145,7808,4145,7859,4141,7612,4141,7524,4139xe" filled="t" fillcolor="#000000" stroked="f">
                <v:path arrowok="t"/>
                <v:fill type="solid"/>
              </v:shape>
              <v:shape style="position:absolute;left:7524;top:3170;width:1265;height:980" coordorigin="7524,3170" coordsize="1265,980" path="m8192,4096l8149,4096,8105,4104,8009,4117,7909,4128,7807,4135,7706,4140,7612,4141,7859,4141,7910,4138,8010,4127,8106,4114,8150,4105,8192,4096xe" filled="t" fillcolor="#000000" stroked="f">
                <v:path arrowok="t"/>
                <v:fill type="solid"/>
              </v:shape>
              <v:shape style="position:absolute;left:7524;top:3170;width:1265;height:980" coordorigin="7524,3170" coordsize="1265,980" path="m8190,4086l8148,4096,8194,4096,8213,4087,8190,4087,8190,4086xe" filled="t" fillcolor="#000000" stroked="f">
                <v:path arrowok="t"/>
                <v:fill type="solid"/>
              </v:shape>
              <v:shape style="position:absolute;left:7524;top:3170;width:1265;height:980" coordorigin="7524,3170" coordsize="1265,980" path="m8417,3928l8396,3948,8398,3948,8377,3967,8336,4001,8316,4016,8274,4044,8232,4068,8233,4068,8190,4087,8213,4087,8237,4076,8279,4052,8321,4025,8322,4024,8342,4008,8383,3974,8404,3955,8424,3935,8429,3929,8417,3929,8417,3928xe" filled="t" fillcolor="#000000" stroked="f">
                <v:path arrowok="t"/>
                <v:fill type="solid"/>
              </v:shape>
              <v:shape style="position:absolute;left:7524;top:3170;width:1265;height:980" coordorigin="7524,3170" coordsize="1265,980" path="m8622,3618l8586,3688,8550,3751,8513,3809,8476,3860,8417,3929,8429,3929,8464,3890,8483,3866,8502,3841,8503,3841,8521,3815,8521,3814,8558,3756,8594,3692,8630,3623,8632,3619,8622,3619,8622,3618xe" filled="t" fillcolor="#000000" stroked="f">
                <v:path arrowok="t"/>
                <v:fill type="solid"/>
              </v:shape>
              <v:shape style="position:absolute;left:7524;top:3170;width:1265;height:980" coordorigin="7524,3170" coordsize="1265,980" path="m8779,3170l8749,3275,8719,3371,8688,3461,8689,3461,8656,3544,8622,3619,8632,3619,8664,3547,8698,3464,8729,3374,8729,3373,8759,3277,8789,3173,8779,3170xe" filled="t" fillcolor="#000000" stroked="f">
                <v:path arrowok="t"/>
                <v:fill type="solid"/>
              </v:shape>
            </v:group>
            <v:group style="position:absolute;left:7433;top:4139;width:40;height:2" coordorigin="7433,4139" coordsize="40,2">
              <v:shape style="position:absolute;left:7433;top:4139;width:40;height:2" coordorigin="7433,4139" coordsize="40,0" path="m7433,4139l7472,4139e" filled="f" stroked="t" strokeweight=".63998pt" strokecolor="#000000">
                <v:path arrowok="t"/>
              </v:shape>
            </v:group>
            <v:group style="position:absolute;left:7447;top:4134;width:77;height:14" coordorigin="7447,4134" coordsize="77,14">
              <v:shape style="position:absolute;left:7447;top:4134;width:77;height:14" coordorigin="7447,4134" coordsize="77,14" path="m7447,4134l7447,4144,7524,4148,7524,4139,7447,4134xe" filled="t" fillcolor="#000000" stroked="f">
                <v:path arrowok="t"/>
                <v:fill type="solid"/>
              </v:shape>
            </v:group>
            <v:group style="position:absolute;left:8584;top:210;width:121;height:103" coordorigin="8584,210" coordsize="121,103">
              <v:shape style="position:absolute;left:8584;top:210;width:121;height:103" coordorigin="8584,210" coordsize="121,103" path="m8592,299l8584,313,8642,313,8642,308,8610,308,8592,299xe" filled="t" fillcolor="#000000" stroked="f">
                <v:path arrowok="t"/>
                <v:fill type="solid"/>
              </v:shape>
              <v:shape style="position:absolute;left:8584;top:210;width:121;height:103" coordorigin="8584,210" coordsize="121,103" path="m8652,224l8652,235,8643,251,8677,308,8686,313,8705,313,8695,298,8652,224xe" filled="t" fillcolor="#000000" stroked="f">
                <v:path arrowok="t"/>
                <v:fill type="solid"/>
              </v:shape>
              <v:shape style="position:absolute;left:8584;top:210;width:121;height:103" coordorigin="8584,210" coordsize="121,103" path="m8619,293l8600,293,8592,299,8610,308,8619,293xe" filled="t" fillcolor="#000000" stroked="f">
                <v:path arrowok="t"/>
                <v:fill type="solid"/>
              </v:shape>
              <v:shape style="position:absolute;left:8584;top:210;width:121;height:103" coordorigin="8584,210" coordsize="121,103" path="m8642,293l8619,293,8610,308,8642,308,8642,293xe" filled="t" fillcolor="#000000" stroked="f">
                <v:path arrowok="t"/>
                <v:fill type="solid"/>
              </v:shape>
              <v:shape style="position:absolute;left:8584;top:210;width:121;height:103" coordorigin="8584,210" coordsize="121,103" path="m8644,210l8634,226,8592,299,8600,293,8619,293,8643,251,8634,235,8652,224,8644,210xe" filled="t" fillcolor="#000000" stroked="f">
                <v:path arrowok="t"/>
                <v:fill type="solid"/>
              </v:shape>
              <v:shape style="position:absolute;left:8584;top:210;width:121;height:103" coordorigin="8584,210" coordsize="121,103" path="m8652,224l8634,235,8643,251,8652,235,8652,224xe" filled="t" fillcolor="#000000" stroked="f">
                <v:path arrowok="t"/>
                <v:fill type="solid"/>
              </v:shape>
            </v:group>
            <v:group style="position:absolute;left:8642;top:293;width:43;height:20" coordorigin="8642,293" coordsize="43,20">
              <v:shape style="position:absolute;left:8642;top:293;width:43;height:20" coordorigin="8642,293" coordsize="43,20" path="m8642,303l8686,303e" filled="f" stroked="t" strokeweight="1.120pt" strokecolor="#000000">
                <v:path arrowok="t"/>
              </v:shape>
            </v:group>
            <v:group style="position:absolute;left:8600;top:230;width:85;height:73" coordorigin="8600,230" coordsize="85,73">
              <v:shape style="position:absolute;left:8600;top:230;width:85;height:73" coordorigin="8600,230" coordsize="85,73" path="m8642,230l8600,304,8686,304,8642,230xe" filled="t" fillcolor="#000000" stroked="f">
                <v:path arrowok="t"/>
                <v:fill type="solid"/>
              </v:shape>
            </v:group>
            <v:group style="position:absolute;left:8642;top:314;width:2;height:4012" coordorigin="8642,314" coordsize="2,4012">
              <v:shape style="position:absolute;left:8642;top:314;width:2;height:4012" coordorigin="8642,314" coordsize="0,4012" path="m8642,314l8642,4326e" filled="f" stroked="t" strokeweight=".58001pt" strokecolor="#000000">
                <v:path arrowok="t"/>
              </v:shape>
            </v:group>
            <v:group style="position:absolute;left:10567;top:2330;width:104;height:121" coordorigin="10567,2330" coordsize="104,121">
              <v:shape style="position:absolute;left:10567;top:2330;width:104;height:121" coordorigin="10567,2330" coordsize="104,121" path="m10630,2392l10572,2425,10567,2434,10567,2452,10655,2401,10645,2401,10630,2392xe" filled="t" fillcolor="#000000" stroked="f">
                <v:path arrowok="t"/>
                <v:fill type="solid"/>
              </v:shape>
              <v:shape style="position:absolute;left:10567;top:2330;width:104;height:121" coordorigin="10567,2330" coordsize="104,121" path="m10645,2383l10630,2392,10645,2401,10655,2401,10645,2383xe" filled="t" fillcolor="#000000" stroked="f">
                <v:path arrowok="t"/>
                <v:fill type="solid"/>
              </v:shape>
              <v:shape style="position:absolute;left:10567;top:2330;width:104;height:121" coordorigin="10567,2330" coordsize="104,121" path="m10656,2383l10645,2383,10655,2401,10672,2392,10656,2383xe" filled="t" fillcolor="#000000" stroked="f">
                <v:path arrowok="t"/>
                <v:fill type="solid"/>
              </v:shape>
              <v:shape style="position:absolute;left:10567;top:2330;width:104;height:121" coordorigin="10567,2330" coordsize="104,121" path="m10583,2340l10588,2348,10588,2367,10630,2392,10645,2383,10656,2383,10583,2340xe" filled="t" fillcolor="#000000" stroked="f">
                <v:path arrowok="t"/>
                <v:fill type="solid"/>
              </v:shape>
              <v:shape style="position:absolute;left:10567;top:2330;width:104;height:121" coordorigin="10567,2330" coordsize="104,121" path="m10567,2330l10567,2392,10588,2392,10588,2367,10572,2358,10583,2340,10567,2330xe" filled="t" fillcolor="#000000" stroked="f">
                <v:path arrowok="t"/>
                <v:fill type="solid"/>
              </v:shape>
              <v:shape style="position:absolute;left:10567;top:2330;width:104;height:121" coordorigin="10567,2330" coordsize="104,121" path="m10583,2340l10572,2358,10588,2367,10588,2348,10583,2340xe" filled="t" fillcolor="#000000" stroked="f">
                <v:path arrowok="t"/>
                <v:fill type="solid"/>
              </v:shape>
            </v:group>
            <v:group style="position:absolute;left:10567;top:2392;width:20;height:42" coordorigin="10567,2392" coordsize="20,42">
              <v:shape style="position:absolute;left:10567;top:2392;width:20;height:42" coordorigin="10567,2392" coordsize="20,42" path="m10567,2413l10588,2413e" filled="f" stroked="t" strokeweight="2.2pt" strokecolor="#000000">
                <v:path arrowok="t"/>
              </v:shape>
            </v:group>
            <v:group style="position:absolute;left:10577;top:2348;width:73;height:85" coordorigin="10577,2348" coordsize="73,85">
              <v:shape style="position:absolute;left:10577;top:2348;width:73;height:85" coordorigin="10577,2348" coordsize="73,85" path="m10577,2348l10577,2434,10650,2392,10577,2348xe" filled="t" fillcolor="#000000" stroked="f">
                <v:path arrowok="t"/>
                <v:fill type="solid"/>
              </v:shape>
            </v:group>
            <v:group style="position:absolute;left:6845;top:2392;width:3721;height:2" coordorigin="6845,2392" coordsize="3721,2">
              <v:shape style="position:absolute;left:6845;top:2392;width:3721;height:2" coordorigin="6845,2392" coordsize="3721,0" path="m6845,2392l10566,2392e" filled="f" stroked="t" strokeweight=".579980pt" strokecolor="#000000">
                <v:path arrowok="t"/>
              </v:shape>
            </v:group>
            <v:group style="position:absolute;left:8207;top:1478;width:764;height:1690" coordorigin="8207,1478" coordsize="764,1690">
              <v:shape style="position:absolute;left:8207;top:1478;width:764;height:1690" coordorigin="8207,1478" coordsize="764,1690" path="m8208,3156l8207,3166,8227,3168,8246,3167,8249,3167,8267,3161,8271,3158,8227,3158,8228,3158,8208,3156xe" filled="t" fillcolor="#000000" stroked="f">
                <v:path arrowok="t"/>
                <v:fill type="solid"/>
              </v:shape>
              <v:shape style="position:absolute;left:8207;top:1478;width:764;height:1690" coordorigin="8207,1478" coordsize="764,1690" path="m8228,3158l8227,3158,8228,3158,8228,3158xe" filled="t" fillcolor="#000000" stroked="f">
                <v:path arrowok="t"/>
                <v:fill type="solid"/>
              </v:shape>
              <v:shape style="position:absolute;left:8207;top:1478;width:764;height:1690" coordorigin="8207,1478" coordsize="764,1690" path="m8263,3151l8245,3157,8246,3157,8228,3158,8228,3158,8271,3158,8283,3152,8262,3152,8263,3151xe" filled="t" fillcolor="#000000" stroked="f">
                <v:path arrowok="t"/>
                <v:fill type="solid"/>
              </v:shape>
              <v:shape style="position:absolute;left:8207;top:1478;width:764;height:1690" coordorigin="8207,1478" coordsize="764,1690" path="m8310,3114l8294,3130,8296,3130,8280,3143,8262,3152,8283,3152,8285,3151,8286,3150,8302,3137,8317,3121,8322,3115,8310,3115,8310,3114xe" filled="t" fillcolor="#000000" stroked="f">
                <v:path arrowok="t"/>
                <v:fill type="solid"/>
              </v:shape>
              <v:shape style="position:absolute;left:8207;top:1478;width:764;height:1690" coordorigin="8207,1478" coordsize="764,1690" path="m8353,3052l8340,3076,8326,3097,8310,3115,8322,3115,8333,3103,8334,3102,8348,3080,8362,3056,8363,3053,8353,3053,8353,3052xe" filled="t" fillcolor="#000000" stroked="f">
                <v:path arrowok="t"/>
                <v:fill type="solid"/>
              </v:shape>
              <v:shape style="position:absolute;left:8207;top:1478;width:764;height:1690" coordorigin="8207,1478" coordsize="764,1690" path="m8455,2699l8442,2767,8426,2837,8408,2905,8388,2969,8389,2969,8365,3026,8353,3053,8363,3053,8374,3030,8398,2972,8398,2971,8418,2908,8436,2839,8452,2770,8465,2701,8465,2700,8455,2700,8455,2699xe" filled="t" fillcolor="#000000" stroked="f">
                <v:path arrowok="t"/>
                <v:fill type="solid"/>
              </v:shape>
              <v:shape style="position:absolute;left:8207;top:1478;width:764;height:1690" coordorigin="8207,1478" coordsize="764,1690" path="m8538,2220l8526,2282,8504,2392,8504,2394,8493,2462,8478,2568,8455,2700,8465,2700,8488,2569,8503,2461,8514,2394,8536,2285,8548,2222,8548,2221,8538,2221,8538,2220xe" filled="t" fillcolor="#000000" stroked="f">
                <v:path arrowok="t"/>
                <v:fill type="solid"/>
              </v:shape>
              <v:shape style="position:absolute;left:8207;top:1478;width:764;height:1690" coordorigin="8207,1478" coordsize="764,1690" path="m8970,1478l8924,1487,8923,1487,8836,1504,8826,1506,8825,1507,8815,1512,8744,1564,8699,1618,8665,1675,8665,1676,8642,1738,8641,1738,8620,1804,8598,1890,8570,2010,8570,2011,8563,2051,8561,2077,8558,2099,8554,2129,8538,2221,8548,2221,8563,2129,8568,2100,8570,2078,8573,2052,8580,2012,8608,1892,8629,1806,8651,1740,8651,1740,8674,1680,8688,1651,8706,1624,8706,1624,8728,1596,8750,1571,8774,1549,8798,1531,8799,1531,8820,1520,8830,1516,8828,1516,8838,1513,8971,1488,8970,1478xe" filled="t" fillcolor="#000000" stroked="f">
                <v:path arrowok="t"/>
                <v:fill type="solid"/>
              </v:shape>
              <v:shape style="position:absolute;left:8207;top:1478;width:764;height:1690" coordorigin="8207,1478" coordsize="764,1690" path="m8651,1740l8651,1740,8651,1741,8651,1740xe" filled="t" fillcolor="#000000" stroked="f">
                <v:path arrowok="t"/>
                <v:fill type="solid"/>
              </v:shape>
              <v:shape style="position:absolute;left:8207;top:1478;width:764;height:1690" coordorigin="8207,1478" coordsize="764,1690" path="m8707,1622l8706,1624,8706,1624,8707,1622xe" filled="t" fillcolor="#000000" stroked="f">
                <v:path arrowok="t"/>
                <v:fill type="solid"/>
              </v:shape>
              <v:shape style="position:absolute;left:8207;top:1478;width:764;height:1690" coordorigin="8207,1478" coordsize="764,1690" path="m8799,1531l8798,1531,8797,1532,8799,1531xe" filled="t" fillcolor="#000000" stroked="f">
                <v:path arrowok="t"/>
                <v:fill type="solid"/>
              </v:shape>
            </v:group>
            <v:group style="position:absolute;left:8970;top:1475;width:134;height:35" coordorigin="8970,1475" coordsize="134,35">
              <v:shape style="position:absolute;left:8970;top:1475;width:134;height:35" coordorigin="8970,1475" coordsize="134,35" path="m9083,1500l9088,1504,9088,1505,9094,1508,9096,1510,9101,1510,9103,1508,9103,1507,9097,1507,9095,1505,9090,1502,9091,1502,9084,1500,9083,1500xe" filled="t" fillcolor="#000000" stroked="f">
                <v:path arrowok="t"/>
                <v:fill type="solid"/>
              </v:shape>
              <v:shape style="position:absolute;left:8970;top:1475;width:134;height:35" coordorigin="8970,1475" coordsize="134,35" path="m9098,1504l9094,1504,9097,1507,9098,1504xe" filled="t" fillcolor="#000000" stroked="f">
                <v:path arrowok="t"/>
                <v:fill type="solid"/>
              </v:shape>
              <v:shape style="position:absolute;left:8970;top:1475;width:134;height:35" coordorigin="8970,1475" coordsize="134,35" path="m9101,1496l9092,1496,9098,1500,9101,1501,9098,1501,9097,1507,9103,1507,9104,1501,9101,1501,9098,1500,9104,1500,9101,1496xe" filled="t" fillcolor="#000000" stroked="f">
                <v:path arrowok="t"/>
                <v:fill type="solid"/>
              </v:shape>
              <v:shape style="position:absolute;left:8970;top:1475;width:134;height:35" coordorigin="8970,1475" coordsize="134,35" path="m9085,1492l9085,1493,9083,1499,9083,1500,9084,1500,9091,1502,9090,1502,9095,1505,9094,1504,9098,1504,9098,1501,9096,1501,9098,1500,9085,1500,9085,1492xe" filled="t" fillcolor="#000000" stroked="f">
                <v:path arrowok="t"/>
                <v:fill type="solid"/>
              </v:shape>
              <v:shape style="position:absolute;left:8970;top:1475;width:134;height:35" coordorigin="8970,1475" coordsize="134,35" path="m9098,1500l9096,1501,9098,1501,9098,1500xe" filled="t" fillcolor="#000000" stroked="f">
                <v:path arrowok="t"/>
                <v:fill type="solid"/>
              </v:shape>
              <v:shape style="position:absolute;left:8970;top:1475;width:134;height:35" coordorigin="8970,1475" coordsize="134,35" path="m9081,1499l9083,1500,9083,1500,9081,1499xe" filled="t" fillcolor="#000000" stroked="f">
                <v:path arrowok="t"/>
                <v:fill type="solid"/>
              </v:shape>
              <v:shape style="position:absolute;left:8970;top:1475;width:134;height:35" coordorigin="8970,1475" coordsize="134,35" path="m9086,1491l9085,1492,9085,1500,9088,1492,9086,1491xe" filled="t" fillcolor="#000000" stroked="f">
                <v:path arrowok="t"/>
                <v:fill type="solid"/>
              </v:shape>
              <v:shape style="position:absolute;left:8970;top:1475;width:134;height:35" coordorigin="8970,1475" coordsize="134,35" path="m9086,1490l9086,1491,9088,1492,9085,1500,9098,1500,9092,1496,9094,1496,9086,1490xe" filled="t" fillcolor="#000000" stroked="f">
                <v:path arrowok="t"/>
                <v:fill type="solid"/>
              </v:shape>
              <v:shape style="position:absolute;left:8970;top:1475;width:134;height:35" coordorigin="8970,1475" coordsize="134,35" path="m9081,1498l9080,1499,9081,1499,9083,1500,9081,1498xe" filled="t" fillcolor="#000000" stroked="f">
                <v:path arrowok="t"/>
                <v:fill type="solid"/>
              </v:shape>
              <v:shape style="position:absolute;left:8970;top:1475;width:134;height:35" coordorigin="8970,1475" coordsize="134,35" path="m9085,1493l9081,1498,9083,1500,9085,1493xe" filled="t" fillcolor="#000000" stroked="f">
                <v:path arrowok="t"/>
                <v:fill type="solid"/>
              </v:shape>
              <v:shape style="position:absolute;left:8970;top:1475;width:134;height:35" coordorigin="8970,1475" coordsize="134,35" path="m9064,1484l9006,1484,9005,1485,9031,1487,9030,1487,9053,1492,9081,1499,9080,1499,9081,1498,9080,1498,9085,1490,9086,1490,9064,1484xe" filled="t" fillcolor="#000000" stroked="f">
                <v:path arrowok="t"/>
                <v:fill type="solid"/>
              </v:shape>
              <v:shape style="position:absolute;left:8970;top:1475;width:134;height:35" coordorigin="8970,1475" coordsize="134,35" path="m9085,1490l9080,1498,9081,1498,9085,1493,9085,1490xe" filled="t" fillcolor="#000000" stroked="f">
                <v:path arrowok="t"/>
                <v:fill type="solid"/>
              </v:shape>
              <v:shape style="position:absolute;left:8970;top:1475;width:134;height:35" coordorigin="8970,1475" coordsize="134,35" path="m9088,1490l9086,1490,9094,1496,9100,1496,9095,1494,9095,1493,9088,1490xe" filled="t" fillcolor="#000000" stroked="f">
                <v:path arrowok="t"/>
                <v:fill type="solid"/>
              </v:shape>
              <v:shape style="position:absolute;left:8970;top:1475;width:134;height:35" coordorigin="8970,1475" coordsize="134,35" path="m9085,1490l9085,1493,9085,1492,9085,1490xe" filled="t" fillcolor="#000000" stroked="f">
                <v:path arrowok="t"/>
                <v:fill type="solid"/>
              </v:shape>
              <v:shape style="position:absolute;left:8970;top:1475;width:134;height:35" coordorigin="8970,1475" coordsize="134,35" path="m9085,1490l9085,1492,9086,1491,9085,1490xe" filled="t" fillcolor="#000000" stroked="f">
                <v:path arrowok="t"/>
                <v:fill type="solid"/>
              </v:shape>
              <v:shape style="position:absolute;left:8970;top:1475;width:134;height:35" coordorigin="8970,1475" coordsize="134,35" path="m9086,1490l9085,1490,9086,1491,9086,1490xe" filled="t" fillcolor="#000000" stroked="f">
                <v:path arrowok="t"/>
                <v:fill type="solid"/>
              </v:shape>
              <v:shape style="position:absolute;left:8970;top:1475;width:134;height:35" coordorigin="8970,1475" coordsize="134,35" path="m9006,1475l9005,1475,8989,1476,8970,1478,8971,1488,8990,1486,9005,1485,9005,1484,9064,1484,9055,1482,9032,1477,9006,1475xe" filled="t" fillcolor="#000000" stroked="f">
                <v:path arrowok="t"/>
                <v:fill type="solid"/>
              </v:shape>
              <v:shape style="position:absolute;left:8970;top:1475;width:134;height:35" coordorigin="8970,1475" coordsize="134,35" path="m9006,1484l9005,1484,9005,1485,9006,1484xe" filled="t" fillcolor="#000000" stroked="f">
                <v:path arrowok="t"/>
                <v:fill type="solid"/>
              </v:shape>
            </v:group>
            <v:group style="position:absolute;left:9084;top:1490;width:2;height:10" coordorigin="9084,1490" coordsize="2,10">
              <v:shape style="position:absolute;left:9084;top:1490;width:2;height:10" coordorigin="9084,1490" coordsize="1,10" path="m9084,1495l9085,1495e" filled="f" stroked="t" strokeweight=".579980pt" strokecolor="#000000">
                <v:path arrowok="t"/>
              </v:shape>
            </v:group>
            <v:group style="position:absolute;left:9095;top:1495;width:7;height:11" coordorigin="9095,1495" coordsize="7,11">
              <v:shape style="position:absolute;left:9095;top:1495;width:7;height:11" coordorigin="9095,1495" coordsize="7,11" path="m9100,1495l9095,1496,9097,1506,9102,1505,9100,1495xe" filled="t" fillcolor="#000000" stroked="f">
                <v:path arrowok="t"/>
                <v:fill type="solid"/>
              </v:shape>
            </v:group>
            <v:group style="position:absolute;left:8502;top:1496;width:595;height:1643" coordorigin="8502,1496" coordsize="595,1643">
              <v:shape style="position:absolute;left:8502;top:1496;width:595;height:1643" coordorigin="8502,1496" coordsize="595,1643" path="m8551,3094l8534,3108,8519,3120,8502,3131,8503,3131,8507,3139,8524,3128,8525,3127,8540,3115,8557,3101,8563,3095,8550,3095,8551,3094xe" filled="t" fillcolor="#000000" stroked="f">
                <v:path arrowok="t"/>
                <v:fill type="solid"/>
              </v:shape>
              <v:shape style="position:absolute;left:8502;top:1496;width:595;height:1643" coordorigin="8502,1496" coordsize="595,1643" path="m8551,3094l8551,3094,8550,3095,8551,3094xe" filled="t" fillcolor="#000000" stroked="f">
                <v:path arrowok="t"/>
                <v:fill type="solid"/>
              </v:shape>
              <v:shape style="position:absolute;left:8502;top:1496;width:595;height:1643" coordorigin="8502,1496" coordsize="595,1643" path="m8564,3094l8551,3094,8550,3095,8563,3095,8564,3094xe" filled="t" fillcolor="#000000" stroked="f">
                <v:path arrowok="t"/>
                <v:fill type="solid"/>
              </v:shape>
              <v:shape style="position:absolute;left:8502;top:1496;width:595;height:1643" coordorigin="8502,1496" coordsize="595,1643" path="m8640,2959l8611,3014,8566,3078,8551,3094,8551,3094,8564,3094,8573,3084,8588,3065,8604,3044,8605,3043,8620,3019,8634,2993,8648,2964,8650,2960,8640,2960,8640,2959xe" filled="t" fillcolor="#000000" stroked="f">
                <v:path arrowok="t"/>
                <v:fill type="solid"/>
              </v:shape>
              <v:shape style="position:absolute;left:8502;top:1496;width:595;height:1643" coordorigin="8502,1496" coordsize="595,1643" path="m8777,2398l8723,2670,8701,2770,8677,2856,8665,2893,8666,2893,8653,2928,8640,2960,8650,2960,8662,2932,8675,2897,8675,2896,8687,2858,8711,2772,8732,2672,8787,2399,8777,2399,8777,2398xe" filled="t" fillcolor="#000000" stroked="f">
                <v:path arrowok="t"/>
                <v:fill type="solid"/>
              </v:shape>
              <v:shape style="position:absolute;left:8502;top:1496;width:595;height:1643" coordorigin="8502,1496" coordsize="595,1643" path="m8867,1909l8858,1946,8846,1993,8837,2040,8837,2042,8827,2099,8816,2174,8801,2268,8777,2399,8787,2399,8811,2268,8826,2176,8837,2100,8846,2042,8856,1996,8868,1949,8876,1912,8877,1910,8867,1910,8867,1909xe" filled="t" fillcolor="#000000" stroked="f">
                <v:path arrowok="t"/>
                <v:fill type="solid"/>
              </v:shape>
              <v:shape style="position:absolute;left:8502;top:1496;width:595;height:1643" coordorigin="8502,1496" coordsize="595,1643" path="m9095,1496l9077,1500,9060,1505,9060,1506,9043,1513,9042,1513,9026,1523,8971,1578,8947,1616,8947,1618,8936,1640,8927,1664,8917,1690,8916,1690,8908,1717,8891,1777,8891,1778,8875,1864,8867,1910,8877,1910,8885,1865,8900,1780,8917,1720,8926,1692,8926,1692,8935,1668,8945,1644,8956,1621,8979,1584,8978,1584,8990,1568,9004,1554,9018,1541,9032,1530,9033,1530,9047,1522,9064,1514,9062,1514,9079,1510,9097,1506,9095,1496xe" filled="t" fillcolor="#000000" stroked="f">
                <v:path arrowok="t"/>
                <v:fill type="solid"/>
              </v:shape>
              <v:shape style="position:absolute;left:8502;top:1496;width:595;height:1643" coordorigin="8502,1496" coordsize="595,1643" path="m8926,1692l8926,1692,8926,1693,8926,1692xe" filled="t" fillcolor="#000000" stroked="f">
                <v:path arrowok="t"/>
                <v:fill type="solid"/>
              </v:shape>
              <v:shape style="position:absolute;left:8502;top:1496;width:595;height:1643" coordorigin="8502,1496" coordsize="595,1643" path="m8980,1583l8978,1584,8979,1584,8980,1583xe" filled="t" fillcolor="#000000" stroked="f">
                <v:path arrowok="t"/>
                <v:fill type="solid"/>
              </v:shape>
              <v:shape style="position:absolute;left:8502;top:1496;width:595;height:1643" coordorigin="8502,1496" coordsize="595,1643" path="m9033,1530l9032,1530,9031,1531,9033,1530xe" filled="t" fillcolor="#000000" stroked="f">
                <v:path arrowok="t"/>
                <v:fill type="solid"/>
              </v:shape>
            </v:group>
            <v:group style="position:absolute;left:8210;top:3131;width:296;height:43" coordorigin="8210,3131" coordsize="296,43">
              <v:shape style="position:absolute;left:8210;top:3131;width:296;height:43" coordorigin="8210,3131" coordsize="296,43" path="m8232,3162l8227,3162,8230,3163,8226,3171,8231,3172,8261,3174,8302,3174,8393,3167,8408,3164,8262,3164,8232,3162xe" filled="t" fillcolor="#000000" stroked="f">
                <v:path arrowok="t"/>
                <v:fill type="solid"/>
              </v:shape>
              <v:shape style="position:absolute;left:8210;top:3131;width:296;height:43" coordorigin="8210,3131" coordsize="296,43" path="m8223,3171l8225,3172,8225,3171,8224,3171,8223,3171xe" filled="t" fillcolor="#000000" stroked="f">
                <v:path arrowok="t"/>
                <v:fill type="solid"/>
              </v:shape>
              <v:shape style="position:absolute;left:8210;top:3131;width:296;height:43" coordorigin="8210,3131" coordsize="296,43" path="m8225,3171l8225,3171,8226,3172,8226,3171,8225,3171xe" filled="t" fillcolor="#000000" stroked="f">
                <v:path arrowok="t"/>
                <v:fill type="solid"/>
              </v:shape>
              <v:shape style="position:absolute;left:8210;top:3131;width:296;height:43" coordorigin="8210,3131" coordsize="296,43" path="m8224,3171l8225,3171,8225,3171,8224,3171xe" filled="t" fillcolor="#000000" stroked="f">
                <v:path arrowok="t"/>
                <v:fill type="solid"/>
              </v:shape>
              <v:shape style="position:absolute;left:8210;top:3131;width:296;height:43" coordorigin="8210,3131" coordsize="296,43" path="m8230,3163l8225,3171,8226,3171,8230,3163xe" filled="t" fillcolor="#000000" stroked="f">
                <v:path arrowok="t"/>
                <v:fill type="solid"/>
              </v:shape>
              <v:shape style="position:absolute;left:8210;top:3131;width:296;height:43" coordorigin="8210,3131" coordsize="296,43" path="m8227,3162l8223,3170,8224,3171,8225,3171,8230,3163,8227,3162xe" filled="t" fillcolor="#000000" stroked="f">
                <v:path arrowok="t"/>
                <v:fill type="solid"/>
              </v:shape>
              <v:shape style="position:absolute;left:8210;top:3131;width:296;height:43" coordorigin="8210,3131" coordsize="296,43" path="m8223,3170l8222,3170,8223,3171,8224,3171,8223,3170xe" filled="t" fillcolor="#000000" stroked="f">
                <v:path arrowok="t"/>
                <v:fill type="solid"/>
              </v:shape>
              <v:shape style="position:absolute;left:8210;top:3131;width:296;height:43" coordorigin="8210,3131" coordsize="296,43" path="m8215,3157l8210,3166,8212,3167,8214,3168,8220,3170,8221,3170,8223,3171,8222,3170,8223,3170,8218,3168,8213,3167,8218,3158,8220,3158,8215,3157xe" filled="t" fillcolor="#000000" stroked="f">
                <v:path arrowok="t"/>
                <v:fill type="solid"/>
              </v:shape>
              <v:shape style="position:absolute;left:8210;top:3131;width:296;height:43" coordorigin="8210,3131" coordsize="296,43" path="m8218,3158l8213,3167,8218,3168,8223,3170,8227,3162,8227,3162,8224,3162,8218,3160,8219,3160,8218,3158xe" filled="t" fillcolor="#000000" stroked="f">
                <v:path arrowok="t"/>
                <v:fill type="solid"/>
              </v:shape>
              <v:shape style="position:absolute;left:8210;top:3131;width:296;height:43" coordorigin="8210,3131" coordsize="296,43" path="m8490,3136l8474,3140,8436,3150,8437,3150,8392,3157,8300,3164,8408,3164,8438,3160,8477,3150,8492,3145,8494,3145,8507,3139,8506,3137,8490,3137,8490,3136xe" filled="t" fillcolor="#000000" stroked="f">
                <v:path arrowok="t"/>
                <v:fill type="solid"/>
              </v:shape>
              <v:shape style="position:absolute;left:8210;top:3131;width:296;height:43" coordorigin="8210,3131" coordsize="296,43" path="m8227,3162l8230,3163,8227,3162xe" filled="t" fillcolor="#000000" stroked="f">
                <v:path arrowok="t"/>
                <v:fill type="solid"/>
              </v:shape>
              <v:shape style="position:absolute;left:8210;top:3131;width:296;height:43" coordorigin="8210,3131" coordsize="296,43" path="m8225,3161l8227,3162,8232,3162,8225,3161xe" filled="t" fillcolor="#000000" stroked="f">
                <v:path arrowok="t"/>
                <v:fill type="solid"/>
              </v:shape>
              <v:shape style="position:absolute;left:8210;top:3131;width:296;height:43" coordorigin="8210,3131" coordsize="296,43" path="m8220,3158l8218,3158,8219,3160,8218,3160,8224,3162,8222,3161,8224,3161,8221,3160,8220,3158xe" filled="t" fillcolor="#000000" stroked="f">
                <v:path arrowok="t"/>
                <v:fill type="solid"/>
              </v:shape>
              <v:shape style="position:absolute;left:8210;top:3131;width:296;height:43" coordorigin="8210,3131" coordsize="296,43" path="m8222,3161l8224,3162,8227,3162,8225,3161,8222,3161xe" filled="t" fillcolor="#000000" stroked="f">
                <v:path arrowok="t"/>
                <v:fill type="solid"/>
              </v:shape>
              <v:shape style="position:absolute;left:8210;top:3131;width:296;height:43" coordorigin="8210,3131" coordsize="296,43" path="m8224,3161l8222,3161,8225,3161,8224,3161xe" filled="t" fillcolor="#000000" stroked="f">
                <v:path arrowok="t"/>
                <v:fill type="solid"/>
              </v:shape>
              <v:shape style="position:absolute;left:8210;top:3131;width:296;height:43" coordorigin="8210,3131" coordsize="296,43" path="m8503,3131l8490,3137,8506,3137,8503,3131xe" filled="t" fillcolor="#000000" stroked="f">
                <v:path arrowok="t"/>
                <v:fill type="solid"/>
              </v:shape>
            </v:group>
            <v:group style="position:absolute;left:8209;top:3155;width:8;height:11" coordorigin="8209,3155" coordsize="8,11">
              <v:shape style="position:absolute;left:8209;top:3155;width:8;height:11" coordorigin="8209,3155" coordsize="8,11" path="m8214,3155l8209,3163,8213,3166,8218,3157,8214,3155xe" filled="t" fillcolor="#000000" stroked="f">
                <v:path arrowok="t"/>
                <v:fill type="solid"/>
              </v:shape>
            </v:group>
            <v:group style="position:absolute;left:8213;top:3157;width:14;height:13" coordorigin="8213,3157" coordsize="14,13">
              <v:shape style="position:absolute;left:8213;top:3157;width:14;height:13" coordorigin="8213,3157" coordsize="14,13" path="m8218,3157l8213,3166,8222,3170,8227,3162,8218,3157xe" filled="t" fillcolor="#000000" stroked="f">
                <v:path arrowok="t"/>
                <v:fill type="solid"/>
              </v:shape>
            </v:group>
            <v:group style="position:absolute;left:8410;top:1489;width:41;height:11" coordorigin="8410,1489" coordsize="41,11">
              <v:shape style="position:absolute;left:8410;top:1489;width:41;height:11" coordorigin="8410,1489" coordsize="41,11" path="m8410,1495l8450,1495e" filled="f" stroked="t" strokeweight=".64pt" strokecolor="#000000">
                <v:path arrowok="t"/>
              </v:shape>
            </v:group>
            <v:group style="position:absolute;left:8537;top:1493;width:88;height:2" coordorigin="8537,1493" coordsize="88,2">
              <v:shape style="position:absolute;left:8537;top:1493;width:88;height:2" coordorigin="8537,1493" coordsize="88,0" path="m8537,1493l8624,1493e" filled="f" stroked="t" strokeweight=".64pt" strokecolor="#000000">
                <v:path arrowok="t"/>
              </v:shape>
            </v:group>
            <v:group style="position:absolute;left:8712;top:1491;width:86;height:2" coordorigin="8712,1491" coordsize="86,2">
              <v:shape style="position:absolute;left:8712;top:1491;width:86;height:2" coordorigin="8712,1491" coordsize="86,0" path="m8712,1491l8798,1491e" filled="f" stroked="t" strokeweight=".64pt" strokecolor="#000000">
                <v:path arrowok="t"/>
              </v:shape>
            </v:group>
            <v:group style="position:absolute;left:8886;top:1489;width:86;height:2" coordorigin="8886,1489" coordsize="86,2">
              <v:shape style="position:absolute;left:8886;top:1489;width:86;height:2" coordorigin="8886,1489" coordsize="86,0" path="m8886,1489l8972,1489e" filled="f" stroked="t" strokeweight=".64pt" strokecolor="#000000">
                <v:path arrowok="t"/>
              </v:shape>
            </v:group>
            <v:group style="position:absolute;left:9060;top:1482;width:40;height:10" coordorigin="9060,1482" coordsize="40,10">
              <v:shape style="position:absolute;left:9060;top:1482;width:40;height:10" coordorigin="9060,1482" coordsize="40,10" path="m9060,1487l9100,1487e" filled="f" stroked="t" strokeweight=".58004pt" strokecolor="#000000">
                <v:path arrowok="t"/>
              </v:shape>
            </v:group>
            <v:group style="position:absolute;left:8230;top:3158;width:41;height:10" coordorigin="8230,3158" coordsize="41,10">
              <v:shape style="position:absolute;left:8230;top:3158;width:41;height:10" coordorigin="8230,3158" coordsize="41,10" path="m8230,3163l8270,3163e" filled="f" stroked="t" strokeweight=".58004pt" strokecolor="#000000">
                <v:path arrowok="t"/>
              </v:shape>
            </v:group>
            <v:group style="position:absolute;left:8357;top:3163;width:88;height:2" coordorigin="8357,3163" coordsize="88,2">
              <v:shape style="position:absolute;left:8357;top:3163;width:88;height:2" coordorigin="8357,3163" coordsize="88,0" path="m8357,3163l8444,3163e" filled="f" stroked="t" strokeweight=".58004pt" strokecolor="#000000">
                <v:path arrowok="t"/>
              </v:shape>
            </v:group>
            <v:group style="position:absolute;left:8532;top:3163;width:86;height:2" coordorigin="8532,3163" coordsize="86,2">
              <v:shape style="position:absolute;left:8532;top:3163;width:86;height:2" coordorigin="8532,3163" coordsize="86,0" path="m8532,3163l8618,3163e" filled="f" stroked="t" strokeweight=".58004pt" strokecolor="#000000">
                <v:path arrowok="t"/>
              </v:shape>
            </v:group>
            <v:group style="position:absolute;left:8706;top:3163;width:86;height:2" coordorigin="8706,3163" coordsize="86,2">
              <v:shape style="position:absolute;left:8706;top:3163;width:86;height:2" coordorigin="8706,3163" coordsize="86,0" path="m8706,3163l8792,3163e" filled="f" stroked="t" strokeweight=".58004pt" strokecolor="#000000">
                <v:path arrowok="t"/>
              </v:shape>
            </v:group>
            <v:group style="position:absolute;left:8880;top:3158;width:40;height:10" coordorigin="8880,3158" coordsize="40,10">
              <v:shape style="position:absolute;left:8880;top:3158;width:40;height:10" coordorigin="8880,3158" coordsize="40,10" path="m8880,3163l8920,3163e" filled="f" stroked="t" strokeweight=".58004pt" strokecolor="#000000">
                <v:path arrowok="t"/>
              </v:shape>
            </v:group>
            <v:group style="position:absolute;left:9679;top:1308;width:121;height:103" coordorigin="9679,1308" coordsize="121,103">
              <v:shape style="position:absolute;left:9679;top:1308;width:121;height:103" coordorigin="9679,1308" coordsize="121,103" path="m9688,1397l9679,1411,9738,1411,9738,1406,9706,1406,9688,1397xe" filled="t" fillcolor="#000000" stroked="f">
                <v:path arrowok="t"/>
                <v:fill type="solid"/>
              </v:shape>
              <v:shape style="position:absolute;left:9679;top:1308;width:121;height:103" coordorigin="9679,1308" coordsize="121,103" path="m9748,1322l9748,1333,9739,1349,9773,1406,9781,1411,9800,1411,9791,1396,9748,1322xe" filled="t" fillcolor="#000000" stroked="f">
                <v:path arrowok="t"/>
                <v:fill type="solid"/>
              </v:shape>
              <v:shape style="position:absolute;left:9679;top:1308;width:121;height:103" coordorigin="9679,1308" coordsize="121,103" path="m9715,1391l9696,1391,9688,1397,9706,1406,9715,1391xe" filled="t" fillcolor="#000000" stroked="f">
                <v:path arrowok="t"/>
                <v:fill type="solid"/>
              </v:shape>
              <v:shape style="position:absolute;left:9679;top:1308;width:121;height:103" coordorigin="9679,1308" coordsize="121,103" path="m9738,1391l9715,1391,9706,1406,9738,1406,9738,1391xe" filled="t" fillcolor="#000000" stroked="f">
                <v:path arrowok="t"/>
                <v:fill type="solid"/>
              </v:shape>
              <v:shape style="position:absolute;left:9679;top:1308;width:121;height:103" coordorigin="9679,1308" coordsize="121,103" path="m9739,1308l9730,1324,9688,1397,9696,1391,9715,1391,9739,1349,9730,1333,9748,1322,9739,1308xe" filled="t" fillcolor="#000000" stroked="f">
                <v:path arrowok="t"/>
                <v:fill type="solid"/>
              </v:shape>
              <v:shape style="position:absolute;left:9679;top:1308;width:121;height:103" coordorigin="9679,1308" coordsize="121,103" path="m9748,1322l9730,1333,9739,1349,9748,1333,9748,1322xe" filled="t" fillcolor="#000000" stroked="f">
                <v:path arrowok="t"/>
                <v:fill type="solid"/>
              </v:shape>
            </v:group>
            <v:group style="position:absolute;left:9738;top:1391;width:43;height:20" coordorigin="9738,1391" coordsize="43,20">
              <v:shape style="position:absolute;left:9738;top:1391;width:43;height:20" coordorigin="9738,1391" coordsize="43,20" path="m9738,1401l9781,1401e" filled="f" stroked="t" strokeweight="1.120pt" strokecolor="#000000">
                <v:path arrowok="t"/>
              </v:shape>
            </v:group>
            <v:group style="position:absolute;left:9696;top:1328;width:85;height:73" coordorigin="9696,1328" coordsize="85,73">
              <v:shape style="position:absolute;left:9696;top:1328;width:85;height:73" coordorigin="9696,1328" coordsize="85,73" path="m9738,1328l9696,1402,9781,1402,9738,1328xe" filled="t" fillcolor="#000000" stroked="f">
                <v:path arrowok="t"/>
                <v:fill type="solid"/>
              </v:shape>
            </v:group>
            <v:group style="position:absolute;left:9678;top:1939;width:121;height:104" coordorigin="9678,1939" coordsize="121,104">
              <v:shape style="position:absolute;left:9678;top:1939;width:121;height:104" coordorigin="9678,1939" coordsize="121,104" path="m9772,1944l9738,2002,9746,2017,9728,2027,9738,2044,9746,2028,9787,1960,9781,1960,9790,1955,9772,1944xe" filled="t" fillcolor="#000000" stroked="f">
                <v:path arrowok="t"/>
                <v:fill type="solid"/>
              </v:shape>
              <v:shape style="position:absolute;left:9678;top:1939;width:121;height:104" coordorigin="9678,1939" coordsize="121,104" path="m9696,1939l9678,1939,9686,1954,9728,2027,9728,2017,9738,2002,9704,1944,9696,1939xe" filled="t" fillcolor="#000000" stroked="f">
                <v:path arrowok="t"/>
                <v:fill type="solid"/>
              </v:shape>
              <v:shape style="position:absolute;left:9678;top:1939;width:121;height:104" coordorigin="9678,1939" coordsize="121,104" path="m9738,2002l9728,2017,9728,2027,9746,2017,9738,2002xe" filled="t" fillcolor="#000000" stroked="f">
                <v:path arrowok="t"/>
                <v:fill type="solid"/>
              </v:shape>
              <v:shape style="position:absolute;left:9678;top:1939;width:121;height:104" coordorigin="9678,1939" coordsize="121,104" path="m9799,1939l9738,1939,9738,1960,9762,1960,9772,1944,9796,1944,9799,1939xe" filled="t" fillcolor="#000000" stroked="f">
                <v:path arrowok="t"/>
                <v:fill type="solid"/>
              </v:shape>
              <v:shape style="position:absolute;left:9678;top:1939;width:121;height:104" coordorigin="9678,1939" coordsize="121,104" path="m9790,1955l9781,1960,9787,1960,9790,1955xe" filled="t" fillcolor="#000000" stroked="f">
                <v:path arrowok="t"/>
                <v:fill type="solid"/>
              </v:shape>
              <v:shape style="position:absolute;left:9678;top:1939;width:121;height:104" coordorigin="9678,1939" coordsize="121,104" path="m9796,1944l9772,1944,9790,1955,9796,1944xe" filled="t" fillcolor="#000000" stroked="f">
                <v:path arrowok="t"/>
                <v:fill type="solid"/>
              </v:shape>
            </v:group>
            <v:group style="position:absolute;left:9696;top:1939;width:42;height:20" coordorigin="9696,1939" coordsize="42,20">
              <v:shape style="position:absolute;left:9696;top:1939;width:42;height:20" coordorigin="9696,1939" coordsize="42,20" path="m9696,1949l9738,1949e" filled="f" stroked="t" strokeweight="1.120pt" strokecolor="#000000">
                <v:path arrowok="t"/>
              </v:shape>
            </v:group>
            <v:group style="position:absolute;left:9696;top:1949;width:85;height:73" coordorigin="9696,1949" coordsize="85,73">
              <v:shape style="position:absolute;left:9696;top:1949;width:85;height:73" coordorigin="9696,1949" coordsize="85,73" path="m9781,1949l9696,1949,9738,2022,9781,1949xe" filled="t" fillcolor="#000000" stroked="f">
                <v:path arrowok="t"/>
                <v:fill type="solid"/>
              </v:shape>
            </v:group>
            <v:group style="position:absolute;left:9738;top:1412;width:2;height:526" coordorigin="9738,1412" coordsize="2,526">
              <v:shape style="position:absolute;left:9738;top:1412;width:2;height:526" coordorigin="9738,1412" coordsize="0,526" path="m9738,1412l9738,1938e" filled="f" stroked="t" strokeweight=".58001pt" strokecolor="#000000">
                <v:path arrowok="t"/>
              </v:shape>
            </v:group>
            <v:group style="position:absolute;left:8642;top:766;width:41;height:10" coordorigin="8642,766" coordsize="41,10">
              <v:shape style="position:absolute;left:8642;top:766;width:41;height:10" coordorigin="8642,766" coordsize="41,10" path="m8642,770l8683,770e" filled="f" stroked="t" strokeweight=".579980pt" strokecolor="#000000">
                <v:path arrowok="t"/>
              </v:shape>
            </v:group>
            <v:group style="position:absolute;left:8759;top:766;width:76;height:10" coordorigin="8759,766" coordsize="76,10">
              <v:shape style="position:absolute;left:8759;top:766;width:76;height:10" coordorigin="8759,766" coordsize="76,10" path="m8759,770l8834,770e" filled="f" stroked="t" strokeweight=".579980pt" strokecolor="#000000">
                <v:path arrowok="t"/>
              </v:shape>
            </v:group>
            <v:group style="position:absolute;left:8911;top:766;width:76;height:10" coordorigin="8911,766" coordsize="76,10">
              <v:shape style="position:absolute;left:8911;top:766;width:76;height:10" coordorigin="8911,766" coordsize="76,10" path="m8911,770l8987,770e" filled="f" stroked="t" strokeweight=".579980pt" strokecolor="#000000">
                <v:path arrowok="t"/>
              </v:shape>
            </v:group>
            <v:group style="position:absolute;left:9064;top:766;width:76;height:10" coordorigin="9064,766" coordsize="76,10">
              <v:shape style="position:absolute;left:9064;top:766;width:76;height:10" coordorigin="9064,766" coordsize="76,10" path="m9064,770l9139,770e" filled="f" stroked="t" strokeweight=".579980pt" strokecolor="#000000">
                <v:path arrowok="t"/>
              </v:shape>
            </v:group>
            <v:group style="position:absolute;left:9215;top:766;width:77;height:10" coordorigin="9215,766" coordsize="77,10">
              <v:shape style="position:absolute;left:9215;top:766;width:77;height:10" coordorigin="9215,766" coordsize="77,10" path="m9215,770l9292,770e" filled="f" stroked="t" strokeweight=".579980pt" strokecolor="#000000">
                <v:path arrowok="t"/>
              </v:shape>
            </v:group>
            <v:group style="position:absolute;left:9367;top:766;width:76;height:10" coordorigin="9367,766" coordsize="76,10">
              <v:shape style="position:absolute;left:9367;top:766;width:76;height:10" coordorigin="9367,766" coordsize="76,10" path="m9367,770l9443,770e" filled="f" stroked="t" strokeweight=".579980pt" strokecolor="#000000">
                <v:path arrowok="t"/>
              </v:shape>
            </v:group>
            <v:group style="position:absolute;left:9520;top:766;width:76;height:10" coordorigin="9520,766" coordsize="76,10">
              <v:shape style="position:absolute;left:9520;top:766;width:76;height:10" coordorigin="9520,766" coordsize="76,10" path="m9520,770l9595,770e" filled="f" stroked="t" strokeweight=".579980pt" strokecolor="#000000">
                <v:path arrowok="t"/>
              </v:shape>
            </v:group>
            <v:group style="position:absolute;left:9672;top:766;width:76;height:10" coordorigin="9672,766" coordsize="76,10">
              <v:shape style="position:absolute;left:9672;top:766;width:76;height:10" coordorigin="9672,766" coordsize="76,10" path="m9672,770l9748,770e" filled="f" stroked="t" strokeweight=".579980pt" strokecolor="#000000">
                <v:path arrowok="t"/>
              </v:shape>
            </v:group>
            <v:group style="position:absolute;left:9823;top:766;width:41;height:10" coordorigin="9823,766" coordsize="41,10">
              <v:shape style="position:absolute;left:9823;top:766;width:41;height:10" coordorigin="9823,766" coordsize="41,10" path="m9823,770l9864,770e" filled="f" stroked="t" strokeweight=".579980pt" strokecolor="#000000">
                <v:path arrowok="t"/>
              </v:shape>
            </v:group>
            <v:group style="position:absolute;left:7549;top:4135;width:76;height:10" coordorigin="7549,4135" coordsize="76,10">
              <v:shape style="position:absolute;left:7549;top:4135;width:76;height:10" coordorigin="7549,4135" coordsize="76,10" path="m7549,4140l7625,4140e" filled="f" stroked="t" strokeweight=".579980pt" strokecolor="#000000">
                <v:path arrowok="t"/>
              </v:shape>
            </v:group>
            <v:group style="position:absolute;left:7700;top:4135;width:77;height:10" coordorigin="7700,4135" coordsize="77,10">
              <v:shape style="position:absolute;left:7700;top:4135;width:77;height:10" coordorigin="7700,4135" coordsize="77,10" path="m7700,4140l7777,4140e" filled="f" stroked="t" strokeweight=".579980pt" strokecolor="#000000">
                <v:path arrowok="t"/>
              </v:shape>
            </v:group>
            <v:group style="position:absolute;left:7853;top:4135;width:77;height:10" coordorigin="7853,4135" coordsize="77,10">
              <v:shape style="position:absolute;left:7853;top:4135;width:77;height:10" coordorigin="7853,4135" coordsize="77,10" path="m7853,4140l7930,4140e" filled="f" stroked="t" strokeweight=".579980pt" strokecolor="#000000">
                <v:path arrowok="t"/>
              </v:shape>
            </v:group>
            <v:group style="position:absolute;left:8005;top:4135;width:76;height:10" coordorigin="8005,4135" coordsize="76,10">
              <v:shape style="position:absolute;left:8005;top:4135;width:76;height:10" coordorigin="8005,4135" coordsize="76,10" path="m8005,4140l8081,4140e" filled="f" stroked="t" strokeweight=".579980pt" strokecolor="#000000">
                <v:path arrowok="t"/>
              </v:shape>
            </v:group>
            <v:group style="position:absolute;left:8158;top:4135;width:76;height:10" coordorigin="8158,4135" coordsize="76,10">
              <v:shape style="position:absolute;left:8158;top:4135;width:76;height:10" coordorigin="8158,4135" coordsize="76,10" path="m8158,4140l8233,4140e" filled="f" stroked="t" strokeweight=".579980pt" strokecolor="#000000">
                <v:path arrowok="t"/>
              </v:shape>
            </v:group>
            <v:group style="position:absolute;left:8310;top:4135;width:76;height:10" coordorigin="8310,4135" coordsize="76,10">
              <v:shape style="position:absolute;left:8310;top:4135;width:76;height:10" coordorigin="8310,4135" coordsize="76,10" path="m8310,4140l8386,4140e" filled="f" stroked="t" strokeweight=".579980pt" strokecolor="#000000">
                <v:path arrowok="t"/>
              </v:shape>
            </v:group>
            <v:group style="position:absolute;left:8461;top:4135;width:77;height:10" coordorigin="8461,4135" coordsize="77,10">
              <v:shape style="position:absolute;left:8461;top:4135;width:77;height:10" coordorigin="8461,4135" coordsize="77,10" path="m8461,4140l8538,4140e" filled="f" stroked="t" strokeweight=".579980pt" strokecolor="#000000">
                <v:path arrowok="t"/>
              </v:shape>
            </v:group>
            <v:group style="position:absolute;left:8614;top:4135;width:40;height:10" coordorigin="8614,4135" coordsize="40,10">
              <v:shape style="position:absolute;left:8614;top:4135;width:40;height:10" coordorigin="8614,4135" coordsize="40,10" path="m8614,4140l8653,4140e" filled="f" stroked="t" strokeweight=".579980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8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899" w:right="1758" w:firstLine="0"/>
        <w:jc w:val="center"/>
        <w:rPr>
          <w:rFonts w:ascii="Arial" w:hAnsi="Arial" w:cs="Arial" w:eastAsia="Arial"/>
          <w:sz w:val="11"/>
          <w:szCs w:val="11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B</w:t>
      </w:r>
      <w:r>
        <w:rPr>
          <w:rFonts w:ascii="Arial" w:hAnsi="Arial" w:cs="Arial" w:eastAsia="Arial"/>
          <w:b w:val="0"/>
          <w:bCs w:val="0"/>
          <w:spacing w:val="-2"/>
          <w:w w:val="105"/>
          <w:position w:val="0"/>
          <w:sz w:val="11"/>
          <w:szCs w:val="11"/>
        </w:rPr>
        <w:t>SAT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1"/>
          <w:szCs w:val="11"/>
        </w:rPr>
      </w:r>
    </w:p>
    <w:p>
      <w:pPr>
        <w:spacing w:line="150" w:lineRule="exact" w:before="3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183" w:lineRule="exact"/>
        <w:ind w:left="0" w:right="1124" w:firstLine="0"/>
        <w:jc w:val="center"/>
        <w:rPr>
          <w:rFonts w:ascii="Arial" w:hAnsi="Arial" w:cs="Arial" w:eastAsia="Arial"/>
          <w:sz w:val="11"/>
          <w:szCs w:val="11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1"/>
          <w:szCs w:val="11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1"/>
          <w:szCs w:val="11"/>
        </w:rPr>
      </w:r>
    </w:p>
    <w:p>
      <w:pPr>
        <w:spacing w:line="162" w:lineRule="exact"/>
        <w:ind w:left="0" w:right="1093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rFonts w:ascii="Segoe UI Symbol" w:hAnsi="Segoe UI Symbol" w:cs="Segoe UI Symbol" w:eastAsia="Segoe UI Symbol"/>
          <w:b w:val="0"/>
          <w:bCs w:val="0"/>
          <w:spacing w:val="0"/>
          <w:w w:val="95"/>
          <w:sz w:val="18"/>
          <w:szCs w:val="18"/>
        </w:rPr>
        <w:t>Δ</w:t>
      </w:r>
      <w:r>
        <w:rPr>
          <w:rFonts w:ascii="Arial" w:hAnsi="Arial" w:cs="Arial" w:eastAsia="Arial"/>
          <w:b w:val="0"/>
          <w:bCs w:val="0"/>
          <w:spacing w:val="0"/>
          <w:w w:val="95"/>
          <w:sz w:val="14"/>
          <w:szCs w:val="14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line="130" w:lineRule="exact" w:before="4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264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6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515" w:right="0" w:firstLine="0"/>
        <w:jc w:val="center"/>
        <w:rPr>
          <w:rFonts w:ascii="Arial" w:hAnsi="Arial" w:cs="Arial" w:eastAsia="Arial"/>
          <w:sz w:val="11"/>
          <w:szCs w:val="11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1"/>
          <w:szCs w:val="11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1"/>
          <w:szCs w:val="11"/>
        </w:rPr>
      </w:r>
    </w:p>
    <w:p>
      <w:pPr>
        <w:spacing w:line="150" w:lineRule="exact" w:before="1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60" w:right="0" w:firstLine="0"/>
        <w:jc w:val="center"/>
        <w:rPr>
          <w:rFonts w:ascii="Arial" w:hAnsi="Arial" w:cs="Arial" w:eastAsia="Arial"/>
          <w:sz w:val="11"/>
          <w:szCs w:val="11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B</w:t>
      </w:r>
      <w:r>
        <w:rPr>
          <w:rFonts w:ascii="Arial" w:hAnsi="Arial" w:cs="Arial" w:eastAsia="Arial"/>
          <w:b w:val="0"/>
          <w:bCs w:val="0"/>
          <w:spacing w:val="-2"/>
          <w:w w:val="105"/>
          <w:position w:val="0"/>
          <w:sz w:val="11"/>
          <w:szCs w:val="11"/>
        </w:rPr>
        <w:t>SAT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ind w:right="1542"/>
        <w:jc w:val="both"/>
      </w:pPr>
      <w:r>
        <w:rPr>
          <w:b w:val="0"/>
          <w:bCs w:val="0"/>
          <w:spacing w:val="-12"/>
          <w:w w:val="100"/>
        </w:rPr>
        <w:t>V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AGE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RATING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SWITCH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4"/>
        <w:ind w:right="140"/>
        <w:jc w:val="both"/>
      </w:pPr>
      <w:r>
        <w:rPr>
          <w:b w:val="0"/>
          <w:bCs w:val="0"/>
          <w:spacing w:val="-1"/>
          <w:w w:val="100"/>
        </w:rPr>
        <w:t>Dur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14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erio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14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pli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al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pr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ary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transformer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Thi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resul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twic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pli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switch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-1"/>
          <w:w w:val="100"/>
        </w:rPr>
        <w:t>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"/>
          <w:w w:val="100"/>
        </w:rPr>
        <w:t>ed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sh-pu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2"/>
          <w:w w:val="100"/>
        </w:rPr>
        <w:t>u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rate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eas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twice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x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mu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practica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pur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1"/>
          <w:w w:val="100"/>
        </w:rPr>
        <w:t>ses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ou</w:t>
      </w:r>
      <w:r>
        <w:rPr>
          <w:b w:val="0"/>
          <w:bCs w:val="0"/>
          <w:spacing w:val="0"/>
          <w:w w:val="100"/>
        </w:rPr>
        <w:t>ld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20</w:t>
      </w:r>
      <w:r>
        <w:rPr>
          <w:b w:val="0"/>
          <w:bCs w:val="0"/>
          <w:spacing w:val="0"/>
          <w:w w:val="100"/>
        </w:rPr>
        <w:t>%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mor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eoretic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lcul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du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le</w:t>
      </w:r>
      <w:r>
        <w:rPr>
          <w:b w:val="0"/>
          <w:bCs w:val="0"/>
          <w:spacing w:val="0"/>
          <w:w w:val="100"/>
        </w:rPr>
        <w:t>ak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spik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transi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niversa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ratin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us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2</w:t>
      </w:r>
      <w:r>
        <w:rPr>
          <w:b w:val="0"/>
          <w:bCs w:val="0"/>
          <w:spacing w:val="-1"/>
          <w:w w:val="100"/>
        </w:rPr>
        <w:t>6</w:t>
      </w:r>
      <w:r>
        <w:rPr>
          <w:b w:val="0"/>
          <w:bCs w:val="0"/>
          <w:spacing w:val="0"/>
          <w:w w:val="100"/>
        </w:rPr>
        <w:t>4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•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1.41</w:t>
      </w:r>
      <w:r>
        <w:rPr>
          <w:b w:val="0"/>
          <w:bCs w:val="0"/>
          <w:spacing w:val="0"/>
          <w:w w:val="100"/>
        </w:rPr>
        <w:t>4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•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2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•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1</w:t>
      </w:r>
      <w:r>
        <w:rPr>
          <w:b w:val="0"/>
          <w:bCs w:val="0"/>
          <w:spacing w:val="-1"/>
          <w:w w:val="100"/>
        </w:rPr>
        <w:t>.</w:t>
      </w:r>
      <w:r>
        <w:rPr>
          <w:b w:val="0"/>
          <w:bCs w:val="0"/>
          <w:spacing w:val="0"/>
          <w:w w:val="100"/>
        </w:rPr>
        <w:t>2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=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895,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ich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90</w:t>
      </w:r>
      <w:r>
        <w:rPr>
          <w:b w:val="0"/>
          <w:bCs w:val="0"/>
          <w:spacing w:val="0"/>
          <w:w w:val="100"/>
        </w:rPr>
        <w:t>0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quir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d.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ind w:left="140" w:right="2133" w:firstLine="0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 w:val="0"/>
          <w:bCs w:val="0"/>
          <w:spacing w:val="-12"/>
          <w:w w:val="100"/>
          <w:sz w:val="20"/>
          <w:szCs w:val="20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OU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100"/>
          <w:sz w:val="20"/>
          <w:szCs w:val="20"/>
        </w:rPr>
        <w:t>/</w:t>
      </w:r>
      <w:r>
        <w:rPr>
          <w:rFonts w:ascii="Arial" w:hAnsi="Arial" w:cs="Arial" w:eastAsia="Arial"/>
          <w:b w:val="0"/>
          <w:bCs w:val="0"/>
          <w:spacing w:val="-5"/>
          <w:w w:val="100"/>
          <w:sz w:val="20"/>
          <w:szCs w:val="20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IN</w:t>
      </w:r>
      <w:r>
        <w:rPr>
          <w:rFonts w:ascii="Arial" w:hAnsi="Arial" w:cs="Arial" w:eastAsia="Arial"/>
          <w:b w:val="0"/>
          <w:bCs w:val="0"/>
          <w:spacing w:val="-1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  <w:t>ELATI</w:t>
      </w:r>
      <w:r>
        <w:rPr>
          <w:rFonts w:ascii="Arial" w:hAnsi="Arial" w:cs="Arial" w:eastAsia="Arial"/>
          <w:b w:val="0"/>
          <w:bCs w:val="0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  <w:t>NS</w:t>
      </w:r>
      <w:r>
        <w:rPr>
          <w:rFonts w:ascii="Arial" w:hAnsi="Arial" w:cs="Arial" w:eastAsia="Arial"/>
          <w:b w:val="0"/>
          <w:bCs w:val="0"/>
          <w:spacing w:val="1"/>
          <w:w w:val="100"/>
          <w:sz w:val="20"/>
          <w:szCs w:val="20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  <w:t>IP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pStyle w:val="BodyText"/>
        <w:spacing w:line="255" w:lineRule="auto" w:before="96"/>
        <w:ind w:right="140"/>
        <w:jc w:val="both"/>
      </w:pP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st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ad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ontin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ou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eration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betwee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output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give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19"/>
          <w:w w:val="100"/>
        </w:rPr>
        <w:t> </w:t>
      </w:r>
      <w:hyperlink w:history="true" w:anchor="_bookmark27">
        <w:r>
          <w:rPr>
            <w:b w:val="0"/>
            <w:bCs w:val="0"/>
            <w:spacing w:val="-1"/>
            <w:w w:val="100"/>
          </w:rPr>
          <w:t>E</w:t>
        </w:r>
        <w:r>
          <w:rPr>
            <w:b w:val="0"/>
            <w:bCs w:val="0"/>
            <w:spacing w:val="0"/>
            <w:w w:val="100"/>
          </w:rPr>
          <w:t>q</w:t>
        </w:r>
        <w:r>
          <w:rPr>
            <w:b w:val="0"/>
            <w:bCs w:val="0"/>
            <w:spacing w:val="-1"/>
            <w:w w:val="100"/>
          </w:rPr>
          <w:t>uatio</w:t>
        </w:r>
        <w:r>
          <w:rPr>
            <w:b w:val="0"/>
            <w:bCs w:val="0"/>
            <w:spacing w:val="0"/>
            <w:w w:val="100"/>
          </w:rPr>
          <w:t>n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1</w:t>
        </w:r>
      </w:hyperlink>
      <w:r>
        <w:rPr>
          <w:b w:val="0"/>
          <w:bCs w:val="0"/>
          <w:spacing w:val="-1"/>
          <w:w w:val="100"/>
        </w:rPr>
        <w:t>4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ty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cycl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switch.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1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ind w:right="421"/>
        <w:jc w:val="both"/>
        <w:rPr>
          <w:b w:val="0"/>
          <w:bCs w:val="0"/>
        </w:rPr>
      </w:pPr>
      <w:bookmarkStart w:name="EQUATION 14: Push-Pull Converter Vout/vi" w:id="63"/>
      <w:bookmarkEnd w:id="63"/>
      <w:r>
        <w:rPr/>
      </w:r>
      <w:bookmarkStart w:name="_bookmark27" w:id="64"/>
      <w:bookmarkEnd w:id="64"/>
      <w:r>
        <w:rPr/>
      </w:r>
      <w:r>
        <w:rPr>
          <w:spacing w:val="0"/>
          <w:w w:val="100"/>
        </w:rPr>
        <w:t>EQU</w:t>
      </w:r>
      <w:r>
        <w:rPr>
          <w:spacing w:val="-16"/>
          <w:w w:val="100"/>
        </w:rPr>
        <w:t>A</w:t>
      </w:r>
      <w:r>
        <w:rPr>
          <w:spacing w:val="0"/>
          <w:w w:val="100"/>
        </w:rPr>
        <w:t>TION</w:t>
      </w:r>
      <w:r>
        <w:rPr>
          <w:spacing w:val="-7"/>
          <w:w w:val="100"/>
        </w:rPr>
        <w:t> </w:t>
      </w:r>
      <w:r>
        <w:rPr>
          <w:spacing w:val="0"/>
          <w:w w:val="100"/>
        </w:rPr>
        <w:t>14:</w:t>
      </w:r>
      <w:r>
        <w:rPr>
          <w:spacing w:val="0"/>
          <w:w w:val="100"/>
        </w:rPr>
        <w:t>  </w:t>
      </w:r>
      <w:r>
        <w:rPr>
          <w:spacing w:val="9"/>
          <w:w w:val="100"/>
        </w:rPr>
        <w:t> </w:t>
      </w:r>
      <w:r>
        <w:rPr>
          <w:spacing w:val="0"/>
          <w:w w:val="100"/>
        </w:rPr>
        <w:t>PU</w:t>
      </w:r>
      <w:r>
        <w:rPr>
          <w:spacing w:val="1"/>
          <w:w w:val="100"/>
        </w:rPr>
        <w:t>S</w:t>
      </w:r>
      <w:r>
        <w:rPr>
          <w:spacing w:val="0"/>
          <w:w w:val="100"/>
        </w:rPr>
        <w:t>H-P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LL</w:t>
      </w:r>
      <w:r>
        <w:rPr>
          <w:spacing w:val="-5"/>
          <w:w w:val="100"/>
        </w:rPr>
        <w:t> </w:t>
      </w:r>
      <w:r>
        <w:rPr>
          <w:spacing w:val="0"/>
          <w:w w:val="100"/>
        </w:rPr>
        <w:t>CO</w:t>
      </w:r>
      <w:r>
        <w:rPr>
          <w:spacing w:val="1"/>
          <w:w w:val="100"/>
        </w:rPr>
        <w:t>N</w:t>
      </w:r>
      <w:r>
        <w:rPr>
          <w:spacing w:val="0"/>
          <w:w w:val="100"/>
        </w:rPr>
        <w:t>VERTER</w:t>
      </w:r>
      <w:r>
        <w:rPr>
          <w:b w:val="0"/>
          <w:bCs w:val="0"/>
          <w:spacing w:val="0"/>
          <w:w w:val="100"/>
        </w:rPr>
      </w:r>
    </w:p>
    <w:p>
      <w:pPr>
        <w:spacing w:before="10"/>
        <w:ind w:left="17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332.709991pt;margin-top:12.950173pt;width:216.700005pt;height:68.619995pt;mso-position-horizontal-relative:page;mso-position-vertical-relative:paragraph;z-index:-10518" coordorigin="6654,259" coordsize="4334,1372">
            <v:group style="position:absolute;left:6665;top:270;width:4318;height:2" coordorigin="6665,270" coordsize="4318,2">
              <v:shape style="position:absolute;left:6665;top:270;width:4318;height:2" coordorigin="6665,270" coordsize="4318,0" path="m6665,270l10982,270e" filled="f" stroked="t" strokeweight=".580pt" strokecolor="#000000">
                <v:path arrowok="t"/>
              </v:shape>
            </v:group>
            <v:group style="position:absolute;left:10978;top:270;width:2;height:1356" coordorigin="10978,270" coordsize="2,1356">
              <v:shape style="position:absolute;left:10978;top:270;width:2;height:1356" coordorigin="10978,270" coordsize="0,1356" path="m10978,270l10978,1626e" filled="f" stroked="t" strokeweight=".579980pt" strokecolor="#000000">
                <v:path arrowok="t"/>
              </v:shape>
            </v:group>
            <v:group style="position:absolute;left:6660;top:1621;width:4318;height:2" coordorigin="6660,1621" coordsize="4318,2">
              <v:shape style="position:absolute;left:6660;top:1621;width:4318;height:2" coordorigin="6660,1621" coordsize="4318,0" path="m6660,1621l10978,1621e" filled="f" stroked="t" strokeweight=".58001pt" strokecolor="#000000">
                <v:path arrowok="t"/>
              </v:shape>
            </v:group>
            <v:group style="position:absolute;left:6665;top:265;width:2;height:1356" coordorigin="6665,265" coordsize="2,1356">
              <v:shape style="position:absolute;left:6665;top:265;width:2;height:1356" coordorigin="6665,265" coordsize="0,1356" path="m6665,265l6665,1621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-16"/>
          <w:w w:val="100"/>
          <w:sz w:val="20"/>
          <w:szCs w:val="20"/>
        </w:rPr>
        <w:t>V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OU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/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VIN</w:t>
      </w:r>
      <w:r>
        <w:rPr>
          <w:rFonts w:ascii="Arial" w:hAnsi="Arial" w:cs="Arial" w:eastAsia="Arial"/>
          <w:b/>
          <w:bCs/>
          <w:spacing w:val="-11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RELATIONSHIP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line="160" w:lineRule="exact" w:before="8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165" w:lineRule="exact"/>
        <w:ind w:left="575" w:right="0" w:firstLine="0"/>
        <w:jc w:val="center"/>
        <w:rPr>
          <w:rFonts w:ascii="Segoe UI Symbol" w:hAnsi="Segoe UI Symbol" w:cs="Segoe UI Symbol" w:eastAsia="Segoe UI Symbol"/>
          <w:sz w:val="18"/>
          <w:szCs w:val="18"/>
        </w:rPr>
      </w:pPr>
      <w:r>
        <w:rPr>
          <w:rFonts w:ascii="Segoe UI Symbol" w:hAnsi="Segoe UI Symbol" w:cs="Segoe UI Symbol" w:eastAsia="Segoe UI Symbol"/>
          <w:b w:val="0"/>
          <w:bCs w:val="0"/>
          <w:spacing w:val="0"/>
          <w:w w:val="110"/>
          <w:sz w:val="18"/>
          <w:szCs w:val="18"/>
        </w:rPr>
        <w:t>⎛</w:t>
      </w:r>
      <w:r>
        <w:rPr>
          <w:rFonts w:ascii="Segoe UI Symbol" w:hAnsi="Segoe UI Symbol" w:cs="Segoe UI Symbol" w:eastAsia="Segoe UI Symbol"/>
          <w:b w:val="0"/>
          <w:bCs w:val="0"/>
          <w:spacing w:val="-3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5"/>
          <w:w w:val="110"/>
          <w:position w:val="9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10"/>
          <w:position w:val="3"/>
          <w:sz w:val="14"/>
          <w:szCs w:val="14"/>
        </w:rPr>
        <w:t>S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10"/>
          <w:position w:val="0"/>
          <w:sz w:val="18"/>
          <w:szCs w:val="18"/>
        </w:rPr>
        <w:t>⎞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spacing w:after="0" w:line="165" w:lineRule="exact"/>
        <w:jc w:val="center"/>
        <w:rPr>
          <w:rFonts w:ascii="Segoe UI Symbol" w:hAnsi="Segoe UI Symbol" w:cs="Segoe UI Symbol" w:eastAsia="Segoe UI Symbol"/>
          <w:sz w:val="18"/>
          <w:szCs w:val="18"/>
        </w:rPr>
        <w:sectPr>
          <w:type w:val="continuous"/>
          <w:pgSz w:w="12240" w:h="15840"/>
          <w:pgMar w:top="1320" w:bottom="760" w:left="1480" w:right="1120"/>
          <w:cols w:num="2" w:equalWidth="0">
            <w:col w:w="4472" w:space="568"/>
            <w:col w:w="4600"/>
          </w:cols>
        </w:sectPr>
      </w:pPr>
    </w:p>
    <w:p>
      <w:pPr>
        <w:spacing w:line="246" w:lineRule="exact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shape style="position:absolute;margin-left:450.540009pt;margin-top:5.015953pt;width:13.9581pt;height:10.524148pt;mso-position-horizontal-relative:page;mso-position-vertical-relative:paragraph;z-index:-10517" type="#_x0000_t202" filled="f" stroked="f">
            <v:textbox inset="0,0,0,0">
              <w:txbxContent>
                <w:p>
                  <w:pPr>
                    <w:spacing w:line="210" w:lineRule="exact"/>
                    <w:ind w:left="0" w:right="0" w:firstLine="0"/>
                    <w:jc w:val="left"/>
                    <w:rPr>
                      <w:rFonts w:ascii="Segoe UI Symbol" w:hAnsi="Segoe UI Symbol" w:cs="Segoe UI Symbol" w:eastAsia="Segoe UI Symbol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0"/>
                      <w:w w:val="110"/>
                      <w:position w:val="-2"/>
                      <w:sz w:val="18"/>
                      <w:szCs w:val="18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36"/>
                      <w:w w:val="110"/>
                      <w:position w:val="-2"/>
                      <w:sz w:val="18"/>
                      <w:szCs w:val="18"/>
                    </w:rPr>
                    <w:t> </w:t>
                  </w:r>
                  <w:r>
                    <w:rPr>
                      <w:rFonts w:ascii="Segoe UI Symbol" w:hAnsi="Segoe UI Symbol" w:cs="Segoe UI Symbol" w:eastAsia="Segoe UI Symbol"/>
                      <w:b w:val="0"/>
                      <w:bCs w:val="0"/>
                      <w:i w:val="0"/>
                      <w:spacing w:val="0"/>
                      <w:w w:val="110"/>
                      <w:position w:val="0"/>
                      <w:sz w:val="18"/>
                      <w:szCs w:val="18"/>
                    </w:rPr>
                    <w:t>⎠</w:t>
                  </w:r>
                  <w:r>
                    <w:rPr>
                      <w:rFonts w:ascii="Segoe UI Symbol" w:hAnsi="Segoe UI Symbol" w:cs="Segoe UI Symbol" w:eastAsia="Segoe UI Symbol"/>
                      <w:b w:val="0"/>
                      <w:bCs w:val="0"/>
                      <w:i w:val="0"/>
                      <w:spacing w:val="0"/>
                      <w:w w:val="100"/>
                      <w:position w:val="0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6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0"/>
          <w:sz w:val="14"/>
          <w:szCs w:val="14"/>
        </w:rPr>
        <w:t>OU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16"/>
          <w:w w:val="100"/>
          <w:position w:val="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6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40"/>
          <w:w w:val="100"/>
          <w:position w:val="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6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0"/>
          <w:sz w:val="14"/>
          <w:szCs w:val="14"/>
        </w:rPr>
        <w:t>IN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pStyle w:val="BodyText"/>
        <w:spacing w:line="257" w:lineRule="exact"/>
        <w:ind w:left="-7" w:right="0"/>
        <w:jc w:val="left"/>
        <w:rPr>
          <w:rFonts w:ascii="Times New Roman" w:hAnsi="Times New Roman" w:cs="Times New Roman" w:eastAsia="Times New Roman"/>
        </w:rPr>
      </w:pPr>
      <w:r>
        <w:rPr>
          <w:spacing w:val="0"/>
          <w:w w:val="115"/>
        </w:rPr>
        <w:br w:type="column"/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15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spacing w:val="-30"/>
          <w:w w:val="115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15"/>
          <w:position w:val="-8"/>
        </w:rPr>
        <w:t>⎝</w:t>
      </w:r>
      <w:r>
        <w:rPr>
          <w:rFonts w:ascii="Segoe UI Symbol" w:hAnsi="Segoe UI Symbol" w:cs="Segoe UI Symbol" w:eastAsia="Segoe UI Symbol"/>
          <w:b w:val="0"/>
          <w:bCs w:val="0"/>
          <w:spacing w:val="-47"/>
          <w:w w:val="115"/>
          <w:position w:val="-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15"/>
          <w:position w:val="1"/>
        </w:rPr>
        <w:t>----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15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</w:rPr>
      </w:r>
    </w:p>
    <w:p>
      <w:pPr>
        <w:spacing w:line="107" w:lineRule="exact"/>
        <w:ind w:left="296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14"/>
          <w:szCs w:val="14"/>
        </w:rPr>
      </w:r>
    </w:p>
    <w:p>
      <w:pPr>
        <w:spacing w:line="164" w:lineRule="exact" w:before="10"/>
        <w:ind w:left="19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6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0"/>
          <w:sz w:val="14"/>
          <w:szCs w:val="14"/>
        </w:rPr>
        <w:t>ON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pStyle w:val="BodyText"/>
        <w:numPr>
          <w:ilvl w:val="0"/>
          <w:numId w:val="4"/>
        </w:numPr>
        <w:tabs>
          <w:tab w:pos="114" w:val="left" w:leader="none"/>
        </w:tabs>
        <w:spacing w:line="202" w:lineRule="exact"/>
        <w:ind w:left="114" w:right="0" w:hanging="92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5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5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spacing w:val="-1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</w:rPr>
        <w:t>D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</w:rPr>
      </w:r>
    </w:p>
    <w:p>
      <w:pPr>
        <w:spacing w:after="0" w:line="202" w:lineRule="exact"/>
        <w:jc w:val="left"/>
        <w:rPr>
          <w:rFonts w:ascii="Times New Roman" w:hAnsi="Times New Roman" w:cs="Times New Roman" w:eastAsia="Times New Roman"/>
        </w:rPr>
        <w:sectPr>
          <w:type w:val="continuous"/>
          <w:pgSz w:w="12240" w:h="15840"/>
          <w:pgMar w:top="1320" w:bottom="760" w:left="1480" w:right="1120"/>
          <w:cols w:num="3" w:equalWidth="0">
            <w:col w:w="7322" w:space="40"/>
            <w:col w:w="449" w:space="40"/>
            <w:col w:w="1789"/>
          </w:cols>
        </w:sectPr>
      </w:pPr>
    </w:p>
    <w:p>
      <w:pPr>
        <w:pStyle w:val="BodyText"/>
        <w:spacing w:line="157" w:lineRule="exact"/>
        <w:ind w:left="0" w:right="1947"/>
        <w:jc w:val="righ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0"/>
          <w:w w:val="100"/>
        </w:rPr>
        <w:t>------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2"/>
          <w:w w:val="100"/>
        </w:rPr>
        <w:t>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0"/>
          <w:w w:val="100"/>
        </w:rPr>
        <w:t>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47"/>
          <w:w w:val="100"/>
        </w:rPr>
        <w:t>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</w:rPr>
        <w:t>-</w:t>
      </w:r>
    </w:p>
    <w:p>
      <w:pPr>
        <w:spacing w:line="209" w:lineRule="exact"/>
        <w:ind w:left="0" w:right="2015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81pt;margin-top:101.587997pt;width:468pt;height:.1pt;mso-position-horizontal-relative:page;mso-position-vertical-relative:paragraph;z-index:-10522" coordorigin="1620,2032" coordsize="9360,2">
            <v:shape style="position:absolute;left:1620;top:2032;width:9360;height:2" coordorigin="1620,2032" coordsize="9360,0" path="m1620,2032l10980,2032e" filled="f" stroked="t" strokeweight="1.120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 w:val="0"/>
          <w:bCs w:val="0"/>
          <w:i/>
          <w:spacing w:val="5"/>
          <w:w w:val="9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95"/>
          <w:position w:val="-5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after="0" w:line="209" w:lineRule="exact"/>
        <w:jc w:val="righ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pgSz w:w="12240" w:h="15840"/>
          <w:pgMar w:header="477" w:footer="747" w:top="1060" w:bottom="940" w:left="1120" w:right="1480"/>
        </w:sectPr>
      </w:pPr>
    </w:p>
    <w:p>
      <w:pPr>
        <w:pStyle w:val="Heading4"/>
        <w:spacing w:before="74"/>
        <w:ind w:right="935"/>
        <w:jc w:val="both"/>
      </w:pPr>
      <w:r>
        <w:rPr/>
        <w:pict>
          <v:group style="position:absolute;margin-left:63pt;margin-top:-9.99009pt;width:468pt;height:.1pt;mso-position-horizontal-relative:page;mso-position-vertical-relative:paragraph;z-index:-10516" coordorigin="1260,-200" coordsize="9360,2">
            <v:shape style="position:absolute;left:1260;top:-200;width:9360;height:2" coordorigin="1260,-200" coordsize="9360,0" path="m1260,-200l10620,-200e" filled="f" stroked="t" strokeweight="1.120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REDUCING</w:t>
      </w:r>
      <w:r>
        <w:rPr>
          <w:b w:val="0"/>
          <w:bCs w:val="0"/>
          <w:spacing w:val="-17"/>
          <w:w w:val="100"/>
        </w:rPr>
        <w:t> </w:t>
      </w:r>
      <w:r>
        <w:rPr>
          <w:b w:val="0"/>
          <w:bCs w:val="0"/>
          <w:spacing w:val="0"/>
          <w:w w:val="100"/>
        </w:rPr>
        <w:t>MAGNETIC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0"/>
          <w:w w:val="100"/>
        </w:rPr>
        <w:t>IMBALANCE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49" w:lineRule="auto" w:before="94"/>
        <w:ind w:right="2"/>
        <w:jc w:val="both"/>
      </w:pP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flu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cre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din</w:t>
      </w:r>
      <w:r>
        <w:rPr>
          <w:b w:val="0"/>
          <w:bCs w:val="0"/>
          <w:spacing w:val="0"/>
          <w:w w:val="100"/>
        </w:rPr>
        <w:t>gs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no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al,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dde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ever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switchi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cyc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qu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ck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rc</w:t>
      </w:r>
      <w:r>
        <w:rPr>
          <w:b w:val="0"/>
          <w:bCs w:val="0"/>
          <w:spacing w:val="0"/>
          <w:w w:val="100"/>
        </w:rPr>
        <w:t>ase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saturatio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netic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imba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anc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une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20"/>
          <w:w w:val="100"/>
        </w:rPr>
        <w:t>T</w:t>
      </w:r>
      <w:r>
        <w:rPr>
          <w:b w:val="0"/>
          <w:bCs w:val="0"/>
          <w:spacing w:val="0"/>
          <w:w w:val="100"/>
          <w:sz w:val="14"/>
          <w:szCs w:val="14"/>
        </w:rPr>
        <w:t>ON</w:t>
      </w:r>
      <w:r>
        <w:rPr>
          <w:b w:val="0"/>
          <w:bCs w:val="0"/>
          <w:spacing w:val="3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for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bot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switches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1"/>
          <w:w w:val="100"/>
        </w:rPr>
        <w:t>u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turn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P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14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P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14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secon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15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-1"/>
          <w:w w:val="100"/>
          <w:sz w:val="14"/>
          <w:szCs w:val="14"/>
        </w:rPr>
        <w:t>2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une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forwar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dro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tput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5</w:t>
      </w:r>
      <w:r>
        <w:rPr>
          <w:b w:val="0"/>
          <w:bCs w:val="0"/>
          <w:spacing w:val="2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  <w:sz w:val="14"/>
          <w:szCs w:val="14"/>
        </w:rPr>
        <w:t>6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imbal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reduc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by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carefu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sel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uls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driv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circuitr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usi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vic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temp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  <w:t>ure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-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2"/>
          <w:w w:val="100"/>
        </w:rPr>
        <w:t>(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ai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cor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usin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pe</w:t>
      </w:r>
      <w:r>
        <w:rPr>
          <w:b w:val="0"/>
          <w:bCs w:val="0"/>
          <w:spacing w:val="0"/>
          <w:w w:val="100"/>
        </w:rPr>
        <w:t>ak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ntro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tech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iq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9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33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peri</w:t>
      </w:r>
      <w:r>
        <w:rPr>
          <w:b w:val="0"/>
          <w:bCs w:val="0"/>
          <w:spacing w:val="0"/>
          <w:w w:val="100"/>
        </w:rPr>
        <w:t>od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switche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1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-1"/>
          <w:w w:val="100"/>
          <w:sz w:val="14"/>
          <w:szCs w:val="14"/>
        </w:rPr>
        <w:t>2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0"/>
        <w:jc w:val="both"/>
      </w:pPr>
      <w:hyperlink w:history="true" w:anchor="_bookmark28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</w:t>
        </w:r>
        <w:r>
          <w:rPr>
            <w:b w:val="0"/>
            <w:bCs w:val="0"/>
            <w:spacing w:val="0"/>
            <w:w w:val="100"/>
          </w:rPr>
          <w:t>4</w:t>
        </w:r>
        <w:r>
          <w:rPr>
            <w:b w:val="0"/>
            <w:bCs w:val="0"/>
            <w:spacing w:val="6"/>
            <w:w w:val="100"/>
          </w:rPr>
          <w:t> </w:t>
        </w:r>
      </w:hyperlink>
      <w:r>
        <w:rPr>
          <w:b w:val="0"/>
          <w:bCs w:val="0"/>
          <w:spacing w:val="0"/>
          <w:w w:val="100"/>
        </w:rPr>
        <w:t>ex</w:t>
      </w:r>
      <w:r>
        <w:rPr>
          <w:b w:val="0"/>
          <w:bCs w:val="0"/>
          <w:spacing w:val="-1"/>
          <w:w w:val="100"/>
        </w:rPr>
        <w:t>pla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ho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determi</w:t>
      </w:r>
      <w:r>
        <w:rPr>
          <w:b w:val="0"/>
          <w:bCs w:val="0"/>
          <w:spacing w:val="0"/>
          <w:w w:val="100"/>
        </w:rPr>
        <w:t>ne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atu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magn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al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cor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ste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dy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loo</w:t>
      </w:r>
      <w:r>
        <w:rPr>
          <w:b w:val="0"/>
          <w:bCs w:val="0"/>
          <w:spacing w:val="0"/>
          <w:w w:val="100"/>
        </w:rPr>
        <w:t>ki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wav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rm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swi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10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  <w:sz w:val="14"/>
          <w:szCs w:val="14"/>
        </w:rPr>
        <w:t>2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current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wave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shape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symmetrica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magn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42"/>
          <w:w w:val="100"/>
        </w:rPr>
        <w:t> </w:t>
      </w:r>
      <w:hyperlink w:history="true" w:anchor="_bookmark28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</w:t>
        </w:r>
        <w:r>
          <w:rPr>
            <w:b w:val="0"/>
            <w:bCs w:val="0"/>
            <w:spacing w:val="0"/>
            <w:w w:val="100"/>
          </w:rPr>
          <w:t>u</w:t>
        </w:r>
        <w:r>
          <w:rPr>
            <w:b w:val="0"/>
            <w:bCs w:val="0"/>
            <w:spacing w:val="-1"/>
            <w:w w:val="100"/>
          </w:rPr>
          <w:t>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14</w:t>
        </w:r>
        <w:r>
          <w:rPr>
            <w:b w:val="0"/>
            <w:bCs w:val="0"/>
            <w:spacing w:val="41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(A)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ux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excursio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cor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el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ala</w:t>
      </w:r>
      <w:r>
        <w:rPr>
          <w:b w:val="0"/>
          <w:bCs w:val="0"/>
          <w:spacing w:val="0"/>
          <w:w w:val="100"/>
        </w:rPr>
        <w:t>nc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eratin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gio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Ho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eve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if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av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shap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bot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switche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not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symmetrica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pe</w:t>
      </w:r>
      <w:r>
        <w:rPr>
          <w:b w:val="0"/>
          <w:bCs w:val="0"/>
          <w:spacing w:val="0"/>
          <w:w w:val="100"/>
        </w:rPr>
        <w:t>ak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mag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itud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not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9"/>
          <w:w w:val="100"/>
        </w:rPr>
        <w:t> </w:t>
      </w:r>
      <w:hyperlink w:history="true" w:anchor="_bookmark28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</w:t>
        </w:r>
        <w:r>
          <w:rPr>
            <w:b w:val="0"/>
            <w:bCs w:val="0"/>
            <w:spacing w:val="-1"/>
            <w:w w:val="100"/>
          </w:rPr>
          <w:t>u</w:t>
        </w:r>
        <w:r>
          <w:rPr>
            <w:b w:val="0"/>
            <w:bCs w:val="0"/>
            <w:spacing w:val="0"/>
            <w:w w:val="100"/>
          </w:rPr>
          <w:t>re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</w:t>
        </w:r>
        <w:r>
          <w:rPr>
            <w:b w:val="0"/>
            <w:bCs w:val="0"/>
            <w:spacing w:val="0"/>
            <w:w w:val="100"/>
          </w:rPr>
          <w:t>4</w:t>
        </w:r>
        <w:r>
          <w:rPr>
            <w:b w:val="0"/>
            <w:bCs w:val="0"/>
            <w:spacing w:val="-9"/>
            <w:w w:val="100"/>
          </w:rPr>
          <w:t> </w:t>
        </w:r>
      </w:hyperlink>
      <w:r>
        <w:rPr>
          <w:b w:val="0"/>
          <w:bCs w:val="0"/>
          <w:spacing w:val="0"/>
          <w:w w:val="100"/>
        </w:rPr>
        <w:t>(B),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nce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fl</w:t>
      </w:r>
      <w:r>
        <w:rPr>
          <w:b w:val="0"/>
          <w:bCs w:val="0"/>
          <w:spacing w:val="0"/>
          <w:w w:val="100"/>
        </w:rPr>
        <w:t>ux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excursio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insi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core</w:t>
      </w:r>
      <w:r>
        <w:rPr>
          <w:b w:val="0"/>
          <w:bCs w:val="0"/>
          <w:spacing w:val="0"/>
          <w:w w:val="100"/>
        </w:rPr>
        <w:t>;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weve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sti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rat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saf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perati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regi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If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av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up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av</w:t>
      </w:r>
      <w:r>
        <w:rPr>
          <w:b w:val="0"/>
          <w:bCs w:val="0"/>
          <w:spacing w:val="-1"/>
          <w:w w:val="100"/>
        </w:rPr>
        <w:t>it</w:t>
      </w:r>
      <w:r>
        <w:rPr>
          <w:b w:val="0"/>
          <w:bCs w:val="0"/>
          <w:spacing w:val="-15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7"/>
          <w:w w:val="100"/>
        </w:rPr>
        <w:t> </w:t>
      </w:r>
      <w:hyperlink w:history="true" w:anchor="_bookmark28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</w:t>
        </w:r>
        <w:r>
          <w:rPr>
            <w:b w:val="0"/>
            <w:bCs w:val="0"/>
            <w:spacing w:val="0"/>
            <w:w w:val="100"/>
          </w:rPr>
          <w:t>u</w:t>
        </w:r>
        <w:r>
          <w:rPr>
            <w:b w:val="0"/>
            <w:bCs w:val="0"/>
            <w:spacing w:val="-1"/>
            <w:w w:val="100"/>
          </w:rPr>
          <w:t>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14</w:t>
        </w:r>
        <w:r>
          <w:rPr>
            <w:b w:val="0"/>
            <w:bCs w:val="0"/>
            <w:spacing w:val="7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(C)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mean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larg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lit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fl</w:t>
      </w:r>
      <w:r>
        <w:rPr>
          <w:b w:val="0"/>
          <w:bCs w:val="0"/>
          <w:spacing w:val="0"/>
          <w:w w:val="100"/>
        </w:rPr>
        <w:t>ux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excursi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insi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mag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eti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core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magn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clos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saturatio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sm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netic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nsit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us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decreas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netizi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ce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here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sig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ifican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incre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magn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zin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stro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ra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Heading4"/>
        <w:spacing w:line="250" w:lineRule="auto" w:before="74"/>
        <w:ind w:right="0"/>
        <w:jc w:val="left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0"/>
          <w:w w:val="100"/>
        </w:rPr>
        <w:t>FL</w:t>
      </w:r>
      <w:r>
        <w:rPr>
          <w:b w:val="0"/>
          <w:bCs w:val="0"/>
          <w:spacing w:val="1"/>
          <w:w w:val="100"/>
        </w:rPr>
        <w:t>U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DOUBLI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2"/>
          <w:w w:val="100"/>
        </w:rPr>
        <w:t>V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0"/>
          <w:w w:val="100"/>
        </w:rPr>
        <w:t>LT-SECOND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CLAMPING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49" w:lineRule="auto" w:before="85"/>
        <w:ind w:right="138"/>
        <w:jc w:val="both"/>
      </w:pPr>
      <w:r>
        <w:rPr>
          <w:b w:val="0"/>
          <w:bCs w:val="0"/>
          <w:spacing w:val="0"/>
          <w:w w:val="100"/>
        </w:rPr>
        <w:t>When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such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system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first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switche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durin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transi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flu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ensi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rather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32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conse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uentl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avai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abl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flux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excursi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ins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al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tha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lly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ava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la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un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st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ad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ditio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cal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“flu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dou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lin</w:t>
      </w:r>
      <w:r>
        <w:rPr>
          <w:b w:val="0"/>
          <w:bCs w:val="0"/>
          <w:spacing w:val="0"/>
          <w:w w:val="100"/>
        </w:rPr>
        <w:t>g”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driv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ntro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circu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try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mus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recog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iz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protec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plic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dr</w:t>
      </w:r>
      <w:r>
        <w:rPr>
          <w:b w:val="0"/>
          <w:bCs w:val="0"/>
          <w:spacing w:val="-1"/>
          <w:w w:val="100"/>
        </w:rPr>
        <w:t>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puls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il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ormal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worki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nditi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rest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1"/>
          <w:w w:val="100"/>
        </w:rPr>
        <w:t>ed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kn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“volt-secon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cl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”.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4"/>
        <w:ind w:right="2337"/>
        <w:jc w:val="both"/>
      </w:pPr>
      <w:r>
        <w:rPr>
          <w:b w:val="0"/>
          <w:bCs w:val="0"/>
          <w:spacing w:val="0"/>
          <w:w w:val="100"/>
        </w:rPr>
        <w:t>COPPER</w:t>
      </w:r>
      <w:r>
        <w:rPr>
          <w:b w:val="0"/>
          <w:bCs w:val="0"/>
          <w:spacing w:val="-20"/>
          <w:w w:val="100"/>
        </w:rPr>
        <w:t> </w:t>
      </w:r>
      <w:r>
        <w:rPr>
          <w:b w:val="0"/>
          <w:bCs w:val="0"/>
          <w:spacing w:val="0"/>
          <w:w w:val="100"/>
        </w:rPr>
        <w:t>UTILIZATION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49" w:lineRule="auto" w:before="96"/>
        <w:ind w:right="139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pus</w:t>
      </w:r>
      <w:r>
        <w:rPr>
          <w:b w:val="0"/>
          <w:bCs w:val="0"/>
          <w:spacing w:val="0"/>
          <w:w w:val="100"/>
        </w:rPr>
        <w:t>h-</w:t>
      </w:r>
      <w:r>
        <w:rPr>
          <w:b w:val="0"/>
          <w:bCs w:val="0"/>
          <w:spacing w:val="-1"/>
          <w:w w:val="100"/>
        </w:rPr>
        <w:t>pul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quir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cente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eac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ind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ac</w:t>
      </w:r>
      <w:r>
        <w:rPr>
          <w:b w:val="0"/>
          <w:bCs w:val="0"/>
          <w:spacing w:val="-1"/>
          <w:w w:val="100"/>
        </w:rPr>
        <w:t>tiv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rnate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lses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mea</w:t>
      </w:r>
      <w:r>
        <w:rPr>
          <w:b w:val="0"/>
          <w:bCs w:val="0"/>
          <w:spacing w:val="0"/>
          <w:w w:val="100"/>
        </w:rPr>
        <w:t>ns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50</w:t>
      </w:r>
      <w:r>
        <w:rPr>
          <w:b w:val="0"/>
          <w:bCs w:val="0"/>
          <w:spacing w:val="0"/>
          <w:w w:val="100"/>
        </w:rPr>
        <w:t>%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utilizati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copp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copp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occu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ie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bo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bi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ncrease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leak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ance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nter-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ppe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wou</w:t>
      </w:r>
      <w:r>
        <w:rPr>
          <w:b w:val="0"/>
          <w:bCs w:val="0"/>
          <w:spacing w:val="0"/>
          <w:w w:val="100"/>
        </w:rPr>
        <w:t>ld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norma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be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fi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und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use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larg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ad</w:t>
      </w:r>
      <w:r>
        <w:rPr>
          <w:b w:val="0"/>
          <w:bCs w:val="0"/>
          <w:spacing w:val="0"/>
          <w:w w:val="100"/>
        </w:rPr>
        <w:t>j</w:t>
      </w:r>
      <w:r>
        <w:rPr>
          <w:b w:val="0"/>
          <w:bCs w:val="0"/>
          <w:spacing w:val="-1"/>
          <w:w w:val="100"/>
        </w:rPr>
        <w:t>acen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4"/>
        <w:ind w:right="1282"/>
        <w:jc w:val="both"/>
      </w:pPr>
      <w:r>
        <w:rPr>
          <w:b w:val="0"/>
          <w:bCs w:val="0"/>
          <w:spacing w:val="0"/>
          <w:w w:val="100"/>
        </w:rPr>
        <w:t>APPLIC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ION</w:t>
      </w:r>
      <w:r>
        <w:rPr>
          <w:b w:val="0"/>
          <w:bCs w:val="0"/>
          <w:spacing w:val="-32"/>
          <w:w w:val="100"/>
        </w:rPr>
        <w:t> </w:t>
      </w:r>
      <w:r>
        <w:rPr>
          <w:b w:val="0"/>
          <w:bCs w:val="0"/>
          <w:spacing w:val="0"/>
          <w:w w:val="100"/>
        </w:rPr>
        <w:t>CONSIDERATIONS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49" w:lineRule="auto" w:before="96"/>
        <w:ind w:right="140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(</w:t>
      </w:r>
      <w:r>
        <w:rPr>
          <w:b w:val="0"/>
          <w:bCs w:val="0"/>
          <w:spacing w:val="0"/>
          <w:w w:val="100"/>
        </w:rPr>
        <w:t>2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•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5"/>
          <w:w w:val="100"/>
        </w:rPr>
        <w:t>V</w:t>
      </w:r>
      <w:r>
        <w:rPr>
          <w:b w:val="0"/>
          <w:bCs w:val="0"/>
          <w:spacing w:val="0"/>
          <w:w w:val="100"/>
          <w:sz w:val="14"/>
          <w:szCs w:val="14"/>
        </w:rPr>
        <w:t>I</w:t>
      </w:r>
      <w:r>
        <w:rPr>
          <w:b w:val="0"/>
          <w:bCs w:val="0"/>
          <w:spacing w:val="-1"/>
          <w:w w:val="100"/>
          <w:sz w:val="14"/>
          <w:szCs w:val="14"/>
        </w:rPr>
        <w:t>N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st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switch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and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5</w:t>
      </w:r>
      <w:r>
        <w:rPr>
          <w:b w:val="0"/>
          <w:bCs w:val="0"/>
          <w:spacing w:val="0"/>
          <w:w w:val="100"/>
        </w:rPr>
        <w:t>0%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ut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lizati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prim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make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us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ush-p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top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log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sirabl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Euro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ean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Asia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niversa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rang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(90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5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AC</w:t>
      </w:r>
      <w:r>
        <w:rPr>
          <w:b w:val="0"/>
          <w:bCs w:val="0"/>
          <w:spacing w:val="-1"/>
          <w:w w:val="100"/>
        </w:rPr>
        <w:t>-23</w:t>
      </w:r>
      <w:r>
        <w:rPr>
          <w:b w:val="0"/>
          <w:bCs w:val="0"/>
          <w:spacing w:val="0"/>
          <w:w w:val="100"/>
        </w:rPr>
        <w:t>0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5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AC</w:t>
      </w:r>
      <w:r>
        <w:rPr>
          <w:b w:val="0"/>
          <w:bCs w:val="0"/>
          <w:spacing w:val="-1"/>
          <w:w w:val="100"/>
        </w:rPr>
        <w:t>)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whe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rectifie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reas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thi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mplet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ut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lizati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mag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eti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cor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ue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switch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uctin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switchin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cycl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ful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ap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li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-pul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top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gy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vorab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low-vo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plic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gul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4"/>
          <w:w w:val="100"/>
        </w:rPr>
        <w:t>1</w:t>
      </w:r>
      <w:r>
        <w:rPr>
          <w:b w:val="0"/>
          <w:bCs w:val="0"/>
          <w:spacing w:val="-1"/>
          <w:w w:val="100"/>
        </w:rPr>
        <w:t>1</w:t>
      </w:r>
      <w:r>
        <w:rPr>
          <w:b w:val="0"/>
          <w:bCs w:val="0"/>
          <w:spacing w:val="0"/>
          <w:w w:val="100"/>
        </w:rPr>
        <w:t>0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4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A</w:t>
      </w:r>
      <w:r>
        <w:rPr>
          <w:b w:val="0"/>
          <w:bCs w:val="0"/>
          <w:spacing w:val="0"/>
          <w:w w:val="100"/>
          <w:sz w:val="14"/>
          <w:szCs w:val="14"/>
        </w:rPr>
        <w:t>C</w:t>
      </w:r>
      <w:r>
        <w:rPr>
          <w:b w:val="0"/>
          <w:bCs w:val="0"/>
          <w:spacing w:val="3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inp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dir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f-li</w:t>
      </w:r>
      <w:r>
        <w:rPr>
          <w:b w:val="0"/>
          <w:bCs w:val="0"/>
          <w:spacing w:val="0"/>
          <w:w w:val="100"/>
        </w:rPr>
        <w:t>ne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SMPS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ow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C-D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iso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ated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ratin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5</w:t>
      </w:r>
      <w:r>
        <w:rPr>
          <w:b w:val="0"/>
          <w:bCs w:val="0"/>
          <w:spacing w:val="-1"/>
          <w:w w:val="100"/>
        </w:rPr>
        <w:t>0</w:t>
      </w:r>
      <w:r>
        <w:rPr>
          <w:b w:val="0"/>
          <w:bCs w:val="0"/>
          <w:spacing w:val="0"/>
          <w:w w:val="100"/>
        </w:rPr>
        <w:t>0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wat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s.</w:t>
      </w:r>
      <w:r>
        <w:rPr>
          <w:b w:val="0"/>
          <w:bCs w:val="0"/>
          <w:spacing w:val="0"/>
          <w:w w:val="100"/>
        </w:rPr>
      </w:r>
    </w:p>
    <w:p>
      <w:pPr>
        <w:spacing w:after="0" w:line="249" w:lineRule="auto"/>
        <w:jc w:val="both"/>
        <w:sectPr>
          <w:type w:val="continuous"/>
          <w:pgSz w:w="12240" w:h="15840"/>
          <w:pgMar w:top="1320" w:bottom="760" w:left="1120" w:right="1480"/>
          <w:cols w:num="2" w:equalWidth="0">
            <w:col w:w="4463" w:space="577"/>
            <w:col w:w="4600"/>
          </w:cols>
        </w:sectPr>
      </w:pPr>
    </w:p>
    <w:p>
      <w:pPr>
        <w:spacing w:line="140" w:lineRule="exact" w:before="9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Heading3"/>
        <w:tabs>
          <w:tab w:pos="1723" w:val="left" w:leader="none"/>
        </w:tabs>
        <w:ind w:right="0"/>
        <w:jc w:val="left"/>
        <w:rPr>
          <w:b w:val="0"/>
          <w:bCs w:val="0"/>
        </w:rPr>
      </w:pPr>
      <w:r>
        <w:rPr/>
        <w:pict>
          <v:group style="position:absolute;margin-left:62.710011pt;margin-top:12.449883pt;width:468.57998pt;height:212.319995pt;mso-position-horizontal-relative:page;mso-position-vertical-relative:paragraph;z-index:-10513" coordorigin="1254,249" coordsize="9372,4246">
            <v:group style="position:absolute;left:1265;top:260;width:9355;height:2" coordorigin="1265,260" coordsize="9355,2">
              <v:shape style="position:absolute;left:1265;top:260;width:9355;height:2" coordorigin="1265,260" coordsize="9355,0" path="m1265,260l10620,260e" filled="f" stroked="t" strokeweight=".579980pt" strokecolor="#000000">
                <v:path arrowok="t"/>
              </v:shape>
            </v:group>
            <v:group style="position:absolute;left:10615;top:260;width:2;height:4230" coordorigin="10615,260" coordsize="2,4230">
              <v:shape style="position:absolute;left:10615;top:260;width:2;height:4230" coordorigin="10615,260" coordsize="0,4230" path="m10615,260l10615,4490e" filled="f" stroked="t" strokeweight=".579980pt" strokecolor="#000000">
                <v:path arrowok="t"/>
              </v:shape>
            </v:group>
            <v:group style="position:absolute;left:1260;top:4485;width:9355;height:2" coordorigin="1260,4485" coordsize="9355,2">
              <v:shape style="position:absolute;left:1260;top:4485;width:9355;height:2" coordorigin="1260,4485" coordsize="9355,0" path="m1260,4485l10615,4485e" filled="f" stroked="t" strokeweight=".579980pt" strokecolor="#000000">
                <v:path arrowok="t"/>
              </v:shape>
            </v:group>
            <v:group style="position:absolute;left:1265;top:255;width:2;height:4230" coordorigin="1265,255" coordsize="2,4230">
              <v:shape style="position:absolute;left:1265;top:255;width:2;height:4230" coordorigin="1265,255" coordsize="0,4230" path="m1265,255l1265,4485e" filled="f" stroked="t" strokeweight=".58001pt" strokecolor="#000000">
                <v:path arrowok="t"/>
              </v:shape>
            </v:group>
            <w10:wrap type="none"/>
          </v:group>
        </w:pict>
      </w:r>
      <w:bookmarkStart w:name="FIGURE 14: Push-Pull Converter Switch Cu" w:id="65"/>
      <w:bookmarkEnd w:id="65"/>
      <w:r>
        <w:rPr/>
      </w:r>
      <w:bookmarkStart w:name="_bookmark28" w:id="66"/>
      <w:bookmarkEnd w:id="66"/>
      <w:r>
        <w:rPr/>
      </w:r>
      <w:r>
        <w:rPr>
          <w:spacing w:val="0"/>
          <w:w w:val="100"/>
        </w:rPr>
        <w:t>FIG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RE</w:t>
      </w:r>
      <w:r>
        <w:rPr>
          <w:spacing w:val="-3"/>
          <w:w w:val="100"/>
        </w:rPr>
        <w:t> </w:t>
      </w:r>
      <w:r>
        <w:rPr>
          <w:spacing w:val="0"/>
          <w:w w:val="100"/>
        </w:rPr>
        <w:t>14:</w:t>
      </w:r>
      <w:r>
        <w:rPr>
          <w:spacing w:val="0"/>
          <w:w w:val="100"/>
        </w:rPr>
        <w:tab/>
      </w:r>
      <w:r>
        <w:rPr>
          <w:spacing w:val="0"/>
          <w:w w:val="100"/>
        </w:rPr>
        <w:t>PUS</w:t>
      </w:r>
      <w:r>
        <w:rPr>
          <w:spacing w:val="1"/>
          <w:w w:val="100"/>
        </w:rPr>
        <w:t>H</w:t>
      </w:r>
      <w:r>
        <w:rPr>
          <w:spacing w:val="0"/>
          <w:w w:val="100"/>
        </w:rPr>
        <w:t>-PULL</w:t>
      </w:r>
      <w:r>
        <w:rPr>
          <w:spacing w:val="-14"/>
          <w:w w:val="100"/>
        </w:rPr>
        <w:t> </w:t>
      </w:r>
      <w:r>
        <w:rPr>
          <w:spacing w:val="1"/>
          <w:w w:val="100"/>
        </w:rPr>
        <w:t>C</w:t>
      </w:r>
      <w:r>
        <w:rPr>
          <w:spacing w:val="-1"/>
          <w:w w:val="100"/>
        </w:rPr>
        <w:t>O</w:t>
      </w:r>
      <w:r>
        <w:rPr>
          <w:spacing w:val="0"/>
          <w:w w:val="100"/>
        </w:rPr>
        <w:t>N</w:t>
      </w:r>
      <w:r>
        <w:rPr>
          <w:spacing w:val="1"/>
          <w:w w:val="100"/>
        </w:rPr>
        <w:t>V</w:t>
      </w:r>
      <w:r>
        <w:rPr>
          <w:spacing w:val="0"/>
          <w:w w:val="100"/>
        </w:rPr>
        <w:t>ERTER</w:t>
      </w:r>
      <w:r>
        <w:rPr>
          <w:spacing w:val="-15"/>
          <w:w w:val="100"/>
        </w:rPr>
        <w:t> </w:t>
      </w:r>
      <w:r>
        <w:rPr>
          <w:spacing w:val="1"/>
          <w:w w:val="100"/>
        </w:rPr>
        <w:t>S</w:t>
      </w:r>
      <w:r>
        <w:rPr>
          <w:spacing w:val="0"/>
          <w:w w:val="100"/>
        </w:rPr>
        <w:t>WITCH</w:t>
      </w:r>
      <w:r>
        <w:rPr>
          <w:spacing w:val="-13"/>
          <w:w w:val="100"/>
        </w:rPr>
        <w:t> </w:t>
      </w:r>
      <w:r>
        <w:rPr>
          <w:spacing w:val="0"/>
          <w:w w:val="100"/>
        </w:rPr>
        <w:t>CU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RENT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7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3709" w:val="left" w:leader="none"/>
          <w:tab w:pos="5385" w:val="left" w:leader="none"/>
          <w:tab w:pos="6978" w:val="left" w:leader="none"/>
        </w:tabs>
        <w:spacing w:line="232" w:lineRule="exact"/>
        <w:ind w:left="2055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29.460007pt;margin-top:1.094003pt;width:338.02pt;height:160.62999pt;mso-position-horizontal-relative:page;mso-position-vertical-relative:paragraph;z-index:-10514" coordorigin="2589,22" coordsize="6760,3213">
            <v:group style="position:absolute;left:2599;top:28;width:2;height:3170" coordorigin="2599,28" coordsize="2,3170">
              <v:shape style="position:absolute;left:2599;top:28;width:2;height:3170" coordorigin="2599,28" coordsize="0,3170" path="m2599,28l2599,3198e" filled="f" stroked="t" strokeweight=".580pt" strokecolor="#000000">
                <v:path arrowok="t"/>
              </v:shape>
            </v:group>
            <v:group style="position:absolute;left:2599;top:846;width:6710;height:2" coordorigin="2599,846" coordsize="6710,2">
              <v:shape style="position:absolute;left:2599;top:846;width:6710;height:2" coordorigin="2599,846" coordsize="6710,0" path="m2599,846l9310,846e" filled="f" stroked="t" strokeweight=".58001pt" strokecolor="#000000">
                <v:path arrowok="t"/>
              </v:shape>
            </v:group>
            <v:group style="position:absolute;left:9226;top:805;width:109;height:83" coordorigin="9226,805" coordsize="109,83">
              <v:shape style="position:absolute;left:9226;top:805;width:109;height:83" coordorigin="9226,805" coordsize="109,83" path="m9226,805l9232,816,9236,826,9239,836,9239,857,9236,868,9232,878,9226,888,9320,851,9335,846,9240,810,9226,805xe" filled="t" fillcolor="#000000" stroked="f">
                <v:path arrowok="t"/>
                <v:fill type="solid"/>
              </v:shape>
            </v:group>
            <v:group style="position:absolute;left:2599;top:328;width:1282;height:184" coordorigin="2599,328" coordsize="1282,184">
              <v:shape style="position:absolute;left:2599;top:328;width:1282;height:184" coordorigin="2599,328" coordsize="1282,184" path="m3881,328l3876,329,2599,502,2600,511,3877,338,3881,334,3881,328xe" filled="t" fillcolor="#000000" stroked="f">
                <v:path arrowok="t"/>
                <v:fill type="solid"/>
              </v:shape>
            </v:group>
            <v:group style="position:absolute;left:3876;top:334;width:2;height:521" coordorigin="3876,334" coordsize="2,521">
              <v:shape style="position:absolute;left:3876;top:334;width:2;height:521" coordorigin="3876,334" coordsize="0,521" path="m3876,334l3876,854e" filled="f" stroked="t" strokeweight=".580pt" strokecolor="#000000">
                <v:path arrowok="t"/>
              </v:shape>
            </v:group>
            <v:group style="position:absolute;left:5773;top:492;width:6;height:10" coordorigin="5773,492" coordsize="6,10">
              <v:shape style="position:absolute;left:5773;top:492;width:6;height:10" coordorigin="5773,492" coordsize="6,10" path="m5773,497l5779,497e" filled="f" stroked="t" strokeweight=".580pt" strokecolor="#000000">
                <v:path arrowok="t"/>
              </v:shape>
            </v:group>
            <v:group style="position:absolute;left:5778;top:310;width:1288;height:192" coordorigin="5778,310" coordsize="1288,192">
              <v:shape style="position:absolute;left:5778;top:310;width:1288;height:192" coordorigin="5778,310" coordsize="1288,192" path="m7066,310l7061,311,5778,492,5779,502,7062,320,7066,316,7066,310xe" filled="t" fillcolor="#000000" stroked="f">
                <v:path arrowok="t"/>
                <v:fill type="solid"/>
              </v:shape>
            </v:group>
            <v:group style="position:absolute;left:7061;top:316;width:2;height:547" coordorigin="7061,316" coordsize="2,547">
              <v:shape style="position:absolute;left:7061;top:316;width:2;height:547" coordorigin="7061,316" coordsize="0,547" path="m7061,316l7061,863e" filled="f" stroked="t" strokeweight=".579980pt" strokecolor="#000000">
                <v:path arrowok="t"/>
              </v:shape>
            </v:group>
            <v:group style="position:absolute;left:5771;top:486;width:2;height:372" coordorigin="5771,486" coordsize="2,372">
              <v:shape style="position:absolute;left:5771;top:486;width:2;height:372" coordorigin="5771,486" coordsize="0,372" path="m5771,486l5771,858e" filled="f" stroked="t" strokeweight=".58001pt" strokecolor="#000000">
                <v:path arrowok="t"/>
              </v:shape>
            </v:group>
            <v:group style="position:absolute;left:4183;top:311;width:1283;height:191" coordorigin="4183,311" coordsize="1283,191">
              <v:shape style="position:absolute;left:4183;top:311;width:1283;height:191" coordorigin="4183,311" coordsize="1283,191" path="m5466,311l5461,312,4183,492,4184,502,5462,322,5466,317,5466,311xe" filled="t" fillcolor="#000000" stroked="f">
                <v:path arrowok="t"/>
                <v:fill type="solid"/>
              </v:shape>
            </v:group>
            <v:group style="position:absolute;left:5461;top:317;width:2;height:545" coordorigin="5461,317" coordsize="2,545">
              <v:shape style="position:absolute;left:5461;top:317;width:2;height:545" coordorigin="5461,317" coordsize="0,545" path="m5461,317l5461,862e" filled="f" stroked="t" strokeweight=".579980pt" strokecolor="#000000">
                <v:path arrowok="t"/>
              </v:shape>
            </v:group>
            <v:group style="position:absolute;left:4183;top:486;width:2;height:370" coordorigin="4183,486" coordsize="2,370">
              <v:shape style="position:absolute;left:4183;top:486;width:2;height:370" coordorigin="4183,486" coordsize="0,370" path="m4183,486l4183,856e" filled="f" stroked="t" strokeweight=".580pt" strokecolor="#000000">
                <v:path arrowok="t"/>
              </v:shape>
            </v:group>
            <v:group style="position:absolute;left:7364;top:312;width:1286;height:187" coordorigin="7364,312" coordsize="1286,187">
              <v:shape style="position:absolute;left:7364;top:312;width:1286;height:187" coordorigin="7364,312" coordsize="1286,187" path="m8651,312l8646,313,7364,490,7366,499,8647,323,8651,318,8651,312xe" filled="t" fillcolor="#000000" stroked="f">
                <v:path arrowok="t"/>
                <v:fill type="solid"/>
              </v:shape>
            </v:group>
            <v:group style="position:absolute;left:8646;top:318;width:2;height:532" coordorigin="8646,318" coordsize="2,532">
              <v:shape style="position:absolute;left:8646;top:318;width:2;height:532" coordorigin="8646,318" coordsize="0,532" path="m8646,318l8646,850e" filled="f" stroked="t" strokeweight=".58001pt" strokecolor="#000000">
                <v:path arrowok="t"/>
              </v:shape>
            </v:group>
            <v:group style="position:absolute;left:7354;top:487;width:2;height:365" coordorigin="7354,487" coordsize="2,365">
              <v:shape style="position:absolute;left:7354;top:487;width:2;height:365" coordorigin="7354,487" coordsize="0,365" path="m7354,487l7354,852e" filled="f" stroked="t" strokeweight="1.130pt" strokecolor="#000000">
                <v:path arrowok="t"/>
              </v:shape>
            </v:group>
            <v:group style="position:absolute;left:2597;top:1873;width:6710;height:2" coordorigin="2597,1873" coordsize="6710,2">
              <v:shape style="position:absolute;left:2597;top:1873;width:6710;height:2" coordorigin="2597,1873" coordsize="6710,0" path="m2597,1873l9307,1873e" filled="f" stroked="t" strokeweight=".58001pt" strokecolor="#000000">
                <v:path arrowok="t"/>
              </v:shape>
            </v:group>
            <v:group style="position:absolute;left:9223;top:1832;width:109;height:83" coordorigin="9223,1832" coordsize="109,83">
              <v:shape style="position:absolute;left:9223;top:1832;width:109;height:83" coordorigin="9223,1832" coordsize="109,83" path="m9223,1832l9229,1843,9234,1854,9236,1864,9236,1885,9234,1895,9229,1906,9223,1915,9318,1878,9332,1873,9238,1838,9223,1832xe" filled="t" fillcolor="#000000" stroked="f">
                <v:path arrowok="t"/>
                <v:fill type="solid"/>
              </v:shape>
            </v:group>
            <v:group style="position:absolute;left:2604;top:3182;width:6712;height:2" coordorigin="2604,3182" coordsize="6712,2">
              <v:shape style="position:absolute;left:2604;top:3182;width:6712;height:2" coordorigin="2604,3182" coordsize="6712,0" path="m2604,3182l9316,3182e" filled="f" stroked="t" strokeweight=".58001pt" strokecolor="#000000">
                <v:path arrowok="t"/>
              </v:shape>
            </v:group>
            <v:group style="position:absolute;left:9232;top:3142;width:108;height:83" coordorigin="9232,3142" coordsize="108,83">
              <v:shape style="position:absolute;left:9232;top:3142;width:108;height:83" coordorigin="9232,3142" coordsize="108,83" path="m9232,3142l9238,3152,9241,3162,9244,3173,9245,3184,9244,3194,9241,3204,9238,3215,9232,3224,9326,3187,9340,3182,9245,3146,9232,3142xe" filled="t" fillcolor="#000000" stroked="f">
                <v:path arrowok="t"/>
                <v:fill type="solid"/>
              </v:shape>
            </v:group>
            <v:group style="position:absolute;left:3547;top:188;width:115;height:116" coordorigin="3547,188" coordsize="115,116">
              <v:shape style="position:absolute;left:3547;top:188;width:115;height:116" coordorigin="3547,188" coordsize="115,116" path="m3659,204l3653,212,3635,219,3626,267,3640,278,3626,294,3640,305,3643,287,3659,204xe" filled="t" fillcolor="#000000" stroked="f">
                <v:path arrowok="t"/>
                <v:fill type="solid"/>
              </v:shape>
              <v:shape style="position:absolute;left:3547;top:188;width:115;height:116" coordorigin="3547,188" coordsize="115,116" path="m3565,221l3547,228,3562,239,3626,294,3623,284,3626,267,3575,223,3565,221xe" filled="t" fillcolor="#000000" stroked="f">
                <v:path arrowok="t"/>
                <v:fill type="solid"/>
              </v:shape>
              <v:shape style="position:absolute;left:3547;top:188;width:115;height:116" coordorigin="3547,188" coordsize="115,116" path="m3626,267l3623,284,3626,294,3640,278,3626,267xe" filled="t" fillcolor="#000000" stroked="f">
                <v:path arrowok="t"/>
                <v:fill type="solid"/>
              </v:shape>
              <v:shape style="position:absolute;left:3547;top:188;width:115;height:116" coordorigin="3547,188" coordsize="115,116" path="m3662,188l3646,193,3606,208,3613,227,3635,219,3638,202,3659,202,3662,188xe" filled="t" fillcolor="#000000" stroked="f">
                <v:path arrowok="t"/>
                <v:fill type="solid"/>
              </v:shape>
              <v:shape style="position:absolute;left:3547;top:188;width:115;height:116" coordorigin="3547,188" coordsize="115,116" path="m3638,202l3635,219,3653,212,3659,204,3638,202xe" filled="t" fillcolor="#000000" stroked="f">
                <v:path arrowok="t"/>
                <v:fill type="solid"/>
              </v:shape>
              <v:shape style="position:absolute;left:3547;top:188;width:115;height:116" coordorigin="3547,188" coordsize="115,116" path="m3659,202l3638,202,3659,204,3659,202xe" filled="t" fillcolor="#000000" stroked="f">
                <v:path arrowok="t"/>
                <v:fill type="solid"/>
              </v:shape>
            </v:group>
            <v:group style="position:absolute;left:3565;top:208;width:48;height:32" coordorigin="3565,208" coordsize="48,32">
              <v:shape style="position:absolute;left:3565;top:208;width:48;height:32" coordorigin="3565,208" coordsize="48,32" path="m3606,208l3565,221,3572,240,3613,227,3606,208xe" filled="t" fillcolor="#000000" stroked="f">
                <v:path arrowok="t"/>
                <v:fill type="solid"/>
              </v:shape>
            </v:group>
            <v:group style="position:absolute;left:3569;top:203;width:80;height:83" coordorigin="3569,203" coordsize="80,83">
              <v:shape style="position:absolute;left:3569;top:203;width:80;height:83" coordorigin="3569,203" coordsize="80,83" path="m3649,203l3610,217,3569,230,3634,286,3649,203xe" filled="t" fillcolor="#000000" stroked="f">
                <v:path arrowok="t"/>
                <v:fill type="solid"/>
              </v:shape>
            </v:group>
            <v:group style="position:absolute;left:3436;top:125;width:5;height:10" coordorigin="3436,125" coordsize="5,10">
              <v:shape style="position:absolute;left:3436;top:125;width:5;height:10" coordorigin="3436,125" coordsize="5,10" path="m3436,130l3440,130e" filled="f" stroked="t" strokeweight=".58001pt" strokecolor="#000000">
                <v:path arrowok="t"/>
              </v:shape>
            </v:group>
            <v:group style="position:absolute;left:3440;top:125;width:161;height:67" coordorigin="3440,125" coordsize="161,67">
              <v:shape style="position:absolute;left:3440;top:125;width:161;height:67" coordorigin="3440,125" coordsize="161,67" path="m3584,168l3570,168,3578,175,3577,175,3586,184,3593,192,3593,191,3601,186,3600,186,3593,178,3593,176,3584,168xe" filled="t" fillcolor="#000000" stroked="f">
                <v:path arrowok="t"/>
                <v:fill type="solid"/>
              </v:shape>
              <v:shape style="position:absolute;left:3440;top:125;width:161;height:67" coordorigin="3440,125" coordsize="161,67" path="m3440,125l3440,134,3466,136,3492,139,3491,139,3516,145,3540,152,3539,152,3560,163,3570,169,3570,168,3584,168,3576,161,3575,161,3565,155,3544,144,3542,143,3518,136,3493,130,3467,126,3466,126,3440,125xe" filled="t" fillcolor="#000000" stroked="f">
                <v:path arrowok="t"/>
                <v:fill type="solid"/>
              </v:shape>
            </v:group>
            <v:group style="position:absolute;left:3593;top:186;width:13;height:13" coordorigin="3593,186" coordsize="13,13">
              <v:shape style="position:absolute;left:3593;top:186;width:13;height:13" coordorigin="3593,186" coordsize="13,13" path="m3601,186l3593,191,3598,199,3606,196,3606,194,3601,186xe" filled="t" fillcolor="#000000" stroked="f">
                <v:path arrowok="t"/>
                <v:fill type="solid"/>
              </v:shape>
            </v:group>
            <v:group style="position:absolute;left:3602;top:206;width:10;height:7" coordorigin="3602,206" coordsize="10,7">
              <v:shape style="position:absolute;left:3602;top:206;width:10;height:7" coordorigin="3602,206" coordsize="10,7" path="m3611,206l3602,210,3604,214,3612,210,3611,206xe" filled="t" fillcolor="#000000" stroked="f">
                <v:path arrowok="t"/>
                <v:fill type="solid"/>
              </v:shape>
            </v:group>
            <v:group style="position:absolute;left:3598;top:196;width:13;height:14" coordorigin="3598,196" coordsize="13,14">
              <v:shape style="position:absolute;left:3598;top:196;width:13;height:14" coordorigin="3598,196" coordsize="13,14" path="m3606,196l3598,199,3602,210,3611,206,3606,196xe" filled="t" fillcolor="#000000" stroked="f">
                <v:path arrowok="t"/>
                <v:fill type="solid"/>
              </v:shape>
            </v:group>
            <v:group style="position:absolute;left:5167;top:160;width:114;height:120" coordorigin="5167,160" coordsize="114,120">
              <v:shape style="position:absolute;left:5167;top:160;width:114;height:120" coordorigin="5167,160" coordsize="114,120" path="m5278,178l5272,185,5254,191,5244,240,5257,252,5244,266,5258,280,5261,262,5278,178xe" filled="t" fillcolor="#000000" stroked="f">
                <v:path arrowok="t"/>
                <v:fill type="solid"/>
              </v:shape>
              <v:shape style="position:absolute;left:5167;top:160;width:114;height:120" coordorigin="5167,160" coordsize="114,120" path="m5184,193l5167,199,5180,210,5244,266,5240,258,5244,240,5194,196,5184,193xe" filled="t" fillcolor="#000000" stroked="f">
                <v:path arrowok="t"/>
                <v:fill type="solid"/>
              </v:shape>
              <v:shape style="position:absolute;left:5167;top:160;width:114;height:120" coordorigin="5167,160" coordsize="114,120" path="m5244,240l5240,258,5244,266,5257,252,5244,240xe" filled="t" fillcolor="#000000" stroked="f">
                <v:path arrowok="t"/>
                <v:fill type="solid"/>
              </v:shape>
              <v:shape style="position:absolute;left:5167;top:160;width:114;height:120" coordorigin="5167,160" coordsize="114,120" path="m5281,160l5224,180,5231,199,5254,191,5257,174,5278,174,5281,160xe" filled="t" fillcolor="#000000" stroked="f">
                <v:path arrowok="t"/>
                <v:fill type="solid"/>
              </v:shape>
              <v:shape style="position:absolute;left:5167;top:160;width:114;height:120" coordorigin="5167,160" coordsize="114,120" path="m5257,174l5254,191,5272,185,5278,178,5257,174xe" filled="t" fillcolor="#000000" stroked="f">
                <v:path arrowok="t"/>
                <v:fill type="solid"/>
              </v:shape>
              <v:shape style="position:absolute;left:5167;top:160;width:114;height:120" coordorigin="5167,160" coordsize="114,120" path="m5278,174l5257,174,5278,178,5278,174xe" filled="t" fillcolor="#000000" stroked="f">
                <v:path arrowok="t"/>
                <v:fill type="solid"/>
              </v:shape>
            </v:group>
            <v:group style="position:absolute;left:5184;top:180;width:47;height:32" coordorigin="5184,180" coordsize="47,32">
              <v:shape style="position:absolute;left:5184;top:180;width:47;height:32" coordorigin="5184,180" coordsize="47,32" path="m5224,180l5184,193,5191,212,5231,199,5224,180xe" filled="t" fillcolor="#000000" stroked="f">
                <v:path arrowok="t"/>
                <v:fill type="solid"/>
              </v:shape>
            </v:group>
            <v:group style="position:absolute;left:5188;top:175;width:80;height:84" coordorigin="5188,175" coordsize="80,84">
              <v:shape style="position:absolute;left:5188;top:175;width:80;height:84" coordorigin="5188,175" coordsize="80,84" path="m5268,175l5227,190,5188,203,5251,259,5268,175xe" filled="t" fillcolor="#000000" stroked="f">
                <v:path arrowok="t"/>
                <v:fill type="solid"/>
              </v:shape>
            </v:group>
            <v:group style="position:absolute;left:5053;top:97;width:5;height:10" coordorigin="5053,97" coordsize="5,10">
              <v:shape style="position:absolute;left:5053;top:97;width:5;height:10" coordorigin="5053,97" coordsize="5,10" path="m5053,102l5058,102e" filled="f" stroked="t" strokeweight=".58001pt" strokecolor="#000000">
                <v:path arrowok="t"/>
              </v:shape>
            </v:group>
            <v:group style="position:absolute;left:5058;top:97;width:161;height:67" coordorigin="5058,97" coordsize="161,67">
              <v:shape style="position:absolute;left:5058;top:97;width:161;height:67" coordorigin="5058,97" coordsize="161,67" path="m5203,140l5189,140,5197,148,5196,148,5204,156,5210,164,5219,158,5213,150,5203,140xe" filled="t" fillcolor="#000000" stroked="f">
                <v:path arrowok="t"/>
                <v:fill type="solid"/>
              </v:shape>
              <v:shape style="position:absolute;left:5058;top:97;width:161;height:67" coordorigin="5058,97" coordsize="161,67" path="m5058,97l5058,107,5084,108,5111,112,5110,112,5135,118,5159,125,5158,125,5179,136,5189,142,5189,140,5203,140,5195,133,5194,133,5184,127,5162,116,5161,115,5137,108,5112,102,5086,98,5084,98,5058,97xe" filled="t" fillcolor="#000000" stroked="f">
                <v:path arrowok="t"/>
                <v:fill type="solid"/>
              </v:shape>
            </v:group>
            <v:group style="position:absolute;left:5210;top:158;width:6;height:14" coordorigin="5210,158" coordsize="6,14">
              <v:shape style="position:absolute;left:5210;top:158;width:6;height:14" coordorigin="5210,158" coordsize="6,14" path="m5215,172l5215,172,5216,173,5215,172xe" filled="t" fillcolor="#000000" stroked="f">
                <v:path arrowok="t"/>
                <v:fill type="solid"/>
              </v:shape>
              <v:shape style="position:absolute;left:5210;top:158;width:6;height:14" coordorigin="5210,158" coordsize="6,14" path="m5219,158l5210,164,5215,172,5225,168,5225,167,5219,158xe" filled="t" fillcolor="#000000" stroked="f">
                <v:path arrowok="t"/>
                <v:fill type="solid"/>
              </v:shape>
            </v:group>
            <v:group style="position:absolute;left:5219;top:179;width:11;height:8" coordorigin="5219,179" coordsize="11,8">
              <v:shape style="position:absolute;left:5219;top:179;width:11;height:8" coordorigin="5219,179" coordsize="11,8" path="m5228,179l5219,182,5220,187,5230,184,5228,179xe" filled="t" fillcolor="#000000" stroked="f">
                <v:path arrowok="t"/>
                <v:fill type="solid"/>
              </v:shape>
            </v:group>
            <v:group style="position:absolute;left:5215;top:168;width:13;height:14" coordorigin="5215,168" coordsize="13,14">
              <v:shape style="position:absolute;left:5215;top:168;width:13;height:14" coordorigin="5215,168" coordsize="13,14" path="m5225,168l5215,172,5219,182,5228,179,5225,168xe" filled="t" fillcolor="#000000" stroked="f">
                <v:path arrowok="t"/>
                <v:fill type="solid"/>
              </v:shape>
            </v:group>
            <v:group style="position:absolute;left:6852;top:170;width:114;height:118" coordorigin="6852,170" coordsize="114,118">
              <v:shape style="position:absolute;left:6852;top:170;width:114;height:118" coordorigin="6852,170" coordsize="114,118" path="m6962,186l6956,194,6939,201,6930,250,6943,262,6930,277,6943,288,6947,270,6962,186xe" filled="t" fillcolor="#000000" stroked="f">
                <v:path arrowok="t"/>
                <v:fill type="solid"/>
              </v:shape>
              <v:shape style="position:absolute;left:6852;top:170;width:114;height:118" coordorigin="6852,170" coordsize="114,118" path="m6869,204l6852,210,6865,222,6930,277,6926,268,6930,250,6878,206,6869,204xe" filled="t" fillcolor="#000000" stroked="f">
                <v:path arrowok="t"/>
                <v:fill type="solid"/>
              </v:shape>
              <v:shape style="position:absolute;left:6852;top:170;width:114;height:118" coordorigin="6852,170" coordsize="114,118" path="m6930,250l6926,268,6930,277,6943,262,6930,250xe" filled="t" fillcolor="#000000" stroked="f">
                <v:path arrowok="t"/>
                <v:fill type="solid"/>
              </v:shape>
              <v:shape style="position:absolute;left:6852;top:170;width:114;height:118" coordorigin="6852,170" coordsize="114,118" path="m6966,170l6949,175,6908,190,6916,209,6939,201,6942,184,6963,184,6966,170xe" filled="t" fillcolor="#000000" stroked="f">
                <v:path arrowok="t"/>
                <v:fill type="solid"/>
              </v:shape>
              <v:shape style="position:absolute;left:6852;top:170;width:114;height:118" coordorigin="6852,170" coordsize="114,118" path="m6942,184l6939,201,6956,194,6962,186,6942,184xe" filled="t" fillcolor="#000000" stroked="f">
                <v:path arrowok="t"/>
                <v:fill type="solid"/>
              </v:shape>
              <v:shape style="position:absolute;left:6852;top:170;width:114;height:118" coordorigin="6852,170" coordsize="114,118" path="m6963,184l6942,184,6962,186,6963,184xe" filled="t" fillcolor="#000000" stroked="f">
                <v:path arrowok="t"/>
                <v:fill type="solid"/>
              </v:shape>
            </v:group>
            <v:group style="position:absolute;left:6869;top:190;width:47;height:34" coordorigin="6869,190" coordsize="47,34">
              <v:shape style="position:absolute;left:6869;top:190;width:47;height:34" coordorigin="6869,190" coordsize="47,34" path="m6908,190l6869,204,6876,223,6916,209,6908,190xe" filled="t" fillcolor="#000000" stroked="f">
                <v:path arrowok="t"/>
                <v:fill type="solid"/>
              </v:shape>
            </v:group>
            <v:group style="position:absolute;left:6872;top:185;width:80;height:84" coordorigin="6872,185" coordsize="80,84">
              <v:shape style="position:absolute;left:6872;top:185;width:80;height:84" coordorigin="6872,185" coordsize="80,84" path="m6953,185l6912,199,6872,214,6937,269,6953,185xe" filled="t" fillcolor="#000000" stroked="f">
                <v:path arrowok="t"/>
                <v:fill type="solid"/>
              </v:shape>
            </v:group>
            <v:group style="position:absolute;left:6738;top:108;width:5;height:10" coordorigin="6738,108" coordsize="5,10">
              <v:shape style="position:absolute;left:6738;top:108;width:5;height:10" coordorigin="6738,108" coordsize="5,10" path="m6738,113l6743,113e" filled="f" stroked="t" strokeweight=".58001pt" strokecolor="#000000">
                <v:path arrowok="t"/>
              </v:shape>
            </v:group>
            <v:group style="position:absolute;left:6743;top:108;width:161;height:66" coordorigin="6743,108" coordsize="161,66">
              <v:shape style="position:absolute;left:6743;top:108;width:161;height:66" coordorigin="6743,108" coordsize="161,66" path="m6880,144l6864,144,6874,151,6890,166,6889,166,6895,174,6895,173,6904,168,6898,160,6896,158,6880,144xe" filled="t" fillcolor="#000000" stroked="f">
                <v:path arrowok="t"/>
                <v:fill type="solid"/>
              </v:shape>
              <v:shape style="position:absolute;left:6743;top:108;width:161;height:66" coordorigin="6743,108" coordsize="161,66" path="m6743,108l6743,118,6769,119,6796,121,6794,121,6820,127,6844,136,6865,145,6864,144,6880,144,6870,137,6869,137,6847,127,6847,126,6823,118,6822,118,6797,112,6770,109,6769,109,6743,108xe" filled="t" fillcolor="#000000" stroked="f">
                <v:path arrowok="t"/>
                <v:fill type="solid"/>
              </v:shape>
            </v:group>
            <v:group style="position:absolute;left:6895;top:168;width:14;height:14" coordorigin="6895,168" coordsize="14,14">
              <v:shape style="position:absolute;left:6895;top:168;width:14;height:14" coordorigin="6895,168" coordsize="14,14" path="m6904,168l6895,173,6901,182,6910,178,6904,168xe" filled="t" fillcolor="#000000" stroked="f">
                <v:path arrowok="t"/>
                <v:fill type="solid"/>
              </v:shape>
            </v:group>
            <v:group style="position:absolute;left:6906;top:187;width:11;height:8" coordorigin="6906,187" coordsize="11,8">
              <v:shape style="position:absolute;left:6906;top:187;width:11;height:8" coordorigin="6906,187" coordsize="11,8" path="m6914,187l6906,192,6908,196,6917,191,6914,187xe" filled="t" fillcolor="#000000" stroked="f">
                <v:path arrowok="t"/>
                <v:fill type="solid"/>
              </v:shape>
            </v:group>
            <v:group style="position:absolute;left:6901;top:178;width:13;height:14" coordorigin="6901,178" coordsize="13,14">
              <v:shape style="position:absolute;left:6901;top:178;width:13;height:14" coordorigin="6901,178" coordsize="13,14" path="m6910,178l6901,182,6906,192,6914,187,6910,178xe" filled="t" fillcolor="#000000" stroked="f">
                <v:path arrowok="t"/>
                <v:fill type="solid"/>
              </v:shape>
            </v:group>
            <v:group style="position:absolute;left:8456;top:156;width:115;height:116" coordorigin="8456,156" coordsize="115,116">
              <v:shape style="position:absolute;left:8456;top:156;width:115;height:116" coordorigin="8456,156" coordsize="115,116" path="m8568,172l8562,180,8544,186,8535,235,8549,246,8536,262,8549,272,8552,254,8568,172xe" filled="t" fillcolor="#000000" stroked="f">
                <v:path arrowok="t"/>
                <v:fill type="solid"/>
              </v:shape>
              <v:shape style="position:absolute;left:8456;top:156;width:115;height:116" coordorigin="8456,156" coordsize="115,116" path="m8474,188l8456,196,8471,206,8536,262,8532,252,8535,235,8484,191,8474,188xe" filled="t" fillcolor="#000000" stroked="f">
                <v:path arrowok="t"/>
                <v:fill type="solid"/>
              </v:shape>
              <v:shape style="position:absolute;left:8456;top:156;width:115;height:116" coordorigin="8456,156" coordsize="115,116" path="m8535,235l8532,252,8536,262,8549,246,8535,235xe" filled="t" fillcolor="#000000" stroked="f">
                <v:path arrowok="t"/>
                <v:fill type="solid"/>
              </v:shape>
              <v:shape style="position:absolute;left:8456;top:156;width:115;height:116" coordorigin="8456,156" coordsize="115,116" path="m8572,156l8555,161,8515,174,8522,193,8544,186,8548,169,8569,169,8572,156xe" filled="t" fillcolor="#000000" stroked="f">
                <v:path arrowok="t"/>
                <v:fill type="solid"/>
              </v:shape>
              <v:shape style="position:absolute;left:8456;top:156;width:115;height:116" coordorigin="8456,156" coordsize="115,116" path="m8548,169l8544,186,8562,180,8568,172,8548,169xe" filled="t" fillcolor="#000000" stroked="f">
                <v:path arrowok="t"/>
                <v:fill type="solid"/>
              </v:shape>
              <v:shape style="position:absolute;left:8456;top:156;width:115;height:116" coordorigin="8456,156" coordsize="115,116" path="m8569,169l8548,169,8568,172,8569,169xe" filled="t" fillcolor="#000000" stroked="f">
                <v:path arrowok="t"/>
                <v:fill type="solid"/>
              </v:shape>
            </v:group>
            <v:group style="position:absolute;left:8474;top:174;width:48;height:34" coordorigin="8474,174" coordsize="48,34">
              <v:shape style="position:absolute;left:8474;top:174;width:48;height:34" coordorigin="8474,174" coordsize="48,34" path="m8515,174l8474,188,8482,208,8522,193,8515,174xe" filled="t" fillcolor="#000000" stroked="f">
                <v:path arrowok="t"/>
                <v:fill type="solid"/>
              </v:shape>
            </v:group>
            <v:group style="position:absolute;left:8478;top:170;width:80;height:83" coordorigin="8478,170" coordsize="80,83">
              <v:shape style="position:absolute;left:8478;top:170;width:80;height:83" coordorigin="8478,170" coordsize="80,83" path="m8558,170l8519,184,8478,198,8543,253,8558,170xe" filled="t" fillcolor="#000000" stroked="f">
                <v:path arrowok="t"/>
                <v:fill type="solid"/>
              </v:shape>
            </v:group>
            <v:group style="position:absolute;left:8345;top:92;width:5;height:10" coordorigin="8345,92" coordsize="5,10">
              <v:shape style="position:absolute;left:8345;top:92;width:5;height:10" coordorigin="8345,92" coordsize="5,10" path="m8345,97l8350,97e" filled="f" stroked="t" strokeweight=".58001pt" strokecolor="#000000">
                <v:path arrowok="t"/>
              </v:shape>
            </v:group>
            <v:group style="position:absolute;left:8350;top:92;width:161;height:67" coordorigin="8350,92" coordsize="161,67">
              <v:shape style="position:absolute;left:8350;top:92;width:161;height:67" coordorigin="8350,92" coordsize="161,67" path="m8495,136l8479,136,8489,143,8488,143,8495,150,8502,160,8502,158,8510,154,8509,154,8502,144,8502,143,8495,136xe" filled="t" fillcolor="#000000" stroked="f">
                <v:path arrowok="t"/>
                <v:fill type="solid"/>
              </v:shape>
              <v:shape style="position:absolute;left:8350;top:92;width:161;height:67" coordorigin="8350,92" coordsize="161,67" path="m8350,92l8350,102,8376,103,8401,107,8428,112,8426,112,8449,120,8448,120,8470,131,8479,137,8479,136,8495,136,8485,128,8484,128,8474,122,8453,112,8453,110,8430,102,8429,102,8402,97,8377,94,8376,94,8350,92xe" filled="t" fillcolor="#000000" stroked="f">
                <v:path arrowok="t"/>
                <v:fill type="solid"/>
              </v:shape>
            </v:group>
            <v:group style="position:absolute;left:8502;top:154;width:13;height:13" coordorigin="8502,154" coordsize="13,13">
              <v:shape style="position:absolute;left:8502;top:154;width:13;height:13" coordorigin="8502,154" coordsize="13,13" path="m8510,154l8502,158,8507,167,8515,163,8515,162,8510,154xe" filled="t" fillcolor="#000000" stroked="f">
                <v:path arrowok="t"/>
                <v:fill type="solid"/>
              </v:shape>
            </v:group>
            <v:group style="position:absolute;left:8512;top:174;width:10;height:7" coordorigin="8512,174" coordsize="10,7">
              <v:shape style="position:absolute;left:8512;top:174;width:10;height:7" coordorigin="8512,174" coordsize="10,7" path="m8520,174l8512,178,8513,181,8521,178,8520,174xe" filled="t" fillcolor="#000000" stroked="f">
                <v:path arrowok="t"/>
                <v:fill type="solid"/>
              </v:shape>
            </v:group>
            <v:group style="position:absolute;left:8507;top:163;width:13;height:14" coordorigin="8507,163" coordsize="13,14">
              <v:shape style="position:absolute;left:8507;top:163;width:13;height:14" coordorigin="8507,163" coordsize="13,14" path="m8515,163l8507,167,8512,178,8520,174,8515,163xe" filled="t" fillcolor="#000000" stroked="f">
                <v:path arrowok="t"/>
                <v:fill type="solid"/>
              </v:shape>
            </v:group>
            <v:group style="position:absolute;left:2605;top:1650;width:6;height:10" coordorigin="2605,1650" coordsize="6,10">
              <v:shape style="position:absolute;left:2605;top:1650;width:6;height:10" coordorigin="2605,1650" coordsize="6,10" path="m2605,1655l2611,1655e" filled="f" stroked="t" strokeweight=".580pt" strokecolor="#000000">
                <v:path arrowok="t"/>
              </v:shape>
            </v:group>
            <v:group style="position:absolute;left:2610;top:1476;width:1280;height:184" coordorigin="2610,1476" coordsize="1280,184">
              <v:shape style="position:absolute;left:2610;top:1476;width:1280;height:184" coordorigin="2610,1476" coordsize="1280,184" path="m3890,1476l3886,1477,2610,1650,2611,1660,3887,1487,3890,1482,3890,1476xe" filled="t" fillcolor="#000000" stroked="f">
                <v:path arrowok="t"/>
                <v:fill type="solid"/>
              </v:shape>
            </v:group>
            <v:group style="position:absolute;left:3886;top:1482;width:2;height:392" coordorigin="3886,1482" coordsize="2,392">
              <v:shape style="position:absolute;left:3886;top:1482;width:2;height:392" coordorigin="3886,1482" coordsize="0,392" path="m3886,1482l3886,1874e" filled="f" stroked="t" strokeweight=".58001pt" strokecolor="#000000">
                <v:path arrowok="t"/>
              </v:shape>
            </v:group>
            <v:group style="position:absolute;left:2597;top:876;width:2;height:370" coordorigin="2597,876" coordsize="2,370">
              <v:shape style="position:absolute;left:2597;top:876;width:2;height:370" coordorigin="2597,876" coordsize="0,370" path="m2597,876l2597,1246e" filled="f" stroked="t" strokeweight=".580pt" strokecolor="#000000">
                <v:path arrowok="t"/>
              </v:shape>
            </v:group>
            <v:group style="position:absolute;left:4178;top:1165;width:1280;height:184" coordorigin="4178,1165" coordsize="1280,184">
              <v:shape style="position:absolute;left:4178;top:1165;width:1280;height:184" coordorigin="4178,1165" coordsize="1280,184" path="m5459,1165l5454,1166,4178,1339,4180,1349,5455,1176,5459,1171,5459,1165xe" filled="t" fillcolor="#000000" stroked="f">
                <v:path arrowok="t"/>
                <v:fill type="solid"/>
              </v:shape>
            </v:group>
            <v:group style="position:absolute;left:5454;top:1171;width:2;height:703" coordorigin="5454,1171" coordsize="2,703">
              <v:shape style="position:absolute;left:5454;top:1171;width:2;height:703" coordorigin="5454,1171" coordsize="0,703" path="m5454,1171l5454,1874e" filled="f" stroked="t" strokeweight=".58001pt" strokecolor="#000000">
                <v:path arrowok="t"/>
              </v:shape>
            </v:group>
            <v:group style="position:absolute;left:4180;top:1336;width:2;height:538" coordorigin="4180,1336" coordsize="2,538">
              <v:shape style="position:absolute;left:4180;top:1336;width:2;height:538" coordorigin="4180,1336" coordsize="0,538" path="m4180,1336l4180,1874e" filled="f" stroked="t" strokeweight=".65pt" strokecolor="#000000">
                <v:path arrowok="t"/>
              </v:shape>
            </v:group>
            <v:group style="position:absolute;left:5778;top:1656;width:6;height:10" coordorigin="5778,1656" coordsize="6,10">
              <v:shape style="position:absolute;left:5778;top:1656;width:6;height:10" coordorigin="5778,1656" coordsize="6,10" path="m5778,1661l5784,1661e" filled="f" stroked="t" strokeweight=".580pt" strokecolor="#000000">
                <v:path arrowok="t"/>
              </v:shape>
            </v:group>
            <v:group style="position:absolute;left:5783;top:1482;width:1280;height:184" coordorigin="5783,1482" coordsize="1280,184">
              <v:shape style="position:absolute;left:5783;top:1482;width:1280;height:184" coordorigin="5783,1482" coordsize="1280,184" path="m7063,1482l7058,1483,5783,1656,5784,1666,7060,1493,7063,1488,7063,1482xe" filled="t" fillcolor="#000000" stroked="f">
                <v:path arrowok="t"/>
                <v:fill type="solid"/>
              </v:shape>
            </v:group>
            <v:group style="position:absolute;left:7058;top:1488;width:2;height:392" coordorigin="7058,1488" coordsize="2,392">
              <v:shape style="position:absolute;left:7058;top:1488;width:2;height:392" coordorigin="7058,1488" coordsize="0,392" path="m7058,1488l7058,1880e" filled="f" stroked="t" strokeweight=".58001pt" strokecolor="#000000">
                <v:path arrowok="t"/>
              </v:shape>
            </v:group>
            <v:group style="position:absolute;left:7351;top:1171;width:1280;height:182" coordorigin="7351,1171" coordsize="1280,182">
              <v:shape style="position:absolute;left:7351;top:1171;width:1280;height:182" coordorigin="7351,1171" coordsize="1280,182" path="m8632,1171l8627,1172,7351,1344,7352,1354,8628,1182,8632,1177,8632,1171xe" filled="t" fillcolor="#000000" stroked="f">
                <v:path arrowok="t"/>
                <v:fill type="solid"/>
              </v:shape>
            </v:group>
            <v:group style="position:absolute;left:8627;top:1177;width:2;height:703" coordorigin="8627,1177" coordsize="2,703">
              <v:shape style="position:absolute;left:8627;top:1177;width:2;height:703" coordorigin="8627,1177" coordsize="0,703" path="m8627,1177l8627,1880e" filled="f" stroked="t" strokeweight=".58001pt" strokecolor="#000000">
                <v:path arrowok="t"/>
              </v:shape>
            </v:group>
            <v:group style="position:absolute;left:7353;top:1341;width:2;height:539" coordorigin="7353,1341" coordsize="2,539">
              <v:shape style="position:absolute;left:7353;top:1341;width:2;height:539" coordorigin="7353,1341" coordsize="0,539" path="m7353,1341l7353,1880e" filled="f" stroked="t" strokeweight=".65001pt" strokecolor="#000000">
                <v:path arrowok="t"/>
              </v:shape>
            </v:group>
            <v:group style="position:absolute;left:5806;top:1656;width:2;height:218" coordorigin="5806,1656" coordsize="2,218">
              <v:shape style="position:absolute;left:5806;top:1656;width:2;height:218" coordorigin="5806,1656" coordsize="0,218" path="m5806,1656l5806,1874e" filled="f" stroked="t" strokeweight=".579980pt" strokecolor="#000000">
                <v:path arrowok="t"/>
              </v:shape>
            </v:group>
            <v:group style="position:absolute;left:2603;top:2854;width:1282;height:182" coordorigin="2603,2854" coordsize="1282,182">
              <v:shape style="position:absolute;left:2603;top:2854;width:1282;height:182" coordorigin="2603,2854" coordsize="1282,182" path="m3884,2854l3880,2855,2603,3026,2604,3036,3881,2864,3884,2860,3884,2854xe" filled="t" fillcolor="#000000" stroked="f">
                <v:path arrowok="t"/>
                <v:fill type="solid"/>
              </v:shape>
            </v:group>
            <v:group style="position:absolute;left:3880;top:2860;width:2;height:324" coordorigin="3880,2860" coordsize="2,324">
              <v:shape style="position:absolute;left:3880;top:2860;width:2;height:324" coordorigin="3880,2860" coordsize="0,324" path="m3880,2860l3880,3184e" filled="f" stroked="t" strokeweight=".579980pt" strokecolor="#000000">
                <v:path arrowok="t"/>
              </v:shape>
            </v:group>
            <v:group style="position:absolute;left:5448;top:2161;width:2;height:1024" coordorigin="5448,2161" coordsize="2,1024">
              <v:shape style="position:absolute;left:5448;top:2161;width:2;height:1024" coordorigin="5448,2161" coordsize="0,1024" path="m5448,2161l5448,3185e" filled="f" stroked="t" strokeweight=".579980pt" strokecolor="#000000">
                <v:path arrowok="t"/>
              </v:shape>
            </v:group>
            <v:group style="position:absolute;left:4174;top:2660;width:2;height:524" coordorigin="4174,2660" coordsize="2,524">
              <v:shape style="position:absolute;left:4174;top:2660;width:2;height:524" coordorigin="4174,2660" coordsize="0,524" path="m4174,2660l4174,3185e" filled="f" stroked="t" strokeweight=".58001pt" strokecolor="#000000">
                <v:path arrowok="t"/>
              </v:shape>
            </v:group>
            <v:group style="position:absolute;left:5771;top:3032;width:6;height:10" coordorigin="5771,3032" coordsize="6,10">
              <v:shape style="position:absolute;left:5771;top:3032;width:6;height:10" coordorigin="5771,3032" coordsize="6,10" path="m5771,3037l5777,3037e" filled="f" stroked="t" strokeweight=".580pt" strokecolor="#000000">
                <v:path arrowok="t"/>
              </v:shape>
            </v:group>
            <v:group style="position:absolute;left:5776;top:2860;width:1280;height:182" coordorigin="5776,2860" coordsize="1280,182">
              <v:shape style="position:absolute;left:5776;top:2860;width:1280;height:182" coordorigin="5776,2860" coordsize="1280,182" path="m7056,2860l7051,2861,5776,3032,5777,3042,7052,2870,7056,2866,7056,2860xe" filled="t" fillcolor="#000000" stroked="f">
                <v:path arrowok="t"/>
                <v:fill type="solid"/>
              </v:shape>
            </v:group>
            <v:group style="position:absolute;left:7051;top:2866;width:2;height:318" coordorigin="7051,2866" coordsize="2,318">
              <v:shape style="position:absolute;left:7051;top:2866;width:2;height:318" coordorigin="7051,2866" coordsize="0,318" path="m7051,2866l7051,3184e" filled="f" stroked="t" strokeweight=".58001pt" strokecolor="#000000">
                <v:path arrowok="t"/>
              </v:shape>
            </v:group>
            <v:group style="position:absolute;left:5798;top:3032;width:2;height:151" coordorigin="5798,3032" coordsize="2,151">
              <v:shape style="position:absolute;left:5798;top:3032;width:2;height:151" coordorigin="5798,3032" coordsize="0,151" path="m5798,3032l5798,3184e" filled="f" stroked="t" strokeweight=".58001pt" strokecolor="#000000">
                <v:path arrowok="t"/>
              </v:shape>
            </v:group>
            <v:group style="position:absolute;left:5429;top:2178;width:10;height:6" coordorigin="5429,2178" coordsize="10,6">
              <v:shape style="position:absolute;left:5429;top:2178;width:10;height:6" coordorigin="5429,2178" coordsize="10,6" path="m5429,2181l5438,2181e" filled="f" stroked="t" strokeweight=".4pt" strokecolor="#000000">
                <v:path arrowok="t"/>
              </v:shape>
            </v:group>
            <v:group style="position:absolute;left:4289;top:2183;width:1150;height:478" coordorigin="4289,2183" coordsize="1150,478">
              <v:shape style="position:absolute;left:4289;top:2183;width:1150;height:478" coordorigin="4289,2183" coordsize="1150,478" path="m5059,2514l4920,2558,4765,2596,4710,2606,4711,2606,4597,2624,4537,2632,4415,2644,4289,2651,4289,2660,4415,2653,4416,2653,4538,2641,4598,2634,4712,2616,4872,2581,5017,2539,5018,2539,5063,2524,5084,2515,5059,2515,5059,2514xe" filled="t" fillcolor="#000000" stroked="f">
                <v:path arrowok="t"/>
                <v:fill type="solid"/>
              </v:shape>
              <v:shape style="position:absolute;left:4289;top:2183;width:1150;height:478" coordorigin="4289,2183" coordsize="1150,478" path="m5352,2342l5329,2364,5330,2364,5305,2384,5278,2406,5246,2425,5213,2444,5178,2464,5179,2464,5141,2482,5101,2498,5059,2515,5084,2515,5144,2490,5218,2453,5282,2414,5284,2413,5311,2392,5336,2371,5359,2350,5365,2344,5352,2344,5352,2342xe" filled="t" fillcolor="#000000" stroked="f">
                <v:path arrowok="t"/>
                <v:fill type="solid"/>
              </v:shape>
              <v:shape style="position:absolute;left:4289;top:2183;width:1150;height:478" coordorigin="4289,2183" coordsize="1150,478" path="m5425,2252l5416,2252,5404,2276,5389,2299,5372,2322,5352,2344,5365,2344,5380,2328,5396,2305,5398,2304,5412,2281,5424,2257,5424,2256,5425,2252xe" filled="t" fillcolor="#000000" stroked="f">
                <v:path arrowok="t"/>
                <v:fill type="solid"/>
              </v:shape>
              <v:shape style="position:absolute;left:4289;top:2183;width:1150;height:478" coordorigin="4289,2183" coordsize="1150,478" path="m5426,2206l5422,2230,5414,2254,5416,2252,5425,2252,5431,2232,5436,2208,5436,2207,5426,2207,5426,2206xe" filled="t" fillcolor="#000000" stroked="f">
                <v:path arrowok="t"/>
                <v:fill type="solid"/>
              </v:shape>
              <v:shape style="position:absolute;left:4289;top:2183;width:1150;height:478" coordorigin="4289,2183" coordsize="1150,478" path="m5429,2183l5426,2207,5436,2207,5438,2184,5429,2183xe" filled="t" fillcolor="#000000" stroked="f">
                <v:path arrowok="t"/>
                <v:fill type="solid"/>
              </v:shape>
            </v:group>
            <v:group style="position:absolute;left:4153;top:2656;width:136;height:2" coordorigin="4153,2656" coordsize="136,2">
              <v:shape style="position:absolute;left:4153;top:2656;width:136;height:2" coordorigin="4153,2656" coordsize="136,0" path="m4153,2656l4289,2656e" filled="f" stroked="t" strokeweight=".64pt" strokecolor="#000000">
                <v:path arrowok="t"/>
              </v:shape>
            </v:group>
            <v:group style="position:absolute;left:8627;top:2166;width:2;height:1024" coordorigin="8627,2166" coordsize="2,1024">
              <v:shape style="position:absolute;left:8627;top:2166;width:2;height:1024" coordorigin="8627,2166" coordsize="0,1024" path="m8627,2166l8627,3190e" filled="f" stroked="t" strokeweight=".58001pt" strokecolor="#000000">
                <v:path arrowok="t"/>
              </v:shape>
            </v:group>
            <v:group style="position:absolute;left:7354;top:2665;width:2;height:524" coordorigin="7354,2665" coordsize="2,524">
              <v:shape style="position:absolute;left:7354;top:2665;width:2;height:524" coordorigin="7354,2665" coordsize="0,524" path="m7354,2665l7354,3190e" filled="f" stroked="t" strokeweight=".58001pt" strokecolor="#000000">
                <v:path arrowok="t"/>
              </v:shape>
            </v:group>
            <v:group style="position:absolute;left:8609;top:2183;width:10;height:6" coordorigin="8609,2183" coordsize="10,6">
              <v:shape style="position:absolute;left:8609;top:2183;width:10;height:6" coordorigin="8609,2183" coordsize="10,6" path="m8609,2186l8618,2186e" filled="f" stroked="t" strokeweight=".4pt" strokecolor="#000000">
                <v:path arrowok="t"/>
              </v:shape>
            </v:group>
            <v:group style="position:absolute;left:7469;top:2188;width:1150;height:476" coordorigin="7469,2188" coordsize="1150,476">
              <v:shape style="position:absolute;left:7469;top:2188;width:1150;height:476" coordorigin="7469,2188" coordsize="1150,476" path="m8238,2519l8148,2549,8050,2576,7944,2600,7945,2600,7835,2620,7717,2636,7656,2642,7532,2652,7469,2654,7469,2664,7532,2662,7534,2662,7657,2652,7718,2646,7836,2629,7946,2610,8052,2586,8150,2558,8196,2544,8197,2544,8242,2528,8263,2520,8238,2520,8238,2519xe" filled="t" fillcolor="#000000" stroked="f">
                <v:path arrowok="t"/>
                <v:fill type="solid"/>
              </v:shape>
              <v:shape style="position:absolute;left:7469;top:2188;width:1150;height:476" coordorigin="7469,2188" coordsize="1150,476" path="m8532,2347l8509,2369,8510,2369,8485,2389,8456,2410,8426,2430,8393,2449,8357,2467,8358,2467,8321,2485,8280,2503,8238,2520,8263,2520,8324,2494,8398,2458,8461,2418,8462,2418,8491,2398,8491,2396,8516,2376,8539,2354,8545,2348,8532,2348,8532,2347xe" filled="t" fillcolor="#000000" stroked="f">
                <v:path arrowok="t"/>
                <v:fill type="solid"/>
              </v:shape>
              <v:shape style="position:absolute;left:7469;top:2188;width:1150;height:476" coordorigin="7469,2188" coordsize="1150,476" path="m8584,2280l8569,2304,8552,2326,8532,2348,8545,2348,8560,2332,8576,2310,8578,2309,8592,2285,8594,2281,8584,2281,8584,2280xe" filled="t" fillcolor="#000000" stroked="f">
                <v:path arrowok="t"/>
                <v:fill type="solid"/>
              </v:shape>
              <v:shape style="position:absolute;left:7469;top:2188;width:1150;height:476" coordorigin="7469,2188" coordsize="1150,476" path="m8606,2210l8602,2234,8593,2258,8594,2258,8584,2281,8594,2281,8603,2262,8611,2238,8611,2237,8616,2213,8616,2212,8606,2212,8606,2210xe" filled="t" fillcolor="#000000" stroked="f">
                <v:path arrowok="t"/>
                <v:fill type="solid"/>
              </v:shape>
              <v:shape style="position:absolute;left:7469;top:2188;width:1150;height:476" coordorigin="7469,2188" coordsize="1150,476" path="m8609,2188l8606,2212,8616,2212,8618,2189,8609,2188xe" filled="t" fillcolor="#000000" stroked="f">
                <v:path arrowok="t"/>
                <v:fill type="solid"/>
              </v:shape>
            </v:group>
            <v:group style="position:absolute;left:7404;top:2654;width:65;height:12" coordorigin="7404,2654" coordsize="65,12">
              <v:shape style="position:absolute;left:7404;top:2654;width:65;height:12" coordorigin="7404,2654" coordsize="65,12" path="m7469,2654l7404,2657,7404,2666,7469,2664,7469,2654xe" filled="t" fillcolor="#000000" stroked="f">
                <v:path arrowok="t"/>
                <v:fill type="solid"/>
              </v:shape>
            </v:group>
            <v:group style="position:absolute;left:7333;top:2657;width:71;height:10" coordorigin="7333,2657" coordsize="71,10">
              <v:shape style="position:absolute;left:7333;top:2657;width:71;height:10" coordorigin="7333,2657" coordsize="71,10" path="m7333,2662l7404,2662e" filled="f" stroked="t" strokeweight=".580pt" strokecolor="#000000">
                <v:path arrowok="t"/>
              </v:shape>
            </v:group>
            <v:group style="position:absolute;left:5606;top:2210;width:16;height:53" coordorigin="5606,2210" coordsize="16,53">
              <v:shape style="position:absolute;left:5606;top:2210;width:16;height:53" coordorigin="5606,2210" coordsize="16,53" path="m5616,2210l5606,2213,5610,2238,5612,2263,5622,2262,5620,2237,5616,2213,5616,2210xe" filled="t" fillcolor="#000000" stroked="f">
                <v:path arrowok="t"/>
                <v:fill type="solid"/>
              </v:shape>
            </v:group>
            <v:group style="position:absolute;left:5600;top:2186;width:16;height:26" coordorigin="5600,2186" coordsize="16,26">
              <v:shape style="position:absolute;left:5600;top:2186;width:16;height:26" coordorigin="5600,2186" coordsize="16,26" path="m5610,2186l5601,2190,5606,2213,5616,2210,5610,2186xe" filled="t" fillcolor="#000000" stroked="f">
                <v:path arrowok="t"/>
                <v:fill type="solid"/>
              </v:shape>
              <v:shape style="position:absolute;left:5600;top:2186;width:16;height:26" coordorigin="5600,2186" coordsize="16,26" path="m5600,2189l5600,2190,5601,2190,5600,2189xe" filled="t" fillcolor="#000000" stroked="f">
                <v:path arrowok="t"/>
                <v:fill type="solid"/>
              </v:shape>
            </v:group>
            <v:group style="position:absolute;left:5599;top:2183;width:11;height:7" coordorigin="5599,2183" coordsize="11,7">
              <v:shape style="position:absolute;left:5599;top:2183;width:11;height:7" coordorigin="5599,2183" coordsize="11,7" path="m5609,2183l5599,2186,5600,2190,5610,2186,5609,2183xe" filled="t" fillcolor="#000000" stroked="f">
                <v:path arrowok="t"/>
                <v:fill type="solid"/>
              </v:shape>
            </v:group>
            <v:group style="position:absolute;left:5540;top:2082;width:32;height:36" coordorigin="5540,2082" coordsize="32,36">
              <v:shape style="position:absolute;left:5540;top:2082;width:32;height:36" coordorigin="5540,2082" coordsize="32,36" path="m5548,2082l5542,2089,5540,2089,5556,2106,5566,2118,5573,2112,5563,2100,5548,2083,5548,2082xe" filled="t" fillcolor="#000000" stroked="f">
                <v:path arrowok="t"/>
                <v:fill type="solid"/>
              </v:shape>
            </v:group>
            <v:group style="position:absolute;left:5524;top:2065;width:24;height:24" coordorigin="5524,2065" coordsize="24,24">
              <v:shape style="position:absolute;left:5524;top:2065;width:24;height:24" coordorigin="5524,2065" coordsize="24,24" path="m5530,2065l5524,2072,5542,2089,5548,2082,5530,2065xe" filled="t" fillcolor="#000000" stroked="f">
                <v:path arrowok="t"/>
                <v:fill type="solid"/>
              </v:shape>
            </v:group>
            <v:group style="position:absolute;left:5512;top:2056;width:18;height:17" coordorigin="5512,2056" coordsize="18,17">
              <v:shape style="position:absolute;left:5512;top:2056;width:18;height:17" coordorigin="5512,2056" coordsize="18,17" path="m5518,2056l5512,2063,5524,2072,5530,2065,5518,2056xe" filled="t" fillcolor="#000000" stroked="f">
                <v:path arrowok="t"/>
                <v:fill type="solid"/>
              </v:shape>
            </v:group>
            <v:group style="position:absolute;left:5416;top:2012;width:31;height:17" coordorigin="5416,2012" coordsize="31,17">
              <v:shape style="position:absolute;left:5416;top:2012;width:31;height:17" coordorigin="5416,2012" coordsize="31,17" path="m5418,2012l5417,2022,5416,2022,5440,2028,5443,2029,5447,2020,5443,2018,5442,2018,5418,2012xe" filled="t" fillcolor="#000000" stroked="f">
                <v:path arrowok="t"/>
                <v:fill type="solid"/>
              </v:shape>
            </v:group>
            <v:group style="position:absolute;left:5393;top:2009;width:25;height:13" coordorigin="5393,2009" coordsize="25,13">
              <v:shape style="position:absolute;left:5393;top:2009;width:25;height:13" coordorigin="5393,2009" coordsize="25,13" path="m5394,2009l5393,2018,5417,2022,5418,2012,5394,2009xe" filled="t" fillcolor="#000000" stroked="f">
                <v:path arrowok="t"/>
                <v:fill type="solid"/>
              </v:shape>
            </v:group>
            <v:group style="position:absolute;left:5366;top:2006;width:28;height:12" coordorigin="5366,2006" coordsize="28,12">
              <v:shape style="position:absolute;left:5366;top:2006;width:28;height:12" coordorigin="5366,2006" coordsize="28,12" path="m5368,2006l5366,2016,5393,2018,5394,2009,5368,2006xe" filled="t" fillcolor="#000000" stroked="f">
                <v:path arrowok="t"/>
                <v:fill type="solid"/>
              </v:shape>
            </v:group>
            <v:group style="position:absolute;left:5245;top:2020;width:47;height:28" coordorigin="5245,2020" coordsize="47,28">
              <v:shape style="position:absolute;left:5245;top:2020;width:47;height:28" coordorigin="5245,2020" coordsize="47,28" path="m5288,2020l5268,2027,5267,2028,5245,2039,5250,2047,5272,2036,5292,2029,5288,2020xe" filled="t" fillcolor="#000000" stroked="f">
                <v:path arrowok="t"/>
                <v:fill type="solid"/>
              </v:shape>
            </v:group>
            <v:group style="position:absolute;left:5225;top:2039;width:25;height:20" coordorigin="5225,2039" coordsize="25,20">
              <v:shape style="position:absolute;left:5225;top:2039;width:25;height:20" coordorigin="5225,2039" coordsize="25,20" path="m5245,2039l5225,2051,5230,2059,5250,2047,5245,2039xe" filled="t" fillcolor="#000000" stroked="f">
                <v:path arrowok="t"/>
                <v:fill type="solid"/>
              </v:shape>
            </v:group>
            <v:group style="position:absolute;left:5218;top:2051;width:12;height:13" coordorigin="5218,2051" coordsize="12,13">
              <v:shape style="position:absolute;left:5218;top:2051;width:12;height:13" coordorigin="5218,2051" coordsize="12,13" path="m5225,2051l5218,2056,5222,2064,5230,2059,5225,2051xe" filled="t" fillcolor="#000000" stroked="f">
                <v:path arrowok="t"/>
                <v:fill type="solid"/>
              </v:shape>
            </v:group>
            <v:group style="position:absolute;left:5143;top:2112;width:25;height:34" coordorigin="5143,2112" coordsize="25,34">
              <v:shape style="position:absolute;left:5143;top:2112;width:25;height:34" coordorigin="5143,2112" coordsize="25,34" path="m5161,2112l5155,2119,5143,2141,5152,2146,5163,2125,5162,2125,5168,2118,5161,2112xe" filled="t" fillcolor="#000000" stroked="f">
                <v:path arrowok="t"/>
                <v:fill type="solid"/>
              </v:shape>
              <v:shape style="position:absolute;left:5143;top:2112;width:25;height:34" coordorigin="5143,2112" coordsize="25,34" path="m5164,2124l5162,2125,5163,2125,5164,2124xe" filled="t" fillcolor="#000000" stroked="f">
                <v:path arrowok="t"/>
                <v:fill type="solid"/>
              </v:shape>
            </v:group>
            <v:group style="position:absolute;left:5132;top:2141;width:19;height:26" coordorigin="5132,2141" coordsize="19,26">
              <v:shape style="position:absolute;left:5132;top:2141;width:19;height:26" coordorigin="5132,2141" coordsize="19,26" path="m5143,2141l5132,2162,5132,2164,5141,2167,5152,2146,5143,2141xe" filled="t" fillcolor="#000000" stroked="f">
                <v:path arrowok="t"/>
                <v:fill type="solid"/>
              </v:shape>
            </v:group>
            <v:group style="position:absolute;left:5125;top:2164;width:16;height:23" coordorigin="5125,2164" coordsize="16,23">
              <v:shape style="position:absolute;left:5125;top:2164;width:16;height:23" coordorigin="5125,2164" coordsize="16,23" path="m5132,2164l5125,2183,5134,2186,5141,2167,5132,2164xe" filled="t" fillcolor="#000000" stroked="f">
                <v:path arrowok="t"/>
                <v:fill type="solid"/>
              </v:shape>
            </v:group>
            <v:group style="position:absolute;left:5112;top:2262;width:14;height:52" coordorigin="5112,2262" coordsize="14,52">
              <v:shape style="position:absolute;left:5112;top:2262;width:14;height:52" coordorigin="5112,2262" coordsize="14,52" path="m5122,2262l5112,2262,5113,2287,5113,2288,5117,2314,5126,2311,5123,2287,5122,2262xe" filled="t" fillcolor="#000000" stroked="f">
                <v:path arrowok="t"/>
                <v:fill type="solid"/>
              </v:shape>
            </v:group>
            <v:group style="position:absolute;left:5117;top:2311;width:16;height:28" coordorigin="5117,2311" coordsize="16,28">
              <v:shape style="position:absolute;left:5117;top:2311;width:16;height:28" coordorigin="5117,2311" coordsize="16,28" path="m5126,2311l5117,2314,5123,2338,5124,2339,5132,2334,5126,2311xe" filled="t" fillcolor="#000000" stroked="f">
                <v:path arrowok="t"/>
                <v:fill type="solid"/>
              </v:shape>
              <v:shape style="position:absolute;left:5117;top:2311;width:16;height:28" coordorigin="5117,2311" coordsize="16,28" path="m5132,2334l5132,2334,5132,2335,5132,2334xe" filled="t" fillcolor="#000000" stroked="f">
                <v:path arrowok="t"/>
                <v:fill type="solid"/>
              </v:shape>
            </v:group>
            <v:group style="position:absolute;left:5124;top:2334;width:10;height:7" coordorigin="5124,2334" coordsize="10,7">
              <v:shape style="position:absolute;left:5124;top:2334;width:10;height:7" coordorigin="5124,2334" coordsize="10,7" path="m5132,2334l5124,2339,5125,2341,5134,2336,5132,2334xe" filled="t" fillcolor="#000000" stroked="f">
                <v:path arrowok="t"/>
                <v:fill type="solid"/>
              </v:shape>
            </v:group>
            <v:group style="position:absolute;left:5161;top:2406;width:32;height:36" coordorigin="5161,2406" coordsize="32,36">
              <v:shape style="position:absolute;left:5161;top:2406;width:32;height:36" coordorigin="5161,2406" coordsize="32,36" path="m5170,2406l5161,2412,5170,2424,5186,2442,5188,2442,5193,2436,5177,2418,5178,2418,5170,2406xe" filled="t" fillcolor="#000000" stroked="f">
                <v:path arrowok="t"/>
                <v:fill type="solid"/>
              </v:shape>
              <v:shape style="position:absolute;left:5161;top:2406;width:32;height:36" coordorigin="5161,2406" coordsize="32,36" path="m5194,2435l5193,2436,5194,2436,5194,2435xe" filled="t" fillcolor="#000000" stroked="f">
                <v:path arrowok="t"/>
                <v:fill type="solid"/>
              </v:shape>
            </v:group>
            <v:group style="position:absolute;left:5188;top:2435;width:24;height:25" coordorigin="5188,2435" coordsize="24,25">
              <v:shape style="position:absolute;left:5188;top:2435;width:24;height:25" coordorigin="5188,2435" coordsize="24,25" path="m5194,2435l5188,2442,5206,2459,5206,2460,5212,2452,5194,2435xe" filled="t" fillcolor="#000000" stroked="f">
                <v:path arrowok="t"/>
                <v:fill type="solid"/>
              </v:shape>
            </v:group>
            <v:group style="position:absolute;left:5206;top:2452;width:18;height:17" coordorigin="5206,2452" coordsize="18,17">
              <v:shape style="position:absolute;left:5206;top:2452;width:18;height:17" coordorigin="5206,2452" coordsize="18,17" path="m5212,2452l5206,2460,5218,2468,5224,2460,5212,2452xe" filled="t" fillcolor="#000000" stroked="f">
                <v:path arrowok="t"/>
                <v:fill type="solid"/>
              </v:shape>
            </v:group>
            <v:group style="position:absolute;left:5287;top:2496;width:30;height:16" coordorigin="5287,2496" coordsize="30,16">
              <v:shape style="position:absolute;left:5287;top:2496;width:30;height:16" coordorigin="5287,2496" coordsize="30,16" path="m5292,2496l5287,2504,5290,2506,5291,2506,5315,2512,5316,2512,5317,2502,5298,2497,5294,2497,5292,2496xe" filled="t" fillcolor="#000000" stroked="f">
                <v:path arrowok="t"/>
                <v:fill type="solid"/>
              </v:shape>
              <v:shape style="position:absolute;left:5287;top:2496;width:30;height:16" coordorigin="5287,2496" coordsize="30,16" path="m5293,2496l5294,2497,5298,2497,5293,2496xe" filled="t" fillcolor="#000000" stroked="f">
                <v:path arrowok="t"/>
                <v:fill type="solid"/>
              </v:shape>
            </v:group>
            <v:group style="position:absolute;left:5316;top:2502;width:26;height:13" coordorigin="5316,2502" coordsize="26,13">
              <v:shape style="position:absolute;left:5316;top:2502;width:26;height:13" coordorigin="5316,2502" coordsize="26,13" path="m5317,2502l5316,2512,5341,2515,5341,2506,5342,2506,5317,2502xe" filled="t" fillcolor="#000000" stroked="f">
                <v:path arrowok="t"/>
                <v:fill type="solid"/>
              </v:shape>
            </v:group>
            <v:group style="position:absolute;left:5341;top:2506;width:25;height:11" coordorigin="5341,2506" coordsize="25,11">
              <v:shape style="position:absolute;left:5341;top:2506;width:25;height:11" coordorigin="5341,2506" coordsize="25,11" path="m5341,2511l5366,2511e" filled="f" stroked="t" strokeweight=".64pt" strokecolor="#000000">
                <v:path arrowok="t"/>
              </v:shape>
            </v:group>
            <v:group style="position:absolute;left:5443;top:2478;width:46;height:26" coordorigin="5443,2478" coordsize="46,26">
              <v:shape style="position:absolute;left:5443;top:2478;width:46;height:26" coordorigin="5443,2478" coordsize="46,26" path="m5484,2479l5462,2489,5443,2496,5447,2504,5466,2497,5489,2486,5484,2479xe" filled="t" fillcolor="#000000" stroked="f">
                <v:path arrowok="t"/>
                <v:fill type="solid"/>
              </v:shape>
              <v:shape style="position:absolute;left:5443;top:2478;width:46;height:26" coordorigin="5443,2478" coordsize="46,26" path="m5485,2478l5484,2478,5484,2479,5485,2478xe" filled="t" fillcolor="#000000" stroked="f">
                <v:path arrowok="t"/>
                <v:fill type="solid"/>
              </v:shape>
            </v:group>
            <v:group style="position:absolute;left:5484;top:2466;width:26;height:20" coordorigin="5484,2466" coordsize="26,20">
              <v:shape style="position:absolute;left:5484;top:2466;width:26;height:20" coordorigin="5484,2466" coordsize="26,20" path="m5504,2466l5484,2478,5489,2486,5509,2474,5510,2473,5504,2466xe" filled="t" fillcolor="#000000" stroked="f">
                <v:path arrowok="t"/>
                <v:fill type="solid"/>
              </v:shape>
            </v:group>
            <v:group style="position:absolute;left:5504;top:2460;width:13;height:13" coordorigin="5504,2460" coordsize="13,13">
              <v:shape style="position:absolute;left:5504;top:2460;width:13;height:13" coordorigin="5504,2460" coordsize="13,13" path="m5512,2460l5504,2466,5510,2473,5518,2467,5512,2460xe" filled="t" fillcolor="#000000" stroked="f">
                <v:path arrowok="t"/>
                <v:fill type="solid"/>
              </v:shape>
            </v:group>
            <v:group style="position:absolute;left:5566;top:2378;width:25;height:32" coordorigin="5566,2378" coordsize="25,32">
              <v:shape style="position:absolute;left:5566;top:2378;width:25;height:32" coordorigin="5566,2378" coordsize="25,32" path="m5582,2378l5570,2399,5566,2406,5574,2411,5579,2404,5591,2383,5582,2378xe" filled="t" fillcolor="#000000" stroked="f">
                <v:path arrowok="t"/>
                <v:fill type="solid"/>
              </v:shape>
            </v:group>
            <v:group style="position:absolute;left:5582;top:2357;width:19;height:26" coordorigin="5582,2357" coordsize="19,26">
              <v:shape style="position:absolute;left:5582;top:2357;width:19;height:26" coordorigin="5582,2357" coordsize="19,26" path="m5593,2358l5582,2378,5591,2383,5602,2362,5593,2358xe" filled="t" fillcolor="#000000" stroked="f">
                <v:path arrowok="t"/>
                <v:fill type="solid"/>
              </v:shape>
              <v:shape style="position:absolute;left:5582;top:2357;width:19;height:26" coordorigin="5582,2357" coordsize="19,26" path="m5593,2357l5592,2358,5593,2358,5593,2357xe" filled="t" fillcolor="#000000" stroked="f">
                <v:path arrowok="t"/>
                <v:fill type="solid"/>
              </v:shape>
            </v:group>
            <v:group style="position:absolute;left:5592;top:2338;width:17;height:24" coordorigin="5592,2338" coordsize="17,24">
              <v:shape style="position:absolute;left:5592;top:2338;width:17;height:24" coordorigin="5592,2338" coordsize="17,24" path="m5599,2338l5592,2358,5602,2362,5609,2341,5599,2338xe" filled="t" fillcolor="#000000" stroked="f">
                <v:path arrowok="t"/>
                <v:fill type="solid"/>
              </v:shape>
            </v:group>
            <v:group style="position:absolute;left:8742;top:2212;width:14;height:52" coordorigin="8742,2212" coordsize="14,52">
              <v:shape style="position:absolute;left:8742;top:2212;width:14;height:52" coordorigin="8742,2212" coordsize="14,52" path="m8755,2238l8746,2238,8747,2263,8756,2263,8755,2238xe" filled="t" fillcolor="#000000" stroked="f">
                <v:path arrowok="t"/>
                <v:fill type="solid"/>
              </v:shape>
              <v:shape style="position:absolute;left:8742;top:2212;width:14;height:52" coordorigin="8742,2212" coordsize="14,52" path="m8752,2212l8742,2214,8746,2239,8746,2238,8755,2238,8752,2214,8752,2212xe" filled="t" fillcolor="#000000" stroked="f">
                <v:path arrowok="t"/>
                <v:fill type="solid"/>
              </v:shape>
            </v:group>
            <v:group style="position:absolute;left:8736;top:2186;width:16;height:28" coordorigin="8736,2186" coordsize="16,28">
              <v:shape style="position:absolute;left:8736;top:2186;width:16;height:28" coordorigin="8736,2186" coordsize="16,28" path="m8736,2190l8742,2214,8752,2212,8747,2191,8737,2191,8736,2190xe" filled="t" fillcolor="#000000" stroked="f">
                <v:path arrowok="t"/>
                <v:fill type="solid"/>
              </v:shape>
              <v:shape style="position:absolute;left:8736;top:2186;width:16;height:28" coordorigin="8736,2186" coordsize="16,28" path="m8746,2186l8737,2191,8747,2191,8746,2188,8746,2186xe" filled="t" fillcolor="#000000" stroked="f">
                <v:path arrowok="t"/>
                <v:fill type="solid"/>
              </v:shape>
            </v:group>
            <v:group style="position:absolute;left:8736;top:2184;width:10;height:7" coordorigin="8736,2184" coordsize="10,7">
              <v:shape style="position:absolute;left:8736;top:2184;width:10;height:7" coordorigin="8736,2184" coordsize="10,7" path="m8744,2184l8736,2189,8737,2191,8746,2186,8744,2184xe" filled="t" fillcolor="#000000" stroked="f">
                <v:path arrowok="t"/>
                <v:fill type="solid"/>
              </v:shape>
            </v:group>
            <v:group style="position:absolute;left:8675;top:2083;width:34;height:37" coordorigin="8675,2083" coordsize="34,37">
              <v:shape style="position:absolute;left:8675;top:2083;width:34;height:37" coordorigin="8675,2083" coordsize="34,37" path="m8682,2083l8676,2090,8675,2090,8692,2108,8700,2120,8708,2114,8700,2102,8699,2102,8682,2084,8682,2083xe" filled="t" fillcolor="#000000" stroked="f">
                <v:path arrowok="t"/>
                <v:fill type="solid"/>
              </v:shape>
            </v:group>
            <v:group style="position:absolute;left:8658;top:2066;width:24;height:24" coordorigin="8658,2066" coordsize="24,24">
              <v:shape style="position:absolute;left:8658;top:2066;width:24;height:24" coordorigin="8658,2066" coordsize="24,24" path="m8664,2066l8659,2074,8676,2090,8682,2083,8664,2066xe" filled="t" fillcolor="#000000" stroked="f">
                <v:path arrowok="t"/>
                <v:fill type="solid"/>
              </v:shape>
              <v:shape style="position:absolute;left:8658;top:2066;width:24;height:24" coordorigin="8658,2066" coordsize="24,24" path="m8658,2074l8658,2075,8659,2074,8658,2074xe" filled="t" fillcolor="#000000" stroked="f">
                <v:path arrowok="t"/>
                <v:fill type="solid"/>
              </v:shape>
            </v:group>
            <v:group style="position:absolute;left:8646;top:2058;width:18;height:17" coordorigin="8646,2058" coordsize="18,17">
              <v:shape style="position:absolute;left:8646;top:2058;width:18;height:17" coordorigin="8646,2058" coordsize="18,17" path="m8652,2058l8646,2066,8658,2075,8664,2066,8652,2058xe" filled="t" fillcolor="#000000" stroked="f">
                <v:path arrowok="t"/>
                <v:fill type="solid"/>
              </v:shape>
            </v:group>
            <v:group style="position:absolute;left:8551;top:2014;width:30;height:17" coordorigin="8551,2014" coordsize="30,17">
              <v:shape style="position:absolute;left:8551;top:2014;width:30;height:17" coordorigin="8551,2014" coordsize="30,17" path="m8554,2014l8552,2023,8551,2023,8575,2029,8574,2029,8576,2030,8581,2022,8579,2021,8578,2020,8554,2014xe" filled="t" fillcolor="#000000" stroked="f">
                <v:path arrowok="t"/>
                <v:fill type="solid"/>
              </v:shape>
            </v:group>
            <v:group style="position:absolute;left:8527;top:2010;width:26;height:13" coordorigin="8527,2010" coordsize="26,13">
              <v:shape style="position:absolute;left:8527;top:2010;width:26;height:13" coordorigin="8527,2010" coordsize="26,13" path="m8528,2010l8527,2010,8527,2020,8552,2023,8554,2014,8528,2010xe" filled="t" fillcolor="#000000" stroked="f">
                <v:path arrowok="t"/>
                <v:fill type="solid"/>
              </v:shape>
            </v:group>
            <v:group style="position:absolute;left:8502;top:2009;width:25;height:11" coordorigin="8502,2009" coordsize="25,11">
              <v:shape style="position:absolute;left:8502;top:2009;width:25;height:11" coordorigin="8502,2009" coordsize="25,11" path="m8502,2014l8527,2014e" filled="f" stroked="t" strokeweight=".64pt" strokecolor="#000000">
                <v:path arrowok="t"/>
              </v:shape>
            </v:group>
            <v:group style="position:absolute;left:8381;top:2022;width:46;height:26" coordorigin="8381,2022" coordsize="46,26">
              <v:shape style="position:absolute;left:8381;top:2022;width:46;height:26" coordorigin="8381,2022" coordsize="46,26" path="m8423,2022l8404,2029,8402,2029,8381,2040,8386,2048,8407,2038,8426,2030,8423,2022xe" filled="t" fillcolor="#000000" stroked="f">
                <v:path arrowok="t"/>
                <v:fill type="solid"/>
              </v:shape>
            </v:group>
            <v:group style="position:absolute;left:8358;top:2040;width:28;height:20" coordorigin="8358,2040" coordsize="28,20">
              <v:shape style="position:absolute;left:8358;top:2040;width:28;height:20" coordorigin="8358,2040" coordsize="28,20" path="m8381,2040l8359,2052,8358,2052,8365,2059,8364,2060,8386,2048,8381,2040xe" filled="t" fillcolor="#000000" stroked="f">
                <v:path arrowok="t"/>
                <v:fill type="solid"/>
              </v:shape>
            </v:group>
            <v:group style="position:absolute;left:8352;top:2052;width:13;height:13" coordorigin="8352,2052" coordsize="13,13">
              <v:shape style="position:absolute;left:8352;top:2052;width:13;height:13" coordorigin="8352,2052" coordsize="13,13" path="m8358,2052l8352,2058,8359,2065,8365,2059,8358,2052xe" filled="t" fillcolor="#000000" stroked="f">
                <v:path arrowok="t"/>
                <v:fill type="solid"/>
              </v:shape>
            </v:group>
            <v:group style="position:absolute;left:8279;top:2114;width:25;height:32" coordorigin="8279,2114" coordsize="25,32">
              <v:shape style="position:absolute;left:8279;top:2114;width:25;height:32" coordorigin="8279,2114" coordsize="25,32" path="m8296,2114l8291,2122,8279,2142,8287,2147,8299,2126,8304,2119,8296,2114xe" filled="t" fillcolor="#000000" stroked="f">
                <v:path arrowok="t"/>
                <v:fill type="solid"/>
              </v:shape>
            </v:group>
            <v:group style="position:absolute;left:8267;top:2142;width:20;height:26" coordorigin="8267,2142" coordsize="20,26">
              <v:shape style="position:absolute;left:8267;top:2142;width:20;height:26" coordorigin="8267,2142" coordsize="20,26" path="m8279,2142l8268,2164,8267,2165,8276,2168,8287,2147,8279,2142xe" filled="t" fillcolor="#000000" stroked="f">
                <v:path arrowok="t"/>
                <v:fill type="solid"/>
              </v:shape>
            </v:group>
            <v:group style="position:absolute;left:8260;top:2165;width:17;height:24" coordorigin="8260,2165" coordsize="17,24">
              <v:shape style="position:absolute;left:8260;top:2165;width:17;height:24" coordorigin="8260,2165" coordsize="17,24" path="m8267,2165l8260,2185,8269,2189,8276,2168,8267,2165xe" filled="t" fillcolor="#000000" stroked="f">
                <v:path arrowok="t"/>
                <v:fill type="solid"/>
              </v:shape>
            </v:group>
            <v:group style="position:absolute;left:8246;top:2258;width:15;height:56" coordorigin="8246,2258" coordsize="15,56">
              <v:shape style="position:absolute;left:8246;top:2258;width:15;height:56" coordorigin="8246,2258" coordsize="15,56" path="m8252,2258l8251,2258,8246,2264,8249,2291,8252,2315,8262,2313,8258,2290,8256,2268,8251,2268,8252,2267,8252,2258xe" filled="t" fillcolor="#000000" stroked="f">
                <v:path arrowok="t"/>
                <v:fill type="solid"/>
              </v:shape>
              <v:shape style="position:absolute;left:8246;top:2258;width:15;height:56" coordorigin="8246,2258" coordsize="15,56" path="m8252,2267l8251,2268,8252,2268,8252,2267xe" filled="t" fillcolor="#000000" stroked="f">
                <v:path arrowok="t"/>
                <v:fill type="solid"/>
              </v:shape>
              <v:shape style="position:absolute;left:8246;top:2258;width:15;height:56" coordorigin="8246,2258" coordsize="15,56" path="m8256,2263l8252,2267,8252,2268,8256,2268,8256,2263xe" filled="t" fillcolor="#000000" stroked="f">
                <v:path arrowok="t"/>
                <v:fill type="solid"/>
              </v:shape>
            </v:group>
            <v:group style="position:absolute;left:8252;top:2312;width:16;height:28" coordorigin="8252,2312" coordsize="16,28">
              <v:shape style="position:absolute;left:8252;top:2312;width:16;height:28" coordorigin="8252,2312" coordsize="16,28" path="m8262,2312l8252,2315,8258,2339,8258,2340,8268,2336,8262,2312xe" filled="t" fillcolor="#000000" stroked="f">
                <v:path arrowok="t"/>
                <v:fill type="solid"/>
              </v:shape>
            </v:group>
            <v:group style="position:absolute;left:8258;top:2336;width:11;height:7" coordorigin="8258,2336" coordsize="11,7">
              <v:shape style="position:absolute;left:8258;top:2336;width:11;height:7" coordorigin="8258,2336" coordsize="11,7" path="m8268,2336l8258,2340,8260,2344,8269,2340,8268,2336xe" filled="t" fillcolor="#000000" stroked="f">
                <v:path arrowok="t"/>
                <v:fill type="solid"/>
              </v:shape>
            </v:group>
            <v:group style="position:absolute;left:8296;top:2408;width:34;height:36" coordorigin="8296,2408" coordsize="34,36">
              <v:shape style="position:absolute;left:8296;top:2408;width:34;height:36" coordorigin="8296,2408" coordsize="34,36" path="m8303,2408l8296,2414,8305,2426,8322,2444,8323,2444,8329,2438,8312,2420,8303,2408xe" filled="t" fillcolor="#000000" stroked="f">
                <v:path arrowok="t"/>
                <v:fill type="solid"/>
              </v:shape>
              <v:shape style="position:absolute;left:8296;top:2408;width:34;height:36" coordorigin="8296,2408" coordsize="34,36" path="m8329,2437l8329,2438,8329,2438,8329,2437xe" filled="t" fillcolor="#000000" stroked="f">
                <v:path arrowok="t"/>
                <v:fill type="solid"/>
              </v:shape>
            </v:group>
            <v:group style="position:absolute;left:8323;top:2437;width:23;height:23" coordorigin="8323,2437" coordsize="23,23">
              <v:shape style="position:absolute;left:8323;top:2437;width:23;height:23" coordorigin="8323,2437" coordsize="23,23" path="m8329,2437l8323,2444,8340,2460,8346,2453,8329,2437xe" filled="t" fillcolor="#000000" stroked="f">
                <v:path arrowok="t"/>
                <v:fill type="solid"/>
              </v:shape>
            </v:group>
            <v:group style="position:absolute;left:8340;top:2453;width:19;height:17" coordorigin="8340,2453" coordsize="19,17">
              <v:shape style="position:absolute;left:8340;top:2453;width:19;height:17" coordorigin="8340,2453" coordsize="19,17" path="m8346,2453l8340,2460,8353,2470,8359,2462,8346,2453xe" filled="t" fillcolor="#000000" stroked="f">
                <v:path arrowok="t"/>
                <v:fill type="solid"/>
              </v:shape>
            </v:group>
            <v:group style="position:absolute;left:8423;top:2496;width:30;height:17" coordorigin="8423,2496" coordsize="30,17">
              <v:shape style="position:absolute;left:8423;top:2496;width:30;height:17" coordorigin="8423,2496" coordsize="30,17" path="m8426,2496l8423,2506,8426,2507,8450,2513,8452,2513,8453,2503,8429,2497,8430,2497,8426,2496xe" filled="t" fillcolor="#000000" stroked="f">
                <v:path arrowok="t"/>
                <v:fill type="solid"/>
              </v:shape>
            </v:group>
            <v:group style="position:absolute;left:8452;top:2503;width:26;height:13" coordorigin="8452,2503" coordsize="26,13">
              <v:shape style="position:absolute;left:8452;top:2503;width:26;height:13" coordorigin="8452,2503" coordsize="26,13" path="m8453,2503l8452,2513,8477,2516,8478,2507,8453,2503xe" filled="t" fillcolor="#000000" stroked="f">
                <v:path arrowok="t"/>
                <v:fill type="solid"/>
              </v:shape>
            </v:group>
            <v:group style="position:absolute;left:8477;top:2507;width:26;height:12" coordorigin="8477,2507" coordsize="26,12">
              <v:shape style="position:absolute;left:8477;top:2507;width:26;height:12" coordorigin="8477,2507" coordsize="26,12" path="m8478,2507l8477,2516,8502,2519,8503,2509,8478,2507xe" filled="t" fillcolor="#000000" stroked="f">
                <v:path arrowok="t"/>
                <v:fill type="solid"/>
              </v:shape>
            </v:group>
            <v:group style="position:absolute;left:8578;top:2479;width:46;height:26" coordorigin="8578,2479" coordsize="46,26">
              <v:shape style="position:absolute;left:8578;top:2479;width:46;height:26" coordorigin="8578,2479" coordsize="46,26" path="m8598,2489l8578,2496,8581,2506,8602,2498,8618,2490,8597,2490,8598,2489xe" filled="t" fillcolor="#000000" stroked="f">
                <v:path arrowok="t"/>
                <v:fill type="solid"/>
              </v:shape>
              <v:shape style="position:absolute;left:8578;top:2479;width:46;height:26" coordorigin="8578,2479" coordsize="46,26" path="m8618,2479l8597,2490,8618,2490,8623,2488,8618,2479xe" filled="t" fillcolor="#000000" stroked="f">
                <v:path arrowok="t"/>
                <v:fill type="solid"/>
              </v:shape>
            </v:group>
            <v:group style="position:absolute;left:8618;top:2467;width:25;height:20" coordorigin="8618,2467" coordsize="25,20">
              <v:shape style="position:absolute;left:8618;top:2467;width:25;height:20" coordorigin="8618,2467" coordsize="25,20" path="m8639,2467l8618,2479,8623,2488,8644,2476,8639,2467xe" filled="t" fillcolor="#000000" stroked="f">
                <v:path arrowok="t"/>
                <v:fill type="solid"/>
              </v:shape>
            </v:group>
            <v:group style="position:absolute;left:8639;top:2462;width:12;height:13" coordorigin="8639,2462" coordsize="12,13">
              <v:shape style="position:absolute;left:8639;top:2462;width:12;height:13" coordorigin="8639,2462" coordsize="12,13" path="m8646,2462l8639,2467,8644,2476,8651,2471,8646,2462xe" filled="t" fillcolor="#000000" stroked="f">
                <v:path arrowok="t"/>
                <v:fill type="solid"/>
              </v:shape>
            </v:group>
            <v:group style="position:absolute;left:8700;top:2381;width:26;height:34" coordorigin="8700,2381" coordsize="26,34">
              <v:shape style="position:absolute;left:8700;top:2381;width:26;height:34" coordorigin="8700,2381" coordsize="26,34" path="m8718,2381l8706,2401,8700,2408,8707,2414,8713,2407,8714,2406,8726,2386,8718,2382,8718,2381xe" filled="t" fillcolor="#000000" stroked="f">
                <v:path arrowok="t"/>
                <v:fill type="solid"/>
              </v:shape>
            </v:group>
            <v:group style="position:absolute;left:8718;top:2359;width:19;height:26" coordorigin="8718,2359" coordsize="19,26">
              <v:shape style="position:absolute;left:8718;top:2359;width:19;height:26" coordorigin="8718,2359" coordsize="19,26" path="m8729,2359l8718,2382,8726,2386,8737,2363,8729,2359xe" filled="t" fillcolor="#000000" stroked="f">
                <v:path arrowok="t"/>
                <v:fill type="solid"/>
              </v:shape>
            </v:group>
            <v:group style="position:absolute;left:8729;top:2340;width:16;height:23" coordorigin="8729,2340" coordsize="16,23">
              <v:shape style="position:absolute;left:8729;top:2340;width:16;height:23" coordorigin="8729,2340" coordsize="16,23" path="m8736,2340l8729,2359,8737,2363,8744,2344,8736,2340xe" filled="t" fillcolor="#000000" stroked="f">
                <v:path arrowok="t"/>
                <v:fill type="solid"/>
              </v:shape>
            </v:group>
            <v:group style="position:absolute;left:5650;top:2146;width:104;height:121" coordorigin="5650,2146" coordsize="104,121">
              <v:shape style="position:absolute;left:5650;top:2146;width:104;height:121" coordorigin="5650,2146" coordsize="104,121" path="m5754,2208l5734,2208,5734,2232,5749,2240,5740,2258,5754,2267,5754,2208xe" filled="t" fillcolor="#000000" stroked="f">
                <v:path arrowok="t"/>
                <v:fill type="solid"/>
              </v:shape>
              <v:shape style="position:absolute;left:5650;top:2146;width:104;height:121" coordorigin="5650,2146" coordsize="104,121" path="m5664,2198l5650,2207,5665,2216,5740,2258,5734,2250,5734,2232,5707,2216,5675,2216,5664,2198xe" filled="t" fillcolor="#000000" stroked="f">
                <v:path arrowok="t"/>
                <v:fill type="solid"/>
              </v:shape>
              <v:shape style="position:absolute;left:5650;top:2146;width:104;height:121" coordorigin="5650,2146" coordsize="104,121" path="m5734,2232l5734,2250,5740,2258,5749,2240,5734,2232xe" filled="t" fillcolor="#000000" stroked="f">
                <v:path arrowok="t"/>
                <v:fill type="solid"/>
              </v:shape>
              <v:shape style="position:absolute;left:5650;top:2146;width:104;height:121" coordorigin="5650,2146" coordsize="104,121" path="m5754,2146l5738,2155,5664,2198,5675,2216,5691,2207,5675,2198,5706,2198,5749,2173,5754,2165,5754,2146xe" filled="t" fillcolor="#000000" stroked="f">
                <v:path arrowok="t"/>
                <v:fill type="solid"/>
              </v:shape>
              <v:shape style="position:absolute;left:5650;top:2146;width:104;height:121" coordorigin="5650,2146" coordsize="104,121" path="m5691,2207l5675,2216,5707,2216,5691,2207xe" filled="t" fillcolor="#000000" stroked="f">
                <v:path arrowok="t"/>
                <v:fill type="solid"/>
              </v:shape>
              <v:shape style="position:absolute;left:5650;top:2146;width:104;height:121" coordorigin="5650,2146" coordsize="104,121" path="m5706,2198l5675,2198,5691,2207,5706,2198xe" filled="t" fillcolor="#000000" stroked="f">
                <v:path arrowok="t"/>
                <v:fill type="solid"/>
              </v:shape>
            </v:group>
            <v:group style="position:absolute;left:5734;top:2165;width:20;height:43" coordorigin="5734,2165" coordsize="20,43">
              <v:shape style="position:absolute;left:5734;top:2165;width:20;height:43" coordorigin="5734,2165" coordsize="20,43" path="m5734,2186l5754,2186e" filled="f" stroked="t" strokeweight="2.260pt" strokecolor="#000000">
                <v:path arrowok="t"/>
              </v:shape>
            </v:group>
            <v:group style="position:absolute;left:5670;top:2165;width:74;height:85" coordorigin="5670,2165" coordsize="74,85">
              <v:shape style="position:absolute;left:5670;top:2165;width:74;height:85" coordorigin="5670,2165" coordsize="74,85" path="m5744,2165l5670,2208,5744,2250,5744,2165xe" filled="t" fillcolor="#000000" stroked="f">
                <v:path arrowok="t"/>
                <v:fill type="solid"/>
              </v:shape>
            </v:group>
            <v:group style="position:absolute;left:8122;top:2147;width:106;height:121" coordorigin="8122,2147" coordsize="106,121">
              <v:shape style="position:absolute;left:8122;top:2147;width:106;height:121" coordorigin="8122,2147" coordsize="106,121" path="m8185,2209l8126,2242,8122,2250,8122,2268,8136,2260,8210,2218,8201,2218,8185,2209xe" filled="t" fillcolor="#000000" stroked="f">
                <v:path arrowok="t"/>
                <v:fill type="solid"/>
              </v:shape>
              <v:shape style="position:absolute;left:8122;top:2147;width:106;height:121" coordorigin="8122,2147" coordsize="106,121" path="m8201,2200l8185,2209,8201,2218,8210,2218,8201,2200xe" filled="t" fillcolor="#000000" stroked="f">
                <v:path arrowok="t"/>
                <v:fill type="solid"/>
              </v:shape>
              <v:shape style="position:absolute;left:8122;top:2147;width:106;height:121" coordorigin="8122,2147" coordsize="106,121" path="m8212,2200l8201,2200,8210,2218,8227,2208,8212,2200xe" filled="t" fillcolor="#000000" stroked="f">
                <v:path arrowok="t"/>
                <v:fill type="solid"/>
              </v:shape>
              <v:shape style="position:absolute;left:8122;top:2147;width:106;height:121" coordorigin="8122,2147" coordsize="106,121" path="m8137,2156l8142,2165,8142,2184,8185,2209,8201,2200,8212,2200,8137,2156xe" filled="t" fillcolor="#000000" stroked="f">
                <v:path arrowok="t"/>
                <v:fill type="solid"/>
              </v:shape>
              <v:shape style="position:absolute;left:8122;top:2147;width:106;height:121" coordorigin="8122,2147" coordsize="106,121" path="m8122,2147l8122,2208,8142,2208,8142,2184,8126,2174,8137,2156,8122,2147xe" filled="t" fillcolor="#000000" stroked="f">
                <v:path arrowok="t"/>
                <v:fill type="solid"/>
              </v:shape>
              <v:shape style="position:absolute;left:8122;top:2147;width:106;height:121" coordorigin="8122,2147" coordsize="106,121" path="m8137,2156l8126,2174,8142,2184,8142,2165,8137,2156xe" filled="t" fillcolor="#000000" stroked="f">
                <v:path arrowok="t"/>
                <v:fill type="solid"/>
              </v:shape>
            </v:group>
            <v:group style="position:absolute;left:8122;top:2208;width:20;height:42" coordorigin="8122,2208" coordsize="20,42">
              <v:shape style="position:absolute;left:8122;top:2208;width:20;height:42" coordorigin="8122,2208" coordsize="20,42" path="m8122,2229l8142,2229e" filled="f" stroked="t" strokeweight="2.2pt" strokecolor="#000000">
                <v:path arrowok="t"/>
              </v:shape>
            </v:group>
            <v:group style="position:absolute;left:8131;top:2165;width:74;height:85" coordorigin="8131,2165" coordsize="74,85">
              <v:shape style="position:absolute;left:8131;top:2165;width:74;height:85" coordorigin="8131,2165" coordsize="74,85" path="m8131,2165l8131,2250,8206,2208,8131,2165xe" filled="t" fillcolor="#000000" stroked="f">
                <v:path arrowok="t"/>
                <v:fill type="solid"/>
              </v:shape>
            </v:group>
            <v:group style="position:absolute;left:7525;top:2208;width:601;height:2" coordorigin="7525,2208" coordsize="601,2">
              <v:shape style="position:absolute;left:7525;top:2208;width:601;height:2" coordorigin="7525,2208" coordsize="601,0" path="m7525,2208l8126,2208e" filled="f" stroked="t" strokeweight=".580pt" strokecolor="#000000">
                <v:path arrowok="t"/>
              </v:shape>
            </v:group>
            <v:group style="position:absolute;left:5749;top:2208;width:950;height:2" coordorigin="5749,2208" coordsize="950,2">
              <v:shape style="position:absolute;left:5749;top:2208;width:950;height:2" coordorigin="5749,2208" coordsize="950,0" path="m5749,2208l6700,2208e" filled="f" stroked="t" strokeweight=".580pt" strokecolor="#000000">
                <v:path arrowok="t"/>
              </v:shape>
            </v:group>
            <v:group style="position:absolute;left:6700;top:2158;width:826;height:113" coordorigin="6700,2158" coordsize="826,113">
              <v:shape style="position:absolute;left:6700;top:2158;width:826;height:113" coordorigin="6700,2158" coordsize="826,113" path="m6700,2270l7525,2270,7525,2158,6700,2158,6700,2270xe" filled="t" fillcolor="#FFFFFF" stroked="f">
                <v:path arrowok="t"/>
                <v:fill type="solid"/>
              </v:shape>
            </v:group>
            <v:group style="position:absolute;left:7525;top:2158;width:2;height:118" coordorigin="7525,2158" coordsize="2,118">
              <v:shape style="position:absolute;left:7525;top:2158;width:2;height:118" coordorigin="7525,2158" coordsize="0,118" path="m7525,2158l7525,2275e" filled="f" stroked="t" strokeweight=".58001pt" strokecolor="#FFFFFF">
                <v:path arrowok="t"/>
              </v:shape>
            </v:group>
            <v:group style="position:absolute;left:6695;top:2270;width:830;height:2" coordorigin="6695,2270" coordsize="830,2">
              <v:shape style="position:absolute;left:6695;top:2270;width:830;height:2" coordorigin="6695,2270" coordsize="830,0" path="m6695,2270l7525,2270e" filled="f" stroked="t" strokeweight=".580pt" strokecolor="#FFFFFF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0"/>
          <w:position w:val="6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6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2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2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6"/>
          <w:szCs w:val="16"/>
        </w:rPr>
        <w:t>IQ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2"/>
          <w:szCs w:val="12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IQ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IQ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 w:line="232" w:lineRule="exact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line="163" w:lineRule="exact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0"/>
          <w:w w:val="95"/>
          <w:sz w:val="16"/>
          <w:szCs w:val="16"/>
        </w:rPr>
        <w:t>(</w:t>
      </w: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0"/>
          <w:w w:val="95"/>
          <w:sz w:val="16"/>
          <w:szCs w:val="16"/>
        </w:rPr>
        <w:t>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80" w:lineRule="exact" w:before="9"/>
        <w:rPr>
          <w:sz w:val="28"/>
          <w:szCs w:val="28"/>
        </w:rPr>
      </w:pPr>
      <w:r>
        <w:rPr/>
        <w:br w:type="column"/>
      </w:r>
      <w:r>
        <w:rPr>
          <w:sz w:val="28"/>
          <w:szCs w:val="28"/>
        </w:rPr>
      </w:r>
    </w:p>
    <w:p>
      <w:pPr>
        <w:tabs>
          <w:tab w:pos="2321" w:val="left" w:leader="none"/>
          <w:tab w:pos="3918" w:val="left" w:leader="none"/>
          <w:tab w:pos="5585" w:val="left" w:leader="none"/>
        </w:tabs>
        <w:spacing w:line="230" w:lineRule="exact"/>
        <w:ind w:left="78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1ON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5"/>
          <w:position w:val="6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2"/>
          <w:sz w:val="12"/>
          <w:szCs w:val="12"/>
        </w:rPr>
        <w:t>2ON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2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5"/>
          <w:position w:val="5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1"/>
          <w:sz w:val="12"/>
          <w:szCs w:val="12"/>
        </w:rPr>
        <w:t>1ON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1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-2"/>
          <w:w w:val="105"/>
          <w:position w:val="6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1"/>
          <w:w w:val="105"/>
          <w:position w:val="2"/>
          <w:sz w:val="12"/>
          <w:szCs w:val="12"/>
        </w:rPr>
        <w:t>2</w:t>
      </w:r>
      <w:r>
        <w:rPr>
          <w:rFonts w:ascii="Arial" w:hAnsi="Arial" w:cs="Arial" w:eastAsia="Arial"/>
          <w:b w:val="0"/>
          <w:bCs w:val="0"/>
          <w:spacing w:val="-1"/>
          <w:w w:val="105"/>
          <w:position w:val="2"/>
          <w:sz w:val="12"/>
          <w:szCs w:val="12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2"/>
          <w:sz w:val="12"/>
          <w:szCs w:val="12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57" w:lineRule="exact"/>
        <w:ind w:left="0" w:right="1311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after="0" w:line="157" w:lineRule="exact"/>
        <w:jc w:val="righ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120" w:right="1480"/>
          <w:cols w:num="2" w:equalWidth="0">
            <w:col w:w="1312" w:space="40"/>
            <w:col w:w="8288"/>
          </w:cols>
        </w:sectPr>
      </w:pP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79"/>
        <w:ind w:left="108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(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B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90" w:lineRule="exact" w:before="8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9"/>
        <w:ind w:left="0" w:right="1288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after="0"/>
        <w:jc w:val="righ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8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0"/>
          <w:w w:val="95"/>
          <w:sz w:val="16"/>
          <w:szCs w:val="16"/>
        </w:rPr>
        <w:t>(</w:t>
      </w: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C</w:t>
      </w:r>
      <w:r>
        <w:rPr>
          <w:rFonts w:ascii="Arial" w:hAnsi="Arial" w:cs="Arial" w:eastAsia="Arial"/>
          <w:b/>
          <w:bCs/>
          <w:spacing w:val="0"/>
          <w:w w:val="95"/>
          <w:sz w:val="16"/>
          <w:szCs w:val="16"/>
        </w:rPr>
        <w:t>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70" w:lineRule="exact" w:before="5"/>
        <w:rPr>
          <w:sz w:val="17"/>
          <w:szCs w:val="17"/>
        </w:rPr>
      </w:pPr>
      <w:r>
        <w:rPr/>
        <w:br w:type="column"/>
      </w:r>
      <w:r>
        <w:rPr>
          <w:sz w:val="17"/>
          <w:szCs w:val="17"/>
        </w:rPr>
      </w:r>
    </w:p>
    <w:p>
      <w:pPr>
        <w:ind w:left="108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Satur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tion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120" w:right="1480"/>
          <w:cols w:num="2" w:equalWidth="0">
            <w:col w:w="1312" w:space="3225"/>
            <w:col w:w="5103"/>
          </w:cols>
        </w:sectPr>
      </w:pPr>
    </w:p>
    <w:p>
      <w:pPr>
        <w:spacing w:line="190" w:lineRule="exact" w:before="6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9"/>
        <w:ind w:left="0" w:right="129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39"/>
        <w:ind w:left="654" w:right="469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Equal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volt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sec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nd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is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appli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across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primary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35"/>
        <w:ind w:left="654" w:right="469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B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Unequ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volt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second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ap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lied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across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he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primary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but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still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in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safe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region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654" w:right="469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63pt;margin-top:46.014652pt;width:468pt;height:.1pt;mso-position-horizontal-relative:page;mso-position-vertical-relative:paragraph;z-index:-10515" coordorigin="1260,920" coordsize="9360,2">
            <v:shape style="position:absolute;left:1260;top:920;width:9360;height:2" coordorigin="1260,920" coordsize="9360,0" path="m1260,920l10620,920e" filled="f" stroked="t" strokeweight="1.120pt" strokecolor="#000000">
              <v:path arrowok="t"/>
            </v:shape>
            <w10:wrap type="none"/>
          </v:group>
        </w:pic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Highly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unbalance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volt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second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applied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across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seconda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ry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co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re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ne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satur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tion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pgSz w:w="12240" w:h="15840"/>
          <w:pgMar w:header="477" w:footer="747" w:top="1060" w:bottom="940" w:left="1480" w:right="1120"/>
        </w:sectPr>
      </w:pPr>
    </w:p>
    <w:p>
      <w:pPr>
        <w:pStyle w:val="Heading4"/>
        <w:spacing w:before="74"/>
        <w:ind w:right="1504"/>
        <w:jc w:val="both"/>
      </w:pPr>
      <w:r>
        <w:rPr/>
        <w:pict>
          <v:group style="position:absolute;margin-left:81pt;margin-top:-9.99009pt;width:468pt;height:.1pt;mso-position-horizontal-relative:page;mso-position-vertical-relative:paragraph;z-index:-10511" coordorigin="1620,-200" coordsize="9360,2">
            <v:shape style="position:absolute;left:1620;top:-200;width:9360;height:2" coordorigin="1620,-200" coordsize="9360,0" path="m1620,-200l10980,-200e" filled="f" stroked="t" strokeweight="1.120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0"/>
          <w:w w:val="100"/>
        </w:rPr>
        <w:t>VOIDING</w:t>
      </w:r>
      <w:r>
        <w:rPr>
          <w:b w:val="0"/>
          <w:bCs w:val="0"/>
          <w:spacing w:val="-26"/>
          <w:w w:val="100"/>
        </w:rPr>
        <w:t> </w:t>
      </w:r>
      <w:r>
        <w:rPr>
          <w:b w:val="0"/>
          <w:bCs w:val="0"/>
          <w:spacing w:val="0"/>
          <w:w w:val="100"/>
        </w:rPr>
        <w:t>SHOOT-T</w:t>
      </w:r>
      <w:r>
        <w:rPr>
          <w:b w:val="0"/>
          <w:bCs w:val="0"/>
          <w:spacing w:val="1"/>
          <w:w w:val="100"/>
        </w:rPr>
        <w:t>H</w:t>
      </w:r>
      <w:r>
        <w:rPr>
          <w:b w:val="0"/>
          <w:bCs w:val="0"/>
          <w:spacing w:val="0"/>
          <w:w w:val="100"/>
        </w:rPr>
        <w:t>RO</w:t>
      </w:r>
      <w:r>
        <w:rPr>
          <w:b w:val="0"/>
          <w:bCs w:val="0"/>
          <w:spacing w:val="1"/>
          <w:w w:val="100"/>
        </w:rPr>
        <w:t>U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4"/>
        <w:ind w:right="0"/>
        <w:jc w:val="both"/>
      </w:pP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sh-pu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bot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switch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nno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tur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me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8"/>
          <w:w w:val="100"/>
        </w:rPr>
        <w:t>T</w:t>
      </w:r>
      <w:r>
        <w:rPr>
          <w:b w:val="0"/>
          <w:bCs w:val="0"/>
          <w:spacing w:val="-1"/>
          <w:w w:val="100"/>
        </w:rPr>
        <w:t>urni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switche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same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wil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posit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flu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transfor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whic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hav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sh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1"/>
          <w:w w:val="100"/>
        </w:rPr>
        <w:t>t.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ver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ow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imp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danc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betwe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urc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33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gr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und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ver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larg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shoot-throu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throu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switch,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whic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cou</w:t>
      </w:r>
      <w:r>
        <w:rPr>
          <w:b w:val="0"/>
          <w:bCs w:val="0"/>
          <w:spacing w:val="0"/>
          <w:w w:val="100"/>
        </w:rPr>
        <w:t>ld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stro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oot-t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ace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pr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ary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ppl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show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4"/>
          <w:w w:val="100"/>
        </w:rPr>
        <w:t> </w:t>
      </w:r>
      <w:hyperlink w:history="true" w:anchor="_bookmark30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</w:t>
        </w:r>
        <w:r>
          <w:rPr>
            <w:b w:val="0"/>
            <w:bCs w:val="0"/>
            <w:spacing w:val="0"/>
            <w:w w:val="100"/>
          </w:rPr>
          <w:t>5</w:t>
        </w:r>
      </w:hyperlink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resu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kno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curr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nt-s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urc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ush-pu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prim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ecome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zer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bu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ld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nerg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st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switche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store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ner</w:t>
      </w:r>
      <w:r>
        <w:rPr>
          <w:b w:val="0"/>
          <w:bCs w:val="0"/>
          <w:spacing w:val="0"/>
          <w:w w:val="100"/>
        </w:rPr>
        <w:t>gy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su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pli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nerg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outpu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6" w:lineRule="auto" w:before="80"/>
        <w:ind w:right="1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betw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uo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ve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2"/>
          <w:w w:val="100"/>
        </w:rPr>
        <w:t> </w:t>
      </w:r>
      <w:hyperlink w:history="true" w:anchor="_bookmark29">
        <w:r>
          <w:rPr>
            <w:b w:val="0"/>
            <w:bCs w:val="0"/>
            <w:spacing w:val="-1"/>
            <w:w w:val="100"/>
          </w:rPr>
          <w:t>Equ</w:t>
        </w:r>
        <w:r>
          <w:rPr>
            <w:b w:val="0"/>
            <w:bCs w:val="0"/>
            <w:spacing w:val="0"/>
            <w:w w:val="100"/>
          </w:rPr>
          <w:t>a</w:t>
        </w:r>
        <w:r>
          <w:rPr>
            <w:b w:val="0"/>
            <w:bCs w:val="0"/>
            <w:spacing w:val="-1"/>
            <w:w w:val="100"/>
          </w:rPr>
          <w:t>t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o</w:t>
        </w:r>
        <w:r>
          <w:rPr>
            <w:b w:val="0"/>
            <w:bCs w:val="0"/>
            <w:spacing w:val="0"/>
            <w:w w:val="100"/>
          </w:rPr>
          <w:t>n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15.</w:t>
        </w:r>
        <w:r>
          <w:rPr>
            <w:b w:val="0"/>
            <w:bCs w:val="0"/>
            <w:spacing w:val="0"/>
            <w:w w:val="100"/>
          </w:rPr>
        </w:r>
      </w:hyperlink>
    </w:p>
    <w:p>
      <w:pPr>
        <w:spacing w:line="220" w:lineRule="exact" w:before="1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ind w:right="850"/>
        <w:jc w:val="both"/>
        <w:rPr>
          <w:b w:val="0"/>
          <w:bCs w:val="0"/>
        </w:rPr>
      </w:pPr>
      <w:bookmarkStart w:name="EQUATION 15: Current Source Push-Pull Co" w:id="67"/>
      <w:bookmarkEnd w:id="67"/>
      <w:r>
        <w:rPr/>
      </w:r>
      <w:bookmarkStart w:name="_bookmark29" w:id="68"/>
      <w:bookmarkEnd w:id="68"/>
      <w:r>
        <w:rPr/>
      </w:r>
      <w:r>
        <w:rPr>
          <w:spacing w:val="0"/>
          <w:w w:val="100"/>
        </w:rPr>
        <w:t>EQU</w:t>
      </w:r>
      <w:r>
        <w:rPr>
          <w:spacing w:val="-16"/>
          <w:w w:val="100"/>
        </w:rPr>
        <w:t>A</w:t>
      </w:r>
      <w:r>
        <w:rPr>
          <w:spacing w:val="0"/>
          <w:w w:val="100"/>
        </w:rPr>
        <w:t>TION</w:t>
      </w:r>
      <w:r>
        <w:rPr>
          <w:spacing w:val="-5"/>
          <w:w w:val="100"/>
        </w:rPr>
        <w:t> </w:t>
      </w:r>
      <w:r>
        <w:rPr>
          <w:spacing w:val="0"/>
          <w:w w:val="100"/>
        </w:rPr>
        <w:t>15:</w:t>
      </w:r>
      <w:r>
        <w:rPr>
          <w:spacing w:val="0"/>
          <w:w w:val="100"/>
        </w:rPr>
        <w:t>  </w:t>
      </w:r>
      <w:r>
        <w:rPr>
          <w:spacing w:val="13"/>
          <w:w w:val="100"/>
        </w:rPr>
        <w:t> </w:t>
      </w:r>
      <w:r>
        <w:rPr>
          <w:spacing w:val="0"/>
          <w:w w:val="100"/>
        </w:rPr>
        <w:t>CU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RENT</w:t>
      </w:r>
      <w:r>
        <w:rPr>
          <w:spacing w:val="-7"/>
          <w:w w:val="100"/>
        </w:rPr>
        <w:t> 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O</w:t>
      </w:r>
      <w:r>
        <w:rPr>
          <w:spacing w:val="0"/>
          <w:w w:val="100"/>
        </w:rPr>
        <w:t>U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CE</w:t>
      </w:r>
      <w:r>
        <w:rPr>
          <w:b w:val="0"/>
          <w:bCs w:val="0"/>
          <w:spacing w:val="0"/>
          <w:w w:val="100"/>
        </w:rPr>
      </w:r>
    </w:p>
    <w:p>
      <w:pPr>
        <w:spacing w:line="250" w:lineRule="auto" w:before="10"/>
        <w:ind w:left="1724" w:right="283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80.709991pt;margin-top:24.950058pt;width:216.58001pt;height:50.20001pt;mso-position-horizontal-relative:page;mso-position-vertical-relative:paragraph;z-index:-10510" coordorigin="1614,499" coordsize="4332,1004">
            <v:group style="position:absolute;left:1625;top:510;width:4315;height:2" coordorigin="1625,510" coordsize="4315,2">
              <v:shape style="position:absolute;left:1625;top:510;width:4315;height:2" coordorigin="1625,510" coordsize="4315,0" path="m1625,510l5940,510e" filled="f" stroked="t" strokeweight=".58001pt" strokecolor="#000000">
                <v:path arrowok="t"/>
              </v:shape>
            </v:group>
            <v:group style="position:absolute;left:5935;top:510;width:2;height:988" coordorigin="5935,510" coordsize="2,988">
              <v:shape style="position:absolute;left:5935;top:510;width:2;height:988" coordorigin="5935,510" coordsize="0,988" path="m5935,510l5935,1497e" filled="f" stroked="t" strokeweight=".58001pt" strokecolor="#000000">
                <v:path arrowok="t"/>
              </v:shape>
            </v:group>
            <v:group style="position:absolute;left:1620;top:1492;width:4315;height:2" coordorigin="1620,1492" coordsize="4315,2">
              <v:shape style="position:absolute;left:1620;top:1492;width:4315;height:2" coordorigin="1620,1492" coordsize="4315,0" path="m1620,1492l5935,1492e" filled="f" stroked="t" strokeweight=".58001pt" strokecolor="#000000">
                <v:path arrowok="t"/>
              </v:shape>
            </v:group>
            <v:group style="position:absolute;left:1625;top:505;width:2;height:988" coordorigin="1625,505" coordsize="2,988">
              <v:shape style="position:absolute;left:1625;top:505;width:2;height:988" coordorigin="1625,505" coordsize="0,988" path="m1625,505l1625,1492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PUSH-PULL</w:t>
      </w:r>
      <w:r>
        <w:rPr>
          <w:rFonts w:ascii="Arial" w:hAnsi="Arial" w:cs="Arial" w:eastAsia="Arial"/>
          <w:b/>
          <w:bCs/>
          <w:spacing w:val="-24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CON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V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ERTER</w:t>
      </w:r>
      <w:r>
        <w:rPr>
          <w:rFonts w:ascii="Arial" w:hAnsi="Arial" w:cs="Arial" w:eastAsia="Arial"/>
          <w:b/>
          <w:bCs/>
          <w:spacing w:val="0"/>
          <w:w w:val="99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-16"/>
          <w:w w:val="100"/>
          <w:sz w:val="20"/>
          <w:szCs w:val="20"/>
        </w:rPr>
        <w:t>V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U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/</w:t>
      </w:r>
      <w:r>
        <w:rPr>
          <w:rFonts w:ascii="Arial" w:hAnsi="Arial" w:cs="Arial" w:eastAsia="Arial"/>
          <w:b/>
          <w:bCs/>
          <w:spacing w:val="-5"/>
          <w:w w:val="100"/>
          <w:sz w:val="20"/>
          <w:szCs w:val="20"/>
        </w:rPr>
        <w:t>V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IN</w:t>
      </w:r>
      <w:r>
        <w:rPr>
          <w:rFonts w:ascii="Arial" w:hAnsi="Arial" w:cs="Arial" w:eastAsia="Arial"/>
          <w:b/>
          <w:bCs/>
          <w:spacing w:val="-11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RELATIONSHIP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pStyle w:val="BodyText"/>
        <w:spacing w:line="254" w:lineRule="auto" w:before="79"/>
        <w:ind w:right="140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switche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0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-2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for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eg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br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dge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with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rema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ha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form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acitor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  <w:sz w:val="14"/>
          <w:szCs w:val="14"/>
        </w:rPr>
        <w:t>3</w:t>
      </w:r>
      <w:r>
        <w:rPr>
          <w:b w:val="0"/>
          <w:bCs w:val="0"/>
          <w:spacing w:val="0"/>
          <w:w w:val="99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  <w:sz w:val="14"/>
          <w:szCs w:val="14"/>
        </w:rPr>
        <w:t>4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efore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call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half-bri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140"/>
        <w:jc w:val="both"/>
      </w:pP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switche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4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4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creat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ulsatin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ste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lsatin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pri</w:t>
      </w:r>
      <w:r>
        <w:rPr>
          <w:b w:val="0"/>
          <w:bCs w:val="0"/>
          <w:spacing w:val="1"/>
          <w:w w:val="100"/>
        </w:rPr>
        <w:t>m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prov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iso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betwe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inp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sourc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13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st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ad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eration,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citor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  <w:sz w:val="14"/>
          <w:szCs w:val="14"/>
        </w:rPr>
        <w:t>3</w:t>
      </w:r>
      <w:r>
        <w:rPr>
          <w:b w:val="0"/>
          <w:bCs w:val="0"/>
          <w:spacing w:val="6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  <w:sz w:val="14"/>
          <w:szCs w:val="14"/>
        </w:rPr>
        <w:t>4</w:t>
      </w:r>
      <w:r>
        <w:rPr>
          <w:b w:val="0"/>
          <w:bCs w:val="0"/>
          <w:spacing w:val="4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char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age,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ich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res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junctio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  <w:sz w:val="14"/>
          <w:szCs w:val="14"/>
        </w:rPr>
        <w:t>3</w:t>
      </w:r>
      <w:r>
        <w:rPr>
          <w:b w:val="0"/>
          <w:bCs w:val="0"/>
          <w:spacing w:val="35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  <w:sz w:val="14"/>
          <w:szCs w:val="14"/>
        </w:rPr>
        <w:t>4</w:t>
      </w:r>
      <w:r>
        <w:rPr>
          <w:b w:val="0"/>
          <w:bCs w:val="0"/>
          <w:spacing w:val="34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be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ng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char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al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1"/>
          <w:w w:val="100"/>
        </w:rPr>
        <w:t>ten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ia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139"/>
        <w:jc w:val="both"/>
      </w:pPr>
      <w:r>
        <w:rPr>
          <w:b w:val="0"/>
          <w:bCs w:val="0"/>
          <w:spacing w:val="-1"/>
          <w:w w:val="100"/>
        </w:rPr>
        <w:t>Whe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2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peri</w:t>
      </w:r>
      <w:r>
        <w:rPr>
          <w:b w:val="0"/>
          <w:bCs w:val="0"/>
          <w:spacing w:val="0"/>
          <w:w w:val="100"/>
        </w:rPr>
        <w:t>od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dot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im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ec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ositiv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  <w:sz w:val="14"/>
          <w:szCs w:val="14"/>
        </w:rPr>
        <w:t>4</w:t>
      </w:r>
      <w:r>
        <w:rPr>
          <w:b w:val="0"/>
          <w:bCs w:val="0"/>
          <w:spacing w:val="16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(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C</w:t>
      </w:r>
      <w:r>
        <w:rPr>
          <w:b w:val="0"/>
          <w:bCs w:val="0"/>
          <w:spacing w:val="0"/>
          <w:w w:val="100"/>
          <w:sz w:val="14"/>
          <w:szCs w:val="14"/>
        </w:rPr>
        <w:t>4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app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15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resu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hal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5"/>
          <w:w w:val="100"/>
        </w:rPr>
        <w:t>V</w:t>
      </w:r>
      <w:r>
        <w:rPr>
          <w:b w:val="0"/>
          <w:bCs w:val="0"/>
          <w:spacing w:val="0"/>
          <w:w w:val="100"/>
          <w:sz w:val="14"/>
          <w:szCs w:val="14"/>
        </w:rPr>
        <w:t>I</w:t>
      </w:r>
      <w:r>
        <w:rPr>
          <w:b w:val="0"/>
          <w:bCs w:val="0"/>
          <w:spacing w:val="-1"/>
          <w:w w:val="100"/>
          <w:sz w:val="14"/>
          <w:szCs w:val="14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ich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ap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lie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primary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16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6"/>
          <w:w w:val="100"/>
        </w:rPr>
        <w:t> </w:t>
      </w:r>
      <w:hyperlink w:history="true" w:anchor="_bookmark31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</w:t>
        </w:r>
        <w:r>
          <w:rPr>
            <w:b w:val="0"/>
            <w:bCs w:val="0"/>
            <w:spacing w:val="0"/>
            <w:w w:val="100"/>
          </w:rPr>
          <w:t>g</w:t>
        </w:r>
        <w:r>
          <w:rPr>
            <w:b w:val="0"/>
            <w:bCs w:val="0"/>
            <w:spacing w:val="-1"/>
            <w:w w:val="100"/>
          </w:rPr>
          <w:t>u</w:t>
        </w:r>
        <w:r>
          <w:rPr>
            <w:b w:val="0"/>
            <w:bCs w:val="0"/>
            <w:spacing w:val="0"/>
            <w:w w:val="100"/>
          </w:rPr>
          <w:t>re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</w:t>
        </w:r>
        <w:r>
          <w:rPr>
            <w:b w:val="0"/>
            <w:bCs w:val="0"/>
            <w:spacing w:val="0"/>
            <w:w w:val="100"/>
          </w:rPr>
          <w:t>6</w:t>
        </w:r>
        <w:r>
          <w:rPr>
            <w:b w:val="0"/>
            <w:bCs w:val="0"/>
            <w:spacing w:val="6"/>
            <w:w w:val="100"/>
          </w:rPr>
          <w:t> </w:t>
        </w:r>
      </w:hyperlink>
      <w:r>
        <w:rPr>
          <w:b w:val="0"/>
          <w:bCs w:val="0"/>
          <w:spacing w:val="-2"/>
          <w:w w:val="100"/>
        </w:rPr>
        <w:t>(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2"/>
          <w:w w:val="100"/>
        </w:rPr>
        <w:t>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4</w:t>
      </w:r>
      <w:r>
        <w:rPr>
          <w:b w:val="0"/>
          <w:bCs w:val="0"/>
          <w:spacing w:val="19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ecome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rse-bi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3</w:t>
      </w:r>
      <w:r>
        <w:rPr>
          <w:b w:val="0"/>
          <w:bCs w:val="0"/>
          <w:spacing w:val="17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bec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ard-bi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1"/>
          <w:w w:val="100"/>
        </w:rPr>
        <w:t>ed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whic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carr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ll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thr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sec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ndar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win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reflecte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secondar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29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1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UT</w:t>
      </w:r>
      <w:r>
        <w:rPr>
          <w:b w:val="0"/>
          <w:bCs w:val="0"/>
          <w:spacing w:val="29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outpu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ind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forw</w:t>
      </w:r>
      <w:r>
        <w:rPr>
          <w:b w:val="0"/>
          <w:bCs w:val="0"/>
          <w:spacing w:val="0"/>
          <w:w w:val="100"/>
        </w:rPr>
        <w:t>ard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irection.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herefore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L</w:t>
      </w:r>
      <w:r>
        <w:rPr>
          <w:b w:val="0"/>
          <w:bCs w:val="0"/>
          <w:spacing w:val="3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pres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val</w:t>
      </w:r>
      <w:r>
        <w:rPr>
          <w:b w:val="0"/>
          <w:bCs w:val="0"/>
          <w:spacing w:val="0"/>
          <w:w w:val="100"/>
        </w:rPr>
        <w:t>ue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24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2,</w:t>
      </w:r>
      <w:r>
        <w:rPr>
          <w:b w:val="0"/>
          <w:bCs w:val="0"/>
          <w:spacing w:val="23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show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3"/>
          <w:w w:val="100"/>
        </w:rPr>
        <w:t> </w:t>
      </w:r>
      <w:hyperlink w:history="true" w:anchor="_bookmark31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</w:t>
        </w:r>
        <w:r>
          <w:rPr>
            <w:b w:val="0"/>
            <w:bCs w:val="0"/>
            <w:spacing w:val="0"/>
            <w:w w:val="100"/>
          </w:rPr>
          <w:t>6</w:t>
        </w:r>
        <w:r>
          <w:rPr>
            <w:b w:val="0"/>
            <w:bCs w:val="0"/>
            <w:spacing w:val="13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(E).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Dur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thi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  <w:sz w:val="14"/>
          <w:szCs w:val="14"/>
        </w:rPr>
        <w:t>ON</w:t>
      </w:r>
      <w:r>
        <w:rPr>
          <w:b w:val="0"/>
          <w:bCs w:val="0"/>
          <w:spacing w:val="-1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eriod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ect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sec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ndar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curr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nt,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137" w:lineRule="exact"/>
        <w:ind w:right="140"/>
        <w:jc w:val="both"/>
      </w:pP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mag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etizi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throu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0"/>
          <w:w w:val="100"/>
        </w:rPr>
      </w:r>
    </w:p>
    <w:p>
      <w:pPr>
        <w:spacing w:after="0" w:line="137" w:lineRule="exact"/>
        <w:jc w:val="both"/>
        <w:sectPr>
          <w:type w:val="continuous"/>
          <w:pgSz w:w="12240" w:h="15840"/>
          <w:pgMar w:top="1320" w:bottom="760" w:left="1480" w:right="1120"/>
          <w:cols w:num="2" w:equalWidth="0">
            <w:col w:w="4461" w:space="579"/>
            <w:col w:w="4600"/>
          </w:cols>
        </w:sectPr>
      </w:pPr>
    </w:p>
    <w:p>
      <w:pPr>
        <w:spacing w:line="138" w:lineRule="exact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95"/>
          <w:position w:val="6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95"/>
          <w:position w:val="0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95"/>
          <w:position w:val="0"/>
          <w:sz w:val="14"/>
          <w:szCs w:val="14"/>
        </w:rPr>
        <w:t>U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95"/>
          <w:position w:val="0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tabs>
          <w:tab w:pos="1185" w:val="left" w:leader="none"/>
          <w:tab w:pos="1614" w:val="left" w:leader="none"/>
        </w:tabs>
        <w:spacing w:line="138" w:lineRule="exact"/>
        <w:ind w:left="243" w:right="0" w:firstLine="0"/>
        <w:jc w:val="left"/>
        <w:rPr>
          <w:rFonts w:ascii="Segoe UI Symbol" w:hAnsi="Segoe UI Symbol" w:cs="Segoe UI Symbol" w:eastAsia="Segoe UI Symbol"/>
          <w:sz w:val="18"/>
          <w:szCs w:val="18"/>
        </w:rPr>
      </w:pPr>
      <w:r>
        <w:rPr>
          <w:spacing w:val="0"/>
          <w:w w:val="115"/>
        </w:rPr>
        <w:br w:type="column"/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15"/>
          <w:sz w:val="18"/>
          <w:szCs w:val="18"/>
        </w:rPr>
        <w:t>⎛</w:t>
      </w:r>
      <w:r>
        <w:rPr>
          <w:rFonts w:ascii="Segoe UI Symbol" w:hAnsi="Segoe UI Symbol" w:cs="Segoe UI Symbol" w:eastAsia="Segoe UI Symbol"/>
          <w:b w:val="0"/>
          <w:bCs w:val="0"/>
          <w:spacing w:val="-35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8"/>
          <w:w w:val="115"/>
          <w:position w:val="9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15"/>
          <w:position w:val="3"/>
          <w:sz w:val="14"/>
          <w:szCs w:val="14"/>
        </w:rPr>
        <w:t>S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15"/>
          <w:position w:val="0"/>
          <w:sz w:val="18"/>
          <w:szCs w:val="18"/>
        </w:rPr>
        <w:t>⎞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15"/>
          <w:position w:val="0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35"/>
          <w:w w:val="115"/>
          <w:position w:val="0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15"/>
          <w:position w:val="0"/>
          <w:sz w:val="18"/>
          <w:szCs w:val="18"/>
        </w:rPr>
        <w:t>⎛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15"/>
          <w:position w:val="0"/>
          <w:sz w:val="18"/>
          <w:szCs w:val="18"/>
        </w:rPr>
        <w:tab/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15"/>
          <w:position w:val="4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15"/>
          <w:position w:val="4"/>
          <w:sz w:val="18"/>
          <w:szCs w:val="18"/>
        </w:rPr>
        <w:tab/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15"/>
          <w:position w:val="0"/>
          <w:sz w:val="18"/>
          <w:szCs w:val="18"/>
        </w:rPr>
        <w:t>⎞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pStyle w:val="BodyText"/>
        <w:spacing w:line="55" w:lineRule="exact" w:before="82"/>
        <w:ind w:left="1193" w:right="0"/>
        <w:jc w:val="left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pp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0"/>
          <w:w w:val="100"/>
        </w:rPr>
      </w:r>
    </w:p>
    <w:p>
      <w:pPr>
        <w:spacing w:after="0" w:line="55" w:lineRule="exact"/>
        <w:jc w:val="left"/>
        <w:sectPr>
          <w:type w:val="continuous"/>
          <w:pgSz w:w="12240" w:h="15840"/>
          <w:pgMar w:top="1320" w:bottom="760" w:left="1480" w:right="1120"/>
          <w:cols w:num="3" w:equalWidth="0">
            <w:col w:w="1613" w:space="40"/>
            <w:col w:w="1684" w:space="650"/>
            <w:col w:w="5653"/>
          </w:cols>
        </w:sectPr>
      </w:pPr>
    </w:p>
    <w:p>
      <w:pPr>
        <w:pStyle w:val="BodyText"/>
        <w:spacing w:line="127" w:lineRule="exact"/>
        <w:ind w:left="1193" w:right="0"/>
        <w:jc w:val="left"/>
        <w:rPr>
          <w:rFonts w:ascii="Times New Roman" w:hAnsi="Times New Roman" w:cs="Times New Roman" w:eastAsia="Times New Roman"/>
        </w:rPr>
      </w:pPr>
      <w:r>
        <w:rPr/>
        <w:pict>
          <v:shape style="position:absolute;margin-left:183.602097pt;margin-top:5.015953pt;width:3.456pt;height:9pt;mso-position-horizontal-relative:page;mso-position-vertical-relative:paragraph;z-index:-10507" type="#_x0000_t202" filled="f" stroked="f">
            <v:textbox inset="0,0,0,0">
              <w:txbxContent>
                <w:p>
                  <w:pPr>
                    <w:pStyle w:val="BodyText"/>
                    <w:spacing w:line="180" w:lineRule="exact"/>
                    <w:ind w:left="0" w:right="0"/>
                    <w:jc w:val="left"/>
                    <w:rPr>
                      <w:rFonts w:ascii="Segoe UI Symbol" w:hAnsi="Segoe UI Symbol" w:cs="Segoe UI Symbol" w:eastAsia="Segoe UI Symbol"/>
                    </w:rPr>
                  </w:pPr>
                  <w:r>
                    <w:rPr>
                      <w:rFonts w:ascii="Segoe UI Symbol" w:hAnsi="Segoe UI Symbol" w:cs="Segoe UI Symbol" w:eastAsia="Segoe UI Symbol"/>
                      <w:b w:val="0"/>
                      <w:bCs w:val="0"/>
                      <w:spacing w:val="0"/>
                      <w:w w:val="125"/>
                    </w:rPr>
                    <w:t>⎠</w:t>
                  </w:r>
                  <w:r>
                    <w:rPr>
                      <w:rFonts w:ascii="Segoe UI Symbol" w:hAnsi="Segoe UI Symbol" w:cs="Segoe UI Symbol" w:eastAsia="Segoe UI Symbol"/>
                      <w:b w:val="0"/>
                      <w:bCs w:val="0"/>
                      <w:spacing w:val="0"/>
                      <w:w w:val="10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4.699997pt;margin-top:5.015953pt;width:3.456pt;height:9pt;mso-position-horizontal-relative:page;mso-position-vertical-relative:paragraph;z-index:-10506" type="#_x0000_t202" filled="f" stroked="f">
            <v:textbox inset="0,0,0,0">
              <w:txbxContent>
                <w:p>
                  <w:pPr>
                    <w:pStyle w:val="BodyText"/>
                    <w:spacing w:line="180" w:lineRule="exact"/>
                    <w:ind w:left="0" w:right="0"/>
                    <w:jc w:val="left"/>
                    <w:rPr>
                      <w:rFonts w:ascii="Segoe UI Symbol" w:hAnsi="Segoe UI Symbol" w:cs="Segoe UI Symbol" w:eastAsia="Segoe UI Symbol"/>
                    </w:rPr>
                  </w:pPr>
                  <w:r>
                    <w:rPr>
                      <w:rFonts w:ascii="Segoe UI Symbol" w:hAnsi="Segoe UI Symbol" w:cs="Segoe UI Symbol" w:eastAsia="Segoe UI Symbol"/>
                      <w:b w:val="0"/>
                      <w:bCs w:val="0"/>
                      <w:spacing w:val="0"/>
                      <w:w w:val="125"/>
                    </w:rPr>
                    <w:t>⎝</w:t>
                  </w:r>
                  <w:r>
                    <w:rPr>
                      <w:rFonts w:ascii="Segoe UI Symbol" w:hAnsi="Segoe UI Symbol" w:cs="Segoe UI Symbol" w:eastAsia="Segoe UI Symbol"/>
                      <w:b w:val="0"/>
                      <w:bCs w:val="0"/>
                      <w:spacing w:val="0"/>
                      <w:w w:val="10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5"/>
        </w:rPr>
        <w:t>-----------</w:t>
      </w:r>
      <w:r>
        <w:rPr>
          <w:rFonts w:ascii="Times New Roman" w:hAnsi="Times New Roman" w:cs="Times New Roman" w:eastAsia="Times New Roman"/>
          <w:b w:val="0"/>
          <w:bCs w:val="0"/>
          <w:spacing w:val="-35"/>
          <w:w w:val="105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</w:rPr>
        <w:t>=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105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5"/>
          <w:position w:val="-8"/>
        </w:rPr>
        <w:t>⎝</w:t>
      </w:r>
      <w:r>
        <w:rPr>
          <w:rFonts w:ascii="Segoe UI Symbol" w:hAnsi="Segoe UI Symbol" w:cs="Segoe UI Symbol" w:eastAsia="Segoe UI Symbol"/>
          <w:b w:val="0"/>
          <w:bCs w:val="0"/>
          <w:spacing w:val="-38"/>
          <w:w w:val="105"/>
          <w:position w:val="-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5"/>
          <w:position w:val="1"/>
        </w:rPr>
        <w:t>----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5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</w:rPr>
      </w:r>
    </w:p>
    <w:p>
      <w:pPr>
        <w:pStyle w:val="BodyText"/>
        <w:spacing w:line="151" w:lineRule="exact"/>
        <w:ind w:left="22" w:right="0"/>
        <w:jc w:val="left"/>
        <w:rPr>
          <w:rFonts w:ascii="Times New Roman" w:hAnsi="Times New Roman" w:cs="Times New Roman" w:eastAsia="Times New Roman"/>
        </w:rPr>
      </w:pPr>
      <w:r>
        <w:rPr>
          <w:spacing w:val="0"/>
          <w:w w:val="110"/>
        </w:rPr>
        <w:br w:type="column"/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10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spacing w:val="2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10"/>
          <w:position w:val="1"/>
        </w:rPr>
        <w:t>------------</w:t>
      </w:r>
      <w:r>
        <w:rPr>
          <w:rFonts w:ascii="Times New Roman" w:hAnsi="Times New Roman" w:cs="Times New Roman" w:eastAsia="Times New Roman"/>
          <w:b w:val="0"/>
          <w:bCs w:val="0"/>
          <w:spacing w:val="-36"/>
          <w:w w:val="110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10"/>
          <w:position w:val="1"/>
        </w:rPr>
        <w:t>----------</w:t>
      </w:r>
      <w:r>
        <w:rPr>
          <w:rFonts w:ascii="Times New Roman" w:hAnsi="Times New Roman" w:cs="Times New Roman" w:eastAsia="Times New Roman"/>
          <w:b w:val="0"/>
          <w:bCs w:val="0"/>
          <w:spacing w:val="-44"/>
          <w:w w:val="110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</w:rPr>
      </w:r>
    </w:p>
    <w:p>
      <w:pPr>
        <w:pStyle w:val="BodyText"/>
        <w:spacing w:line="24" w:lineRule="atLeast"/>
        <w:ind w:left="966" w:right="0"/>
        <w:jc w:val="left"/>
        <w:rPr>
          <w:rFonts w:ascii="Segoe UI Symbol" w:hAnsi="Segoe UI Symbol" w:cs="Segoe UI Symbol" w:eastAsia="Segoe UI Symbol"/>
        </w:rPr>
      </w:pPr>
      <w:r>
        <w:rPr>
          <w:rFonts w:ascii="Segoe UI Symbol" w:hAnsi="Segoe UI Symbol" w:cs="Segoe UI Symbol" w:eastAsia="Segoe UI Symbol"/>
          <w:b w:val="0"/>
          <w:bCs w:val="0"/>
          <w:spacing w:val="0"/>
          <w:w w:val="125"/>
        </w:rPr>
        <w:t>⎠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</w:rPr>
      </w:r>
    </w:p>
    <w:p>
      <w:pPr>
        <w:spacing w:after="0" w:line="24" w:lineRule="atLeast"/>
        <w:jc w:val="left"/>
        <w:rPr>
          <w:rFonts w:ascii="Segoe UI Symbol" w:hAnsi="Segoe UI Symbol" w:cs="Segoe UI Symbol" w:eastAsia="Segoe UI Symbol"/>
        </w:rPr>
        <w:sectPr>
          <w:type w:val="continuous"/>
          <w:pgSz w:w="12240" w:h="15840"/>
          <w:pgMar w:top="1320" w:bottom="760" w:left="1480" w:right="1120"/>
          <w:cols w:num="2" w:equalWidth="0">
            <w:col w:w="2262" w:space="40"/>
            <w:col w:w="7338"/>
          </w:cols>
        </w:sectPr>
      </w:pPr>
    </w:p>
    <w:p>
      <w:pPr>
        <w:spacing w:line="82" w:lineRule="exact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5"/>
          <w:w w:val="95"/>
          <w:position w:val="6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95"/>
          <w:position w:val="0"/>
          <w:sz w:val="14"/>
          <w:szCs w:val="14"/>
        </w:rPr>
        <w:t>IN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tabs>
          <w:tab w:pos="911" w:val="left" w:leader="none"/>
        </w:tabs>
        <w:spacing w:line="72" w:lineRule="exact"/>
        <w:ind w:left="394" w:right="0" w:firstLine="0"/>
        <w:jc w:val="left"/>
        <w:rPr>
          <w:rFonts w:ascii="Segoe UI Symbol" w:hAnsi="Segoe UI Symbol" w:cs="Segoe UI Symbol" w:eastAsia="Segoe UI Symbol"/>
          <w:sz w:val="18"/>
          <w:szCs w:val="18"/>
        </w:rPr>
      </w:pPr>
      <w:r>
        <w:rPr>
          <w:spacing w:val="0"/>
          <w:w w:val="105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position w:val="-5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position w:val="-5"/>
          <w:sz w:val="14"/>
          <w:szCs w:val="14"/>
        </w:rPr>
        <w:tab/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position w:val="0"/>
          <w:sz w:val="18"/>
          <w:szCs w:val="18"/>
        </w:rPr>
        <w:t>2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4"/>
          <w:w w:val="105"/>
          <w:position w:val="0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  <w:position w:val="0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9"/>
          <w:w w:val="105"/>
          <w:position w:val="0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11"/>
          <w:w w:val="105"/>
          <w:position w:val="0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position w:val="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4"/>
          <w:w w:val="10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position w:val="0"/>
          <w:sz w:val="18"/>
          <w:szCs w:val="18"/>
        </w:rPr>
        <w:t>–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12"/>
          <w:w w:val="105"/>
          <w:position w:val="0"/>
          <w:sz w:val="18"/>
          <w:szCs w:val="18"/>
        </w:rPr>
        <w:t>D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  <w:position w:val="0"/>
          <w:sz w:val="18"/>
          <w:szCs w:val="18"/>
        </w:rPr>
        <w:t>)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pStyle w:val="BodyText"/>
        <w:spacing w:line="79" w:lineRule="exact"/>
        <w:ind w:left="1269" w:right="0"/>
        <w:jc w:val="left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forwar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duri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20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15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erio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20" w:lineRule="atLeast"/>
        <w:ind w:left="1269" w:right="140"/>
        <w:jc w:val="left"/>
      </w:pP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23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flu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ensit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cha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ges</w:t>
      </w:r>
      <w:r>
        <w:rPr>
          <w:b w:val="0"/>
          <w:bCs w:val="0"/>
          <w:spacing w:val="-1"/>
          <w:w w:val="100"/>
        </w:rPr>
        <w:t> </w:t>
      </w:r>
      <w:bookmarkStart w:name="FIGURE 15: Current Fed Push-Pull Convert" w:id="69"/>
      <w:bookmarkEnd w:id="69"/>
      <w:r>
        <w:rPr>
          <w:b w:val="0"/>
          <w:bCs w:val="0"/>
          <w:spacing w:val="-1"/>
          <w:w w:val="100"/>
        </w:rPr>
      </w:r>
      <w:bookmarkStart w:name="_bookmark30" w:id="70"/>
      <w:bookmarkEnd w:id="70"/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initi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10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  <w:sz w:val="14"/>
          <w:szCs w:val="14"/>
        </w:rPr>
        <w:t>2,</w:t>
      </w:r>
      <w:r>
        <w:rPr>
          <w:b w:val="0"/>
          <w:bCs w:val="0"/>
          <w:spacing w:val="9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 </w:t>
      </w:r>
      <w:hyperlink w:history="true" w:anchor="_bookmark26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</w:t>
        </w:r>
        <w:r>
          <w:rPr>
            <w:b w:val="0"/>
            <w:bCs w:val="0"/>
            <w:spacing w:val="-1"/>
            <w:w w:val="100"/>
          </w:rPr>
          <w:t>u</w:t>
        </w:r>
        <w:r>
          <w:rPr>
            <w:b w:val="0"/>
            <w:bCs w:val="0"/>
            <w:spacing w:val="0"/>
            <w:w w:val="100"/>
          </w:rPr>
          <w:t>re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</w:t>
        </w:r>
      </w:hyperlink>
      <w:r>
        <w:rPr>
          <w:b w:val="0"/>
          <w:bCs w:val="0"/>
          <w:spacing w:val="0"/>
          <w:w w:val="100"/>
        </w:rPr>
        <w:t>3.</w:t>
      </w:r>
      <w:r>
        <w:rPr>
          <w:b w:val="0"/>
          <w:bCs w:val="0"/>
          <w:spacing w:val="0"/>
          <w:w w:val="100"/>
        </w:rPr>
      </w:r>
    </w:p>
    <w:p>
      <w:pPr>
        <w:spacing w:after="0" w:line="220" w:lineRule="atLeast"/>
        <w:jc w:val="left"/>
        <w:sectPr>
          <w:type w:val="continuous"/>
          <w:pgSz w:w="12240" w:h="15840"/>
          <w:pgMar w:top="1320" w:bottom="760" w:left="1480" w:right="1120"/>
          <w:cols w:num="3" w:equalWidth="0">
            <w:col w:w="1548" w:space="40"/>
            <w:col w:w="1683" w:space="641"/>
            <w:col w:w="5728"/>
          </w:cols>
        </w:sectPr>
      </w:pPr>
    </w:p>
    <w:p>
      <w:pPr>
        <w:pStyle w:val="Heading3"/>
        <w:tabs>
          <w:tab w:pos="1723" w:val="left" w:leader="none"/>
        </w:tabs>
        <w:spacing w:line="171" w:lineRule="exact"/>
        <w:ind w:right="0"/>
        <w:jc w:val="left"/>
        <w:rPr>
          <w:b w:val="0"/>
          <w:bCs w:val="0"/>
        </w:rPr>
      </w:pPr>
      <w:r>
        <w:rPr>
          <w:spacing w:val="0"/>
          <w:w w:val="100"/>
        </w:rPr>
        <w:t>FIG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RE</w:t>
      </w:r>
      <w:r>
        <w:rPr>
          <w:spacing w:val="-3"/>
          <w:w w:val="100"/>
        </w:rPr>
        <w:t> </w:t>
      </w:r>
      <w:r>
        <w:rPr>
          <w:spacing w:val="0"/>
          <w:w w:val="100"/>
        </w:rPr>
        <w:t>15:</w:t>
      </w:r>
      <w:r>
        <w:rPr>
          <w:spacing w:val="0"/>
          <w:w w:val="100"/>
        </w:rPr>
        <w:tab/>
      </w:r>
      <w:r>
        <w:rPr>
          <w:spacing w:val="0"/>
          <w:w w:val="100"/>
        </w:rPr>
        <w:t>CU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RENT</w:t>
      </w:r>
      <w:r>
        <w:rPr>
          <w:spacing w:val="-13"/>
          <w:w w:val="100"/>
        </w:rPr>
        <w:t> </w:t>
      </w:r>
      <w:r>
        <w:rPr>
          <w:spacing w:val="0"/>
          <w:w w:val="100"/>
        </w:rPr>
        <w:t>FED</w:t>
      </w:r>
      <w:r>
        <w:rPr>
          <w:spacing w:val="-13"/>
          <w:w w:val="100"/>
        </w:rPr>
        <w:t> </w:t>
      </w:r>
      <w:r>
        <w:rPr>
          <w:spacing w:val="0"/>
          <w:w w:val="100"/>
        </w:rPr>
        <w:t>PUS</w:t>
      </w:r>
      <w:r>
        <w:rPr>
          <w:spacing w:val="1"/>
          <w:w w:val="100"/>
        </w:rPr>
        <w:t>H</w:t>
      </w:r>
      <w:r>
        <w:rPr>
          <w:spacing w:val="0"/>
          <w:w w:val="100"/>
        </w:rPr>
        <w:t>-P</w:t>
      </w:r>
      <w:r>
        <w:rPr>
          <w:spacing w:val="1"/>
          <w:w w:val="100"/>
        </w:rPr>
        <w:t>U</w:t>
      </w:r>
      <w:r>
        <w:rPr>
          <w:spacing w:val="-1"/>
          <w:w w:val="100"/>
        </w:rPr>
        <w:t>L</w:t>
      </w:r>
      <w:r>
        <w:rPr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</w:r>
    </w:p>
    <w:p>
      <w:pPr>
        <w:spacing w:before="10"/>
        <w:ind w:left="17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80.709999pt;margin-top:12.88984pt;width:216.580005pt;height:178.36001pt;mso-position-horizontal-relative:page;mso-position-vertical-relative:paragraph;z-index:-10508" coordorigin="1614,258" coordsize="4332,3567">
            <v:group style="position:absolute;left:1625;top:268;width:4315;height:2" coordorigin="1625,268" coordsize="4315,2">
              <v:shape style="position:absolute;left:1625;top:268;width:4315;height:2" coordorigin="1625,268" coordsize="4315,0" path="m1625,268l5940,268e" filled="f" stroked="t" strokeweight=".58001pt" strokecolor="#000000">
                <v:path arrowok="t"/>
              </v:shape>
            </v:group>
            <v:group style="position:absolute;left:5935;top:268;width:2;height:3551" coordorigin="5935,268" coordsize="2,3551">
              <v:shape style="position:absolute;left:5935;top:268;width:2;height:3551" coordorigin="5935,268" coordsize="0,3551" path="m5935,268l5935,3819e" filled="f" stroked="t" strokeweight=".58001pt" strokecolor="#000000">
                <v:path arrowok="t"/>
              </v:shape>
            </v:group>
            <v:group style="position:absolute;left:1620;top:3814;width:4315;height:2" coordorigin="1620,3814" coordsize="4315,2">
              <v:shape style="position:absolute;left:1620;top:3814;width:4315;height:2" coordorigin="1620,3814" coordsize="4315,0" path="m1620,3814l5935,3814e" filled="f" stroked="t" strokeweight=".580pt" strokecolor="#000000">
                <v:path arrowok="t"/>
              </v:shape>
            </v:group>
            <v:group style="position:absolute;left:1625;top:264;width:2;height:3551" coordorigin="1625,264" coordsize="2,3551">
              <v:shape style="position:absolute;left:1625;top:264;width:2;height:3551" coordorigin="1625,264" coordsize="0,3551" path="m1625,264l1625,3814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CONVERTER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line="200" w:lineRule="exact" w:before="12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2894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6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9"/>
        <w:ind w:left="0" w:right="115" w:firstLine="0"/>
        <w:jc w:val="righ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94pt;margin-top:.753918pt;width:175.810005pt;height:134.050pt;mso-position-horizontal-relative:page;mso-position-vertical-relative:paragraph;z-index:-10509" coordorigin="1880,15" coordsize="3516,2681">
            <v:shape style="position:absolute;left:1880;top:15;width:3516;height:2681" type="#_x0000_t75">
              <v:imagedata r:id="rId23" o:title=""/>
            </v:shape>
            <v:group style="position:absolute;left:2738;top:109;width:2;height:750" coordorigin="2738,109" coordsize="2,750">
              <v:shape style="position:absolute;left:2738;top:109;width:2;height:750" coordorigin="2738,109" coordsize="0,750" path="m2738,109l2738,859e" filled="f" stroked="t" strokeweight=".600010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-8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OUT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pStyle w:val="BodyText"/>
        <w:spacing w:line="255" w:lineRule="auto" w:before="93"/>
        <w:ind w:right="139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15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peri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14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3"/>
          <w:w w:val="100"/>
        </w:rPr>
        <w:t>F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remain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res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io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24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turn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ha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switchi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per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-1"/>
          <w:w w:val="100"/>
        </w:rPr>
        <w:t>/2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show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2"/>
          <w:w w:val="100"/>
        </w:rPr>
        <w:t> </w:t>
      </w:r>
      <w:hyperlink w:history="true" w:anchor="_bookmark31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16</w:t>
        </w:r>
        <w:r>
          <w:rPr>
            <w:b w:val="0"/>
            <w:bCs w:val="0"/>
            <w:spacing w:val="12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(B);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therefore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dur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-3"/>
          <w:w w:val="100"/>
          <w:sz w:val="14"/>
          <w:szCs w:val="14"/>
        </w:rPr>
        <w:t>F</w:t>
      </w:r>
      <w:r>
        <w:rPr>
          <w:b w:val="0"/>
          <w:bCs w:val="0"/>
          <w:spacing w:val="0"/>
          <w:w w:val="100"/>
          <w:sz w:val="14"/>
          <w:szCs w:val="14"/>
        </w:rPr>
        <w:t>F</w:t>
      </w:r>
      <w:r>
        <w:rPr>
          <w:b w:val="0"/>
          <w:bCs w:val="0"/>
          <w:spacing w:val="-3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peri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f.</w:t>
      </w:r>
      <w:r>
        <w:rPr>
          <w:b w:val="0"/>
          <w:bCs w:val="0"/>
          <w:spacing w:val="0"/>
          <w:w w:val="100"/>
        </w:rPr>
      </w:r>
    </w:p>
    <w:p>
      <w:pPr>
        <w:spacing w:after="0" w:line="255" w:lineRule="auto"/>
        <w:jc w:val="both"/>
        <w:sectPr>
          <w:type w:val="continuous"/>
          <w:pgSz w:w="12240" w:h="15840"/>
          <w:pgMar w:top="1320" w:bottom="760" w:left="1480" w:right="1120"/>
          <w:cols w:num="2" w:equalWidth="0">
            <w:col w:w="4355" w:space="685"/>
            <w:col w:w="4600"/>
          </w:cols>
        </w:sectPr>
      </w:pPr>
    </w:p>
    <w:p>
      <w:pPr>
        <w:spacing w:line="170" w:lineRule="exact" w:before="8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75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+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386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3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50" w:lineRule="exact" w:before="8"/>
        <w:rPr>
          <w:sz w:val="15"/>
          <w:szCs w:val="15"/>
        </w:rPr>
      </w:pPr>
      <w:r>
        <w:rPr/>
        <w:br w:type="column"/>
      </w:r>
      <w:r>
        <w:rPr>
          <w:sz w:val="15"/>
          <w:szCs w:val="15"/>
        </w:rPr>
      </w:r>
    </w:p>
    <w:p>
      <w:pPr>
        <w:spacing w:line="670" w:lineRule="auto"/>
        <w:ind w:left="324" w:right="0" w:hanging="26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2"/>
          <w:w w:val="105"/>
          <w:position w:val="4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P2</w:t>
      </w:r>
      <w:r>
        <w:rPr>
          <w:rFonts w:ascii="Arial" w:hAnsi="Arial" w:cs="Arial" w:eastAsia="Arial"/>
          <w:b w:val="0"/>
          <w:bCs w:val="0"/>
          <w:spacing w:val="0"/>
          <w:w w:val="106"/>
          <w:position w:val="0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4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P1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50" w:lineRule="exact" w:before="5"/>
        <w:rPr>
          <w:sz w:val="15"/>
          <w:szCs w:val="15"/>
        </w:rPr>
      </w:pPr>
      <w:r>
        <w:rPr/>
        <w:br w:type="column"/>
      </w:r>
      <w:r>
        <w:rPr>
          <w:sz w:val="15"/>
          <w:szCs w:val="15"/>
        </w:rPr>
      </w:r>
    </w:p>
    <w:p>
      <w:pPr>
        <w:ind w:left="299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2"/>
          <w:w w:val="105"/>
          <w:position w:val="4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S2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2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324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2"/>
          <w:w w:val="105"/>
          <w:position w:val="4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S1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38"/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70" w:lineRule="exact" w:before="1"/>
        <w:rPr>
          <w:sz w:val="17"/>
          <w:szCs w:val="17"/>
        </w:rPr>
      </w:pPr>
      <w:r>
        <w:rPr/>
        <w:br w:type="column"/>
      </w: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299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O</w:t>
      </w:r>
      <w:r>
        <w:rPr>
          <w:rFonts w:ascii="Arial" w:hAnsi="Arial" w:cs="Arial" w:eastAsia="Arial"/>
          <w:b w:val="0"/>
          <w:bCs w:val="0"/>
          <w:spacing w:val="-1"/>
          <w:w w:val="105"/>
          <w:position w:val="0"/>
          <w:sz w:val="12"/>
          <w:szCs w:val="12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pStyle w:val="BodyText"/>
        <w:spacing w:line="255" w:lineRule="auto" w:before="80"/>
        <w:ind w:left="299" w:right="140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Whe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37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turne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bo</w:t>
      </w:r>
      <w:r>
        <w:rPr>
          <w:b w:val="0"/>
          <w:bCs w:val="0"/>
          <w:spacing w:val="0"/>
          <w:w w:val="100"/>
        </w:rPr>
        <w:t>dy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8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provi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le</w:t>
      </w:r>
      <w:r>
        <w:rPr>
          <w:b w:val="0"/>
          <w:bCs w:val="0"/>
          <w:spacing w:val="0"/>
          <w:w w:val="100"/>
        </w:rPr>
        <w:t>ak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ergy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store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"/>
          <w:w w:val="100"/>
        </w:rPr>
        <w:t>imar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output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rectifie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4</w:t>
      </w:r>
      <w:r>
        <w:rPr>
          <w:b w:val="0"/>
          <w:bCs w:val="0"/>
          <w:spacing w:val="3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becom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ard-bi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1"/>
          <w:w w:val="100"/>
        </w:rPr>
        <w:t>ed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4</w:t>
      </w:r>
      <w:r>
        <w:rPr>
          <w:b w:val="0"/>
          <w:bCs w:val="0"/>
          <w:spacing w:val="2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becom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forward-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iase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carri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al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thro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seco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dary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3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carrie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0"/>
          <w:w w:val="100"/>
        </w:rPr>
      </w:r>
    </w:p>
    <w:p>
      <w:pPr>
        <w:spacing w:after="0" w:line="255" w:lineRule="auto"/>
        <w:jc w:val="both"/>
        <w:sectPr>
          <w:type w:val="continuous"/>
          <w:pgSz w:w="12240" w:h="15840"/>
          <w:pgMar w:top="1320" w:bottom="760" w:left="1480" w:right="1120"/>
          <w:cols w:num="5" w:equalWidth="0">
            <w:col w:w="617" w:space="1083"/>
            <w:col w:w="597" w:space="58"/>
            <w:col w:w="704" w:space="551"/>
            <w:col w:w="613" w:space="657"/>
            <w:col w:w="4760"/>
          </w:cols>
        </w:sectPr>
      </w:pPr>
    </w:p>
    <w:p>
      <w:pPr>
        <w:tabs>
          <w:tab w:pos="1601" w:val="left" w:leader="none"/>
          <w:tab w:pos="2647" w:val="left" w:leader="none"/>
        </w:tabs>
        <w:spacing w:before="77"/>
        <w:ind w:left="75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7"/>
          <w:sz w:val="12"/>
          <w:szCs w:val="12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7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4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6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6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150" w:lineRule="exac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131" w:lineRule="exact"/>
        <w:ind w:left="31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80" w:lineRule="exact" w:before="4"/>
        <w:rPr>
          <w:sz w:val="28"/>
          <w:szCs w:val="28"/>
        </w:rPr>
      </w:pPr>
      <w:r>
        <w:rPr/>
        <w:br w:type="column"/>
      </w:r>
      <w:r>
        <w:rPr>
          <w:sz w:val="28"/>
          <w:szCs w:val="28"/>
        </w:rPr>
      </w:r>
    </w:p>
    <w:p>
      <w:pPr>
        <w:ind w:left="311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position w:val="4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P1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80" w:lineRule="exact" w:before="3"/>
        <w:rPr>
          <w:sz w:val="28"/>
          <w:szCs w:val="28"/>
        </w:rPr>
      </w:pPr>
      <w:r>
        <w:rPr/>
        <w:br w:type="column"/>
      </w:r>
      <w:r>
        <w:rPr>
          <w:sz w:val="28"/>
          <w:szCs w:val="28"/>
        </w:rPr>
      </w:r>
    </w:p>
    <w:p>
      <w:pPr>
        <w:ind w:left="-4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P2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80" w:lineRule="exact" w:before="3"/>
        <w:rPr>
          <w:sz w:val="28"/>
          <w:szCs w:val="28"/>
        </w:rPr>
      </w:pPr>
      <w:r>
        <w:rPr/>
        <w:br w:type="column"/>
      </w:r>
      <w:r>
        <w:rPr>
          <w:sz w:val="28"/>
          <w:szCs w:val="28"/>
        </w:rPr>
      </w:r>
    </w:p>
    <w:p>
      <w:pPr>
        <w:ind w:left="-5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pStyle w:val="BodyText"/>
        <w:spacing w:line="254" w:lineRule="auto"/>
        <w:ind w:left="311" w:right="140"/>
        <w:jc w:val="left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3</w:t>
      </w:r>
      <w:r>
        <w:rPr>
          <w:b w:val="0"/>
          <w:bCs w:val="0"/>
          <w:spacing w:val="37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seco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1"/>
          <w:w w:val="100"/>
        </w:rPr>
        <w:t> </w:t>
      </w:r>
      <w:hyperlink w:history="true" w:anchor="_bookmark31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</w:t>
        </w:r>
        <w:r>
          <w:rPr>
            <w:b w:val="0"/>
            <w:bCs w:val="0"/>
            <w:spacing w:val="0"/>
            <w:w w:val="100"/>
          </w:rPr>
          <w:t>u</w:t>
        </w:r>
        <w:r>
          <w:rPr>
            <w:b w:val="0"/>
            <w:bCs w:val="0"/>
            <w:spacing w:val="-1"/>
            <w:w w:val="100"/>
          </w:rPr>
          <w:t>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16</w:t>
        </w:r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12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(E)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-1"/>
          <w:w w:val="100"/>
        </w:rPr>
        <w:t>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</w:p>
    <w:p>
      <w:pPr>
        <w:pStyle w:val="BodyText"/>
        <w:spacing w:line="174" w:lineRule="exact" w:before="1"/>
        <w:ind w:left="311" w:right="0"/>
        <w:jc w:val="left"/>
      </w:pP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posit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 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0"/>
          <w:w w:val="100"/>
        </w:rPr>
        <w:t>  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 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ap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lie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 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 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 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transformer</w:t>
      </w:r>
      <w:r>
        <w:rPr>
          <w:b w:val="0"/>
          <w:bCs w:val="0"/>
          <w:spacing w:val="0"/>
          <w:w w:val="100"/>
        </w:rPr>
      </w:r>
    </w:p>
    <w:p>
      <w:pPr>
        <w:spacing w:after="0" w:line="174" w:lineRule="exact"/>
        <w:jc w:val="left"/>
        <w:sectPr>
          <w:type w:val="continuous"/>
          <w:pgSz w:w="12240" w:h="15840"/>
          <w:pgMar w:top="1320" w:bottom="760" w:left="1480" w:right="1120"/>
          <w:cols w:num="5" w:equalWidth="0">
            <w:col w:w="2764" w:space="44"/>
            <w:col w:w="583" w:space="40"/>
            <w:col w:w="396" w:space="40"/>
            <w:col w:w="326" w:space="676"/>
            <w:col w:w="4771"/>
          </w:cols>
        </w:sectPr>
      </w:pP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right="0"/>
        <w:jc w:val="left"/>
        <w:rPr>
          <w:b w:val="0"/>
          <w:bCs w:val="0"/>
        </w:rPr>
      </w:pPr>
      <w:bookmarkStart w:name="Half-Bridge Converter" w:id="71"/>
      <w:bookmarkEnd w:id="71"/>
      <w:r>
        <w:rPr/>
      </w:r>
      <w:r>
        <w:rPr>
          <w:spacing w:val="0"/>
          <w:w w:val="100"/>
        </w:rPr>
        <w:t>Half-Bridge</w:t>
      </w:r>
      <w:r>
        <w:rPr>
          <w:spacing w:val="-23"/>
          <w:w w:val="100"/>
        </w:rPr>
        <w:t> </w:t>
      </w:r>
      <w:r>
        <w:rPr>
          <w:spacing w:val="0"/>
          <w:w w:val="100"/>
        </w:rPr>
        <w:t>Co</w:t>
      </w:r>
      <w:r>
        <w:rPr>
          <w:spacing w:val="-1"/>
          <w:w w:val="100"/>
        </w:rPr>
        <w:t>n</w:t>
      </w:r>
      <w:r>
        <w:rPr>
          <w:spacing w:val="0"/>
          <w:w w:val="100"/>
        </w:rPr>
        <w:t>verter</w:t>
      </w:r>
      <w:r>
        <w:rPr>
          <w:b w:val="0"/>
          <w:bCs w:val="0"/>
          <w:spacing w:val="0"/>
          <w:w w:val="100"/>
        </w:rPr>
      </w:r>
    </w:p>
    <w:p>
      <w:pPr>
        <w:spacing w:line="195" w:lineRule="exact"/>
        <w:ind w:left="14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S1</w:t>
      </w:r>
      <w:r>
        <w:rPr>
          <w:rFonts w:ascii="Arial" w:hAnsi="Arial" w:cs="Arial" w:eastAsia="Arial"/>
          <w:b w:val="0"/>
          <w:bCs w:val="0"/>
          <w:spacing w:val="6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6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S2</w:t>
      </w:r>
      <w:r>
        <w:rPr>
          <w:rFonts w:ascii="Arial" w:hAnsi="Arial" w:cs="Arial" w:eastAsia="Arial"/>
          <w:b w:val="0"/>
          <w:bCs w:val="0"/>
          <w:spacing w:val="6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5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pStyle w:val="BodyText"/>
        <w:spacing w:line="255" w:lineRule="auto" w:before="45"/>
        <w:ind w:right="140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seco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dar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ssumin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secon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win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ing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0"/>
          <w:w w:val="99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-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hav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mbe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turns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sult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pp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sec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ndar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urin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-3"/>
          <w:w w:val="100"/>
          <w:sz w:val="14"/>
          <w:szCs w:val="14"/>
        </w:rPr>
        <w:t>F</w:t>
      </w:r>
      <w:r>
        <w:rPr>
          <w:b w:val="0"/>
          <w:bCs w:val="0"/>
          <w:spacing w:val="0"/>
          <w:w w:val="100"/>
          <w:sz w:val="14"/>
          <w:szCs w:val="14"/>
        </w:rPr>
        <w:t>F</w:t>
      </w:r>
      <w:r>
        <w:rPr>
          <w:b w:val="0"/>
          <w:bCs w:val="0"/>
          <w:spacing w:val="9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per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zer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ke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sit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1"/>
          <w:w w:val="100"/>
        </w:rPr>
        <w:t>B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after="0" w:line="255" w:lineRule="auto"/>
        <w:jc w:val="both"/>
        <w:sectPr>
          <w:type w:val="continuous"/>
          <w:pgSz w:w="12240" w:h="15840"/>
          <w:pgMar w:top="1320" w:bottom="760" w:left="1480" w:right="1120"/>
          <w:cols w:num="3" w:equalWidth="0">
            <w:col w:w="2423" w:space="554"/>
            <w:col w:w="1213" w:space="850"/>
            <w:col w:w="4600"/>
          </w:cols>
        </w:sectPr>
      </w:pPr>
    </w:p>
    <w:p>
      <w:pPr>
        <w:pStyle w:val="BodyText"/>
        <w:spacing w:line="255" w:lineRule="auto" w:before="27"/>
        <w:ind w:right="0"/>
        <w:jc w:val="both"/>
      </w:pPr>
      <w:r>
        <w:rPr/>
        <w:pict>
          <v:group style="position:absolute;margin-left:81pt;margin-top:740.969971pt;width:468pt;height:.1pt;mso-position-horizontal-relative:page;mso-position-vertical-relative:page;z-index:-10512" coordorigin="1620,14819" coordsize="9360,2">
            <v:shape style="position:absolute;left:1620;top:14819;width:9360;height:2" coordorigin="1620,14819" coordsize="9360,0" path="m1620,14819l10980,14819e" filled="f" stroked="t" strokeweight="1.120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alf-brid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nv</w:t>
      </w:r>
      <w:r>
        <w:rPr>
          <w:b w:val="0"/>
          <w:bCs w:val="0"/>
          <w:spacing w:val="-1"/>
          <w:w w:val="100"/>
        </w:rPr>
        <w:t>ert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transformer-isolated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asi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forwar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top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5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bas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schemati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switchi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aveform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hyperlink w:history="true" w:anchor="_bookmark31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</w:t>
        </w:r>
        <w:r>
          <w:rPr>
            <w:b w:val="0"/>
            <w:bCs w:val="0"/>
            <w:spacing w:val="0"/>
            <w:w w:val="100"/>
          </w:rPr>
          <w:t>6</w:t>
        </w:r>
      </w:hyperlink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4" w:lineRule="auto" w:before="80"/>
        <w:ind w:right="139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1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UT</w:t>
      </w:r>
      <w:r>
        <w:rPr>
          <w:b w:val="0"/>
          <w:bCs w:val="0"/>
          <w:spacing w:val="13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bot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3"/>
          <w:w w:val="100"/>
        </w:rPr>
        <w:t>F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herefore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L</w:t>
      </w:r>
      <w:r>
        <w:rPr>
          <w:b w:val="0"/>
          <w:bCs w:val="0"/>
          <w:spacing w:val="7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ecrease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li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early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nitia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valu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  <w:sz w:val="14"/>
          <w:szCs w:val="14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14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  <w:sz w:val="14"/>
          <w:szCs w:val="14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1,</w:t>
      </w:r>
      <w:r>
        <w:rPr>
          <w:b w:val="0"/>
          <w:bCs w:val="0"/>
          <w:spacing w:val="13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show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 </w:t>
      </w:r>
      <w:hyperlink w:history="true" w:anchor="_bookmark31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</w:t>
        </w:r>
        <w:r>
          <w:rPr>
            <w:b w:val="0"/>
            <w:bCs w:val="0"/>
            <w:spacing w:val="0"/>
            <w:w w:val="100"/>
          </w:rPr>
          <w:t>u</w:t>
        </w:r>
        <w:r>
          <w:rPr>
            <w:b w:val="0"/>
            <w:bCs w:val="0"/>
            <w:spacing w:val="-1"/>
            <w:w w:val="100"/>
          </w:rPr>
          <w:t>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16</w:t>
        </w:r>
      </w:hyperlink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(E)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iod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switch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-1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-1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le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erg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after="0" w:line="254" w:lineRule="auto"/>
        <w:jc w:val="both"/>
        <w:sectPr>
          <w:type w:val="continuous"/>
          <w:pgSz w:w="12240" w:h="15840"/>
          <w:pgMar w:top="1320" w:bottom="760" w:left="1480" w:right="1120"/>
          <w:cols w:num="2" w:equalWidth="0">
            <w:col w:w="4462" w:space="578"/>
            <w:col w:w="4600"/>
          </w:cols>
        </w:sectPr>
      </w:pPr>
    </w:p>
    <w:p>
      <w:pPr>
        <w:spacing w:line="240" w:lineRule="exact" w:before="11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footerReference w:type="even" r:id="rId24"/>
          <w:footerReference w:type="default" r:id="rId25"/>
          <w:pgSz w:w="12240" w:h="15840"/>
          <w:pgMar w:footer="747" w:header="477" w:top="1060" w:bottom="940" w:left="1120" w:right="1480"/>
        </w:sectPr>
      </w:pPr>
    </w:p>
    <w:p>
      <w:pPr>
        <w:pStyle w:val="BodyText"/>
        <w:spacing w:line="255" w:lineRule="auto" w:before="77"/>
        <w:ind w:right="0"/>
        <w:jc w:val="both"/>
      </w:pPr>
      <w:r>
        <w:rPr/>
        <w:pict>
          <v:group style="position:absolute;margin-left:63pt;margin-top:-10.118106pt;width:468pt;height:.1pt;mso-position-horizontal-relative:page;mso-position-vertical-relative:paragraph;z-index:-10505" coordorigin="1260,-202" coordsize="9360,2">
            <v:shape style="position:absolute;left:1260;top:-202;width:9360;height:2" coordorigin="1260,-202" coordsize="9360,0" path="m1260,-202l10620,-202e" filled="f" stroked="t" strokeweight="1.120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tim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-1"/>
          <w:w w:val="100"/>
        </w:rPr>
        <w:t>/</w:t>
      </w:r>
      <w:r>
        <w:rPr>
          <w:b w:val="0"/>
          <w:bCs w:val="0"/>
          <w:spacing w:val="0"/>
          <w:w w:val="100"/>
        </w:rPr>
        <w:t>2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0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turn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ON,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pr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nnec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ne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ativ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5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acito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  <w:sz w:val="14"/>
          <w:szCs w:val="14"/>
        </w:rPr>
        <w:t>3</w:t>
      </w:r>
      <w:r>
        <w:rPr>
          <w:b w:val="0"/>
          <w:bCs w:val="0"/>
          <w:spacing w:val="31"/>
          <w:w w:val="100"/>
          <w:sz w:val="14"/>
          <w:szCs w:val="14"/>
        </w:rPr>
        <w:t> </w:t>
      </w:r>
      <w:r>
        <w:rPr>
          <w:b w:val="0"/>
          <w:bCs w:val="0"/>
          <w:spacing w:val="-2"/>
          <w:w w:val="100"/>
        </w:rPr>
        <w:t>(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  <w:sz w:val="14"/>
          <w:szCs w:val="14"/>
        </w:rPr>
        <w:t>C</w:t>
      </w:r>
      <w:r>
        <w:rPr>
          <w:b w:val="0"/>
          <w:bCs w:val="0"/>
          <w:spacing w:val="0"/>
          <w:w w:val="100"/>
          <w:sz w:val="14"/>
          <w:szCs w:val="14"/>
        </w:rPr>
        <w:t>3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lie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4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app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whe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24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revers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irectio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hyperlink w:history="true" w:anchor="_bookmark31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</w:t>
        </w:r>
        <w:r>
          <w:rPr>
            <w:b w:val="0"/>
            <w:bCs w:val="0"/>
            <w:spacing w:val="0"/>
            <w:w w:val="100"/>
          </w:rPr>
          <w:t>6</w:t>
        </w:r>
        <w:r>
          <w:rPr>
            <w:b w:val="0"/>
            <w:bCs w:val="0"/>
            <w:spacing w:val="-5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(C)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magn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flu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ensit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cha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ge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itia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va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10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  <w:sz w:val="14"/>
          <w:szCs w:val="14"/>
        </w:rPr>
        <w:t>1,</w:t>
      </w:r>
      <w:r>
        <w:rPr>
          <w:b w:val="0"/>
          <w:bCs w:val="0"/>
          <w:spacing w:val="10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show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5"/>
          <w:w w:val="100"/>
        </w:rPr>
        <w:t> </w:t>
      </w:r>
      <w:hyperlink w:history="true" w:anchor="_bookmark26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</w:t>
        </w:r>
        <w:r>
          <w:rPr>
            <w:b w:val="0"/>
            <w:bCs w:val="0"/>
            <w:spacing w:val="0"/>
            <w:w w:val="100"/>
          </w:rPr>
          <w:t>3</w:t>
        </w:r>
      </w:hyperlink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Assum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num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secon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turn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2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12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equ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2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5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Heading3"/>
        <w:ind w:right="50"/>
        <w:jc w:val="both"/>
        <w:rPr>
          <w:b w:val="0"/>
          <w:bCs w:val="0"/>
        </w:rPr>
      </w:pPr>
      <w:r>
        <w:rPr/>
        <w:pict>
          <v:group style="position:absolute;margin-left:62.710011pt;margin-top:12.389885pt;width:468.57998pt;height:487.599995pt;mso-position-horizontal-relative:page;mso-position-vertical-relative:paragraph;z-index:-10496" coordorigin="1254,248" coordsize="9372,9752">
            <v:group style="position:absolute;left:1265;top:258;width:9355;height:2" coordorigin="1265,258" coordsize="9355,2">
              <v:shape style="position:absolute;left:1265;top:258;width:9355;height:2" coordorigin="1265,258" coordsize="9355,0" path="m1265,258l10620,258e" filled="f" stroked="t" strokeweight=".579980pt" strokecolor="#000000">
                <v:path arrowok="t"/>
              </v:shape>
            </v:group>
            <v:group style="position:absolute;left:10615;top:258;width:2;height:9736" coordorigin="10615,258" coordsize="2,9736">
              <v:shape style="position:absolute;left:10615;top:258;width:2;height:9736" coordorigin="10615,258" coordsize="0,9736" path="m10615,258l10615,9994e" filled="f" stroked="t" strokeweight=".579980pt" strokecolor="#000000">
                <v:path arrowok="t"/>
              </v:shape>
            </v:group>
            <v:group style="position:absolute;left:1260;top:9989;width:9355;height:2" coordorigin="1260,9989" coordsize="9355,2">
              <v:shape style="position:absolute;left:1260;top:9989;width:9355;height:2" coordorigin="1260,9989" coordsize="9355,0" path="m1260,9989l10615,9989e" filled="f" stroked="t" strokeweight=".579980pt" strokecolor="#000000">
                <v:path arrowok="t"/>
              </v:shape>
            </v:group>
            <v:group style="position:absolute;left:1265;top:254;width:2;height:9736" coordorigin="1265,254" coordsize="2,9736">
              <v:shape style="position:absolute;left:1265;top:254;width:2;height:9736" coordorigin="1265,254" coordsize="0,9736" path="m1265,254l1265,9989e" filled="f" stroked="t" strokeweight=".58001pt" strokecolor="#000000">
                <v:path arrowok="t"/>
              </v:shape>
            </v:group>
            <w10:wrap type="none"/>
          </v:group>
        </w:pict>
      </w:r>
      <w:bookmarkStart w:name="FIGURE 16: Half-Bridge Converter" w:id="72"/>
      <w:bookmarkEnd w:id="72"/>
      <w:r>
        <w:rPr/>
      </w:r>
      <w:bookmarkStart w:name="_bookmark31" w:id="73"/>
      <w:bookmarkEnd w:id="73"/>
      <w:r>
        <w:rPr/>
      </w:r>
      <w:r>
        <w:rPr>
          <w:spacing w:val="0"/>
          <w:w w:val="100"/>
        </w:rPr>
        <w:t>FIG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RE</w:t>
      </w:r>
      <w:r>
        <w:rPr>
          <w:spacing w:val="-5"/>
          <w:w w:val="100"/>
        </w:rPr>
        <w:t> </w:t>
      </w:r>
      <w:r>
        <w:rPr>
          <w:spacing w:val="0"/>
          <w:w w:val="100"/>
        </w:rPr>
        <w:t>16:</w:t>
      </w:r>
      <w:r>
        <w:rPr>
          <w:spacing w:val="0"/>
          <w:w w:val="100"/>
        </w:rPr>
        <w:t>       </w:t>
      </w:r>
      <w:r>
        <w:rPr>
          <w:spacing w:val="10"/>
          <w:w w:val="100"/>
        </w:rPr>
        <w:t> </w:t>
      </w:r>
      <w:r>
        <w:rPr>
          <w:spacing w:val="0"/>
          <w:w w:val="100"/>
        </w:rPr>
        <w:t>HALF-</w:t>
      </w:r>
      <w:r>
        <w:rPr>
          <w:spacing w:val="1"/>
          <w:w w:val="100"/>
        </w:rPr>
        <w:t>B</w:t>
      </w:r>
      <w:r>
        <w:rPr>
          <w:spacing w:val="0"/>
          <w:w w:val="100"/>
        </w:rPr>
        <w:t>RI</w:t>
      </w:r>
      <w:r>
        <w:rPr>
          <w:spacing w:val="1"/>
          <w:w w:val="100"/>
        </w:rPr>
        <w:t>D</w:t>
      </w:r>
      <w:r>
        <w:rPr>
          <w:spacing w:val="0"/>
          <w:w w:val="100"/>
        </w:rPr>
        <w:t>GE</w:t>
      </w:r>
      <w:r>
        <w:rPr>
          <w:spacing w:val="-3"/>
          <w:w w:val="100"/>
        </w:rPr>
        <w:t> </w:t>
      </w:r>
      <w:r>
        <w:rPr>
          <w:spacing w:val="0"/>
          <w:w w:val="100"/>
        </w:rPr>
        <w:t>CO</w:t>
      </w:r>
      <w:r>
        <w:rPr>
          <w:spacing w:val="1"/>
          <w:w w:val="100"/>
        </w:rPr>
        <w:t>N</w:t>
      </w:r>
      <w:r>
        <w:rPr>
          <w:spacing w:val="0"/>
          <w:w w:val="100"/>
        </w:rPr>
        <w:t>VERTER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77"/>
        <w:ind w:right="138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avo</w:t>
      </w:r>
      <w:r>
        <w:rPr>
          <w:b w:val="0"/>
          <w:bCs w:val="0"/>
          <w:spacing w:val="0"/>
          <w:w w:val="100"/>
        </w:rPr>
        <w:t>id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neti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satur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core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13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rio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ter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25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26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turns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remains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res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erio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show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8"/>
          <w:w w:val="100"/>
        </w:rPr>
        <w:t> </w:t>
      </w:r>
      <w:hyperlink w:history="true" w:anchor="_bookmark31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16</w:t>
        </w:r>
        <w:r>
          <w:rPr>
            <w:b w:val="0"/>
            <w:bCs w:val="0"/>
            <w:spacing w:val="-8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(B)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Pl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ase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switche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tur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13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erio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fec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entir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15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othe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switch.</w:t>
      </w:r>
      <w:r>
        <w:rPr>
          <w:b w:val="0"/>
          <w:bCs w:val="0"/>
          <w:spacing w:val="0"/>
          <w:w w:val="100"/>
        </w:rPr>
      </w:r>
    </w:p>
    <w:p>
      <w:pPr>
        <w:spacing w:after="0" w:line="255" w:lineRule="auto"/>
        <w:jc w:val="both"/>
        <w:sectPr>
          <w:type w:val="continuous"/>
          <w:pgSz w:w="12240" w:h="15840"/>
          <w:pgMar w:top="1320" w:bottom="760" w:left="1120" w:right="1480"/>
          <w:cols w:num="2" w:equalWidth="0">
            <w:col w:w="4461" w:space="579"/>
            <w:col w:w="4600"/>
          </w:cols>
        </w:sectPr>
      </w:pPr>
    </w:p>
    <w:p>
      <w:pPr>
        <w:spacing w:line="110" w:lineRule="exact" w:before="8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after="0" w:line="110" w:lineRule="exact"/>
        <w:rPr>
          <w:sz w:val="11"/>
          <w:szCs w:val="11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before="95"/>
        <w:ind w:left="0" w:right="1013" w:firstLine="0"/>
        <w:jc w:val="center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125.409996pt;margin-top:4.823879pt;width:336.730005pt;height:121.060005pt;mso-position-horizontal-relative:page;mso-position-vertical-relative:paragraph;z-index:-10503" coordorigin="2508,96" coordsize="6735,2421">
            <v:shape style="position:absolute;left:2508;top:96;width:4227;height:2421" type="#_x0000_t75">
              <v:imagedata r:id="rId26" o:title=""/>
            </v:shape>
            <v:group style="position:absolute;left:6784;top:971;width:2;height:572" coordorigin="6784,971" coordsize="2,572">
              <v:shape style="position:absolute;left:6784;top:971;width:2;height:572" coordorigin="6784,971" coordsize="0,572" path="m6784,971l6784,1543e" filled="f" stroked="t" strokeweight=".58001pt" strokecolor="#000000">
                <v:path arrowok="t"/>
              </v:shape>
              <v:shape style="position:absolute;left:6885;top:624;width:2187;height:1272" type="#_x0000_t75">
                <v:imagedata r:id="rId27" o:title=""/>
              </v:shape>
            </v:group>
            <v:group style="position:absolute;left:7189;top:1566;width:10;height:10" coordorigin="7189,1566" coordsize="10,10">
              <v:shape style="position:absolute;left:7189;top:1566;width:10;height:10" coordorigin="7189,1566" coordsize="10,10" path="m7189,1571l7199,1571e" filled="f" stroked="t" strokeweight=".58001pt" strokecolor="#000000">
                <v:path arrowok="t"/>
              </v:shape>
            </v:group>
            <v:group style="position:absolute;left:7189;top:1571;width:10;height:2" coordorigin="7189,1571" coordsize="10,2">
              <v:shape style="position:absolute;left:7189;top:1571;width:10;height:2" coordorigin="7189,1571" coordsize="10,0" path="m7189,1571l7199,1571,7189,1571xe" filled="t" fillcolor="#000000" stroked="f">
                <v:path arrowok="t"/>
                <v:fill type="solid"/>
              </v:shape>
            </v:group>
            <v:group style="position:absolute;left:7211;top:1572;width:10;height:10" coordorigin="7211,1572" coordsize="10,10">
              <v:shape style="position:absolute;left:7211;top:1572;width:10;height:10" coordorigin="7211,1572" coordsize="10,10" path="m7211,1577l7220,1577e" filled="f" stroked="t" strokeweight=".579980pt" strokecolor="#000000">
                <v:path arrowok="t"/>
              </v:shape>
            </v:group>
            <v:group style="position:absolute;left:7211;top:1577;width:10;height:2" coordorigin="7211,1577" coordsize="10,2">
              <v:shape style="position:absolute;left:7211;top:1577;width:10;height:2" coordorigin="7211,1577" coordsize="10,0" path="m7211,1577l7220,1577,7211,1577xe" filled="t" fillcolor="#000000" stroked="f">
                <v:path arrowok="t"/>
                <v:fill type="solid"/>
              </v:shape>
            </v:group>
            <v:group style="position:absolute;left:6844;top:971;width:2;height:572" coordorigin="6844,971" coordsize="2,572">
              <v:shape style="position:absolute;left:6844;top:971;width:2;height:572" coordorigin="6844,971" coordsize="0,572" path="m6844,971l6844,1543e" filled="f" stroked="t" strokeweight=".58001pt" strokecolor="#000000">
                <v:path arrowok="t"/>
              </v:shape>
            </v:group>
            <v:group style="position:absolute;left:7045;top:899;width:65;height:74" coordorigin="7045,899" coordsize="65,74">
              <v:shape style="position:absolute;left:7045;top:899;width:65;height:74" coordorigin="7045,899" coordsize="65,74" path="m7085,899l7070,899,7064,901,7045,929,7045,943,7070,973,7085,973,7110,943,7110,929,7085,899xe" filled="t" fillcolor="#000000" stroked="f">
                <v:path arrowok="t"/>
                <v:fill type="solid"/>
              </v:shape>
            </v:group>
            <v:group style="position:absolute;left:7040;top:894;width:74;height:84" coordorigin="7040,894" coordsize="74,84">
              <v:shape style="position:absolute;left:7040;top:894;width:74;height:84" coordorigin="7040,894" coordsize="74,84" path="m7094,898l7062,898,7057,901,7056,901,7051,906,7051,907,7046,913,7046,915,7044,921,7043,921,7040,928,7040,946,7043,953,7044,953,7046,959,7046,960,7051,966,7056,971,7057,971,7062,975,7063,976,7069,978,7087,978,7093,976,7094,975,7099,971,7100,970,7073,970,7067,967,7068,967,7063,964,7060,960,7058,960,7054,954,7054,954,7052,949,7050,943,7050,943,7050,929,7051,929,7052,924,7054,919,7054,919,7058,913,7063,909,7068,905,7070,905,7073,904,7102,904,7099,901,7094,898xe" filled="t" fillcolor="#000000" stroked="f">
                <v:path arrowok="t"/>
                <v:fill type="solid"/>
              </v:shape>
              <v:shape style="position:absolute;left:7040;top:894;width:74;height:84" coordorigin="7040,894" coordsize="74,84" path="m7085,969l7070,969,7073,970,7084,970,7085,969xe" filled="t" fillcolor="#000000" stroked="f">
                <v:path arrowok="t"/>
                <v:fill type="solid"/>
              </v:shape>
              <v:shape style="position:absolute;left:7040;top:894;width:74;height:84" coordorigin="7040,894" coordsize="74,84" path="m7097,959l7092,964,7093,964,7088,967,7090,967,7084,970,7100,970,7104,966,7109,960,7097,960,7097,959xe" filled="t" fillcolor="#000000" stroked="f">
                <v:path arrowok="t"/>
                <v:fill type="solid"/>
              </v:shape>
              <v:shape style="position:absolute;left:7040;top:894;width:74;height:84" coordorigin="7040,894" coordsize="74,84" path="m7058,959l7058,960,7060,960,7058,959xe" filled="t" fillcolor="#000000" stroked="f">
                <v:path arrowok="t"/>
                <v:fill type="solid"/>
              </v:shape>
              <v:shape style="position:absolute;left:7040;top:894;width:74;height:84" coordorigin="7040,894" coordsize="74,84" path="m7102,954l7097,960,7109,960,7110,959,7111,955,7102,955,7102,954xe" filled="t" fillcolor="#000000" stroked="f">
                <v:path arrowok="t"/>
                <v:fill type="solid"/>
              </v:shape>
              <v:shape style="position:absolute;left:7040;top:894;width:74;height:84" coordorigin="7040,894" coordsize="74,84" path="m7054,954l7054,954,7055,955,7054,954xe" filled="t" fillcolor="#000000" stroked="f">
                <v:path arrowok="t"/>
                <v:fill type="solid"/>
              </v:shape>
              <v:shape style="position:absolute;left:7040;top:894;width:74;height:84" coordorigin="7040,894" coordsize="74,84" path="m7105,942l7103,949,7104,949,7102,955,7111,955,7112,953,7115,946,7115,943,7105,943,7105,942xe" filled="t" fillcolor="#000000" stroked="f">
                <v:path arrowok="t"/>
                <v:fill type="solid"/>
              </v:shape>
              <v:shape style="position:absolute;left:7040;top:894;width:74;height:84" coordorigin="7040,894" coordsize="74,84" path="m7050,942l7050,943,7050,943,7050,942xe" filled="t" fillcolor="#000000" stroked="f">
                <v:path arrowok="t"/>
                <v:fill type="solid"/>
              </v:shape>
              <v:shape style="position:absolute;left:7040;top:894;width:74;height:84" coordorigin="7040,894" coordsize="74,84" path="m7115,929l7105,929,7105,943,7115,943,7115,929xe" filled="t" fillcolor="#000000" stroked="f">
                <v:path arrowok="t"/>
                <v:fill type="solid"/>
              </v:shape>
              <v:shape style="position:absolute;left:7040;top:894;width:74;height:84" coordorigin="7040,894" coordsize="74,84" path="m7051,929l7050,929,7050,931,7051,929xe" filled="t" fillcolor="#000000" stroked="f">
                <v:path arrowok="t"/>
                <v:fill type="solid"/>
              </v:shape>
              <v:shape style="position:absolute;left:7040;top:894;width:74;height:84" coordorigin="7040,894" coordsize="74,84" path="m7111,918l7102,918,7104,924,7103,924,7105,931,7105,929,7115,929,7115,928,7112,921,7111,918xe" filled="t" fillcolor="#000000" stroked="f">
                <v:path arrowok="t"/>
                <v:fill type="solid"/>
              </v:shape>
              <v:shape style="position:absolute;left:7040;top:894;width:74;height:84" coordorigin="7040,894" coordsize="74,84" path="m7055,918l7054,919,7054,919,7055,918xe" filled="t" fillcolor="#000000" stroked="f">
                <v:path arrowok="t"/>
                <v:fill type="solid"/>
              </v:shape>
              <v:shape style="position:absolute;left:7040;top:894;width:74;height:84" coordorigin="7040,894" coordsize="74,84" path="m7103,905l7088,905,7093,909,7092,909,7097,913,7102,919,7102,918,7111,918,7110,915,7109,913,7104,907,7104,906,7103,905xe" filled="t" fillcolor="#000000" stroked="f">
                <v:path arrowok="t"/>
                <v:fill type="solid"/>
              </v:shape>
              <v:shape style="position:absolute;left:7040;top:894;width:74;height:84" coordorigin="7040,894" coordsize="74,84" path="m7070,905l7068,905,7067,906,7070,905xe" filled="t" fillcolor="#000000" stroked="f">
                <v:path arrowok="t"/>
                <v:fill type="solid"/>
              </v:shape>
              <v:shape style="position:absolute;left:7040;top:894;width:74;height:84" coordorigin="7040,894" coordsize="74,84" path="m7102,904l7084,904,7090,906,7088,905,7103,905,7102,904xe" filled="t" fillcolor="#000000" stroked="f">
                <v:path arrowok="t"/>
                <v:fill type="solid"/>
              </v:shape>
              <v:shape style="position:absolute;left:7040;top:894;width:74;height:84" coordorigin="7040,894" coordsize="74,84" path="m7085,894l7070,894,7069,895,7063,898,7093,898,7087,895,7085,894xe" filled="t" fillcolor="#000000" stroked="f">
                <v:path arrowok="t"/>
                <v:fill type="solid"/>
              </v:shape>
            </v:group>
            <v:group style="position:absolute;left:7105;top:936;width:10;height:2" coordorigin="7105,936" coordsize="10,2">
              <v:shape style="position:absolute;left:7105;top:936;width:10;height:2" coordorigin="7105,936" coordsize="10,0" path="m7105,936l7115,936e" filled="t" fillcolor="#000000" stroked="f">
                <v:path arrowok="t"/>
                <v:fill type="solid"/>
              </v:shape>
            </v:group>
            <v:group style="position:absolute;left:8942;top:708;width:265;height:2" coordorigin="8942,708" coordsize="265,2">
              <v:shape style="position:absolute;left:8942;top:708;width:265;height:2" coordorigin="8942,708" coordsize="265,0" path="m8942,708l9208,708e" filled="f" stroked="t" strokeweight=".579980pt" strokecolor="#000000">
                <v:path arrowok="t"/>
              </v:shape>
            </v:group>
            <v:group style="position:absolute;left:8921;top:1255;width:280;height:2" coordorigin="8921,1255" coordsize="280,2">
              <v:shape style="position:absolute;left:8921;top:1255;width:280;height:2" coordorigin="8921,1255" coordsize="280,0" path="m8921,1255l9200,1255e" filled="f" stroked="t" strokeweight=".579980pt" strokecolor="#000000">
                <v:path arrowok="t"/>
              </v:shape>
            </v:group>
            <v:group style="position:absolute;left:9162;top:671;width:66;height:74" coordorigin="9162,671" coordsize="66,74">
              <v:shape style="position:absolute;left:9162;top:671;width:66;height:74" coordorigin="9162,671" coordsize="66,74" path="m9202,671l9188,671,9182,673,9162,708,9164,723,9172,735,9176,739,9182,743,9188,745,9202,745,9228,708,9226,694,9202,671xe" filled="t" fillcolor="#000000" stroked="f">
                <v:path arrowok="t"/>
                <v:fill type="solid"/>
              </v:shape>
            </v:group>
            <v:group style="position:absolute;left:9157;top:666;width:76;height:84" coordorigin="9157,666" coordsize="76,84">
              <v:shape style="position:absolute;left:9157;top:666;width:76;height:84" coordorigin="9157,666" coordsize="76,84" path="m9217,673l9173,673,9168,678,9168,679,9164,684,9160,694,9157,708,9157,709,9160,724,9161,725,9168,737,9168,738,9174,744,9180,748,9181,748,9187,750,9204,750,9210,748,9216,744,9218,742,9191,742,9185,739,9179,736,9180,736,9175,731,9176,731,9171,723,9169,723,9167,709,9169,695,9170,695,9172,690,9172,690,9175,685,9180,681,9181,681,9185,678,9191,676,9220,676,9217,673xe" filled="t" fillcolor="#000000" stroked="f">
                <v:path arrowok="t"/>
                <v:fill type="solid"/>
              </v:shape>
              <v:shape style="position:absolute;left:9157;top:666;width:76;height:84" coordorigin="9157,666" coordsize="76,84" path="m9202,741l9188,741,9191,742,9200,742,9202,741xe" filled="t" fillcolor="#000000" stroked="f">
                <v:path arrowok="t"/>
                <v:fill type="solid"/>
              </v:shape>
              <v:shape style="position:absolute;left:9157;top:666;width:76;height:84" coordorigin="9157,666" coordsize="76,84" path="m9215,731l9210,736,9211,736,9205,739,9206,739,9200,742,9218,742,9223,737,9226,732,9215,732,9215,731xe" filled="t" fillcolor="#000000" stroked="f">
                <v:path arrowok="t"/>
                <v:fill type="solid"/>
              </v:shape>
              <v:shape style="position:absolute;left:9157;top:666;width:76;height:84" coordorigin="9157,666" coordsize="76,84" path="m9176,731l9175,731,9176,732,9176,731xe" filled="t" fillcolor="#000000" stroked="f">
                <v:path arrowok="t"/>
                <v:fill type="solid"/>
              </v:shape>
              <v:shape style="position:absolute;left:9157;top:666;width:76;height:84" coordorigin="9157,666" coordsize="76,84" path="m9221,722l9215,732,9226,732,9230,725,9230,724,9231,723,9221,723,9221,722xe" filled="t" fillcolor="#000000" stroked="f">
                <v:path arrowok="t"/>
                <v:fill type="solid"/>
              </v:shape>
              <v:shape style="position:absolute;left:9157;top:666;width:76;height:84" coordorigin="9157,666" coordsize="76,84" path="m9169,720l9169,723,9171,723,9169,720xe" filled="t" fillcolor="#000000" stroked="f">
                <v:path arrowok="t"/>
                <v:fill type="solid"/>
              </v:shape>
              <v:shape style="position:absolute;left:9157;top:666;width:76;height:84" coordorigin="9157,666" coordsize="76,84" path="m9222,720l9221,722,9221,723,9222,720xe" filled="t" fillcolor="#000000" stroked="f">
                <v:path arrowok="t"/>
                <v:fill type="solid"/>
              </v:shape>
              <v:shape style="position:absolute;left:9157;top:666;width:76;height:84" coordorigin="9157,666" coordsize="76,84" path="m9231,720l9222,720,9221,723,9231,723,9231,720xe" filled="t" fillcolor="#000000" stroked="f">
                <v:path arrowok="t"/>
                <v:fill type="solid"/>
              </v:shape>
              <v:shape style="position:absolute;left:9157;top:666;width:76;height:84" coordorigin="9157,666" coordsize="76,84" path="m9228,709l9223,709,9221,722,9222,720,9231,720,9233,709,9228,709xe" filled="t" fillcolor="#000000" stroked="f">
                <v:path arrowok="t"/>
                <v:fill type="solid"/>
              </v:shape>
              <v:shape style="position:absolute;left:9157;top:666;width:76;height:84" coordorigin="9157,666" coordsize="76,84" path="m9167,709l9167,709,9167,709xe" filled="t" fillcolor="#000000" stroked="f">
                <v:path arrowok="t"/>
                <v:fill type="solid"/>
              </v:shape>
              <v:shape style="position:absolute;left:9157;top:666;width:76;height:84" coordorigin="9157,666" coordsize="76,84" path="m9223,709l9223,709,9223,709xe" filled="t" fillcolor="#000000" stroked="f">
                <v:path arrowok="t"/>
                <v:fill type="solid"/>
              </v:shape>
              <v:shape style="position:absolute;left:9157;top:666;width:76;height:84" coordorigin="9157,666" coordsize="76,84" path="m9223,708l9223,709,9228,709,9223,708xe" filled="t" fillcolor="#000000" stroked="f">
                <v:path arrowok="t"/>
                <v:fill type="solid"/>
              </v:shape>
              <v:shape style="position:absolute;left:9157;top:666;width:76;height:84" coordorigin="9157,666" coordsize="76,84" path="m9167,708l9167,709,9167,708xe" filled="t" fillcolor="#000000" stroked="f">
                <v:path arrowok="t"/>
                <v:fill type="solid"/>
              </v:shape>
              <v:shape style="position:absolute;left:9157;top:666;width:76;height:84" coordorigin="9157,666" coordsize="76,84" path="m9229,689l9218,689,9222,696,9221,696,9223,709,9223,708,9233,708,9231,696,9222,696,9221,695,9231,695,9230,694,9230,691,9229,689xe" filled="t" fillcolor="#000000" stroked="f">
                <v:path arrowok="t"/>
                <v:fill type="solid"/>
              </v:shape>
              <v:shape style="position:absolute;left:9157;top:666;width:76;height:84" coordorigin="9157,666" coordsize="76,84" path="m9233,708l9223,708,9228,709,9233,708xe" filled="t" fillcolor="#000000" stroked="f">
                <v:path arrowok="t"/>
                <v:fill type="solid"/>
              </v:shape>
              <v:shape style="position:absolute;left:9157;top:666;width:76;height:84" coordorigin="9157,666" coordsize="76,84" path="m9170,695l9169,695,9169,696,9170,695xe" filled="t" fillcolor="#000000" stroked="f">
                <v:path arrowok="t"/>
                <v:fill type="solid"/>
              </v:shape>
              <v:shape style="position:absolute;left:9157;top:666;width:76;height:84" coordorigin="9157,666" coordsize="76,84" path="m9173,689l9172,690,9172,690,9173,689xe" filled="t" fillcolor="#000000" stroked="f">
                <v:path arrowok="t"/>
                <v:fill type="solid"/>
              </v:shape>
              <v:shape style="position:absolute;left:9157;top:666;width:76;height:84" coordorigin="9157,666" coordsize="76,84" path="m9223,681l9210,681,9215,685,9218,690,9218,689,9229,689,9227,684,9226,684,9223,681xe" filled="t" fillcolor="#000000" stroked="f">
                <v:path arrowok="t"/>
                <v:fill type="solid"/>
              </v:shape>
              <v:shape style="position:absolute;left:9157;top:666;width:76;height:84" coordorigin="9157,666" coordsize="76,84" path="m9181,681l9180,681,9179,682,9181,681xe" filled="t" fillcolor="#000000" stroked="f">
                <v:path arrowok="t"/>
                <v:fill type="solid"/>
              </v:shape>
              <v:shape style="position:absolute;left:9157;top:666;width:76;height:84" coordorigin="9157,666" coordsize="76,84" path="m9220,676l9200,676,9206,678,9205,678,9211,682,9210,681,9223,681,9222,679,9222,678,9220,676xe" filled="t" fillcolor="#000000" stroked="f">
                <v:path arrowok="t"/>
                <v:fill type="solid"/>
              </v:shape>
              <v:shape style="position:absolute;left:9157;top:666;width:76;height:84" coordorigin="9157,666" coordsize="76,84" path="m9202,666l9188,666,9187,667,9181,670,9180,670,9174,673,9216,673,9210,670,9204,667,9202,666xe" filled="t" fillcolor="#000000" stroked="f">
                <v:path arrowok="t"/>
                <v:fill type="solid"/>
              </v:shape>
            </v:group>
            <v:group style="position:absolute;left:9223;top:708;width:10;height:2" coordorigin="9223,708" coordsize="10,2">
              <v:shape style="position:absolute;left:9223;top:708;width:10;height:2" coordorigin="9223,708" coordsize="10,1" path="m9223,708l9223,709,9228,709,9223,708xe" filled="t" fillcolor="#000000" stroked="f">
                <v:path arrowok="t"/>
                <v:fill type="solid"/>
              </v:shape>
              <v:shape style="position:absolute;left:9223;top:708;width:10;height:2" coordorigin="9223,708" coordsize="10,1" path="m9233,708l9228,709,9233,709,9233,708xe" filled="t" fillcolor="#000000" stroked="f">
                <v:path arrowok="t"/>
                <v:fill type="solid"/>
              </v:shape>
            </v:group>
            <v:group style="position:absolute;left:9155;top:1218;width:66;height:74" coordorigin="9155,1218" coordsize="66,74">
              <v:shape style="position:absolute;left:9155;top:1218;width:66;height:74" coordorigin="9155,1218" coordsize="66,74" path="m9187,1218l9155,1255,9156,1264,9181,1293,9194,1293,9221,1255,9218,1241,9187,1218xe" filled="t" fillcolor="#000000" stroked="f">
                <v:path arrowok="t"/>
                <v:fill type="solid"/>
              </v:shape>
            </v:group>
            <v:group style="position:absolute;left:9150;top:1213;width:76;height:84" coordorigin="9150,1213" coordsize="76,84">
              <v:shape style="position:absolute;left:9150;top:1213;width:76;height:84" coordorigin="9150,1213" coordsize="76,84" path="m9210,1221l9166,1221,9161,1225,9161,1227,9154,1239,9152,1241,9150,1255,9150,1257,9151,1265,9152,1271,9154,1272,9157,1279,9157,1281,9161,1285,9167,1291,9173,1295,9174,1295,9180,1297,9197,1297,9203,1295,9209,1291,9211,1289,9184,1289,9178,1287,9172,1283,9173,1283,9169,1279,9168,1279,9164,1275,9166,1275,9163,1269,9162,1269,9161,1264,9161,1264,9160,1257,9162,1242,9163,1242,9168,1233,9168,1233,9173,1228,9174,1228,9178,1225,9176,1225,9188,1223,9187,1223,9212,1223,9210,1221xe" filled="t" fillcolor="#000000" stroked="f">
                <v:path arrowok="t"/>
                <v:fill type="solid"/>
              </v:shape>
              <v:shape style="position:absolute;left:9150;top:1213;width:76;height:84" coordorigin="9150,1213" coordsize="76,84" path="m9194,1288l9181,1288,9184,1289,9193,1289,9194,1288xe" filled="t" fillcolor="#000000" stroked="f">
                <v:path arrowok="t"/>
                <v:fill type="solid"/>
              </v:shape>
              <v:shape style="position:absolute;left:9150;top:1213;width:76;height:84" coordorigin="9150,1213" coordsize="76,84" path="m9208,1278l9203,1283,9204,1283,9198,1287,9199,1287,9193,1289,9211,1289,9215,1285,9218,1281,9220,1279,9208,1279,9208,1278xe" filled="t" fillcolor="#000000" stroked="f">
                <v:path arrowok="t"/>
                <v:fill type="solid"/>
              </v:shape>
              <v:shape style="position:absolute;left:9150;top:1213;width:76;height:84" coordorigin="9150,1213" coordsize="76,84" path="m9168,1278l9168,1279,9169,1279,9168,1278xe" filled="t" fillcolor="#000000" stroked="f">
                <v:path arrowok="t"/>
                <v:fill type="solid"/>
              </v:shape>
              <v:shape style="position:absolute;left:9150;top:1213;width:76;height:84" coordorigin="9150,1213" coordsize="76,84" path="m9224,1267l9215,1267,9211,1275,9208,1279,9220,1279,9223,1272,9223,1271,9224,1267xe" filled="t" fillcolor="#000000" stroked="f">
                <v:path arrowok="t"/>
                <v:fill type="solid"/>
              </v:shape>
              <v:shape style="position:absolute;left:9150;top:1213;width:76;height:84" coordorigin="9150,1213" coordsize="76,84" path="m9162,1267l9162,1269,9163,1269,9162,1267xe" filled="t" fillcolor="#000000" stroked="f">
                <v:path arrowok="t"/>
                <v:fill type="solid"/>
              </v:shape>
              <v:shape style="position:absolute;left:9150;top:1213;width:76;height:84" coordorigin="9150,1213" coordsize="76,84" path="m9215,1263l9214,1269,9215,1267,9224,1267,9224,1265,9225,1264,9215,1264,9215,1263xe" filled="t" fillcolor="#000000" stroked="f">
                <v:path arrowok="t"/>
                <v:fill type="solid"/>
              </v:shape>
              <v:shape style="position:absolute;left:9150;top:1213;width:76;height:84" coordorigin="9150,1213" coordsize="76,84" path="m9161,1263l9161,1264,9161,1264,9161,1263xe" filled="t" fillcolor="#000000" stroked="f">
                <v:path arrowok="t"/>
                <v:fill type="solid"/>
              </v:shape>
              <v:shape style="position:absolute;left:9150;top:1213;width:76;height:84" coordorigin="9150,1213" coordsize="76,84" path="m9221,1256l9216,1257,9215,1264,9225,1264,9226,1257,9221,1256xe" filled="t" fillcolor="#000000" stroked="f">
                <v:path arrowok="t"/>
                <v:fill type="solid"/>
              </v:shape>
              <v:shape style="position:absolute;left:9150;top:1213;width:76;height:84" coordorigin="9150,1213" coordsize="76,84" path="m9160,1256l9160,1257,9160,1256xe" filled="t" fillcolor="#000000" stroked="f">
                <v:path arrowok="t"/>
                <v:fill type="solid"/>
              </v:shape>
              <v:shape style="position:absolute;left:9150;top:1213;width:76;height:84" coordorigin="9150,1213" coordsize="76,84" path="m9216,1256l9216,1257,9216,1256xe" filled="t" fillcolor="#000000" stroked="f">
                <v:path arrowok="t"/>
                <v:fill type="solid"/>
              </v:shape>
              <v:shape style="position:absolute;left:9150;top:1213;width:76;height:84" coordorigin="9150,1213" coordsize="76,84" path="m9216,1255l9216,1257,9221,1256,9216,1255xe" filled="t" fillcolor="#000000" stroked="f">
                <v:path arrowok="t"/>
                <v:fill type="solid"/>
              </v:shape>
              <v:shape style="position:absolute;left:9150;top:1213;width:76;height:84" coordorigin="9150,1213" coordsize="76,84" path="m9160,1255l9160,1256,9160,1255xe" filled="t" fillcolor="#000000" stroked="f">
                <v:path arrowok="t"/>
                <v:fill type="solid"/>
              </v:shape>
              <v:shape style="position:absolute;left:9150;top:1213;width:76;height:84" coordorigin="9150,1213" coordsize="76,84" path="m9219,1231l9208,1231,9215,1243,9214,1243,9216,1256,9216,1255,9226,1255,9224,1243,9215,1243,9214,1242,9223,1242,9223,1241,9223,1239,9219,1231xe" filled="t" fillcolor="#000000" stroked="f">
                <v:path arrowok="t"/>
                <v:fill type="solid"/>
              </v:shape>
              <v:shape style="position:absolute;left:9150;top:1213;width:76;height:84" coordorigin="9150,1213" coordsize="76,84" path="m9226,1255l9216,1255,9221,1256,9226,1255xe" filled="t" fillcolor="#000000" stroked="f">
                <v:path arrowok="t"/>
                <v:fill type="solid"/>
              </v:shape>
              <v:shape style="position:absolute;left:9150;top:1213;width:76;height:84" coordorigin="9150,1213" coordsize="76,84" path="m9163,1242l9162,1242,9162,1243,9163,1242xe" filled="t" fillcolor="#000000" stroked="f">
                <v:path arrowok="t"/>
                <v:fill type="solid"/>
              </v:shape>
              <v:shape style="position:absolute;left:9150;top:1213;width:76;height:84" coordorigin="9150,1213" coordsize="76,84" path="m9169,1231l9168,1233,9168,1233,9169,1231xe" filled="t" fillcolor="#000000" stroked="f">
                <v:path arrowok="t"/>
                <v:fill type="solid"/>
              </v:shape>
              <v:shape style="position:absolute;left:9150;top:1213;width:76;height:84" coordorigin="9150,1213" coordsize="76,84" path="m9217,1228l9203,1228,9208,1233,9208,1231,9219,1231,9217,1228xe" filled="t" fillcolor="#000000" stroked="f">
                <v:path arrowok="t"/>
                <v:fill type="solid"/>
              </v:shape>
              <v:shape style="position:absolute;left:9150;top:1213;width:76;height:84" coordorigin="9150,1213" coordsize="76,84" path="m9174,1228l9173,1228,9172,1229,9174,1228xe" filled="t" fillcolor="#000000" stroked="f">
                <v:path arrowok="t"/>
                <v:fill type="solid"/>
              </v:shape>
              <v:shape style="position:absolute;left:9150;top:1213;width:76;height:84" coordorigin="9150,1213" coordsize="76,84" path="m9212,1223l9188,1223,9188,1223,9194,1224,9193,1224,9199,1225,9198,1225,9204,1229,9203,1228,9217,1228,9216,1227,9212,1223xe" filled="t" fillcolor="#000000" stroked="f">
                <v:path arrowok="t"/>
                <v:fill type="solid"/>
              </v:shape>
              <v:shape style="position:absolute;left:9150;top:1213;width:76;height:84" coordorigin="9150,1213" coordsize="76,84" path="m9188,1223l9187,1223,9188,1223,9188,1223xe" filled="t" fillcolor="#000000" stroked="f">
                <v:path arrowok="t"/>
                <v:fill type="solid"/>
              </v:shape>
              <v:shape style="position:absolute;left:9150;top:1213;width:76;height:84" coordorigin="9150,1213" coordsize="76,84" path="m9188,1213l9186,1213,9174,1216,9173,1217,9167,1221,9209,1221,9203,1217,9202,1216,9196,1215,9188,1213xe" filled="t" fillcolor="#000000" stroked="f">
                <v:path arrowok="t"/>
                <v:fill type="solid"/>
              </v:shape>
            </v:group>
            <v:group style="position:absolute;left:9216;top:1255;width:10;height:2" coordorigin="9216,1255" coordsize="10,2">
              <v:shape style="position:absolute;left:9216;top:1255;width:10;height:2" coordorigin="9216,1255" coordsize="10,1" path="m9216,1255l9216,1257,9221,1256,9216,1255xe" filled="t" fillcolor="#000000" stroked="f">
                <v:path arrowok="t"/>
                <v:fill type="solid"/>
              </v:shape>
              <v:shape style="position:absolute;left:9216;top:1255;width:10;height:2" coordorigin="9216,1255" coordsize="10,1" path="m9226,1255l9221,1256,9226,1257,9226,1255xe" filled="t" fillcolor="#000000" stroked="f">
                <v:path arrowok="t"/>
                <v:fill type="solid"/>
              </v:shape>
            </v:group>
            <v:group style="position:absolute;left:8158;top:753;width:65;height:76" coordorigin="8158,753" coordsize="65,76">
              <v:shape style="position:absolute;left:8158;top:753;width:65;height:76" coordorigin="8158,753" coordsize="65,76" path="m8190,753l8160,777,8158,783,8158,798,8160,805,8184,827,8190,828,8222,798,8222,783,8220,777,8218,769,8208,760,8203,756,8197,754,8190,753xe" filled="t" fillcolor="#000000" stroked="f">
                <v:path arrowok="t"/>
                <v:fill type="solid"/>
              </v:shape>
            </v:group>
            <v:group style="position:absolute;left:8153;top:748;width:74;height:85" coordorigin="8153,748" coordsize="74,85">
              <v:shape style="position:absolute;left:8153;top:748;width:74;height:85" coordorigin="8153,748" coordsize="74,85" path="m8191,748l8189,748,8183,749,8176,751,8174,753,8170,756,8168,756,8159,766,8158,768,8155,775,8156,775,8154,781,8153,783,8153,801,8155,808,8156,808,8159,814,8159,815,8164,821,8168,826,8170,826,8174,829,8177,831,8184,832,8183,832,8189,833,8191,833,8214,823,8190,823,8191,823,8185,822,8180,822,8178,821,8179,821,8176,819,8172,815,8171,815,8166,809,8167,809,8165,804,8163,798,8162,798,8162,783,8163,783,8165,779,8167,773,8166,773,8176,763,8180,760,8183,760,8186,759,8185,759,8191,758,8190,757,8213,757,8212,756,8207,753,8206,753,8200,750,8198,749,8191,748xe" filled="t" fillcolor="#000000" stroked="f">
                <v:path arrowok="t"/>
                <v:fill type="solid"/>
              </v:shape>
              <v:shape style="position:absolute;left:8153;top:748;width:74;height:85" coordorigin="8153,748" coordsize="74,85" path="m8191,823l8190,823,8191,823,8191,823xe" filled="t" fillcolor="#000000" stroked="f">
                <v:path arrowok="t"/>
                <v:fill type="solid"/>
              </v:shape>
              <v:shape style="position:absolute;left:8153;top:748;width:74;height:85" coordorigin="8153,748" coordsize="74,85" path="m8209,814l8204,819,8206,819,8201,822,8197,822,8191,823,8191,823,8214,823,8216,821,8221,815,8209,815,8209,814xe" filled="t" fillcolor="#000000" stroked="f">
                <v:path arrowok="t"/>
                <v:fill type="solid"/>
              </v:shape>
              <v:shape style="position:absolute;left:8153;top:748;width:74;height:85" coordorigin="8153,748" coordsize="74,85" path="m8178,821l8180,822,8179,821,8178,821xe" filled="t" fillcolor="#000000" stroked="f">
                <v:path arrowok="t"/>
                <v:fill type="solid"/>
              </v:shape>
              <v:shape style="position:absolute;left:8153;top:748;width:74;height:85" coordorigin="8153,748" coordsize="74,85" path="m8179,821l8180,822,8185,822,8179,821xe" filled="t" fillcolor="#000000" stroked="f">
                <v:path arrowok="t"/>
                <v:fill type="solid"/>
              </v:shape>
              <v:shape style="position:absolute;left:8153;top:748;width:74;height:85" coordorigin="8153,748" coordsize="74,85" path="m8202,821l8196,822,8201,822,8202,821xe" filled="t" fillcolor="#000000" stroked="f">
                <v:path arrowok="t"/>
                <v:fill type="solid"/>
              </v:shape>
              <v:shape style="position:absolute;left:8153;top:748;width:74;height:85" coordorigin="8153,748" coordsize="74,85" path="m8179,821l8178,821,8179,821,8179,821xe" filled="t" fillcolor="#000000" stroked="f">
                <v:path arrowok="t"/>
                <v:fill type="solid"/>
              </v:shape>
              <v:shape style="position:absolute;left:8153;top:748;width:74;height:85" coordorigin="8153,748" coordsize="74,85" path="m8171,814l8171,815,8172,815,8171,814xe" filled="t" fillcolor="#000000" stroked="f">
                <v:path arrowok="t"/>
                <v:fill type="solid"/>
              </v:shape>
              <v:shape style="position:absolute;left:8153;top:748;width:74;height:85" coordorigin="8153,748" coordsize="74,85" path="m8214,809l8209,815,8221,815,8222,814,8224,810,8214,810,8214,809xe" filled="t" fillcolor="#000000" stroked="f">
                <v:path arrowok="t"/>
                <v:fill type="solid"/>
              </v:shape>
              <v:shape style="position:absolute;left:8153;top:748;width:74;height:85" coordorigin="8153,748" coordsize="74,85" path="m8167,809l8166,809,8167,810,8167,809xe" filled="t" fillcolor="#000000" stroked="f">
                <v:path arrowok="t"/>
                <v:fill type="solid"/>
              </v:shape>
              <v:shape style="position:absolute;left:8153;top:748;width:74;height:85" coordorigin="8153,748" coordsize="74,85" path="m8218,797l8215,804,8216,804,8214,810,8224,810,8225,808,8227,801,8227,798,8218,798,8218,797xe" filled="t" fillcolor="#000000" stroked="f">
                <v:path arrowok="t"/>
                <v:fill type="solid"/>
              </v:shape>
              <v:shape style="position:absolute;left:8153;top:748;width:74;height:85" coordorigin="8153,748" coordsize="74,85" path="m8162,797l8162,798,8163,798,8162,797xe" filled="t" fillcolor="#000000" stroked="f">
                <v:path arrowok="t"/>
                <v:fill type="solid"/>
              </v:shape>
              <v:shape style="position:absolute;left:8153;top:748;width:74;height:85" coordorigin="8153,748" coordsize="74,85" path="m8218,783l8218,798,8227,798,8227,785,8219,785,8218,783xe" filled="t" fillcolor="#000000" stroked="f">
                <v:path arrowok="t"/>
                <v:fill type="solid"/>
              </v:shape>
              <v:shape style="position:absolute;left:8153;top:748;width:74;height:85" coordorigin="8153,748" coordsize="74,85" path="m8163,783l8162,783,8162,785,8163,783xe" filled="t" fillcolor="#000000" stroked="f">
                <v:path arrowok="t"/>
                <v:fill type="solid"/>
              </v:shape>
              <v:shape style="position:absolute;left:8153;top:748;width:74;height:85" coordorigin="8153,748" coordsize="74,85" path="m8213,772l8215,779,8216,779,8219,785,8227,785,8227,781,8225,775,8224,773,8214,773,8213,772xe" filled="t" fillcolor="#000000" stroked="f">
                <v:path arrowok="t"/>
                <v:fill type="solid"/>
              </v:shape>
              <v:shape style="position:absolute;left:8153;top:748;width:74;height:85" coordorigin="8153,748" coordsize="74,85" path="m8167,772l8166,773,8167,773,8167,772xe" filled="t" fillcolor="#000000" stroked="f">
                <v:path arrowok="t"/>
                <v:fill type="solid"/>
              </v:shape>
              <v:shape style="position:absolute;left:8153;top:748;width:74;height:85" coordorigin="8153,748" coordsize="74,85" path="m8215,760l8201,760,8206,763,8204,763,8214,773,8224,773,8222,768,8221,766,8215,760xe" filled="t" fillcolor="#000000" stroked="f">
                <v:path arrowok="t"/>
                <v:fill type="solid"/>
              </v:shape>
              <v:shape style="position:absolute;left:8153;top:748;width:74;height:85" coordorigin="8153,748" coordsize="74,85" path="m8183,760l8180,760,8179,761,8183,760xe" filled="t" fillcolor="#000000" stroked="f">
                <v:path arrowok="t"/>
                <v:fill type="solid"/>
              </v:shape>
              <v:shape style="position:absolute;left:8153;top:748;width:74;height:85" coordorigin="8153,748" coordsize="74,85" path="m8213,757l8191,757,8191,758,8197,759,8196,759,8202,761,8201,760,8215,760,8213,757xe" filled="t" fillcolor="#000000" stroked="f">
                <v:path arrowok="t"/>
                <v:fill type="solid"/>
              </v:shape>
              <v:shape style="position:absolute;left:8153;top:748;width:74;height:85" coordorigin="8153,748" coordsize="74,85" path="m8191,757l8190,757,8191,758,8191,757xe" filled="t" fillcolor="#000000" stroked="f">
                <v:path arrowok="t"/>
                <v:fill type="solid"/>
              </v:shape>
            </v:group>
            <v:group style="position:absolute;left:8218;top:791;width:10;height:2" coordorigin="8218,791" coordsize="10,2">
              <v:shape style="position:absolute;left:8218;top:791;width:10;height:2" coordorigin="8218,791" coordsize="10,0" path="m8218,791l8227,791e" filled="t" fillcolor="#000000" stroked="f">
                <v:path arrowok="t"/>
                <v:fill type="solid"/>
              </v:shape>
            </v:group>
            <v:group style="position:absolute;left:8413;top:561;width:115;height:70" coordorigin="8413,561" coordsize="115,70">
              <v:shape style="position:absolute;left:8413;top:561;width:115;height:70" coordorigin="8413,561" coordsize="115,70" path="m8460,595l8420,607,8413,617,8413,630,8426,627,8497,605,8491,605,8460,595xe" filled="t" fillcolor="#000000" stroked="f">
                <v:path arrowok="t"/>
                <v:fill type="solid"/>
              </v:shape>
              <v:shape style="position:absolute;left:8413;top:561;width:115;height:70" coordorigin="8413,561" coordsize="115,70" path="m8491,586l8460,595,8491,605,8497,605,8491,586xe" filled="t" fillcolor="#000000" stroked="f">
                <v:path arrowok="t"/>
                <v:fill type="solid"/>
              </v:shape>
              <v:shape style="position:absolute;left:8413;top:561;width:115;height:70" coordorigin="8413,561" coordsize="115,70" path="m8497,586l8491,586,8497,605,8528,595,8497,586xe" filled="t" fillcolor="#000000" stroked="f">
                <v:path arrowok="t"/>
                <v:fill type="solid"/>
              </v:shape>
              <v:shape style="position:absolute;left:8413;top:561;width:115;height:70" coordorigin="8413,561" coordsize="115,70" path="m8413,561l8413,595,8434,595,8434,588,8420,583,8426,564,8413,561xe" filled="t" fillcolor="#000000" stroked="f">
                <v:path arrowok="t"/>
                <v:fill type="solid"/>
              </v:shape>
              <v:shape style="position:absolute;left:8413;top:561;width:115;height:70" coordorigin="8413,561" coordsize="115,70" path="m8426,564l8434,574,8434,588,8460,595,8491,586,8497,586,8426,564xe" filled="t" fillcolor="#000000" stroked="f">
                <v:path arrowok="t"/>
                <v:fill type="solid"/>
              </v:shape>
              <v:shape style="position:absolute;left:8413;top:561;width:115;height:70" coordorigin="8413,561" coordsize="115,70" path="m8426,564l8420,583,8434,588,8434,574,8426,564xe" filled="t" fillcolor="#000000" stroked="f">
                <v:path arrowok="t"/>
                <v:fill type="solid"/>
              </v:shape>
            </v:group>
            <v:group style="position:absolute;left:8413;top:595;width:20;height:22" coordorigin="8413,595" coordsize="20,22">
              <v:shape style="position:absolute;left:8413;top:595;width:20;height:22" coordorigin="8413,595" coordsize="20,22" path="m8413,606l8434,606e" filled="f" stroked="t" strokeweight="1.18pt" strokecolor="#000000">
                <v:path arrowok="t"/>
              </v:shape>
            </v:group>
            <v:group style="position:absolute;left:8423;top:574;width:71;height:43" coordorigin="8423,574" coordsize="71,43">
              <v:shape style="position:absolute;left:8423;top:574;width:71;height:43" coordorigin="8423,574" coordsize="71,43" path="m8423,574l8423,617,8494,595,8423,574xe" filled="t" fillcolor="#000000" stroked="f">
                <v:path arrowok="t"/>
                <v:fill type="solid"/>
              </v:shape>
            </v:group>
            <v:group style="position:absolute;left:8215;top:595;width:203;height:2" coordorigin="8215,595" coordsize="203,2">
              <v:shape style="position:absolute;left:8215;top:595;width:203;height:2" coordorigin="8215,595" coordsize="203,0" path="m8215,595l8418,595e" filled="f" stroked="t" strokeweight=".579980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+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70" w:lineRule="exact" w:before="6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3785" w:val="left" w:leader="none"/>
        </w:tabs>
        <w:spacing w:line="173" w:lineRule="exact"/>
        <w:ind w:left="2511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4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5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79"/>
        <w:ind w:left="37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50" w:lineRule="exact" w:before="8"/>
        <w:rPr>
          <w:sz w:val="15"/>
          <w:szCs w:val="15"/>
        </w:rPr>
      </w:pPr>
      <w:r>
        <w:rPr/>
        <w:br w:type="column"/>
      </w: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2244" w:val="left" w:leader="none"/>
        </w:tabs>
        <w:spacing w:line="232" w:lineRule="exact"/>
        <w:ind w:left="1437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shape style="position:absolute;margin-left:447.720001pt;margin-top:7.010642pt;width:2.2171pt;height:7.98pt;mso-position-horizontal-relative:page;mso-position-vertical-relative:paragraph;z-index:-10495" type="#_x0000_t202" filled="f" stroked="f">
            <v:textbox inset="0,0,0,0">
              <w:txbxContent>
                <w:p>
                  <w:pPr>
                    <w:spacing w:line="160" w:lineRule="exact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 w:hAnsi="Arial" w:cs="Arial" w:eastAsia="Arial"/>
                      <w:b w:val="0"/>
                      <w:bCs w:val="0"/>
                      <w:spacing w:val="0"/>
                      <w:w w:val="100"/>
                      <w:sz w:val="16"/>
                      <w:szCs w:val="16"/>
                    </w:rPr>
                    <w:t>I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0"/>
                      <w:w w:val="10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b w:val="0"/>
          <w:bCs w:val="0"/>
          <w:spacing w:val="-2"/>
          <w:w w:val="105"/>
          <w:position w:val="-6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10"/>
          <w:sz w:val="12"/>
          <w:szCs w:val="12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10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-2"/>
          <w:w w:val="105"/>
          <w:position w:val="0"/>
          <w:sz w:val="13"/>
          <w:szCs w:val="13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38" w:lineRule="exact"/>
        <w:ind w:left="2931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sz w:val="12"/>
          <w:szCs w:val="12"/>
        </w:rPr>
        <w:t>OUT</w:t>
      </w:r>
      <w:r>
        <w:rPr>
          <w:rFonts w:ascii="Arial" w:hAnsi="Arial" w:cs="Arial" w:eastAsia="Arial"/>
          <w:b w:val="0"/>
          <w:bCs w:val="0"/>
          <w:spacing w:val="0"/>
          <w:w w:val="100"/>
          <w:sz w:val="12"/>
          <w:szCs w:val="12"/>
        </w:rPr>
      </w:r>
    </w:p>
    <w:p>
      <w:pPr>
        <w:spacing w:after="0" w:line="38" w:lineRule="exact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120" w:right="1480"/>
          <w:cols w:num="3" w:equalWidth="0">
            <w:col w:w="3982" w:space="40"/>
            <w:col w:w="610" w:space="317"/>
            <w:col w:w="4691"/>
          </w:cols>
        </w:sectPr>
      </w:pP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88" w:lineRule="exact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(A)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94" w:lineRule="exact"/>
        <w:ind w:left="47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C4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00" w:lineRule="exact" w:before="5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line="159" w:lineRule="exact"/>
        <w:ind w:left="47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+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tabs>
          <w:tab w:pos="1300" w:val="left" w:leader="none"/>
        </w:tabs>
        <w:spacing w:line="249" w:lineRule="exact"/>
        <w:ind w:left="476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position w:val="-2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7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7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-1"/>
          <w:w w:val="100"/>
          <w:position w:val="4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S1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tabs>
          <w:tab w:pos="774" w:val="left" w:leader="none"/>
        </w:tabs>
        <w:spacing w:before="40"/>
        <w:ind w:left="47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6"/>
          <w:szCs w:val="16"/>
        </w:rPr>
        <w:t>+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6"/>
          <w:szCs w:val="16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-4"/>
          <w:sz w:val="12"/>
          <w:szCs w:val="12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4"/>
          <w:sz w:val="12"/>
          <w:szCs w:val="12"/>
        </w:rPr>
        <w:t>    </w:t>
      </w:r>
      <w:r>
        <w:rPr>
          <w:rFonts w:ascii="Arial" w:hAnsi="Arial" w:cs="Arial" w:eastAsia="Arial"/>
          <w:b w:val="0"/>
          <w:bCs w:val="0"/>
          <w:spacing w:val="10"/>
          <w:w w:val="100"/>
          <w:position w:val="-4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240" w:lineRule="exact" w:before="5"/>
        <w:rPr>
          <w:sz w:val="24"/>
          <w:szCs w:val="24"/>
        </w:rPr>
      </w:pPr>
      <w:r>
        <w:rPr/>
        <w:br w:type="column"/>
      </w:r>
      <w:r>
        <w:rPr>
          <w:sz w:val="24"/>
          <w:szCs w:val="24"/>
        </w:rPr>
      </w:r>
    </w:p>
    <w:p>
      <w:pPr>
        <w:ind w:left="449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8"/>
          <w:w w:val="105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OUT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120" w:right="1480"/>
          <w:cols w:num="5" w:equalWidth="0">
            <w:col w:w="691" w:space="813"/>
            <w:col w:w="741" w:space="2504"/>
            <w:col w:w="1572" w:space="121"/>
            <w:col w:w="1073" w:space="40"/>
            <w:col w:w="2085"/>
          </w:cols>
        </w:sectPr>
      </w:pPr>
    </w:p>
    <w:p>
      <w:pPr>
        <w:spacing w:before="36"/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3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9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252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95" w:lineRule="exact"/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5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706" w:val="left" w:leader="none"/>
        </w:tabs>
        <w:ind w:left="178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C3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-1"/>
          <w:w w:val="100"/>
          <w:position w:val="4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60" w:lineRule="exact" w:before="9"/>
        <w:rPr>
          <w:sz w:val="16"/>
          <w:szCs w:val="16"/>
        </w:rPr>
      </w:pPr>
      <w:r>
        <w:rPr/>
        <w:br w:type="column"/>
      </w: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392" w:lineRule="auto"/>
        <w:ind w:left="644" w:right="0" w:firstLine="216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6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66" w:lineRule="exact"/>
        <w:ind w:left="944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tabs>
          <w:tab w:pos="1762" w:val="left" w:leader="none"/>
        </w:tabs>
        <w:spacing w:line="234" w:lineRule="exact"/>
        <w:ind w:left="976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-6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6"/>
          <w:sz w:val="16"/>
          <w:szCs w:val="16"/>
        </w:rPr>
        <w:tab/>
      </w:r>
      <w:r>
        <w:rPr>
          <w:rFonts w:ascii="Arial" w:hAnsi="Arial" w:cs="Arial" w:eastAsia="Arial"/>
          <w:b w:val="0"/>
          <w:bCs w:val="0"/>
          <w:spacing w:val="-1"/>
          <w:w w:val="100"/>
          <w:position w:val="4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S2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60" w:lineRule="exact" w:before="2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0" w:right="1106" w:firstLine="0"/>
        <w:jc w:val="center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4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center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120" w:right="1480"/>
          <w:cols w:num="4" w:equalWidth="0">
            <w:col w:w="1757" w:space="40"/>
            <w:col w:w="1311" w:space="40"/>
            <w:col w:w="1101" w:space="40"/>
            <w:col w:w="5351"/>
          </w:cols>
        </w:sectPr>
      </w:pPr>
    </w:p>
    <w:p>
      <w:pPr>
        <w:spacing w:line="130" w:lineRule="exact" w:before="10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after="0" w:line="130" w:lineRule="exact"/>
        <w:rPr>
          <w:sz w:val="13"/>
          <w:szCs w:val="13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6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(B)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line="260" w:lineRule="exact" w:before="14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-17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position w:val="4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WM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tabs>
          <w:tab w:pos="1627" w:val="left" w:leader="none"/>
        </w:tabs>
        <w:spacing w:before="79"/>
        <w:ind w:left="308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br w:type="column"/>
      </w:r>
      <w:r>
        <w:rPr>
          <w:rFonts w:ascii="Arial" w:hAnsi="Arial" w:cs="Arial" w:eastAsia="Arial"/>
          <w:b w:val="0"/>
          <w:bCs w:val="0"/>
          <w:w w:val="99"/>
          <w:sz w:val="16"/>
          <w:szCs w:val="16"/>
        </w:rPr>
      </w:r>
      <w:r>
        <w:rPr>
          <w:rFonts w:ascii="Arial" w:hAnsi="Arial" w:cs="Arial" w:eastAsia="Arial"/>
          <w:b w:val="0"/>
          <w:bCs w:val="0"/>
          <w:w w:val="99"/>
          <w:sz w:val="16"/>
          <w:szCs w:val="16"/>
          <w:u w:val="single" w:color="000000"/>
        </w:rPr>
        <w:t> </w:t>
      </w:r>
      <w:r>
        <w:rPr>
          <w:rFonts w:ascii="Arial" w:hAnsi="Arial" w:cs="Arial" w:eastAsia="Arial"/>
          <w:b w:val="0"/>
          <w:bCs w:val="0"/>
          <w:w w:val="100"/>
          <w:sz w:val="16"/>
          <w:szCs w:val="16"/>
          <w:u w:val="single" w:color="000000"/>
        </w:rPr>
        <w:tab/>
      </w:r>
      <w:r>
        <w:rPr>
          <w:rFonts w:ascii="Arial" w:hAnsi="Arial" w:cs="Arial" w:eastAsia="Arial"/>
          <w:b w:val="0"/>
          <w:bCs w:val="0"/>
          <w:w w:val="100"/>
          <w:sz w:val="16"/>
          <w:szCs w:val="16"/>
          <w:u w:val="none"/>
        </w:rPr>
      </w:r>
      <w:r>
        <w:rPr>
          <w:rFonts w:ascii="Arial" w:hAnsi="Arial" w:cs="Arial" w:eastAsia="Arial"/>
          <w:b w:val="0"/>
          <w:bCs w:val="0"/>
          <w:w w:val="100"/>
          <w:sz w:val="16"/>
          <w:szCs w:val="16"/>
          <w:u w:val="none"/>
        </w:rPr>
        <w:t> </w:t>
      </w:r>
      <w:r>
        <w:rPr>
          <w:rFonts w:ascii="Arial" w:hAnsi="Arial" w:cs="Arial" w:eastAsia="Arial"/>
          <w:b w:val="0"/>
          <w:bCs w:val="0"/>
          <w:w w:val="99"/>
          <w:sz w:val="16"/>
          <w:szCs w:val="16"/>
          <w:u w:val="none"/>
        </w:rPr>
        <w:t>T</w:t>
      </w:r>
      <w:r>
        <w:rPr>
          <w:rFonts w:ascii="Arial" w:hAnsi="Arial" w:cs="Arial" w:eastAsia="Arial"/>
          <w:b w:val="0"/>
          <w:bCs w:val="0"/>
          <w:w w:val="105"/>
          <w:position w:val="-3"/>
          <w:sz w:val="12"/>
          <w:szCs w:val="12"/>
          <w:u w:val="none"/>
        </w:rPr>
        <w:t>S</w:t>
      </w:r>
      <w:r>
        <w:rPr>
          <w:rFonts w:ascii="Arial" w:hAnsi="Arial" w:cs="Arial" w:eastAsia="Arial"/>
          <w:b w:val="0"/>
          <w:bCs w:val="0"/>
          <w:w w:val="100"/>
          <w:position w:val="0"/>
          <w:sz w:val="12"/>
          <w:szCs w:val="12"/>
          <w:u w:val="none"/>
        </w:rPr>
      </w:r>
    </w:p>
    <w:p>
      <w:pPr>
        <w:spacing w:line="200" w:lineRule="exact" w:before="15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2340" w:val="left" w:leader="none"/>
        </w:tabs>
        <w:ind w:left="911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20.339996pt;margin-top:-7.016098pt;width:6.4pt;height:21.07pt;mso-position-horizontal-relative:page;mso-position-vertical-relative:paragraph;z-index:-10501" coordorigin="2407,-140" coordsize="128,421">
            <v:group style="position:absolute;left:2473;top:-72;width:2;height:347" coordorigin="2473,-72" coordsize="2,347">
              <v:shape style="position:absolute;left:2473;top:-72;width:2;height:347" coordorigin="2473,-72" coordsize="0,347" path="m2473,-72l2473,275e" filled="f" stroked="t" strokeweight=".580pt" strokecolor="#000000">
                <v:path arrowok="t"/>
              </v:shape>
            </v:group>
            <v:group style="position:absolute;left:2417;top:-130;width:108;height:82" coordorigin="2417,-130" coordsize="108,82">
              <v:shape style="position:absolute;left:2417;top:-130;width:108;height:82" coordorigin="2417,-130" coordsize="108,82" path="m2473,-130l2424,-58,2417,-49,2430,-52,2444,-56,2472,-58,2519,-58,2479,-121,2473,-130xe" filled="t" fillcolor="#000000" stroked="f">
                <v:path arrowok="t"/>
                <v:fill type="solid"/>
              </v:shape>
              <v:shape style="position:absolute;left:2417;top:-130;width:108;height:82" coordorigin="2417,-130" coordsize="108,82" path="m2519,-58l2472,-58,2500,-56,2513,-52,2525,-49,2519,-58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-2"/>
          <w:w w:val="105"/>
          <w:position w:val="4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ON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OFF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82"/>
        <w:ind w:left="0" w:right="1358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after="0"/>
        <w:jc w:val="righ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120" w:right="1480"/>
          <w:cols w:num="3" w:equalWidth="0">
            <w:col w:w="691" w:space="40"/>
            <w:col w:w="491" w:space="40"/>
            <w:col w:w="8378"/>
          </w:cols>
        </w:sectPr>
      </w:pPr>
    </w:p>
    <w:p>
      <w:pPr>
        <w:spacing w:line="240" w:lineRule="exact" w:before="1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07" w:lineRule="exact" w:before="80"/>
        <w:ind w:left="714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20.400002pt;margin-top:-1.216107pt;width:6.4pt;height:21.06999pt;mso-position-horizontal-relative:page;mso-position-vertical-relative:paragraph;z-index:-10500" coordorigin="2408,-24" coordsize="128,421">
            <v:group style="position:absolute;left:2461;top:44;width:2;height:347" coordorigin="2461,44" coordsize="2,347">
              <v:shape style="position:absolute;left:2461;top:44;width:2;height:347" coordorigin="2461,44" coordsize="0,347" path="m2461,44l2461,391e" filled="f" stroked="t" strokeweight=".579980pt" strokecolor="#000000">
                <v:path arrowok="t"/>
              </v:shape>
            </v:group>
            <v:group style="position:absolute;left:2418;top:-14;width:108;height:82" coordorigin="2418,-14" coordsize="108,82">
              <v:shape style="position:absolute;left:2418;top:-14;width:108;height:82" coordorigin="2418,-14" coordsize="108,82" path="m2473,-14l2425,58,2418,67,2444,60,2473,58,2520,58,2480,-5,2473,-14xe" filled="t" fillcolor="#000000" stroked="f">
                <v:path arrowok="t"/>
                <v:fill type="solid"/>
              </v:shape>
              <v:shape style="position:absolute;left:2418;top:-14;width:108;height:82" coordorigin="2418,-14" coordsize="108,82" path="m2520,58l2473,58,2501,60,2514,64,2526,67,2520,58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2P</w:t>
      </w:r>
      <w:r>
        <w:rPr>
          <w:rFonts w:ascii="Arial" w:hAnsi="Arial" w:cs="Arial" w:eastAsia="Arial"/>
          <w:b w:val="0"/>
          <w:bCs w:val="0"/>
          <w:spacing w:val="1"/>
          <w:w w:val="105"/>
          <w:position w:val="0"/>
          <w:sz w:val="12"/>
          <w:szCs w:val="12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54" w:lineRule="exact"/>
        <w:ind w:left="0" w:right="1268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4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before="79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(C)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5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(D)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5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155" w:lineRule="exact"/>
        <w:ind w:left="0" w:right="8" w:firstLine="0"/>
        <w:jc w:val="righ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111.699997pt;margin-top:-2.296262pt;width:6.4pt;height:21.07pt;mso-position-horizontal-relative:page;mso-position-vertical-relative:paragraph;z-index:-10499" coordorigin="2234,-46" coordsize="128,421">
            <v:group style="position:absolute;left:2288;top:23;width:2;height:347" coordorigin="2288,23" coordsize="2,347">
              <v:shape style="position:absolute;left:2288;top:23;width:2;height:347" coordorigin="2288,23" coordsize="0,347" path="m2288,23l2288,370e" filled="f" stroked="t" strokeweight=".580pt" strokecolor="#000000">
                <v:path arrowok="t"/>
              </v:shape>
            </v:group>
            <v:group style="position:absolute;left:2244;top:-36;width:108;height:83" coordorigin="2244,-36" coordsize="108,83">
              <v:shape style="position:absolute;left:2244;top:-36;width:108;height:83" coordorigin="2244,-36" coordsize="108,83" path="m2300,-36l2251,36,2244,47,2258,42,2272,38,2299,36,2345,36,2300,-36xe" filled="t" fillcolor="#000000" stroked="f">
                <v:path arrowok="t"/>
                <v:fill type="solid"/>
              </v:shape>
              <v:shape style="position:absolute;left:2244;top:-36;width:108;height:83" coordorigin="2244,-36" coordsize="108,83" path="m2345,36l2299,36,2327,38,2340,42,2352,47,2345,36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95"/>
          <w:sz w:val="16"/>
          <w:szCs w:val="16"/>
        </w:rPr>
        <w:t>(E)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00" w:lineRule="exact" w:before="3"/>
        <w:rPr>
          <w:sz w:val="10"/>
          <w:szCs w:val="10"/>
        </w:rPr>
      </w:pPr>
      <w:r>
        <w:rPr/>
        <w:br w:type="column"/>
      </w:r>
      <w:r>
        <w:rPr>
          <w:sz w:val="10"/>
          <w:szCs w:val="10"/>
        </w:rPr>
      </w:r>
    </w:p>
    <w:p>
      <w:pPr>
        <w:ind w:left="15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19.800003pt;margin-top:-5.296082pt;width:6.4pt;height:21.070005pt;mso-position-horizontal-relative:page;mso-position-vertical-relative:paragraph;z-index:-10497" coordorigin="2396,-106" coordsize="128,421">
            <v:group style="position:absolute;left:2449;top:-37;width:2;height:347" coordorigin="2449,-37" coordsize="2,347">
              <v:shape style="position:absolute;left:2449;top:-37;width:2;height:347" coordorigin="2449,-37" coordsize="0,347" path="m2449,-37l2449,310e" filled="f" stroked="t" strokeweight=".58001pt" strokecolor="#000000">
                <v:path arrowok="t"/>
              </v:shape>
            </v:group>
            <v:group style="position:absolute;left:2406;top:-96;width:108;height:82" coordorigin="2406,-96" coordsize="108,82">
              <v:shape style="position:absolute;left:2406;top:-96;width:108;height:82" coordorigin="2406,-96" coordsize="108,82" path="m2461,-96l2413,-24,2406,-14,2432,-22,2461,-24,2508,-24,2468,-86,2461,-96xe" filled="t" fillcolor="#000000" stroked="f">
                <v:path arrowok="t"/>
                <v:fill type="solid"/>
              </v:shape>
              <v:shape style="position:absolute;left:2406;top:-96;width:108;height:82" coordorigin="2406,-96" coordsize="108,82" path="m2508,-24l2461,-24,2489,-22,2502,-18,2514,-14,2508,-24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6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27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19.800003pt;margin-top:-9.895988pt;width:6.4pt;height:21.130005pt;mso-position-horizontal-relative:page;mso-position-vertical-relative:paragraph;z-index:-10498" coordorigin="2396,-198" coordsize="128,423">
            <v:group style="position:absolute;left:2449;top:-128;width:2;height:347" coordorigin="2449,-128" coordsize="2,347">
              <v:shape style="position:absolute;left:2449;top:-128;width:2;height:347" coordorigin="2449,-128" coordsize="0,347" path="m2449,-128l2449,219e" filled="f" stroked="t" strokeweight=".58001pt" strokecolor="#000000">
                <v:path arrowok="t"/>
              </v:shape>
            </v:group>
            <v:group style="position:absolute;left:2406;top:-188;width:108;height:83" coordorigin="2406,-188" coordsize="108,83">
              <v:shape style="position:absolute;left:2406;top:-188;width:108;height:83" coordorigin="2406,-188" coordsize="108,83" path="m2461,-188l2406,-105,2432,-112,2447,-115,2508,-115,2468,-177,2461,-188xe" filled="t" fillcolor="#000000" stroked="f">
                <v:path arrowok="t"/>
                <v:fill type="solid"/>
              </v:shape>
              <v:shape style="position:absolute;left:2406;top:-188;width:108;height:83" coordorigin="2406,-188" coordsize="108,83" path="m2508,-115l2476,-115,2489,-112,2502,-109,2514,-105,2508,-115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SW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40" w:lineRule="exact" w:before="12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L2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40" w:lineRule="exact" w:before="4"/>
        <w:rPr>
          <w:sz w:val="14"/>
          <w:szCs w:val="14"/>
        </w:rPr>
      </w:pPr>
      <w:r>
        <w:rPr/>
        <w:br w:type="column"/>
      </w:r>
      <w:r>
        <w:rPr>
          <w:sz w:val="14"/>
          <w:szCs w:val="14"/>
        </w:rPr>
      </w:r>
    </w:p>
    <w:p>
      <w:pPr>
        <w:ind w:left="47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/2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before="34"/>
        <w:ind w:left="0" w:right="1248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6"/>
        <w:rPr>
          <w:sz w:val="22"/>
          <w:szCs w:val="22"/>
        </w:rPr>
      </w:pPr>
      <w:r>
        <w:rPr>
          <w:sz w:val="22"/>
          <w:szCs w:val="22"/>
        </w:rPr>
      </w:r>
    </w:p>
    <w:p>
      <w:pPr>
        <w:tabs>
          <w:tab w:pos="2023" w:val="left" w:leader="none"/>
          <w:tab w:pos="3543" w:val="left" w:leader="none"/>
          <w:tab w:pos="5160" w:val="left" w:leader="none"/>
        </w:tabs>
        <w:spacing w:line="228" w:lineRule="exact"/>
        <w:ind w:left="516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2"/>
          <w:sz w:val="16"/>
          <w:szCs w:val="16"/>
        </w:rPr>
        <w:t>IQ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1"/>
          <w:sz w:val="12"/>
          <w:szCs w:val="12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1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1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2"/>
          <w:sz w:val="16"/>
          <w:szCs w:val="16"/>
        </w:rPr>
        <w:t>IQ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1"/>
          <w:sz w:val="12"/>
          <w:szCs w:val="12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56" w:lineRule="exact"/>
        <w:ind w:left="0" w:right="1228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after="0" w:line="156" w:lineRule="exact"/>
        <w:jc w:val="righ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120" w:right="1480"/>
          <w:cols w:num="3" w:equalWidth="0">
            <w:col w:w="691" w:space="40"/>
            <w:col w:w="676" w:space="257"/>
            <w:col w:w="7976"/>
          </w:cols>
        </w:sectPr>
      </w:pPr>
    </w:p>
    <w:p>
      <w:pPr>
        <w:spacing w:line="221" w:lineRule="exact"/>
        <w:ind w:left="969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position w:val="7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3"/>
          <w:sz w:val="12"/>
          <w:szCs w:val="12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3"/>
          <w:sz w:val="12"/>
          <w:szCs w:val="12"/>
        </w:rPr>
        <w:t>    </w:t>
      </w:r>
      <w:r>
        <w:rPr>
          <w:rFonts w:ascii="Arial" w:hAnsi="Arial" w:cs="Arial" w:eastAsia="Arial"/>
          <w:b w:val="0"/>
          <w:bCs w:val="0"/>
          <w:spacing w:val="6"/>
          <w:w w:val="105"/>
          <w:position w:val="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L1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45"/>
        <w:ind w:left="969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5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1"/>
          <w:w w:val="105"/>
          <w:position w:val="0"/>
          <w:sz w:val="12"/>
          <w:szCs w:val="12"/>
        </w:rPr>
        <w:t>D4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120" w:right="1480"/>
          <w:cols w:num="2" w:equalWidth="0">
            <w:col w:w="1457" w:space="1229"/>
            <w:col w:w="6954"/>
          </w:cols>
        </w:sectPr>
      </w:pPr>
    </w:p>
    <w:p>
      <w:pPr>
        <w:spacing w:line="150" w:lineRule="exact" w:before="1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79"/>
        <w:ind w:left="0" w:right="1178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79"/>
        <w:ind w:left="101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131.259995pt;margin-top:-272.756134pt;width:340.3pt;height:269.260030pt;mso-position-horizontal-relative:page;mso-position-vertical-relative:paragraph;z-index:-10502" coordorigin="2625,-5455" coordsize="6806,5385">
            <v:group style="position:absolute;left:2647;top:-5433;width:2;height:5357" coordorigin="2647,-5433" coordsize="2,5357">
              <v:shape style="position:absolute;left:2647;top:-5433;width:2;height:5357" coordorigin="2647,-5433" coordsize="0,5357" path="m2647,-5433l2647,-76e" filled="f" stroked="t" strokeweight=".580pt" strokecolor="#000000">
                <v:path arrowok="t"/>
              </v:shape>
            </v:group>
            <v:group style="position:absolute;left:2642;top:-4680;width:6610;height:2" coordorigin="2642,-4680" coordsize="6610,2">
              <v:shape style="position:absolute;left:2642;top:-4680;width:6610;height:2" coordorigin="2642,-4680" coordsize="6610,0" path="m2642,-4680l9252,-4680e" filled="f" stroked="t" strokeweight=".58001pt" strokecolor="#000000">
                <v:path arrowok="t"/>
              </v:shape>
            </v:group>
            <v:group style="position:absolute;left:9155;top:-4734;width:108;height:96" coordorigin="9155,-4734" coordsize="108,96">
              <v:shape style="position:absolute;left:9155;top:-4734;width:108;height:96" coordorigin="9155,-4734" coordsize="108,96" path="m9155,-4734l9161,-4722,9164,-4710,9167,-4698,9168,-4686,9167,-4674,9164,-4661,9161,-4650,9155,-4638,9263,-4687,9168,-4728,9155,-4734xe" filled="t" fillcolor="#000000" stroked="f">
                <v:path arrowok="t"/>
                <v:fill type="solid"/>
              </v:shape>
            </v:group>
            <v:group style="position:absolute;left:2642;top:-5242;width:1400;height:2" coordorigin="2642,-5242" coordsize="1400,2">
              <v:shape style="position:absolute;left:2642;top:-5242;width:1400;height:2" coordorigin="2642,-5242" coordsize="1400,0" path="m2642,-5242l4043,-5242e" filled="f" stroked="t" strokeweight=".58001pt" strokecolor="#000000">
                <v:path arrowok="t"/>
              </v:shape>
            </v:group>
            <v:group style="position:absolute;left:4038;top:-5242;width:2;height:574" coordorigin="4038,-5242" coordsize="2,574">
              <v:shape style="position:absolute;left:4038;top:-5242;width:2;height:574" coordorigin="4038,-5242" coordsize="0,574" path="m4038,-5242l4038,-4668e" filled="f" stroked="t" strokeweight=".58001pt" strokecolor="#000000">
                <v:path arrowok="t"/>
              </v:shape>
            </v:group>
            <v:group style="position:absolute;left:5718;top:-5260;width:2;height:592" coordorigin="5718,-5260" coordsize="2,592">
              <v:shape style="position:absolute;left:5718;top:-5260;width:2;height:592" coordorigin="5718,-5260" coordsize="0,592" path="m5718,-5260l5718,-4668e" filled="f" stroked="t" strokeweight=".71001pt" strokecolor="#000000">
                <v:path arrowok="t"/>
              </v:shape>
            </v:group>
            <v:group style="position:absolute;left:5719;top:-5235;width:1321;height:2" coordorigin="5719,-5235" coordsize="1321,2">
              <v:shape style="position:absolute;left:5719;top:-5235;width:1321;height:2" coordorigin="5719,-5235" coordsize="1321,0" path="m5719,-5235l7040,-5235e" filled="f" stroked="t" strokeweight=".579980pt" strokecolor="#000000">
                <v:path arrowok="t"/>
              </v:shape>
            </v:group>
            <v:group style="position:absolute;left:7036;top:-5235;width:2;height:558" coordorigin="7036,-5235" coordsize="2,558">
              <v:shape style="position:absolute;left:7036;top:-5235;width:2;height:558" coordorigin="7036,-5235" coordsize="0,558" path="m7036,-5235l7036,-4677e" filled="f" stroked="t" strokeweight=".579980pt" strokecolor="#000000">
                <v:path arrowok="t"/>
              </v:shape>
            </v:group>
            <v:group style="position:absolute;left:2640;top:-336;width:6745;height:2" coordorigin="2640,-336" coordsize="6745,2">
              <v:shape style="position:absolute;left:2640;top:-336;width:6745;height:2" coordorigin="2640,-336" coordsize="6745,0" path="m2640,-336l9385,-336e" filled="f" stroked="t" strokeweight=".580pt" strokecolor="#000000">
                <v:path arrowok="t"/>
              </v:shape>
            </v:group>
            <v:group style="position:absolute;left:9313;top:-366;width:108;height:73" coordorigin="9313,-366" coordsize="108,73">
              <v:shape style="position:absolute;left:9313;top:-366;width:108;height:73" coordorigin="9313,-366" coordsize="108,73" path="m9313,-366l9319,-357,9323,-348,9325,-339,9326,-330,9325,-321,9323,-311,9319,-303,9313,-293,9408,-324,9421,-329,9326,-361,9313,-366xe" filled="t" fillcolor="#000000" stroked="f">
                <v:path arrowok="t"/>
                <v:fill type="solid"/>
              </v:shape>
            </v:group>
            <v:group style="position:absolute;left:2646;top:-1531;width:6712;height:2" coordorigin="2646,-1531" coordsize="6712,2">
              <v:shape style="position:absolute;left:2646;top:-1531;width:6712;height:2" coordorigin="2646,-1531" coordsize="6712,0" path="m2646,-1531l9358,-1531e" filled="f" stroked="t" strokeweight=".580pt" strokecolor="#000000">
                <v:path arrowok="t"/>
              </v:shape>
            </v:group>
            <v:group style="position:absolute;left:9274;top:-1571;width:108;height:82" coordorigin="9274,-1571" coordsize="108,82">
              <v:shape style="position:absolute;left:9274;top:-1571;width:108;height:82" coordorigin="9274,-1571" coordsize="108,82" path="m9274,-1571l9280,-1561,9283,-1551,9286,-1541,9287,-1530,9286,-1519,9283,-1509,9280,-1499,9274,-1489,9368,-1525,9382,-1531,9274,-1571xe" filled="t" fillcolor="#000000" stroked="f">
                <v:path arrowok="t"/>
                <v:fill type="solid"/>
              </v:shape>
            </v:group>
            <v:group style="position:absolute;left:2642;top:-3922;width:6620;height:2" coordorigin="2642,-3922" coordsize="6620,2">
              <v:shape style="position:absolute;left:2642;top:-3922;width:6620;height:2" coordorigin="2642,-3922" coordsize="6620,0" path="m2642,-3922l9263,-3922e" filled="f" stroked="t" strokeweight=".579980pt" strokecolor="#000000">
                <v:path arrowok="t"/>
              </v:shape>
            </v:group>
            <v:group style="position:absolute;left:9222;top:-3975;width:108;height:92" coordorigin="9222,-3975" coordsize="108,92">
              <v:shape style="position:absolute;left:9222;top:-3975;width:108;height:92" coordorigin="9222,-3975" coordsize="108,92" path="m9222,-3975l9228,-3964,9232,-3952,9234,-3940,9235,-3928,9234,-3917,9232,-3905,9228,-3893,9222,-3882,9317,-3924,9330,-3930,9235,-3970,9222,-3975xe" filled="t" fillcolor="#000000" stroked="f">
                <v:path arrowok="t"/>
                <v:fill type="solid"/>
              </v:shape>
            </v:group>
            <v:group style="position:absolute;left:4201;top:-4458;width:2;height:541" coordorigin="4201,-4458" coordsize="2,541">
              <v:shape style="position:absolute;left:4201;top:-4458;width:2;height:541" coordorigin="4201,-4458" coordsize="0,541" path="m4201,-4458l4201,-3917e" filled="f" stroked="t" strokeweight=".58001pt" strokecolor="#000000">
                <v:path arrowok="t"/>
              </v:shape>
            </v:group>
            <v:group style="position:absolute;left:4201;top:-4453;width:1280;height:2" coordorigin="4201,-4453" coordsize="1280,2">
              <v:shape style="position:absolute;left:4201;top:-4453;width:1280;height:2" coordorigin="4201,-4453" coordsize="1280,0" path="m4201,-4453l5482,-4453e" filled="f" stroked="t" strokeweight=".58001pt" strokecolor="#000000">
                <v:path arrowok="t"/>
              </v:shape>
            </v:group>
            <v:group style="position:absolute;left:5477;top:-4453;width:2;height:529" coordorigin="5477,-4453" coordsize="2,529">
              <v:shape style="position:absolute;left:5477;top:-4453;width:2;height:529" coordorigin="5477,-4453" coordsize="0,529" path="m5477,-4453l5477,-3924e" filled="f" stroked="t" strokeweight=".579980pt" strokecolor="#000000">
                <v:path arrowok="t"/>
              </v:shape>
            </v:group>
            <v:group style="position:absolute;left:2647;top:-2047;width:1393;height:181" coordorigin="2647,-2047" coordsize="1393,181">
              <v:shape style="position:absolute;left:2647;top:-2047;width:1393;height:181" coordorigin="2647,-2047" coordsize="1393,181" path="m4040,-2047l4036,-2047,2647,-1876,2648,-1866,4037,-2038,4040,-2043,4040,-2047xe" filled="t" fillcolor="#000000" stroked="f">
                <v:path arrowok="t"/>
                <v:fill type="solid"/>
              </v:shape>
            </v:group>
            <v:group style="position:absolute;left:4036;top:-2043;width:2;height:521" coordorigin="4036,-2043" coordsize="2,521">
              <v:shape style="position:absolute;left:4036;top:-2043;width:2;height:521" coordorigin="4036,-2043" coordsize="0,521" path="m4036,-2043l4036,-1522e" filled="f" stroked="t" strokeweight=".58001pt" strokecolor="#000000">
                <v:path arrowok="t"/>
              </v:shape>
            </v:group>
            <v:group style="position:absolute;left:5708;top:-1885;width:6;height:10" coordorigin="5708,-1885" coordsize="6,10">
              <v:shape style="position:absolute;left:5708;top:-1885;width:6;height:10" coordorigin="5708,-1885" coordsize="6,10" path="m5708,-1881l5714,-1881e" filled="f" stroked="t" strokeweight=".580pt" strokecolor="#000000">
                <v:path arrowok="t"/>
              </v:shape>
            </v:group>
            <v:group style="position:absolute;left:5713;top:-2067;width:1336;height:191" coordorigin="5713,-2067" coordsize="1336,191">
              <v:shape style="position:absolute;left:5713;top:-2067;width:1336;height:191" coordorigin="5713,-2067" coordsize="1336,191" path="m7049,-2067l7044,-2065,5713,-1885,5714,-1876,7045,-2056,7049,-2061,7049,-2067xe" filled="t" fillcolor="#000000" stroked="f">
                <v:path arrowok="t"/>
                <v:fill type="solid"/>
              </v:shape>
            </v:group>
            <v:group style="position:absolute;left:7044;top:-2061;width:2;height:546" coordorigin="7044,-2061" coordsize="2,546">
              <v:shape style="position:absolute;left:7044;top:-2061;width:2;height:546" coordorigin="7044,-2061" coordsize="0,546" path="m7044,-2061l7044,-1515e" filled="f" stroked="t" strokeweight=".58001pt" strokecolor="#000000">
                <v:path arrowok="t"/>
              </v:shape>
            </v:group>
            <v:group style="position:absolute;left:5706;top:-1891;width:2;height:372" coordorigin="5706,-1891" coordsize="2,372">
              <v:shape style="position:absolute;left:5706;top:-1891;width:2;height:372" coordorigin="5706,-1891" coordsize="0,372" path="m5706,-1891l5706,-1519e" filled="f" stroked="t" strokeweight=".58001pt" strokecolor="#000000">
                <v:path arrowok="t"/>
              </v:shape>
            </v:group>
            <v:group style="position:absolute;left:3280;top:-3117;width:2;height:126" coordorigin="3280,-3117" coordsize="2,126">
              <v:shape style="position:absolute;left:3280;top:-3117;width:2;height:126" coordorigin="3280,-3117" coordsize="0,126" path="m3280,-3117l3280,-2991e" filled="f" stroked="t" strokeweight=".58001pt" strokecolor="#000000">
                <v:path arrowok="t"/>
              </v:shape>
            </v:group>
            <v:group style="position:absolute;left:3244;top:-3007;width:67;height:55" coordorigin="3244,-3007" coordsize="67,55">
              <v:shape style="position:absolute;left:3244;top:-3007;width:67;height:55" coordorigin="3244,-3007" coordsize="67,55" path="m3244,-3007l3275,-2958,3280,-2952,3306,-3000,3277,-3000,3260,-3003,3244,-3007xe" filled="t" fillcolor="#000000" stroked="f">
                <v:path arrowok="t"/>
                <v:fill type="solid"/>
              </v:shape>
              <v:shape style="position:absolute;left:3244;top:-3007;width:67;height:55" coordorigin="3244,-3007" coordsize="67,55" path="m3311,-3007l3294,-3003,3277,-3000,3306,-3000,3311,-3007xe" filled="t" fillcolor="#000000" stroked="f">
                <v:path arrowok="t"/>
                <v:fill type="solid"/>
              </v:shape>
            </v:group>
            <v:group style="position:absolute;left:3280;top:-3414;width:2;height:124" coordorigin="3280,-3414" coordsize="2,124">
              <v:shape style="position:absolute;left:3280;top:-3414;width:2;height:124" coordorigin="3280,-3414" coordsize="0,124" path="m3280,-3414l3280,-3291e" filled="f" stroked="t" strokeweight=".58001pt" strokecolor="#000000">
                <v:path arrowok="t"/>
              </v:shape>
            </v:group>
            <v:group style="position:absolute;left:3244;top:-3456;width:67;height:59" coordorigin="3244,-3456" coordsize="67,59">
              <v:shape style="position:absolute;left:3244;top:-3456;width:67;height:59" coordorigin="3244,-3456" coordsize="67,59" path="m3275,-3456l3248,-3405,3244,-3397,3260,-3402,3277,-3405,3306,-3405,3280,-3449,3275,-3456xe" filled="t" fillcolor="#000000" stroked="f">
                <v:path arrowok="t"/>
                <v:fill type="solid"/>
              </v:shape>
              <v:shape style="position:absolute;left:3244;top:-3456;width:67;height:59" coordorigin="3244,-3456" coordsize="67,59" path="m3306,-3405l3277,-3405,3294,-3402,3311,-3397,3306,-3405xe" filled="t" fillcolor="#000000" stroked="f">
                <v:path arrowok="t"/>
                <v:fill type="solid"/>
              </v:shape>
            </v:group>
            <v:group style="position:absolute;left:2644;top:-2946;width:6638;height:2" coordorigin="2644,-2946" coordsize="6638,2">
              <v:shape style="position:absolute;left:2644;top:-2946;width:6638;height:2" coordorigin="2644,-2946" coordsize="6638,0" path="m2644,-2946l9282,-2946e" filled="f" stroked="t" strokeweight=".58001pt" strokecolor="#000000">
                <v:path arrowok="t"/>
              </v:shape>
            </v:group>
            <v:group style="position:absolute;left:4198;top:-2067;width:1283;height:191" coordorigin="4198,-2067" coordsize="1283,191">
              <v:shape style="position:absolute;left:4198;top:-2067;width:1283;height:191" coordorigin="4198,-2067" coordsize="1283,191" path="m5480,-2067l5476,-2065,4198,-1885,4199,-1876,5477,-2056,5480,-2061,5480,-2067xe" filled="t" fillcolor="#000000" stroked="f">
                <v:path arrowok="t"/>
                <v:fill type="solid"/>
              </v:shape>
            </v:group>
            <v:group style="position:absolute;left:5476;top:-2061;width:2;height:546" coordorigin="5476,-2061" coordsize="2,546">
              <v:shape style="position:absolute;left:5476;top:-2061;width:2;height:546" coordorigin="5476,-2061" coordsize="0,546" path="m5476,-2061l5476,-1515e" filled="f" stroked="t" strokeweight=".579980pt" strokecolor="#000000">
                <v:path arrowok="t"/>
              </v:shape>
            </v:group>
            <v:group style="position:absolute;left:4198;top:-1896;width:2;height:374" coordorigin="4198,-1896" coordsize="2,374">
              <v:shape style="position:absolute;left:4198;top:-1896;width:2;height:374" coordorigin="4198,-1896" coordsize="0,374" path="m4198,-1896l4198,-1522e" filled="f" stroked="t" strokeweight=".580pt" strokecolor="#000000">
                <v:path arrowok="t"/>
              </v:shape>
            </v:group>
            <v:group style="position:absolute;left:7246;top:-4458;width:2;height:550" coordorigin="7246,-4458" coordsize="2,550">
              <v:shape style="position:absolute;left:7246;top:-4458;width:2;height:550" coordorigin="7246,-4458" coordsize="0,550" path="m7246,-4458l7246,-3909e" filled="f" stroked="t" strokeweight=".579980pt" strokecolor="#000000">
                <v:path arrowok="t"/>
              </v:shape>
            </v:group>
            <v:group style="position:absolute;left:7246;top:-4453;width:1302;height:2" coordorigin="7246,-4453" coordsize="1302,2">
              <v:shape style="position:absolute;left:7246;top:-4453;width:1302;height:2" coordorigin="7246,-4453" coordsize="1302,0" path="m7246,-4453l8548,-4453e" filled="f" stroked="t" strokeweight=".58001pt" strokecolor="#000000">
                <v:path arrowok="t"/>
              </v:shape>
            </v:group>
            <v:group style="position:absolute;left:8543;top:-4453;width:2;height:536" coordorigin="8543,-4453" coordsize="2,536">
              <v:shape style="position:absolute;left:8543;top:-4453;width:2;height:536" coordorigin="8543,-4453" coordsize="0,536" path="m8543,-4453l8543,-3917e" filled="f" stroked="t" strokeweight=".58001pt" strokecolor="#000000">
                <v:path arrowok="t"/>
              </v:shape>
            </v:group>
            <v:group style="position:absolute;left:9254;top:-2998;width:108;height:94" coordorigin="9254,-2998" coordsize="108,94">
              <v:shape style="position:absolute;left:9254;top:-2998;width:108;height:94" coordorigin="9254,-2998" coordsize="108,94" path="m9254,-2998l9260,-2986,9264,-2975,9268,-2963,9268,-2939,9264,-2927,9260,-2916,9254,-2904,9349,-2946,9362,-2952,9254,-2998xe" filled="t" fillcolor="#000000" stroked="f">
                <v:path arrowok="t"/>
                <v:fill type="solid"/>
              </v:shape>
            </v:group>
            <v:group style="position:absolute;left:2651;top:-3475;width:2;height:530" coordorigin="2651,-3475" coordsize="2,530">
              <v:shape style="position:absolute;left:2651;top:-3475;width:2;height:530" coordorigin="2651,-3475" coordsize="0,530" path="m2651,-3475l2651,-2945e" filled="f" stroked="t" strokeweight=".58001pt" strokecolor="#000000">
                <v:path arrowok="t"/>
              </v:shape>
            </v:group>
            <v:group style="position:absolute;left:2651;top:-3471;width:1391;height:2" coordorigin="2651,-3471" coordsize="1391,2">
              <v:shape style="position:absolute;left:2651;top:-3471;width:1391;height:2" coordorigin="2651,-3471" coordsize="1391,0" path="m2651,-3471l4042,-3471e" filled="f" stroked="t" strokeweight=".579980pt" strokecolor="#000000">
                <v:path arrowok="t"/>
              </v:shape>
            </v:group>
            <v:group style="position:absolute;left:4032;top:-3471;width:10;height:523" coordorigin="4032,-3471" coordsize="10,523">
              <v:shape style="position:absolute;left:4032;top:-3471;width:10;height:523" coordorigin="4032,-3471" coordsize="10,523" path="m4042,-3471l4042,-3471e" filled="f" stroked="t" strokeweight=".1pt" strokecolor="#000000">
                <v:path arrowok="t"/>
              </v:shape>
            </v:group>
            <v:group style="position:absolute;left:4028;top:-2961;width:11;height:8" coordorigin="4028,-2961" coordsize="11,8">
              <v:shape style="position:absolute;left:4028;top:-2961;width:11;height:8" coordorigin="4028,-2961" coordsize="11,8" path="m4037,-2961l4028,-2956,4031,-2952,4039,-2957,4037,-2961xe" filled="t" fillcolor="#000000" stroked="f">
                <v:path arrowok="t"/>
                <v:fill type="solid"/>
              </v:shape>
            </v:group>
            <v:group style="position:absolute;left:4031;top:-2957;width:11;height:10" coordorigin="4031,-2957" coordsize="11,10">
              <v:shape style="position:absolute;left:4031;top:-2957;width:11;height:10" coordorigin="4031,-2957" coordsize="11,10" path="m4039,-2957l4031,-2952,4033,-2947,4042,-2952,4039,-2957xe" filled="t" fillcolor="#000000" stroked="f">
                <v:path arrowok="t"/>
                <v:fill type="solid"/>
              </v:shape>
            </v:group>
            <v:group style="position:absolute;left:7252;top:-2064;width:1292;height:186" coordorigin="7252,-2064" coordsize="1292,186">
              <v:shape style="position:absolute;left:7252;top:-2064;width:1292;height:186" coordorigin="7252,-2064" coordsize="1292,186" path="m8544,-2064l8539,-2063,7252,-1888,7253,-1878,8540,-2053,8544,-2058,8544,-2064xe" filled="t" fillcolor="#000000" stroked="f">
                <v:path arrowok="t"/>
                <v:fill type="solid"/>
              </v:shape>
            </v:group>
            <v:group style="position:absolute;left:8539;top:-2058;width:2;height:532" coordorigin="8539,-2058" coordsize="2,532">
              <v:shape style="position:absolute;left:8539;top:-2058;width:2;height:532" coordorigin="8539,-2058" coordsize="0,532" path="m8539,-2058l8539,-1527e" filled="f" stroked="t" strokeweight=".58001pt" strokecolor="#000000">
                <v:path arrowok="t"/>
              </v:shape>
            </v:group>
            <v:group style="position:absolute;left:7242;top:-1891;width:2;height:367" coordorigin="7242,-1891" coordsize="2,367">
              <v:shape style="position:absolute;left:7242;top:-1891;width:2;height:367" coordorigin="7242,-1891" coordsize="0,367" path="m7242,-1891l7242,-1524e" filled="f" stroked="t" strokeweight="1.07pt" strokecolor="#000000">
                <v:path arrowok="t"/>
              </v:shape>
            </v:group>
            <v:group style="position:absolute;left:2639;top:-846;width:7;height:11" coordorigin="2639,-846" coordsize="7,11">
              <v:shape style="position:absolute;left:2639;top:-846;width:7;height:11" coordorigin="2639,-846" coordsize="7,11" path="m2644,-846l2639,-845,2641,-835,2646,-837,2644,-846xe" filled="t" fillcolor="#000000" stroked="f">
                <v:path arrowok="t"/>
                <v:fill type="solid"/>
              </v:shape>
            </v:group>
            <v:group style="position:absolute;left:4032;top:-1289;width:7;height:11" coordorigin="4032,-1289" coordsize="7,11">
              <v:shape style="position:absolute;left:4032;top:-1289;width:7;height:11" coordorigin="4032,-1289" coordsize="7,11" path="m4037,-1289l4032,-1288,4034,-1278,4039,-1279,4037,-1289xe" filled="t" fillcolor="#000000" stroked="f">
                <v:path arrowok="t"/>
                <v:fill type="solid"/>
              </v:shape>
            </v:group>
            <v:group style="position:absolute;left:2644;top:-1288;width:1391;height:451" coordorigin="2644,-1288" coordsize="1391,451">
              <v:shape style="position:absolute;left:2644;top:-1288;width:1391;height:451" coordorigin="2644,-1288" coordsize="1391,451" path="m4032,-1288l2644,-846,2646,-837,4034,-1278,4032,-1288xe" filled="t" fillcolor="#000000" stroked="f">
                <v:path arrowok="t"/>
                <v:fill type="solid"/>
              </v:shape>
            </v:group>
            <v:group style="position:absolute;left:4028;top:-1288;width:10;height:7" coordorigin="4028,-1288" coordsize="10,7">
              <v:shape style="position:absolute;left:4028;top:-1288;width:10;height:7" coordorigin="4028,-1288" coordsize="10,7" path="m4037,-1288l4028,-1284,4030,-1281,4038,-1284,4037,-1288xe" filled="t" fillcolor="#000000" stroked="f">
                <v:path arrowok="t"/>
                <v:fill type="solid"/>
              </v:shape>
            </v:group>
            <v:group style="position:absolute;left:4202;top:-827;width:10;height:7" coordorigin="4202,-827" coordsize="10,7">
              <v:shape style="position:absolute;left:4202;top:-827;width:10;height:7" coordorigin="4202,-827" coordsize="10,7" path="m4211,-827l4202,-823,4204,-820,4212,-823,4211,-827xe" filled="t" fillcolor="#000000" stroked="f">
                <v:path arrowok="t"/>
                <v:fill type="solid"/>
              </v:shape>
            </v:group>
            <v:group style="position:absolute;left:4030;top:-1284;width:181;height:461" coordorigin="4030,-1284" coordsize="181,461">
              <v:shape style="position:absolute;left:4030;top:-1284;width:181;height:461" coordorigin="4030,-1284" coordsize="181,461" path="m4038,-1284l4030,-1281,4202,-823,4211,-827,4038,-1284xe" filled="t" fillcolor="#000000" stroked="f">
                <v:path arrowok="t"/>
                <v:fill type="solid"/>
              </v:shape>
            </v:group>
            <v:group style="position:absolute;left:4207;top:-846;width:8;height:11" coordorigin="4207,-846" coordsize="8,11">
              <v:shape style="position:absolute;left:4207;top:-846;width:8;height:11" coordorigin="4207,-846" coordsize="8,11" path="m4212,-846l4207,-845,4211,-835,4216,-837,4212,-846xe" filled="t" fillcolor="#000000" stroked="f">
                <v:path arrowok="t"/>
                <v:fill type="solid"/>
              </v:shape>
            </v:group>
            <v:group style="position:absolute;left:5474;top:-1265;width:8;height:11" coordorigin="5474,-1265" coordsize="8,11">
              <v:shape style="position:absolute;left:5474;top:-1265;width:8;height:11" coordorigin="5474,-1265" coordsize="8,11" path="m5479,-1265l5474,-1264,5478,-1254,5483,-1255,5479,-1265xe" filled="t" fillcolor="#000000" stroked="f">
                <v:path arrowok="t"/>
                <v:fill type="solid"/>
              </v:shape>
            </v:group>
            <v:group style="position:absolute;left:4212;top:-1264;width:1266;height:427" coordorigin="4212,-1264" coordsize="1266,427">
              <v:shape style="position:absolute;left:4212;top:-1264;width:1266;height:427" coordorigin="4212,-1264" coordsize="1266,427" path="m5474,-1264l4212,-846,4216,-837,5478,-1254,5474,-1264xe" filled="t" fillcolor="#000000" stroked="f">
                <v:path arrowok="t"/>
                <v:fill type="solid"/>
              </v:shape>
            </v:group>
            <v:group style="position:absolute;left:5464;top:-1269;width:11;height:8" coordorigin="5464,-1269" coordsize="11,8">
              <v:shape style="position:absolute;left:5464;top:-1269;width:11;height:8" coordorigin="5464,-1269" coordsize="11,8" path="m5472,-1269l5464,-1264,5466,-1260,5474,-1265,5472,-1269xe" filled="t" fillcolor="#000000" stroked="f">
                <v:path arrowok="t"/>
                <v:fill type="solid"/>
              </v:shape>
            </v:group>
            <v:group style="position:absolute;left:5704;top:-845;width:11;height:8" coordorigin="5704,-845" coordsize="11,8">
              <v:shape style="position:absolute;left:5704;top:-845;width:11;height:8" coordorigin="5704,-845" coordsize="11,8" path="m5712,-845l5704,-840,5706,-837,5714,-841,5712,-845xe" filled="t" fillcolor="#000000" stroked="f">
                <v:path arrowok="t"/>
                <v:fill type="solid"/>
              </v:shape>
            </v:group>
            <v:group style="position:absolute;left:5466;top:-1265;width:246;height:425" coordorigin="5466,-1265" coordsize="246,425">
              <v:shape style="position:absolute;left:5466;top:-1265;width:246;height:425" coordorigin="5466,-1265" coordsize="246,425" path="m5474,-1265l5466,-1260,5704,-840,5712,-845,5474,-1265xe" filled="t" fillcolor="#000000" stroked="f">
                <v:path arrowok="t"/>
                <v:fill type="solid"/>
              </v:shape>
            </v:group>
            <v:group style="position:absolute;left:5701;top:-855;width:7;height:11" coordorigin="5701,-855" coordsize="7,11">
              <v:shape style="position:absolute;left:5701;top:-855;width:7;height:11" coordorigin="5701,-855" coordsize="7,11" path="m5706,-855l5701,-853,5704,-844,5708,-845,5706,-855xe" filled="t" fillcolor="#000000" stroked="f">
                <v:path arrowok="t"/>
                <v:fill type="solid"/>
              </v:shape>
            </v:group>
            <v:group style="position:absolute;left:7046;top:-1289;width:7;height:11" coordorigin="7046,-1289" coordsize="7,11">
              <v:shape style="position:absolute;left:7046;top:-1289;width:7;height:11" coordorigin="7046,-1289" coordsize="7,11" path="m7051,-1289l7046,-1288,7049,-1278,7054,-1279,7051,-1289xe" filled="t" fillcolor="#000000" stroked="f">
                <v:path arrowok="t"/>
                <v:fill type="solid"/>
              </v:shape>
            </v:group>
            <v:group style="position:absolute;left:5706;top:-1288;width:1343;height:443" coordorigin="5706,-1288" coordsize="1343,443">
              <v:shape style="position:absolute;left:5706;top:-1288;width:1343;height:443" coordorigin="5706,-1288" coordsize="1343,443" path="m7046,-1288l5706,-855,5708,-845,7049,-1278,7046,-1288xe" filled="t" fillcolor="#000000" stroked="f">
                <v:path arrowok="t"/>
                <v:fill type="solid"/>
              </v:shape>
            </v:group>
            <v:group style="position:absolute;left:7043;top:-1288;width:10;height:7" coordorigin="7043,-1288" coordsize="10,7">
              <v:shape style="position:absolute;left:7043;top:-1288;width:10;height:7" coordorigin="7043,-1288" coordsize="10,7" path="m7051,-1288l7043,-1284,7044,-1281,7052,-1284,7051,-1288xe" filled="t" fillcolor="#000000" stroked="f">
                <v:path arrowok="t"/>
                <v:fill type="solid"/>
              </v:shape>
            </v:group>
            <v:group style="position:absolute;left:7217;top:-843;width:10;height:7" coordorigin="7217,-843" coordsize="10,7">
              <v:shape style="position:absolute;left:7217;top:-843;width:10;height:7" coordorigin="7217,-843" coordsize="10,7" path="m7225,-843l7217,-839,7218,-835,7226,-839,7225,-843xe" filled="t" fillcolor="#000000" stroked="f">
                <v:path arrowok="t"/>
                <v:fill type="solid"/>
              </v:shape>
            </v:group>
            <v:group style="position:absolute;left:7044;top:-1284;width:181;height:445" coordorigin="7044,-1284" coordsize="181,445">
              <v:shape style="position:absolute;left:7044;top:-1284;width:181;height:445" coordorigin="7044,-1284" coordsize="181,445" path="m7052,-1284l7044,-1281,7217,-839,7225,-843,7052,-1284xe" filled="t" fillcolor="#000000" stroked="f">
                <v:path arrowok="t"/>
                <v:fill type="solid"/>
              </v:shape>
            </v:group>
            <v:group style="position:absolute;left:7214;top:-853;width:7;height:11" coordorigin="7214,-853" coordsize="7,11">
              <v:shape style="position:absolute;left:7214;top:-853;width:7;height:11" coordorigin="7214,-853" coordsize="7,11" path="m7219,-853l7214,-852,7217,-843,7222,-844,7219,-853xe" filled="t" fillcolor="#000000" stroked="f">
                <v:path arrowok="t"/>
                <v:fill type="solid"/>
              </v:shape>
            </v:group>
            <v:group style="position:absolute;left:8802;top:-1275;width:7;height:11" coordorigin="8802,-1275" coordsize="7,11">
              <v:shape style="position:absolute;left:8802;top:-1275;width:7;height:11" coordorigin="8802,-1275" coordsize="7,11" path="m8807,-1275l8802,-1273,8804,-1264,8809,-1265,8807,-1275xe" filled="t" fillcolor="#000000" stroked="f">
                <v:path arrowok="t"/>
                <v:fill type="solid"/>
              </v:shape>
            </v:group>
            <v:group style="position:absolute;left:7219;top:-1273;width:1585;height:430" coordorigin="7219,-1273" coordsize="1585,430">
              <v:shape style="position:absolute;left:7219;top:-1273;width:1585;height:430" coordorigin="7219,-1273" coordsize="1585,430" path="m8802,-1273l7219,-853,7222,-844,8804,-1264,8802,-1273xe" filled="t" fillcolor="#000000" stroked="f">
                <v:path arrowok="t"/>
                <v:fill type="solid"/>
              </v:shape>
            </v:group>
            <v:group style="position:absolute;left:5716;top:-3436;width:2;height:493" coordorigin="5716,-3436" coordsize="2,493">
              <v:shape style="position:absolute;left:5716;top:-3436;width:2;height:493" coordorigin="5716,-3436" coordsize="0,493" path="m5716,-3436l5716,-2943e" filled="f" stroked="t" strokeweight=".579980pt" strokecolor="#000000">
                <v:path arrowok="t"/>
              </v:shape>
            </v:group>
            <v:group style="position:absolute;left:5716;top:-3431;width:1324;height:2" coordorigin="5716,-3431" coordsize="1324,2">
              <v:shape style="position:absolute;left:5716;top:-3431;width:1324;height:2" coordorigin="5716,-3431" coordsize="1324,0" path="m5716,-3431l7039,-3431e" filled="f" stroked="t" strokeweight=".58001pt" strokecolor="#000000">
                <v:path arrowok="t"/>
              </v:shape>
            </v:group>
            <v:group style="position:absolute;left:7034;top:-3431;width:2;height:481" coordorigin="7034,-3431" coordsize="2,481">
              <v:shape style="position:absolute;left:7034;top:-3431;width:2;height:481" coordorigin="7034,-3431" coordsize="0,481" path="m7034,-3431l7034,-2950e" filled="f" stroked="t" strokeweight=".579980pt" strokecolor="#000000">
                <v:path arrowok="t"/>
              </v:shape>
            </v:group>
            <v:group style="position:absolute;left:4195;top:-2952;width:2;height:527" coordorigin="4195,-2952" coordsize="2,527">
              <v:shape style="position:absolute;left:4195;top:-2952;width:2;height:527" coordorigin="4195,-2952" coordsize="0,527" path="m4195,-2952l4195,-2425e" filled="f" stroked="t" strokeweight=".580pt" strokecolor="#000000">
                <v:path arrowok="t"/>
              </v:shape>
            </v:group>
            <v:group style="position:absolute;left:4195;top:-2430;width:1280;height:2" coordorigin="4195,-2430" coordsize="1280,2">
              <v:shape style="position:absolute;left:4195;top:-2430;width:1280;height:2" coordorigin="4195,-2430" coordsize="1280,0" path="m4195,-2430l5476,-2430e" filled="f" stroked="t" strokeweight=".580pt" strokecolor="#000000">
                <v:path arrowok="t"/>
              </v:shape>
            </v:group>
            <v:group style="position:absolute;left:5462;top:-2952;width:10;height:5" coordorigin="5462,-2952" coordsize="10,5">
              <v:shape style="position:absolute;left:5462;top:-2952;width:10;height:5" coordorigin="5462,-2952" coordsize="10,5" path="m5462,-2950l5472,-2950e" filled="f" stroked="t" strokeweight=".34002pt" strokecolor="#000000">
                <v:path arrowok="t"/>
              </v:shape>
            </v:group>
            <v:group style="position:absolute;left:5462;top:-2947;width:13;height:517" coordorigin="5462,-2947" coordsize="13,517">
              <v:shape style="position:absolute;left:5462;top:-2947;width:13;height:517" coordorigin="5462,-2947" coordsize="13,517" path="m5462,-2947l5472,-2947e" filled="f" stroked="t" strokeweight=".1pt" strokecolor="#000000">
                <v:path arrowok="t"/>
              </v:shape>
            </v:group>
            <v:group style="position:absolute;left:7248;top:-2956;width:2;height:532" coordorigin="7248,-2956" coordsize="2,532">
              <v:shape style="position:absolute;left:7248;top:-2956;width:2;height:532" coordorigin="7248,-2956" coordsize="0,532" path="m7248,-2956l7248,-2424e" filled="f" stroked="t" strokeweight=".58001pt" strokecolor="#000000">
                <v:path arrowok="t"/>
              </v:shape>
            </v:group>
            <v:group style="position:absolute;left:7248;top:-2429;width:1284;height:2" coordorigin="7248,-2429" coordsize="1284,2">
              <v:shape style="position:absolute;left:7248;top:-2429;width:1284;height:2" coordorigin="7248,-2429" coordsize="1284,0" path="m7248,-2429l8532,-2429e" filled="f" stroked="t" strokeweight=".58001pt" strokecolor="#000000">
                <v:path arrowok="t"/>
              </v:shape>
            </v:group>
            <v:group style="position:absolute;left:8527;top:-2959;width:2;height:530" coordorigin="8527,-2959" coordsize="2,530">
              <v:shape style="position:absolute;left:8527;top:-2959;width:2;height:530" coordorigin="8527,-2959" coordsize="0,530" path="m8527,-2959l8527,-2429e" filled="f" stroked="t" strokeweight=".58001pt" strokecolor="#000000">
                <v:path arrowok="t"/>
              </v:shape>
            </v:group>
            <v:group style="position:absolute;left:2635;top:-797;width:7;height:11" coordorigin="2635,-797" coordsize="7,11">
              <v:shape style="position:absolute;left:2635;top:-797;width:7;height:11" coordorigin="2635,-797" coordsize="7,11" path="m2640,-797l2635,-796,2638,-786,2642,-787,2640,-797xe" filled="t" fillcolor="#000000" stroked="f">
                <v:path arrowok="t"/>
                <v:fill type="solid"/>
              </v:shape>
            </v:group>
            <v:group style="position:absolute;left:2674;top:-808;width:7;height:11" coordorigin="2674,-808" coordsize="7,11">
              <v:shape style="position:absolute;left:2674;top:-808;width:7;height:11" coordorigin="2674,-808" coordsize="7,11" path="m2678,-808l2674,-807,2676,-797,2681,-798,2678,-808xe" filled="t" fillcolor="#000000" stroked="f">
                <v:path arrowok="t"/>
                <v:fill type="solid"/>
              </v:shape>
            </v:group>
            <v:group style="position:absolute;left:2640;top:-807;width:36;height:19" coordorigin="2640,-807" coordsize="36,19">
              <v:shape style="position:absolute;left:2640;top:-807;width:36;height:19" coordorigin="2640,-807" coordsize="36,19" path="m2674,-807l2640,-797,2642,-787,2676,-797,2674,-807xe" filled="t" fillcolor="#000000" stroked="f">
                <v:path arrowok="t"/>
                <v:fill type="solid"/>
              </v:shape>
            </v:group>
            <v:group style="position:absolute;left:2754;top:-833;width:7;height:11" coordorigin="2754,-833" coordsize="7,11">
              <v:shape style="position:absolute;left:2754;top:-833;width:7;height:11" coordorigin="2754,-833" coordsize="7,11" path="m2759,-833l2754,-832,2756,-822,2761,-823,2759,-833xe" filled="t" fillcolor="#000000" stroked="f">
                <v:path arrowok="t"/>
                <v:fill type="solid"/>
              </v:shape>
            </v:group>
            <v:group style="position:absolute;left:2826;top:-855;width:7;height:11" coordorigin="2826,-855" coordsize="7,11">
              <v:shape style="position:absolute;left:2826;top:-855;width:7;height:11" coordorigin="2826,-855" coordsize="7,11" path="m2831,-855l2826,-853,2828,-844,2833,-845,2831,-855xe" filled="t" fillcolor="#000000" stroked="f">
                <v:path arrowok="t"/>
                <v:fill type="solid"/>
              </v:shape>
            </v:group>
            <v:group style="position:absolute;left:2759;top:-853;width:70;height:30" coordorigin="2759,-853" coordsize="70,30">
              <v:shape style="position:absolute;left:2759;top:-853;width:70;height:30" coordorigin="2759,-853" coordsize="70,30" path="m2826,-853l2759,-833,2761,-823,2828,-844,2826,-853xe" filled="t" fillcolor="#000000" stroked="f">
                <v:path arrowok="t"/>
                <v:fill type="solid"/>
              </v:shape>
            </v:group>
            <v:group style="position:absolute;left:2906;top:-880;width:7;height:11" coordorigin="2906,-880" coordsize="7,11">
              <v:shape style="position:absolute;left:2906;top:-880;width:7;height:11" coordorigin="2906,-880" coordsize="7,11" path="m2911,-880l2906,-879,2909,-869,2914,-870,2911,-880xe" filled="t" fillcolor="#000000" stroked="f">
                <v:path arrowok="t"/>
                <v:fill type="solid"/>
              </v:shape>
            </v:group>
            <v:group style="position:absolute;left:2978;top:-901;width:7;height:11" coordorigin="2978,-901" coordsize="7,11">
              <v:shape style="position:absolute;left:2978;top:-901;width:7;height:11" coordorigin="2978,-901" coordsize="7,11" path="m2983,-901l2978,-900,2981,-891,2986,-892,2983,-901xe" filled="t" fillcolor="#000000" stroked="f">
                <v:path arrowok="t"/>
                <v:fill type="solid"/>
              </v:shape>
            </v:group>
            <v:group style="position:absolute;left:2911;top:-900;width:70;height:30" coordorigin="2911,-900" coordsize="70,30">
              <v:shape style="position:absolute;left:2911;top:-900;width:70;height:30" coordorigin="2911,-900" coordsize="70,30" path="m2978,-900l2911,-880,2914,-870,2981,-891,2978,-900xe" filled="t" fillcolor="#000000" stroked="f">
                <v:path arrowok="t"/>
                <v:fill type="solid"/>
              </v:shape>
            </v:group>
            <v:group style="position:absolute;left:3059;top:-925;width:7;height:11" coordorigin="3059,-925" coordsize="7,11">
              <v:shape style="position:absolute;left:3059;top:-925;width:7;height:11" coordorigin="3059,-925" coordsize="7,11" path="m3064,-925l3059,-924,3061,-915,3066,-916,3064,-925xe" filled="t" fillcolor="#000000" stroked="f">
                <v:path arrowok="t"/>
                <v:fill type="solid"/>
              </v:shape>
            </v:group>
            <v:group style="position:absolute;left:3131;top:-947;width:7;height:11" coordorigin="3131,-947" coordsize="7,11">
              <v:shape style="position:absolute;left:3131;top:-947;width:7;height:11" coordorigin="3131,-947" coordsize="7,11" path="m3136,-947l3131,-946,3133,-936,3138,-937,3136,-947xe" filled="t" fillcolor="#000000" stroked="f">
                <v:path arrowok="t"/>
                <v:fill type="solid"/>
              </v:shape>
            </v:group>
            <v:group style="position:absolute;left:3064;top:-946;width:70;height:30" coordorigin="3064,-946" coordsize="70,30">
              <v:shape style="position:absolute;left:3064;top:-946;width:70;height:30" coordorigin="3064,-946" coordsize="70,30" path="m3131,-946l3064,-925,3066,-916,3133,-936,3131,-946xe" filled="t" fillcolor="#000000" stroked="f">
                <v:path arrowok="t"/>
                <v:fill type="solid"/>
              </v:shape>
            </v:group>
            <v:group style="position:absolute;left:3211;top:-972;width:7;height:11" coordorigin="3211,-972" coordsize="7,11">
              <v:shape style="position:absolute;left:3211;top:-972;width:7;height:11" coordorigin="3211,-972" coordsize="7,11" path="m3216,-972l3211,-971,3214,-961,3218,-963,3216,-972xe" filled="t" fillcolor="#000000" stroked="f">
                <v:path arrowok="t"/>
                <v:fill type="solid"/>
              </v:shape>
            </v:group>
            <v:group style="position:absolute;left:3283;top:-994;width:7;height:11" coordorigin="3283,-994" coordsize="7,11">
              <v:shape style="position:absolute;left:3283;top:-994;width:7;height:11" coordorigin="3283,-994" coordsize="7,11" path="m3288,-994l3283,-993,3286,-983,3290,-984,3288,-994xe" filled="t" fillcolor="#000000" stroked="f">
                <v:path arrowok="t"/>
                <v:fill type="solid"/>
              </v:shape>
            </v:group>
            <v:group style="position:absolute;left:3216;top:-993;width:70;height:30" coordorigin="3216,-993" coordsize="70,30">
              <v:shape style="position:absolute;left:3216;top:-993;width:70;height:30" coordorigin="3216,-993" coordsize="70,30" path="m3283,-993l3216,-972,3218,-963,3286,-983,3283,-993xe" filled="t" fillcolor="#000000" stroked="f">
                <v:path arrowok="t"/>
                <v:fill type="solid"/>
              </v:shape>
            </v:group>
            <v:group style="position:absolute;left:3364;top:-1019;width:7;height:11" coordorigin="3364,-1019" coordsize="7,11">
              <v:shape style="position:absolute;left:3364;top:-1019;width:7;height:11" coordorigin="3364,-1019" coordsize="7,11" path="m3368,-1019l3364,-1018,3366,-1008,3371,-1009,3368,-1019xe" filled="t" fillcolor="#000000" stroked="f">
                <v:path arrowok="t"/>
                <v:fill type="solid"/>
              </v:shape>
            </v:group>
            <v:group style="position:absolute;left:3436;top:-1041;width:7;height:11" coordorigin="3436,-1041" coordsize="7,11">
              <v:shape style="position:absolute;left:3436;top:-1041;width:7;height:11" coordorigin="3436,-1041" coordsize="7,11" path="m3440,-1041l3436,-1039,3438,-1030,3443,-1031,3440,-1041xe" filled="t" fillcolor="#000000" stroked="f">
                <v:path arrowok="t"/>
                <v:fill type="solid"/>
              </v:shape>
            </v:group>
            <v:group style="position:absolute;left:3368;top:-1039;width:70;height:30" coordorigin="3368,-1039" coordsize="70,30">
              <v:shape style="position:absolute;left:3368;top:-1039;width:70;height:30" coordorigin="3368,-1039" coordsize="70,30" path="m3436,-1039l3368,-1019,3371,-1009,3438,-1030,3436,-1039xe" filled="t" fillcolor="#000000" stroked="f">
                <v:path arrowok="t"/>
                <v:fill type="solid"/>
              </v:shape>
            </v:group>
            <v:group style="position:absolute;left:3516;top:-1065;width:7;height:11" coordorigin="3516,-1065" coordsize="7,11">
              <v:shape style="position:absolute;left:3516;top:-1065;width:7;height:11" coordorigin="3516,-1065" coordsize="7,11" path="m3521,-1065l3516,-1063,3518,-1054,3523,-1055,3521,-1065xe" filled="t" fillcolor="#000000" stroked="f">
                <v:path arrowok="t"/>
                <v:fill type="solid"/>
              </v:shape>
            </v:group>
            <v:group style="position:absolute;left:3587;top:-1086;width:7;height:11" coordorigin="3587,-1086" coordsize="7,11">
              <v:shape style="position:absolute;left:3587;top:-1086;width:7;height:11" coordorigin="3587,-1086" coordsize="7,11" path="m3592,-1086l3587,-1085,3589,-1075,3594,-1077,3592,-1086xe" filled="t" fillcolor="#000000" stroked="f">
                <v:path arrowok="t"/>
                <v:fill type="solid"/>
              </v:shape>
            </v:group>
            <v:group style="position:absolute;left:3521;top:-1085;width:68;height:30" coordorigin="3521,-1085" coordsize="68,30">
              <v:shape style="position:absolute;left:3521;top:-1085;width:68;height:30" coordorigin="3521,-1085" coordsize="68,30" path="m3587,-1085l3521,-1065,3523,-1055,3589,-1075,3587,-1085xe" filled="t" fillcolor="#000000" stroked="f">
                <v:path arrowok="t"/>
                <v:fill type="solid"/>
              </v:shape>
            </v:group>
            <v:group style="position:absolute;left:3668;top:-1111;width:7;height:11" coordorigin="3668,-1111" coordsize="7,11">
              <v:shape style="position:absolute;left:3668;top:-1111;width:7;height:11" coordorigin="3668,-1111" coordsize="7,11" path="m3673,-1111l3668,-1110,3671,-1101,3676,-1102,3673,-1111xe" filled="t" fillcolor="#000000" stroked="f">
                <v:path arrowok="t"/>
                <v:fill type="solid"/>
              </v:shape>
            </v:group>
            <v:group style="position:absolute;left:3739;top:-1133;width:7;height:11" coordorigin="3739,-1133" coordsize="7,11">
              <v:shape style="position:absolute;left:3739;top:-1133;width:7;height:11" coordorigin="3739,-1133" coordsize="7,11" path="m3744,-1133l3739,-1132,3742,-1122,3746,-1123,3744,-1133xe" filled="t" fillcolor="#000000" stroked="f">
                <v:path arrowok="t"/>
                <v:fill type="solid"/>
              </v:shape>
            </v:group>
            <v:group style="position:absolute;left:3673;top:-1132;width:68;height:30" coordorigin="3673,-1132" coordsize="68,30">
              <v:shape style="position:absolute;left:3673;top:-1132;width:68;height:30" coordorigin="3673,-1132" coordsize="68,30" path="m3739,-1132l3673,-1111,3676,-1102,3742,-1122,3739,-1132xe" filled="t" fillcolor="#000000" stroked="f">
                <v:path arrowok="t"/>
                <v:fill type="solid"/>
              </v:shape>
            </v:group>
            <v:group style="position:absolute;left:3821;top:-1158;width:7;height:11" coordorigin="3821,-1158" coordsize="7,11">
              <v:shape style="position:absolute;left:3821;top:-1158;width:7;height:11" coordorigin="3821,-1158" coordsize="7,11" path="m3826,-1158l3821,-1157,3823,-1147,3828,-1149,3826,-1158xe" filled="t" fillcolor="#000000" stroked="f">
                <v:path arrowok="t"/>
                <v:fill type="solid"/>
              </v:shape>
            </v:group>
            <v:group style="position:absolute;left:3892;top:-1180;width:7;height:11" coordorigin="3892,-1180" coordsize="7,11">
              <v:shape style="position:absolute;left:3892;top:-1180;width:7;height:11" coordorigin="3892,-1180" coordsize="7,11" path="m3896,-1180l3892,-1179,3894,-1169,3899,-1170,3896,-1180xe" filled="t" fillcolor="#000000" stroked="f">
                <v:path arrowok="t"/>
                <v:fill type="solid"/>
              </v:shape>
            </v:group>
            <v:group style="position:absolute;left:3826;top:-1179;width:68;height:30" coordorigin="3826,-1179" coordsize="68,30">
              <v:shape style="position:absolute;left:3826;top:-1179;width:68;height:30" coordorigin="3826,-1179" coordsize="68,30" path="m3892,-1179l3826,-1158,3828,-1149,3894,-1169,3892,-1179xe" filled="t" fillcolor="#000000" stroked="f">
                <v:path arrowok="t"/>
                <v:fill type="solid"/>
              </v:shape>
            </v:group>
            <v:group style="position:absolute;left:3973;top:-1205;width:7;height:11" coordorigin="3973,-1205" coordsize="7,11">
              <v:shape style="position:absolute;left:3973;top:-1205;width:7;height:11" coordorigin="3973,-1205" coordsize="7,11" path="m3978,-1205l3973,-1204,3976,-1194,3980,-1195,3978,-1205xe" filled="t" fillcolor="#000000" stroked="f">
                <v:path arrowok="t"/>
                <v:fill type="solid"/>
              </v:shape>
            </v:group>
            <v:group style="position:absolute;left:4012;top:-1216;width:7;height:11" coordorigin="4012,-1216" coordsize="7,11">
              <v:shape style="position:absolute;left:4012;top:-1216;width:7;height:11" coordorigin="4012,-1216" coordsize="7,11" path="m4016,-1216l4012,-1215,4014,-1205,4019,-1206,4016,-1216xe" filled="t" fillcolor="#000000" stroked="f">
                <v:path arrowok="t"/>
                <v:fill type="solid"/>
              </v:shape>
            </v:group>
            <v:group style="position:absolute;left:3978;top:-1215;width:36;height:19" coordorigin="3978,-1215" coordsize="36,19">
              <v:shape style="position:absolute;left:3978;top:-1215;width:36;height:19" coordorigin="3978,-1215" coordsize="36,19" path="m4012,-1215l3978,-1205,3980,-1195,4014,-1205,4012,-1215xe" filled="t" fillcolor="#000000" stroked="f">
                <v:path arrowok="t"/>
                <v:fill type="solid"/>
              </v:shape>
            </v:group>
            <v:group style="position:absolute;left:3995;top:-1209;width:10;height:44" coordorigin="3995,-1209" coordsize="10,44">
              <v:shape style="position:absolute;left:3995;top:-1209;width:10;height:44" coordorigin="3995,-1209" coordsize="10,44" path="m3995,-1186l4004,-1186e" filled="f" stroked="t" strokeweight="2.320pt" strokecolor="#000000">
                <v:path arrowok="t"/>
              </v:shape>
            </v:group>
            <v:group style="position:absolute;left:3995;top:-1092;width:10;height:74" coordorigin="3995,-1092" coordsize="10,74">
              <v:shape style="position:absolute;left:3995;top:-1092;width:10;height:74" coordorigin="3995,-1092" coordsize="10,74" path="m3995,-1055l4004,-1055e" filled="f" stroked="t" strokeweight="3.82pt" strokecolor="#000000">
                <v:path arrowok="t"/>
              </v:shape>
            </v:group>
            <v:group style="position:absolute;left:3995;top:-946;width:10;height:73" coordorigin="3995,-946" coordsize="10,73">
              <v:shape style="position:absolute;left:3995;top:-946;width:10;height:73" coordorigin="3995,-946" coordsize="10,73" path="m3995,-909l4004,-909e" filled="f" stroked="t" strokeweight="3.76pt" strokecolor="#000000">
                <v:path arrowok="t"/>
              </v:shape>
            </v:group>
            <v:group style="position:absolute;left:3995;top:-799;width:10;height:44" coordorigin="3995,-799" coordsize="10,44">
              <v:shape style="position:absolute;left:3995;top:-799;width:10;height:44" coordorigin="3995,-799" coordsize="10,44" path="m3995,-777l4004,-777e" filled="f" stroked="t" strokeweight="2.320pt" strokecolor="#000000">
                <v:path arrowok="t"/>
              </v:shape>
            </v:group>
            <v:group style="position:absolute;left:4159;top:-606;width:11;height:11" coordorigin="4159,-606" coordsize="11,11">
              <v:shape style="position:absolute;left:4159;top:-606;width:11;height:11" coordorigin="4159,-606" coordsize="11,11" path="m4166,-606l4159,-599,4163,-595,4170,-603,4166,-606xe" filled="t" fillcolor="#000000" stroked="f">
                <v:path arrowok="t"/>
                <v:fill type="solid"/>
              </v:shape>
            </v:group>
            <v:group style="position:absolute;left:4130;top:-634;width:11;height:11" coordorigin="4130,-634" coordsize="11,11">
              <v:shape style="position:absolute;left:4130;top:-634;width:11;height:11" coordorigin="4130,-634" coordsize="11,11" path="m4138,-634l4130,-627,4134,-623,4141,-630,4138,-634xe" filled="t" fillcolor="#000000" stroked="f">
                <v:path arrowok="t"/>
                <v:fill type="solid"/>
              </v:shape>
            </v:group>
            <v:group style="position:absolute;left:4134;top:-630;width:32;height:31" coordorigin="4134,-630" coordsize="32,31">
              <v:shape style="position:absolute;left:4134;top:-630;width:32;height:31" coordorigin="4134,-630" coordsize="32,31" path="m4141,-630l4134,-623,4159,-599,4166,-606,4141,-630xe" filled="t" fillcolor="#000000" stroked="f">
                <v:path arrowok="t"/>
                <v:fill type="solid"/>
              </v:shape>
            </v:group>
            <v:group style="position:absolute;left:4092;top:-672;width:11;height:11" coordorigin="4092,-672" coordsize="11,11">
              <v:shape style="position:absolute;left:4092;top:-672;width:11;height:11" coordorigin="4092,-672" coordsize="11,11" path="m4099,-672l4092,-665,4096,-661,4103,-669,4099,-672xe" filled="t" fillcolor="#000000" stroked="f">
                <v:path arrowok="t"/>
                <v:fill type="solid"/>
              </v:shape>
            </v:group>
            <v:group style="position:absolute;left:4056;top:-708;width:11;height:11" coordorigin="4056,-708" coordsize="11,11">
              <v:shape style="position:absolute;left:4056;top:-708;width:11;height:11" coordorigin="4056,-708" coordsize="11,11" path="m4063,-708l4056,-701,4060,-697,4067,-705,4063,-708xe" filled="t" fillcolor="#000000" stroked="f">
                <v:path arrowok="t"/>
                <v:fill type="solid"/>
              </v:shape>
            </v:group>
            <v:group style="position:absolute;left:4060;top:-705;width:40;height:40" coordorigin="4060,-705" coordsize="40,40">
              <v:shape style="position:absolute;left:4060;top:-705;width:40;height:40" coordorigin="4060,-705" coordsize="40,40" path="m4067,-705l4060,-697,4092,-665,4099,-672,4067,-705xe" filled="t" fillcolor="#000000" stroked="f">
                <v:path arrowok="t"/>
                <v:fill type="solid"/>
              </v:shape>
            </v:group>
            <v:group style="position:absolute;left:4019;top:-747;width:11;height:11" coordorigin="4019,-747" coordsize="11,11">
              <v:shape style="position:absolute;left:4019;top:-747;width:11;height:11" coordorigin="4019,-747" coordsize="11,11" path="m4026,-747l4019,-739,4022,-736,4030,-743,4026,-747xe" filled="t" fillcolor="#000000" stroked="f">
                <v:path arrowok="t"/>
                <v:fill type="solid"/>
              </v:shape>
            </v:group>
            <v:group style="position:absolute;left:3990;top:-774;width:11;height:11" coordorigin="3990,-774" coordsize="11,11">
              <v:shape style="position:absolute;left:3990;top:-774;width:11;height:11" coordorigin="3990,-774" coordsize="11,11" path="m3997,-774l3990,-767,3994,-763,4001,-771,3997,-774xe" filled="t" fillcolor="#000000" stroked="f">
                <v:path arrowok="t"/>
                <v:fill type="solid"/>
              </v:shape>
            </v:group>
            <v:group style="position:absolute;left:3994;top:-771;width:32;height:31" coordorigin="3994,-771" coordsize="32,31">
              <v:shape style="position:absolute;left:3994;top:-771;width:32;height:31" coordorigin="3994,-771" coordsize="32,31" path="m4001,-771l3994,-763,4019,-739,4026,-747,4001,-771xe" filled="t" fillcolor="#000000" stroked="f">
                <v:path arrowok="t"/>
                <v:fill type="solid"/>
              </v:shape>
            </v:group>
            <v:group style="position:absolute;left:4200;top:-570;width:10;height:46" coordorigin="4200,-570" coordsize="10,46">
              <v:shape style="position:absolute;left:4200;top:-570;width:10;height:46" coordorigin="4200,-570" coordsize="10,46" path="m4200,-547l4210,-547e" filled="f" stroked="t" strokeweight="2.38pt" strokecolor="#000000">
                <v:path arrowok="t"/>
              </v:shape>
            </v:group>
            <v:group style="position:absolute;left:4200;top:-475;width:10;height:56" coordorigin="4200,-475" coordsize="10,56">
              <v:shape style="position:absolute;left:4200;top:-475;width:10;height:56" coordorigin="4200,-475" coordsize="10,56" path="m4200,-447l4210,-447e" filled="f" stroked="t" strokeweight="2.92pt" strokecolor="#000000">
                <v:path arrowok="t"/>
              </v:shape>
            </v:group>
            <v:group style="position:absolute;left:4200;top:-370;width:10;height:44" coordorigin="4200,-370" coordsize="10,44">
              <v:shape style="position:absolute;left:4200;top:-370;width:10;height:44" coordorigin="4200,-370" coordsize="10,44" path="m4200,-348l4210,-348e" filled="f" stroked="t" strokeweight="2.320pt" strokecolor="#000000">
                <v:path arrowok="t"/>
              </v:shape>
            </v:group>
            <v:group style="position:absolute;left:5710;top:-795;width:8;height:11" coordorigin="5710,-795" coordsize="8,11">
              <v:shape style="position:absolute;left:5710;top:-795;width:8;height:11" coordorigin="5710,-795" coordsize="8,11" path="m5714,-795l5710,-793,5713,-784,5718,-785,5714,-795xe" filled="t" fillcolor="#000000" stroked="f">
                <v:path arrowok="t"/>
                <v:fill type="solid"/>
              </v:shape>
            </v:group>
            <v:group style="position:absolute;left:5747;top:-807;width:8;height:11" coordorigin="5747,-807" coordsize="8,11">
              <v:shape style="position:absolute;left:5747;top:-807;width:8;height:11" coordorigin="5747,-807" coordsize="8,11" path="m5752,-807l5747,-805,5750,-796,5755,-797,5752,-807xe" filled="t" fillcolor="#000000" stroked="f">
                <v:path arrowok="t"/>
                <v:fill type="solid"/>
              </v:shape>
            </v:group>
            <v:group style="position:absolute;left:5714;top:-805;width:36;height:20" coordorigin="5714,-805" coordsize="36,20">
              <v:shape style="position:absolute;left:5714;top:-805;width:36;height:20" coordorigin="5714,-805" coordsize="36,20" path="m5747,-805l5714,-795,5718,-785,5750,-796,5747,-805xe" filled="t" fillcolor="#000000" stroked="f">
                <v:path arrowok="t"/>
                <v:fill type="solid"/>
              </v:shape>
            </v:group>
            <v:group style="position:absolute;left:5824;top:-831;width:7;height:11" coordorigin="5824,-831" coordsize="7,11">
              <v:shape style="position:absolute;left:5824;top:-831;width:7;height:11" coordorigin="5824,-831" coordsize="7,11" path="m5828,-831l5824,-829,5826,-820,5831,-821,5828,-831xe" filled="t" fillcolor="#000000" stroked="f">
                <v:path arrowok="t"/>
                <v:fill type="solid"/>
              </v:shape>
            </v:group>
            <v:group style="position:absolute;left:5892;top:-852;width:7;height:11" coordorigin="5892,-852" coordsize="7,11">
              <v:shape style="position:absolute;left:5892;top:-852;width:7;height:11" coordorigin="5892,-852" coordsize="7,11" path="m5897,-852l5892,-851,5894,-841,5899,-843,5897,-852xe" filled="t" fillcolor="#000000" stroked="f">
                <v:path arrowok="t"/>
                <v:fill type="solid"/>
              </v:shape>
            </v:group>
            <v:group style="position:absolute;left:5828;top:-851;width:66;height:30" coordorigin="5828,-851" coordsize="66,30">
              <v:shape style="position:absolute;left:5828;top:-851;width:66;height:30" coordorigin="5828,-851" coordsize="66,30" path="m5892,-851l5828,-831,5831,-821,5894,-841,5892,-851xe" filled="t" fillcolor="#000000" stroked="f">
                <v:path arrowok="t"/>
                <v:fill type="solid"/>
              </v:shape>
            </v:group>
            <v:group style="position:absolute;left:5968;top:-876;width:7;height:11" coordorigin="5968,-876" coordsize="7,11">
              <v:shape style="position:absolute;left:5968;top:-876;width:7;height:11" coordorigin="5968,-876" coordsize="7,11" path="m5972,-876l5968,-875,5970,-865,5975,-867,5972,-876xe" filled="t" fillcolor="#000000" stroked="f">
                <v:path arrowok="t"/>
                <v:fill type="solid"/>
              </v:shape>
            </v:group>
            <v:group style="position:absolute;left:6036;top:-898;width:7;height:11" coordorigin="6036,-898" coordsize="7,11">
              <v:shape style="position:absolute;left:6036;top:-898;width:7;height:11" coordorigin="6036,-898" coordsize="7,11" path="m6041,-898l6036,-897,6038,-887,6043,-888,6041,-898xe" filled="t" fillcolor="#000000" stroked="f">
                <v:path arrowok="t"/>
                <v:fill type="solid"/>
              </v:shape>
            </v:group>
            <v:group style="position:absolute;left:5972;top:-897;width:66;height:30" coordorigin="5972,-897" coordsize="66,30">
              <v:shape style="position:absolute;left:5972;top:-897;width:66;height:30" coordorigin="5972,-897" coordsize="66,30" path="m6036,-897l5972,-876,5975,-867,6038,-887,6036,-897xe" filled="t" fillcolor="#000000" stroked="f">
                <v:path arrowok="t"/>
                <v:fill type="solid"/>
              </v:shape>
            </v:group>
            <v:group style="position:absolute;left:6113;top:-922;width:7;height:11" coordorigin="6113,-922" coordsize="7,11">
              <v:shape style="position:absolute;left:6113;top:-922;width:7;height:11" coordorigin="6113,-922" coordsize="7,11" path="m6118,-922l6113,-921,6115,-911,6120,-912,6118,-922xe" filled="t" fillcolor="#000000" stroked="f">
                <v:path arrowok="t"/>
                <v:fill type="solid"/>
              </v:shape>
            </v:group>
            <v:group style="position:absolute;left:6180;top:-942;width:7;height:11" coordorigin="6180,-942" coordsize="7,11">
              <v:shape style="position:absolute;left:6180;top:-942;width:7;height:11" coordorigin="6180,-942" coordsize="7,11" path="m6185,-942l6180,-941,6182,-931,6187,-933,6185,-942xe" filled="t" fillcolor="#000000" stroked="f">
                <v:path arrowok="t"/>
                <v:fill type="solid"/>
              </v:shape>
            </v:group>
            <v:group style="position:absolute;left:6118;top:-941;width:65;height:29" coordorigin="6118,-941" coordsize="65,29">
              <v:shape style="position:absolute;left:6118;top:-941;width:65;height:29" coordorigin="6118,-941" coordsize="65,29" path="m6180,-941l6118,-922,6120,-912,6182,-931,6180,-941xe" filled="t" fillcolor="#000000" stroked="f">
                <v:path arrowok="t"/>
                <v:fill type="solid"/>
              </v:shape>
            </v:group>
            <v:group style="position:absolute;left:6257;top:-967;width:7;height:11" coordorigin="6257,-967" coordsize="7,11">
              <v:shape style="position:absolute;left:6257;top:-967;width:7;height:11" coordorigin="6257,-967" coordsize="7,11" path="m6262,-967l6257,-966,6259,-957,6264,-958,6262,-967xe" filled="t" fillcolor="#000000" stroked="f">
                <v:path arrowok="t"/>
                <v:fill type="solid"/>
              </v:shape>
            </v:group>
            <v:group style="position:absolute;left:6324;top:-988;width:7;height:11" coordorigin="6324,-988" coordsize="7,11">
              <v:shape style="position:absolute;left:6324;top:-988;width:7;height:11" coordorigin="6324,-988" coordsize="7,11" path="m6329,-988l6324,-987,6326,-977,6331,-978,6329,-988xe" filled="t" fillcolor="#000000" stroked="f">
                <v:path arrowok="t"/>
                <v:fill type="solid"/>
              </v:shape>
            </v:group>
            <v:group style="position:absolute;left:6262;top:-987;width:65;height:29" coordorigin="6262,-987" coordsize="65,29">
              <v:shape style="position:absolute;left:6262;top:-987;width:65;height:29" coordorigin="6262,-987" coordsize="65,29" path="m6324,-987l6262,-967,6264,-958,6326,-977,6324,-987xe" filled="t" fillcolor="#000000" stroked="f">
                <v:path arrowok="t"/>
                <v:fill type="solid"/>
              </v:shape>
            </v:group>
            <v:group style="position:absolute;left:6401;top:-1013;width:7;height:11" coordorigin="6401,-1013" coordsize="7,11">
              <v:shape style="position:absolute;left:6401;top:-1013;width:7;height:11" coordorigin="6401,-1013" coordsize="7,11" path="m6406,-1013l6401,-1012,6403,-1002,6408,-1003,6406,-1013xe" filled="t" fillcolor="#000000" stroked="f">
                <v:path arrowok="t"/>
                <v:fill type="solid"/>
              </v:shape>
            </v:group>
            <v:group style="position:absolute;left:6469;top:-1033;width:7;height:11" coordorigin="6469,-1033" coordsize="7,11">
              <v:shape style="position:absolute;left:6469;top:-1033;width:7;height:11" coordorigin="6469,-1033" coordsize="7,11" path="m6474,-1033l6469,-1032,6472,-1023,6476,-1024,6474,-1033xe" filled="t" fillcolor="#000000" stroked="f">
                <v:path arrowok="t"/>
                <v:fill type="solid"/>
              </v:shape>
            </v:group>
            <v:group style="position:absolute;left:6406;top:-1032;width:66;height:29" coordorigin="6406,-1032" coordsize="66,29">
              <v:shape style="position:absolute;left:6406;top:-1032;width:66;height:29" coordorigin="6406,-1032" coordsize="66,29" path="m6469,-1032l6406,-1013,6408,-1003,6472,-1023,6469,-1032xe" filled="t" fillcolor="#000000" stroked="f">
                <v:path arrowok="t"/>
                <v:fill type="solid"/>
              </v:shape>
            </v:group>
            <v:group style="position:absolute;left:6545;top:-1057;width:7;height:11" coordorigin="6545,-1057" coordsize="7,11">
              <v:shape style="position:absolute;left:6545;top:-1057;width:7;height:11" coordorigin="6545,-1057" coordsize="7,11" path="m6550,-1057l6545,-1056,6547,-1047,6552,-1048,6550,-1057xe" filled="t" fillcolor="#000000" stroked="f">
                <v:path arrowok="t"/>
                <v:fill type="solid"/>
              </v:shape>
            </v:group>
            <v:group style="position:absolute;left:6613;top:-1079;width:7;height:11" coordorigin="6613,-1079" coordsize="7,11">
              <v:shape style="position:absolute;left:6613;top:-1079;width:7;height:11" coordorigin="6613,-1079" coordsize="7,11" path="m6618,-1079l6613,-1078,6616,-1068,6620,-1069,6618,-1079xe" filled="t" fillcolor="#000000" stroked="f">
                <v:path arrowok="t"/>
                <v:fill type="solid"/>
              </v:shape>
            </v:group>
            <v:group style="position:absolute;left:6550;top:-1078;width:66;height:30" coordorigin="6550,-1078" coordsize="66,30">
              <v:shape style="position:absolute;left:6550;top:-1078;width:66;height:30" coordorigin="6550,-1078" coordsize="66,30" path="m6613,-1078l6550,-1057,6552,-1048,6616,-1068,6613,-1078xe" filled="t" fillcolor="#000000" stroked="f">
                <v:path arrowok="t"/>
                <v:fill type="solid"/>
              </v:shape>
            </v:group>
            <v:group style="position:absolute;left:6690;top:-1103;width:7;height:11" coordorigin="6690,-1103" coordsize="7,11">
              <v:shape style="position:absolute;left:6690;top:-1103;width:7;height:11" coordorigin="6690,-1103" coordsize="7,11" path="m6695,-1103l6690,-1102,6692,-1092,6697,-1093,6695,-1103xe" filled="t" fillcolor="#000000" stroked="f">
                <v:path arrowok="t"/>
                <v:fill type="solid"/>
              </v:shape>
            </v:group>
            <v:group style="position:absolute;left:6757;top:-1125;width:7;height:11" coordorigin="6757,-1125" coordsize="7,11">
              <v:shape style="position:absolute;left:6757;top:-1125;width:7;height:11" coordorigin="6757,-1125" coordsize="7,11" path="m6762,-1125l6757,-1123,6760,-1114,6764,-1115,6762,-1125xe" filled="t" fillcolor="#000000" stroked="f">
                <v:path arrowok="t"/>
                <v:fill type="solid"/>
              </v:shape>
            </v:group>
            <v:group style="position:absolute;left:6695;top:-1123;width:65;height:30" coordorigin="6695,-1123" coordsize="65,30">
              <v:shape style="position:absolute;left:6695;top:-1123;width:65;height:30" coordorigin="6695,-1123" coordsize="65,30" path="m6757,-1123l6695,-1103,6697,-1093,6760,-1114,6757,-1123xe" filled="t" fillcolor="#000000" stroked="f">
                <v:path arrowok="t"/>
                <v:fill type="solid"/>
              </v:shape>
            </v:group>
            <v:group style="position:absolute;left:6834;top:-1149;width:7;height:11" coordorigin="6834,-1149" coordsize="7,11">
              <v:shape style="position:absolute;left:6834;top:-1149;width:7;height:11" coordorigin="6834,-1149" coordsize="7,11" path="m6839,-1149l6834,-1147,6836,-1138,6841,-1139,6839,-1149xe" filled="t" fillcolor="#000000" stroked="f">
                <v:path arrowok="t"/>
                <v:fill type="solid"/>
              </v:shape>
            </v:group>
            <v:group style="position:absolute;left:6901;top:-1170;width:7;height:11" coordorigin="6901,-1170" coordsize="7,11">
              <v:shape style="position:absolute;left:6901;top:-1170;width:7;height:11" coordorigin="6901,-1170" coordsize="7,11" path="m6906,-1170l6901,-1169,6904,-1159,6908,-1161,6906,-1170xe" filled="t" fillcolor="#000000" stroked="f">
                <v:path arrowok="t"/>
                <v:fill type="solid"/>
              </v:shape>
            </v:group>
            <v:group style="position:absolute;left:6839;top:-1169;width:65;height:30" coordorigin="6839,-1169" coordsize="65,30">
              <v:shape style="position:absolute;left:6839;top:-1169;width:65;height:30" coordorigin="6839,-1169" coordsize="65,30" path="m6901,-1169l6839,-1149,6841,-1139,6904,-1159,6901,-1169xe" filled="t" fillcolor="#000000" stroked="f">
                <v:path arrowok="t"/>
                <v:fill type="solid"/>
              </v:shape>
            </v:group>
            <v:group style="position:absolute;left:6978;top:-1194;width:7;height:11" coordorigin="6978,-1194" coordsize="7,11">
              <v:shape style="position:absolute;left:6978;top:-1194;width:7;height:11" coordorigin="6978,-1194" coordsize="7,11" path="m6983,-1194l6978,-1193,6980,-1183,6985,-1185,6983,-1194xe" filled="t" fillcolor="#000000" stroked="f">
                <v:path arrowok="t"/>
                <v:fill type="solid"/>
              </v:shape>
            </v:group>
            <v:group style="position:absolute;left:7016;top:-1206;width:7;height:11" coordorigin="7016,-1206" coordsize="7,11">
              <v:shape style="position:absolute;left:7016;top:-1206;width:7;height:11" coordorigin="7016,-1206" coordsize="7,11" path="m7021,-1206l7016,-1205,7019,-1195,7024,-1197,7021,-1206xe" filled="t" fillcolor="#000000" stroked="f">
                <v:path arrowok="t"/>
                <v:fill type="solid"/>
              </v:shape>
            </v:group>
            <v:group style="position:absolute;left:6983;top:-1205;width:36;height:20" coordorigin="6983,-1205" coordsize="36,20">
              <v:shape style="position:absolute;left:6983;top:-1205;width:36;height:20" coordorigin="6983,-1205" coordsize="36,20" path="m7016,-1205l6983,-1194,6985,-1185,7019,-1195,7016,-1205xe" filled="t" fillcolor="#000000" stroked="f">
                <v:path arrowok="t"/>
                <v:fill type="solid"/>
              </v:shape>
            </v:group>
            <v:group style="position:absolute;left:7000;top:-1199;width:10;height:44" coordorigin="7000,-1199" coordsize="10,44">
              <v:shape style="position:absolute;left:7000;top:-1199;width:10;height:44" coordorigin="7000,-1199" coordsize="10,44" path="m7000,-1177l7009,-1177e" filled="f" stroked="t" strokeweight="2.320pt" strokecolor="#000000">
                <v:path arrowok="t"/>
              </v:shape>
            </v:group>
            <v:group style="position:absolute;left:7000;top:-1081;width:10;height:73" coordorigin="7000,-1081" coordsize="10,73">
              <v:shape style="position:absolute;left:7000;top:-1081;width:10;height:73" coordorigin="7000,-1081" coordsize="10,73" path="m7000,-1045l7009,-1045e" filled="f" stroked="t" strokeweight="3.76pt" strokecolor="#000000">
                <v:path arrowok="t"/>
              </v:shape>
            </v:group>
            <v:group style="position:absolute;left:7000;top:-936;width:10;height:74" coordorigin="7000,-936" coordsize="10,74">
              <v:shape style="position:absolute;left:7000;top:-936;width:10;height:74" coordorigin="7000,-936" coordsize="10,74" path="m7000,-899l7009,-899e" filled="f" stroked="t" strokeweight="3.82pt" strokecolor="#000000">
                <v:path arrowok="t"/>
              </v:shape>
            </v:group>
            <v:group style="position:absolute;left:7000;top:-790;width:10;height:44" coordorigin="7000,-790" coordsize="10,44">
              <v:shape style="position:absolute;left:7000;top:-790;width:10;height:44" coordorigin="7000,-790" coordsize="10,44" path="m7000,-768l7009,-768e" filled="f" stroked="t" strokeweight="2.320pt" strokecolor="#000000">
                <v:path arrowok="t"/>
              </v:shape>
            </v:group>
            <v:group style="position:absolute;left:7164;top:-597;width:11;height:11" coordorigin="7164,-597" coordsize="11,11">
              <v:shape style="position:absolute;left:7164;top:-597;width:11;height:11" coordorigin="7164,-597" coordsize="11,11" path="m7171,-597l7164,-589,7168,-586,7175,-593,7171,-597xe" filled="t" fillcolor="#000000" stroked="f">
                <v:path arrowok="t"/>
                <v:fill type="solid"/>
              </v:shape>
            </v:group>
            <v:group style="position:absolute;left:7135;top:-624;width:11;height:11" coordorigin="7135,-624" coordsize="11,11">
              <v:shape style="position:absolute;left:7135;top:-624;width:11;height:11" coordorigin="7135,-624" coordsize="11,11" path="m7142,-624l7135,-617,7139,-613,7146,-621,7142,-624xe" filled="t" fillcolor="#000000" stroked="f">
                <v:path arrowok="t"/>
                <v:fill type="solid"/>
              </v:shape>
            </v:group>
            <v:group style="position:absolute;left:7139;top:-621;width:32;height:31" coordorigin="7139,-621" coordsize="32,31">
              <v:shape style="position:absolute;left:7139;top:-621;width:32;height:31" coordorigin="7139,-621" coordsize="32,31" path="m7146,-621l7139,-613,7164,-589,7171,-597,7146,-621xe" filled="t" fillcolor="#000000" stroked="f">
                <v:path arrowok="t"/>
                <v:fill type="solid"/>
              </v:shape>
            </v:group>
            <v:group style="position:absolute;left:7098;top:-663;width:11;height:11" coordorigin="7098,-663" coordsize="11,11">
              <v:shape style="position:absolute;left:7098;top:-663;width:11;height:11" coordorigin="7098,-663" coordsize="11,11" path="m7105,-663l7098,-655,7102,-652,7109,-659,7105,-663xe" filled="t" fillcolor="#000000" stroked="f">
                <v:path arrowok="t"/>
                <v:fill type="solid"/>
              </v:shape>
            </v:group>
            <v:group style="position:absolute;left:7062;top:-699;width:11;height:11" coordorigin="7062,-699" coordsize="11,11">
              <v:shape style="position:absolute;left:7062;top:-699;width:11;height:11" coordorigin="7062,-699" coordsize="11,11" path="m7069,-699l7062,-691,7066,-688,7073,-695,7069,-699xe" filled="t" fillcolor="#000000" stroked="f">
                <v:path arrowok="t"/>
                <v:fill type="solid"/>
              </v:shape>
            </v:group>
            <v:group style="position:absolute;left:7066;top:-695;width:40;height:40" coordorigin="7066,-695" coordsize="40,40">
              <v:shape style="position:absolute;left:7066;top:-695;width:40;height:40" coordorigin="7066,-695" coordsize="40,40" path="m7073,-695l7066,-688,7098,-655,7105,-663,7073,-695xe" filled="t" fillcolor="#000000" stroked="f">
                <v:path arrowok="t"/>
                <v:fill type="solid"/>
              </v:shape>
            </v:group>
            <v:group style="position:absolute;left:7024;top:-736;width:11;height:11" coordorigin="7024,-736" coordsize="11,11">
              <v:shape style="position:absolute;left:7024;top:-736;width:11;height:11" coordorigin="7024,-736" coordsize="11,11" path="m7031,-736l7024,-729,7027,-725,7034,-732,7031,-736xe" filled="t" fillcolor="#000000" stroked="f">
                <v:path arrowok="t"/>
                <v:fill type="solid"/>
              </v:shape>
            </v:group>
            <v:group style="position:absolute;left:6995;top:-765;width:11;height:11" coordorigin="6995,-765" coordsize="11,11">
              <v:shape style="position:absolute;left:6995;top:-765;width:11;height:11" coordorigin="6995,-765" coordsize="11,11" path="m7002,-765l6995,-757,6998,-754,7006,-761,7002,-765xe" filled="t" fillcolor="#000000" stroked="f">
                <v:path arrowok="t"/>
                <v:fill type="solid"/>
              </v:shape>
            </v:group>
            <v:group style="position:absolute;left:6998;top:-761;width:32;height:32" coordorigin="6998,-761" coordsize="32,32">
              <v:shape style="position:absolute;left:6998;top:-761;width:32;height:32" coordorigin="6998,-761" coordsize="32,32" path="m7006,-761l6998,-754,7024,-729,7031,-736,7006,-761xe" filled="t" fillcolor="#000000" stroked="f">
                <v:path arrowok="t"/>
                <v:fill type="solid"/>
              </v:shape>
            </v:group>
            <v:group style="position:absolute;left:7205;top:-559;width:10;height:44" coordorigin="7205,-559" coordsize="10,44">
              <v:shape style="position:absolute;left:7205;top:-559;width:10;height:44" coordorigin="7205,-559" coordsize="10,44" path="m7205,-537l7214,-537e" filled="f" stroked="t" strokeweight="2.320pt" strokecolor="#000000">
                <v:path arrowok="t"/>
              </v:shape>
            </v:group>
            <v:group style="position:absolute;left:7205;top:-466;width:10;height:56" coordorigin="7205,-466" coordsize="10,56">
              <v:shape style="position:absolute;left:7205;top:-466;width:10;height:56" coordorigin="7205,-466" coordsize="10,56" path="m7205,-438l7214,-438e" filled="f" stroked="t" strokeweight="2.92pt" strokecolor="#000000">
                <v:path arrowok="t"/>
              </v:shape>
            </v:group>
            <v:group style="position:absolute;left:7205;top:-360;width:10;height:46" coordorigin="7205,-360" coordsize="10,46">
              <v:shape style="position:absolute;left:7205;top:-360;width:10;height:46" coordorigin="7205,-360" coordsize="10,46" path="m7205,-337l7214,-337e" filled="f" stroked="t" strokeweight="2.38pt" strokecolor="#000000">
                <v:path arrowok="t"/>
              </v:shape>
            </v:group>
            <v:group style="position:absolute;left:5470;top:-760;width:10;height:44" coordorigin="5470,-760" coordsize="10,44">
              <v:shape style="position:absolute;left:5470;top:-760;width:10;height:44" coordorigin="5470,-760" coordsize="10,44" path="m5470,-738l5479,-738e" filled="f" stroked="t" strokeweight="2.320pt" strokecolor="#000000">
                <v:path arrowok="t"/>
              </v:shape>
            </v:group>
            <v:group style="position:absolute;left:5470;top:-646;width:10;height:70" coordorigin="5470,-646" coordsize="10,70">
              <v:shape style="position:absolute;left:5470;top:-646;width:10;height:70" coordorigin="5470,-646" coordsize="10,70" path="m5470,-611l5479,-611e" filled="f" stroked="t" strokeweight="3.58pt" strokecolor="#000000">
                <v:path arrowok="t"/>
              </v:shape>
            </v:group>
            <v:group style="position:absolute;left:5470;top:-507;width:10;height:71" coordorigin="5470,-507" coordsize="10,71">
              <v:shape style="position:absolute;left:5470;top:-507;width:10;height:71" coordorigin="5470,-507" coordsize="10,71" path="m5470,-471l5479,-471e" filled="f" stroked="t" strokeweight="3.64pt" strokecolor="#000000">
                <v:path arrowok="t"/>
              </v:shape>
            </v:group>
            <v:group style="position:absolute;left:5470;top:-367;width:10;height:44" coordorigin="5470,-367" coordsize="10,44">
              <v:shape style="position:absolute;left:5470;top:-367;width:10;height:44" coordorigin="5470,-367" coordsize="10,44" path="m5470,-345l5479,-345e" filled="f" stroked="t" strokeweight="2.320pt" strokecolor="#000000">
                <v:path arrowok="t"/>
              </v:shape>
            </v:group>
            <v:group style="position:absolute;left:5468;top:-759;width:10;height:10" coordorigin="5468,-759" coordsize="10,10">
              <v:shape style="position:absolute;left:5468;top:-759;width:10;height:10" coordorigin="5468,-759" coordsize="10,10" path="m5474,-759l5468,-751,5472,-749,5478,-756,5474,-759xe" filled="t" fillcolor="#000000" stroked="f">
                <v:path arrowok="t"/>
                <v:fill type="solid"/>
              </v:shape>
            </v:group>
            <v:group style="position:absolute;left:5498;top:-732;width:10;height:10" coordorigin="5498,-732" coordsize="10,10">
              <v:shape style="position:absolute;left:5498;top:-732;width:10;height:10" coordorigin="5498,-732" coordsize="10,10" path="m5504,-732l5498,-725,5502,-723,5508,-730,5504,-732xe" filled="t" fillcolor="#000000" stroked="f">
                <v:path arrowok="t"/>
                <v:fill type="solid"/>
              </v:shape>
            </v:group>
            <v:group style="position:absolute;left:5472;top:-756;width:32;height:31" coordorigin="5472,-756" coordsize="32,31">
              <v:shape style="position:absolute;left:5472;top:-756;width:32;height:31" coordorigin="5472,-756" coordsize="32,31" path="m5478,-756l5472,-749,5498,-725,5504,-732,5478,-756xe" filled="t" fillcolor="#000000" stroked="f">
                <v:path arrowok="t"/>
                <v:fill type="solid"/>
              </v:shape>
            </v:group>
            <v:group style="position:absolute;left:5561;top:-671;width:11;height:11" coordorigin="5561,-671" coordsize="11,11">
              <v:shape style="position:absolute;left:5561;top:-671;width:11;height:11" coordorigin="5561,-671" coordsize="11,11" path="m5568,-671l5561,-664,5564,-660,5572,-667,5568,-671xe" filled="t" fillcolor="#000000" stroked="f">
                <v:path arrowok="t"/>
                <v:fill type="solid"/>
              </v:shape>
            </v:group>
            <v:group style="position:absolute;left:5616;top:-617;width:11;height:11" coordorigin="5616,-617" coordsize="11,11">
              <v:shape style="position:absolute;left:5616;top:-617;width:11;height:11" coordorigin="5616,-617" coordsize="11,11" path="m5623,-617l5616,-610,5620,-606,5627,-613,5623,-617xe" filled="t" fillcolor="#000000" stroked="f">
                <v:path arrowok="t"/>
                <v:fill type="solid"/>
              </v:shape>
            </v:group>
            <v:group style="position:absolute;left:5564;top:-667;width:59;height:58" coordorigin="5564,-667" coordsize="59,58">
              <v:shape style="position:absolute;left:5564;top:-667;width:59;height:58" coordorigin="5564,-667" coordsize="59,58" path="m5572,-667l5564,-660,5616,-610,5623,-617,5572,-667xe" filled="t" fillcolor="#000000" stroked="f">
                <v:path arrowok="t"/>
                <v:fill type="solid"/>
              </v:shape>
            </v:group>
            <v:group style="position:absolute;left:5680;top:-556;width:11;height:11" coordorigin="5680,-556" coordsize="11,11">
              <v:shape style="position:absolute;left:5680;top:-556;width:11;height:11" coordorigin="5680,-556" coordsize="11,11" path="m5687,-556l5680,-549,5683,-545,5690,-552,5687,-556xe" filled="t" fillcolor="#000000" stroked="f">
                <v:path arrowok="t"/>
                <v:fill type="solid"/>
              </v:shape>
            </v:group>
            <v:group style="position:absolute;left:5708;top:-528;width:11;height:11" coordorigin="5708,-528" coordsize="11,11">
              <v:shape style="position:absolute;left:5708;top:-528;width:11;height:11" coordorigin="5708,-528" coordsize="11,11" path="m5716,-528l5708,-521,5712,-517,5719,-525,5716,-528xe" filled="t" fillcolor="#000000" stroked="f">
                <v:path arrowok="t"/>
                <v:fill type="solid"/>
              </v:shape>
            </v:group>
            <v:group style="position:absolute;left:5683;top:-552;width:32;height:31" coordorigin="5683,-552" coordsize="32,31">
              <v:shape style="position:absolute;left:5683;top:-552;width:32;height:31" coordorigin="5683,-552" coordsize="32,31" path="m5690,-552l5683,-545,5708,-521,5716,-528,5690,-552xe" filled="t" fillcolor="#000000" stroked="f">
                <v:path arrowok="t"/>
                <v:fill type="solid"/>
              </v:shape>
            </v:group>
            <v:group style="position:absolute;left:5702;top:-795;width:10;height:44" coordorigin="5702,-795" coordsize="10,44">
              <v:shape style="position:absolute;left:5702;top:-795;width:10;height:44" coordorigin="5702,-795" coordsize="10,44" path="m5702,-772l5712,-772e" filled="f" stroked="t" strokeweight="2.320pt" strokecolor="#000000">
                <v:path arrowok="t"/>
              </v:shape>
            </v:group>
            <v:group style="position:absolute;left:5702;top:-690;width:10;height:64" coordorigin="5702,-690" coordsize="10,64">
              <v:shape style="position:absolute;left:5702;top:-690;width:10;height:64" coordorigin="5702,-690" coordsize="10,64" path="m5702,-658l5712,-658e" filled="f" stroked="t" strokeweight="3.28pt" strokecolor="#000000">
                <v:path arrowok="t"/>
              </v:shape>
            </v:group>
            <v:group style="position:absolute;left:5702;top:-568;width:10;height:46" coordorigin="5702,-568" coordsize="10,46">
              <v:shape style="position:absolute;left:5702;top:-568;width:10;height:46" coordorigin="5702,-568" coordsize="10,46" path="m5702,-545l5712,-545e" filled="f" stroked="t" strokeweight="2.38pt" strokecolor="#000000">
                <v:path arrowok="t"/>
              </v:shape>
            </v:group>
            <v:group style="position:absolute;left:4562;top:-693;width:121;height:115" coordorigin="4562,-693" coordsize="121,115">
              <v:shape style="position:absolute;left:4562;top:-693;width:121;height:115" coordorigin="4562,-693" coordsize="121,115" path="m4645,-658l4603,-605,4602,-595,4608,-577,4620,-592,4670,-655,4662,-655,4645,-658xe" filled="t" fillcolor="#000000" stroked="f">
                <v:path arrowok="t"/>
                <v:fill type="solid"/>
              </v:shape>
              <v:shape style="position:absolute;left:4562;top:-693;width:121;height:115" coordorigin="4562,-693" coordsize="121,115" path="m4562,-693l4571,-676,4586,-636,4604,-643,4596,-666,4578,-669,4582,-689,4562,-693xe" filled="t" fillcolor="#000000" stroked="f">
                <v:path arrowok="t"/>
                <v:fill type="solid"/>
              </v:shape>
              <v:shape style="position:absolute;left:4562;top:-693;width:121;height:115" coordorigin="4562,-693" coordsize="121,115" path="m4656,-672l4645,-658,4662,-655,4673,-659,4656,-672xe" filled="t" fillcolor="#000000" stroked="f">
                <v:path arrowok="t"/>
                <v:fill type="solid"/>
              </v:shape>
              <v:shape style="position:absolute;left:4562;top:-693;width:121;height:115" coordorigin="4562,-693" coordsize="121,115" path="m4673,-659l4662,-655,4670,-655,4673,-659xe" filled="t" fillcolor="#000000" stroked="f">
                <v:path arrowok="t"/>
                <v:fill type="solid"/>
              </v:shape>
              <v:shape style="position:absolute;left:4562;top:-693;width:121;height:115" coordorigin="4562,-693" coordsize="121,115" path="m4582,-689l4589,-683,4596,-666,4645,-658,4656,-672,4683,-672,4684,-673,4666,-676,4582,-689xe" filled="t" fillcolor="#000000" stroked="f">
                <v:path arrowok="t"/>
                <v:fill type="solid"/>
              </v:shape>
              <v:shape style="position:absolute;left:4562;top:-693;width:121;height:115" coordorigin="4562,-693" coordsize="121,115" path="m4683,-672l4656,-672,4673,-659,4683,-672xe" filled="t" fillcolor="#000000" stroked="f">
                <v:path arrowok="t"/>
                <v:fill type="solid"/>
              </v:shape>
              <v:shape style="position:absolute;left:4562;top:-693;width:121;height:115" coordorigin="4562,-693" coordsize="121,115" path="m4582,-689l4578,-669,4596,-666,4589,-683,4582,-689xe" filled="t" fillcolor="#000000" stroked="f">
                <v:path arrowok="t"/>
                <v:fill type="solid"/>
              </v:shape>
            </v:group>
            <v:group style="position:absolute;left:4586;top:-643;width:34;height:48" coordorigin="4586,-643" coordsize="34,48">
              <v:shape style="position:absolute;left:4586;top:-643;width:34;height:48" coordorigin="4586,-643" coordsize="34,48" path="m4604,-643l4586,-636,4602,-595,4620,-603,4604,-643xe" filled="t" fillcolor="#000000" stroked="f">
                <v:path arrowok="t"/>
                <v:fill type="solid"/>
              </v:shape>
            </v:group>
            <v:group style="position:absolute;left:4579;top:-679;width:84;height:80" coordorigin="4579,-679" coordsize="84,80">
              <v:shape style="position:absolute;left:4579;top:-679;width:84;height:80" coordorigin="4579,-679" coordsize="84,80" path="m4579,-679l4595,-640,4610,-599,4663,-666,4579,-679xe" filled="t" fillcolor="#000000" stroked="f">
                <v:path arrowok="t"/>
                <v:fill type="solid"/>
              </v:shape>
            </v:group>
            <v:group style="position:absolute;left:4206;top:-495;width:7;height:10" coordorigin="4206,-495" coordsize="7,10">
              <v:shape style="position:absolute;left:4206;top:-495;width:7;height:10" coordorigin="4206,-495" coordsize="7,10" path="m4210,-495l4206,-493,4210,-485,4213,-486,4210,-495xe" filled="t" fillcolor="#000000" stroked="f">
                <v:path arrowok="t"/>
                <v:fill type="solid"/>
              </v:shape>
            </v:group>
            <v:group style="position:absolute;left:4584;top:-641;width:7;height:10" coordorigin="4584,-641" coordsize="7,10">
              <v:shape style="position:absolute;left:4584;top:-641;width:7;height:10" coordorigin="4584,-641" coordsize="7,10" path="m4588,-641l4584,-640,4588,-631,4591,-633,4588,-641xe" filled="t" fillcolor="#000000" stroked="f">
                <v:path arrowok="t"/>
                <v:fill type="solid"/>
              </v:shape>
            </v:group>
            <v:group style="position:absolute;left:4210;top:-640;width:378;height:154" coordorigin="4210,-640" coordsize="378,154">
              <v:shape style="position:absolute;left:4210;top:-640;width:378;height:154" coordorigin="4210,-640" coordsize="378,154" path="m4584,-640l4210,-495,4213,-486,4588,-631,4584,-640xe" filled="t" fillcolor="#000000" stroked="f">
                <v:path arrowok="t"/>
                <v:fill type="solid"/>
              </v:shape>
            </v:group>
            <v:group style="position:absolute;left:5058;top:-675;width:118;height:109" coordorigin="5058,-675" coordsize="118,109">
              <v:shape style="position:absolute;left:5058;top:-675;width:118;height:109" coordorigin="5058,-675" coordsize="118,109" path="m5134,-629l5123,-606,5134,-592,5117,-579,5128,-565,5134,-581,5152,-621,5134,-629xe" filled="t" fillcolor="#000000" stroked="f">
                <v:path arrowok="t"/>
                <v:fill type="solid"/>
              </v:shape>
              <v:shape style="position:absolute;left:5058;top:-675;width:118;height:109" coordorigin="5058,-675" coordsize="118,109" path="m5075,-665l5058,-663,5066,-648,5117,-579,5116,-589,5123,-606,5095,-645,5076,-645,5075,-665xe" filled="t" fillcolor="#000000" stroked="f">
                <v:path arrowok="t"/>
                <v:fill type="solid"/>
              </v:shape>
              <v:shape style="position:absolute;left:5058;top:-675;width:118;height:109" coordorigin="5058,-675" coordsize="118,109" path="m5123,-606l5116,-589,5117,-579,5134,-592,5123,-606xe" filled="t" fillcolor="#000000" stroked="f">
                <v:path arrowok="t"/>
                <v:fill type="solid"/>
              </v:shape>
              <v:shape style="position:absolute;left:5058;top:-675;width:118;height:109" coordorigin="5058,-675" coordsize="118,109" path="m5075,-665l5076,-645,5094,-646,5083,-661,5075,-665xe" filled="t" fillcolor="#000000" stroked="f">
                <v:path arrowok="t"/>
                <v:fill type="solid"/>
              </v:shape>
              <v:shape style="position:absolute;left:5058;top:-675;width:118;height:109" coordorigin="5058,-675" coordsize="118,109" path="m5094,-646l5076,-645,5095,-645,5094,-646xe" filled="t" fillcolor="#000000" stroked="f">
                <v:path arrowok="t"/>
                <v:fill type="solid"/>
              </v:shape>
              <v:shape style="position:absolute;left:5058;top:-675;width:118;height:109" coordorigin="5058,-675" coordsize="118,109" path="m5176,-675l5160,-673,5075,-665,5083,-661,5094,-646,5161,-653,5168,-659,5176,-675xe" filled="t" fillcolor="#000000" stroked="f">
                <v:path arrowok="t"/>
                <v:fill type="solid"/>
              </v:shape>
            </v:group>
            <v:group style="position:absolute;left:5134;top:-667;width:35;height:47" coordorigin="5134,-667" coordsize="35,47">
              <v:shape style="position:absolute;left:5134;top:-667;width:35;height:47" coordorigin="5134,-667" coordsize="35,47" path="m5150,-667l5134,-629,5152,-621,5168,-659,5150,-667xe" filled="t" fillcolor="#000000" stroked="f">
                <v:path arrowok="t"/>
                <v:fill type="solid"/>
              </v:shape>
            </v:group>
            <v:group style="position:absolute;left:5075;top:-663;width:85;height:78" coordorigin="5075,-663" coordsize="85,78">
              <v:shape style="position:absolute;left:5075;top:-663;width:85;height:78" coordorigin="5075,-663" coordsize="85,78" path="m5160,-663l5075,-654,5125,-585,5143,-624,5160,-663xe" filled="t" fillcolor="#000000" stroked="f">
                <v:path arrowok="t"/>
                <v:fill type="solid"/>
              </v:shape>
            </v:group>
            <v:group style="position:absolute;left:5484;top:-473;width:7;height:10" coordorigin="5484,-473" coordsize="7,10">
              <v:shape style="position:absolute;left:5484;top:-473;width:7;height:10" coordorigin="5484,-473" coordsize="7,10" path="m5488,-473l5484,-465,5488,-463,5491,-472,5488,-473xe" filled="t" fillcolor="#000000" stroked="f">
                <v:path arrowok="t"/>
                <v:fill type="solid"/>
              </v:shape>
            </v:group>
            <v:group style="position:absolute;left:5147;top:-624;width:7;height:10" coordorigin="5147,-624" coordsize="7,10">
              <v:shape style="position:absolute;left:5147;top:-624;width:7;height:10" coordorigin="5147,-624" coordsize="7,10" path="m5150,-624l5147,-616,5150,-615,5154,-623,5150,-624xe" filled="t" fillcolor="#000000" stroked="f">
                <v:path arrowok="t"/>
                <v:fill type="solid"/>
              </v:shape>
            </v:group>
            <v:group style="position:absolute;left:5150;top:-623;width:337;height:158" coordorigin="5150,-623" coordsize="337,158">
              <v:shape style="position:absolute;left:5150;top:-623;width:337;height:158" coordorigin="5150,-623" coordsize="337,158" path="m5154,-623l5150,-615,5484,-465,5488,-473,5154,-623xe" filled="t" fillcolor="#000000" stroked="f">
                <v:path arrowok="t"/>
                <v:fill type="solid"/>
              </v:shape>
            </v:group>
            <v:group style="position:absolute;left:3995;top:-1277;width:25;height:10" coordorigin="3995,-1277" coordsize="25,10">
              <v:shape style="position:absolute;left:3995;top:-1277;width:25;height:10" coordorigin="3995,-1277" coordsize="25,10" path="m3995,-1272l4020,-1272e" filled="f" stroked="t" strokeweight=".580pt" strokecolor="#000000">
                <v:path arrowok="t"/>
              </v:shape>
            </v:group>
            <v:group style="position:absolute;left:3882;top:-1277;width:37;height:10" coordorigin="3882,-1277" coordsize="37,10">
              <v:shape style="position:absolute;left:3882;top:-1277;width:37;height:10" coordorigin="3882,-1277" coordsize="37,10" path="m3882,-1272l3919,-1272e" filled="f" stroked="t" strokeweight=".580pt" strokecolor="#000000">
                <v:path arrowok="t"/>
              </v:shape>
            </v:group>
            <v:group style="position:absolute;left:3768;top:-1277;width:38;height:10" coordorigin="3768,-1277" coordsize="38,10">
              <v:shape style="position:absolute;left:3768;top:-1277;width:38;height:10" coordorigin="3768,-1277" coordsize="38,10" path="m3768,-1272l3806,-1272e" filled="f" stroked="t" strokeweight=".580pt" strokecolor="#000000">
                <v:path arrowok="t"/>
              </v:shape>
            </v:group>
            <v:group style="position:absolute;left:3655;top:-1277;width:37;height:10" coordorigin="3655,-1277" coordsize="37,10">
              <v:shape style="position:absolute;left:3655;top:-1277;width:37;height:10" coordorigin="3655,-1277" coordsize="37,10" path="m3655,-1272l3692,-1272e" filled="f" stroked="t" strokeweight=".580pt" strokecolor="#000000">
                <v:path arrowok="t"/>
              </v:shape>
            </v:group>
            <v:group style="position:absolute;left:3541;top:-1277;width:38;height:10" coordorigin="3541,-1277" coordsize="38,10">
              <v:shape style="position:absolute;left:3541;top:-1277;width:38;height:10" coordorigin="3541,-1277" coordsize="38,10" path="m3541,-1272l3580,-1272e" filled="f" stroked="t" strokeweight=".580pt" strokecolor="#000000">
                <v:path arrowok="t"/>
              </v:shape>
            </v:group>
            <v:group style="position:absolute;left:3428;top:-1277;width:37;height:10" coordorigin="3428,-1277" coordsize="37,10">
              <v:shape style="position:absolute;left:3428;top:-1277;width:37;height:10" coordorigin="3428,-1277" coordsize="37,10" path="m3428,-1272l3466,-1272e" filled="f" stroked="t" strokeweight=".580pt" strokecolor="#000000">
                <v:path arrowok="t"/>
              </v:shape>
            </v:group>
            <v:group style="position:absolute;left:3314;top:-1277;width:38;height:10" coordorigin="3314,-1277" coordsize="38,10">
              <v:shape style="position:absolute;left:3314;top:-1277;width:38;height:10" coordorigin="3314,-1277" coordsize="38,10" path="m3314,-1272l3353,-1272e" filled="f" stroked="t" strokeweight=".580pt" strokecolor="#000000">
                <v:path arrowok="t"/>
              </v:shape>
            </v:group>
            <v:group style="position:absolute;left:3202;top:-1277;width:37;height:10" coordorigin="3202,-1277" coordsize="37,10">
              <v:shape style="position:absolute;left:3202;top:-1277;width:37;height:10" coordorigin="3202,-1277" coordsize="37,10" path="m3202,-1272l3239,-1272e" filled="f" stroked="t" strokeweight=".580pt" strokecolor="#000000">
                <v:path arrowok="t"/>
              </v:shape>
            </v:group>
            <v:group style="position:absolute;left:3088;top:-1277;width:38;height:10" coordorigin="3088,-1277" coordsize="38,10">
              <v:shape style="position:absolute;left:3088;top:-1277;width:38;height:10" coordorigin="3088,-1277" coordsize="38,10" path="m3088,-1272l3126,-1272e" filled="f" stroked="t" strokeweight=".580pt" strokecolor="#000000">
                <v:path arrowok="t"/>
              </v:shape>
            </v:group>
            <v:group style="position:absolute;left:2975;top:-1277;width:37;height:10" coordorigin="2975,-1277" coordsize="37,10">
              <v:shape style="position:absolute;left:2975;top:-1277;width:37;height:10" coordorigin="2975,-1277" coordsize="37,10" path="m2975,-1272l3012,-1272e" filled="f" stroked="t" strokeweight=".580pt" strokecolor="#000000">
                <v:path arrowok="t"/>
              </v:shape>
            </v:group>
            <v:group style="position:absolute;left:2861;top:-1277;width:38;height:10" coordorigin="2861,-1277" coordsize="38,10">
              <v:shape style="position:absolute;left:2861;top:-1277;width:38;height:10" coordorigin="2861,-1277" coordsize="38,10" path="m2861,-1272l2899,-1272e" filled="f" stroked="t" strokeweight=".580pt" strokecolor="#000000">
                <v:path arrowok="t"/>
              </v:shape>
            </v:group>
            <v:group style="position:absolute;left:2748;top:-1277;width:37;height:10" coordorigin="2748,-1277" coordsize="37,10">
              <v:shape style="position:absolute;left:2748;top:-1277;width:37;height:10" coordorigin="2748,-1277" coordsize="37,10" path="m2748,-1272l2785,-1272e" filled="f" stroked="t" strokeweight=".580pt" strokecolor="#000000">
                <v:path arrowok="t"/>
              </v:shape>
            </v:group>
            <v:group style="position:absolute;left:2647;top:-1277;width:25;height:10" coordorigin="2647,-1277" coordsize="25,10">
              <v:shape style="position:absolute;left:2647;top:-1277;width:25;height:10" coordorigin="2647,-1277" coordsize="25,10" path="m2647,-1272l2672,-1272e" filled="f" stroked="t" strokeweight=".580pt" strokecolor="#000000">
                <v:path arrowok="t"/>
              </v:shape>
            </v:group>
            <v:group style="position:absolute;left:3602;top:-4966;width:398;height:2" coordorigin="3602,-4966" coordsize="398,2">
              <v:shape style="position:absolute;left:3602;top:-4966;width:398;height:2" coordorigin="3602,-4966" coordsize="398,0" path="m3602,-4966l4001,-4966e" filled="f" stroked="t" strokeweight=".579980pt" strokecolor="#000000">
                <v:path arrowok="t"/>
              </v:shape>
            </v:group>
            <v:group style="position:absolute;left:3984;top:-4997;width:55;height:66" coordorigin="3984,-4997" coordsize="55,66">
              <v:shape style="position:absolute;left:3984;top:-4997;width:55;height:66" coordorigin="3984,-4997" coordsize="55,66" path="m3984,-4997l3989,-4981,3990,-4965,3989,-4947,3984,-4931,4032,-4961,4039,-4966,3990,-4993,3984,-4997xe" filled="t" fillcolor="#000000" stroked="f">
                <v:path arrowok="t"/>
                <v:fill type="solid"/>
              </v:shape>
            </v:group>
            <v:group style="position:absolute;left:2687;top:-4966;width:505;height:2" coordorigin="2687,-4966" coordsize="505,2">
              <v:shape style="position:absolute;left:2687;top:-4966;width:505;height:2" coordorigin="2687,-4966" coordsize="505,0" path="m2687,-4966l3192,-4966e" filled="f" stroked="t" strokeweight=".579980pt" strokecolor="#000000">
                <v:path arrowok="t"/>
              </v:shape>
            </v:group>
            <v:group style="position:absolute;left:2645;top:-4997;width:59;height:66" coordorigin="2645,-4997" coordsize="59,66">
              <v:shape style="position:absolute;left:2645;top:-4997;width:59;height:66" coordorigin="2645,-4997" coordsize="59,66" path="m2704,-4997l2652,-4967,2645,-4962,2696,-4935,2704,-4931,2699,-4947,2696,-4965,2699,-4981,2704,-4997xe" filled="t" fillcolor="#000000" stroked="f">
                <v:path arrowok="t"/>
                <v:fill type="solid"/>
              </v:shape>
            </v:group>
            <v:group style="position:absolute;left:5088;top:-4963;width:580;height:2" coordorigin="5088,-4963" coordsize="580,2">
              <v:shape style="position:absolute;left:5088;top:-4963;width:580;height:2" coordorigin="5088,-4963" coordsize="580,0" path="m5088,-4963l5668,-4963e" filled="f" stroked="t" strokeweight=".58001pt" strokecolor="#000000">
                <v:path arrowok="t"/>
              </v:shape>
            </v:group>
            <v:group style="position:absolute;left:5658;top:-4997;width:56;height:66" coordorigin="5658,-4997" coordsize="56,66">
              <v:shape style="position:absolute;left:5658;top:-4997;width:56;height:66" coordorigin="5658,-4997" coordsize="56,66" path="m5658,-4997l5664,-4981,5665,-4965,5664,-4947,5658,-4931,5707,-4961,5714,-4966,5665,-4993,5658,-4997xe" filled="t" fillcolor="#000000" stroked="f">
                <v:path arrowok="t"/>
                <v:fill type="solid"/>
              </v:shape>
            </v:group>
            <v:group style="position:absolute;left:4075;top:-4969;width:572;height:2" coordorigin="4075,-4969" coordsize="572,2">
              <v:shape style="position:absolute;left:4075;top:-4969;width:572;height:2" coordorigin="4075,-4969" coordsize="572,0" path="m4075,-4969l4648,-4969e" filled="f" stroked="t" strokeweight=".579980pt" strokecolor="#000000">
                <v:path arrowok="t"/>
              </v:shape>
            </v:group>
            <v:group style="position:absolute;left:4036;top:-5002;width:59;height:66" coordorigin="4036,-5002" coordsize="59,66">
              <v:shape style="position:absolute;left:4036;top:-5002;width:59;height:66" coordorigin="4036,-5002" coordsize="59,66" path="m4094,-5002l4043,-4972,4036,-4967,4086,-4939,4094,-4936,4088,-4953,4087,-4967,4087,-4972,4088,-4986,4094,-5002xe" filled="t" fillcolor="#000000" stroked="f">
                <v:path arrowok="t"/>
                <v:fill type="solid"/>
              </v:shape>
            </v:group>
            <v:group style="position:absolute;left:2650;top:-5412;width:59;height:66" coordorigin="2650,-5412" coordsize="59,66">
              <v:shape style="position:absolute;left:2650;top:-5412;width:59;height:66" coordorigin="2650,-5412" coordsize="59,66" path="m2708,-5412l2657,-5381,2650,-5377,2701,-5350,2708,-5346,2704,-5362,2702,-5377,2703,-5381,2704,-5395,2708,-5412xe" filled="t" fillcolor="#000000" stroked="f">
                <v:path arrowok="t"/>
                <v:fill type="solid"/>
              </v:shape>
            </v:group>
            <v:group style="position:absolute;left:5711;top:-5449;width:10;height:5" coordorigin="5711,-5449" coordsize="10,5">
              <v:shape style="position:absolute;left:5711;top:-5449;width:10;height:5" coordorigin="5711,-5449" coordsize="10,5" path="m5711,-5447l5720,-5447e" filled="f" stroked="t" strokeweight=".33999pt" strokecolor="#000000">
                <v:path arrowok="t"/>
              </v:shape>
            </v:group>
            <v:group style="position:absolute;left:5711;top:-5445;width:10;height:19" coordorigin="5711,-5445" coordsize="10,19">
              <v:shape style="position:absolute;left:5711;top:-5445;width:10;height:19" coordorigin="5711,-5445" coordsize="10,19" path="m5711,-5435l5720,-5435e" filled="f" stroked="t" strokeweight="1.06002pt" strokecolor="#000000">
                <v:path arrowok="t"/>
              </v:shape>
            </v:group>
            <v:group style="position:absolute;left:5711;top:-5358;width:10;height:5" coordorigin="5711,-5358" coordsize="10,5">
              <v:shape style="position:absolute;left:5711;top:-5358;width:10;height:5" coordorigin="5711,-5358" coordsize="10,5" path="m5711,-5356l5720,-5356e" filled="f" stroked="t" strokeweight=".33999pt" strokecolor="#000000">
                <v:path arrowok="t"/>
              </v:shape>
            </v:group>
            <v:group style="position:absolute;left:5711;top:-5353;width:10;height:31" coordorigin="5711,-5353" coordsize="10,31">
              <v:shape style="position:absolute;left:5711;top:-5353;width:10;height:31" coordorigin="5711,-5353" coordsize="10,31" path="m5711,-5338l5720,-5338e" filled="f" stroked="t" strokeweight="1.66pt" strokecolor="#000000">
                <v:path arrowok="t"/>
              </v:shape>
            </v:group>
            <v:group style="position:absolute;left:5711;top:-5250;width:10;height:20" coordorigin="5711,-5250" coordsize="10,20">
              <v:shape style="position:absolute;left:5711;top:-5250;width:10;height:20" coordorigin="5711,-5250" coordsize="10,20" path="m5711,-5240l5720,-5240e" filled="f" stroked="t" strokeweight="1.120pt" strokecolor="#000000">
                <v:path arrowok="t"/>
              </v:shape>
            </v:group>
            <v:group style="position:absolute;left:4350;top:-5376;width:1320;height:2" coordorigin="4350,-5376" coordsize="1320,2">
              <v:shape style="position:absolute;left:4350;top:-5376;width:1320;height:2" coordorigin="4350,-5376" coordsize="1320,0" path="m4350,-5376l5670,-5376e" filled="f" stroked="t" strokeweight=".58001pt" strokecolor="#000000">
                <v:path arrowok="t"/>
              </v:shape>
            </v:group>
            <v:group style="position:absolute;left:5651;top:-5410;width:59;height:66" coordorigin="5651,-5410" coordsize="59,66">
              <v:shape style="position:absolute;left:5651;top:-5410;width:59;height:66" coordorigin="5651,-5410" coordsize="59,66" path="m5651,-5410l5657,-5393,5658,-5379,5658,-5375,5657,-5359,5651,-5344,5658,-5347,5710,-5375,5702,-5379,5651,-5410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(A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Half-Bridge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nverter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1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(B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Ga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pulse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w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veform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of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68" w:lineRule="exact"/>
        <w:ind w:left="101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(C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1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ol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age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ross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tra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sformer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primary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31" w:lineRule="exact"/>
        <w:ind w:left="101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(D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Current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through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switch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11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and</w:t>
      </w:r>
      <w:r>
        <w:rPr>
          <w:rFonts w:ascii="Arial" w:hAnsi="Arial" w:cs="Arial" w:eastAsia="Arial"/>
          <w:b w:val="0"/>
          <w:bCs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6"/>
          <w:sz w:val="12"/>
          <w:szCs w:val="12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00" w:lineRule="exact"/>
        <w:ind w:left="101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63pt;margin-top:79.618774pt;width:468pt;height:.1pt;mso-position-horizontal-relative:page;mso-position-vertical-relative:paragraph;z-index:-10504" coordorigin="1260,1592" coordsize="9360,2">
            <v:shape style="position:absolute;left:1260;top:1592;width:9360;height:2" coordorigin="1260,1592" coordsize="9360,0" path="m1260,1592l10620,1592e" filled="f" stroked="t" strokeweight="1.120pt" strokecolor="#000000">
              <v:path arrowok="t"/>
            </v:shape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(E)</w:t>
      </w:r>
      <w:r>
        <w:rPr>
          <w:rFonts w:ascii="Arial" w:hAnsi="Arial" w:cs="Arial" w:eastAsia="Arial"/>
          <w:b/>
          <w:bCs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Output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inductor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and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diode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4</w:t>
      </w:r>
      <w:r>
        <w:rPr>
          <w:rFonts w:ascii="Arial" w:hAnsi="Arial" w:cs="Arial" w:eastAsia="Arial"/>
          <w:b w:val="0"/>
          <w:bCs w:val="0"/>
          <w:spacing w:val="8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cur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ent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after="0" w:line="200" w:lineRule="exac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pgSz w:w="12240" w:h="15840"/>
          <w:pgMar w:header="477" w:footer="747" w:top="1060" w:bottom="940" w:left="1480" w:right="1120"/>
        </w:sectPr>
      </w:pPr>
    </w:p>
    <w:p>
      <w:pPr>
        <w:pStyle w:val="Heading4"/>
        <w:spacing w:before="74"/>
        <w:ind w:right="1462"/>
        <w:jc w:val="both"/>
      </w:pPr>
      <w:r>
        <w:rPr/>
        <w:pict>
          <v:group style="position:absolute;margin-left:81pt;margin-top:-9.99009pt;width:468pt;height:.1pt;mso-position-horizontal-relative:page;mso-position-vertical-relative:paragraph;z-index:-10493" coordorigin="1620,-200" coordsize="9360,2">
            <v:shape style="position:absolute;left:1620;top:-200;width:9360;height:2" coordorigin="1620,-200" coordsize="9360,0" path="m1620,-200l10980,-200e" filled="f" stroked="t" strokeweight="1.120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EQUIVALENT</w:t>
      </w:r>
      <w:r>
        <w:rPr>
          <w:b w:val="0"/>
          <w:bCs w:val="0"/>
          <w:spacing w:val="-28"/>
          <w:w w:val="100"/>
        </w:rPr>
        <w:t> </w:t>
      </w:r>
      <w:r>
        <w:rPr>
          <w:b w:val="0"/>
          <w:bCs w:val="0"/>
          <w:spacing w:val="-8"/>
          <w:w w:val="100"/>
        </w:rPr>
        <w:t>T</w:t>
      </w:r>
      <w:r>
        <w:rPr>
          <w:b w:val="0"/>
          <w:bCs w:val="0"/>
          <w:spacing w:val="0"/>
          <w:w w:val="100"/>
        </w:rPr>
        <w:t>RANSFORMER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4"/>
        <w:ind w:right="0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ival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hyperlink w:history="true" w:anchor="_bookmark32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</w:t>
        </w:r>
        <w:r>
          <w:rPr>
            <w:b w:val="0"/>
            <w:bCs w:val="0"/>
            <w:spacing w:val="0"/>
            <w:w w:val="100"/>
          </w:rPr>
          <w:t>7</w:t>
        </w:r>
      </w:hyperlink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Durin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20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-4"/>
          <w:w w:val="100"/>
          <w:sz w:val="14"/>
          <w:szCs w:val="14"/>
        </w:rPr>
        <w:t>F</w:t>
      </w:r>
      <w:r>
        <w:rPr>
          <w:b w:val="0"/>
          <w:bCs w:val="0"/>
          <w:spacing w:val="0"/>
          <w:w w:val="100"/>
          <w:sz w:val="14"/>
          <w:szCs w:val="14"/>
        </w:rPr>
        <w:t>F</w:t>
      </w:r>
      <w:r>
        <w:rPr>
          <w:b w:val="0"/>
          <w:bCs w:val="0"/>
          <w:spacing w:val="9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bot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1"/>
          <w:w w:val="100"/>
        </w:rPr>
        <w:t>F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eal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owi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roug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3</w:t>
      </w:r>
      <w:r>
        <w:rPr>
          <w:b w:val="0"/>
          <w:bCs w:val="0"/>
          <w:spacing w:val="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4</w:t>
      </w:r>
      <w:r>
        <w:rPr>
          <w:b w:val="0"/>
          <w:bCs w:val="0"/>
          <w:spacing w:val="0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al.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How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ve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"/>
          <w:w w:val="100"/>
        </w:rPr>
        <w:t>act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sense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beca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prese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no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-z</w:t>
      </w:r>
      <w:r>
        <w:rPr>
          <w:b w:val="0"/>
          <w:bCs w:val="0"/>
          <w:spacing w:val="0"/>
          <w:w w:val="100"/>
        </w:rPr>
        <w:t>ero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gnetizi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M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  <w:sz w:val="14"/>
          <w:szCs w:val="14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3</w:t>
      </w:r>
      <w:r>
        <w:rPr>
          <w:b w:val="0"/>
          <w:bCs w:val="0"/>
          <w:spacing w:val="0"/>
          <w:w w:val="99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4</w:t>
      </w:r>
      <w:r>
        <w:rPr>
          <w:b w:val="0"/>
          <w:bCs w:val="0"/>
          <w:spacing w:val="10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al.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1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mag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et</w:t>
      </w:r>
      <w:r>
        <w:rPr>
          <w:b w:val="0"/>
          <w:bCs w:val="0"/>
          <w:spacing w:val="0"/>
          <w:w w:val="100"/>
        </w:rPr>
        <w:t>iz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-2"/>
          <w:w w:val="100"/>
          <w:sz w:val="14"/>
          <w:szCs w:val="14"/>
        </w:rPr>
        <w:t>M</w:t>
      </w:r>
      <w:r>
        <w:rPr>
          <w:b w:val="0"/>
          <w:bCs w:val="0"/>
          <w:spacing w:val="-1"/>
          <w:w w:val="100"/>
        </w:rPr>
        <w:t>(t)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show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7"/>
          <w:w w:val="100"/>
        </w:rPr>
        <w:t> </w:t>
      </w:r>
      <w:hyperlink w:history="true" w:anchor="_bookmark32">
        <w:r>
          <w:rPr>
            <w:b w:val="0"/>
            <w:bCs w:val="0"/>
            <w:spacing w:val="-1"/>
            <w:w w:val="100"/>
          </w:rPr>
          <w:t>Fi</w:t>
        </w:r>
        <w:r>
          <w:rPr>
            <w:b w:val="0"/>
            <w:bCs w:val="0"/>
            <w:spacing w:val="0"/>
            <w:w w:val="100"/>
          </w:rPr>
          <w:t>g</w:t>
        </w:r>
        <w:r>
          <w:rPr>
            <w:b w:val="0"/>
            <w:bCs w:val="0"/>
            <w:spacing w:val="-1"/>
            <w:w w:val="100"/>
          </w:rPr>
          <w:t>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17,</w:t>
        </w:r>
      </w:hyperlink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flo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thr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throu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aries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vid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betwe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thre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win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ings.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4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Heading3"/>
        <w:ind w:right="1194"/>
        <w:jc w:val="both"/>
        <w:rPr>
          <w:b w:val="0"/>
          <w:bCs w:val="0"/>
        </w:rPr>
      </w:pPr>
      <w:bookmarkStart w:name="FIGURE 17: Transformer Equivalent Model" w:id="74"/>
      <w:bookmarkEnd w:id="74"/>
      <w:r>
        <w:rPr/>
      </w:r>
      <w:bookmarkStart w:name="_bookmark32" w:id="75"/>
      <w:bookmarkEnd w:id="75"/>
      <w:r>
        <w:rPr/>
      </w:r>
      <w:r>
        <w:rPr>
          <w:spacing w:val="0"/>
          <w:w w:val="100"/>
        </w:rPr>
        <w:t>FIG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RE</w:t>
      </w:r>
      <w:r>
        <w:rPr>
          <w:spacing w:val="-4"/>
          <w:w w:val="100"/>
        </w:rPr>
        <w:t> </w:t>
      </w:r>
      <w:r>
        <w:rPr>
          <w:spacing w:val="0"/>
          <w:w w:val="100"/>
        </w:rPr>
        <w:t>17:</w:t>
      </w:r>
      <w:r>
        <w:rPr>
          <w:spacing w:val="0"/>
          <w:w w:val="100"/>
        </w:rPr>
        <w:t>       </w:t>
      </w:r>
      <w:r>
        <w:rPr>
          <w:spacing w:val="17"/>
          <w:w w:val="100"/>
        </w:rPr>
        <w:t> </w:t>
      </w:r>
      <w:r>
        <w:rPr>
          <w:spacing w:val="-13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ANSFORMER</w:t>
      </w:r>
      <w:r>
        <w:rPr>
          <w:b w:val="0"/>
          <w:bCs w:val="0"/>
          <w:spacing w:val="0"/>
          <w:w w:val="100"/>
        </w:rPr>
      </w:r>
    </w:p>
    <w:p>
      <w:pPr>
        <w:spacing w:before="10"/>
        <w:ind w:left="17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80.709991pt;margin-top:12.950047pt;width:216.579995pt;height:149.020010pt;mso-position-horizontal-relative:page;mso-position-vertical-relative:paragraph;z-index:-10476" coordorigin="1614,259" coordsize="4332,2980">
            <v:group style="position:absolute;left:1625;top:270;width:4315;height:2" coordorigin="1625,270" coordsize="4315,2">
              <v:shape style="position:absolute;left:1625;top:270;width:4315;height:2" coordorigin="1625,270" coordsize="4315,0" path="m1625,270l5940,270e" filled="f" stroked="t" strokeweight=".579980pt" strokecolor="#000000">
                <v:path arrowok="t"/>
              </v:shape>
            </v:group>
            <v:group style="position:absolute;left:5935;top:270;width:2;height:2964" coordorigin="5935,270" coordsize="2,2964">
              <v:shape style="position:absolute;left:5935;top:270;width:2;height:2964" coordorigin="5935,270" coordsize="0,2964" path="m5935,270l5935,3234e" filled="f" stroked="t" strokeweight=".58001pt" strokecolor="#000000">
                <v:path arrowok="t"/>
              </v:shape>
            </v:group>
            <v:group style="position:absolute;left:1620;top:3229;width:4315;height:2" coordorigin="1620,3229" coordsize="4315,2">
              <v:shape style="position:absolute;left:1620;top:3229;width:4315;height:2" coordorigin="1620,3229" coordsize="4315,0" path="m1620,3229l5935,3229e" filled="f" stroked="t" strokeweight=".58001pt" strokecolor="#000000">
                <v:path arrowok="t"/>
              </v:shape>
            </v:group>
            <v:group style="position:absolute;left:1625;top:265;width:2;height:2964" coordorigin="1625,265" coordsize="2,2964">
              <v:shape style="position:absolute;left:1625;top:265;width:2;height:2964" coordorigin="1625,265" coordsize="0,2964" path="m1625,265l1625,3229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EQUIVALENT</w:t>
      </w:r>
      <w:r>
        <w:rPr>
          <w:rFonts w:ascii="Arial" w:hAnsi="Arial" w:cs="Arial" w:eastAsia="Arial"/>
          <w:b/>
          <w:bCs/>
          <w:spacing w:val="-20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MOD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pStyle w:val="Heading4"/>
        <w:spacing w:before="74"/>
        <w:ind w:right="1865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0"/>
          <w:w w:val="100"/>
        </w:rPr>
        <w:t>DC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BLOC</w:t>
      </w:r>
      <w:r>
        <w:rPr>
          <w:b w:val="0"/>
          <w:bCs w:val="0"/>
          <w:spacing w:val="1"/>
          <w:w w:val="100"/>
        </w:rPr>
        <w:t>K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TOR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4"/>
        <w:ind w:right="139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sm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bl</w:t>
      </w:r>
      <w:r>
        <w:rPr>
          <w:b w:val="0"/>
          <w:bCs w:val="0"/>
          <w:spacing w:val="0"/>
          <w:w w:val="100"/>
        </w:rPr>
        <w:t>oc</w:t>
      </w:r>
      <w:r>
        <w:rPr>
          <w:b w:val="0"/>
          <w:bCs w:val="0"/>
          <w:spacing w:val="-1"/>
          <w:w w:val="100"/>
        </w:rPr>
        <w:t>k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cit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lace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rie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with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prim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bl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flu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core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val</w:t>
      </w:r>
      <w:r>
        <w:rPr>
          <w:b w:val="0"/>
          <w:bCs w:val="0"/>
          <w:spacing w:val="0"/>
          <w:w w:val="100"/>
        </w:rPr>
        <w:t>ue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block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ng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cit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2"/>
          <w:w w:val="100"/>
        </w:rPr>
        <w:t> </w:t>
      </w:r>
      <w:hyperlink w:history="true" w:anchor="_bookmark33">
        <w:r>
          <w:rPr>
            <w:b w:val="0"/>
            <w:bCs w:val="0"/>
            <w:spacing w:val="-2"/>
            <w:w w:val="100"/>
          </w:rPr>
        </w:r>
        <w:r>
          <w:rPr>
            <w:b w:val="0"/>
            <w:bCs w:val="0"/>
            <w:spacing w:val="-1"/>
            <w:w w:val="100"/>
          </w:rPr>
          <w:t>E</w:t>
        </w:r>
        <w:r>
          <w:rPr>
            <w:b w:val="0"/>
            <w:bCs w:val="0"/>
            <w:spacing w:val="0"/>
            <w:w w:val="100"/>
          </w:rPr>
          <w:t>q</w:t>
        </w:r>
        <w:r>
          <w:rPr>
            <w:b w:val="0"/>
            <w:bCs w:val="0"/>
            <w:spacing w:val="-1"/>
            <w:w w:val="100"/>
          </w:rPr>
          <w:t>uatio</w:t>
        </w:r>
        <w:r>
          <w:rPr>
            <w:b w:val="0"/>
            <w:bCs w:val="0"/>
            <w:spacing w:val="0"/>
            <w:w w:val="100"/>
          </w:rPr>
          <w:t>n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1</w:t>
        </w:r>
      </w:hyperlink>
      <w:r>
        <w:rPr>
          <w:b w:val="0"/>
          <w:bCs w:val="0"/>
          <w:spacing w:val="-1"/>
          <w:w w:val="100"/>
        </w:rPr>
        <w:t>7.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16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ind w:right="227"/>
        <w:jc w:val="both"/>
        <w:rPr>
          <w:b w:val="0"/>
          <w:bCs w:val="0"/>
        </w:rPr>
      </w:pPr>
      <w:r>
        <w:rPr/>
        <w:pict>
          <v:group style="position:absolute;margin-left:332.710022pt;margin-top:12.449904pt;width:216.28001pt;height:101.379995pt;mso-position-horizontal-relative:page;mso-position-vertical-relative:paragraph;z-index:-10474" coordorigin="6654,249" coordsize="4326,2028">
            <v:group style="position:absolute;left:6665;top:260;width:4309;height:2" coordorigin="6665,260" coordsize="4309,2">
              <v:shape style="position:absolute;left:6665;top:260;width:4309;height:2" coordorigin="6665,260" coordsize="4309,0" path="m6665,260l10974,260e" filled="f" stroked="t" strokeweight=".58004pt" strokecolor="#000000">
                <v:path arrowok="t"/>
              </v:shape>
            </v:group>
            <v:group style="position:absolute;left:10969;top:260;width:2;height:2011" coordorigin="10969,260" coordsize="2,2011">
              <v:shape style="position:absolute;left:10969;top:260;width:2;height:2011" coordorigin="10969,260" coordsize="0,2011" path="m10969,260l10969,2271e" filled="f" stroked="t" strokeweight=".579980pt" strokecolor="#000000">
                <v:path arrowok="t"/>
              </v:shape>
            </v:group>
            <v:group style="position:absolute;left:6660;top:2266;width:4309;height:2" coordorigin="6660,2266" coordsize="4309,2">
              <v:shape style="position:absolute;left:6660;top:2266;width:4309;height:2" coordorigin="6660,2266" coordsize="4309,0" path="m6660,2266l10969,2266e" filled="f" stroked="t" strokeweight=".579980pt" strokecolor="#000000">
                <v:path arrowok="t"/>
              </v:shape>
            </v:group>
            <v:group style="position:absolute;left:6665;top:255;width:2;height:2011" coordorigin="6665,255" coordsize="2,2011">
              <v:shape style="position:absolute;left:6665;top:255;width:2;height:2011" coordorigin="6665,255" coordsize="0,2011" path="m6665,255l6665,2266e" filled="f" stroked="t" strokeweight=".58001pt" strokecolor="#000000">
                <v:path arrowok="t"/>
              </v:shape>
            </v:group>
            <w10:wrap type="none"/>
          </v:group>
        </w:pict>
      </w:r>
      <w:bookmarkStart w:name="EQUATION 17: DC Blocking Capacitor" w:id="76"/>
      <w:bookmarkEnd w:id="76"/>
      <w:r>
        <w:rPr/>
      </w:r>
      <w:bookmarkStart w:name="_bookmark33" w:id="77"/>
      <w:bookmarkEnd w:id="77"/>
      <w:r>
        <w:rPr/>
      </w:r>
      <w:r>
        <w:rPr>
          <w:spacing w:val="0"/>
          <w:w w:val="100"/>
        </w:rPr>
        <w:t>EQU</w:t>
      </w:r>
      <w:r>
        <w:rPr>
          <w:spacing w:val="-16"/>
          <w:w w:val="100"/>
        </w:rPr>
        <w:t>A</w:t>
      </w:r>
      <w:r>
        <w:rPr>
          <w:spacing w:val="0"/>
          <w:w w:val="100"/>
        </w:rPr>
        <w:t>TION</w:t>
      </w:r>
      <w:r>
        <w:rPr>
          <w:spacing w:val="-6"/>
          <w:w w:val="100"/>
        </w:rPr>
        <w:t> </w:t>
      </w:r>
      <w:r>
        <w:rPr>
          <w:spacing w:val="0"/>
          <w:w w:val="100"/>
        </w:rPr>
        <w:t>17:</w:t>
      </w:r>
      <w:r>
        <w:rPr>
          <w:spacing w:val="0"/>
          <w:w w:val="100"/>
        </w:rPr>
        <w:t>  </w:t>
      </w:r>
      <w:r>
        <w:rPr>
          <w:spacing w:val="12"/>
          <w:w w:val="100"/>
        </w:rPr>
        <w:t> </w:t>
      </w:r>
      <w:r>
        <w:rPr>
          <w:spacing w:val="0"/>
          <w:w w:val="100"/>
        </w:rPr>
        <w:t>DC</w:t>
      </w:r>
      <w:r>
        <w:rPr>
          <w:spacing w:val="-5"/>
          <w:w w:val="100"/>
        </w:rPr>
        <w:t> </w:t>
      </w:r>
      <w:r>
        <w:rPr>
          <w:spacing w:val="0"/>
          <w:w w:val="100"/>
        </w:rPr>
        <w:t>BLOCKI</w:t>
      </w:r>
      <w:r>
        <w:rPr>
          <w:spacing w:val="1"/>
          <w:w w:val="100"/>
        </w:rPr>
        <w:t>N</w:t>
      </w:r>
      <w:r>
        <w:rPr>
          <w:spacing w:val="0"/>
          <w:w w:val="100"/>
        </w:rPr>
        <w:t>G</w:t>
      </w:r>
      <w:r>
        <w:rPr>
          <w:spacing w:val="-6"/>
          <w:w w:val="100"/>
        </w:rPr>
        <w:t> </w:t>
      </w:r>
      <w:r>
        <w:rPr>
          <w:spacing w:val="0"/>
          <w:w w:val="100"/>
        </w:rPr>
        <w:t>CA</w:t>
      </w:r>
      <w:r>
        <w:rPr>
          <w:spacing w:val="-6"/>
          <w:w w:val="100"/>
        </w:rPr>
        <w:t>P</w:t>
      </w:r>
      <w:r>
        <w:rPr>
          <w:spacing w:val="0"/>
          <w:w w:val="100"/>
        </w:rPr>
        <w:t>ACITOR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3"/>
        <w:rPr>
          <w:sz w:val="14"/>
          <w:szCs w:val="14"/>
        </w:rPr>
      </w:pPr>
      <w:r>
        <w:rPr>
          <w:sz w:val="14"/>
          <w:szCs w:val="14"/>
        </w:rPr>
      </w:r>
    </w:p>
    <w:p>
      <w:pPr>
        <w:tabs>
          <w:tab w:pos="547" w:val="left" w:leader="none"/>
        </w:tabs>
        <w:spacing w:line="213" w:lineRule="exact"/>
        <w:ind w:left="70" w:right="0" w:firstLine="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>
        <w:rPr/>
        <w:pict>
          <v:shape style="position:absolute;margin-left:401.220001pt;margin-top:6.99139pt;width:84.776771pt;height:11.378766pt;mso-position-horizontal-relative:page;mso-position-vertical-relative:paragraph;z-index:-10472" type="#_x0000_t202" filled="f" stroked="f">
            <v:textbox inset="0,0,0,0">
              <w:txbxContent>
                <w:p>
                  <w:pPr>
                    <w:tabs>
                      <w:tab w:pos="1171" w:val="left" w:leader="none"/>
                    </w:tabs>
                    <w:spacing w:line="228" w:lineRule="exact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0"/>
                      <w:w w:val="100"/>
                      <w:position w:val="-7"/>
                      <w:sz w:val="18"/>
                      <w:szCs w:val="18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0"/>
                      <w:w w:val="100"/>
                      <w:position w:val="-7"/>
                      <w:sz w:val="18"/>
                      <w:szCs w:val="18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44"/>
                      <w:w w:val="100"/>
                      <w:position w:val="-7"/>
                      <w:sz w:val="18"/>
                      <w:szCs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0"/>
                      <w:w w:val="100"/>
                      <w:position w:val="-7"/>
                      <w:sz w:val="18"/>
                      <w:szCs w:val="18"/>
                    </w:rPr>
                    <w:t>=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0"/>
                      <w:w w:val="100"/>
                      <w:position w:val="-7"/>
                      <w:sz w:val="18"/>
                      <w:szCs w:val="18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23"/>
                      <w:w w:val="100"/>
                      <w:position w:val="-7"/>
                      <w:sz w:val="18"/>
                      <w:szCs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11"/>
                      <w:w w:val="100"/>
                      <w:position w:val="0"/>
                      <w:sz w:val="14"/>
                      <w:szCs w:val="14"/>
                    </w:rPr>
                    <w:t>PRI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0"/>
                      <w:w w:val="100"/>
                      <w:position w:val="0"/>
                      <w:sz w:val="14"/>
                      <w:szCs w:val="14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0"/>
                      <w:w w:val="100"/>
                      <w:position w:val="0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11"/>
                      <w:w w:val="100"/>
                      <w:position w:val="0"/>
                      <w:sz w:val="14"/>
                      <w:szCs w:val="14"/>
                    </w:rPr>
                    <w:t>ON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-50"/>
                      <w:w w:val="100"/>
                      <w:position w:val="0"/>
                      <w:sz w:val="14"/>
                      <w:szCs w:val="14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-30"/>
                      <w:w w:val="100"/>
                      <w:position w:val="-7"/>
                      <w:sz w:val="18"/>
                      <w:szCs w:val="18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-31"/>
                      <w:w w:val="100"/>
                      <w:position w:val="-7"/>
                      <w:sz w:val="18"/>
                      <w:szCs w:val="18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-85"/>
                      <w:w w:val="100"/>
                      <w:position w:val="0"/>
                      <w:sz w:val="14"/>
                      <w:szCs w:val="14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-30"/>
                      <w:w w:val="100"/>
                      <w:position w:val="-7"/>
                      <w:sz w:val="18"/>
                      <w:szCs w:val="18"/>
                    </w:rPr>
                    <w:t>---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-55"/>
                      <w:w w:val="100"/>
                      <w:position w:val="-7"/>
                      <w:sz w:val="18"/>
                      <w:szCs w:val="18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-61"/>
                      <w:w w:val="100"/>
                      <w:position w:val="0"/>
                      <w:sz w:val="14"/>
                      <w:szCs w:val="14"/>
                    </w:rPr>
                    <w:t>X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0"/>
                      <w:w w:val="100"/>
                      <w:position w:val="-7"/>
                      <w:sz w:val="18"/>
                      <w:szCs w:val="18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0"/>
                      <w:w w:val="100"/>
                      <w:position w:val="0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18"/>
          <w:szCs w:val="18"/>
        </w:rPr>
        <w:tab/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7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18"/>
          <w:szCs w:val="18"/>
        </w:rPr>
      </w:r>
    </w:p>
    <w:p>
      <w:pPr>
        <w:pStyle w:val="BodyText"/>
        <w:tabs>
          <w:tab w:pos="370" w:val="left" w:leader="none"/>
        </w:tabs>
        <w:spacing w:line="209" w:lineRule="exact"/>
        <w:ind w:left="0" w:right="9"/>
        <w:jc w:val="center"/>
        <w:rPr>
          <w:rFonts w:ascii="Times New Roman" w:hAnsi="Times New Roman" w:cs="Times New Roman" w:eastAsia="Times New Roman"/>
        </w:rPr>
      </w:pPr>
      <w:r>
        <w:rPr/>
        <w:pict>
          <v:shape style="position:absolute;margin-left:450.539398pt;margin-top:5.035979pt;width:10.957859pt;height:9.143748pt;mso-position-horizontal-relative:page;mso-position-vertical-relative:paragraph;z-index:-10473" type="#_x0000_t202" filled="f" stroked="f">
            <v:textbox inset="0,0,0,0">
              <w:txbxContent>
                <w:p>
                  <w:pPr>
                    <w:spacing w:line="183" w:lineRule="exact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>
                    <w:rPr>
                      <w:rFonts w:ascii="Segoe UI Symbol" w:hAnsi="Segoe UI Symbol" w:cs="Segoe UI Symbol" w:eastAsia="Segoe UI Symbol"/>
                      <w:b w:val="0"/>
                      <w:bCs w:val="0"/>
                      <w:spacing w:val="-1"/>
                      <w:w w:val="95"/>
                      <w:sz w:val="18"/>
                      <w:szCs w:val="18"/>
                    </w:rPr>
                    <w:t>Δ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0"/>
                      <w:w w:val="95"/>
                      <w:sz w:val="18"/>
                      <w:szCs w:val="18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0"/>
                      <w:w w:val="100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B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ab/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0"/>
          <w:w w:val="100"/>
          <w:position w:val="0"/>
        </w:rPr>
        <w:t>---------------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2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0"/>
          <w:w w:val="100"/>
          <w:position w:val="0"/>
        </w:rPr>
        <w:t>----------------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</w:rPr>
      </w: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ind w:left="29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where: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5"/>
        <w:ind w:left="29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-13"/>
          <w:w w:val="100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ONMAX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27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max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mum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ON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time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of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ther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MOSFET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</w:r>
    </w:p>
    <w:p>
      <w:pPr>
        <w:spacing w:before="44"/>
        <w:ind w:left="29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PRIM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27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maximum</w:t>
      </w:r>
      <w:r>
        <w:rPr>
          <w:rFonts w:ascii="Arial" w:hAnsi="Arial" w:cs="Arial" w:eastAsia="Arial"/>
          <w:b w:val="0"/>
          <w:bCs w:val="0"/>
          <w:i w:val="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primary</w:t>
      </w:r>
      <w:r>
        <w:rPr>
          <w:rFonts w:ascii="Arial" w:hAnsi="Arial" w:cs="Arial" w:eastAsia="Arial"/>
          <w:b w:val="0"/>
          <w:bCs w:val="0"/>
          <w:i w:val="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current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</w:r>
    </w:p>
    <w:p>
      <w:pPr>
        <w:spacing w:line="243" w:lineRule="auto"/>
        <w:ind w:left="298" w:right="328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  <w:sz w:val="18"/>
          <w:szCs w:val="18"/>
        </w:rPr>
        <w:t>Δ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6"/>
          <w:szCs w:val="16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1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1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permissible</w:t>
      </w:r>
      <w:r>
        <w:rPr>
          <w:rFonts w:ascii="Arial" w:hAnsi="Arial" w:cs="Arial" w:eastAsia="Arial"/>
          <w:b w:val="0"/>
          <w:bCs w:val="0"/>
          <w:i w:val="0"/>
          <w:spacing w:val="1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dro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i w:val="0"/>
          <w:spacing w:val="1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in</w:t>
      </w:r>
      <w:r>
        <w:rPr>
          <w:rFonts w:ascii="Arial" w:hAnsi="Arial" w:cs="Arial" w:eastAsia="Arial"/>
          <w:b w:val="0"/>
          <w:bCs w:val="0"/>
          <w:i w:val="0"/>
          <w:spacing w:val="1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primary</w:t>
      </w:r>
      <w:r>
        <w:rPr>
          <w:rFonts w:ascii="Arial" w:hAnsi="Arial" w:cs="Arial" w:eastAsia="Arial"/>
          <w:b w:val="0"/>
          <w:bCs w:val="0"/>
          <w:i w:val="0"/>
          <w:spacing w:val="1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sz w:val="16"/>
          <w:szCs w:val="16"/>
        </w:rPr>
        <w:t>g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1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because</w:t>
      </w:r>
      <w:r>
        <w:rPr>
          <w:rFonts w:ascii="Arial" w:hAnsi="Arial" w:cs="Arial" w:eastAsia="Arial"/>
          <w:b w:val="0"/>
          <w:bCs w:val="0"/>
          <w:i w:val="0"/>
          <w:spacing w:val="1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of</w:t>
      </w:r>
      <w:r>
        <w:rPr>
          <w:rFonts w:ascii="Arial" w:hAnsi="Arial" w:cs="Arial" w:eastAsia="Arial"/>
          <w:b w:val="0"/>
          <w:bCs w:val="0"/>
          <w:i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i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DC</w:t>
      </w:r>
      <w:r>
        <w:rPr>
          <w:rFonts w:ascii="Arial" w:hAnsi="Arial" w:cs="Arial" w:eastAsia="Arial"/>
          <w:b w:val="0"/>
          <w:bCs w:val="0"/>
          <w:i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blocking</w:t>
      </w:r>
      <w:r>
        <w:rPr>
          <w:rFonts w:ascii="Arial" w:hAnsi="Arial" w:cs="Arial" w:eastAsia="Arial"/>
          <w:b w:val="0"/>
          <w:bCs w:val="0"/>
          <w:i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ca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acitor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</w:r>
    </w:p>
    <w:p>
      <w:pPr>
        <w:spacing w:after="0" w:line="243" w:lineRule="auto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480" w:right="1120"/>
          <w:cols w:num="2" w:equalWidth="0">
            <w:col w:w="4461" w:space="579"/>
            <w:col w:w="4600"/>
          </w:cols>
        </w:sectPr>
      </w:pP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8" w:firstLine="0"/>
        <w:jc w:val="righ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110.879997pt;margin-top:-.896098pt;width:3.96pt;height:.47998pt;mso-position-horizontal-relative:page;mso-position-vertical-relative:paragraph;z-index:-10491" coordorigin="2218,-18" coordsize="79,10">
            <v:shape style="position:absolute;left:2218;top:-18;width:79;height:10" coordorigin="2218,-18" coordsize="79,10" path="m2218,-13l2297,-13e" filled="f" stroked="t" strokeweight=".579980pt" strokecolor="#000000">
              <v:path arrowok="t"/>
            </v:shape>
            <w10:wrap type="none"/>
          </v:group>
        </w:pict>
      </w:r>
      <w:r>
        <w:rPr/>
        <w:pict>
          <v:group style="position:absolute;margin-left:143.100006pt;margin-top:-.656108pt;width:4.020000pt;height:.1pt;mso-position-horizontal-relative:page;mso-position-vertical-relative:paragraph;z-index:-10487" coordorigin="2862,-13" coordsize="80,2">
            <v:shape style="position:absolute;left:2862;top:-13;width:80;height:2" coordorigin="2862,-13" coordsize="80,0" path="m2862,-13l2942,-13e" filled="f" stroked="t" strokeweight=".579980pt" strokecolor="#000000">
              <v:path arrowok="t"/>
            </v:shape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(t)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6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256" w:lineRule="auto"/>
        <w:ind w:left="726" w:right="0" w:hanging="65"/>
        <w:jc w:val="center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+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64" w:lineRule="exact"/>
        <w:ind w:left="0" w:right="71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20" w:lineRule="exact" w:before="8"/>
        <w:rPr>
          <w:sz w:val="22"/>
          <w:szCs w:val="22"/>
        </w:rPr>
      </w:pPr>
      <w:r>
        <w:rPr/>
        <w:br w:type="column"/>
      </w:r>
      <w:r>
        <w:rPr>
          <w:sz w:val="22"/>
          <w:szCs w:val="22"/>
        </w:rPr>
      </w:r>
    </w:p>
    <w:p>
      <w:pPr>
        <w:spacing w:line="453" w:lineRule="auto"/>
        <w:ind w:left="106" w:right="0" w:firstLine="223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167.279999pt;margin-top:-1.736064pt;width:4.020000pt;height:.1pt;mso-position-horizontal-relative:page;mso-position-vertical-relative:paragraph;z-index:-10484" coordorigin="3346,-35" coordsize="80,2">
            <v:shape style="position:absolute;left:3346;top:-35;width:80;height:2" coordorigin="3346,-35" coordsize="80,0" path="m3346,-35l3426,-35e" filled="f" stroked="t" strokeweight=".579980pt" strokecolor="#000000">
              <v:path arrowok="t"/>
            </v:shape>
            <w10:wrap type="none"/>
          </v:group>
        </w:pict>
      </w:r>
      <w:r>
        <w:rPr/>
        <w:pict>
          <v:group style="position:absolute;margin-left:175.320007pt;margin-top:-1.736064pt;width:4.020000pt;height:.1pt;mso-position-horizontal-relative:page;mso-position-vertical-relative:paragraph;z-index:-10483" coordorigin="3506,-35" coordsize="80,2">
            <v:shape style="position:absolute;left:3506;top:-35;width:80;height:2" coordorigin="3506,-35" coordsize="80,0" path="m3506,-35l3587,-35e" filled="f" stroked="t" strokeweight=".579980pt" strokecolor="#000000">
              <v:path arrowok="t"/>
            </v:shape>
            <w10:wrap type="none"/>
          </v:group>
        </w:pict>
      </w:r>
      <w:r>
        <w:rPr/>
        <w:pict>
          <v:group style="position:absolute;margin-left:183.360001pt;margin-top:-1.736064pt;width:4.020000pt;height:.1pt;mso-position-horizontal-relative:page;mso-position-vertical-relative:paragraph;z-index:-10482" coordorigin="3667,-35" coordsize="80,2">
            <v:shape style="position:absolute;left:3667;top:-35;width:80;height:2" coordorigin="3667,-35" coordsize="80,0" path="m3667,-35l3748,-35e" filled="f" stroked="t" strokeweight=".579980pt" strokecolor="#000000">
              <v:path arrowok="t"/>
            </v:shape>
            <w10:wrap type="none"/>
          </v:group>
        </w:pict>
      </w:r>
      <w:r>
        <w:rPr/>
        <w:pict>
          <v:group style="position:absolute;margin-left:191.460007pt;margin-top:-1.736064pt;width:4.020000pt;height:.1pt;mso-position-horizontal-relative:page;mso-position-vertical-relative:paragraph;z-index:-10481" coordorigin="3829,-35" coordsize="80,2">
            <v:shape style="position:absolute;left:3829;top:-35;width:80;height:2" coordorigin="3829,-35" coordsize="80,0" path="m3829,-35l3910,-35e" filled="f" stroked="t" strokeweight=".579980pt" strokecolor="#000000">
              <v:path arrowok="t"/>
            </v:shape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6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M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(t)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200" w:lineRule="exact" w:before="6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ind w:left="-3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118.919998pt;margin-top:-.612041pt;width:4.020000pt;height:.1pt;mso-position-horizontal-relative:page;mso-position-vertical-relative:paragraph;z-index:-10490" coordorigin="2378,-12" coordsize="80,2">
            <v:shape style="position:absolute;left:2378;top:-12;width:80;height:2" coordorigin="2378,-12" coordsize="80,0" path="m2378,-12l2459,-12e" filled="f" stroked="t" strokeweight=".579980pt" strokecolor="#000000">
              <v:path arrowok="t"/>
            </v:shape>
            <w10:wrap type="none"/>
          </v:group>
        </w:pict>
      </w:r>
      <w:r>
        <w:rPr/>
        <w:pict>
          <v:group style="position:absolute;margin-left:126.959999pt;margin-top:-.612041pt;width:4.020000pt;height:.1pt;mso-position-horizontal-relative:page;mso-position-vertical-relative:paragraph;z-index:-10489" coordorigin="2539,-12" coordsize="80,2">
            <v:shape style="position:absolute;left:2539;top:-12;width:80;height:2" coordorigin="2539,-12" coordsize="80,0" path="m2539,-12l2620,-12e" filled="f" stroked="t" strokeweight=".579980pt" strokecolor="#000000">
              <v:path arrowok="t"/>
            </v:shape>
            <w10:wrap type="none"/>
          </v:group>
        </w:pict>
      </w:r>
      <w:r>
        <w:rPr/>
        <w:pict>
          <v:group style="position:absolute;margin-left:135.059998pt;margin-top:-.852031pt;width:3.96pt;height:.47998pt;mso-position-horizontal-relative:page;mso-position-vertical-relative:paragraph;z-index:-10488" coordorigin="2701,-17" coordsize="79,10">
            <v:shape style="position:absolute;left:2701;top:-17;width:79;height:10" coordorigin="2701,-17" coordsize="79,10" path="m2701,-12l2780,-12e" filled="f" stroked="t" strokeweight=".579980pt" strokecolor="#000000">
              <v:path arrowok="t"/>
            </v:shape>
            <w10:wrap type="none"/>
          </v:group>
        </w:pict>
      </w:r>
      <w:r>
        <w:rPr/>
        <w:pict>
          <v:group style="position:absolute;margin-left:151.139999pt;margin-top:-.612041pt;width:4.020000pt;height:.1pt;mso-position-horizontal-relative:page;mso-position-vertical-relative:paragraph;z-index:-10486" coordorigin="3023,-12" coordsize="80,2">
            <v:shape style="position:absolute;left:3023;top:-12;width:80;height:2" coordorigin="3023,-12" coordsize="80,0" path="m3023,-12l3103,-12e" filled="f" stroked="t" strokeweight=".579980pt" strokecolor="#000000">
              <v:path arrowok="t"/>
            </v:shape>
            <w10:wrap type="none"/>
          </v:group>
        </w:pict>
      </w:r>
      <w:r>
        <w:rPr/>
        <w:pict>
          <v:group style="position:absolute;margin-left:159.240005pt;margin-top:-.852031pt;width:3.96pt;height:.47998pt;mso-position-horizontal-relative:page;mso-position-vertical-relative:paragraph;z-index:-10485" coordorigin="3185,-17" coordsize="79,10">
            <v:shape style="position:absolute;left:3185;top:-17;width:79;height:10" coordorigin="3185,-17" coordsize="79,10" path="m3185,-12l3264,-12e" filled="f" stroked="t" strokeweight=".579980pt" strokecolor="#000000">
              <v:path arrowok="t"/>
            </v:shape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-1"/>
          <w:w w:val="100"/>
          <w:position w:val="6"/>
          <w:sz w:val="12"/>
          <w:szCs w:val="12"/>
        </w:rPr>
        <w:t>’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(t)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6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14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line="220" w:lineRule="exact" w:before="1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600" w:lineRule="atLeast"/>
        <w:ind w:left="460" w:right="0" w:hanging="24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2"/>
          <w:w w:val="105"/>
          <w:position w:val="4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S2</w:t>
      </w:r>
      <w:r>
        <w:rPr>
          <w:rFonts w:ascii="Arial" w:hAnsi="Arial" w:cs="Arial" w:eastAsia="Arial"/>
          <w:b w:val="0"/>
          <w:bCs w:val="0"/>
          <w:spacing w:val="0"/>
          <w:w w:val="106"/>
          <w:position w:val="0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position w:val="4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S1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20" w:lineRule="exact" w:before="9"/>
        <w:rPr>
          <w:sz w:val="12"/>
          <w:szCs w:val="12"/>
        </w:rPr>
      </w:pPr>
      <w:r>
        <w:rPr/>
        <w:br w:type="column"/>
      </w:r>
      <w:r>
        <w:rPr>
          <w:sz w:val="12"/>
          <w:szCs w:val="12"/>
        </w:rPr>
      </w:r>
    </w:p>
    <w:p>
      <w:pPr>
        <w:ind w:left="0" w:right="12" w:firstLine="0"/>
        <w:jc w:val="righ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01.950012pt;margin-top:1.843906pt;width:174.09998pt;height:111.22pt;mso-position-horizontal-relative:page;mso-position-vertical-relative:paragraph;z-index:-10492" coordorigin="2039,37" coordsize="3482,2224">
            <v:shape style="position:absolute;left:2039;top:298;width:1378;height:1567" type="#_x0000_t75">
              <v:imagedata r:id="rId28" o:title=""/>
            </v:shape>
            <v:group style="position:absolute;left:2092;top:2228;width:44;height:10" coordorigin="2092,2228" coordsize="44,10">
              <v:shape style="position:absolute;left:2092;top:2228;width:44;height:10" coordorigin="2092,2228" coordsize="44,10" path="m2092,2233l2136,2233e" filled="f" stroked="t" strokeweight=".579980pt" strokecolor="#000000">
                <v:path arrowok="t"/>
              </v:shape>
            </v:group>
            <v:group style="position:absolute;left:2092;top:2194;width:10;height:40" coordorigin="2092,2194" coordsize="10,40">
              <v:shape style="position:absolute;left:2092;top:2194;width:10;height:40" coordorigin="2092,2194" coordsize="10,40" path="m2092,2213l2101,2213e" filled="f" stroked="t" strokeweight="2.08pt" strokecolor="#000000">
                <v:path arrowok="t"/>
              </v:shape>
            </v:group>
            <v:group style="position:absolute;left:2092;top:2039;width:10;height:77" coordorigin="2092,2039" coordsize="10,77">
              <v:shape style="position:absolute;left:2092;top:2039;width:10;height:77" coordorigin="2092,2039" coordsize="10,77" path="m2092,2077l2101,2077e" filled="f" stroked="t" strokeweight="3.94pt" strokecolor="#000000">
                <v:path arrowok="t"/>
              </v:shape>
            </v:group>
            <v:group style="position:absolute;left:2092;top:1884;width:10;height:77" coordorigin="2092,1884" coordsize="10,77">
              <v:shape style="position:absolute;left:2092;top:1884;width:10;height:77" coordorigin="2092,1884" coordsize="10,77" path="m2092,1922l2101,1922e" filled="f" stroked="t" strokeweight="3.94pt" strokecolor="#000000">
                <v:path arrowok="t"/>
              </v:shape>
            </v:group>
            <v:group style="position:absolute;left:2092;top:60;width:10;height:44" coordorigin="2092,60" coordsize="10,44">
              <v:shape style="position:absolute;left:2092;top:60;width:10;height:44" coordorigin="2092,60" coordsize="10,44" path="m2092,82l2101,82e" filled="f" stroked="t" strokeweight="2.320pt" strokecolor="#000000">
                <v:path arrowok="t"/>
              </v:shape>
            </v:group>
            <v:group style="position:absolute;left:2096;top:60;width:40;height:10" coordorigin="2096,60" coordsize="40,10">
              <v:shape style="position:absolute;left:2096;top:60;width:40;height:10" coordorigin="2096,60" coordsize="40,10" path="m2096,65l2136,65e" filled="f" stroked="t" strokeweight=".579980pt" strokecolor="#000000">
                <v:path arrowok="t"/>
              </v:shape>
            </v:group>
            <v:group style="position:absolute;left:2092;top:182;width:10;height:77" coordorigin="2092,182" coordsize="10,77">
              <v:shape style="position:absolute;left:2092;top:182;width:10;height:77" coordorigin="2092,182" coordsize="10,77" path="m2092,221l2101,221e" filled="f" stroked="t" strokeweight="3.94pt" strokecolor="#000000">
                <v:path arrowok="t"/>
              </v:shape>
              <v:shape style="position:absolute;left:3554;top:143;width:1967;height:1857" type="#_x0000_t75">
                <v:imagedata r:id="rId29" o:title=""/>
              </v:shape>
            </v:group>
            <v:group style="position:absolute;left:3643;top:1696;width:10;height:10" coordorigin="3643,1696" coordsize="10,10">
              <v:shape style="position:absolute;left:3643;top:1696;width:10;height:10" coordorigin="3643,1696" coordsize="10,10" path="m3643,1700l3653,1700e" filled="f" stroked="t" strokeweight=".58001pt" strokecolor="#000000">
                <v:path arrowok="t"/>
              </v:shape>
            </v:group>
            <v:group style="position:absolute;left:3643;top:1700;width:10;height:2" coordorigin="3643,1700" coordsize="10,2">
              <v:shape style="position:absolute;left:3643;top:1700;width:10;height:2" coordorigin="3643,1700" coordsize="10,0" path="m3643,1700l3653,1700,3643,1700xe" filled="t" fillcolor="#000000" stroked="f">
                <v:path arrowok="t"/>
                <v:fill type="solid"/>
              </v:shape>
            </v:group>
            <v:group style="position:absolute;left:4151;top:60;width:46;height:10" coordorigin="4151,60" coordsize="46,10">
              <v:shape style="position:absolute;left:4151;top:60;width:46;height:10" coordorigin="4151,60" coordsize="46,10" path="m4151,65l4196,65e" filled="f" stroked="t" strokeweight=".579980pt" strokecolor="#000000">
                <v:path arrowok="t"/>
              </v:shape>
            </v:group>
            <v:group style="position:absolute;left:4187;top:65;width:10;height:40" coordorigin="4187,65" coordsize="10,40">
              <v:shape style="position:absolute;left:4187;top:65;width:10;height:40" coordorigin="4187,65" coordsize="10,40" path="m4187,85l4196,85e" filled="f" stroked="t" strokeweight="2.08pt" strokecolor="#000000">
                <v:path arrowok="t"/>
              </v:shape>
            </v:group>
            <v:group style="position:absolute;left:4187;top:2039;width:10;height:77" coordorigin="4187,2039" coordsize="10,77">
              <v:shape style="position:absolute;left:4187;top:2039;width:10;height:77" coordorigin="4187,2039" coordsize="10,77" path="m4187,2077l4196,2077e" filled="f" stroked="t" strokeweight="3.94pt" strokecolor="#000000">
                <v:path arrowok="t"/>
              </v:shape>
            </v:group>
            <v:group style="position:absolute;left:4187;top:2194;width:10;height:44" coordorigin="4187,2194" coordsize="10,44">
              <v:shape style="position:absolute;left:4187;top:2194;width:10;height:44" coordorigin="4187,2194" coordsize="10,44" path="m4187,2216l4196,2216e" filled="f" stroked="t" strokeweight="2.320pt" strokecolor="#000000">
                <v:path arrowok="t"/>
              </v:shape>
            </v:group>
            <v:group style="position:absolute;left:4151;top:2228;width:41;height:10" coordorigin="4151,2228" coordsize="41,10">
              <v:shape style="position:absolute;left:4151;top:2228;width:41;height:10" coordorigin="4151,2228" coordsize="41,10" path="m4151,2233l4192,2233e" filled="f" stroked="t" strokeweight=".579980pt" strokecolor="#000000">
                <v:path arrowok="t"/>
              </v:shape>
            </v:group>
            <v:group style="position:absolute;left:3990;top:2233;width:80;height:2" coordorigin="3990,2233" coordsize="80,2">
              <v:shape style="position:absolute;left:3990;top:2233;width:80;height:2" coordorigin="3990,2233" coordsize="80,0" path="m3990,2233l4070,2233e" filled="f" stroked="t" strokeweight=".579980pt" strokecolor="#000000">
                <v:path arrowok="t"/>
              </v:shape>
            </v:group>
            <v:group style="position:absolute;left:3506;top:2233;width:80;height:2" coordorigin="3506,2233" coordsize="80,2">
              <v:shape style="position:absolute;left:3506;top:2233;width:80;height:2" coordorigin="3506,2233" coordsize="80,0" path="m3506,2233l3587,2233e" filled="f" stroked="t" strokeweight=".579980pt" strokecolor="#000000">
                <v:path arrowok="t"/>
              </v:shape>
            </v:group>
            <v:group style="position:absolute;left:3463;top:553;width:2;height:1037" coordorigin="3463,553" coordsize="2,1037">
              <v:shape style="position:absolute;left:3463;top:553;width:2;height:1037" coordorigin="3463,553" coordsize="0,1037" path="m3463,553l3463,1590e" filled="f" stroked="t" strokeweight=".580pt" strokecolor="#000000">
                <v:path arrowok="t"/>
              </v:shape>
            </v:group>
            <v:group style="position:absolute;left:3523;top:553;width:2;height:1037" coordorigin="3523,553" coordsize="2,1037">
              <v:shape style="position:absolute;left:3523;top:553;width:2;height:1037" coordorigin="3523,553" coordsize="0,1037" path="m3523,553l3523,1590e" filled="f" stroked="t" strokeweight=".580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99.5pt;margin-top:3.243916pt;width:4.020000pt;height:.1pt;mso-position-horizontal-relative:page;mso-position-vertical-relative:paragraph;z-index:-10480" coordorigin="3990,65" coordsize="80,2">
            <v:shape style="position:absolute;left:3990;top:65;width:80;height:2" coordorigin="3990,65" coordsize="80,0" path="m3990,65l4070,65e" filled="f" stroked="t" strokeweight=".579980pt" strokecolor="#000000">
              <v:path arrowok="t"/>
            </v:shape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d3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0" w:right="77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D4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80" w:lineRule="exact" w:before="12"/>
        <w:rPr>
          <w:sz w:val="28"/>
          <w:szCs w:val="28"/>
        </w:rPr>
      </w:pPr>
      <w:r>
        <w:rPr/>
        <w:br w:type="column"/>
      </w:r>
      <w:r>
        <w:rPr>
          <w:sz w:val="28"/>
          <w:szCs w:val="28"/>
        </w:rPr>
      </w:r>
    </w:p>
    <w:p>
      <w:pPr>
        <w:pStyle w:val="Heading4"/>
        <w:ind w:left="641" w:right="1317"/>
        <w:jc w:val="both"/>
      </w:pPr>
      <w:r>
        <w:rPr>
          <w:b w:val="0"/>
          <w:bCs w:val="0"/>
          <w:spacing w:val="0"/>
          <w:w w:val="100"/>
        </w:rPr>
        <w:t>PRE</w:t>
      </w:r>
      <w:r>
        <w:rPr>
          <w:b w:val="0"/>
          <w:bCs w:val="0"/>
          <w:spacing w:val="1"/>
          <w:w w:val="100"/>
        </w:rPr>
        <w:t>V</w:t>
      </w:r>
      <w:r>
        <w:rPr>
          <w:b w:val="0"/>
          <w:bCs w:val="0"/>
          <w:spacing w:val="0"/>
          <w:w w:val="100"/>
        </w:rPr>
        <w:t>ENTING</w:t>
      </w:r>
      <w:r>
        <w:rPr>
          <w:b w:val="0"/>
          <w:bCs w:val="0"/>
          <w:spacing w:val="-31"/>
          <w:w w:val="100"/>
        </w:rPr>
        <w:t> </w:t>
      </w:r>
      <w:r>
        <w:rPr>
          <w:b w:val="0"/>
          <w:bCs w:val="0"/>
          <w:spacing w:val="0"/>
          <w:w w:val="100"/>
        </w:rPr>
        <w:t>SHOOT-THROUGH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4"/>
        <w:ind w:left="641" w:right="138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half-bri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conv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als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pr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netic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imb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lanc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flux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create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switche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1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10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urin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  <w:sz w:val="14"/>
          <w:szCs w:val="14"/>
        </w:rPr>
        <w:t>ON</w:t>
      </w:r>
      <w:r>
        <w:rPr>
          <w:b w:val="0"/>
          <w:bCs w:val="0"/>
          <w:spacing w:val="0"/>
          <w:w w:val="102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no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ual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"/>
          <w:w w:val="100"/>
        </w:rPr>
        <w:t>even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aircas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contro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tech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iq</w:t>
      </w:r>
      <w:r>
        <w:rPr>
          <w:b w:val="0"/>
          <w:bCs w:val="0"/>
          <w:spacing w:val="0"/>
          <w:w w:val="100"/>
        </w:rPr>
        <w:t>ue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us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dec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  <w:sz w:val="14"/>
          <w:szCs w:val="14"/>
        </w:rPr>
        <w:t>ON</w:t>
      </w:r>
      <w:r>
        <w:rPr>
          <w:b w:val="0"/>
          <w:bCs w:val="0"/>
          <w:spacing w:val="0"/>
          <w:w w:val="100"/>
          <w:sz w:val="14"/>
          <w:szCs w:val="14"/>
        </w:rPr>
        <w:t>  </w:t>
      </w:r>
      <w:r>
        <w:rPr>
          <w:b w:val="0"/>
          <w:bCs w:val="0"/>
          <w:spacing w:val="2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rio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switche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0"/>
          <w:w w:val="100"/>
          <w:sz w:val="14"/>
          <w:szCs w:val="14"/>
        </w:rPr>
        <w:t>  </w:t>
      </w:r>
      <w:r>
        <w:rPr>
          <w:b w:val="0"/>
          <w:bCs w:val="0"/>
          <w:spacing w:val="3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  <w:sz w:val="14"/>
          <w:szCs w:val="14"/>
        </w:rPr>
        <w:t>2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</w:p>
    <w:p>
      <w:pPr>
        <w:spacing w:after="0" w:line="255" w:lineRule="auto"/>
        <w:jc w:val="both"/>
        <w:sectPr>
          <w:type w:val="continuous"/>
          <w:pgSz w:w="12240" w:h="15840"/>
          <w:pgMar w:top="1320" w:bottom="760" w:left="1480" w:right="1120"/>
          <w:cols w:num="6" w:equalWidth="0">
            <w:col w:w="919" w:space="40"/>
            <w:col w:w="446" w:space="40"/>
            <w:col w:w="317" w:space="40"/>
            <w:col w:w="734" w:space="40"/>
            <w:col w:w="755" w:space="1211"/>
            <w:col w:w="5098"/>
          </w:cols>
        </w:sectPr>
      </w:pPr>
    </w:p>
    <w:p>
      <w:pPr>
        <w:spacing w:line="100" w:lineRule="exact" w:before="3"/>
        <w:rPr>
          <w:sz w:val="10"/>
          <w:szCs w:val="10"/>
        </w:rPr>
      </w:pPr>
      <w:r>
        <w:rPr>
          <w:sz w:val="10"/>
          <w:szCs w:val="10"/>
        </w:rPr>
      </w:r>
    </w:p>
    <w:p>
      <w:pPr>
        <w:tabs>
          <w:tab w:pos="1381" w:val="left" w:leader="none"/>
          <w:tab w:pos="3054" w:val="left" w:leader="none"/>
        </w:tabs>
        <w:spacing w:line="412" w:lineRule="auto"/>
        <w:ind w:left="621" w:right="1219" w:firstLine="277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159.240005pt;margin-top:15.903937pt;width:3.96pt;height:.47998pt;mso-position-horizontal-relative:page;mso-position-vertical-relative:paragraph;z-index:-10479" coordorigin="3185,318" coordsize="79,10">
            <v:shape style="position:absolute;left:3185;top:318;width:79;height:10" coordorigin="3185,318" coordsize="79,10" path="m3185,323l3264,323e" filled="f" stroked="t" strokeweight=".579980pt" strokecolor="#000000">
              <v:path arrowok="t"/>
            </v:shape>
            <w10:wrap type="none"/>
          </v:group>
        </w:pict>
      </w:r>
      <w:r>
        <w:rPr/>
        <w:pict>
          <v:group style="position:absolute;margin-left:135.059998pt;margin-top:15.903937pt;width:3.96pt;height:.47998pt;mso-position-horizontal-relative:page;mso-position-vertical-relative:paragraph;z-index:-10478" coordorigin="2701,318" coordsize="79,10">
            <v:shape style="position:absolute;left:2701;top:318;width:79;height:10" coordorigin="2701,318" coordsize="79,10" path="m2701,323l2780,323e" filled="f" stroked="t" strokeweight=".579980pt" strokecolor="#000000">
              <v:path arrowok="t"/>
            </v:shape>
            <w10:wrap type="none"/>
          </v:group>
        </w:pict>
      </w:r>
      <w:r>
        <w:rPr/>
        <w:pict>
          <v:group style="position:absolute;margin-left:110.879997pt;margin-top:15.903937pt;width:3.96pt;height:.47998pt;mso-position-horizontal-relative:page;mso-position-vertical-relative:paragraph;z-index:-10477" coordorigin="2218,318" coordsize="79,10">
            <v:shape style="position:absolute;left:2218;top:318;width:79;height:10" coordorigin="2218,318" coordsize="79,10" path="m2218,323l2297,323e" filled="f" stroked="t" strokeweight=".579980pt" strokecolor="#000000">
              <v:path arrowok="t"/>
            </v:shape>
            <w10:wrap type="none"/>
          </v:group>
        </w:pict>
      </w:r>
      <w:r>
        <w:rPr>
          <w:rFonts w:ascii="Arial" w:hAnsi="Arial" w:cs="Arial" w:eastAsia="Arial"/>
          <w:b w:val="0"/>
          <w:bCs w:val="0"/>
          <w:w w:val="105"/>
          <w:sz w:val="12"/>
          <w:szCs w:val="12"/>
        </w:rPr>
      </w:r>
      <w:r>
        <w:rPr>
          <w:rFonts w:ascii="Arial" w:hAnsi="Arial" w:cs="Arial" w:eastAsia="Arial"/>
          <w:b w:val="0"/>
          <w:bCs w:val="0"/>
          <w:w w:val="105"/>
          <w:sz w:val="12"/>
          <w:szCs w:val="12"/>
          <w:u w:val="single" w:color="000000"/>
        </w:rPr>
        <w:t> </w:t>
      </w:r>
      <w:r>
        <w:rPr>
          <w:rFonts w:ascii="Arial" w:hAnsi="Arial" w:cs="Arial" w:eastAsia="Arial"/>
          <w:b w:val="0"/>
          <w:bCs w:val="0"/>
          <w:spacing w:val="11"/>
          <w:w w:val="100"/>
          <w:sz w:val="12"/>
          <w:szCs w:val="12"/>
          <w:u w:val="single" w:color="000000"/>
        </w:rPr>
        <w:t> </w:t>
      </w:r>
      <w:r>
        <w:rPr>
          <w:rFonts w:ascii="Arial" w:hAnsi="Arial" w:cs="Arial" w:eastAsia="Arial"/>
          <w:b w:val="0"/>
          <w:bCs w:val="0"/>
          <w:spacing w:val="11"/>
          <w:w w:val="100"/>
          <w:sz w:val="12"/>
          <w:szCs w:val="12"/>
          <w:u w:val="none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12"/>
          <w:szCs w:val="12"/>
          <w:u w:val="none"/>
        </w:rPr>
        <w:t> </w:t>
      </w:r>
      <w:r>
        <w:rPr>
          <w:rFonts w:ascii="Arial" w:hAnsi="Arial" w:cs="Arial" w:eastAsia="Arial"/>
          <w:b w:val="0"/>
          <w:bCs w:val="0"/>
          <w:spacing w:val="13"/>
          <w:w w:val="100"/>
          <w:sz w:val="12"/>
          <w:szCs w:val="12"/>
          <w:u w:val="none"/>
        </w:rPr>
        <w:t> </w:t>
      </w:r>
      <w:r>
        <w:rPr>
          <w:rFonts w:ascii="Arial" w:hAnsi="Arial" w:cs="Arial" w:eastAsia="Arial"/>
          <w:b w:val="0"/>
          <w:bCs w:val="0"/>
          <w:spacing w:val="13"/>
          <w:w w:val="105"/>
          <w:sz w:val="12"/>
          <w:szCs w:val="12"/>
          <w:u w:val="none"/>
        </w:rPr>
      </w:r>
      <w:r>
        <w:rPr>
          <w:rFonts w:ascii="Arial" w:hAnsi="Arial" w:cs="Arial" w:eastAsia="Arial"/>
          <w:b w:val="0"/>
          <w:bCs w:val="0"/>
          <w:spacing w:val="0"/>
          <w:w w:val="105"/>
          <w:sz w:val="12"/>
          <w:szCs w:val="12"/>
          <w:u w:val="single" w:color="000000"/>
        </w:rPr>
        <w:t> </w:t>
      </w:r>
      <w:r>
        <w:rPr>
          <w:rFonts w:ascii="Arial" w:hAnsi="Arial" w:cs="Arial" w:eastAsia="Arial"/>
          <w:b w:val="0"/>
          <w:bCs w:val="0"/>
          <w:spacing w:val="11"/>
          <w:w w:val="100"/>
          <w:sz w:val="12"/>
          <w:szCs w:val="12"/>
          <w:u w:val="single" w:color="000000"/>
        </w:rPr>
        <w:t> </w:t>
      </w:r>
      <w:r>
        <w:rPr>
          <w:rFonts w:ascii="Arial" w:hAnsi="Arial" w:cs="Arial" w:eastAsia="Arial"/>
          <w:b w:val="0"/>
          <w:bCs w:val="0"/>
          <w:spacing w:val="11"/>
          <w:w w:val="100"/>
          <w:sz w:val="12"/>
          <w:szCs w:val="12"/>
          <w:u w:val="none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12"/>
          <w:szCs w:val="12"/>
          <w:u w:val="none"/>
        </w:rPr>
        <w:tab/>
      </w:r>
      <w:r>
        <w:rPr>
          <w:rFonts w:ascii="Arial" w:hAnsi="Arial" w:cs="Arial" w:eastAsia="Arial"/>
          <w:b w:val="0"/>
          <w:bCs w:val="0"/>
          <w:spacing w:val="0"/>
          <w:w w:val="105"/>
          <w:sz w:val="12"/>
          <w:szCs w:val="12"/>
          <w:u w:val="none"/>
        </w:rPr>
      </w:r>
      <w:r>
        <w:rPr>
          <w:rFonts w:ascii="Arial" w:hAnsi="Arial" w:cs="Arial" w:eastAsia="Arial"/>
          <w:b w:val="0"/>
          <w:bCs w:val="0"/>
          <w:spacing w:val="0"/>
          <w:w w:val="105"/>
          <w:sz w:val="12"/>
          <w:szCs w:val="12"/>
          <w:u w:val="single" w:color="000000"/>
        </w:rPr>
        <w:t> </w:t>
      </w:r>
      <w:r>
        <w:rPr>
          <w:rFonts w:ascii="Arial" w:hAnsi="Arial" w:cs="Arial" w:eastAsia="Arial"/>
          <w:b w:val="0"/>
          <w:bCs w:val="0"/>
          <w:spacing w:val="11"/>
          <w:w w:val="100"/>
          <w:sz w:val="12"/>
          <w:szCs w:val="12"/>
          <w:u w:val="single" w:color="000000"/>
        </w:rPr>
        <w:t> </w:t>
      </w:r>
      <w:r>
        <w:rPr>
          <w:rFonts w:ascii="Arial" w:hAnsi="Arial" w:cs="Arial" w:eastAsia="Arial"/>
          <w:b w:val="0"/>
          <w:bCs w:val="0"/>
          <w:spacing w:val="11"/>
          <w:w w:val="100"/>
          <w:sz w:val="12"/>
          <w:szCs w:val="12"/>
          <w:u w:val="none"/>
        </w:rPr>
      </w:r>
      <w:r>
        <w:rPr>
          <w:rFonts w:ascii="Arial" w:hAnsi="Arial" w:cs="Arial" w:eastAsia="Arial"/>
          <w:b w:val="0"/>
          <w:bCs w:val="0"/>
          <w:spacing w:val="0"/>
          <w:w w:val="100"/>
          <w:sz w:val="12"/>
          <w:szCs w:val="12"/>
          <w:u w:val="none"/>
        </w:rPr>
        <w:t> </w:t>
      </w:r>
      <w:r>
        <w:rPr>
          <w:rFonts w:ascii="Arial" w:hAnsi="Arial" w:cs="Arial" w:eastAsia="Arial"/>
          <w:b w:val="0"/>
          <w:bCs w:val="0"/>
          <w:spacing w:val="-70"/>
          <w:w w:val="100"/>
          <w:position w:val="4"/>
          <w:sz w:val="16"/>
          <w:szCs w:val="16"/>
          <w:u w:val="none"/>
        </w:rPr>
        <w:t>N</w:t>
      </w:r>
      <w:r>
        <w:rPr>
          <w:rFonts w:ascii="Arial" w:hAnsi="Arial" w:cs="Arial" w:eastAsia="Arial"/>
          <w:b w:val="0"/>
          <w:bCs w:val="0"/>
          <w:spacing w:val="36"/>
          <w:w w:val="100"/>
          <w:position w:val="4"/>
          <w:sz w:val="16"/>
          <w:szCs w:val="16"/>
          <w:u w:val="none"/>
        </w:rPr>
        <w:t> </w:t>
      </w:r>
      <w:r>
        <w:rPr>
          <w:rFonts w:ascii="Arial" w:hAnsi="Arial" w:cs="Arial" w:eastAsia="Arial"/>
          <w:b w:val="0"/>
          <w:bCs w:val="0"/>
          <w:spacing w:val="36"/>
          <w:w w:val="100"/>
          <w:position w:val="0"/>
          <w:sz w:val="12"/>
          <w:szCs w:val="12"/>
          <w:u w:val="none"/>
        </w:rPr>
      </w:r>
      <w:r>
        <w:rPr>
          <w:rFonts w:ascii="Arial" w:hAnsi="Arial" w:cs="Arial" w:eastAsia="Arial"/>
          <w:b w:val="0"/>
          <w:bCs w:val="0"/>
          <w:spacing w:val="36"/>
          <w:w w:val="100"/>
          <w:position w:val="0"/>
          <w:sz w:val="12"/>
          <w:szCs w:val="12"/>
          <w:u w:val="single" w:color="000000"/>
        </w:rPr>
      </w:r>
      <w:r>
        <w:rPr>
          <w:rFonts w:ascii="Arial" w:hAnsi="Arial" w:cs="Arial" w:eastAsia="Arial"/>
          <w:b w:val="0"/>
          <w:bCs w:val="0"/>
          <w:spacing w:val="36"/>
          <w:w w:val="100"/>
          <w:position w:val="0"/>
          <w:sz w:val="12"/>
          <w:szCs w:val="12"/>
          <w:u w:val="none"/>
        </w:rPr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  <w:u w:val="none"/>
        </w:rPr>
        <w:t>S</w:t>
      </w:r>
      <w:r>
        <w:rPr>
          <w:rFonts w:ascii="Arial" w:hAnsi="Arial" w:cs="Arial" w:eastAsia="Arial"/>
          <w:b w:val="0"/>
          <w:bCs w:val="0"/>
          <w:spacing w:val="13"/>
          <w:w w:val="100"/>
          <w:position w:val="0"/>
          <w:sz w:val="12"/>
          <w:szCs w:val="12"/>
          <w:u w:val="none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  <w:u w:val="none"/>
        </w:rPr>
        <w:t>=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  <w:u w:val="none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  <w:u w:val="none"/>
        </w:rPr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  <w:u w:val="single" w:color="000000"/>
        </w:rPr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  <w:u w:val="none"/>
        </w:rPr>
      </w: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  <w:u w:val="none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  <w:u w:val="none"/>
        </w:rPr>
        <w:t>S1</w:t>
      </w:r>
      <w:r>
        <w:rPr>
          <w:rFonts w:ascii="Arial" w:hAnsi="Arial" w:cs="Arial" w:eastAsia="Arial"/>
          <w:b w:val="0"/>
          <w:bCs w:val="0"/>
          <w:spacing w:val="11"/>
          <w:w w:val="100"/>
          <w:position w:val="0"/>
          <w:sz w:val="12"/>
          <w:szCs w:val="12"/>
          <w:u w:val="none"/>
        </w:rPr>
        <w:t> </w:t>
      </w:r>
      <w:r>
        <w:rPr>
          <w:rFonts w:ascii="Arial" w:hAnsi="Arial" w:cs="Arial" w:eastAsia="Arial"/>
          <w:b w:val="0"/>
          <w:bCs w:val="0"/>
          <w:spacing w:val="11"/>
          <w:w w:val="100"/>
          <w:position w:val="0"/>
          <w:sz w:val="12"/>
          <w:szCs w:val="12"/>
          <w:u w:val="single" w:color="000000"/>
        </w:rPr>
      </w:r>
      <w:r>
        <w:rPr>
          <w:rFonts w:ascii="Arial" w:hAnsi="Arial" w:cs="Arial" w:eastAsia="Arial"/>
          <w:b w:val="0"/>
          <w:bCs w:val="0"/>
          <w:spacing w:val="11"/>
          <w:w w:val="100"/>
          <w:position w:val="0"/>
          <w:sz w:val="12"/>
          <w:szCs w:val="12"/>
          <w:u w:val="none"/>
        </w:rPr>
      </w: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  <w:u w:val="none"/>
        </w:rPr>
        <w:t>=</w:t>
      </w:r>
      <w:r>
        <w:rPr>
          <w:rFonts w:ascii="Arial" w:hAnsi="Arial" w:cs="Arial" w:eastAsia="Arial"/>
          <w:b w:val="0"/>
          <w:bCs w:val="0"/>
          <w:spacing w:val="1"/>
          <w:w w:val="100"/>
          <w:position w:val="4"/>
          <w:sz w:val="16"/>
          <w:szCs w:val="16"/>
          <w:u w:val="none"/>
        </w:rPr>
        <w:t> </w:t>
      </w:r>
      <w:r>
        <w:rPr>
          <w:rFonts w:ascii="Arial" w:hAnsi="Arial" w:cs="Arial" w:eastAsia="Arial"/>
          <w:b w:val="0"/>
          <w:bCs w:val="0"/>
          <w:spacing w:val="-101"/>
          <w:w w:val="100"/>
          <w:position w:val="4"/>
          <w:sz w:val="16"/>
          <w:szCs w:val="16"/>
          <w:u w:val="none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  <w:u w:val="none"/>
        </w:rPr>
        <w:t> </w:t>
      </w:r>
      <w:r>
        <w:rPr>
          <w:rFonts w:ascii="Arial" w:hAnsi="Arial" w:cs="Arial" w:eastAsia="Arial"/>
          <w:b w:val="0"/>
          <w:bCs w:val="0"/>
          <w:spacing w:val="11"/>
          <w:w w:val="100"/>
          <w:position w:val="4"/>
          <w:sz w:val="16"/>
          <w:szCs w:val="16"/>
          <w:u w:val="none"/>
        </w:rPr>
        <w:t> </w:t>
      </w:r>
      <w:r>
        <w:rPr>
          <w:rFonts w:ascii="Arial" w:hAnsi="Arial" w:cs="Arial" w:eastAsia="Arial"/>
          <w:b w:val="0"/>
          <w:bCs w:val="0"/>
          <w:spacing w:val="11"/>
          <w:w w:val="100"/>
          <w:position w:val="0"/>
          <w:sz w:val="12"/>
          <w:szCs w:val="12"/>
          <w:u w:val="none"/>
        </w:rPr>
      </w:r>
      <w:r>
        <w:rPr>
          <w:rFonts w:ascii="Arial" w:hAnsi="Arial" w:cs="Arial" w:eastAsia="Arial"/>
          <w:b w:val="0"/>
          <w:bCs w:val="0"/>
          <w:spacing w:val="11"/>
          <w:w w:val="100"/>
          <w:position w:val="0"/>
          <w:sz w:val="12"/>
          <w:szCs w:val="12"/>
          <w:u w:val="single" w:color="000000"/>
        </w:rPr>
      </w:r>
      <w:r>
        <w:rPr>
          <w:rFonts w:ascii="Arial" w:hAnsi="Arial" w:cs="Arial" w:eastAsia="Arial"/>
          <w:b w:val="0"/>
          <w:bCs w:val="0"/>
          <w:spacing w:val="11"/>
          <w:w w:val="100"/>
          <w:position w:val="0"/>
          <w:sz w:val="12"/>
          <w:szCs w:val="12"/>
          <w:u w:val="none"/>
        </w:rPr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  <w:u w:val="none"/>
        </w:rPr>
        <w:t>S2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  <w:u w:val="none"/>
        </w:rPr>
        <w:tab/>
      </w:r>
      <w:r>
        <w:rPr>
          <w:rFonts w:ascii="Arial" w:hAnsi="Arial" w:cs="Arial" w:eastAsia="Arial"/>
          <w:b w:val="0"/>
          <w:bCs w:val="0"/>
          <w:spacing w:val="-1"/>
          <w:w w:val="100"/>
          <w:position w:val="6"/>
          <w:sz w:val="16"/>
          <w:szCs w:val="16"/>
          <w:u w:val="none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2"/>
          <w:sz w:val="12"/>
          <w:szCs w:val="12"/>
          <w:u w:val="none"/>
        </w:rPr>
        <w:t>4</w:t>
      </w:r>
      <w:r>
        <w:rPr>
          <w:rFonts w:ascii="Arial" w:hAnsi="Arial" w:cs="Arial" w:eastAsia="Arial"/>
          <w:b w:val="0"/>
          <w:bCs w:val="0"/>
          <w:spacing w:val="0"/>
          <w:w w:val="106"/>
          <w:position w:val="2"/>
          <w:sz w:val="12"/>
          <w:szCs w:val="12"/>
          <w:u w:val="none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  <w:u w:val="none"/>
        </w:rPr>
        <w:t>T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  <w:u w:val="none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  <w:u w:val="none"/>
        </w:rPr>
        <w:t>ansform</w:t>
      </w:r>
      <w:r>
        <w:rPr>
          <w:rFonts w:ascii="Arial" w:hAnsi="Arial" w:cs="Arial" w:eastAsia="Arial"/>
          <w:b w:val="0"/>
          <w:bCs w:val="0"/>
          <w:spacing w:val="1"/>
          <w:w w:val="100"/>
          <w:position w:val="0"/>
          <w:sz w:val="16"/>
          <w:szCs w:val="16"/>
          <w:u w:val="none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  <w:u w:val="none"/>
        </w:rPr>
        <w:t>r</w:t>
      </w:r>
      <w:r>
        <w:rPr>
          <w:rFonts w:ascii="Arial" w:hAnsi="Arial" w:cs="Arial" w:eastAsia="Arial"/>
          <w:b w:val="0"/>
          <w:bCs w:val="0"/>
          <w:spacing w:val="-12"/>
          <w:w w:val="100"/>
          <w:position w:val="0"/>
          <w:sz w:val="16"/>
          <w:szCs w:val="16"/>
          <w:u w:val="none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  <w:u w:val="none"/>
        </w:rPr>
        <w:t>Equivalent</w:t>
      </w:r>
      <w:r>
        <w:rPr>
          <w:rFonts w:ascii="Arial" w:hAnsi="Arial" w:cs="Arial" w:eastAsia="Arial"/>
          <w:b w:val="0"/>
          <w:bCs w:val="0"/>
          <w:spacing w:val="-11"/>
          <w:w w:val="100"/>
          <w:position w:val="0"/>
          <w:sz w:val="16"/>
          <w:szCs w:val="16"/>
          <w:u w:val="none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  <w:u w:val="none"/>
        </w:rPr>
        <w:t>Model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  <w:u w:val="none"/>
        </w:rPr>
      </w:r>
    </w:p>
    <w:p>
      <w:pPr>
        <w:spacing w:line="200" w:lineRule="exact" w:before="14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5" w:lineRule="auto"/>
        <w:ind w:right="0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divis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tiz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pen</w:t>
      </w:r>
      <w:r>
        <w:rPr>
          <w:b w:val="0"/>
          <w:bCs w:val="0"/>
          <w:spacing w:val="0"/>
          <w:w w:val="100"/>
        </w:rPr>
        <w:t>ds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I-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char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ter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stic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le</w:t>
      </w:r>
      <w:r>
        <w:rPr>
          <w:b w:val="0"/>
          <w:bCs w:val="0"/>
          <w:spacing w:val="0"/>
          <w:w w:val="100"/>
        </w:rPr>
        <w:t>ak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Assumi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ne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lig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bl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le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hav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simil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I-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haracteristics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owi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thro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3</w:t>
      </w:r>
      <w:r>
        <w:rPr>
          <w:b w:val="0"/>
          <w:bCs w:val="0"/>
          <w:spacing w:val="33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4</w:t>
      </w:r>
      <w:r>
        <w:rPr>
          <w:b w:val="0"/>
          <w:bCs w:val="0"/>
          <w:spacing w:val="34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ive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by</w:t>
      </w:r>
      <w:hyperlink w:history="true" w:anchor="_bookmark34"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Equ</w:t>
        </w:r>
        <w:r>
          <w:rPr>
            <w:b w:val="0"/>
            <w:bCs w:val="0"/>
            <w:spacing w:val="0"/>
            <w:w w:val="100"/>
          </w:rPr>
          <w:t>a</w:t>
        </w:r>
        <w:r>
          <w:rPr>
            <w:b w:val="0"/>
            <w:bCs w:val="0"/>
            <w:spacing w:val="-1"/>
            <w:w w:val="100"/>
          </w:rPr>
          <w:t>ti</w:t>
        </w:r>
        <w:r>
          <w:rPr>
            <w:b w:val="0"/>
            <w:bCs w:val="0"/>
            <w:spacing w:val="0"/>
            <w:w w:val="100"/>
          </w:rPr>
          <w:t>on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16.</w:t>
        </w:r>
        <w:r>
          <w:rPr>
            <w:b w:val="0"/>
            <w:bCs w:val="0"/>
            <w:spacing w:val="0"/>
            <w:w w:val="100"/>
          </w:rPr>
        </w:r>
      </w:hyperlink>
    </w:p>
    <w:p>
      <w:pPr>
        <w:spacing w:line="220" w:lineRule="exact" w:before="1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ind w:right="605"/>
        <w:jc w:val="both"/>
        <w:rPr>
          <w:b w:val="0"/>
          <w:bCs w:val="0"/>
        </w:rPr>
      </w:pPr>
      <w:bookmarkStart w:name="EQUATION 16: Output Diodes and Magnetizi" w:id="78"/>
      <w:bookmarkEnd w:id="78"/>
      <w:r>
        <w:rPr/>
      </w:r>
      <w:bookmarkStart w:name="_bookmark34" w:id="79"/>
      <w:bookmarkEnd w:id="79"/>
      <w:r>
        <w:rPr/>
      </w:r>
      <w:r>
        <w:rPr>
          <w:spacing w:val="0"/>
          <w:w w:val="100"/>
        </w:rPr>
        <w:t>EQU</w:t>
      </w:r>
      <w:r>
        <w:rPr>
          <w:spacing w:val="-16"/>
          <w:w w:val="100"/>
        </w:rPr>
        <w:t>A</w:t>
      </w:r>
      <w:r>
        <w:rPr>
          <w:spacing w:val="0"/>
          <w:w w:val="100"/>
        </w:rPr>
        <w:t>TION</w:t>
      </w:r>
      <w:r>
        <w:rPr>
          <w:spacing w:val="-5"/>
          <w:w w:val="100"/>
        </w:rPr>
        <w:t> </w:t>
      </w:r>
      <w:r>
        <w:rPr>
          <w:spacing w:val="0"/>
          <w:w w:val="100"/>
        </w:rPr>
        <w:t>16:</w:t>
      </w:r>
      <w:r>
        <w:rPr>
          <w:spacing w:val="0"/>
          <w:w w:val="100"/>
        </w:rPr>
        <w:t>  </w:t>
      </w:r>
      <w:r>
        <w:rPr>
          <w:spacing w:val="15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TPUT</w:t>
      </w:r>
      <w:r>
        <w:rPr>
          <w:spacing w:val="-6"/>
          <w:w w:val="100"/>
        </w:rPr>
        <w:t> </w:t>
      </w:r>
      <w:r>
        <w:rPr>
          <w:spacing w:val="0"/>
          <w:w w:val="100"/>
        </w:rPr>
        <w:t>DIOD</w:t>
      </w:r>
      <w:r>
        <w:rPr>
          <w:spacing w:val="1"/>
          <w:w w:val="100"/>
        </w:rPr>
        <w:t>E</w:t>
      </w:r>
      <w:r>
        <w:rPr>
          <w:spacing w:val="0"/>
          <w:w w:val="100"/>
        </w:rPr>
        <w:t>S</w:t>
      </w:r>
      <w:r>
        <w:rPr>
          <w:spacing w:val="-6"/>
          <w:w w:val="100"/>
        </w:rPr>
        <w:t> </w:t>
      </w:r>
      <w:r>
        <w:rPr>
          <w:spacing w:val="0"/>
          <w:w w:val="100"/>
        </w:rPr>
        <w:t>A</w:t>
      </w:r>
      <w:r>
        <w:rPr>
          <w:spacing w:val="1"/>
          <w:w w:val="100"/>
        </w:rPr>
        <w:t>N</w:t>
      </w:r>
      <w:r>
        <w:rPr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</w:r>
    </w:p>
    <w:p>
      <w:pPr>
        <w:spacing w:line="250" w:lineRule="auto" w:before="10"/>
        <w:ind w:left="1724" w:right="304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80.709999pt;margin-top:24.950157pt;width:216.580005pt;height:101.44001pt;mso-position-horizontal-relative:page;mso-position-vertical-relative:paragraph;z-index:-10475" coordorigin="1614,499" coordsize="4332,2029">
            <v:group style="position:absolute;left:1625;top:510;width:4315;height:2" coordorigin="1625,510" coordsize="4315,2">
              <v:shape style="position:absolute;left:1625;top:510;width:4315;height:2" coordorigin="1625,510" coordsize="4315,0" path="m1625,510l5940,510e" filled="f" stroked="t" strokeweight=".58001pt" strokecolor="#000000">
                <v:path arrowok="t"/>
              </v:shape>
            </v:group>
            <v:group style="position:absolute;left:5935;top:510;width:2;height:2012" coordorigin="5935,510" coordsize="2,2012">
              <v:shape style="position:absolute;left:5935;top:510;width:2;height:2012" coordorigin="5935,510" coordsize="0,2012" path="m5935,510l5935,2522e" filled="f" stroked="t" strokeweight=".58001pt" strokecolor="#000000">
                <v:path arrowok="t"/>
              </v:shape>
            </v:group>
            <v:group style="position:absolute;left:1620;top:2517;width:4315;height:2" coordorigin="1620,2517" coordsize="4315,2">
              <v:shape style="position:absolute;left:1620;top:2517;width:4315;height:2" coordorigin="1620,2517" coordsize="4315,0" path="m1620,2517l5935,2517e" filled="f" stroked="t" strokeweight=".580pt" strokecolor="#000000">
                <v:path arrowok="t"/>
              </v:shape>
            </v:group>
            <v:group style="position:absolute;left:1625;top:505;width:2;height:2012" coordorigin="1625,505" coordsize="2,2012">
              <v:shape style="position:absolute;left:1625;top:505;width:2;height:2012" coordorigin="1625,505" coordsize="0,2012" path="m1625,505l1625,2517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MAG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ETIZING</w:t>
      </w:r>
      <w:r>
        <w:rPr>
          <w:rFonts w:ascii="Arial" w:hAnsi="Arial" w:cs="Arial" w:eastAsia="Arial"/>
          <w:b/>
          <w:bCs/>
          <w:spacing w:val="-24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URRE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b/>
          <w:bCs/>
          <w:spacing w:val="0"/>
          <w:w w:val="99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RELATIONSHIP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182" w:lineRule="exact"/>
        <w:ind w:left="1208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-5"/>
          <w:sz w:val="14"/>
          <w:szCs w:val="14"/>
        </w:rPr>
        <w:t>1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20"/>
          <w:w w:val="100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43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8"/>
          <w:szCs w:val="18"/>
        </w:rPr>
        <w:t>0</w:t>
      </w:r>
    </w:p>
    <w:p>
      <w:pPr>
        <w:pStyle w:val="BodyText"/>
        <w:spacing w:line="255" w:lineRule="auto"/>
        <w:ind w:right="140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maximu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dut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cycl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45</w:t>
      </w:r>
      <w:r>
        <w:rPr>
          <w:b w:val="0"/>
          <w:bCs w:val="0"/>
          <w:spacing w:val="0"/>
          <w:w w:val="100"/>
        </w:rPr>
        <w:t>%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dead</w:t>
      </w:r>
      <w:r>
        <w:rPr>
          <w:b w:val="0"/>
          <w:bCs w:val="0"/>
          <w:spacing w:val="0"/>
          <w:w w:val="100"/>
        </w:rPr>
        <w:t>-</w:t>
      </w:r>
      <w:r>
        <w:rPr>
          <w:b w:val="0"/>
          <w:bCs w:val="0"/>
          <w:spacing w:val="-1"/>
          <w:w w:val="100"/>
        </w:rPr>
        <w:t>tim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between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pr</w:t>
      </w:r>
      <w:r>
        <w:rPr>
          <w:b w:val="0"/>
          <w:bCs w:val="0"/>
          <w:spacing w:val="0"/>
          <w:w w:val="100"/>
        </w:rPr>
        <w:t>ev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t-thro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nsform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15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4"/>
        <w:ind w:right="1283"/>
        <w:jc w:val="both"/>
      </w:pPr>
      <w:r>
        <w:rPr>
          <w:b w:val="0"/>
          <w:bCs w:val="0"/>
          <w:spacing w:val="0"/>
          <w:w w:val="100"/>
        </w:rPr>
        <w:t>APPLICATION</w:t>
      </w:r>
      <w:r>
        <w:rPr>
          <w:b w:val="0"/>
          <w:bCs w:val="0"/>
          <w:spacing w:val="-32"/>
          <w:w w:val="100"/>
        </w:rPr>
        <w:t> </w:t>
      </w:r>
      <w:r>
        <w:rPr>
          <w:b w:val="0"/>
          <w:bCs w:val="0"/>
          <w:spacing w:val="0"/>
          <w:w w:val="100"/>
        </w:rPr>
        <w:t>CONSIDERATIONS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4"/>
        <w:ind w:right="139"/>
        <w:jc w:val="both"/>
      </w:pP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com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let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uti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izati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neti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maximu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stres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eith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IN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oweve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al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ppl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riod.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herefore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bl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ire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sam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po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-pul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make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alf-bri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topo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suite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ppl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5</w:t>
      </w:r>
      <w:r>
        <w:rPr>
          <w:b w:val="0"/>
          <w:bCs w:val="0"/>
          <w:spacing w:val="-1"/>
          <w:w w:val="100"/>
        </w:rPr>
        <w:t>0</w:t>
      </w:r>
      <w:r>
        <w:rPr>
          <w:b w:val="0"/>
          <w:bCs w:val="0"/>
          <w:spacing w:val="0"/>
          <w:w w:val="100"/>
        </w:rPr>
        <w:t>0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wat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s.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esp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cial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suite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Eur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pea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reg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2</w:t>
      </w:r>
      <w:r>
        <w:rPr>
          <w:b w:val="0"/>
          <w:bCs w:val="0"/>
          <w:spacing w:val="0"/>
          <w:w w:val="100"/>
        </w:rPr>
        <w:t>30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3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A</w:t>
      </w:r>
      <w:r>
        <w:rPr>
          <w:b w:val="0"/>
          <w:bCs w:val="0"/>
          <w:spacing w:val="0"/>
          <w:w w:val="100"/>
          <w:sz w:val="14"/>
          <w:szCs w:val="14"/>
        </w:rPr>
        <w:t>C</w:t>
      </w:r>
      <w:r>
        <w:rPr>
          <w:b w:val="0"/>
          <w:bCs w:val="0"/>
          <w:spacing w:val="10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rati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lf-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ridg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be</w:t>
      </w:r>
      <w:r>
        <w:rPr>
          <w:b w:val="0"/>
          <w:bCs w:val="0"/>
          <w:spacing w:val="0"/>
          <w:w w:val="100"/>
        </w:rPr>
      </w:r>
    </w:p>
    <w:p>
      <w:pPr>
        <w:spacing w:after="0" w:line="255" w:lineRule="auto"/>
        <w:jc w:val="both"/>
        <w:sectPr>
          <w:type w:val="continuous"/>
          <w:pgSz w:w="12240" w:h="15840"/>
          <w:pgMar w:top="1320" w:bottom="760" w:left="1480" w:right="1120"/>
          <w:cols w:num="2" w:equalWidth="0">
            <w:col w:w="4461" w:space="579"/>
            <w:col w:w="4600"/>
          </w:cols>
        </w:sectPr>
      </w:pPr>
    </w:p>
    <w:p>
      <w:pPr>
        <w:spacing w:before="76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95"/>
          <w:position w:val="6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95"/>
          <w:position w:val="0"/>
          <w:sz w:val="14"/>
          <w:szCs w:val="14"/>
        </w:rPr>
        <w:t>D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95"/>
          <w:position w:val="0"/>
          <w:sz w:val="14"/>
          <w:szCs w:val="14"/>
        </w:rPr>
        <w:t>3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pStyle w:val="BodyText"/>
        <w:spacing w:before="51"/>
        <w:ind w:left="50" w:right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spacing w:val="0"/>
          <w:w w:val="105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</w:rPr>
        <w:t>=</w:t>
      </w:r>
      <w:r>
        <w:rPr>
          <w:rFonts w:ascii="Times New Roman" w:hAnsi="Times New Roman" w:cs="Times New Roman" w:eastAsia="Times New Roman"/>
          <w:b w:val="0"/>
          <w:bCs w:val="0"/>
          <w:spacing w:val="4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5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</w:rPr>
        <w:t>.5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5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5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spacing w:val="-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5"/>
        </w:rPr>
        <w:t>i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11"/>
          <w:w w:val="105"/>
        </w:rPr>
        <w:t>(</w:t>
      </w:r>
      <w:r>
        <w:rPr>
          <w:rFonts w:ascii="Times New Roman" w:hAnsi="Times New Roman" w:cs="Times New Roman" w:eastAsia="Times New Roman"/>
          <w:b w:val="0"/>
          <w:bCs w:val="0"/>
          <w:i/>
          <w:spacing w:val="12"/>
          <w:w w:val="105"/>
        </w:rPr>
        <w:t>t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</w:rPr>
        <w:t>)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</w:rPr>
        <w:t>–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5"/>
          <w:w w:val="105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12"/>
          <w:w w:val="105"/>
        </w:rPr>
        <w:t>(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2"/>
          <w:w w:val="105"/>
        </w:rPr>
        <w:t>0.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</w:rPr>
        <w:t>5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4"/>
          <w:w w:val="105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13"/>
          <w:w w:val="105"/>
        </w:rPr>
        <w:t>n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</w:rPr>
        <w:t>)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9"/>
          <w:w w:val="105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5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position w:val="-5"/>
          <w:sz w:val="14"/>
          <w:szCs w:val="14"/>
        </w:rPr>
        <w:t>M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before="51"/>
        <w:ind w:left="-30" w:right="0" w:firstLine="0"/>
        <w:jc w:val="left"/>
        <w:rPr>
          <w:rFonts w:ascii="Segoe UI Symbol" w:hAnsi="Segoe UI Symbol" w:cs="Segoe UI Symbol" w:eastAsia="Segoe UI Symbol"/>
          <w:sz w:val="18"/>
          <w:szCs w:val="18"/>
        </w:rPr>
      </w:pPr>
      <w:r>
        <w:rPr>
          <w:spacing w:val="0"/>
          <w:w w:val="105"/>
        </w:rPr>
        <w:br w:type="column"/>
      </w:r>
      <w:r>
        <w:rPr>
          <w:rFonts w:ascii="Segoe UI Symbol" w:hAnsi="Segoe UI Symbol" w:cs="Segoe UI Symbol" w:eastAsia="Segoe UI Symbol"/>
          <w:b w:val="0"/>
          <w:bCs w:val="0"/>
          <w:spacing w:val="12"/>
          <w:w w:val="105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 w:val="0"/>
          <w:bCs w:val="0"/>
          <w:i/>
          <w:spacing w:val="12"/>
          <w:w w:val="105"/>
          <w:sz w:val="18"/>
          <w:szCs w:val="18"/>
        </w:rPr>
        <w:t>t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  <w:sz w:val="18"/>
          <w:szCs w:val="18"/>
        </w:rPr>
        <w:t>)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23"/>
          <w:w w:val="100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sz w:val="18"/>
          <w:szCs w:val="18"/>
        </w:rPr>
      </w:r>
    </w:p>
    <w:p>
      <w:pPr>
        <w:pStyle w:val="BodyText"/>
        <w:spacing w:line="184" w:lineRule="exact"/>
        <w:ind w:left="1230" w:right="0"/>
        <w:jc w:val="left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up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65</w:t>
      </w:r>
      <w:r>
        <w:rPr>
          <w:b w:val="0"/>
          <w:bCs w:val="0"/>
          <w:spacing w:val="0"/>
          <w:w w:val="100"/>
        </w:rPr>
        <w:t>0</w:t>
      </w:r>
      <w:r>
        <w:rPr>
          <w:b w:val="0"/>
          <w:bCs w:val="0"/>
          <w:spacing w:val="-1"/>
          <w:w w:val="100"/>
        </w:rPr>
        <w:t>-75</w:t>
      </w:r>
      <w:r>
        <w:rPr>
          <w:b w:val="0"/>
          <w:bCs w:val="0"/>
          <w:spacing w:val="0"/>
          <w:w w:val="100"/>
        </w:rPr>
        <w:t>0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nt-en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before="14"/>
        <w:ind w:left="1230" w:right="0"/>
        <w:jc w:val="left"/>
      </w:pP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pe</w:t>
      </w:r>
      <w:r>
        <w:rPr>
          <w:b w:val="0"/>
          <w:bCs w:val="0"/>
          <w:spacing w:val="0"/>
          <w:w w:val="100"/>
        </w:rPr>
        <w:t>ak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pr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maximum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type w:val="continuous"/>
          <w:pgSz w:w="12240" w:h="15840"/>
          <w:pgMar w:top="1320" w:bottom="760" w:left="1480" w:right="1120"/>
          <w:cols w:num="4" w:equalWidth="0">
            <w:col w:w="1480" w:space="40"/>
            <w:col w:w="1950" w:space="40"/>
            <w:col w:w="242" w:space="199"/>
            <w:col w:w="5689"/>
          </w:cols>
        </w:sectPr>
      </w:pPr>
    </w:p>
    <w:p>
      <w:pPr>
        <w:spacing w:before="73"/>
        <w:ind w:left="1229" w:right="0" w:firstLine="0"/>
        <w:jc w:val="left"/>
        <w:rPr>
          <w:rFonts w:ascii="Segoe UI Symbol" w:hAnsi="Segoe UI Symbol" w:cs="Segoe UI Symbol" w:eastAsia="Segoe UI Symbol"/>
          <w:sz w:val="18"/>
          <w:szCs w:val="18"/>
        </w:rPr>
      </w:pPr>
      <w:r>
        <w:rPr/>
        <w:pict>
          <v:group style="position:absolute;margin-left:81pt;margin-top:740.969971pt;width:468pt;height:.1pt;mso-position-horizontal-relative:page;mso-position-vertical-relative:page;z-index:-10494" coordorigin="1620,14819" coordsize="9360,2">
            <v:shape style="position:absolute;left:1620;top:14819;width:9360;height:2" coordorigin="1620,14819" coordsize="9360,0" path="m1620,14819l10980,14819e" filled="f" stroked="t" strokeweight="1.120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5"/>
          <w:position w:val="-5"/>
          <w:sz w:val="14"/>
          <w:szCs w:val="14"/>
        </w:rPr>
        <w:t>D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position w:val="-5"/>
          <w:sz w:val="14"/>
          <w:szCs w:val="14"/>
        </w:rPr>
        <w:t>4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1"/>
          <w:w w:val="105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position w:val="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37"/>
          <w:w w:val="10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2"/>
          <w:w w:val="105"/>
          <w:position w:val="0"/>
          <w:sz w:val="18"/>
          <w:szCs w:val="18"/>
        </w:rPr>
        <w:t>0.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position w:val="0"/>
          <w:sz w:val="18"/>
          <w:szCs w:val="18"/>
        </w:rPr>
        <w:t>5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5"/>
          <w:w w:val="105"/>
          <w:position w:val="0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  <w:position w:val="0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10"/>
          <w:w w:val="10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5"/>
          <w:position w:val="0"/>
          <w:sz w:val="18"/>
          <w:szCs w:val="18"/>
        </w:rPr>
        <w:t>i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12"/>
          <w:w w:val="105"/>
          <w:position w:val="0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 w:val="0"/>
          <w:bCs w:val="0"/>
          <w:i/>
          <w:spacing w:val="12"/>
          <w:w w:val="105"/>
          <w:position w:val="0"/>
          <w:sz w:val="18"/>
          <w:szCs w:val="18"/>
        </w:rPr>
        <w:t>t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  <w:position w:val="0"/>
          <w:sz w:val="18"/>
          <w:szCs w:val="18"/>
        </w:rPr>
        <w:t>)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10"/>
          <w:w w:val="10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position w:val="0"/>
          <w:sz w:val="18"/>
          <w:szCs w:val="18"/>
        </w:rPr>
        <w:t>–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5"/>
          <w:w w:val="105"/>
          <w:position w:val="0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11"/>
          <w:w w:val="105"/>
          <w:position w:val="0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position w:val="0"/>
          <w:sz w:val="18"/>
          <w:szCs w:val="18"/>
        </w:rPr>
        <w:t>0.5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6"/>
          <w:w w:val="105"/>
          <w:position w:val="0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  <w:position w:val="0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10"/>
          <w:w w:val="10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12"/>
          <w:w w:val="105"/>
          <w:position w:val="0"/>
          <w:sz w:val="18"/>
          <w:szCs w:val="18"/>
        </w:rPr>
        <w:t>n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  <w:position w:val="0"/>
          <w:sz w:val="18"/>
          <w:szCs w:val="18"/>
        </w:rPr>
        <w:t>)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9"/>
          <w:w w:val="105"/>
          <w:position w:val="0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  <w:position w:val="0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10"/>
          <w:w w:val="10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5"/>
          <w:position w:val="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5"/>
          <w:position w:val="-5"/>
          <w:sz w:val="14"/>
          <w:szCs w:val="14"/>
        </w:rPr>
        <w:t>M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12"/>
          <w:w w:val="105"/>
          <w:position w:val="0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 w:val="0"/>
          <w:bCs w:val="0"/>
          <w:i/>
          <w:spacing w:val="12"/>
          <w:w w:val="105"/>
          <w:position w:val="0"/>
          <w:sz w:val="18"/>
          <w:szCs w:val="18"/>
        </w:rPr>
        <w:t>t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  <w:position w:val="0"/>
          <w:sz w:val="18"/>
          <w:szCs w:val="18"/>
        </w:rPr>
        <w:t>)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23"/>
          <w:w w:val="100"/>
          <w:position w:val="0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spacing w:line="130" w:lineRule="exact" w:before="5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1113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18"/>
          <w:szCs w:val="18"/>
        </w:rPr>
        <w:t>fo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4"/>
          <w:szCs w:val="14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position w:val="0"/>
          <w:sz w:val="18"/>
          <w:szCs w:val="18"/>
        </w:rPr>
        <w:t>(t)&lt;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b w:val="0"/>
          <w:bCs w:val="0"/>
          <w:i/>
          <w:spacing w:val="-3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6"/>
          <w:szCs w:val="16"/>
        </w:rPr>
        <w:t>(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6"/>
          <w:szCs w:val="16"/>
        </w:rPr>
        <w:t>)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</w:r>
    </w:p>
    <w:p>
      <w:pPr>
        <w:spacing w:before="40"/>
        <w:ind w:left="1139" w:right="0" w:firstLine="0"/>
        <w:jc w:val="left"/>
        <w:rPr>
          <w:rFonts w:ascii="Segoe UI Symbol" w:hAnsi="Segoe UI Symbol" w:cs="Segoe UI Symbol" w:eastAsia="Segoe UI Symbol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5"/>
          <w:position w:val="-5"/>
          <w:sz w:val="14"/>
          <w:szCs w:val="14"/>
        </w:rPr>
        <w:t>D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position w:val="-5"/>
          <w:sz w:val="14"/>
          <w:szCs w:val="14"/>
        </w:rPr>
        <w:t>3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7"/>
          <w:w w:val="105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position w:val="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33"/>
          <w:w w:val="10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5"/>
          <w:position w:val="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5"/>
          <w:position w:val="-5"/>
          <w:sz w:val="14"/>
          <w:szCs w:val="14"/>
        </w:rPr>
        <w:t>D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position w:val="-5"/>
          <w:sz w:val="14"/>
          <w:szCs w:val="14"/>
        </w:rPr>
        <w:t>4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8"/>
          <w:w w:val="105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position w:val="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33"/>
          <w:w w:val="10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position w:val="0"/>
          <w:sz w:val="18"/>
          <w:szCs w:val="18"/>
        </w:rPr>
        <w:t>0.5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7"/>
          <w:w w:val="105"/>
          <w:position w:val="0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  <w:position w:val="0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12"/>
          <w:w w:val="10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5"/>
          <w:position w:val="0"/>
          <w:sz w:val="18"/>
          <w:szCs w:val="18"/>
        </w:rPr>
        <w:t>i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12"/>
          <w:w w:val="105"/>
          <w:position w:val="0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 w:val="0"/>
          <w:bCs w:val="0"/>
          <w:i/>
          <w:spacing w:val="12"/>
          <w:w w:val="105"/>
          <w:position w:val="0"/>
          <w:sz w:val="18"/>
          <w:szCs w:val="18"/>
        </w:rPr>
        <w:t>t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  <w:position w:val="0"/>
          <w:sz w:val="18"/>
          <w:szCs w:val="18"/>
        </w:rPr>
        <w:t>)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23"/>
          <w:w w:val="100"/>
          <w:position w:val="0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pStyle w:val="BodyText"/>
        <w:spacing w:line="255" w:lineRule="auto" w:before="12"/>
        <w:ind w:left="1113" w:right="139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transi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stres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switch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termi</w:t>
      </w:r>
      <w:r>
        <w:rPr>
          <w:b w:val="0"/>
          <w:bCs w:val="0"/>
          <w:spacing w:val="0"/>
          <w:w w:val="100"/>
        </w:rPr>
        <w:t>ne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practica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maximu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il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bl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output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half-bri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og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after="0" w:line="255" w:lineRule="auto"/>
        <w:jc w:val="both"/>
        <w:sectPr>
          <w:type w:val="continuous"/>
          <w:pgSz w:w="12240" w:h="15840"/>
          <w:pgMar w:top="1320" w:bottom="760" w:left="1480" w:right="1120"/>
          <w:cols w:num="2" w:equalWidth="0">
            <w:col w:w="3749" w:space="318"/>
            <w:col w:w="5573"/>
          </w:cols>
        </w:sectPr>
      </w:pPr>
    </w:p>
    <w:p>
      <w:pPr>
        <w:spacing w:line="240" w:lineRule="exact" w:before="5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footerReference w:type="even" r:id="rId30"/>
          <w:footerReference w:type="default" r:id="rId31"/>
          <w:pgSz w:w="12240" w:h="15840"/>
          <w:pgMar w:footer="747" w:header="477" w:top="1060" w:bottom="940" w:left="1120" w:right="1480"/>
          <w:pgNumType w:start="22"/>
        </w:sectPr>
      </w:pPr>
    </w:p>
    <w:p>
      <w:pPr>
        <w:pStyle w:val="Heading2"/>
        <w:spacing w:before="71"/>
        <w:ind w:right="975"/>
        <w:jc w:val="both"/>
        <w:rPr>
          <w:b w:val="0"/>
          <w:bCs w:val="0"/>
        </w:rPr>
      </w:pPr>
      <w:r>
        <w:rPr/>
        <w:pict>
          <v:group style="position:absolute;margin-left:63pt;margin-top:-9.862014pt;width:468pt;height:.1pt;mso-position-horizontal-relative:page;mso-position-vertical-relative:paragraph;z-index:-10471" coordorigin="1260,-197" coordsize="9360,2">
            <v:shape style="position:absolute;left:1260;top:-197;width:9360;height:2" coordorigin="1260,-197" coordsize="9360,0" path="m1260,-197l10620,-197e" filled="f" stroked="t" strokeweight="1.120pt" strokecolor="#000000">
              <v:path arrowok="t"/>
            </v:shape>
            <w10:wrap type="none"/>
          </v:group>
        </w:pict>
      </w:r>
      <w:bookmarkStart w:name="Half-Bridge Resonant Converter" w:id="80"/>
      <w:bookmarkEnd w:id="80"/>
      <w:r>
        <w:rPr/>
      </w:r>
      <w:r>
        <w:rPr>
          <w:spacing w:val="0"/>
          <w:w w:val="100"/>
        </w:rPr>
        <w:t>Half-Bridge</w:t>
      </w:r>
      <w:r>
        <w:rPr>
          <w:spacing w:val="-17"/>
          <w:w w:val="100"/>
        </w:rPr>
        <w:t> </w:t>
      </w:r>
      <w:r>
        <w:rPr>
          <w:spacing w:val="0"/>
          <w:w w:val="100"/>
        </w:rPr>
        <w:t>Re</w:t>
      </w:r>
      <w:r>
        <w:rPr>
          <w:spacing w:val="-2"/>
          <w:w w:val="100"/>
        </w:rPr>
        <w:t>s</w:t>
      </w:r>
      <w:r>
        <w:rPr>
          <w:spacing w:val="0"/>
          <w:w w:val="100"/>
        </w:rPr>
        <w:t>onant</w:t>
      </w:r>
      <w:r>
        <w:rPr>
          <w:spacing w:val="-17"/>
          <w:w w:val="100"/>
        </w:rPr>
        <w:t> </w:t>
      </w:r>
      <w:r>
        <w:rPr>
          <w:spacing w:val="0"/>
          <w:w w:val="100"/>
        </w:rPr>
        <w:t>Con</w:t>
      </w:r>
      <w:r>
        <w:rPr>
          <w:spacing w:val="-1"/>
          <w:w w:val="100"/>
        </w:rPr>
        <w:t>v</w:t>
      </w:r>
      <w:r>
        <w:rPr>
          <w:spacing w:val="0"/>
          <w:w w:val="100"/>
        </w:rPr>
        <w:t>erter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5" w:lineRule="auto"/>
        <w:ind w:right="0"/>
        <w:jc w:val="both"/>
      </w:pPr>
      <w:r>
        <w:rPr>
          <w:b w:val="0"/>
          <w:bCs w:val="0"/>
          <w:spacing w:val="-1"/>
          <w:w w:val="100"/>
        </w:rPr>
        <w:t>Magn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sin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oc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mor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80</w:t>
      </w:r>
      <w:r>
        <w:rPr>
          <w:b w:val="0"/>
          <w:bCs w:val="0"/>
          <w:spacing w:val="0"/>
          <w:w w:val="100"/>
        </w:rPr>
        <w:t>%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syste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volume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Hig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switchin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0"/>
          <w:w w:val="100"/>
        </w:rPr>
        <w:t>equency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fici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method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ove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po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sit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profil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SMPS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Howev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method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ethe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easi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switchin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(m</w:t>
      </w:r>
      <w:r>
        <w:rPr>
          <w:b w:val="0"/>
          <w:bCs w:val="0"/>
          <w:spacing w:val="0"/>
          <w:w w:val="100"/>
        </w:rPr>
        <w:t>ore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tha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1</w:t>
      </w:r>
      <w:r>
        <w:rPr>
          <w:b w:val="0"/>
          <w:bCs w:val="0"/>
          <w:spacing w:val="-1"/>
          <w:w w:val="100"/>
        </w:rPr>
        <w:t>0</w:t>
      </w:r>
      <w:r>
        <w:rPr>
          <w:b w:val="0"/>
          <w:bCs w:val="0"/>
          <w:spacing w:val="0"/>
          <w:w w:val="100"/>
        </w:rPr>
        <w:t>0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1"/>
          <w:w w:val="100"/>
        </w:rPr>
        <w:t>Hz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cou</w:t>
      </w:r>
      <w:r>
        <w:rPr>
          <w:b w:val="0"/>
          <w:bCs w:val="0"/>
          <w:spacing w:val="0"/>
          <w:w w:val="100"/>
        </w:rPr>
        <w:t>ld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red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assiv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mpon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fic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ency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su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res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EM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oise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by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aras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comp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preve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fas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ng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fic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ency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du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loss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dio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revers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recover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cause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ov</w:t>
      </w:r>
      <w:r>
        <w:rPr>
          <w:b w:val="0"/>
          <w:bCs w:val="0"/>
          <w:spacing w:val="-1"/>
          <w:w w:val="100"/>
        </w:rPr>
        <w:t>ersho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ngi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device.</w:t>
      </w:r>
      <w:r>
        <w:rPr>
          <w:b w:val="0"/>
          <w:bCs w:val="0"/>
          <w:spacing w:val="0"/>
          <w:w w:val="100"/>
        </w:rPr>
      </w:r>
    </w:p>
    <w:p>
      <w:pPr>
        <w:pStyle w:val="Heading4"/>
        <w:spacing w:before="77"/>
        <w:ind w:right="1438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ies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Co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vert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(SRC)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4"/>
        <w:ind w:right="139"/>
        <w:jc w:val="both"/>
      </w:pP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serie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(SRC)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reso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ank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emen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(th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ind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R</w:t>
      </w:r>
      <w:r>
        <w:rPr>
          <w:b w:val="0"/>
          <w:bCs w:val="0"/>
          <w:spacing w:val="3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cito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  <w:sz w:val="14"/>
          <w:szCs w:val="14"/>
        </w:rPr>
        <w:t>R</w:t>
      </w:r>
      <w:r>
        <w:rPr>
          <w:b w:val="0"/>
          <w:bCs w:val="0"/>
          <w:spacing w:val="-1"/>
          <w:w w:val="100"/>
        </w:rPr>
        <w:t>)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are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ecte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hyperlink w:history="true" w:anchor="_bookmark35">
        <w:r>
          <w:rPr>
            <w:b w:val="0"/>
            <w:bCs w:val="0"/>
            <w:spacing w:val="-1"/>
            <w:w w:val="100"/>
          </w:rPr>
          <w:t>Fi</w:t>
        </w:r>
        <w:r>
          <w:rPr>
            <w:b w:val="0"/>
            <w:bCs w:val="0"/>
            <w:spacing w:val="0"/>
            <w:w w:val="100"/>
          </w:rPr>
          <w:t>g</w:t>
        </w:r>
        <w:r>
          <w:rPr>
            <w:b w:val="0"/>
            <w:bCs w:val="0"/>
            <w:spacing w:val="-1"/>
            <w:w w:val="100"/>
          </w:rPr>
          <w:t>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18.</w:t>
        </w:r>
        <w:r>
          <w:rPr>
            <w:b w:val="0"/>
            <w:bCs w:val="0"/>
            <w:spacing w:val="0"/>
            <w:w w:val="100"/>
          </w:rPr>
        </w:r>
      </w:hyperlink>
    </w:p>
    <w:p>
      <w:pPr>
        <w:spacing w:line="150" w:lineRule="exact" w:before="5"/>
        <w:rPr>
          <w:sz w:val="15"/>
          <w:szCs w:val="15"/>
        </w:rPr>
      </w:pPr>
      <w:r>
        <w:rPr>
          <w:sz w:val="15"/>
          <w:szCs w:val="15"/>
        </w:rPr>
      </w:r>
    </w:p>
    <w:p>
      <w:pPr>
        <w:ind w:left="140" w:right="964" w:firstLine="0"/>
        <w:jc w:val="both"/>
        <w:rPr>
          <w:rFonts w:ascii="Arial" w:hAnsi="Arial" w:cs="Arial" w:eastAsia="Arial"/>
          <w:sz w:val="20"/>
          <w:szCs w:val="20"/>
        </w:rPr>
      </w:pPr>
      <w:bookmarkStart w:name="FIGURE 18: series resonant converter" w:id="81"/>
      <w:bookmarkEnd w:id="81"/>
      <w:r>
        <w:rPr/>
      </w:r>
      <w:bookmarkStart w:name="_bookmark35" w:id="82"/>
      <w:bookmarkEnd w:id="82"/>
      <w:r>
        <w:rPr/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FIGURE</w:t>
      </w:r>
      <w:r>
        <w:rPr>
          <w:rFonts w:ascii="Arial" w:hAnsi="Arial" w:cs="Arial" w:eastAsia="Arial"/>
          <w:b/>
          <w:bCs/>
          <w:spacing w:val="-2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18: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       </w:t>
      </w:r>
      <w:r>
        <w:rPr>
          <w:rFonts w:ascii="Arial" w:hAnsi="Arial" w:cs="Arial" w:eastAsia="Arial"/>
          <w:b/>
          <w:bCs/>
          <w:spacing w:val="16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SERIES</w:t>
      </w:r>
      <w:r>
        <w:rPr>
          <w:rFonts w:ascii="Arial" w:hAnsi="Arial" w:cs="Arial" w:eastAsia="Arial"/>
          <w:b/>
          <w:bCs/>
          <w:spacing w:val="-3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ESONANT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before="10"/>
        <w:ind w:left="102" w:right="0" w:firstLine="0"/>
        <w:jc w:val="center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314.709991pt;margin-top:12.950047pt;width:216.579995pt;height:140.079995pt;mso-position-horizontal-relative:page;mso-position-vertical-relative:paragraph;z-index:-10469" coordorigin="6294,259" coordsize="4332,2802">
            <v:shape style="position:absolute;left:6349;top:382;width:2284;height:2475" type="#_x0000_t75">
              <v:imagedata r:id="rId32" o:title=""/>
            </v:shape>
            <v:group style="position:absolute;left:6571;top:595;width:2;height:901" coordorigin="6571,595" coordsize="2,901">
              <v:shape style="position:absolute;left:6571;top:595;width:2;height:901" coordorigin="6571,595" coordsize="0,901" path="m6571,595l6571,1496e" filled="f" stroked="t" strokeweight=".58001pt" strokecolor="#000000">
                <v:path arrowok="t"/>
              </v:shape>
            </v:group>
            <v:group style="position:absolute;left:6524;top:530;width:97;height:77" coordorigin="6524,530" coordsize="97,77">
              <v:shape style="position:absolute;left:6524;top:530;width:97;height:77" coordorigin="6524,530" coordsize="97,77" path="m6571,530l6530,597,6524,607,6548,601,6574,598,6616,598,6577,540,6571,530xe" filled="t" fillcolor="#000000" stroked="f">
                <v:path arrowok="t"/>
                <v:fill type="solid"/>
              </v:shape>
              <v:shape style="position:absolute;left:6524;top:530;width:97;height:77" coordorigin="6524,530" coordsize="97,77" path="m6616,598l6574,598,6598,601,6622,607,6616,598xe" filled="t" fillcolor="#000000" stroked="f">
                <v:path arrowok="t"/>
                <v:fill type="solid"/>
              </v:shape>
            </v:group>
            <v:group style="position:absolute;left:8670;top:1882;width:2;height:689" coordorigin="8670,1882" coordsize="2,689">
              <v:shape style="position:absolute;left:8670;top:1882;width:2;height:689" coordorigin="8670,1882" coordsize="0,689" path="m8670,1882l8670,2571e" filled="f" stroked="t" strokeweight=".58001pt" strokecolor="#000000">
                <v:path arrowok="t"/>
              </v:shape>
            </v:group>
            <v:group style="position:absolute;left:9088;top:2575;width:10;height:10" coordorigin="9088,2575" coordsize="10,10">
              <v:shape style="position:absolute;left:9088;top:2575;width:10;height:10" coordorigin="9088,2575" coordsize="10,10" path="m9088,2580l9097,2580e" filled="f" stroked="t" strokeweight=".579980pt" strokecolor="#000000">
                <v:path arrowok="t"/>
              </v:shape>
            </v:group>
            <v:group style="position:absolute;left:9088;top:2580;width:10;height:2" coordorigin="9088,2580" coordsize="10,2">
              <v:shape style="position:absolute;left:9088;top:2580;width:10;height:2" coordorigin="9088,2580" coordsize="10,0" path="m9088,2580l9097,2580,9088,2580xe" filled="t" fillcolor="#000000" stroked="f">
                <v:path arrowok="t"/>
                <v:fill type="solid"/>
              </v:shape>
              <v:shape style="position:absolute;left:8786;top:1626;width:1621;height:1277" type="#_x0000_t75">
                <v:imagedata r:id="rId33" o:title=""/>
              </v:shape>
            </v:group>
            <v:group style="position:absolute;left:8893;top:2678;width:10;height:10" coordorigin="8893,2678" coordsize="10,10">
              <v:shape style="position:absolute;left:8893;top:2678;width:10;height:10" coordorigin="8893,2678" coordsize="10,10" path="m8893,2683l8903,2683e" filled="f" stroked="t" strokeweight=".579980pt" strokecolor="#000000">
                <v:path arrowok="t"/>
              </v:shape>
            </v:group>
            <v:group style="position:absolute;left:8893;top:2683;width:10;height:2" coordorigin="8893,2683" coordsize="10,2">
              <v:shape style="position:absolute;left:8893;top:2683;width:10;height:2" coordorigin="8893,2683" coordsize="10,0" path="m8893,2683l8903,2683,8893,2683xe" filled="t" fillcolor="#000000" stroked="f">
                <v:path arrowok="t"/>
                <v:fill type="solid"/>
              </v:shape>
            </v:group>
            <v:group style="position:absolute;left:9109;top:2580;width:10;height:10" coordorigin="9109,2580" coordsize="10,10">
              <v:shape style="position:absolute;left:9109;top:2580;width:10;height:10" coordorigin="9109,2580" coordsize="10,10" path="m9109,2584l9119,2584e" filled="f" stroked="t" strokeweight=".579980pt" strokecolor="#000000">
                <v:path arrowok="t"/>
              </v:shape>
            </v:group>
            <v:group style="position:absolute;left:9109;top:2584;width:10;height:2" coordorigin="9109,2584" coordsize="10,2">
              <v:shape style="position:absolute;left:9109;top:2584;width:10;height:2" coordorigin="9109,2584" coordsize="10,0" path="m9109,2584l9119,2584,9109,2584xe" filled="t" fillcolor="#000000" stroked="f">
                <v:path arrowok="t"/>
                <v:fill type="solid"/>
              </v:shape>
            </v:group>
            <v:group style="position:absolute;left:8734;top:1881;width:2;height:689" coordorigin="8734,1881" coordsize="2,689">
              <v:shape style="position:absolute;left:8734;top:1881;width:2;height:689" coordorigin="8734,1881" coordsize="0,689" path="m8734,1881l8734,2570e" filled="f" stroked="t" strokeweight=".58001pt" strokecolor="#000000">
                <v:path arrowok="t"/>
              </v:shape>
            </v:group>
            <v:group style="position:absolute;left:6305;top:270;width:4315;height:2" coordorigin="6305,270" coordsize="4315,2">
              <v:shape style="position:absolute;left:6305;top:270;width:4315;height:2" coordorigin="6305,270" coordsize="4315,0" path="m6305,270l10620,270e" filled="f" stroked="t" strokeweight=".579980pt" strokecolor="#000000">
                <v:path arrowok="t"/>
              </v:shape>
            </v:group>
            <v:group style="position:absolute;left:10615;top:270;width:2;height:2785" coordorigin="10615,270" coordsize="2,2785">
              <v:shape style="position:absolute;left:10615;top:270;width:2;height:2785" coordorigin="10615,270" coordsize="0,2785" path="m10615,270l10615,3055e" filled="f" stroked="t" strokeweight=".579980pt" strokecolor="#000000">
                <v:path arrowok="t"/>
              </v:shape>
            </v:group>
            <v:group style="position:absolute;left:6300;top:3050;width:4315;height:2" coordorigin="6300,3050" coordsize="4315,2">
              <v:shape style="position:absolute;left:6300;top:3050;width:4315;height:2" coordorigin="6300,3050" coordsize="4315,0" path="m6300,3050l10615,3050e" filled="f" stroked="t" strokeweight=".58001pt" strokecolor="#000000">
                <v:path arrowok="t"/>
              </v:shape>
            </v:group>
            <v:group style="position:absolute;left:6305;top:265;width:2;height:2785" coordorigin="6305,265" coordsize="2,2785">
              <v:shape style="position:absolute;left:6305;top:265;width:2;height:2785" coordorigin="6305,265" coordsize="0,2785" path="m6305,265l6305,3050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CONVE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line="240" w:lineRule="exact" w:before="1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24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+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120" w:right="1480"/>
          <w:cols w:num="2" w:equalWidth="0">
            <w:col w:w="4461" w:space="579"/>
            <w:col w:w="4600"/>
          </w:cols>
        </w:sectPr>
      </w:pPr>
    </w:p>
    <w:p>
      <w:pPr>
        <w:spacing w:line="170" w:lineRule="exact" w:before="6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4"/>
        <w:ind w:right="1487"/>
        <w:jc w:val="both"/>
      </w:pPr>
      <w:r>
        <w:rPr>
          <w:b w:val="0"/>
          <w:bCs w:val="0"/>
          <w:spacing w:val="0"/>
          <w:w w:val="100"/>
        </w:rPr>
        <w:t>IMPROVEMENT</w:t>
      </w:r>
      <w:r>
        <w:rPr>
          <w:b w:val="0"/>
          <w:bCs w:val="0"/>
          <w:spacing w:val="-27"/>
          <w:w w:val="100"/>
        </w:rPr>
        <w:t> </w:t>
      </w:r>
      <w:r>
        <w:rPr>
          <w:b w:val="0"/>
          <w:bCs w:val="0"/>
          <w:spacing w:val="-22"/>
          <w:w w:val="100"/>
        </w:rPr>
        <w:t>T</w:t>
      </w:r>
      <w:r>
        <w:rPr>
          <w:b w:val="0"/>
          <w:bCs w:val="0"/>
          <w:spacing w:val="0"/>
          <w:w w:val="100"/>
        </w:rPr>
        <w:t>ECHNIQUES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4"/>
        <w:ind w:right="0"/>
        <w:jc w:val="both"/>
      </w:pP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deve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SMP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fici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switchin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fre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uenc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ac</w:t>
      </w:r>
      <w:r>
        <w:rPr>
          <w:b w:val="0"/>
          <w:bCs w:val="0"/>
          <w:spacing w:val="-1"/>
          <w:w w:val="100"/>
        </w:rPr>
        <w:t>hiev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sit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ow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pr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techn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que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ne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improve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before="80"/>
        <w:ind w:right="1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siz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neti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compo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imit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by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/>
        <w:br w:type="column"/>
      </w:r>
      <w:r>
        <w:rPr>
          <w:sz w:val="13"/>
          <w:szCs w:val="13"/>
        </w:rPr>
      </w:r>
    </w:p>
    <w:p>
      <w:pPr>
        <w:ind w:left="213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4"/>
          <w:w w:val="105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4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tabs>
          <w:tab w:pos="577" w:val="left" w:leader="none"/>
        </w:tabs>
        <w:spacing w:line="201" w:lineRule="exact"/>
        <w:ind w:left="14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-1"/>
          <w:w w:val="100"/>
          <w:position w:val="4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2"/>
          <w:szCs w:val="12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30" w:lineRule="exact" w:before="1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400" w:lineRule="auto"/>
        <w:ind w:left="1492" w:right="0" w:hanging="21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491" w:lineRule="auto" w:before="38"/>
        <w:ind w:left="140" w:right="208" w:firstLine="14"/>
        <w:jc w:val="lef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5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1"/>
          <w:w w:val="105"/>
          <w:position w:val="0"/>
          <w:sz w:val="12"/>
          <w:szCs w:val="12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-8"/>
          <w:w w:val="105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OUT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 w:line="491" w:lineRule="auto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120" w:right="1480"/>
          <w:cols w:num="4" w:equalWidth="0">
            <w:col w:w="4460" w:space="697"/>
            <w:col w:w="447" w:space="722"/>
            <w:col w:w="1693" w:space="903"/>
            <w:col w:w="718"/>
          </w:cols>
        </w:sectPr>
      </w:pPr>
    </w:p>
    <w:p>
      <w:pPr>
        <w:pStyle w:val="BodyText"/>
        <w:spacing w:line="255" w:lineRule="auto" w:before="14"/>
        <w:ind w:right="0"/>
        <w:jc w:val="both"/>
      </w:pPr>
      <w:r>
        <w:rPr>
          <w:b w:val="0"/>
          <w:bCs w:val="0"/>
          <w:spacing w:val="-1"/>
          <w:w w:val="100"/>
        </w:rPr>
        <w:t>magn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loss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us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tt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mag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et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siz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neti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gre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duce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bette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cond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switch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devic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ke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1"/>
          <w:w w:val="100"/>
        </w:rPr>
        <w:t>MOS™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Sch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ttk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dio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loss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semicon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red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ced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lesse</w:t>
      </w:r>
      <w:r>
        <w:rPr>
          <w:b w:val="0"/>
          <w:bCs w:val="0"/>
          <w:spacing w:val="0"/>
          <w:w w:val="100"/>
        </w:rPr>
        <w:t>ns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erma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emen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uirem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el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duci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siz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antit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he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sink.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4" w:lineRule="auto" w:before="80"/>
        <w:ind w:right="0"/>
        <w:jc w:val="both"/>
      </w:pPr>
      <w:r>
        <w:rPr>
          <w:b w:val="0"/>
          <w:bCs w:val="0"/>
          <w:spacing w:val="-1"/>
          <w:w w:val="100"/>
        </w:rPr>
        <w:t>Advanc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ckagi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ac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ss</w:t>
      </w:r>
      <w:r>
        <w:rPr>
          <w:b w:val="0"/>
          <w:bCs w:val="0"/>
          <w:spacing w:val="0"/>
          <w:w w:val="100"/>
        </w:rPr>
        <w:t>ive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compo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suc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gr</w:t>
      </w:r>
      <w:r>
        <w:rPr>
          <w:b w:val="0"/>
          <w:bCs w:val="0"/>
          <w:spacing w:val="-1"/>
          <w:w w:val="100"/>
        </w:rPr>
        <w:t>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int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magn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ntegrati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"/>
          <w:w w:val="100"/>
        </w:rPr>
        <w:t>olati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us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akag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whe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requ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win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ing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ntr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but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improvi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ficie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5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dd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use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dvanc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ogi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whic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ss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hig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cies.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6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4"/>
        <w:ind w:right="1865"/>
        <w:jc w:val="both"/>
      </w:pPr>
      <w:r>
        <w:rPr>
          <w:b w:val="0"/>
          <w:bCs w:val="0"/>
          <w:spacing w:val="0"/>
          <w:w w:val="100"/>
        </w:rPr>
        <w:t>RESONANT</w:t>
      </w:r>
      <w:r>
        <w:rPr>
          <w:b w:val="0"/>
          <w:bCs w:val="0"/>
          <w:spacing w:val="-23"/>
          <w:w w:val="100"/>
        </w:rPr>
        <w:t> </w:t>
      </w:r>
      <w:r>
        <w:rPr>
          <w:b w:val="0"/>
          <w:bCs w:val="0"/>
          <w:spacing w:val="-24"/>
          <w:w w:val="100"/>
        </w:rPr>
        <w:t>T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0"/>
          <w:w w:val="100"/>
        </w:rPr>
        <w:t>POLOGIES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4"/>
        <w:ind w:right="1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son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tech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iqu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duc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switchi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losse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micon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uct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ces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reson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olo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ie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avai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ab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suc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as: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4"/>
        </w:numPr>
        <w:tabs>
          <w:tab w:pos="319" w:val="left" w:leader="none"/>
        </w:tabs>
        <w:spacing w:before="80"/>
        <w:ind w:left="319" w:right="2083" w:hanging="180"/>
        <w:jc w:val="both"/>
      </w:pP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1"/>
          <w:w w:val="100"/>
        </w:rPr>
        <w:t>erie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reso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4"/>
        </w:numPr>
        <w:tabs>
          <w:tab w:pos="320" w:val="left" w:leader="none"/>
        </w:tabs>
        <w:spacing w:before="12"/>
        <w:ind w:left="320" w:right="1993" w:hanging="180"/>
        <w:jc w:val="both"/>
      </w:pP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-1"/>
          <w:w w:val="100"/>
        </w:rPr>
        <w:t>aral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reso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4"/>
        </w:numPr>
        <w:tabs>
          <w:tab w:pos="320" w:val="left" w:leader="none"/>
        </w:tabs>
        <w:spacing w:before="14"/>
        <w:ind w:left="320" w:right="2262" w:hanging="180"/>
        <w:jc w:val="both"/>
      </w:pPr>
      <w:r>
        <w:rPr>
          <w:b w:val="0"/>
          <w:bCs w:val="0"/>
          <w:spacing w:val="-1"/>
          <w:w w:val="100"/>
        </w:rPr>
        <w:t>LL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converter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3"/>
        <w:ind w:right="0"/>
        <w:jc w:val="both"/>
      </w:pPr>
      <w:r>
        <w:rPr/>
        <w:pict>
          <v:group style="position:absolute;margin-left:63pt;margin-top:162.040787pt;width:468pt;height:.1pt;mso-position-horizontal-relative:page;mso-position-vertical-relative:paragraph;z-index:-10470" coordorigin="1260,3241" coordsize="9360,2">
            <v:shape style="position:absolute;left:1260;top:3241;width:9360;height:2" coordorigin="1260,3241" coordsize="9360,0" path="m1260,3241l10620,3241e" filled="f" stroked="t" strokeweight="1.120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firs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tw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gie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nno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optimize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wid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inp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ran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wid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outpu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ad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variati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LL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res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ab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red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wid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inp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ge,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min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ze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rculati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erg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8"/>
          <w:w w:val="100"/>
        </w:rPr>
        <w:t>T</w:t>
      </w:r>
      <w:r>
        <w:rPr>
          <w:b w:val="0"/>
          <w:bCs w:val="0"/>
          <w:spacing w:val="-1"/>
          <w:w w:val="100"/>
        </w:rPr>
        <w:t>ur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ss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mi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imize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duci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tur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thro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zer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switchin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(ZVS)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ereb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limin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turn-o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losses.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erefore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LC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sona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conv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provi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ne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lig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bl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freq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ency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eve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inp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ge.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63"/>
        <w:ind w:right="140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reson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prim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nuso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flow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throu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nsitio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peri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eby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switchi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ss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po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MOS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23"/>
          <w:w w:val="100"/>
        </w:rPr>
        <w:t>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zer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pr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zero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ing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perati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switch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mor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reson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frequ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preferre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typ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conv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ac</w:t>
      </w:r>
      <w:r>
        <w:rPr>
          <w:b w:val="0"/>
          <w:bCs w:val="0"/>
          <w:spacing w:val="-1"/>
          <w:w w:val="100"/>
        </w:rPr>
        <w:t>hiev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Z</w:t>
      </w:r>
      <w:r>
        <w:rPr>
          <w:b w:val="0"/>
          <w:bCs w:val="0"/>
          <w:spacing w:val="-1"/>
          <w:w w:val="100"/>
        </w:rPr>
        <w:t>VS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14"/>
          <w:w w:val="100"/>
        </w:rPr>
        <w:t> </w:t>
      </w:r>
      <w:hyperlink w:history="true" w:anchor="_bookmark36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</w:t>
        </w:r>
        <w:r>
          <w:rPr>
            <w:b w:val="0"/>
            <w:bCs w:val="0"/>
            <w:spacing w:val="0"/>
            <w:w w:val="100"/>
          </w:rPr>
          <w:t>u</w:t>
        </w:r>
        <w:r>
          <w:rPr>
            <w:b w:val="0"/>
            <w:bCs w:val="0"/>
            <w:spacing w:val="-1"/>
            <w:w w:val="100"/>
          </w:rPr>
          <w:t>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19</w:t>
        </w:r>
        <w:r>
          <w:rPr>
            <w:b w:val="0"/>
            <w:bCs w:val="0"/>
            <w:spacing w:val="0"/>
            <w:w w:val="100"/>
          </w:rPr>
          <w:t>.</w:t>
        </w:r>
        <w:r>
          <w:rPr>
            <w:b w:val="0"/>
            <w:bCs w:val="0"/>
            <w:spacing w:val="-13"/>
            <w:w w:val="100"/>
          </w:rPr>
          <w:t> </w:t>
        </w:r>
      </w:hyperlink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op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ratin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ases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va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ad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(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=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0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k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gu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4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Heading3"/>
        <w:ind w:right="622"/>
        <w:jc w:val="both"/>
        <w:rPr>
          <w:b w:val="0"/>
          <w:bCs w:val="0"/>
        </w:rPr>
      </w:pPr>
      <w:r>
        <w:rPr/>
        <w:pict>
          <v:group style="position:absolute;margin-left:323.22998pt;margin-top:22.409863pt;width:184.84001pt;height:146.20001pt;mso-position-horizontal-relative:page;mso-position-vertical-relative:paragraph;z-index:-10468" coordorigin="6465,448" coordsize="3697,2924">
            <v:shape style="position:absolute;left:8587;top:1197;width:725;height:738" type="#_x0000_t75">
              <v:imagedata r:id="rId34" o:title=""/>
            </v:shape>
            <v:group style="position:absolute;left:8580;top:1192;width:742;height:748" coordorigin="8580,1192" coordsize="742,748">
              <v:shape style="position:absolute;left:8580;top:1192;width:742;height:748" coordorigin="8580,1192" coordsize="742,748" path="m8824,1929l8825,1932,8820,1938,9312,1940,9322,1940,9320,1937,9308,1937,9304,1930,8824,1929xe" filled="t" fillcolor="#000000" stroked="f">
                <v:path arrowok="t"/>
                <v:fill type="solid"/>
              </v:shape>
              <v:shape style="position:absolute;left:8580;top:1192;width:742;height:748" coordorigin="8580,1192" coordsize="742,748" path="m8634,1313l8625,1317,8815,1935,8816,1938,8820,1938,8820,1929,8824,1929,8634,1313xe" filled="t" fillcolor="#000000" stroked="f">
                <v:path arrowok="t"/>
                <v:fill type="solid"/>
              </v:shape>
              <v:shape style="position:absolute;left:8580;top:1192;width:742;height:748" coordorigin="8580,1192" coordsize="742,748" path="m8820,1929l8820,1938,8825,1932,8824,1929,8820,1929xe" filled="t" fillcolor="#000000" stroked="f">
                <v:path arrowok="t"/>
                <v:fill type="solid"/>
              </v:shape>
              <v:shape style="position:absolute;left:8580;top:1192;width:742;height:748" coordorigin="8580,1192" coordsize="742,748" path="m9304,1930l9308,1937,9317,1932,9312,1930,9304,1930xe" filled="t" fillcolor="#000000" stroked="f">
                <v:path arrowok="t"/>
                <v:fill type="solid"/>
              </v:shape>
              <v:shape style="position:absolute;left:8580;top:1192;width:742;height:748" coordorigin="8580,1192" coordsize="742,748" path="m9317,1932l9308,1937,9320,1937,9317,1932xe" filled="t" fillcolor="#000000" stroked="f">
                <v:path arrowok="t"/>
                <v:fill type="solid"/>
              </v:shape>
              <v:shape style="position:absolute;left:8580;top:1192;width:742;height:748" coordorigin="8580,1192" coordsize="742,748" path="m9005,1420l8997,1426,9304,1930,9312,1930,9317,1932,9005,1420xe" filled="t" fillcolor="#000000" stroked="f">
                <v:path arrowok="t"/>
                <v:fill type="solid"/>
              </v:shape>
              <v:shape style="position:absolute;left:8580;top:1192;width:742;height:748" coordorigin="8580,1192" coordsize="742,748" path="m8824,1929l8820,1929,8824,1929xe" filled="t" fillcolor="#000000" stroked="f">
                <v:path arrowok="t"/>
                <v:fill type="solid"/>
              </v:shape>
              <v:shape style="position:absolute;left:8580;top:1192;width:742;height:748" coordorigin="8580,1192" coordsize="742,748" path="m8846,1192l8843,1200,8996,1426,8997,1426,8996,1425,9005,1420,8856,1202,8846,1202,8846,1192xe" filled="t" fillcolor="#000000" stroked="f">
                <v:path arrowok="t"/>
                <v:fill type="solid"/>
              </v:shape>
              <v:shape style="position:absolute;left:8580;top:1192;width:742;height:748" coordorigin="8580,1192" coordsize="742,748" path="m9005,1420l8996,1425,8997,1426,9005,1420xe" filled="t" fillcolor="#000000" stroked="f">
                <v:path arrowok="t"/>
                <v:fill type="solid"/>
              </v:shape>
              <v:shape style="position:absolute;left:8580;top:1192;width:742;height:748" coordorigin="8580,1192" coordsize="742,748" path="m8582,1199l8624,1317,8625,1317,8624,1316,8634,1313,8594,1202,8587,1202,8582,1199xe" filled="t" fillcolor="#000000" stroked="f">
                <v:path arrowok="t"/>
                <v:fill type="solid"/>
              </v:shape>
              <v:shape style="position:absolute;left:8580;top:1192;width:742;height:748" coordorigin="8580,1192" coordsize="742,748" path="m8634,1313l8624,1316,8625,1317,8634,1313xe" filled="t" fillcolor="#000000" stroked="f">
                <v:path arrowok="t"/>
                <v:fill type="solid"/>
              </v:shape>
              <v:shape style="position:absolute;left:8580;top:1192;width:742;height:748" coordorigin="8580,1192" coordsize="742,748" path="m8592,1196l8582,1199,8587,1202,8594,1202,8592,1196xe" filled="t" fillcolor="#000000" stroked="f">
                <v:path arrowok="t"/>
                <v:fill type="solid"/>
              </v:shape>
              <v:shape style="position:absolute;left:8580;top:1192;width:742;height:748" coordorigin="8580,1192" coordsize="742,748" path="m8845,1196l8592,1196,8594,1202,8844,1202,8843,1200,8845,1196xe" filled="t" fillcolor="#000000" stroked="f">
                <v:path arrowok="t"/>
                <v:fill type="solid"/>
              </v:shape>
              <v:shape style="position:absolute;left:8580;top:1192;width:742;height:748" coordorigin="8580,1192" coordsize="742,748" path="m8850,1192l8846,1192,8846,1202,8856,1202,8851,1194,8850,1192xe" filled="t" fillcolor="#000000" stroked="f">
                <v:path arrowok="t"/>
                <v:fill type="solid"/>
              </v:shape>
              <v:shape style="position:absolute;left:8580;top:1192;width:742;height:748" coordorigin="8580,1192" coordsize="742,748" path="m8846,1192l8580,1192,8582,1199,8592,1196,8845,1196,8846,1192xe" filled="t" fillcolor="#000000" stroked="f">
                <v:path arrowok="t"/>
                <v:fill type="solid"/>
              </v:shape>
            </v:group>
            <v:group style="position:absolute;left:6486;top:454;width:2;height:2860" coordorigin="6486,454" coordsize="2,2860">
              <v:shape style="position:absolute;left:6486;top:454;width:2;height:2860" coordorigin="6486,454" coordsize="0,2860" path="m6486,454l6486,3314e" filled="f" stroked="t" strokeweight=".58001pt" strokecolor="#000000">
                <v:path arrowok="t"/>
              </v:shape>
            </v:group>
            <v:group style="position:absolute;left:6486;top:3309;width:3670;height:2" coordorigin="6486,3309" coordsize="3670,2">
              <v:shape style="position:absolute;left:6486;top:3309;width:3670;height:2" coordorigin="6486,3309" coordsize="3670,0" path="m6486,3309l10156,3309e" filled="f" stroked="t" strokeweight=".58001pt" strokecolor="#000000">
                <v:path arrowok="t"/>
              </v:shape>
              <v:shape style="position:absolute;left:6885;top:714;width:2762;height:2194" type="#_x0000_t75">
                <v:imagedata r:id="rId35" o:title=""/>
              </v:shape>
            </v:group>
            <v:group style="position:absolute;left:6818;top:3272;width:2;height:95" coordorigin="6818,3272" coordsize="2,95">
              <v:shape style="position:absolute;left:6818;top:3272;width:2;height:95" coordorigin="6818,3272" coordsize="0,95" path="m6818,3272l6818,3366e" filled="f" stroked="t" strokeweight=".58001pt" strokecolor="#000000">
                <v:path arrowok="t"/>
              </v:shape>
            </v:group>
            <v:group style="position:absolute;left:7192;top:3263;width:2;height:95" coordorigin="7192,3263" coordsize="2,95">
              <v:shape style="position:absolute;left:7192;top:3263;width:2;height:95" coordorigin="7192,3263" coordsize="0,95" path="m7192,3263l7192,3358e" filled="f" stroked="t" strokeweight=".58001pt" strokecolor="#000000">
                <v:path arrowok="t"/>
              </v:shape>
            </v:group>
            <v:group style="position:absolute;left:7546;top:3257;width:2;height:96" coordorigin="7546,3257" coordsize="2,96">
              <v:shape style="position:absolute;left:7546;top:3257;width:2;height:96" coordorigin="7546,3257" coordsize="0,96" path="m7546,3257l7546,3353e" filled="f" stroked="t" strokeweight=".579980pt" strokecolor="#000000">
                <v:path arrowok="t"/>
              </v:shape>
            </v:group>
            <v:group style="position:absolute;left:7921;top:3254;width:2;height:96" coordorigin="7921,3254" coordsize="2,96">
              <v:shape style="position:absolute;left:7921;top:3254;width:2;height:96" coordorigin="7921,3254" coordsize="0,96" path="m7921,3254l7921,3350e" filled="f" stroked="t" strokeweight=".58001pt" strokecolor="#000000">
                <v:path arrowok="t"/>
              </v:shape>
            </v:group>
            <v:group style="position:absolute;left:8285;top:3249;width:2;height:96" coordorigin="8285,3249" coordsize="2,96">
              <v:shape style="position:absolute;left:8285;top:3249;width:2;height:96" coordorigin="8285,3249" coordsize="0,96" path="m8285,3249l8285,3345e" filled="f" stroked="t" strokeweight=".58001pt" strokecolor="#000000">
                <v:path arrowok="t"/>
              </v:shape>
            </v:group>
            <v:group style="position:absolute;left:8653;top:3254;width:2;height:96" coordorigin="8653,3254" coordsize="2,96">
              <v:shape style="position:absolute;left:8653;top:3254;width:2;height:96" coordorigin="8653,3254" coordsize="0,96" path="m8653,3254l8653,3350e" filled="f" stroked="t" strokeweight=".579980pt" strokecolor="#000000">
                <v:path arrowok="t"/>
              </v:shape>
            </v:group>
            <v:group style="position:absolute;left:9047;top:3256;width:2;height:96" coordorigin="9047,3256" coordsize="2,96">
              <v:shape style="position:absolute;left:9047;top:3256;width:2;height:96" coordorigin="9047,3256" coordsize="0,96" path="m9047,3256l9047,3352e" filled="f" stroked="t" strokeweight=".579980pt" strokecolor="#000000">
                <v:path arrowok="t"/>
              </v:shape>
            </v:group>
            <v:group style="position:absolute;left:9442;top:3261;width:2;height:95" coordorigin="9442,3261" coordsize="2,95">
              <v:shape style="position:absolute;left:9442;top:3261;width:2;height:95" coordorigin="9442,3261" coordsize="0,95" path="m9442,3261l9442,3356e" filled="f" stroked="t" strokeweight=".58001pt" strokecolor="#000000">
                <v:path arrowok="t"/>
              </v:shape>
            </v:group>
            <v:group style="position:absolute;left:9842;top:3255;width:2;height:96" coordorigin="9842,3255" coordsize="2,96">
              <v:shape style="position:absolute;left:9842;top:3255;width:2;height:96" coordorigin="9842,3255" coordsize="0,96" path="m9842,3255l9842,3351e" filled="f" stroked="t" strokeweight=".58001pt" strokecolor="#000000">
                <v:path arrowok="t"/>
              </v:shape>
            </v:group>
            <v:group style="position:absolute;left:6470;top:732;width:44;height:10" coordorigin="6470,732" coordsize="44,10">
              <v:shape style="position:absolute;left:6470;top:732;width:44;height:10" coordorigin="6470,732" coordsize="44,10" path="m6470,737l6515,737e" filled="f" stroked="t" strokeweight=".58001pt" strokecolor="#000000">
                <v:path arrowok="t"/>
              </v:shape>
            </v:group>
            <v:group style="position:absolute;left:6594;top:732;width:79;height:10" coordorigin="6594,732" coordsize="79,10">
              <v:shape style="position:absolute;left:6594;top:732;width:79;height:10" coordorigin="6594,732" coordsize="79,10" path="m6594,737l6673,737e" filled="f" stroked="t" strokeweight=".58001pt" strokecolor="#000000">
                <v:path arrowok="t"/>
              </v:shape>
            </v:group>
            <v:group style="position:absolute;left:6751;top:732;width:79;height:10" coordorigin="6751,732" coordsize="79,10">
              <v:shape style="position:absolute;left:6751;top:732;width:79;height:10" coordorigin="6751,732" coordsize="79,10" path="m6751,737l6830,737e" filled="f" stroked="t" strokeweight=".58001pt" strokecolor="#000000">
                <v:path arrowok="t"/>
              </v:shape>
            </v:group>
            <v:group style="position:absolute;left:8285;top:2950;width:10;height:5" coordorigin="8285,2950" coordsize="10,5">
              <v:shape style="position:absolute;left:8285;top:2950;width:10;height:5" coordorigin="8285,2950" coordsize="10,5" path="m8285,2952l8294,2952e" filled="f" stroked="t" strokeweight=".34001pt" strokecolor="#000000">
                <v:path arrowok="t"/>
              </v:shape>
            </v:group>
            <v:group style="position:absolute;left:8285;top:2955;width:10;height:76" coordorigin="8285,2955" coordsize="10,76">
              <v:shape style="position:absolute;left:8285;top:2955;width:10;height:76" coordorigin="8285,2955" coordsize="10,76" path="m8285,2993l8294,2993e" filled="f" stroked="t" strokeweight="3.88pt" strokecolor="#000000">
                <v:path arrowok="t"/>
              </v:shape>
            </v:group>
            <v:group style="position:absolute;left:8285;top:3111;width:10;height:5" coordorigin="8285,3111" coordsize="10,5">
              <v:shape style="position:absolute;left:8285;top:3111;width:10;height:5" coordorigin="8285,3111" coordsize="10,5" path="m8285,3113l8294,3113e" filled="f" stroked="t" strokeweight=".34001pt" strokecolor="#000000">
                <v:path arrowok="t"/>
              </v:shape>
            </v:group>
            <v:group style="position:absolute;left:8285;top:3116;width:10;height:74" coordorigin="8285,3116" coordsize="10,74">
              <v:shape style="position:absolute;left:8285;top:3116;width:10;height:74" coordorigin="8285,3116" coordsize="10,74" path="m8285,3153l8294,3153e" filled="f" stroked="t" strokeweight="3.82pt" strokecolor="#000000">
                <v:path arrowok="t"/>
              </v:shape>
            </v:group>
            <v:group style="position:absolute;left:8285;top:3272;width:10;height:5" coordorigin="8285,3272" coordsize="10,5">
              <v:shape style="position:absolute;left:8285;top:3272;width:10;height:5" coordorigin="8285,3272" coordsize="10,5" path="m8285,3274l8294,3274e" filled="f" stroked="t" strokeweight=".34001pt" strokecolor="#000000">
                <v:path arrowok="t"/>
              </v:shape>
            </v:group>
            <v:group style="position:absolute;left:8285;top:3276;width:10;height:40" coordorigin="8285,3276" coordsize="10,40">
              <v:shape style="position:absolute;left:8285;top:3276;width:10;height:40" coordorigin="8285,3276" coordsize="10,40" path="m8285,3296l8294,3296e" filled="f" stroked="t" strokeweight="2.0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14.709991pt;margin-top:12.449863pt;width:216.58001pt;height:174.579995pt;mso-position-horizontal-relative:page;mso-position-vertical-relative:paragraph;z-index:-10467" coordorigin="6294,249" coordsize="4332,3492">
            <v:group style="position:absolute;left:6305;top:260;width:4315;height:2" coordorigin="6305,260" coordsize="4315,2">
              <v:shape style="position:absolute;left:6305;top:260;width:4315;height:2" coordorigin="6305,260" coordsize="4315,0" path="m6305,260l10620,260e" filled="f" stroked="t" strokeweight=".58001pt" strokecolor="#000000">
                <v:path arrowok="t"/>
              </v:shape>
            </v:group>
            <v:group style="position:absolute;left:10615;top:260;width:2;height:3475" coordorigin="10615,260" coordsize="2,3475">
              <v:shape style="position:absolute;left:10615;top:260;width:2;height:3475" coordorigin="10615,260" coordsize="0,3475" path="m10615,260l10615,3735e" filled="f" stroked="t" strokeweight=".579980pt" strokecolor="#000000">
                <v:path arrowok="t"/>
              </v:shape>
            </v:group>
            <v:group style="position:absolute;left:6300;top:3730;width:4315;height:2" coordorigin="6300,3730" coordsize="4315,2">
              <v:shape style="position:absolute;left:6300;top:3730;width:4315;height:2" coordorigin="6300,3730" coordsize="4315,0" path="m6300,3730l10615,3730e" filled="f" stroked="t" strokeweight=".58001pt" strokecolor="#000000">
                <v:path arrowok="t"/>
              </v:shape>
            </v:group>
            <v:group style="position:absolute;left:6305;top:255;width:2;height:3475" coordorigin="6305,255" coordsize="2,3475">
              <v:shape style="position:absolute;left:6305;top:255;width:2;height:3475" coordorigin="6305,255" coordsize="0,3475" path="m6305,255l6305,3730e" filled="f" stroked="t" strokeweight=".58001pt" strokecolor="#000000">
                <v:path arrowok="t"/>
              </v:shape>
            </v:group>
            <w10:wrap type="none"/>
          </v:group>
        </w:pict>
      </w:r>
      <w:bookmarkStart w:name="FIGURE 19: DC Characteristics" w:id="83"/>
      <w:bookmarkEnd w:id="83"/>
      <w:r>
        <w:rPr/>
      </w:r>
      <w:bookmarkStart w:name="_bookmark36" w:id="84"/>
      <w:bookmarkEnd w:id="84"/>
      <w:r>
        <w:rPr/>
      </w:r>
      <w:r>
        <w:rPr>
          <w:spacing w:val="0"/>
          <w:w w:val="100"/>
        </w:rPr>
        <w:t>FIGURE</w:t>
      </w:r>
      <w:r>
        <w:rPr>
          <w:spacing w:val="-3"/>
          <w:w w:val="100"/>
        </w:rPr>
        <w:t> </w:t>
      </w:r>
      <w:r>
        <w:rPr>
          <w:spacing w:val="0"/>
          <w:w w:val="100"/>
        </w:rPr>
        <w:t>19:</w:t>
      </w:r>
      <w:r>
        <w:rPr>
          <w:spacing w:val="0"/>
          <w:w w:val="100"/>
        </w:rPr>
        <w:t>       </w:t>
      </w:r>
      <w:r>
        <w:rPr>
          <w:spacing w:val="14"/>
          <w:w w:val="100"/>
        </w:rPr>
        <w:t> </w:t>
      </w:r>
      <w:r>
        <w:rPr>
          <w:spacing w:val="0"/>
          <w:w w:val="100"/>
        </w:rPr>
        <w:t>DC</w:t>
      </w:r>
      <w:r>
        <w:rPr>
          <w:spacing w:val="-3"/>
          <w:w w:val="100"/>
        </w:rPr>
        <w:t> </w:t>
      </w:r>
      <w:r>
        <w:rPr>
          <w:spacing w:val="0"/>
          <w:w w:val="100"/>
        </w:rPr>
        <w:t>CH</w:t>
      </w:r>
      <w:r>
        <w:rPr>
          <w:spacing w:val="1"/>
          <w:w w:val="100"/>
        </w:rPr>
        <w:t>A</w:t>
      </w:r>
      <w:r>
        <w:rPr>
          <w:spacing w:val="0"/>
          <w:w w:val="100"/>
        </w:rPr>
        <w:t>RA</w:t>
      </w:r>
      <w:r>
        <w:rPr>
          <w:spacing w:val="1"/>
          <w:w w:val="100"/>
        </w:rPr>
        <w:t>C</w:t>
      </w:r>
      <w:r>
        <w:rPr>
          <w:spacing w:val="0"/>
          <w:w w:val="100"/>
        </w:rPr>
        <w:t>TE</w:t>
      </w:r>
      <w:r>
        <w:rPr>
          <w:spacing w:val="1"/>
          <w:w w:val="100"/>
        </w:rPr>
        <w:t>R</w:t>
      </w:r>
      <w:r>
        <w:rPr>
          <w:spacing w:val="-1"/>
          <w:w w:val="100"/>
        </w:rPr>
        <w:t>I</w:t>
      </w:r>
      <w:r>
        <w:rPr>
          <w:spacing w:val="0"/>
          <w:w w:val="100"/>
        </w:rPr>
        <w:t>STICS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0" w:right="553" w:firstLine="0"/>
        <w:jc w:val="right"/>
        <w:rPr>
          <w:rFonts w:ascii="Arial" w:hAnsi="Arial" w:cs="Arial" w:eastAsia="Arial"/>
          <w:sz w:val="18"/>
          <w:szCs w:val="18"/>
        </w:rPr>
      </w:pPr>
      <w:r>
        <w:rPr/>
        <w:pict>
          <v:shape style="position:absolute;margin-left:352.409498pt;margin-top:27.582283pt;width:19.796117pt;height:8.060425pt;mso-position-horizontal-relative:page;mso-position-vertical-relative:paragraph;z-index:-10463;rotation:305" type="#_x0000_t136" fillcolor="#000000" stroked="f">
            <o:extrusion v:ext="view" autorotationcenter="t"/>
            <v:textpath style="font-family:&amp;quot;Arial&amp;quot;;font-size:8pt;v-text-kern:t;mso-text-shadow:auto" string="Q = 1"/>
            <w10:wrap type="none"/>
          </v:shape>
        </w:pict>
      </w:r>
      <w:r>
        <w:rPr>
          <w:rFonts w:ascii="Arial" w:hAnsi="Arial" w:cs="Arial" w:eastAsia="Arial"/>
          <w:b w:val="0"/>
          <w:bCs w:val="0"/>
          <w:spacing w:val="-3"/>
          <w:w w:val="100"/>
          <w:sz w:val="18"/>
          <w:szCs w:val="18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I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-3"/>
          <w:sz w:val="12"/>
          <w:szCs w:val="12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8"/>
          <w:szCs w:val="18"/>
        </w:rPr>
        <w:t>=</w:t>
      </w:r>
      <w:r>
        <w:rPr>
          <w:rFonts w:ascii="Arial" w:hAnsi="Arial" w:cs="Arial" w:eastAsia="Arial"/>
          <w:b w:val="0"/>
          <w:bCs w:val="0"/>
          <w:spacing w:val="3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8"/>
          <w:szCs w:val="18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8"/>
          <w:szCs w:val="18"/>
        </w:rPr>
        <w:t>0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8"/>
          <w:szCs w:val="18"/>
        </w:rPr>
        <w:t>0V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8"/>
          <w:szCs w:val="18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313" w:firstLine="0"/>
        <w:jc w:val="right"/>
        <w:rPr>
          <w:rFonts w:ascii="Arial" w:hAnsi="Arial" w:cs="Arial" w:eastAsia="Arial"/>
          <w:sz w:val="18"/>
          <w:szCs w:val="18"/>
        </w:rPr>
      </w:pPr>
      <w:r>
        <w:rPr/>
        <w:pict>
          <v:shape style="position:absolute;margin-left:376.419042pt;margin-top:20.923207pt;width:19.738919pt;height:8.005836pt;mso-position-horizontal-relative:page;mso-position-vertical-relative:paragraph;z-index:-10466;rotation:291" type="#_x0000_t136" fillcolor="#000000" stroked="f">
            <o:extrusion v:ext="view" autorotationcenter="t"/>
            <v:textpath style="font-family:&amp;quot;Arial&amp;quot;;font-size:8pt;v-text-kern:t;mso-text-shadow:auto" string="Q = 4"/>
            <w10:wrap type="none"/>
          </v:shape>
        </w:pict>
      </w:r>
      <w:r>
        <w:rPr/>
        <w:pict>
          <v:shape style="position:absolute;margin-left:369.477888pt;margin-top:13.887285pt;width:19.784744pt;height:8.046063pt;mso-position-horizontal-relative:page;mso-position-vertical-relative:paragraph;z-index:-10465;rotation:292" type="#_x0000_t136" fillcolor="#000000" stroked="f">
            <o:extrusion v:ext="view" autorotationcenter="t"/>
            <v:textpath style="font-family:&amp;quot;Arial&amp;quot;;font-size:8pt;v-text-kern:t;mso-text-shadow:auto" string="Q = 3"/>
            <w10:wrap type="none"/>
          </v:shape>
        </w:pict>
      </w:r>
      <w:r>
        <w:rPr/>
        <w:pict>
          <v:shape style="position:absolute;margin-left:362.922877pt;margin-top:4.042789pt;width:19.813249pt;height:8.004339pt;mso-position-horizontal-relative:page;mso-position-vertical-relative:paragraph;z-index:-10464;rotation:297" type="#_x0000_t136" fillcolor="#000000" stroked="f">
            <o:extrusion v:ext="view" autorotationcenter="t"/>
            <v:textpath style="font-family:&amp;quot;Arial&amp;quot;;font-size:8pt;v-text-kern:t;mso-text-shadow:auto" string="Q = 2"/>
            <w10:wrap type="none"/>
          </v:shape>
        </w:pict>
      </w:r>
      <w:r>
        <w:rPr>
          <w:rFonts w:ascii="Arial" w:hAnsi="Arial" w:cs="Arial" w:eastAsia="Arial"/>
          <w:b w:val="0"/>
          <w:bCs w:val="0"/>
          <w:spacing w:val="-3"/>
          <w:w w:val="100"/>
          <w:sz w:val="18"/>
          <w:szCs w:val="18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-3"/>
          <w:sz w:val="12"/>
          <w:szCs w:val="12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N</w:t>
      </w:r>
      <w:r>
        <w:rPr>
          <w:rFonts w:ascii="Arial" w:hAnsi="Arial" w:cs="Arial" w:eastAsia="Arial"/>
          <w:b w:val="0"/>
          <w:bCs w:val="0"/>
          <w:spacing w:val="20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8"/>
          <w:szCs w:val="18"/>
        </w:rPr>
        <w:t>=</w:t>
      </w:r>
      <w:r>
        <w:rPr>
          <w:rFonts w:ascii="Arial" w:hAnsi="Arial" w:cs="Arial" w:eastAsia="Arial"/>
          <w:b w:val="0"/>
          <w:bCs w:val="0"/>
          <w:spacing w:val="2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8"/>
          <w:szCs w:val="18"/>
        </w:rPr>
        <w:t>4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8"/>
          <w:szCs w:val="18"/>
        </w:rPr>
        <w:t>0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8"/>
          <w:szCs w:val="18"/>
        </w:rPr>
        <w:t>0V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7"/>
        <w:rPr>
          <w:sz w:val="26"/>
          <w:szCs w:val="26"/>
        </w:rPr>
      </w:pPr>
      <w:r>
        <w:rPr>
          <w:sz w:val="26"/>
          <w:szCs w:val="26"/>
        </w:rPr>
      </w:r>
    </w:p>
    <w:p>
      <w:pPr>
        <w:tabs>
          <w:tab w:pos="969" w:val="left" w:leader="none"/>
          <w:tab w:pos="1320" w:val="left" w:leader="none"/>
          <w:tab w:pos="1697" w:val="left" w:leader="none"/>
        </w:tabs>
        <w:ind w:left="59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.2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.4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.6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.8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  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1.0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  </w:t>
      </w:r>
      <w:r>
        <w:rPr>
          <w:rFonts w:ascii="Arial" w:hAnsi="Arial" w:cs="Arial" w:eastAsia="Arial"/>
          <w:b w:val="0"/>
          <w:bCs w:val="0"/>
          <w:spacing w:val="1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1.2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  </w:t>
      </w:r>
      <w:r>
        <w:rPr>
          <w:rFonts w:ascii="Arial" w:hAnsi="Arial" w:cs="Arial" w:eastAsia="Arial"/>
          <w:b w:val="0"/>
          <w:bCs w:val="0"/>
          <w:spacing w:val="3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1.4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  </w:t>
      </w:r>
      <w:r>
        <w:rPr>
          <w:rFonts w:ascii="Arial" w:hAnsi="Arial" w:cs="Arial" w:eastAsia="Arial"/>
          <w:b w:val="0"/>
          <w:bCs w:val="0"/>
          <w:spacing w:val="3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1.6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  </w:t>
      </w:r>
      <w:r>
        <w:rPr>
          <w:rFonts w:ascii="Arial" w:hAnsi="Arial" w:cs="Arial" w:eastAsia="Arial"/>
          <w:b w:val="0"/>
          <w:bCs w:val="0"/>
          <w:spacing w:val="4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1.8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4" w:lineRule="auto"/>
        <w:ind w:right="139"/>
        <w:jc w:val="both"/>
      </w:pP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ow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age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1"/>
          <w:w w:val="100"/>
        </w:rPr>
        <w:t>v</w:t>
      </w:r>
      <w:r>
        <w:rPr>
          <w:b w:val="0"/>
          <w:bCs w:val="0"/>
          <w:spacing w:val="-1"/>
          <w:w w:val="100"/>
        </w:rPr>
        <w:t>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eratin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clos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reso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fre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uenc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incre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oul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oper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he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switch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reson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eby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asin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mor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mor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circul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ner</w:t>
      </w:r>
      <w:r>
        <w:rPr>
          <w:b w:val="0"/>
          <w:bCs w:val="0"/>
          <w:spacing w:val="0"/>
          <w:w w:val="100"/>
        </w:rPr>
        <w:t>gy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reso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hyperlink w:history="true" w:anchor="_bookmark37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</w:t>
        </w:r>
        <w:r>
          <w:rPr>
            <w:b w:val="0"/>
            <w:bCs w:val="0"/>
            <w:spacing w:val="0"/>
            <w:w w:val="100"/>
          </w:rPr>
          <w:t>u</w:t>
        </w:r>
        <w:r>
          <w:rPr>
            <w:b w:val="0"/>
            <w:bCs w:val="0"/>
            <w:spacing w:val="-1"/>
            <w:w w:val="100"/>
          </w:rPr>
          <w:t>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20.</w:t>
        </w:r>
        <w:r>
          <w:rPr>
            <w:b w:val="0"/>
            <w:bCs w:val="0"/>
            <w:spacing w:val="0"/>
            <w:w w:val="100"/>
          </w:rPr>
        </w:r>
      </w:hyperlink>
    </w:p>
    <w:p>
      <w:pPr>
        <w:spacing w:after="0" w:line="254" w:lineRule="auto"/>
        <w:jc w:val="both"/>
        <w:sectPr>
          <w:type w:val="continuous"/>
          <w:pgSz w:w="12240" w:h="15840"/>
          <w:pgMar w:top="1320" w:bottom="760" w:left="1120" w:right="1480"/>
          <w:cols w:num="2" w:equalWidth="0">
            <w:col w:w="4461" w:space="579"/>
            <w:col w:w="4600"/>
          </w:cols>
        </w:sectPr>
      </w:pP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pgSz w:w="12240" w:h="15840"/>
          <w:pgMar w:header="477" w:footer="747" w:top="1060" w:bottom="940" w:left="1480" w:right="1120"/>
        </w:sectPr>
      </w:pPr>
    </w:p>
    <w:p>
      <w:pPr>
        <w:pStyle w:val="Heading3"/>
        <w:tabs>
          <w:tab w:pos="1723" w:val="left" w:leader="none"/>
        </w:tabs>
        <w:spacing w:before="74"/>
        <w:ind w:right="0"/>
        <w:jc w:val="left"/>
        <w:rPr>
          <w:b w:val="0"/>
          <w:bCs w:val="0"/>
        </w:rPr>
      </w:pPr>
      <w:r>
        <w:rPr/>
        <w:pict>
          <v:group style="position:absolute;margin-left:81pt;margin-top:-9.99009pt;width:468pt;height:.1pt;mso-position-horizontal-relative:page;mso-position-vertical-relative:paragraph;z-index:-10461" coordorigin="1620,-200" coordsize="9360,2">
            <v:shape style="position:absolute;left:1620;top:-200;width:9360;height:2" coordorigin="1620,-200" coordsize="9360,0" path="m1620,-200l10980,-200e" filled="f" stroked="t" strokeweight="1.120pt" strokecolor="#000000">
              <v:path arrowok="t"/>
            </v:shape>
            <w10:wrap type="none"/>
          </v:group>
        </w:pict>
      </w:r>
      <w:bookmarkStart w:name="FIGURE 20: Current and Voltage Waveform" w:id="85"/>
      <w:bookmarkEnd w:id="85"/>
      <w:r>
        <w:rPr/>
      </w:r>
      <w:bookmarkStart w:name="_bookmark37" w:id="86"/>
      <w:bookmarkEnd w:id="86"/>
      <w:r>
        <w:rPr/>
      </w:r>
      <w:r>
        <w:rPr>
          <w:spacing w:val="0"/>
          <w:w w:val="100"/>
        </w:rPr>
        <w:t>FIG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RE</w:t>
      </w:r>
      <w:r>
        <w:rPr>
          <w:spacing w:val="-3"/>
          <w:w w:val="100"/>
        </w:rPr>
        <w:t> </w:t>
      </w:r>
      <w:r>
        <w:rPr>
          <w:spacing w:val="0"/>
          <w:w w:val="100"/>
        </w:rPr>
        <w:t>20:</w:t>
      </w:r>
      <w:r>
        <w:rPr>
          <w:spacing w:val="0"/>
          <w:w w:val="100"/>
        </w:rPr>
        <w:tab/>
      </w:r>
      <w:r>
        <w:rPr>
          <w:spacing w:val="0"/>
          <w:w w:val="100"/>
        </w:rPr>
        <w:t>CU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RENT</w:t>
      </w:r>
      <w:r>
        <w:rPr>
          <w:spacing w:val="-11"/>
          <w:w w:val="100"/>
        </w:rPr>
        <w:t> </w:t>
      </w:r>
      <w:r>
        <w:rPr>
          <w:spacing w:val="1"/>
          <w:w w:val="100"/>
        </w:rPr>
        <w:t>A</w:t>
      </w:r>
      <w:r>
        <w:rPr>
          <w:spacing w:val="0"/>
          <w:w w:val="100"/>
        </w:rPr>
        <w:t>ND</w:t>
      </w:r>
      <w:r>
        <w:rPr>
          <w:spacing w:val="-10"/>
          <w:w w:val="100"/>
        </w:rPr>
        <w:t> </w:t>
      </w:r>
      <w:r>
        <w:rPr>
          <w:spacing w:val="-17"/>
          <w:w w:val="100"/>
        </w:rPr>
        <w:t>V</w:t>
      </w:r>
      <w:r>
        <w:rPr>
          <w:spacing w:val="1"/>
          <w:w w:val="100"/>
        </w:rPr>
        <w:t>O</w:t>
      </w:r>
      <w:r>
        <w:rPr>
          <w:spacing w:val="0"/>
          <w:w w:val="100"/>
        </w:rPr>
        <w:t>L</w:t>
      </w:r>
      <w:r>
        <w:rPr>
          <w:spacing w:val="-7"/>
          <w:w w:val="100"/>
        </w:rPr>
        <w:t>T</w:t>
      </w:r>
      <w:r>
        <w:rPr>
          <w:spacing w:val="0"/>
          <w:w w:val="100"/>
        </w:rPr>
        <w:t>AGE</w:t>
      </w:r>
      <w:r>
        <w:rPr>
          <w:b w:val="0"/>
          <w:bCs w:val="0"/>
          <w:spacing w:val="0"/>
          <w:w w:val="100"/>
        </w:rPr>
      </w:r>
    </w:p>
    <w:p>
      <w:pPr>
        <w:spacing w:before="10"/>
        <w:ind w:left="17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88.059998pt;margin-top:19.850092pt;width:194.68pt;height:153.22pt;mso-position-horizontal-relative:page;mso-position-vertical-relative:paragraph;z-index:-10460" coordorigin="1761,397" coordsize="3894,3064">
            <v:group style="position:absolute;left:1786;top:465;width:2;height:2990" coordorigin="1786,465" coordsize="2,2990">
              <v:shape style="position:absolute;left:1786;top:465;width:2;height:2990" coordorigin="1786,465" coordsize="0,2990" path="m1786,465l1786,3456e" filled="f" stroked="t" strokeweight=".580pt" strokecolor="#000000">
                <v:path arrowok="t"/>
              </v:shape>
            </v:group>
            <v:group style="position:absolute;left:1786;top:3451;width:3670;height:2" coordorigin="1786,3451" coordsize="3670,2">
              <v:shape style="position:absolute;left:1786;top:3451;width:3670;height:2" coordorigin="1786,3451" coordsize="3670,0" path="m1786,3451l5455,3451e" filled="f" stroked="t" strokeweight=".579980pt" strokecolor="#000000">
                <v:path arrowok="t"/>
              </v:shape>
            </v:group>
            <v:group style="position:absolute;left:1789;top:1238;width:3737;height:2" coordorigin="1789,1238" coordsize="3737,2">
              <v:shape style="position:absolute;left:1789;top:1238;width:3737;height:2" coordorigin="1789,1238" coordsize="3737,0" path="m1789,1238l5526,1238e" filled="f" stroked="t" strokeweight=".58004pt" strokecolor="#000000">
                <v:path arrowok="t"/>
              </v:shape>
            </v:group>
            <v:group style="position:absolute;left:1789;top:751;width:934;height:2" coordorigin="1789,751" coordsize="934,2">
              <v:shape style="position:absolute;left:1789;top:751;width:934;height:2" coordorigin="1789,751" coordsize="934,0" path="m1789,751l2723,751e" filled="f" stroked="t" strokeweight=".58004pt" strokecolor="#000000">
                <v:path arrowok="t"/>
              </v:shape>
            </v:group>
            <v:group style="position:absolute;left:2718;top:751;width:2;height:494" coordorigin="2718,751" coordsize="2,494">
              <v:shape style="position:absolute;left:2718;top:751;width:2;height:494" coordorigin="2718,751" coordsize="0,494" path="m2718,751l2718,1245e" filled="f" stroked="t" strokeweight=".58001pt" strokecolor="#000000">
                <v:path arrowok="t"/>
              </v:shape>
            </v:group>
            <v:group style="position:absolute;left:2809;top:1243;width:11;height:8" coordorigin="2809,1243" coordsize="11,8">
              <v:shape style="position:absolute;left:2809;top:1243;width:11;height:8" coordorigin="2809,1243" coordsize="11,8" path="m2818,1243l2809,1248,2812,1251,2820,1246,2818,1243xe" filled="t" fillcolor="#000000" stroked="f">
                <v:path arrowok="t"/>
                <v:fill type="solid"/>
              </v:shape>
            </v:group>
            <v:group style="position:absolute;left:1894;top:751;width:924;height:497" coordorigin="1894,751" coordsize="924,497">
              <v:shape style="position:absolute;left:1894;top:751;width:924;height:497" coordorigin="1894,751" coordsize="924,497" path="m2353,751l2333,752,2311,756,2310,756,2290,762,2269,769,2268,770,2249,780,2190,819,2152,852,2150,852,2132,870,2132,871,2114,890,2081,931,2048,973,2018,1015,1992,1058,1967,1099,1945,1137,1912,1202,1912,1203,1894,1244,1902,1248,1920,1207,1954,1142,1975,1104,2000,1063,2027,1020,2028,1020,2057,979,2056,979,2088,937,2140,877,2196,826,2215,812,2217,812,2234,800,2233,800,2254,788,2273,778,2293,771,2292,771,2312,765,2334,762,2333,762,2353,760,2416,760,2399,756,2376,752,2375,752,2353,751xe" filled="t" fillcolor="#000000" stroked="f">
                <v:path arrowok="t"/>
                <v:fill type="solid"/>
              </v:shape>
              <v:shape style="position:absolute;left:1894;top:751;width:924;height:497" coordorigin="1894,751" coordsize="924,497" path="m2668,981l2657,981,2686,1024,2713,1066,2737,1108,2758,1147,2809,1248,2818,1243,2766,1142,2746,1104,2722,1062,2694,1020,2668,981xe" filled="t" fillcolor="#000000" stroked="f">
                <v:path arrowok="t"/>
                <v:fill type="solid"/>
              </v:shape>
              <v:shape style="position:absolute;left:1894;top:751;width:924;height:497" coordorigin="1894,751" coordsize="924,497" path="m2028,1020l2027,1020,2027,1021,2028,1020xe" filled="t" fillcolor="#000000" stroked="f">
                <v:path arrowok="t"/>
                <v:fill type="solid"/>
              </v:shape>
              <v:shape style="position:absolute;left:1894;top:751;width:924;height:497" coordorigin="1894,751" coordsize="924,497" path="m2534,828l2519,828,2538,843,2537,843,2573,879,2591,898,2626,939,2657,982,2657,981,2668,981,2665,976,2664,976,2633,933,2598,892,2580,873,2580,872,2544,836,2534,828xe" filled="t" fillcolor="#000000" stroked="f">
                <v:path arrowok="t"/>
                <v:fill type="solid"/>
              </v:shape>
              <v:shape style="position:absolute;left:1894;top:751;width:924;height:497" coordorigin="1894,751" coordsize="924,497" path="m2416,760l2353,760,2375,762,2398,765,2396,765,2418,771,2438,780,2460,789,2459,789,2479,801,2498,814,2519,829,2519,828,2534,828,2525,820,2504,806,2485,793,2484,793,2464,781,2442,771,2422,763,2420,762,2416,760xe" filled="t" fillcolor="#000000" stroked="f">
                <v:path arrowok="t"/>
                <v:fill type="solid"/>
              </v:shape>
              <v:shape style="position:absolute;left:1894;top:751;width:924;height:497" coordorigin="1894,751" coordsize="924,497" path="m2217,812l2215,812,2215,813,2217,812xe" filled="t" fillcolor="#000000" stroked="f">
                <v:path arrowok="t"/>
                <v:fill type="solid"/>
              </v:shape>
            </v:group>
            <v:group style="position:absolute;left:1892;top:1244;width:10;height:7" coordorigin="1892,1244" coordsize="10,7">
              <v:shape style="position:absolute;left:1892;top:1244;width:10;height:7" coordorigin="1892,1244" coordsize="10,7" path="m1894,1244l1892,1248,1901,1251,1902,1248,1894,1244xe" filled="t" fillcolor="#000000" stroked="f">
                <v:path arrowok="t"/>
                <v:fill type="solid"/>
              </v:shape>
            </v:group>
            <v:group style="position:absolute;left:2717;top:1725;width:904;height:2" coordorigin="2717,1725" coordsize="904,2">
              <v:shape style="position:absolute;left:2717;top:1725;width:904;height:2" coordorigin="2717,1725" coordsize="904,0" path="m2717,1725l3620,1725e" filled="f" stroked="t" strokeweight=".579980pt" strokecolor="#000000">
                <v:path arrowok="t"/>
              </v:shape>
            </v:group>
            <v:group style="position:absolute;left:3616;top:751;width:2;height:974" coordorigin="3616,751" coordsize="2,974">
              <v:shape style="position:absolute;left:3616;top:751;width:2;height:974" coordorigin="3616,751" coordsize="0,974" path="m3616,751l3616,1725e" filled="f" stroked="t" strokeweight=".58001pt" strokecolor="#000000">
                <v:path arrowok="t"/>
              </v:shape>
            </v:group>
            <v:group style="position:absolute;left:3727;top:1233;width:11;height:8" coordorigin="3727,1233" coordsize="11,8">
              <v:shape style="position:absolute;left:3727;top:1233;width:11;height:8" coordorigin="3727,1233" coordsize="11,8" path="m3730,1233l3727,1237,3736,1242,3738,1238,3730,1233xe" filled="t" fillcolor="#000000" stroked="f">
                <v:path arrowok="t"/>
                <v:fill type="solid"/>
              </v:shape>
            </v:group>
            <v:group style="position:absolute;left:2810;top:1237;width:925;height:497" coordorigin="2810,1237" coordsize="925,497">
              <v:shape style="position:absolute;left:2810;top:1237;width:925;height:497" coordorigin="2810,1237" coordsize="925,497" path="m2819,1238l2863,1347,2909,1428,2936,1470,2936,1471,2966,1514,2999,1556,3032,1597,3086,1651,3088,1651,3107,1666,3126,1681,3126,1682,3146,1695,3166,1706,3167,1706,3187,1716,3208,1724,3228,1729,3229,1729,3250,1732,3271,1734,3293,1732,3294,1732,3316,1729,3333,1724,3271,1724,3250,1723,3251,1723,3230,1719,3215,1716,3211,1716,3191,1707,3170,1698,3151,1687,3131,1674,3132,1674,3113,1659,3094,1644,3041,1591,3040,1591,3006,1550,2974,1508,2975,1508,2945,1465,2917,1423,2893,1381,2872,1342,2839,1279,2838,1279,2819,1238xe" filled="t" fillcolor="#000000" stroked="f">
                <v:path arrowok="t"/>
                <v:fill type="solid"/>
              </v:shape>
              <v:shape style="position:absolute;left:2810;top:1237;width:925;height:497" coordorigin="2810,1237" coordsize="925,497" path="m3356,1706l3335,1713,3313,1719,3314,1719,3293,1723,3271,1724,3333,1724,3337,1723,3338,1723,3360,1716,3378,1707,3356,1707,3356,1706xe" filled="t" fillcolor="#000000" stroked="f">
                <v:path arrowok="t"/>
                <v:fill type="solid"/>
              </v:shape>
              <v:shape style="position:absolute;left:2810;top:1237;width:925;height:497" coordorigin="2810,1237" coordsize="925,497" path="m3210,1714l3211,1716,3215,1716,3210,1714xe" filled="t" fillcolor="#000000" stroked="f">
                <v:path arrowok="t"/>
                <v:fill type="solid"/>
              </v:shape>
              <v:shape style="position:absolute;left:2810;top:1237;width:925;height:497" coordorigin="2810,1237" coordsize="925,497" path="m3487,1624l3474,1624,3473,1626,3436,1658,3416,1672,3396,1686,3376,1698,3377,1698,3356,1707,3378,1707,3380,1706,3401,1694,3421,1681,3422,1680,3442,1665,3480,1632,3487,1624xe" filled="t" fillcolor="#000000" stroked="f">
                <v:path arrowok="t"/>
                <v:fill type="solid"/>
              </v:shape>
              <v:shape style="position:absolute;left:2810;top:1237;width:925;height:497" coordorigin="2810,1237" coordsize="925,497" path="m3474,1625l3473,1626,3474,1625xe" filled="t" fillcolor="#000000" stroked="f">
                <v:path arrowok="t"/>
                <v:fill type="solid"/>
              </v:shape>
              <v:shape style="position:absolute;left:2810;top:1237;width:925;height:497" coordorigin="2810,1237" coordsize="925,497" path="m3474,1624l3474,1625,3473,1626,3474,1624xe" filled="t" fillcolor="#000000" stroked="f">
                <v:path arrowok="t"/>
                <v:fill type="solid"/>
              </v:shape>
              <v:shape style="position:absolute;left:2810;top:1237;width:925;height:497" coordorigin="2810,1237" coordsize="925,497" path="m3727,1237l3676,1339,3630,1418,3575,1504,3509,1587,3474,1625,3474,1624,3487,1624,3516,1593,3550,1552,3582,1510,3583,1509,3638,1423,3684,1344,3736,1242,3727,1237xe" filled="t" fillcolor="#000000" stroked="f">
                <v:path arrowok="t"/>
                <v:fill type="solid"/>
              </v:shape>
              <v:shape style="position:absolute;left:2810;top:1237;width:925;height:497" coordorigin="2810,1237" coordsize="925,497" path="m3040,1590l3040,1591,3041,1591,3040,1590xe" filled="t" fillcolor="#000000" stroked="f">
                <v:path arrowok="t"/>
                <v:fill type="solid"/>
              </v:shape>
              <v:shape style="position:absolute;left:2810;top:1237;width:925;height:497" coordorigin="2810,1237" coordsize="925,497" path="m2838,1278l2838,1279,2839,1279,2838,1278xe" filled="t" fillcolor="#000000" stroked="f">
                <v:path arrowok="t"/>
                <v:fill type="solid"/>
              </v:shape>
            </v:group>
            <v:group style="position:absolute;left:2809;top:1234;width:10;height:7" coordorigin="2809,1234" coordsize="10,7">
              <v:shape style="position:absolute;left:2809;top:1234;width:10;height:7" coordorigin="2809,1234" coordsize="10,7" path="m2818,1234l2809,1238,2810,1242,2819,1238,2818,1234xe" filled="t" fillcolor="#000000" stroked="f">
                <v:path arrowok="t"/>
                <v:fill type="solid"/>
              </v:shape>
            </v:group>
            <v:group style="position:absolute;left:2722;top:1226;width:2;height:509" coordorigin="2722,1226" coordsize="2,509">
              <v:shape style="position:absolute;left:2722;top:1226;width:2;height:509" coordorigin="2722,1226" coordsize="0,509" path="m2722,1226l2722,1735e" filled="f" stroked="t" strokeweight=".580pt" strokecolor="#000000">
                <v:path arrowok="t"/>
              </v:shape>
            </v:group>
            <v:group style="position:absolute;left:3611;top:768;width:928;height:2" coordorigin="3611,768" coordsize="928,2">
              <v:shape style="position:absolute;left:3611;top:768;width:928;height:2" coordorigin="3611,768" coordsize="928,0" path="m3611,768l4538,768e" filled="f" stroked="t" strokeweight=".58004pt" strokecolor="#000000">
                <v:path arrowok="t"/>
              </v:shape>
            </v:group>
            <v:group style="position:absolute;left:4534;top:768;width:2;height:980" coordorigin="4534,768" coordsize="2,980">
              <v:shape style="position:absolute;left:4534;top:768;width:2;height:980" coordorigin="4534,768" coordsize="0,980" path="m4534,768l4534,1748e" filled="f" stroked="t" strokeweight=".58001pt" strokecolor="#000000">
                <v:path arrowok="t"/>
              </v:shape>
            </v:group>
            <v:group style="position:absolute;left:4642;top:1256;width:11;height:8" coordorigin="4642,1256" coordsize="11,8">
              <v:shape style="position:absolute;left:4642;top:1256;width:11;height:8" coordorigin="4642,1256" coordsize="11,8" path="m4650,1256l4642,1261,4644,1264,4652,1260,4650,1256xe" filled="t" fillcolor="#000000" stroked="f">
                <v:path arrowok="t"/>
                <v:fill type="solid"/>
              </v:shape>
            </v:group>
            <v:group style="position:absolute;left:3726;top:764;width:924;height:497" coordorigin="3726,764" coordsize="924,497">
              <v:shape style="position:absolute;left:3726;top:764;width:924;height:497" coordorigin="3726,764" coordsize="924,497" path="m4186,764l4165,765,4145,769,4144,769,4122,774,4122,775,4103,783,4082,793,4081,793,4061,804,4042,817,4022,831,4003,847,4002,847,3984,865,3985,865,3966,883,3913,943,3852,1028,3799,1112,3745,1215,3745,1216,3726,1257,3734,1261,3754,1220,3786,1155,3808,1117,3833,1075,3860,1033,3888,991,3888,991,3920,949,3955,908,3972,890,3991,872,4009,854,4028,838,4048,824,4049,824,4067,812,4066,812,4086,801,4106,792,4126,783,4124,783,4146,778,4166,775,4165,775,4186,774,4248,774,4231,769,4210,765,4208,765,4186,764xe" filled="t" fillcolor="#000000" stroked="f">
                <v:path arrowok="t"/>
                <v:fill type="solid"/>
              </v:shape>
              <v:shape style="position:absolute;left:3726;top:764;width:924;height:497" coordorigin="3726,764" coordsize="924,497" path="m4501,993l4489,993,4518,1036,4546,1080,4570,1120,4590,1159,4642,1261,4650,1256,4598,1154,4578,1116,4554,1075,4526,1032,4501,993xe" filled="t" fillcolor="#000000" stroked="f">
                <v:path arrowok="t"/>
                <v:fill type="solid"/>
              </v:shape>
              <v:shape style="position:absolute;left:3726;top:764;width:924;height:497" coordorigin="3726,764" coordsize="924,497" path="m4365,840l4351,840,4370,856,4388,873,4387,873,4406,892,4423,912,4458,952,4489,994,4489,993,4501,993,4498,988,4496,988,4465,946,4430,906,4414,886,4414,885,4394,866,4376,849,4365,840xe" filled="t" fillcolor="#000000" stroked="f">
                <v:path arrowok="t"/>
                <v:fill type="solid"/>
              </v:shape>
              <v:shape style="position:absolute;left:3726;top:764;width:924;height:497" coordorigin="3726,764" coordsize="924,497" path="m3889,990l3888,991,3888,991,3889,990xe" filled="t" fillcolor="#000000" stroked="f">
                <v:path arrowok="t"/>
                <v:fill type="solid"/>
              </v:shape>
              <v:shape style="position:absolute;left:3726;top:764;width:924;height:497" coordorigin="3726,764" coordsize="924,497" path="m4248,774l4186,774,4208,775,4230,778,4229,778,4250,784,4271,792,4292,801,4291,801,4312,813,4331,826,4351,841,4351,840,4365,840,4357,832,4337,818,4318,805,4316,805,4296,793,4274,783,4274,782,4254,775,4253,775,4248,774xe" filled="t" fillcolor="#000000" stroked="f">
                <v:path arrowok="t"/>
                <v:fill type="solid"/>
              </v:shape>
              <v:shape style="position:absolute;left:3726;top:764;width:924;height:497" coordorigin="3726,764" coordsize="924,497" path="m4049,824l4048,824,4048,825,4049,824xe" filled="t" fillcolor="#000000" stroked="f">
                <v:path arrowok="t"/>
                <v:fill type="solid"/>
              </v:shape>
            </v:group>
            <v:group style="position:absolute;left:3725;top:1257;width:10;height:7" coordorigin="3725,1257" coordsize="10,7">
              <v:shape style="position:absolute;left:3725;top:1257;width:10;height:7" coordorigin="3725,1257" coordsize="10,7" path="m3726,1257l3725,1261,3733,1264,3734,1261,3726,1257xe" filled="t" fillcolor="#000000" stroked="f">
                <v:path arrowok="t"/>
                <v:fill type="solid"/>
              </v:shape>
            </v:group>
            <v:group style="position:absolute;left:4534;top:1737;width:919;height:2" coordorigin="4534,1737" coordsize="919,2">
              <v:shape style="position:absolute;left:4534;top:1737;width:919;height:2" coordorigin="4534,1737" coordsize="919,0" path="m4534,1737l5453,1737e" filled="f" stroked="t" strokeweight=".58004pt" strokecolor="#000000">
                <v:path arrowok="t"/>
              </v:shape>
            </v:group>
            <v:group style="position:absolute;left:5448;top:1234;width:2;height:503" coordorigin="5448,1234" coordsize="2,503">
              <v:shape style="position:absolute;left:5448;top:1234;width:2;height:503" coordorigin="5448,1234" coordsize="0,503" path="m5448,1234l5448,1737e" filled="f" stroked="t" strokeweight=".579980pt" strokecolor="#000000">
                <v:path arrowok="t"/>
              </v:shape>
            </v:group>
            <v:group style="position:absolute;left:5560;top:1246;width:11;height:8" coordorigin="5560,1246" coordsize="11,8">
              <v:shape style="position:absolute;left:5560;top:1246;width:11;height:8" coordorigin="5560,1246" coordsize="11,8" path="m5562,1246l5560,1250,5568,1255,5570,1251,5562,1246xe" filled="t" fillcolor="#000000" stroked="f">
                <v:path arrowok="t"/>
                <v:fill type="solid"/>
              </v:shape>
            </v:group>
            <v:group style="position:absolute;left:4644;top:1250;width:924;height:497" coordorigin="4644,1250" coordsize="924,497">
              <v:shape style="position:absolute;left:4644;top:1250;width:924;height:497" coordorigin="4644,1250" coordsize="924,497" path="m4652,1251l4696,1360,4741,1440,4769,1483,4769,1484,4831,1568,4883,1628,4901,1646,4902,1646,4939,1678,4958,1693,4958,1694,4979,1707,4998,1719,4999,1719,5020,1729,5040,1736,5060,1742,5062,1742,5082,1746,5104,1747,5125,1746,5126,1746,5148,1742,5165,1737,5104,1737,5082,1736,5083,1736,5063,1732,5042,1726,5044,1726,5027,1720,5023,1720,5003,1711,4984,1699,4963,1686,4964,1686,4945,1671,4908,1639,4891,1622,4890,1622,4872,1603,4838,1562,4806,1520,4807,1520,4777,1478,4750,1435,4726,1394,4704,1356,4671,1292,4670,1292,4652,1251xe" filled="t" fillcolor="#000000" stroked="f">
                <v:path arrowok="t"/>
                <v:fill type="solid"/>
              </v:shape>
              <v:shape style="position:absolute;left:4644;top:1250;width:924;height:497" coordorigin="4644,1250" coordsize="924,497" path="m5167,1726l5146,1732,5147,1732,5125,1736,5104,1737,5165,1737,5170,1736,5171,1736,5192,1728,5167,1728,5167,1726xe" filled="t" fillcolor="#000000" stroked="f">
                <v:path arrowok="t"/>
                <v:fill type="solid"/>
              </v:shape>
              <v:shape style="position:absolute;left:4644;top:1250;width:924;height:497" coordorigin="4644,1250" coordsize="924,497" path="m5323,1618l5305,1636,5306,1636,5287,1654,5268,1670,5249,1684,5228,1698,5208,1710,5209,1710,5189,1719,5167,1728,5192,1728,5213,1718,5233,1706,5254,1693,5255,1692,5274,1677,5293,1662,5312,1644,5330,1626,5336,1620,5323,1620,5323,1618xe" filled="t" fillcolor="#000000" stroked="f">
                <v:path arrowok="t"/>
                <v:fill type="solid"/>
              </v:shape>
              <v:shape style="position:absolute;left:4644;top:1250;width:924;height:497" coordorigin="4644,1250" coordsize="924,497" path="m5023,1719l5023,1720,5027,1720,5023,1719xe" filled="t" fillcolor="#000000" stroked="f">
                <v:path arrowok="t"/>
                <v:fill type="solid"/>
              </v:shape>
              <v:shape style="position:absolute;left:4644;top:1250;width:924;height:497" coordorigin="4644,1250" coordsize="924,497" path="m4890,1621l4890,1622,4891,1622,4890,1621xe" filled="t" fillcolor="#000000" stroked="f">
                <v:path arrowok="t"/>
                <v:fill type="solid"/>
              </v:shape>
              <v:shape style="position:absolute;left:4644;top:1250;width:924;height:497" coordorigin="4644,1250" coordsize="924,497" path="m5560,1250l5508,1351,5462,1431,5407,1516,5341,1600,5323,1620,5336,1620,5348,1606,5382,1566,5414,1522,5416,1521,5471,1436,5516,1356,5568,1255,5560,1250xe" filled="t" fillcolor="#000000" stroked="f">
                <v:path arrowok="t"/>
                <v:fill type="solid"/>
              </v:shape>
              <v:shape style="position:absolute;left:4644;top:1250;width:924;height:497" coordorigin="4644,1250" coordsize="924,497" path="m4670,1291l4670,1292,4671,1292,4670,1291xe" filled="t" fillcolor="#000000" stroked="f">
                <v:path arrowok="t"/>
                <v:fill type="solid"/>
              </v:shape>
            </v:group>
            <v:group style="position:absolute;left:4643;top:1248;width:10;height:7" coordorigin="4643,1248" coordsize="10,7">
              <v:shape style="position:absolute;left:4643;top:1248;width:10;height:7" coordorigin="4643,1248" coordsize="10,7" path="m4651,1248l4643,1251,4644,1255,4652,1251,4651,1248xe" filled="t" fillcolor="#000000" stroked="f">
                <v:path arrowok="t"/>
                <v:fill type="solid"/>
              </v:shape>
            </v:group>
            <v:group style="position:absolute;left:1783;top:2662;width:3738;height:2" coordorigin="1783,2662" coordsize="3738,2">
              <v:shape style="position:absolute;left:1783;top:2662;width:3738;height:2" coordorigin="1783,2662" coordsize="3738,0" path="m1783,2662l5521,2662e" filled="f" stroked="t" strokeweight=".58004pt" strokecolor="#000000">
                <v:path arrowok="t"/>
              </v:shape>
            </v:group>
            <v:group style="position:absolute;left:1783;top:2175;width:928;height:2" coordorigin="1783,2175" coordsize="928,2">
              <v:shape style="position:absolute;left:1783;top:2175;width:928;height:2" coordorigin="1783,2175" coordsize="928,0" path="m1783,2175l2711,2175e" filled="f" stroked="t" strokeweight=".579980pt" strokecolor="#000000">
                <v:path arrowok="t"/>
              </v:shape>
            </v:group>
            <v:group style="position:absolute;left:2706;top:2175;width:2;height:496" coordorigin="2706,2175" coordsize="2,496">
              <v:shape style="position:absolute;left:2706;top:2175;width:2;height:496" coordorigin="2706,2175" coordsize="0,496" path="m2706,2175l2706,2671e" filled="f" stroked="t" strokeweight=".580pt" strokecolor="#000000">
                <v:path arrowok="t"/>
              </v:shape>
            </v:group>
            <v:group style="position:absolute;left:2885;top:2668;width:11;height:8" coordorigin="2885,2668" coordsize="11,8">
              <v:shape style="position:absolute;left:2885;top:2668;width:11;height:8" coordorigin="2885,2668" coordsize="11,8" path="m2893,2668l2885,2673,2887,2677,2896,2672,2893,2668xe" filled="t" fillcolor="#000000" stroked="f">
                <v:path arrowok="t"/>
                <v:fill type="solid"/>
              </v:shape>
            </v:group>
            <v:group style="position:absolute;left:1968;top:2176;width:925;height:497" coordorigin="1968,2176" coordsize="925,497">
              <v:shape style="position:absolute;left:1968;top:2176;width:925;height:497" coordorigin="1968,2176" coordsize="925,497" path="m2429,2176l2407,2178,2387,2181,2386,2181,2365,2186,2365,2187,2345,2196,2324,2205,2323,2205,2304,2216,2284,2229,2264,2244,2245,2260,2227,2277,2226,2277,2208,2295,2208,2296,2190,2316,2124,2397,2066,2482,2021,2563,1987,2628,1987,2629,1968,2670,1976,2673,1996,2632,2029,2568,2051,2529,2075,2487,2102,2445,2103,2445,2132,2403,2131,2403,2164,2361,2215,2302,2270,2251,2290,2236,2290,2236,2309,2224,2328,2214,2348,2204,2369,2196,2368,2196,2388,2191,2408,2187,2407,2187,2429,2186,2490,2186,2473,2181,2452,2178,2450,2178,2429,2176xe" filled="t" fillcolor="#000000" stroked="f">
                <v:path arrowok="t"/>
                <v:fill type="solid"/>
              </v:shape>
              <v:shape style="position:absolute;left:1968;top:2176;width:925;height:497" coordorigin="1968,2176" coordsize="925,497" path="m2773,2449l2761,2449,2788,2492,2812,2533,2833,2571,2885,2673,2893,2668,2842,2566,2820,2528,2796,2487,2773,2449xe" filled="t" fillcolor="#000000" stroked="f">
                <v:path arrowok="t"/>
                <v:fill type="solid"/>
              </v:shape>
              <v:shape style="position:absolute;left:1968;top:2176;width:925;height:497" coordorigin="1968,2176" coordsize="925,497" path="m2589,2238l2574,2238,2612,2269,2632,2286,2630,2286,2666,2324,2700,2365,2731,2407,2761,2450,2761,2449,2773,2449,2770,2444,2740,2401,2738,2401,2707,2359,2674,2318,2638,2280,2638,2278,2618,2262,2589,2238xe" filled="t" fillcolor="#000000" stroked="f">
                <v:path arrowok="t"/>
                <v:fill type="solid"/>
              </v:shape>
              <v:shape style="position:absolute;left:1968;top:2176;width:925;height:497" coordorigin="1968,2176" coordsize="925,497" path="m2103,2445l2102,2445,2102,2446,2103,2445xe" filled="t" fillcolor="#000000" stroked="f">
                <v:path arrowok="t"/>
                <v:fill type="solid"/>
              </v:shape>
              <v:shape style="position:absolute;left:1968;top:2176;width:925;height:497" coordorigin="1968,2176" coordsize="925,497" path="m2490,2186l2429,2186,2450,2187,2472,2191,2471,2191,2492,2197,2514,2204,2534,2214,2533,2214,2554,2226,2574,2239,2574,2238,2589,2238,2580,2230,2579,2230,2558,2217,2538,2205,2518,2196,2518,2194,2496,2187,2495,2187,2490,2186xe" filled="t" fillcolor="#000000" stroked="f">
                <v:path arrowok="t"/>
                <v:fill type="solid"/>
              </v:shape>
              <v:shape style="position:absolute;left:1968;top:2176;width:925;height:497" coordorigin="1968,2176" coordsize="925,497" path="m2290,2236l2290,2236,2288,2238,2290,2236xe" filled="t" fillcolor="#000000" stroked="f">
                <v:path arrowok="t"/>
                <v:fill type="solid"/>
              </v:shape>
            </v:group>
            <v:group style="position:absolute;left:1967;top:2670;width:10;height:7" coordorigin="1967,2670" coordsize="10,7">
              <v:shape style="position:absolute;left:1967;top:2670;width:10;height:7" coordorigin="1967,2670" coordsize="10,7" path="m1968,2670l1967,2673,1975,2677,1976,2673,1968,2670xe" filled="t" fillcolor="#000000" stroked="f">
                <v:path arrowok="t"/>
                <v:fill type="solid"/>
              </v:shape>
            </v:group>
            <v:group style="position:absolute;left:2696;top:3150;width:919;height:2" coordorigin="2696,3150" coordsize="919,2">
              <v:shape style="position:absolute;left:2696;top:3150;width:919;height:2" coordorigin="2696,3150" coordsize="919,0" path="m2696,3150l3616,3150e" filled="f" stroked="t" strokeweight=".58004pt" strokecolor="#000000">
                <v:path arrowok="t"/>
              </v:shape>
            </v:group>
            <v:group style="position:absolute;left:3611;top:2176;width:2;height:973" coordorigin="3611,2176" coordsize="2,973">
              <v:shape style="position:absolute;left:3611;top:2176;width:2;height:973" coordorigin="3611,2176" coordsize="0,973" path="m3611,2176l3611,3150e" filled="f" stroked="t" strokeweight=".580pt" strokecolor="#000000">
                <v:path arrowok="t"/>
              </v:shape>
            </v:group>
            <v:group style="position:absolute;left:3802;top:2659;width:11;height:8" coordorigin="3802,2659" coordsize="11,8">
              <v:shape style="position:absolute;left:3802;top:2659;width:11;height:8" coordorigin="3802,2659" coordsize="11,8" path="m3804,2659l3802,2662,3810,2667,3812,2664,3804,2659xe" filled="t" fillcolor="#000000" stroked="f">
                <v:path arrowok="t"/>
                <v:fill type="solid"/>
              </v:shape>
            </v:group>
            <v:group style="position:absolute;left:2886;top:2662;width:924;height:497" coordorigin="2886,2662" coordsize="924,497">
              <v:shape style="position:absolute;left:2886;top:2662;width:924;height:497" coordorigin="2886,2662" coordsize="924,497" path="m2894,2664l2938,2773,2984,2852,3041,2938,3041,2940,3073,2982,3125,3040,3126,3040,3163,3075,3182,3091,3202,3105,3202,3106,3221,3120,3241,3132,3260,3141,3262,3141,3282,3148,3304,3154,3305,3154,3325,3158,3346,3159,3368,3158,3370,3158,3391,3154,3408,3150,3346,3150,3325,3148,3326,3148,3306,3145,3284,3139,3286,3139,3269,3133,3265,3133,3246,3123,3226,3111,3227,3111,3208,3098,3188,3084,3169,3068,3133,3034,3132,3034,3080,2976,3048,2934,3049,2934,3020,2890,2993,2847,2968,2806,2946,2768,2914,2704,2914,2704,2894,2664xe" filled="t" fillcolor="#000000" stroked="f">
                <v:path arrowok="t"/>
                <v:fill type="solid"/>
              </v:shape>
              <v:shape style="position:absolute;left:2886;top:2662;width:924;height:497" coordorigin="2886,2662" coordsize="924,497" path="m3410,3139l3389,3145,3390,3145,3368,3148,3346,3150,3408,3150,3413,3148,3414,3148,3434,3140,3410,3140,3410,3139xe" filled="t" fillcolor="#000000" stroked="f">
                <v:path arrowok="t"/>
                <v:fill type="solid"/>
              </v:shape>
              <v:shape style="position:absolute;left:2886;top:2662;width:924;height:497" coordorigin="2886,2662" coordsize="924,497" path="m3580,3031l3568,3031,3566,3032,3548,3049,3547,3049,3529,3067,3530,3067,3511,3082,3491,3097,3472,3111,3451,3122,3452,3122,3431,3132,3410,3140,3434,3140,3456,3130,3476,3120,3478,3118,3497,3104,3498,3104,3517,3091,3517,3090,3536,3074,3554,3056,3574,3038,3580,3031xe" filled="t" fillcolor="#000000" stroked="f">
                <v:path arrowok="t"/>
                <v:fill type="solid"/>
              </v:shape>
              <v:shape style="position:absolute;left:2886;top:2662;width:924;height:497" coordorigin="2886,2662" coordsize="924,497" path="m3265,3132l3265,3133,3269,3133,3265,3132xe" filled="t" fillcolor="#000000" stroked="f">
                <v:path arrowok="t"/>
                <v:fill type="solid"/>
              </v:shape>
              <v:shape style="position:absolute;left:2886;top:2662;width:924;height:497" coordorigin="2886,2662" coordsize="924,497" path="m3498,3104l3497,3104,3497,3105,3498,3104xe" filled="t" fillcolor="#000000" stroked="f">
                <v:path arrowok="t"/>
                <v:fill type="solid"/>
              </v:shape>
              <v:shape style="position:absolute;left:2886;top:2662;width:924;height:497" coordorigin="2886,2662" coordsize="924,497" path="m3132,3033l3132,3034,3133,3034,3132,3033xe" filled="t" fillcolor="#000000" stroked="f">
                <v:path arrowok="t"/>
                <v:fill type="solid"/>
              </v:shape>
              <v:shape style="position:absolute;left:2886;top:2662;width:924;height:497" coordorigin="2886,2662" coordsize="924,497" path="m3567,3032l3566,3032,3567,3032xe" filled="t" fillcolor="#000000" stroked="f">
                <v:path arrowok="t"/>
                <v:fill type="solid"/>
              </v:shape>
              <v:shape style="position:absolute;left:2886;top:2662;width:924;height:497" coordorigin="2886,2662" coordsize="924,497" path="m3568,3031l3567,3032,3566,3032,3568,3031xe" filled="t" fillcolor="#000000" stroked="f">
                <v:path arrowok="t"/>
                <v:fill type="solid"/>
              </v:shape>
              <v:shape style="position:absolute;left:2886;top:2662;width:924;height:497" coordorigin="2886,2662" coordsize="924,497" path="m3802,2662l3750,2764,3730,2803,3706,2844,3678,2886,3649,2930,3618,2972,3583,3013,3567,3032,3568,3031,3580,3031,3590,3019,3625,2978,3656,2936,3658,2935,3686,2890,3714,2848,3738,2808,3758,2769,3810,2667,3802,2662xe" filled="t" fillcolor="#000000" stroked="f">
                <v:path arrowok="t"/>
                <v:fill type="solid"/>
              </v:shape>
              <v:shape style="position:absolute;left:2886;top:2662;width:924;height:497" coordorigin="2886,2662" coordsize="924,497" path="m2914,2703l2914,2704,2914,2704,2914,2703xe" filled="t" fillcolor="#000000" stroked="f">
                <v:path arrowok="t"/>
                <v:fill type="solid"/>
              </v:shape>
            </v:group>
            <v:group style="position:absolute;left:2885;top:2660;width:10;height:7" coordorigin="2885,2660" coordsize="10,7">
              <v:shape style="position:absolute;left:2885;top:2660;width:10;height:7" coordorigin="2885,2660" coordsize="10,7" path="m2893,2660l2885,2664,2886,2667,2894,2664,2893,2660xe" filled="t" fillcolor="#000000" stroked="f">
                <v:path arrowok="t"/>
                <v:fill type="solid"/>
              </v:shape>
            </v:group>
            <v:group style="position:absolute;left:2701;top:2652;width:2;height:509" coordorigin="2701,2652" coordsize="2,509">
              <v:shape style="position:absolute;left:2701;top:2652;width:2;height:509" coordorigin="2701,2652" coordsize="0,509" path="m2701,2652l2701,3160e" filled="f" stroked="t" strokeweight=".580pt" strokecolor="#000000">
                <v:path arrowok="t"/>
              </v:shape>
            </v:group>
            <v:group style="position:absolute;left:3606;top:2178;width:928;height:2" coordorigin="3606,2178" coordsize="928,2">
              <v:shape style="position:absolute;left:3606;top:2178;width:928;height:2" coordorigin="3606,2178" coordsize="928,0" path="m3606,2178l4534,2178e" filled="f" stroked="t" strokeweight=".579980pt" strokecolor="#000000">
                <v:path arrowok="t"/>
              </v:shape>
            </v:group>
            <v:group style="position:absolute;left:4529;top:2178;width:2;height:995" coordorigin="4529,2178" coordsize="2,995">
              <v:shape style="position:absolute;left:4529;top:2178;width:2;height:995" coordorigin="4529,2178" coordsize="0,995" path="m4529,2178l4529,3172e" filled="f" stroked="t" strokeweight=".58001pt" strokecolor="#000000">
                <v:path arrowok="t"/>
              </v:shape>
            </v:group>
            <v:group style="position:absolute;left:4717;top:2680;width:11;height:8" coordorigin="4717,2680" coordsize="11,8">
              <v:shape style="position:absolute;left:4717;top:2680;width:11;height:8" coordorigin="4717,2680" coordsize="11,8" path="m4726,2680l4717,2685,4720,2689,4728,2684,4726,2680xe" filled="t" fillcolor="#000000" stroked="f">
                <v:path arrowok="t"/>
                <v:fill type="solid"/>
              </v:shape>
            </v:group>
            <v:group style="position:absolute;left:3800;top:2188;width:925;height:497" coordorigin="3800,2188" coordsize="925,497">
              <v:shape style="position:absolute;left:3800;top:2188;width:925;height:497" coordorigin="3800,2188" coordsize="925,497" path="m4261,2188l4240,2190,4219,2193,4218,2193,4198,2199,4177,2206,4177,2208,4157,2217,4156,2217,4136,2229,4116,2242,4097,2257,4060,2289,4058,2289,4040,2307,4040,2308,4022,2328,3956,2410,3899,2496,3853,2575,3820,2640,3820,2641,3800,2682,3809,2685,3828,2644,3862,2580,3883,2541,3907,2500,3935,2457,3936,2457,3965,2416,3964,2416,3996,2373,4048,2314,4103,2264,4122,2250,4123,2250,4141,2238,4160,2226,4181,2216,4201,2209,4200,2209,4220,2203,4241,2199,4240,2199,4261,2198,4323,2198,4306,2193,4284,2190,4283,2190,4261,2188xe" filled="t" fillcolor="#000000" stroked="f">
                <v:path arrowok="t"/>
                <v:fill type="solid"/>
              </v:shape>
              <v:shape style="position:absolute;left:3800;top:2188;width:925;height:497" coordorigin="3800,2188" coordsize="925,497" path="m4576,2419l4565,2419,4594,2462,4620,2504,4644,2546,4666,2584,4717,2685,4726,2680,4674,2580,4652,2541,4628,2499,4602,2457,4576,2419xe" filled="t" fillcolor="#000000" stroked="f">
                <v:path arrowok="t"/>
                <v:fill type="solid"/>
              </v:shape>
              <v:shape style="position:absolute;left:3800;top:2188;width:925;height:497" coordorigin="3800,2188" coordsize="925,497" path="m3936,2457l3935,2457,3935,2458,3936,2457xe" filled="t" fillcolor="#000000" stroked="f">
                <v:path arrowok="t"/>
                <v:fill type="solid"/>
              </v:shape>
              <v:shape style="position:absolute;left:3800;top:2188;width:925;height:497" coordorigin="3800,2188" coordsize="925,497" path="m4422,2251l4406,2251,4426,2265,4445,2281,4464,2299,4463,2299,4481,2317,4499,2336,4532,2377,4565,2420,4565,2419,4576,2419,4573,2414,4572,2414,4540,2371,4506,2330,4488,2311,4488,2310,4470,2292,4451,2274,4432,2258,4422,2251xe" filled="t" fillcolor="#000000" stroked="f">
                <v:path arrowok="t"/>
                <v:fill type="solid"/>
              </v:shape>
              <v:shape style="position:absolute;left:3800;top:2188;width:925;height:497" coordorigin="3800,2188" coordsize="925,497" path="m4323,2198l4261,2198,4283,2199,4304,2203,4303,2203,4325,2209,4346,2217,4367,2227,4366,2227,4386,2239,4406,2252,4406,2251,4422,2251,4412,2244,4411,2244,4391,2230,4370,2218,4350,2209,4328,2200,4327,2199,4323,2198xe" filled="t" fillcolor="#000000" stroked="f">
                <v:path arrowok="t"/>
                <v:fill type="solid"/>
              </v:shape>
              <v:shape style="position:absolute;left:3800;top:2188;width:925;height:497" coordorigin="3800,2188" coordsize="925,497" path="m4123,2250l4122,2250,4121,2251,4123,2250xe" filled="t" fillcolor="#000000" stroked="f">
                <v:path arrowok="t"/>
                <v:fill type="solid"/>
              </v:shape>
            </v:group>
            <v:group style="position:absolute;left:3799;top:2682;width:10;height:7" coordorigin="3799,2682" coordsize="10,7">
              <v:shape style="position:absolute;left:3799;top:2682;width:10;height:7" coordorigin="3799,2682" coordsize="10,7" path="m3800,2682l3799,2685,3808,2689,3809,2685,3800,2682xe" filled="t" fillcolor="#000000" stroked="f">
                <v:path arrowok="t"/>
                <v:fill type="solid"/>
              </v:shape>
            </v:group>
            <v:group style="position:absolute;left:4529;top:3163;width:919;height:2" coordorigin="4529,3163" coordsize="919,2">
              <v:shape style="position:absolute;left:4529;top:3163;width:919;height:2" coordorigin="4529,3163" coordsize="919,0" path="m4529,3163l5448,3163e" filled="f" stroked="t" strokeweight=".579980pt" strokecolor="#000000">
                <v:path arrowok="t"/>
              </v:shape>
            </v:group>
            <v:group style="position:absolute;left:5443;top:2660;width:2;height:503" coordorigin="5443,2660" coordsize="2,503">
              <v:shape style="position:absolute;left:5443;top:2660;width:2;height:503" coordorigin="5443,2660" coordsize="0,503" path="m5443,2660l5443,3163e" filled="f" stroked="t" strokeweight=".579980pt" strokecolor="#000000">
                <v:path arrowok="t"/>
              </v:shape>
            </v:group>
            <v:group style="position:absolute;left:5634;top:2671;width:11;height:8" coordorigin="5634,2671" coordsize="11,8">
              <v:shape style="position:absolute;left:5634;top:2671;width:11;height:8" coordorigin="5634,2671" coordsize="11,8" path="m5636,2671l5634,2674,5642,2679,5645,2676,5636,2671xe" filled="t" fillcolor="#000000" stroked="f">
                <v:path arrowok="t"/>
                <v:fill type="solid"/>
              </v:shape>
            </v:group>
            <v:group style="position:absolute;left:4718;top:2674;width:924;height:497" coordorigin="4718,2674" coordsize="924,497">
              <v:shape style="position:absolute;left:4718;top:2674;width:924;height:497" coordorigin="4718,2674" coordsize="924,497" path="m4727,2676l4771,2785,4817,2865,4844,2907,4844,2908,4874,2952,4906,2994,4940,3034,4994,3088,4996,3088,5015,3104,5034,3118,5034,3120,5053,3133,5074,3144,5075,3144,5095,3153,5116,3162,5136,3166,5137,3166,5158,3170,5178,3171,5201,3170,5202,3170,5224,3166,5241,3162,5178,3162,5158,3160,5159,3160,5138,3157,5123,3153,5119,3153,5099,3145,5078,3135,5058,3124,5059,3124,5040,3111,5021,3097,5002,3081,4949,3028,4948,3028,4913,2988,4882,2946,4883,2946,4853,2902,4825,2860,4800,2818,4780,2780,4747,2716,4746,2716,4727,2676xe" filled="t" fillcolor="#000000" stroked="f">
                <v:path arrowok="t"/>
                <v:fill type="solid"/>
              </v:shape>
              <v:shape style="position:absolute;left:4718;top:2674;width:924;height:497" coordorigin="4718,2674" coordsize="924,497" path="m5264,3144l5243,3151,5221,3157,5222,3157,5201,3160,5178,3162,5241,3162,5245,3160,5246,3160,5268,3153,5286,3145,5264,3145,5264,3144xe" filled="t" fillcolor="#000000" stroked="f">
                <v:path arrowok="t"/>
                <v:fill type="solid"/>
              </v:shape>
              <v:shape style="position:absolute;left:4718;top:2674;width:924;height:497" coordorigin="4718,2674" coordsize="924,497" path="m5118,3152l5119,3153,5123,3153,5118,3152xe" filled="t" fillcolor="#000000" stroked="f">
                <v:path arrowok="t"/>
                <v:fill type="solid"/>
              </v:shape>
              <v:shape style="position:absolute;left:4718;top:2674;width:924;height:497" coordorigin="4718,2674" coordsize="924,497" path="m5395,3062l5382,3062,5381,3063,5344,3096,5324,3110,5304,3123,5284,3135,5285,3135,5264,3145,5286,3145,5288,3144,5309,3132,5329,3118,5330,3117,5350,3103,5388,3069,5395,3062xe" filled="t" fillcolor="#000000" stroked="f">
                <v:path arrowok="t"/>
                <v:fill type="solid"/>
              </v:shape>
              <v:shape style="position:absolute;left:4718;top:2674;width:924;height:497" coordorigin="4718,2674" coordsize="924,497" path="m5382,3062l5381,3063,5382,3062xe" filled="t" fillcolor="#000000" stroked="f">
                <v:path arrowok="t"/>
                <v:fill type="solid"/>
              </v:shape>
              <v:shape style="position:absolute;left:4718;top:2674;width:924;height:497" coordorigin="4718,2674" coordsize="924,497" path="m5382,3062l5382,3062,5381,3063,5382,3062xe" filled="t" fillcolor="#000000" stroked="f">
                <v:path arrowok="t"/>
                <v:fill type="solid"/>
              </v:shape>
              <v:shape style="position:absolute;left:4718;top:2674;width:924;height:497" coordorigin="4718,2674" coordsize="924,497" path="m5634,2674l5582,2776,5538,2856,5482,2942,5417,3025,5382,3062,5382,3062,5395,3062,5424,3031,5458,2990,5489,2948,5490,2948,5520,2905,5520,2904,5546,2860,5570,2820,5591,2781,5642,2679,5634,2674xe" filled="t" fillcolor="#000000" stroked="f">
                <v:path arrowok="t"/>
                <v:fill type="solid"/>
              </v:shape>
              <v:shape style="position:absolute;left:4718;top:2674;width:924;height:497" coordorigin="4718,2674" coordsize="924,497" path="m4948,3027l4948,3028,4949,3028,4948,3027xe" filled="t" fillcolor="#000000" stroked="f">
                <v:path arrowok="t"/>
                <v:fill type="solid"/>
              </v:shape>
              <v:shape style="position:absolute;left:4718;top:2674;width:924;height:497" coordorigin="4718,2674" coordsize="924,497" path="m4746,2715l4746,2716,4747,2716,4746,2715xe" filled="t" fillcolor="#000000" stroked="f">
                <v:path arrowok="t"/>
                <v:fill type="solid"/>
              </v:shape>
            </v:group>
            <v:group style="position:absolute;left:4717;top:2672;width:10;height:7" coordorigin="4717,2672" coordsize="10,7">
              <v:shape style="position:absolute;left:4717;top:2672;width:10;height:7" coordorigin="4717,2672" coordsize="10,7" path="m4726,2672l4717,2676,4718,2679,4727,2676,4726,2672xe" filled="t" fillcolor="#000000" stroked="f">
                <v:path arrowok="t"/>
                <v:fill type="solid"/>
              </v:shape>
              <v:shape style="position:absolute;left:2718;top:1084;width:79;height:149" type="#_x0000_t75">
                <v:imagedata r:id="rId36" o:title=""/>
              </v:shape>
            </v:group>
            <v:group style="position:absolute;left:2713;top:1081;width:89;height:157" coordorigin="2713,1081" coordsize="89,157">
              <v:shape style="position:absolute;left:2713;top:1081;width:89;height:157" coordorigin="2713,1081" coordsize="89,157" path="m2789,1237l2737,1237,2762,1238,2779,1238,2789,1237xe" filled="t" fillcolor="#000000" stroked="f">
                <v:path arrowok="t"/>
                <v:fill type="solid"/>
              </v:shape>
              <v:shape style="position:absolute;left:2713;top:1081;width:89;height:157" coordorigin="2713,1081" coordsize="89,157" path="m2726,1081l2722,1081,2719,1082,2718,1083,2717,1086,2716,1087,2713,1098,2713,1200,2716,1214,2717,1215,2720,1225,2723,1228,2723,1230,2725,1232,2728,1233,2736,1237,2790,1237,2797,1233,2800,1231,2801,1228,2740,1228,2731,1225,2732,1225,2730,1222,2730,1222,2730,1221,2729,1221,2726,1213,2725,1213,2723,1198,2723,1100,2723,1100,2725,1091,2724,1090,2722,1089,2725,1089,2726,1088,2735,1088,2734,1086,2730,1082,2729,1082,2726,1081xe" filled="t" fillcolor="#000000" stroked="f">
                <v:path arrowok="t"/>
                <v:fill type="solid"/>
              </v:shape>
              <v:shape style="position:absolute;left:2713;top:1081;width:89;height:157" coordorigin="2713,1081" coordsize="89,157" path="m2737,1227l2740,1228,2762,1228,2737,1227xe" filled="t" fillcolor="#000000" stroked="f">
                <v:path arrowok="t"/>
                <v:fill type="solid"/>
              </v:shape>
              <v:shape style="position:absolute;left:2713;top:1081;width:89;height:157" coordorigin="2713,1081" coordsize="89,157" path="m2788,1227l2778,1228,2785,1228,2788,1227xe" filled="t" fillcolor="#000000" stroked="f">
                <v:path arrowok="t"/>
                <v:fill type="solid"/>
              </v:shape>
              <v:shape style="position:absolute;left:2713;top:1081;width:89;height:157" coordorigin="2713,1081" coordsize="89,157" path="m2792,1225l2785,1228,2801,1228,2802,1226,2791,1226,2792,1225xe" filled="t" fillcolor="#000000" stroked="f">
                <v:path arrowok="t"/>
                <v:fill type="solid"/>
              </v:shape>
              <v:shape style="position:absolute;left:2713;top:1081;width:89;height:157" coordorigin="2713,1081" coordsize="89,157" path="m2792,1225l2792,1225,2791,1226,2792,1225xe" filled="t" fillcolor="#000000" stroked="f">
                <v:path arrowok="t"/>
                <v:fill type="solid"/>
              </v:shape>
              <v:shape style="position:absolute;left:2713;top:1081;width:89;height:157" coordorigin="2713,1081" coordsize="89,157" path="m2802,1225l2792,1225,2791,1226,2802,1226,2802,1225xe" filled="t" fillcolor="#000000" stroked="f">
                <v:path arrowok="t"/>
                <v:fill type="solid"/>
              </v:shape>
              <v:shape style="position:absolute;left:2713;top:1081;width:89;height:157" coordorigin="2713,1081" coordsize="89,157" path="m2802,1221l2792,1221,2792,1224,2792,1225,2792,1225,2802,1225,2802,1221xe" filled="t" fillcolor="#000000" stroked="f">
                <v:path arrowok="t"/>
                <v:fill type="solid"/>
              </v:shape>
              <v:shape style="position:absolute;left:2713;top:1081;width:89;height:157" coordorigin="2713,1081" coordsize="89,157" path="m2792,1222l2791,1225,2792,1224,2792,1222xe" filled="t" fillcolor="#000000" stroked="f">
                <v:path arrowok="t"/>
                <v:fill type="solid"/>
              </v:shape>
              <v:shape style="position:absolute;left:2713;top:1081;width:89;height:157" coordorigin="2713,1081" coordsize="89,157" path="m2730,1222l2730,1222,2731,1224,2730,1222xe" filled="t" fillcolor="#000000" stroked="f">
                <v:path arrowok="t"/>
                <v:fill type="solid"/>
              </v:shape>
              <v:shape style="position:absolute;left:2713;top:1081;width:89;height:157" coordorigin="2713,1081" coordsize="89,157" path="m2792,1221l2792,1222,2792,1224,2792,1221xe" filled="t" fillcolor="#000000" stroked="f">
                <v:path arrowok="t"/>
                <v:fill type="solid"/>
              </v:shape>
              <v:shape style="position:absolute;left:2713;top:1081;width:89;height:157" coordorigin="2713,1081" coordsize="89,157" path="m2790,1214l2792,1222,2792,1221,2802,1221,2800,1215,2791,1215,2790,1214xe" filled="t" fillcolor="#000000" stroked="f">
                <v:path arrowok="t"/>
                <v:fill type="solid"/>
              </v:shape>
              <v:shape style="position:absolute;left:2713;top:1081;width:89;height:157" coordorigin="2713,1081" coordsize="89,157" path="m2729,1220l2729,1221,2730,1221,2729,1220xe" filled="t" fillcolor="#000000" stroked="f">
                <v:path arrowok="t"/>
                <v:fill type="solid"/>
              </v:shape>
              <v:shape style="position:absolute;left:2713;top:1081;width:89;height:157" coordorigin="2713,1081" coordsize="89,157" path="m2767,1146l2759,1150,2784,1200,2791,1215,2800,1215,2800,1212,2792,1196,2792,1195,2767,1146xe" filled="t" fillcolor="#000000" stroked="f">
                <v:path arrowok="t"/>
                <v:fill type="solid"/>
              </v:shape>
              <v:shape style="position:absolute;left:2713;top:1081;width:89;height:157" coordorigin="2713,1081" coordsize="89,157" path="m2725,1212l2725,1213,2726,1213,2725,1212xe" filled="t" fillcolor="#000000" stroked="f">
                <v:path arrowok="t"/>
                <v:fill type="solid"/>
              </v:shape>
              <v:shape style="position:absolute;left:2713;top:1081;width:89;height:157" coordorigin="2713,1081" coordsize="89,157" path="m2745,1102l2734,1102,2759,1150,2767,1146,2745,1102xe" filled="t" fillcolor="#000000" stroked="f">
                <v:path arrowok="t"/>
                <v:fill type="solid"/>
              </v:shape>
              <v:shape style="position:absolute;left:2713;top:1081;width:89;height:157" coordorigin="2713,1081" coordsize="89,157" path="m2725,1090l2725,1091,2725,1092,2734,1104,2734,1102,2745,1102,2742,1098,2737,1090,2725,1090,2725,1090xe" filled="t" fillcolor="#000000" stroked="f">
                <v:path arrowok="t"/>
                <v:fill type="solid"/>
              </v:shape>
              <v:shape style="position:absolute;left:2713;top:1081;width:89;height:157" coordorigin="2713,1081" coordsize="89,157" path="m2723,1100l2723,1100,2723,1101,2723,1100xe" filled="t" fillcolor="#000000" stroked="f">
                <v:path arrowok="t"/>
                <v:fill type="solid"/>
              </v:shape>
              <v:shape style="position:absolute;left:2713;top:1081;width:89;height:157" coordorigin="2713,1081" coordsize="89,157" path="m2725,1090l2724,1090,2725,1091,2725,1090xe" filled="t" fillcolor="#000000" stroked="f">
                <v:path arrowok="t"/>
                <v:fill type="solid"/>
              </v:shape>
              <v:shape style="position:absolute;left:2713;top:1081;width:89;height:157" coordorigin="2713,1081" coordsize="89,157" path="m2723,1089l2722,1089,2724,1090,2723,1089xe" filled="t" fillcolor="#000000" stroked="f">
                <v:path arrowok="t"/>
                <v:fill type="solid"/>
              </v:shape>
              <v:shape style="position:absolute;left:2713;top:1081;width:89;height:157" coordorigin="2713,1081" coordsize="89,157" path="m2725,1089l2723,1089,2724,1090,2725,1089xe" filled="t" fillcolor="#000000" stroked="f">
                <v:path arrowok="t"/>
                <v:fill type="solid"/>
              </v:shape>
              <v:shape style="position:absolute;left:2713;top:1081;width:89;height:157" coordorigin="2713,1081" coordsize="89,157" path="m2725,1089l2724,1090,2725,1090,2725,1089xe" filled="t" fillcolor="#000000" stroked="f">
                <v:path arrowok="t"/>
                <v:fill type="solid"/>
              </v:shape>
              <v:shape style="position:absolute;left:2713;top:1081;width:89;height:157" coordorigin="2713,1081" coordsize="89,157" path="m2726,1090l2725,1090,2725,1090,2726,1090xe" filled="t" fillcolor="#000000" stroked="f">
                <v:path arrowok="t"/>
                <v:fill type="solid"/>
              </v:shape>
              <v:shape style="position:absolute;left:2713;top:1081;width:89;height:157" coordorigin="2713,1081" coordsize="89,157" path="m2736,1089l2726,1089,2726,1090,2725,1090,2737,1090,2736,1089xe" filled="t" fillcolor="#000000" stroked="f">
                <v:path arrowok="t"/>
                <v:fill type="solid"/>
              </v:shape>
              <v:shape style="position:absolute;left:2713;top:1081;width:89;height:157" coordorigin="2713,1081" coordsize="89,157" path="m2726,1088l2725,1089,2725,1090,2726,1090,2726,1088xe" filled="t" fillcolor="#000000" stroked="f">
                <v:path arrowok="t"/>
                <v:fill type="solid"/>
              </v:shape>
              <v:shape style="position:absolute;left:2713;top:1081;width:89;height:157" coordorigin="2713,1081" coordsize="89,157" path="m2735,1088l2726,1088,2726,1090,2726,1089,2736,1089,2735,1088xe" filled="t" fillcolor="#000000" stroked="f">
                <v:path arrowok="t"/>
                <v:fill type="solid"/>
              </v:shape>
              <v:shape style="position:absolute;left:3617;top:1236;width:112;height:186" type="#_x0000_t75">
                <v:imagedata r:id="rId37" o:title=""/>
              </v:shape>
            </v:group>
            <v:group style="position:absolute;left:3612;top:1231;width:121;height:196" coordorigin="3612,1231" coordsize="121,196">
              <v:shape style="position:absolute;left:3612;top:1231;width:121;height:196" coordorigin="3612,1231" coordsize="121,196" path="m3701,1231l3659,1231,3643,1232,3642,1233,3631,1238,3630,1238,3625,1240,3624,1242,3620,1246,3619,1248,3616,1261,3615,1263,3613,1281,3612,1341,3612,1405,3613,1419,3614,1422,3618,1425,3620,1426,3625,1426,3628,1425,3629,1424,3632,1419,3633,1418,3620,1418,3622,1417,3622,1417,3622,1414,3622,1414,3622,1405,3622,1341,3623,1281,3625,1263,3628,1252,3628,1252,3629,1250,3629,1250,3630,1249,3630,1249,3631,1248,3632,1248,3635,1246,3646,1242,3644,1242,3660,1240,3730,1240,3725,1236,3722,1234,3716,1233,3701,1231xe" filled="t" fillcolor="#000000" stroked="f">
                <v:path arrowok="t"/>
                <v:fill type="solid"/>
              </v:shape>
              <v:shape style="position:absolute;left:3612;top:1231;width:121;height:196" coordorigin="3612,1231" coordsize="121,196" path="m3622,1417l3620,1418,3622,1418,3622,1417xe" filled="t" fillcolor="#000000" stroked="f">
                <v:path arrowok="t"/>
                <v:fill type="solid"/>
              </v:shape>
              <v:shape style="position:absolute;left:3612;top:1231;width:121;height:196" coordorigin="3612,1231" coordsize="121,196" path="m3622,1417l3622,1418,3622,1417xe" filled="t" fillcolor="#000000" stroked="f">
                <v:path arrowok="t"/>
                <v:fill type="solid"/>
              </v:shape>
              <v:shape style="position:absolute;left:3612;top:1231;width:121;height:196" coordorigin="3612,1231" coordsize="121,196" path="m3622,1417l3622,1418,3623,1418,3622,1417xe" filled="t" fillcolor="#000000" stroked="f">
                <v:path arrowok="t"/>
                <v:fill type="solid"/>
              </v:shape>
              <v:shape style="position:absolute;left:3612;top:1231;width:121;height:196" coordorigin="3612,1231" coordsize="121,196" path="m3623,1417l3622,1417,3623,1418,3623,1417xe" filled="t" fillcolor="#000000" stroked="f">
                <v:path arrowok="t"/>
                <v:fill type="solid"/>
              </v:shape>
              <v:shape style="position:absolute;left:3612;top:1231;width:121;height:196" coordorigin="3612,1231" coordsize="121,196" path="m3623,1417l3623,1418,3625,1418,3623,1417xe" filled="t" fillcolor="#000000" stroked="f">
                <v:path arrowok="t"/>
                <v:fill type="solid"/>
              </v:shape>
              <v:shape style="position:absolute;left:3612;top:1231;width:121;height:196" coordorigin="3612,1231" coordsize="121,196" path="m3676,1341l3637,1399,3625,1413,3623,1416,3624,1417,3623,1417,3625,1418,3633,1418,3644,1405,3646,1404,3684,1346,3676,1341xe" filled="t" fillcolor="#000000" stroked="f">
                <v:path arrowok="t"/>
                <v:fill type="solid"/>
              </v:shape>
              <v:shape style="position:absolute;left:3612;top:1231;width:121;height:196" coordorigin="3612,1231" coordsize="121,196" path="m3623,1417l3622,1417,3623,1417xe" filled="t" fillcolor="#000000" stroked="f">
                <v:path arrowok="t"/>
                <v:fill type="solid"/>
              </v:shape>
              <v:shape style="position:absolute;left:3612;top:1231;width:121;height:196" coordorigin="3612,1231" coordsize="121,196" path="m3623,1417l3622,1417,3623,1417xe" filled="t" fillcolor="#000000" stroked="f">
                <v:path arrowok="t"/>
                <v:fill type="solid"/>
              </v:shape>
              <v:shape style="position:absolute;left:3612;top:1231;width:121;height:196" coordorigin="3612,1231" coordsize="121,196" path="m3622,1414l3622,1417,3623,1415,3622,1414xe" filled="t" fillcolor="#000000" stroked="f">
                <v:path arrowok="t"/>
                <v:fill type="solid"/>
              </v:shape>
              <v:shape style="position:absolute;left:3612;top:1231;width:121;height:196" coordorigin="3612,1231" coordsize="121,196" path="m3623,1416l3623,1417,3623,1417,3624,1417,3623,1416xe" filled="t" fillcolor="#000000" stroked="f">
                <v:path arrowok="t"/>
                <v:fill type="solid"/>
              </v:shape>
              <v:shape style="position:absolute;left:3612;top:1231;width:121;height:196" coordorigin="3612,1231" coordsize="121,196" path="m3623,1415l3623,1417,3623,1416,3623,1415xe" filled="t" fillcolor="#000000" stroked="f">
                <v:path arrowok="t"/>
                <v:fill type="solid"/>
              </v:shape>
              <v:shape style="position:absolute;left:3612;top:1231;width:121;height:196" coordorigin="3612,1231" coordsize="121,196" path="m3622,1414l3622,1414,3623,1415,3622,1414xe" filled="t" fillcolor="#000000" stroked="f">
                <v:path arrowok="t"/>
                <v:fill type="solid"/>
              </v:shape>
              <v:shape style="position:absolute;left:3612;top:1231;width:121;height:196" coordorigin="3612,1231" coordsize="121,196" path="m3714,1281l3698,1308,3676,1341,3684,1346,3707,1312,3722,1286,3724,1282,3714,1282,3714,1281xe" filled="t" fillcolor="#000000" stroked="f">
                <v:path arrowok="t"/>
                <v:fill type="solid"/>
              </v:shape>
              <v:shape style="position:absolute;left:3612;top:1231;width:121;height:196" coordorigin="3612,1231" coordsize="121,196" path="m3623,1281l3623,1282,3623,1281xe" filled="t" fillcolor="#000000" stroked="f">
                <v:path arrowok="t"/>
                <v:fill type="solid"/>
              </v:shape>
              <v:shape style="position:absolute;left:3612;top:1231;width:121;height:196" coordorigin="3612,1231" coordsize="121,196" path="m3724,1256l3721,1263,3722,1263,3714,1282,3724,1282,3731,1267,3733,1260,3733,1257,3724,1257,3724,1256xe" filled="t" fillcolor="#000000" stroked="f">
                <v:path arrowok="t"/>
                <v:fill type="solid"/>
              </v:shape>
              <v:shape style="position:absolute;left:3612;top:1231;width:121;height:196" coordorigin="3612,1231" coordsize="121,196" path="m3733,1251l3724,1251,3724,1257,3733,1257,3733,1251xe" filled="t" fillcolor="#000000" stroked="f">
                <v:path arrowok="t"/>
                <v:fill type="solid"/>
              </v:shape>
              <v:shape style="position:absolute;left:3612;top:1231;width:121;height:196" coordorigin="3612,1231" coordsize="121,196" path="m3629,1250l3628,1252,3628,1251,3629,1250xe" filled="t" fillcolor="#000000" stroked="f">
                <v:path arrowok="t"/>
                <v:fill type="solid"/>
              </v:shape>
              <v:shape style="position:absolute;left:3612;top:1231;width:121;height:196" coordorigin="3612,1231" coordsize="121,196" path="m3628,1251l3628,1252,3628,1252,3628,1251xe" filled="t" fillcolor="#000000" stroked="f">
                <v:path arrowok="t"/>
                <v:fill type="solid"/>
              </v:shape>
              <v:shape style="position:absolute;left:3612;top:1231;width:121;height:196" coordorigin="3612,1231" coordsize="121,196" path="m3722,1248l3724,1252,3724,1251,3733,1251,3733,1250,3733,1249,3724,1249,3722,1248xe" filled="t" fillcolor="#000000" stroked="f">
                <v:path arrowok="t"/>
                <v:fill type="solid"/>
              </v:shape>
              <v:shape style="position:absolute;left:3612;top:1231;width:121;height:196" coordorigin="3612,1231" coordsize="121,196" path="m3629,1250l3629,1250,3628,1251,3629,1250xe" filled="t" fillcolor="#000000" stroked="f">
                <v:path arrowok="t"/>
                <v:fill type="solid"/>
              </v:shape>
              <v:shape style="position:absolute;left:3612;top:1231;width:121;height:196" coordorigin="3612,1231" coordsize="121,196" path="m3631,1248l3630,1249,3630,1249,3631,1248xe" filled="t" fillcolor="#000000" stroked="f">
                <v:path arrowok="t"/>
                <v:fill type="solid"/>
              </v:shape>
              <v:shape style="position:absolute;left:3612;top:1231;width:121;height:196" coordorigin="3612,1231" coordsize="121,196" path="m3630,1249l3630,1249,3630,1249,3630,1249xe" filled="t" fillcolor="#000000" stroked="f">
                <v:path arrowok="t"/>
                <v:fill type="solid"/>
              </v:shape>
              <v:shape style="position:absolute;left:3612;top:1231;width:121;height:196" coordorigin="3612,1231" coordsize="121,196" path="m3732,1245l3721,1245,3724,1249,3733,1249,3732,1245xe" filled="t" fillcolor="#000000" stroked="f">
                <v:path arrowok="t"/>
                <v:fill type="solid"/>
              </v:shape>
              <v:shape style="position:absolute;left:3612;top:1231;width:121;height:196" coordorigin="3612,1231" coordsize="121,196" path="m3632,1248l3631,1248,3630,1249,3632,1248xe" filled="t" fillcolor="#000000" stroked="f">
                <v:path arrowok="t"/>
                <v:fill type="solid"/>
              </v:shape>
              <v:shape style="position:absolute;left:3612;top:1231;width:121;height:196" coordorigin="3612,1231" coordsize="121,196" path="m3718,1244l3721,1246,3721,1245,3732,1245,3732,1244,3720,1244,3718,1244xe" filled="t" fillcolor="#000000" stroked="f">
                <v:path arrowok="t"/>
                <v:fill type="solid"/>
              </v:shape>
              <v:shape style="position:absolute;left:3612;top:1231;width:121;height:196" coordorigin="3612,1231" coordsize="121,196" path="m3718,1243l3718,1244,3720,1244,3718,1243xe" filled="t" fillcolor="#000000" stroked="f">
                <v:path arrowok="t"/>
                <v:fill type="solid"/>
              </v:shape>
              <v:shape style="position:absolute;left:3612;top:1231;width:121;height:196" coordorigin="3612,1231" coordsize="121,196" path="m3730,1240l3700,1240,3715,1243,3718,1243,3720,1244,3732,1244,3730,1240xe" filled="t" fillcolor="#000000" stroked="f">
                <v:path arrowok="t"/>
                <v:fill type="solid"/>
              </v:shape>
              <v:shape style="position:absolute;left:3612;top:1231;width:121;height:196" coordorigin="3612,1231" coordsize="121,196" path="m3718,1243l3714,1243,3718,1244,3718,1243xe" filled="t" fillcolor="#000000" stroked="f">
                <v:path arrowok="t"/>
                <v:fill type="solid"/>
              </v:shape>
              <v:shape style="position:absolute;left:4531;top:1074;width:86;height:161" type="#_x0000_t75">
                <v:imagedata r:id="rId38" o:title=""/>
              </v:shape>
            </v:group>
            <v:group style="position:absolute;left:4526;top:1070;width:96;height:169" coordorigin="4526,1070" coordsize="96,169">
              <v:shape style="position:absolute;left:4526;top:1070;width:96;height:169" coordorigin="4526,1070" coordsize="96,169" path="m4610,1238l4553,1238,4565,1239,4598,1239,4610,1238xe" filled="t" fillcolor="#000000" stroked="f">
                <v:path arrowok="t"/>
                <v:fill type="solid"/>
              </v:shape>
              <v:shape style="position:absolute;left:4526;top:1070;width:96;height:169" coordorigin="4526,1070" coordsize="96,169" path="m4541,1070l4536,1070,4534,1071,4531,1074,4530,1077,4530,1079,4528,1092,4526,1141,4526,1146,4528,1196,4528,1198,4530,1212,4530,1214,4534,1225,4535,1225,4537,1230,4537,1231,4540,1233,4542,1234,4552,1238,4612,1238,4615,1237,4621,1231,4622,1230,4555,1230,4546,1226,4547,1226,4544,1224,4545,1224,4544,1221,4543,1221,4540,1212,4540,1212,4537,1196,4536,1146,4536,1141,4537,1092,4537,1092,4539,1081,4539,1080,4538,1080,4536,1078,4538,1078,4537,1077,4548,1077,4547,1076,4548,1076,4546,1072,4541,1070xe" filled="t" fillcolor="#000000" stroked="f">
                <v:path arrowok="t"/>
                <v:fill type="solid"/>
              </v:shape>
              <v:shape style="position:absolute;left:4526;top:1070;width:96;height:169" coordorigin="4526,1070" coordsize="96,169" path="m4554,1228l4555,1230,4566,1230,4554,1228xe" filled="t" fillcolor="#000000" stroked="f">
                <v:path arrowok="t"/>
                <v:fill type="solid"/>
              </v:shape>
              <v:shape style="position:absolute;left:4526;top:1070;width:96;height:169" coordorigin="4526,1070" coordsize="96,169" path="m4622,1224l4614,1224,4613,1227,4612,1227,4609,1228,4597,1230,4622,1230,4622,1227,4622,1224xe" filled="t" fillcolor="#000000" stroked="f">
                <v:path arrowok="t"/>
                <v:fill type="solid"/>
              </v:shape>
              <v:shape style="position:absolute;left:4526;top:1070;width:96;height:169" coordorigin="4526,1070" coordsize="96,169" path="m4610,1228l4608,1228,4609,1228,4610,1228xe" filled="t" fillcolor="#000000" stroked="f">
                <v:path arrowok="t"/>
                <v:fill type="solid"/>
              </v:shape>
              <v:shape style="position:absolute;left:4526;top:1070;width:96;height:169" coordorigin="4526,1070" coordsize="96,169" path="m4612,1227l4610,1228,4609,1228,4612,1227xe" filled="t" fillcolor="#000000" stroked="f">
                <v:path arrowok="t"/>
                <v:fill type="solid"/>
              </v:shape>
              <v:shape style="position:absolute;left:4526;top:1070;width:96;height:169" coordorigin="4526,1070" coordsize="96,169" path="m4613,1225l4610,1228,4612,1227,4613,1227,4613,1225xe" filled="t" fillcolor="#000000" stroked="f">
                <v:path arrowok="t"/>
                <v:fill type="solid"/>
              </v:shape>
              <v:shape style="position:absolute;left:4526;top:1070;width:96;height:169" coordorigin="4526,1070" coordsize="96,169" path="m4614,1224l4613,1225,4613,1227,4614,1224xe" filled="t" fillcolor="#000000" stroked="f">
                <v:path arrowok="t"/>
                <v:fill type="solid"/>
              </v:shape>
              <v:shape style="position:absolute;left:4526;top:1070;width:96;height:169" coordorigin="4526,1070" coordsize="96,169" path="m4545,1224l4544,1224,4546,1225,4545,1224xe" filled="t" fillcolor="#000000" stroked="f">
                <v:path arrowok="t"/>
                <v:fill type="solid"/>
              </v:shape>
              <v:shape style="position:absolute;left:4526;top:1070;width:96;height:169" coordorigin="4526,1070" coordsize="96,169" path="m4622,1222l4613,1222,4613,1225,4614,1224,4622,1224,4622,1222xe" filled="t" fillcolor="#000000" stroked="f">
                <v:path arrowok="t"/>
                <v:fill type="solid"/>
              </v:shape>
              <v:shape style="position:absolute;left:4526;top:1070;width:96;height:169" coordorigin="4526,1070" coordsize="96,169" path="m4610,1213l4613,1224,4613,1222,4622,1222,4622,1221,4621,1214,4612,1214,4610,1213xe" filled="t" fillcolor="#000000" stroked="f">
                <v:path arrowok="t"/>
                <v:fill type="solid"/>
              </v:shape>
              <v:shape style="position:absolute;left:4526;top:1070;width:96;height:169" coordorigin="4526,1070" coordsize="96,169" path="m4543,1220l4543,1221,4544,1221,4543,1220xe" filled="t" fillcolor="#000000" stroked="f">
                <v:path arrowok="t"/>
                <v:fill type="solid"/>
              </v:shape>
              <v:shape style="position:absolute;left:4526;top:1070;width:96;height:169" coordorigin="4526,1070" coordsize="96,169" path="m4585,1141l4577,1146,4606,1198,4612,1214,4621,1214,4620,1210,4614,1195,4614,1194,4585,1141xe" filled="t" fillcolor="#000000" stroked="f">
                <v:path arrowok="t"/>
                <v:fill type="solid"/>
              </v:shape>
              <v:shape style="position:absolute;left:4526;top:1070;width:96;height:169" coordorigin="4526,1070" coordsize="96,169" path="m4540,1210l4540,1212,4540,1212,4540,1210xe" filled="t" fillcolor="#000000" stroked="f">
                <v:path arrowok="t"/>
                <v:fill type="solid"/>
              </v:shape>
              <v:shape style="position:absolute;left:4526;top:1070;width:96;height:169" coordorigin="4526,1070" coordsize="96,169" path="m4560,1094l4549,1094,4577,1146,4585,1141,4560,1094xe" filled="t" fillcolor="#000000" stroked="f">
                <v:path arrowok="t"/>
                <v:fill type="solid"/>
              </v:shape>
              <v:shape style="position:absolute;left:4526;top:1070;width:96;height:169" coordorigin="4526,1070" coordsize="96,169" path="m4549,1078l4541,1078,4540,1079,4540,1081,4540,1082,4549,1095,4549,1094,4560,1094,4558,1089,4556,1089,4549,1078xe" filled="t" fillcolor="#000000" stroked="f">
                <v:path arrowok="t"/>
                <v:fill type="solid"/>
              </v:shape>
              <v:shape style="position:absolute;left:4526;top:1070;width:96;height:169" coordorigin="4526,1070" coordsize="96,169" path="m4537,1092l4537,1092,4537,1093,4537,1092xe" filled="t" fillcolor="#000000" stroked="f">
                <v:path arrowok="t"/>
                <v:fill type="solid"/>
              </v:shape>
              <v:shape style="position:absolute;left:4526;top:1070;width:96;height:169" coordorigin="4526,1070" coordsize="96,169" path="m4540,1080l4540,1080,4540,1081,4540,1080xe" filled="t" fillcolor="#000000" stroked="f">
                <v:path arrowok="t"/>
                <v:fill type="solid"/>
              </v:shape>
              <v:shape style="position:absolute;left:4526;top:1070;width:96;height:169" coordorigin="4526,1070" coordsize="96,169" path="m4540,1079l4539,1079,4539,1080,4539,1081,4540,1080,4540,1080,4540,1079xe" filled="t" fillcolor="#000000" stroked="f">
                <v:path arrowok="t"/>
                <v:fill type="solid"/>
              </v:shape>
              <v:shape style="position:absolute;left:4526;top:1070;width:96;height:169" coordorigin="4526,1070" coordsize="96,169" path="m4538,1078l4536,1078,4538,1080,4538,1078xe" filled="t" fillcolor="#000000" stroked="f">
                <v:path arrowok="t"/>
                <v:fill type="solid"/>
              </v:shape>
              <v:shape style="position:absolute;left:4526;top:1070;width:96;height:169" coordorigin="4526,1070" coordsize="96,169" path="m4538,1078l4538,1078,4538,1080,4539,1079,4538,1078xe" filled="t" fillcolor="#000000" stroked="f">
                <v:path arrowok="t"/>
                <v:fill type="solid"/>
              </v:shape>
              <v:shape style="position:absolute;left:4526;top:1070;width:96;height:169" coordorigin="4526,1070" coordsize="96,169" path="m4539,1079l4538,1080,4539,1079xe" filled="t" fillcolor="#000000" stroked="f">
                <v:path arrowok="t"/>
                <v:fill type="solid"/>
              </v:shape>
              <v:shape style="position:absolute;left:4526;top:1070;width:96;height:169" coordorigin="4526,1070" coordsize="96,169" path="m4539,1079l4538,1080,4539,1080xe" filled="t" fillcolor="#000000" stroked="f">
                <v:path arrowok="t"/>
                <v:fill type="solid"/>
              </v:shape>
              <v:shape style="position:absolute;left:4526;top:1070;width:96;height:169" coordorigin="4526,1070" coordsize="96,169" path="m4541,1077l4539,1079,4540,1079,4541,1077xe" filled="t" fillcolor="#000000" stroked="f">
                <v:path arrowok="t"/>
                <v:fill type="solid"/>
              </v:shape>
              <v:shape style="position:absolute;left:4526;top:1070;width:96;height:169" coordorigin="4526,1070" coordsize="96,169" path="m4541,1077l4537,1077,4539,1079,4541,1077xe" filled="t" fillcolor="#000000" stroked="f">
                <v:path arrowok="t"/>
                <v:fill type="solid"/>
              </v:shape>
              <v:shape style="position:absolute;left:4526;top:1070;width:96;height:169" coordorigin="4526,1070" coordsize="96,169" path="m4548,1077l4541,1077,4540,1079,4541,1078,4549,1078,4548,1077xe" filled="t" fillcolor="#000000" stroked="f">
                <v:path arrowok="t"/>
                <v:fill type="solid"/>
              </v:shape>
              <v:shape style="position:absolute;left:2705;top:2394;width:158;height:262" type="#_x0000_t75">
                <v:imagedata r:id="rId39" o:title=""/>
              </v:shape>
            </v:group>
            <v:group style="position:absolute;left:2700;top:2390;width:168;height:270" coordorigin="2700,2390" coordsize="168,270">
              <v:shape style="position:absolute;left:2700;top:2390;width:168;height:270" coordorigin="2700,2390" coordsize="168,270" path="m2719,2390l2714,2390,2711,2392,2701,2455,2700,2504,2700,2509,2702,2590,2706,2622,2710,2631,2713,2640,2713,2641,2718,2647,2719,2647,2725,2652,2725,2653,2732,2656,2735,2656,2743,2658,2766,2660,2826,2660,2848,2658,2855,2656,2857,2655,2862,2652,2863,2650,2767,2650,2744,2648,2737,2648,2730,2644,2731,2644,2727,2641,2725,2641,2720,2635,2721,2635,2718,2628,2715,2619,2714,2619,2712,2594,2712,2590,2711,2553,2710,2509,2710,2504,2711,2460,2711,2455,2712,2422,2713,2412,2714,2404,2713,2404,2714,2402,2715,2402,2716,2401,2716,2401,2717,2400,2714,2398,2731,2398,2731,2397,2725,2392,2724,2392,2719,2390xe" filled="t" fillcolor="#000000" stroked="f">
                <v:path arrowok="t"/>
                <v:fill type="solid"/>
              </v:shape>
              <v:shape style="position:absolute;left:2700;top:2390;width:168;height:270" coordorigin="2700,2390" coordsize="168,270" path="m2866,2647l2854,2647,2851,2648,2846,2648,2825,2650,2863,2650,2865,2648,2851,2648,2853,2647,2865,2647xe" filled="t" fillcolor="#000000" stroked="f">
                <v:path arrowok="t"/>
                <v:fill type="solid"/>
              </v:shape>
              <v:shape style="position:absolute;left:2700;top:2390;width:168;height:270" coordorigin="2700,2390" coordsize="168,270" path="m2736,2647l2737,2648,2744,2648,2736,2647xe" filled="t" fillcolor="#000000" stroked="f">
                <v:path arrowok="t"/>
                <v:fill type="solid"/>
              </v:shape>
              <v:shape style="position:absolute;left:2700;top:2390;width:168;height:270" coordorigin="2700,2390" coordsize="168,270" path="m2854,2647l2853,2647,2851,2648,2854,2647xe" filled="t" fillcolor="#000000" stroked="f">
                <v:path arrowok="t"/>
                <v:fill type="solid"/>
              </v:shape>
              <v:shape style="position:absolute;left:2700;top:2390;width:168;height:270" coordorigin="2700,2390" coordsize="168,270" path="m2855,2645l2853,2647,2854,2647,2866,2647,2866,2646,2855,2646,2855,2645xe" filled="t" fillcolor="#000000" stroked="f">
                <v:path arrowok="t"/>
                <v:fill type="solid"/>
              </v:shape>
              <v:shape style="position:absolute;left:2700;top:2390;width:168;height:270" coordorigin="2700,2390" coordsize="168,270" path="m2856,2644l2855,2645,2855,2646,2856,2644xe" filled="t" fillcolor="#000000" stroked="f">
                <v:path arrowok="t"/>
                <v:fill type="solid"/>
              </v:shape>
              <v:shape style="position:absolute;left:2700;top:2390;width:168;height:270" coordorigin="2700,2390" coordsize="168,270" path="m2867,2644l2856,2644,2855,2646,2866,2646,2867,2644xe" filled="t" fillcolor="#000000" stroked="f">
                <v:path arrowok="t"/>
                <v:fill type="solid"/>
              </v:shape>
              <v:shape style="position:absolute;left:2700;top:2390;width:168;height:270" coordorigin="2700,2390" coordsize="168,270" path="m2868,2641l2858,2641,2855,2645,2856,2644,2867,2644,2868,2641xe" filled="t" fillcolor="#000000" stroked="f">
                <v:path arrowok="t"/>
                <v:fill type="solid"/>
              </v:shape>
              <v:shape style="position:absolute;left:2700;top:2390;width:168;height:270" coordorigin="2700,2390" coordsize="168,270" path="m2858,2637l2857,2642,2858,2641,2868,2641,2868,2638,2858,2638,2858,2637xe" filled="t" fillcolor="#000000" stroked="f">
                <v:path arrowok="t"/>
                <v:fill type="solid"/>
              </v:shape>
              <v:shape style="position:absolute;left:2700;top:2390;width:168;height:270" coordorigin="2700,2390" coordsize="168,270" path="m2725,2640l2725,2641,2727,2641,2725,2640xe" filled="t" fillcolor="#000000" stroked="f">
                <v:path arrowok="t"/>
                <v:fill type="solid"/>
              </v:shape>
              <v:shape style="position:absolute;left:2700;top:2390;width:168;height:270" coordorigin="2700,2390" coordsize="168,270" path="m2858,2636l2858,2637,2858,2638,2858,2636xe" filled="t" fillcolor="#000000" stroked="f">
                <v:path arrowok="t"/>
                <v:fill type="solid"/>
              </v:shape>
              <v:shape style="position:absolute;left:2700;top:2390;width:168;height:270" coordorigin="2700,2390" coordsize="168,270" path="m2868,2636l2858,2636,2858,2638,2868,2638,2868,2636xe" filled="t" fillcolor="#000000" stroked="f">
                <v:path arrowok="t"/>
                <v:fill type="solid"/>
              </v:shape>
              <v:shape style="position:absolute;left:2700;top:2390;width:168;height:270" coordorigin="2700,2390" coordsize="168,270" path="m2800,2504l2791,2509,2821,2558,2843,2595,2855,2622,2858,2631,2857,2631,2858,2637,2858,2636,2868,2636,2867,2631,2858,2631,2857,2630,2867,2630,2867,2628,2863,2618,2851,2592,2851,2590,2830,2553,2800,2504xe" filled="t" fillcolor="#000000" stroked="f">
                <v:path arrowok="t"/>
                <v:fill type="solid"/>
              </v:shape>
              <v:shape style="position:absolute;left:2700;top:2390;width:168;height:270" coordorigin="2700,2390" coordsize="168,270" path="m2721,2635l2720,2635,2722,2636,2721,2635xe" filled="t" fillcolor="#000000" stroked="f">
                <v:path arrowok="t"/>
                <v:fill type="solid"/>
              </v:shape>
              <v:shape style="position:absolute;left:2700;top:2390;width:168;height:270" coordorigin="2700,2390" coordsize="168,270" path="m2714,2618l2714,2619,2715,2619,2714,2618xe" filled="t" fillcolor="#000000" stroked="f">
                <v:path arrowok="t"/>
                <v:fill type="solid"/>
              </v:shape>
              <v:shape style="position:absolute;left:2700;top:2390;width:168;height:270" coordorigin="2700,2390" coordsize="168,270" path="m2751,2425l2740,2425,2762,2460,2791,2509,2800,2504,2771,2455,2751,2425xe" filled="t" fillcolor="#000000" stroked="f">
                <v:path arrowok="t"/>
                <v:fill type="solid"/>
              </v:shape>
              <v:shape style="position:absolute;left:2700;top:2390;width:168;height:270" coordorigin="2700,2390" coordsize="168,270" path="m2732,2400l2719,2400,2725,2404,2724,2404,2731,2414,2740,2426,2740,2425,2751,2425,2748,2420,2740,2408,2738,2408,2732,2400xe" filled="t" fillcolor="#000000" stroked="f">
                <v:path arrowok="t"/>
                <v:fill type="solid"/>
              </v:shape>
              <v:shape style="position:absolute;left:2700;top:2390;width:168;height:270" coordorigin="2700,2390" coordsize="168,270" path="m2712,2422l2712,2424,2712,2422xe" filled="t" fillcolor="#000000" stroked="f">
                <v:path arrowok="t"/>
                <v:fill type="solid"/>
              </v:shape>
              <v:shape style="position:absolute;left:2700;top:2390;width:168;height:270" coordorigin="2700,2390" coordsize="168,270" path="m2714,2402l2713,2404,2714,2403,2714,2402xe" filled="t" fillcolor="#000000" stroked="f">
                <v:path arrowok="t"/>
                <v:fill type="solid"/>
              </v:shape>
              <v:shape style="position:absolute;left:2700;top:2390;width:168;height:270" coordorigin="2700,2390" coordsize="168,270" path="m2714,2403l2713,2404,2714,2404,2714,2403xe" filled="t" fillcolor="#000000" stroked="f">
                <v:path arrowok="t"/>
                <v:fill type="solid"/>
              </v:shape>
              <v:shape style="position:absolute;left:2700;top:2390;width:168;height:270" coordorigin="2700,2390" coordsize="168,270" path="m2715,2402l2714,2402,2714,2403,2715,2402xe" filled="t" fillcolor="#000000" stroked="f">
                <v:path arrowok="t"/>
                <v:fill type="solid"/>
              </v:shape>
              <v:shape style="position:absolute;left:2700;top:2390;width:168;height:270" coordorigin="2700,2390" coordsize="168,270" path="m2717,2400l2716,2401,2716,2400,2717,2400xe" filled="t" fillcolor="#000000" stroked="f">
                <v:path arrowok="t"/>
                <v:fill type="solid"/>
              </v:shape>
              <v:shape style="position:absolute;left:2700;top:2390;width:168;height:270" coordorigin="2700,2390" coordsize="168,270" path="m2716,2400l2716,2401,2716,2401,2716,2400xe" filled="t" fillcolor="#000000" stroked="f">
                <v:path arrowok="t"/>
                <v:fill type="solid"/>
              </v:shape>
              <v:shape style="position:absolute;left:2700;top:2390;width:168;height:270" coordorigin="2700,2390" coordsize="168,270" path="m2731,2398l2719,2398,2717,2400,2719,2401,2719,2400,2732,2400,2731,2398xe" filled="t" fillcolor="#000000" stroked="f">
                <v:path arrowok="t"/>
                <v:fill type="solid"/>
              </v:shape>
              <v:shape style="position:absolute;left:2700;top:2390;width:168;height:270" coordorigin="2700,2390" coordsize="168,270" path="m2717,2400l2716,2400,2717,2400,2717,2400xe" filled="t" fillcolor="#000000" stroked="f">
                <v:path arrowok="t"/>
                <v:fill type="solid"/>
              </v:shape>
              <v:shape style="position:absolute;left:2700;top:2390;width:168;height:270" coordorigin="2700,2390" coordsize="168,270" path="m2719,2398l2714,2398,2717,2400,2719,2398xe" filled="t" fillcolor="#000000" stroked="f">
                <v:path arrowok="t"/>
                <v:fill type="solid"/>
              </v:shape>
              <v:shape style="position:absolute;left:4526;top:2389;width:166;height:269" type="#_x0000_t75">
                <v:imagedata r:id="rId40" o:title=""/>
              </v:shape>
            </v:group>
            <v:group style="position:absolute;left:4522;top:2385;width:175;height:277" coordorigin="4522,2385" coordsize="175,277">
              <v:shape style="position:absolute;left:4522;top:2385;width:175;height:277" coordorigin="4522,2385" coordsize="175,277" path="m4675,2660l4566,2660,4590,2662,4654,2662,4675,2660xe" filled="t" fillcolor="#000000" stroked="f">
                <v:path arrowok="t"/>
                <v:fill type="solid"/>
              </v:shape>
              <v:shape style="position:absolute;left:4522;top:2385;width:175;height:277" coordorigin="4522,2385" coordsize="175,277" path="m4525,2404l4523,2416,4523,2421,4522,2451,4522,2558,4523,2592,4523,2595,4526,2620,4526,2623,4530,2634,4531,2634,4535,2641,4540,2648,4541,2649,4547,2654,4548,2655,4565,2660,4676,2660,4684,2658,4690,2655,4691,2654,4692,2653,4591,2653,4567,2650,4555,2647,4553,2647,4550,2646,4551,2646,4548,2643,4548,2643,4547,2642,4547,2642,4543,2636,4540,2630,4540,2630,4536,2620,4536,2620,4533,2594,4532,2592,4531,2558,4531,2451,4532,2418,4533,2418,4535,2407,4535,2406,4525,2406,4525,2404xe" filled="t" fillcolor="#000000" stroked="f">
                <v:path arrowok="t"/>
                <v:fill type="solid"/>
              </v:shape>
              <v:shape style="position:absolute;left:4522;top:2385;width:175;height:277" coordorigin="4522,2385" coordsize="175,277" path="m4680,2648l4673,2650,4674,2650,4652,2653,4692,2653,4694,2649,4680,2649,4680,2648xe" filled="t" fillcolor="#000000" stroked="f">
                <v:path arrowok="t"/>
                <v:fill type="solid"/>
              </v:shape>
              <v:shape style="position:absolute;left:4522;top:2385;width:175;height:277" coordorigin="4522,2385" coordsize="175,277" path="m4684,2648l4680,2649,4694,2649,4695,2648,4684,2648,4684,2648xe" filled="t" fillcolor="#000000" stroked="f">
                <v:path arrowok="t"/>
                <v:fill type="solid"/>
              </v:shape>
              <v:shape style="position:absolute;left:4522;top:2385;width:175;height:277" coordorigin="4522,2385" coordsize="175,277" path="m4686,2647l4684,2648,4684,2648,4686,2647xe" filled="t" fillcolor="#000000" stroked="f">
                <v:path arrowok="t"/>
                <v:fill type="solid"/>
              </v:shape>
              <v:shape style="position:absolute;left:4522;top:2385;width:175;height:277" coordorigin="4522,2385" coordsize="175,277" path="m4696,2647l4686,2647,4684,2648,4695,2648,4696,2647xe" filled="t" fillcolor="#000000" stroked="f">
                <v:path arrowok="t"/>
                <v:fill type="solid"/>
              </v:shape>
              <v:shape style="position:absolute;left:4522;top:2385;width:175;height:277" coordorigin="4522,2385" coordsize="175,277" path="m4686,2645l4684,2648,4686,2647,4696,2647,4696,2646,4686,2646,4686,2645xe" filled="t" fillcolor="#000000" stroked="f">
                <v:path arrowok="t"/>
                <v:fill type="solid"/>
              </v:shape>
              <v:shape style="position:absolute;left:4522;top:2385;width:175;height:277" coordorigin="4522,2385" coordsize="175,277" path="m4550,2646l4553,2647,4552,2646,4550,2646xe" filled="t" fillcolor="#000000" stroked="f">
                <v:path arrowok="t"/>
                <v:fill type="solid"/>
              </v:shape>
              <v:shape style="position:absolute;left:4522;top:2385;width:175;height:277" coordorigin="4522,2385" coordsize="175,277" path="m4552,2646l4553,2647,4555,2647,4552,2646xe" filled="t" fillcolor="#000000" stroked="f">
                <v:path arrowok="t"/>
                <v:fill type="solid"/>
              </v:shape>
              <v:shape style="position:absolute;left:4522;top:2385;width:175;height:277" coordorigin="4522,2385" coordsize="175,277" path="m4551,2646l4550,2646,4552,2646,4551,2646xe" filled="t" fillcolor="#000000" stroked="f">
                <v:path arrowok="t"/>
                <v:fill type="solid"/>
              </v:shape>
              <v:shape style="position:absolute;left:4522;top:2385;width:175;height:277" coordorigin="4522,2385" coordsize="175,277" path="m4687,2643l4686,2645,4686,2646,4687,2643xe" filled="t" fillcolor="#000000" stroked="f">
                <v:path arrowok="t"/>
                <v:fill type="solid"/>
              </v:shape>
              <v:shape style="position:absolute;left:4522;top:2385;width:175;height:277" coordorigin="4522,2385" coordsize="175,277" path="m4696,2643l4687,2643,4686,2646,4696,2646,4696,2643xe" filled="t" fillcolor="#000000" stroked="f">
                <v:path arrowok="t"/>
                <v:fill type="solid"/>
              </v:shape>
              <v:shape style="position:absolute;left:4522;top:2385;width:175;height:277" coordorigin="4522,2385" coordsize="175,277" path="m4697,2638l4687,2638,4687,2640,4686,2645,4687,2643,4696,2643,4697,2640,4697,2638xe" filled="t" fillcolor="#000000" stroked="f">
                <v:path arrowok="t"/>
                <v:fill type="solid"/>
              </v:shape>
              <v:shape style="position:absolute;left:4522;top:2385;width:175;height:277" coordorigin="4522,2385" coordsize="175,277" path="m4547,2642l4548,2643,4548,2643,4547,2642xe" filled="t" fillcolor="#000000" stroked="f">
                <v:path arrowok="t"/>
                <v:fill type="solid"/>
              </v:shape>
              <v:shape style="position:absolute;left:4522;top:2385;width:175;height:277" coordorigin="4522,2385" coordsize="175,277" path="m4548,2643l4548,2643,4548,2643,4548,2643xe" filled="t" fillcolor="#000000" stroked="f">
                <v:path arrowok="t"/>
                <v:fill type="solid"/>
              </v:shape>
              <v:shape style="position:absolute;left:4522;top:2385;width:175;height:277" coordorigin="4522,2385" coordsize="175,277" path="m4547,2642l4547,2642,4548,2643,4547,2642xe" filled="t" fillcolor="#000000" stroked="f">
                <v:path arrowok="t"/>
                <v:fill type="solid"/>
              </v:shape>
              <v:shape style="position:absolute;left:4522;top:2385;width:175;height:277" coordorigin="4522,2385" coordsize="175,277" path="m4687,2639l4687,2640,4687,2639xe" filled="t" fillcolor="#000000" stroked="f">
                <v:path arrowok="t"/>
                <v:fill type="solid"/>
              </v:shape>
              <v:shape style="position:absolute;left:4522;top:2385;width:175;height:277" coordorigin="4522,2385" coordsize="175,277" path="m4696,2632l4686,2632,4687,2639,4687,2638,4697,2638,4696,2632xe" filled="t" fillcolor="#000000" stroked="f">
                <v:path arrowok="t"/>
                <v:fill type="solid"/>
              </v:shape>
              <v:shape style="position:absolute;left:4522;top:2385;width:175;height:277" coordorigin="4522,2385" coordsize="175,277" path="m4626,2502l4618,2506,4649,2558,4670,2595,4684,2623,4682,2623,4686,2634,4686,2632,4696,2632,4696,2630,4692,2619,4679,2592,4679,2590,4657,2553,4626,2502xe" filled="t" fillcolor="#000000" stroked="f">
                <v:path arrowok="t"/>
                <v:fill type="solid"/>
              </v:shape>
              <v:shape style="position:absolute;left:4522;top:2385;width:175;height:277" coordorigin="4522,2385" coordsize="175,277" path="m4540,2629l4540,2630,4540,2630,4540,2629xe" filled="t" fillcolor="#000000" stroked="f">
                <v:path arrowok="t"/>
                <v:fill type="solid"/>
              </v:shape>
              <v:shape style="position:absolute;left:4522;top:2385;width:175;height:277" coordorigin="4522,2385" coordsize="175,277" path="m4536,2619l4536,2620,4536,2620,4536,2619xe" filled="t" fillcolor="#000000" stroked="f">
                <v:path arrowok="t"/>
                <v:fill type="solid"/>
              </v:shape>
              <v:shape style="position:absolute;left:4522;top:2385;width:175;height:277" coordorigin="4522,2385" coordsize="175,277" path="m4574,2420l4562,2420,4586,2456,4618,2506,4626,2502,4595,2451,4574,2420xe" filled="t" fillcolor="#000000" stroked="f">
                <v:path arrowok="t"/>
                <v:fill type="solid"/>
              </v:shape>
              <v:shape style="position:absolute;left:4522;top:2385;width:175;height:277" coordorigin="4522,2385" coordsize="175,277" path="m4554,2395l4541,2395,4547,2400,4546,2400,4554,2409,4562,2421,4562,2420,4574,2420,4571,2415,4562,2403,4561,2403,4554,2395xe" filled="t" fillcolor="#000000" stroked="f">
                <v:path arrowok="t"/>
                <v:fill type="solid"/>
              </v:shape>
              <v:shape style="position:absolute;left:4522;top:2385;width:175;height:277" coordorigin="4522,2385" coordsize="175,277" path="m4533,2418l4532,2418,4532,2419,4533,2418xe" filled="t" fillcolor="#000000" stroked="f">
                <v:path arrowok="t"/>
                <v:fill type="solid"/>
              </v:shape>
              <v:shape style="position:absolute;left:4522;top:2385;width:175;height:277" coordorigin="4522,2385" coordsize="175,277" path="m4541,2385l4536,2385,4532,2388,4531,2389,4528,2394,4526,2396,4525,2406,4535,2406,4536,2400,4535,2400,4536,2397,4537,2397,4537,2396,4537,2396,4538,2395,4536,2394,4553,2394,4553,2392,4547,2388,4546,2388,4541,2385xe" filled="t" fillcolor="#000000" stroked="f">
                <v:path arrowok="t"/>
                <v:fill type="solid"/>
              </v:shape>
              <v:shape style="position:absolute;left:4522;top:2385;width:175;height:277" coordorigin="4522,2385" coordsize="175,277" path="m4536,2397l4535,2400,4536,2398,4536,2397xe" filled="t" fillcolor="#000000" stroked="f">
                <v:path arrowok="t"/>
                <v:fill type="solid"/>
              </v:shape>
              <v:shape style="position:absolute;left:4522;top:2385;width:175;height:277" coordorigin="4522,2385" coordsize="175,277" path="m4536,2398l4535,2400,4536,2400,4536,2398xe" filled="t" fillcolor="#000000" stroked="f">
                <v:path arrowok="t"/>
                <v:fill type="solid"/>
              </v:shape>
              <v:shape style="position:absolute;left:4522;top:2385;width:175;height:277" coordorigin="4522,2385" coordsize="175,277" path="m4537,2397l4536,2397,4536,2398,4537,2397xe" filled="t" fillcolor="#000000" stroked="f">
                <v:path arrowok="t"/>
                <v:fill type="solid"/>
              </v:shape>
              <v:shape style="position:absolute;left:4522;top:2385;width:175;height:277" coordorigin="4522,2385" coordsize="175,277" path="m4538,2395l4537,2396,4538,2396,4538,2395xe" filled="t" fillcolor="#000000" stroked="f">
                <v:path arrowok="t"/>
                <v:fill type="solid"/>
              </v:shape>
              <v:shape style="position:absolute;left:4522;top:2385;width:175;height:277" coordorigin="4522,2385" coordsize="175,277" path="m4538,2396l4537,2396,4537,2396,4538,2396xe" filled="t" fillcolor="#000000" stroked="f">
                <v:path arrowok="t"/>
                <v:fill type="solid"/>
              </v:shape>
              <v:shape style="position:absolute;left:4522;top:2385;width:175;height:277" coordorigin="4522,2385" coordsize="175,277" path="m4553,2394l4541,2394,4539,2395,4541,2396,4541,2395,4554,2395,4553,2394xe" filled="t" fillcolor="#000000" stroked="f">
                <v:path arrowok="t"/>
                <v:fill type="solid"/>
              </v:shape>
              <v:shape style="position:absolute;left:4522;top:2385;width:175;height:277" coordorigin="4522,2385" coordsize="175,277" path="m4538,2395l4538,2396,4539,2395,4538,2395xe" filled="t" fillcolor="#000000" stroked="f">
                <v:path arrowok="t"/>
                <v:fill type="solid"/>
              </v:shape>
              <v:shape style="position:absolute;left:4522;top:2385;width:175;height:277" coordorigin="4522,2385" coordsize="175,277" path="m4541,2394l4536,2394,4539,2395,4541,2394xe" filled="t" fillcolor="#000000" stroked="f">
                <v:path arrowok="t"/>
                <v:fill type="solid"/>
              </v:shape>
              <v:shape style="position:absolute;left:3611;top:2662;width:176;height:302" type="#_x0000_t75">
                <v:imagedata r:id="rId41" o:title=""/>
              </v:shape>
            </v:group>
            <v:group style="position:absolute;left:3606;top:2658;width:186;height:312" coordorigin="3606,2658" coordsize="186,312">
              <v:shape style="position:absolute;left:3606;top:2658;width:186;height:312" coordorigin="3606,2658" coordsize="186,312" path="m3745,2658l3678,2658,3653,2660,3652,2660,3642,2662,3641,2664,3632,2668,3626,2673,3625,2674,3619,2682,3619,2683,3616,2692,3614,2692,3611,2703,3611,2706,3607,2736,3606,2776,3606,2895,3607,2930,3607,2935,3608,2948,3611,2959,3612,2960,3616,2966,3618,2968,3622,2970,3624,2970,3630,2968,3632,2967,3638,2961,3624,2961,3623,2960,3622,2960,3623,2960,3622,2959,3623,2959,3621,2956,3620,2956,3618,2947,3618,2947,3617,2932,3616,2895,3616,2776,3617,2736,3620,2706,3621,2706,3624,2696,3627,2688,3626,2688,3632,2680,3638,2676,3639,2676,3646,2672,3644,2672,3654,2670,3679,2667,3784,2667,3780,2664,3778,2662,3769,2660,3745,2658xe" filled="t" fillcolor="#000000" stroked="f">
                <v:path arrowok="t"/>
                <v:fill type="solid"/>
              </v:shape>
              <v:shape style="position:absolute;left:3606;top:2658;width:186;height:312" coordorigin="3606,2658" coordsize="186,312" path="m3623,2960l3623,2960,3624,2961,3623,2960xe" filled="t" fillcolor="#000000" stroked="f">
                <v:path arrowok="t"/>
                <v:fill type="solid"/>
              </v:shape>
              <v:shape style="position:absolute;left:3606;top:2658;width:186;height:312" coordorigin="3606,2658" coordsize="186,312" path="m3624,2960l3623,2960,3624,2961,3638,2961,3639,2960,3625,2960,3624,2960xe" filled="t" fillcolor="#000000" stroked="f">
                <v:path arrowok="t"/>
                <v:fill type="solid"/>
              </v:shape>
              <v:shape style="position:absolute;left:3606;top:2658;width:186;height:312" coordorigin="3606,2658" coordsize="186,312" path="m3623,2960l3622,2960,3623,2960,3623,2960xe" filled="t" fillcolor="#000000" stroked="f">
                <v:path arrowok="t"/>
                <v:fill type="solid"/>
              </v:shape>
              <v:shape style="position:absolute;left:3606;top:2658;width:186;height:312" coordorigin="3606,2658" coordsize="186,312" path="m3626,2959l3624,2960,3625,2960,3626,2959xe" filled="t" fillcolor="#000000" stroked="f">
                <v:path arrowok="t"/>
                <v:fill type="solid"/>
              </v:shape>
              <v:shape style="position:absolute;left:3606;top:2658;width:186;height:312" coordorigin="3606,2658" coordsize="186,312" path="m3628,2959l3626,2959,3625,2960,3628,2959xe" filled="t" fillcolor="#000000" stroked="f">
                <v:path arrowok="t"/>
                <v:fill type="solid"/>
              </v:shape>
              <v:shape style="position:absolute;left:3606;top:2658;width:186;height:312" coordorigin="3606,2658" coordsize="186,312" path="m3640,2959l3628,2959,3625,2960,3639,2960,3640,2959xe" filled="t" fillcolor="#000000" stroked="f">
                <v:path arrowok="t"/>
                <v:fill type="solid"/>
              </v:shape>
              <v:shape style="position:absolute;left:3606;top:2658;width:186;height:312" coordorigin="3606,2658" coordsize="186,312" path="m3622,2959l3623,2960,3623,2960,3623,2959,3622,2959xe" filled="t" fillcolor="#000000" stroked="f">
                <v:path arrowok="t"/>
                <v:fill type="solid"/>
              </v:shape>
              <v:shape style="position:absolute;left:3606;top:2658;width:186;height:312" coordorigin="3606,2658" coordsize="186,312" path="m3623,2959l3623,2960,3624,2960,3623,2959xe" filled="t" fillcolor="#000000" stroked="f">
                <v:path arrowok="t"/>
                <v:fill type="solid"/>
              </v:shape>
              <v:shape style="position:absolute;left:3606;top:2658;width:186;height:312" coordorigin="3606,2658" coordsize="186,312" path="m3623,2959l3622,2959,3623,2959,3623,2959xe" filled="t" fillcolor="#000000" stroked="f">
                <v:path arrowok="t"/>
                <v:fill type="solid"/>
              </v:shape>
              <v:shape style="position:absolute;left:3606;top:2658;width:186;height:312" coordorigin="3606,2658" coordsize="186,312" path="m3631,2954l3626,2959,3628,2959,3640,2959,3643,2955,3631,2955,3631,2954xe" filled="t" fillcolor="#000000" stroked="f">
                <v:path arrowok="t"/>
                <v:fill type="solid"/>
              </v:shape>
              <v:shape style="position:absolute;left:3606;top:2658;width:186;height:312" coordorigin="3606,2658" coordsize="186,312" path="m3620,2955l3620,2956,3621,2956,3620,2955xe" filled="t" fillcolor="#000000" stroked="f">
                <v:path arrowok="t"/>
                <v:fill type="solid"/>
              </v:shape>
              <v:shape style="position:absolute;left:3606;top:2658;width:186;height:312" coordorigin="3606,2658" coordsize="186,312" path="m3708,2833l3674,2890,3649,2930,3640,2944,3631,2955,3643,2955,3647,2950,3648,2949,3658,2935,3683,2895,3716,2838,3708,2833xe" filled="t" fillcolor="#000000" stroked="f">
                <v:path arrowok="t"/>
                <v:fill type="solid"/>
              </v:shape>
              <v:shape style="position:absolute;left:3606;top:2658;width:186;height:312" coordorigin="3606,2658" coordsize="186,312" path="m3618,2946l3618,2947,3618,2947,3618,2946xe" filled="t" fillcolor="#000000" stroked="f">
                <v:path arrowok="t"/>
                <v:fill type="solid"/>
              </v:shape>
              <v:shape style="position:absolute;left:3606;top:2658;width:186;height:312" coordorigin="3606,2658" coordsize="186,312" path="m3764,2733l3740,2776,3708,2833,3716,2838,3749,2781,3773,2738,3774,2734,3764,2734,3764,2733xe" filled="t" fillcolor="#000000" stroked="f">
                <v:path arrowok="t"/>
                <v:fill type="solid"/>
              </v:shape>
              <v:shape style="position:absolute;left:3606;top:2658;width:186;height:312" coordorigin="3606,2658" coordsize="186,312" path="m3617,2736l3617,2737,3617,2736xe" filled="t" fillcolor="#000000" stroked="f">
                <v:path arrowok="t"/>
                <v:fill type="solid"/>
              </v:shape>
              <v:shape style="position:absolute;left:3606;top:2658;width:186;height:312" coordorigin="3606,2658" coordsize="186,312" path="m3781,2692l3778,2703,3779,2703,3764,2734,3774,2734,3787,2707,3791,2696,3791,2694,3781,2694,3781,2692xe" filled="t" fillcolor="#000000" stroked="f">
                <v:path arrowok="t"/>
                <v:fill type="solid"/>
              </v:shape>
              <v:shape style="position:absolute;left:3606;top:2658;width:186;height:312" coordorigin="3606,2658" coordsize="186,312" path="m3621,2706l3620,2706,3620,2707,3621,2706xe" filled="t" fillcolor="#000000" stroked="f">
                <v:path arrowok="t"/>
                <v:fill type="solid"/>
              </v:shape>
              <v:shape style="position:absolute;left:3606;top:2658;width:186;height:312" coordorigin="3606,2658" coordsize="186,312" path="m3792,2684l3782,2684,3782,2685,3781,2694,3791,2694,3792,2686,3792,2684xe" filled="t" fillcolor="#000000" stroked="f">
                <v:path arrowok="t"/>
                <v:fill type="solid"/>
              </v:shape>
              <v:shape style="position:absolute;left:3606;top:2658;width:186;height:312" coordorigin="3606,2658" coordsize="186,312" path="m3628,2686l3626,2688,3627,2688,3628,2686xe" filled="t" fillcolor="#000000" stroked="f">
                <v:path arrowok="t"/>
                <v:fill type="solid"/>
              </v:shape>
              <v:shape style="position:absolute;left:3606;top:2658;width:186;height:312" coordorigin="3606,2658" coordsize="186,312" path="m3782,2685l3782,2685,3782,2685xe" filled="t" fillcolor="#000000" stroked="f">
                <v:path arrowok="t"/>
                <v:fill type="solid"/>
              </v:shape>
              <v:shape style="position:absolute;left:3606;top:2658;width:186;height:312" coordorigin="3606,2658" coordsize="186,312" path="m3781,2679l3782,2685,3782,2684,3792,2684,3791,2680,3782,2680,3781,2679xe" filled="t" fillcolor="#000000" stroked="f">
                <v:path arrowok="t"/>
                <v:fill type="solid"/>
              </v:shape>
              <v:shape style="position:absolute;left:3606;top:2658;width:186;height:312" coordorigin="3606,2658" coordsize="186,312" path="m3781,2678l3781,2679,3782,2680,3781,2678xe" filled="t" fillcolor="#000000" stroked="f">
                <v:path arrowok="t"/>
                <v:fill type="solid"/>
              </v:shape>
              <v:shape style="position:absolute;left:3606;top:2658;width:186;height:312" coordorigin="3606,2658" coordsize="186,312" path="m3791,2678l3781,2678,3782,2680,3791,2680,3791,2678xe" filled="t" fillcolor="#000000" stroked="f">
                <v:path arrowok="t"/>
                <v:fill type="solid"/>
              </v:shape>
              <v:shape style="position:absolute;left:3606;top:2658;width:186;height:312" coordorigin="3606,2658" coordsize="186,312" path="m3787,2671l3774,2671,3780,2676,3779,2676,3781,2679,3781,2678,3791,2678,3791,2677,3790,2674,3787,2671xe" filled="t" fillcolor="#000000" stroked="f">
                <v:path arrowok="t"/>
                <v:fill type="solid"/>
              </v:shape>
              <v:shape style="position:absolute;left:3606;top:2658;width:186;height:312" coordorigin="3606,2658" coordsize="186,312" path="m3639,2676l3638,2676,3637,2677,3639,2676xe" filled="t" fillcolor="#000000" stroked="f">
                <v:path arrowok="t"/>
                <v:fill type="solid"/>
              </v:shape>
              <v:shape style="position:absolute;left:3606;top:2658;width:186;height:312" coordorigin="3606,2658" coordsize="186,312" path="m3784,2667l3744,2667,3768,2670,3767,2670,3775,2672,3774,2671,3787,2671,3786,2670,3786,2668,3784,2667xe" filled="t" fillcolor="#000000" stroked="f">
                <v:path arrowok="t"/>
                <v:fill type="solid"/>
              </v:shape>
            </v:group>
            <v:group style="position:absolute;left:1925;top:810;width:113;height:119" coordorigin="1925,810" coordsize="113,119">
              <v:shape style="position:absolute;left:1925;top:810;width:113;height:119" coordorigin="1925,810" coordsize="113,119" path="m2020,826l2017,836,2002,849,2010,895,2028,902,2020,921,2038,928,2034,910,2020,826xe" filled="t" fillcolor="#000000" stroked="f">
                <v:path arrowok="t"/>
                <v:fill type="solid"/>
              </v:shape>
              <v:shape style="position:absolute;left:1925;top:810;width:113;height:119" coordorigin="1925,810" coordsize="113,119" path="m1949,872l1939,874,1925,885,2020,921,2014,914,2010,895,1949,872xe" filled="t" fillcolor="#000000" stroked="f">
                <v:path arrowok="t"/>
                <v:fill type="solid"/>
              </v:shape>
              <v:shape style="position:absolute;left:1925;top:810;width:113;height:119" coordorigin="1925,810" coordsize="113,119" path="m2010,895l2014,914,2020,921,2028,902,2010,895xe" filled="t" fillcolor="#000000" stroked="f">
                <v:path arrowok="t"/>
                <v:fill type="solid"/>
              </v:shape>
              <v:shape style="position:absolute;left:1925;top:810;width:113;height:119" coordorigin="1925,810" coordsize="113,119" path="m2017,810l2004,820,1972,848,1985,864,2002,849,1999,830,2020,826,2017,810xe" filled="t" fillcolor="#000000" stroked="f">
                <v:path arrowok="t"/>
                <v:fill type="solid"/>
              </v:shape>
              <v:shape style="position:absolute;left:1925;top:810;width:113;height:119" coordorigin="1925,810" coordsize="113,119" path="m2020,826l1999,830,2002,849,2017,836,2020,826xe" filled="t" fillcolor="#000000" stroked="f">
                <v:path arrowok="t"/>
                <v:fill type="solid"/>
              </v:shape>
            </v:group>
            <v:group style="position:absolute;left:1939;top:848;width:46;height:42" coordorigin="1939,848" coordsize="46,42">
              <v:shape style="position:absolute;left:1939;top:848;width:46;height:42" coordorigin="1939,848" coordsize="46,42" path="m1972,848l1939,874,1952,890,1985,864,1972,848xe" filled="t" fillcolor="#000000" stroked="f">
                <v:path arrowok="t"/>
                <v:fill type="solid"/>
              </v:shape>
            </v:group>
            <v:group style="position:absolute;left:1945;top:828;width:79;height:84" coordorigin="1945,828" coordsize="79,84">
              <v:shape style="position:absolute;left:1945;top:828;width:79;height:84" coordorigin="1945,828" coordsize="79,84" path="m2010,828l1978,855,1945,882,2024,912,2010,828xe" filled="t" fillcolor="#000000" stroked="f">
                <v:path arrowok="t"/>
                <v:fill type="solid"/>
              </v:shape>
            </v:group>
            <v:group style="position:absolute;left:1968;top:846;width:11;height:10" coordorigin="1968,846" coordsize="11,10">
              <v:shape style="position:absolute;left:1968;top:846;width:11;height:10" coordorigin="1968,846" coordsize="11,10" path="m1976,846l1968,852,1970,855,1979,849,1976,846xe" filled="t" fillcolor="#000000" stroked="f">
                <v:path arrowok="t"/>
                <v:fill type="solid"/>
              </v:shape>
            </v:group>
            <v:group style="position:absolute;left:1943;top:549;width:192;height:302" coordorigin="1943,549" coordsize="192,302">
              <v:shape style="position:absolute;left:1943;top:549;width:192;height:302" coordorigin="1943,549" coordsize="192,302" path="m2134,549l2117,550,2101,553,2100,553,2071,562,2070,564,2041,578,1993,622,1974,650,1974,651,1967,667,1966,667,1960,684,1952,704,1948,726,1948,727,1944,748,1943,770,1944,792,1944,793,1948,813,1949,814,1956,832,1962,842,1962,843,1968,852,1976,846,1970,837,1965,829,1964,829,1958,812,1957,812,1954,792,1952,770,1954,748,1954,748,1957,728,1962,706,1962,706,1969,687,1975,670,1982,655,1991,642,1991,642,2000,628,2022,604,2034,595,2047,585,2048,585,2075,572,2104,562,2102,562,2118,560,2135,559,2134,559,2134,549xe" filled="t" fillcolor="#000000" stroked="f">
                <v:path arrowok="t"/>
                <v:fill type="solid"/>
              </v:shape>
              <v:shape style="position:absolute;left:1943;top:549;width:192;height:302" coordorigin="1943,549" coordsize="192,302" path="m1964,828l1964,829,1965,829,1964,828xe" filled="t" fillcolor="#000000" stroked="f">
                <v:path arrowok="t"/>
                <v:fill type="solid"/>
              </v:shape>
              <v:shape style="position:absolute;left:1943;top:549;width:192;height:302" coordorigin="1943,549" coordsize="192,302" path="m1957,811l1957,812,1958,812,1957,811xe" filled="t" fillcolor="#000000" stroked="f">
                <v:path arrowok="t"/>
                <v:fill type="solid"/>
              </v:shape>
              <v:shape style="position:absolute;left:1943;top:549;width:192;height:302" coordorigin="1943,549" coordsize="192,302" path="m1954,748l1954,748,1954,750,1954,748xe" filled="t" fillcolor="#000000" stroked="f">
                <v:path arrowok="t"/>
                <v:fill type="solid"/>
              </v:shape>
              <v:shape style="position:absolute;left:1943;top:549;width:192;height:302" coordorigin="1943,549" coordsize="192,302" path="m1962,706l1962,706,1962,708,1962,706xe" filled="t" fillcolor="#000000" stroked="f">
                <v:path arrowok="t"/>
                <v:fill type="solid"/>
              </v:shape>
              <v:shape style="position:absolute;left:1943;top:549;width:192;height:302" coordorigin="1943,549" coordsize="192,302" path="m1992,640l1991,642,1991,642,1992,640xe" filled="t" fillcolor="#000000" stroked="f">
                <v:path arrowok="t"/>
                <v:fill type="solid"/>
              </v:shape>
              <v:shape style="position:absolute;left:1943;top:549;width:192;height:302" coordorigin="1943,549" coordsize="192,302" path="m2048,585l2047,585,2046,586,2048,585xe" filled="t" fillcolor="#000000" stroked="f">
                <v:path arrowok="t"/>
                <v:fill type="solid"/>
              </v:shape>
            </v:group>
            <v:group style="position:absolute;left:2134;top:555;width:37;height:2" coordorigin="2134,555" coordsize="37,2">
              <v:shape style="position:absolute;left:2134;top:555;width:37;height:2" coordorigin="2134,555" coordsize="37,0" path="m2134,555l2171,555e" filled="f" stroked="t" strokeweight=".64001pt" strokecolor="#000000">
                <v:path arrowok="t"/>
              </v:shape>
            </v:group>
            <v:group style="position:absolute;left:2803;top:1052;width:119;height:113" coordorigin="2803,1052" coordsize="119,113">
              <v:shape style="position:absolute;left:2803;top:1052;width:119;height:113" coordorigin="2803,1052" coordsize="119,113" path="m2809,1149l2803,1165,2821,1162,2856,1156,2830,1156,2809,1149xe" filled="t" fillcolor="#000000" stroked="f">
                <v:path arrowok="t"/>
                <v:fill type="solid"/>
              </v:shape>
              <v:shape style="position:absolute;left:2803;top:1052;width:119;height:113" coordorigin="2803,1052" coordsize="119,113" path="m2836,1139l2818,1142,2809,1149,2830,1156,2836,1139xe" filled="t" fillcolor="#000000" stroked="f">
                <v:path arrowok="t"/>
                <v:fill type="solid"/>
              </v:shape>
              <v:shape style="position:absolute;left:2803;top:1052;width:119;height:113" coordorigin="2803,1052" coordsize="119,113" path="m2883,1131l2836,1139,2830,1156,2856,1156,2905,1148,2896,1146,2883,1131xe" filled="t" fillcolor="#000000" stroked="f">
                <v:path arrowok="t"/>
                <v:fill type="solid"/>
              </v:shape>
              <v:shape style="position:absolute;left:2803;top:1052;width:119;height:113" coordorigin="2803,1052" coordsize="119,113" path="m2844,1052l2809,1149,2818,1142,2836,1139,2858,1076,2856,1066,2844,1052xe" filled="t" fillcolor="#000000" stroked="f">
                <v:path arrowok="t"/>
                <v:fill type="solid"/>
              </v:shape>
              <v:shape style="position:absolute;left:2803;top:1052;width:119;height:113" coordorigin="2803,1052" coordsize="119,113" path="m2902,1128l2883,1131,2896,1146,2905,1148,2902,1128xe" filled="t" fillcolor="#000000" stroked="f">
                <v:path arrowok="t"/>
                <v:fill type="solid"/>
              </v:shape>
              <v:shape style="position:absolute;left:2803;top:1052;width:119;height:113" coordorigin="2803,1052" coordsize="119,113" path="m2907,1128l2902,1128,2905,1148,2922,1146,2911,1132,2907,1128xe" filled="t" fillcolor="#000000" stroked="f">
                <v:path arrowok="t"/>
                <v:fill type="solid"/>
              </v:shape>
              <v:shape style="position:absolute;left:2803;top:1052;width:119;height:113" coordorigin="2803,1052" coordsize="119,113" path="m2884,1100l2868,1113,2883,1131,2902,1128,2907,1128,2884,1100xe" filled="t" fillcolor="#000000" stroked="f">
                <v:path arrowok="t"/>
                <v:fill type="solid"/>
              </v:shape>
            </v:group>
            <v:group style="position:absolute;left:2840;top:1066;width:43;height:47" coordorigin="2840,1066" coordsize="43,47">
              <v:shape style="position:absolute;left:2840;top:1066;width:43;height:47" coordorigin="2840,1066" coordsize="43,47" path="m2856,1066l2840,1080,2868,1113,2884,1100,2856,1066xe" filled="t" fillcolor="#000000" stroked="f">
                <v:path arrowok="t"/>
                <v:fill type="solid"/>
              </v:shape>
            </v:group>
            <v:group style="position:absolute;left:2820;top:1072;width:84;height:80" coordorigin="2820,1072" coordsize="84,80">
              <v:shape style="position:absolute;left:2820;top:1072;width:84;height:80" coordorigin="2820,1072" coordsize="84,80" path="m2849,1072l2820,1153,2904,1138,2876,1106,2849,1072xe" filled="t" fillcolor="#000000" stroked="f">
                <v:path arrowok="t"/>
                <v:fill type="solid"/>
              </v:shape>
            </v:group>
            <v:group style="position:absolute;left:2878;top:1095;width:10;height:10" coordorigin="2878,1095" coordsize="10,10">
              <v:shape style="position:absolute;left:2878;top:1095;width:10;height:10" coordorigin="2878,1095" coordsize="10,10" path="m2881,1095l2878,1098,2884,1105,2887,1102,2881,1095xe" filled="t" fillcolor="#000000" stroked="f">
                <v:path arrowok="t"/>
                <v:fill type="solid"/>
              </v:shape>
            </v:group>
            <v:group style="position:absolute;left:3046;top:957;width:10;height:10" coordorigin="3046,957" coordsize="10,10">
              <v:shape style="position:absolute;left:3046;top:957;width:10;height:10" coordorigin="3046,957" coordsize="10,10" path="m3049,957l3046,960,3052,967,3055,964,3049,957xe" filled="t" fillcolor="#000000" stroked="f">
                <v:path arrowok="t"/>
                <v:fill type="solid"/>
              </v:shape>
            </v:group>
            <v:group style="position:absolute;left:2881;top:960;width:170;height:143" coordorigin="2881,960" coordsize="170,143">
              <v:shape style="position:absolute;left:2881;top:960;width:170;height:143" coordorigin="2881,960" coordsize="170,143" path="m3046,960l2881,1095,2887,1102,3052,967,3046,960xe" filled="t" fillcolor="#000000" stroked="f">
                <v:path arrowok="t"/>
                <v:fill type="solid"/>
              </v:shape>
            </v:group>
            <v:group style="position:absolute;left:3469;top:1098;width:112;height:118" coordorigin="3469,1098" coordsize="112,118">
              <v:shape style="position:absolute;left:3469;top:1098;width:112;height:118" coordorigin="3469,1098" coordsize="112,118" path="m3568,1114l3563,1123,3548,1134,3555,1183,3571,1190,3563,1208,3581,1215,3578,1198,3568,1114xe" filled="t" fillcolor="#000000" stroked="f">
                <v:path arrowok="t"/>
                <v:fill type="solid"/>
              </v:shape>
              <v:shape style="position:absolute;left:3469;top:1098;width:112;height:118" coordorigin="3469,1098" coordsize="112,118" path="m3493,1158l3484,1159,3469,1170,3485,1176,3563,1208,3557,1201,3555,1183,3493,1158xe" filled="t" fillcolor="#000000" stroked="f">
                <v:path arrowok="t"/>
                <v:fill type="solid"/>
              </v:shape>
              <v:shape style="position:absolute;left:3469;top:1098;width:112;height:118" coordorigin="3469,1098" coordsize="112,118" path="m3555,1183l3557,1201,3563,1208,3571,1190,3555,1183xe" filled="t" fillcolor="#000000" stroked="f">
                <v:path arrowok="t"/>
                <v:fill type="solid"/>
              </v:shape>
              <v:shape style="position:absolute;left:3469;top:1098;width:112;height:118" coordorigin="3469,1098" coordsize="112,118" path="m3565,1098l3551,1107,3517,1132,3530,1148,3548,1134,3546,1117,3568,1114,3565,1098xe" filled="t" fillcolor="#000000" stroked="f">
                <v:path arrowok="t"/>
                <v:fill type="solid"/>
              </v:shape>
              <v:shape style="position:absolute;left:3469;top:1098;width:112;height:118" coordorigin="3469,1098" coordsize="112,118" path="m3568,1114l3546,1117,3548,1134,3563,1123,3568,1114xe" filled="t" fillcolor="#000000" stroked="f">
                <v:path arrowok="t"/>
                <v:fill type="solid"/>
              </v:shape>
            </v:group>
            <v:group style="position:absolute;left:3484;top:1132;width:47;height:42" coordorigin="3484,1132" coordsize="47,42">
              <v:shape style="position:absolute;left:3484;top:1132;width:47;height:42" coordorigin="3484,1132" coordsize="47,42" path="m3517,1132l3484,1159,3497,1174,3530,1148,3517,1132xe" filled="t" fillcolor="#000000" stroked="f">
                <v:path arrowok="t"/>
                <v:fill type="solid"/>
              </v:shape>
            </v:group>
            <v:group style="position:absolute;left:3490;top:1114;width:78;height:84" coordorigin="3490,1114" coordsize="78,84">
              <v:shape style="position:absolute;left:3490;top:1114;width:78;height:84" coordorigin="3490,1114" coordsize="78,84" path="m3557,1114l3523,1140,3490,1166,3568,1198,3557,1114xe" filled="t" fillcolor="#000000" stroked="f">
                <v:path arrowok="t"/>
                <v:fill type="solid"/>
              </v:shape>
            </v:group>
            <v:group style="position:absolute;left:3514;top:1130;width:10;height:10" coordorigin="3514,1130" coordsize="10,10">
              <v:shape style="position:absolute;left:3514;top:1130;width:10;height:10" coordorigin="3514,1130" coordsize="10,10" path="m3521,1130l3514,1136,3516,1140,3523,1134,3521,1130xe" filled="t" fillcolor="#000000" stroked="f">
                <v:path arrowok="t"/>
                <v:fill type="solid"/>
              </v:shape>
            </v:group>
            <v:group style="position:absolute;left:3383;top:961;width:10;height:10" coordorigin="3383,961" coordsize="10,10">
              <v:shape style="position:absolute;left:3383;top:961;width:10;height:10" coordorigin="3383,961" coordsize="10,10" path="m3390,961l3383,967,3385,970,3392,964,3390,961xe" filled="t" fillcolor="#000000" stroked="f">
                <v:path arrowok="t"/>
                <v:fill type="solid"/>
              </v:shape>
            </v:group>
            <v:group style="position:absolute;left:3385;top:964;width:136;height:172" coordorigin="3385,964" coordsize="136,172">
              <v:shape style="position:absolute;left:3385;top:964;width:136;height:172" coordorigin="3385,964" coordsize="136,172" path="m3392,964l3385,970,3514,1136,3521,1130,3392,964xe" filled="t" fillcolor="#000000" stroked="f">
                <v:path arrowok="t"/>
                <v:fill type="solid"/>
              </v:shape>
            </v:group>
            <v:group style="position:absolute;left:2856;top:2433;width:106;height:119" coordorigin="2856,2433" coordsize="106,119">
              <v:shape style="position:absolute;left:2856;top:2433;width:106;height:119" coordorigin="2856,2433" coordsize="106,119" path="m2856,2535l2856,2552,2872,2545,2887,2536,2876,2536,2856,2535xe" filled="t" fillcolor="#000000" stroked="f">
                <v:path arrowok="t"/>
                <v:fill type="solid"/>
              </v:shape>
              <v:shape style="position:absolute;left:2856;top:2433;width:106;height:119" coordorigin="2856,2433" coordsize="106,119" path="m2877,2518l2861,2527,2856,2535,2876,2536,2877,2518xe" filled="t" fillcolor="#000000" stroked="f">
                <v:path arrowok="t"/>
                <v:fill type="solid"/>
              </v:shape>
              <v:shape style="position:absolute;left:2856;top:2433;width:106;height:119" coordorigin="2856,2433" coordsize="106,119" path="m2920,2495l2877,2518,2876,2536,2887,2536,2945,2505,2936,2505,2920,2495xe" filled="t" fillcolor="#000000" stroked="f">
                <v:path arrowok="t"/>
                <v:fill type="solid"/>
              </v:shape>
              <v:shape style="position:absolute;left:2856;top:2433;width:106;height:119" coordorigin="2856,2433" coordsize="106,119" path="m2861,2433l2860,2450,2856,2535,2861,2527,2877,2518,2880,2451,2875,2443,2861,2433xe" filled="t" fillcolor="#000000" stroked="f">
                <v:path arrowok="t"/>
                <v:fill type="solid"/>
              </v:shape>
              <v:shape style="position:absolute;left:2856;top:2433;width:106;height:119" coordorigin="2856,2433" coordsize="106,119" path="m2936,2486l2920,2495,2936,2505,2947,2504,2936,2486xe" filled="t" fillcolor="#000000" stroked="f">
                <v:path arrowok="t"/>
                <v:fill type="solid"/>
              </v:shape>
              <v:shape style="position:absolute;left:2856;top:2433;width:106;height:119" coordorigin="2856,2433" coordsize="106,119" path="m2947,2504l2936,2505,2945,2505,2947,2504xe" filled="t" fillcolor="#000000" stroked="f">
                <v:path arrowok="t"/>
                <v:fill type="solid"/>
              </v:shape>
              <v:shape style="position:absolute;left:2856;top:2433;width:106;height:119" coordorigin="2856,2433" coordsize="106,119" path="m2945,2486l2936,2486,2947,2504,2962,2497,2947,2487,2945,2486xe" filled="t" fillcolor="#000000" stroked="f">
                <v:path arrowok="t"/>
                <v:fill type="solid"/>
              </v:shape>
              <v:shape style="position:absolute;left:2856;top:2433;width:106;height:119" coordorigin="2856,2433" coordsize="106,119" path="m2911,2466l2900,2484,2920,2495,2936,2486,2945,2486,2911,2466xe" filled="t" fillcolor="#000000" stroked="f">
                <v:path arrowok="t"/>
                <v:fill type="solid"/>
              </v:shape>
            </v:group>
            <v:group style="position:absolute;left:2864;top:2443;width:47;height:41" coordorigin="2864,2443" coordsize="47,41">
              <v:shape style="position:absolute;left:2864;top:2443;width:47;height:41" coordorigin="2864,2443" coordsize="47,41" path="m2875,2443l2864,2461,2900,2484,2911,2466,2875,2443xe" filled="t" fillcolor="#000000" stroked="f">
                <v:path arrowok="t"/>
                <v:fill type="solid"/>
              </v:shape>
            </v:group>
            <v:group style="position:absolute;left:2867;top:2451;width:76;height:85" coordorigin="2867,2451" coordsize="76,85">
              <v:shape style="position:absolute;left:2867;top:2451;width:76;height:85" coordorigin="2867,2451" coordsize="76,85" path="m2870,2451l2867,2536,2942,2496,2906,2474,2870,2451xe" filled="t" fillcolor="#000000" stroked="f">
                <v:path arrowok="t"/>
                <v:fill type="solid"/>
              </v:shape>
            </v:group>
            <v:group style="position:absolute;left:2905;top:2463;width:11;height:8" coordorigin="2905,2463" coordsize="11,8">
              <v:shape style="position:absolute;left:2905;top:2463;width:11;height:8" coordorigin="2905,2463" coordsize="11,8" path="m2908,2463l2905,2467,2914,2472,2916,2468,2908,2463xe" filled="t" fillcolor="#000000" stroked="f">
                <v:path arrowok="t"/>
                <v:fill type="solid"/>
              </v:shape>
            </v:group>
            <v:group style="position:absolute;left:3041;top:2247;width:11;height:8" coordorigin="3041,2247" coordsize="11,8">
              <v:shape style="position:absolute;left:3041;top:2247;width:11;height:8" coordorigin="3041,2247" coordsize="11,8" path="m3043,2247l3041,2251,3049,2256,3052,2252,3043,2247xe" filled="t" fillcolor="#000000" stroked="f">
                <v:path arrowok="t"/>
                <v:fill type="solid"/>
              </v:shape>
            </v:group>
            <v:group style="position:absolute;left:2908;top:2251;width:142;height:217" coordorigin="2908,2251" coordsize="142,217">
              <v:shape style="position:absolute;left:2908;top:2251;width:142;height:217" coordorigin="2908,2251" coordsize="142,217" path="m3041,2251l2908,2463,2916,2468,3049,2256,3041,2251xe" filled="t" fillcolor="#000000" stroked="f">
                <v:path arrowok="t"/>
                <v:fill type="solid"/>
              </v:shape>
            </v:group>
            <v:group style="position:absolute;left:3480;top:2508;width:104;height:121" coordorigin="3480,2508" coordsize="104,121">
              <v:shape style="position:absolute;left:3480;top:2508;width:104;height:121" coordorigin="3480,2508" coordsize="104,121" path="m3584,2524l3580,2534,3564,2543,3563,2592,3578,2601,3568,2618,3584,2629,3583,2610,3584,2524xe" filled="t" fillcolor="#000000" stroked="f">
                <v:path arrowok="t"/>
                <v:fill type="solid"/>
              </v:shape>
              <v:shape style="position:absolute;left:3480;top:2508;width:104;height:121" coordorigin="3480,2508" coordsize="104,121" path="m3505,2557l3496,2557,3480,2565,3494,2574,3568,2618,3563,2610,3563,2592,3505,2557xe" filled="t" fillcolor="#000000" stroked="f">
                <v:path arrowok="t"/>
                <v:fill type="solid"/>
              </v:shape>
              <v:shape style="position:absolute;left:3480;top:2508;width:104;height:121" coordorigin="3480,2508" coordsize="104,121" path="m3563,2592l3563,2610,3568,2618,3578,2601,3563,2592xe" filled="t" fillcolor="#000000" stroked="f">
                <v:path arrowok="t"/>
                <v:fill type="solid"/>
              </v:shape>
              <v:shape style="position:absolute;left:3480;top:2508;width:104;height:121" coordorigin="3480,2508" coordsize="104,121" path="m3584,2508l3570,2516,3533,2536,3542,2554,3564,2543,3564,2524,3584,2524,3584,2508xe" filled="t" fillcolor="#000000" stroked="f">
                <v:path arrowok="t"/>
                <v:fill type="solid"/>
              </v:shape>
              <v:shape style="position:absolute;left:3480;top:2508;width:104;height:121" coordorigin="3480,2508" coordsize="104,121" path="m3584,2524l3564,2524,3564,2543,3580,2534,3584,2524xe" filled="t" fillcolor="#000000" stroked="f">
                <v:path arrowok="t"/>
                <v:fill type="solid"/>
              </v:shape>
            </v:group>
            <v:group style="position:absolute;left:3496;top:2536;width:47;height:38" coordorigin="3496,2536" coordsize="47,38">
              <v:shape style="position:absolute;left:3496;top:2536;width:47;height:38" coordorigin="3496,2536" coordsize="47,38" path="m3533,2536l3496,2557,3505,2575,3542,2554,3533,2536xe" filled="t" fillcolor="#000000" stroked="f">
                <v:path arrowok="t"/>
                <v:fill type="solid"/>
              </v:shape>
            </v:group>
            <v:group style="position:absolute;left:3500;top:2524;width:74;height:85" coordorigin="3500,2524" coordsize="74,85">
              <v:shape style="position:absolute;left:3500;top:2524;width:74;height:85" coordorigin="3500,2524" coordsize="74,85" path="m3575,2524l3500,2565,3574,2610,3575,2524xe" filled="t" fillcolor="#000000" stroked="f">
                <v:path arrowok="t"/>
                <v:fill type="solid"/>
              </v:shape>
            </v:group>
            <v:group style="position:absolute;left:3529;top:2534;width:11;height:8" coordorigin="3529,2534" coordsize="11,8">
              <v:shape style="position:absolute;left:3529;top:2534;width:11;height:8" coordorigin="3529,2534" coordsize="11,8" path="m3538,2534l3529,2539,3532,2542,3540,2538,3538,2534xe" filled="t" fillcolor="#000000" stroked="f">
                <v:path arrowok="t"/>
                <v:fill type="solid"/>
              </v:shape>
            </v:group>
            <v:group style="position:absolute;left:3376;top:2254;width:11;height:8" coordorigin="3376,2254" coordsize="11,8">
              <v:shape style="position:absolute;left:3376;top:2254;width:11;height:8" coordorigin="3376,2254" coordsize="11,8" path="m3384,2254l3376,2259,3378,2263,3386,2258,3384,2254xe" filled="t" fillcolor="#000000" stroked="f">
                <v:path arrowok="t"/>
                <v:fill type="solid"/>
              </v:shape>
            </v:group>
            <v:group style="position:absolute;left:3378;top:2258;width:160;height:281" coordorigin="3378,2258" coordsize="160,281">
              <v:shape style="position:absolute;left:3378;top:2258;width:160;height:281" coordorigin="3378,2258" coordsize="160,281" path="m3386,2258l3378,2263,3529,2539,3538,2534,3386,2258xe" filled="t" fillcolor="#000000" stroked="f">
                <v:path arrowok="t"/>
                <v:fill type="solid"/>
              </v:shape>
            </v:group>
            <v:group style="position:absolute;left:2671;top:652;width:121;height:104" coordorigin="2671,652" coordsize="121,104">
              <v:shape style="position:absolute;left:2671;top:652;width:121;height:104" coordorigin="2671,652" coordsize="121,104" path="m2765,657l2731,715,2740,730,2722,740,2731,757,2740,741,2780,673,2774,673,2783,668,2765,657xe" filled="t" fillcolor="#000000" stroked="f">
                <v:path arrowok="t"/>
                <v:fill type="solid"/>
              </v:shape>
              <v:shape style="position:absolute;left:2671;top:652;width:121;height:104" coordorigin="2671,652" coordsize="121,104" path="m2689,652l2671,652,2680,667,2722,740,2722,730,2731,715,2698,657,2689,652xe" filled="t" fillcolor="#000000" stroked="f">
                <v:path arrowok="t"/>
                <v:fill type="solid"/>
              </v:shape>
              <v:shape style="position:absolute;left:2671;top:652;width:121;height:104" coordorigin="2671,652" coordsize="121,104" path="m2731,715l2722,730,2722,740,2740,730,2731,715xe" filled="t" fillcolor="#000000" stroked="f">
                <v:path arrowok="t"/>
                <v:fill type="solid"/>
              </v:shape>
              <v:shape style="position:absolute;left:2671;top:652;width:121;height:104" coordorigin="2671,652" coordsize="121,104" path="m2792,652l2731,652,2731,673,2756,673,2765,657,2789,657,2792,652xe" filled="t" fillcolor="#000000" stroked="f">
                <v:path arrowok="t"/>
                <v:fill type="solid"/>
              </v:shape>
              <v:shape style="position:absolute;left:2671;top:652;width:121;height:104" coordorigin="2671,652" coordsize="121,104" path="m2783,668l2774,673,2780,673,2783,668xe" filled="t" fillcolor="#000000" stroked="f">
                <v:path arrowok="t"/>
                <v:fill type="solid"/>
              </v:shape>
              <v:shape style="position:absolute;left:2671;top:652;width:121;height:104" coordorigin="2671,652" coordsize="121,104" path="m2789,657l2765,657,2783,668,2789,657xe" filled="t" fillcolor="#000000" stroked="f">
                <v:path arrowok="t"/>
                <v:fill type="solid"/>
              </v:shape>
            </v:group>
            <v:group style="position:absolute;left:2689;top:652;width:42;height:20" coordorigin="2689,652" coordsize="42,20">
              <v:shape style="position:absolute;left:2689;top:652;width:42;height:20" coordorigin="2689,652" coordsize="42,20" path="m2689,663l2731,663e" filled="f" stroked="t" strokeweight="1.120pt" strokecolor="#000000">
                <v:path arrowok="t"/>
              </v:shape>
            </v:group>
            <v:group style="position:absolute;left:2689;top:662;width:85;height:73" coordorigin="2689,662" coordsize="85,73">
              <v:shape style="position:absolute;left:2689;top:662;width:85;height:73" coordorigin="2689,662" coordsize="85,73" path="m2774,662l2689,662,2731,735,2774,662xe" filled="t" fillcolor="#000000" stroked="f">
                <v:path arrowok="t"/>
                <v:fill type="solid"/>
              </v:shape>
            </v:group>
            <v:group style="position:absolute;left:2731;top:403;width:2;height:253" coordorigin="2731,403" coordsize="2,253">
              <v:shape style="position:absolute;left:2731;top:403;width:2;height:253" coordorigin="2731,403" coordsize="0,253" path="m2731,403l2731,656e" filled="f" stroked="t" strokeweight=".580pt" strokecolor="#000000">
                <v:path arrowok="t"/>
              </v:shape>
            </v:group>
            <v:group style="position:absolute;left:1894;top:1232;width:10;height:10" coordorigin="1894,1232" coordsize="10,10">
              <v:shape style="position:absolute;left:1894;top:1232;width:10;height:10" coordorigin="1894,1232" coordsize="10,10" path="m1896,1232l1894,1236,1901,1242,1903,1238,1896,1232xe" filled="t" fillcolor="#000000" stroked="f">
                <v:path arrowok="t"/>
                <v:fill type="solid"/>
              </v:shape>
            </v:group>
            <v:group style="position:absolute;left:1778;top:1386;width:10;height:10" coordorigin="1778,1386" coordsize="10,10">
              <v:shape style="position:absolute;left:1778;top:1386;width:10;height:10" coordorigin="1778,1386" coordsize="10,10" path="m1781,1386l1778,1389,1786,1395,1788,1392,1781,1386xe" filled="t" fillcolor="#000000" stroked="f">
                <v:path arrowok="t"/>
                <v:fill type="solid"/>
              </v:shape>
            </v:group>
            <v:group style="position:absolute;left:1781;top:1236;width:120;height:156" coordorigin="1781,1236" coordsize="120,156">
              <v:shape style="position:absolute;left:1781;top:1236;width:120;height:156" coordorigin="1781,1236" coordsize="120,156" path="m1894,1236l1781,1386,1788,1392,1901,1242,1894,1236xe" filled="t" fillcolor="#000000" stroked="f">
                <v:path arrowok="t"/>
                <v:fill type="solid"/>
              </v:shape>
            </v:group>
            <v:group style="position:absolute;left:1968;top:2658;width:10;height:10" coordorigin="1968,2658" coordsize="10,10">
              <v:shape style="position:absolute;left:1968;top:2658;width:10;height:10" coordorigin="1968,2658" coordsize="10,10" path="m1970,2658l1968,2661,1975,2667,1978,2664,1970,2658xe" filled="t" fillcolor="#000000" stroked="f">
                <v:path arrowok="t"/>
                <v:fill type="solid"/>
              </v:shape>
            </v:group>
            <v:group style="position:absolute;left:1771;top:2886;width:10;height:10" coordorigin="1771,2886" coordsize="10,10">
              <v:shape style="position:absolute;left:1771;top:2886;width:10;height:10" coordorigin="1771,2886" coordsize="10,10" path="m1774,2886l1771,2889,1778,2895,1781,2892,1774,2886xe" filled="t" fillcolor="#000000" stroked="f">
                <v:path arrowok="t"/>
                <v:fill type="solid"/>
              </v:shape>
            </v:group>
            <v:group style="position:absolute;left:1774;top:2661;width:202;height:230" coordorigin="1774,2661" coordsize="202,230">
              <v:shape style="position:absolute;left:1774;top:2661;width:202;height:230" coordorigin="1774,2661" coordsize="202,230" path="m1968,2661l1774,2886,1781,2892,1975,2667,1968,2661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80.709976pt;margin-top:12.950088pt;width:216.58001pt;height:170.80001pt;mso-position-horizontal-relative:page;mso-position-vertical-relative:paragraph;z-index:-10459" coordorigin="1614,259" coordsize="4332,3416">
            <v:group style="position:absolute;left:1625;top:270;width:4315;height:2" coordorigin="1625,270" coordsize="4315,2">
              <v:shape style="position:absolute;left:1625;top:270;width:4315;height:2" coordorigin="1625,270" coordsize="4315,0" path="m1625,270l5940,270e" filled="f" stroked="t" strokeweight=".579980pt" strokecolor="#000000">
                <v:path arrowok="t"/>
              </v:shape>
            </v:group>
            <v:group style="position:absolute;left:5935;top:270;width:2;height:3400" coordorigin="5935,270" coordsize="2,3400">
              <v:shape style="position:absolute;left:5935;top:270;width:2;height:3400" coordorigin="5935,270" coordsize="0,3400" path="m5935,270l5935,3669e" filled="f" stroked="t" strokeweight=".58001pt" strokecolor="#000000">
                <v:path arrowok="t"/>
              </v:shape>
            </v:group>
            <v:group style="position:absolute;left:1620;top:3664;width:4315;height:2" coordorigin="1620,3664" coordsize="4315,2">
              <v:shape style="position:absolute;left:1620;top:3664;width:4315;height:2" coordorigin="1620,3664" coordsize="4315,0" path="m1620,3664l5935,3664e" filled="f" stroked="t" strokeweight=".58004pt" strokecolor="#000000">
                <v:path arrowok="t"/>
              </v:shape>
            </v:group>
            <v:group style="position:absolute;left:1625;top:265;width:2;height:3400" coordorigin="1625,265" coordsize="2,3400">
              <v:shape style="position:absolute;left:1625;top:265;width:2;height:3400" coordorigin="1625,265" coordsize="0,3400" path="m1625,265l1625,3664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-8"/>
          <w:w w:val="100"/>
          <w:sz w:val="20"/>
          <w:szCs w:val="20"/>
        </w:rPr>
        <w:t>W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AVEFORM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pStyle w:val="BodyText"/>
        <w:spacing w:line="220" w:lineRule="exact" w:before="72"/>
        <w:ind w:right="140"/>
        <w:jc w:val="left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Com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SRC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perati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gio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much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small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li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(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=</w:t>
      </w:r>
      <w:r>
        <w:rPr>
          <w:b w:val="0"/>
          <w:bCs w:val="0"/>
          <w:spacing w:val="-6"/>
          <w:w w:val="100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</w:rPr>
        <w:t>∞</w:t>
      </w:r>
      <w:r>
        <w:rPr>
          <w:b w:val="0"/>
          <w:bCs w:val="0"/>
          <w:spacing w:val="-1"/>
          <w:w w:val="100"/>
        </w:rPr>
        <w:t>)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5"/>
          <w:w w:val="100"/>
        </w:rPr>
        <w:t> </w:t>
      </w:r>
      <w:hyperlink w:history="true" w:anchor="_bookmark38">
        <w:r>
          <w:rPr>
            <w:b w:val="0"/>
            <w:bCs w:val="0"/>
            <w:spacing w:val="-5"/>
            <w:w w:val="100"/>
          </w:rPr>
        </w:r>
        <w:r>
          <w:rPr>
            <w:b w:val="0"/>
            <w:bCs w:val="0"/>
            <w:spacing w:val="-1"/>
            <w:w w:val="100"/>
          </w:rPr>
          <w:t>Fi</w:t>
        </w:r>
        <w:r>
          <w:rPr>
            <w:b w:val="0"/>
            <w:bCs w:val="0"/>
            <w:spacing w:val="0"/>
            <w:w w:val="100"/>
          </w:rPr>
          <w:t>g</w:t>
        </w:r>
        <w:r>
          <w:rPr>
            <w:b w:val="0"/>
            <w:bCs w:val="0"/>
            <w:spacing w:val="-1"/>
            <w:w w:val="100"/>
          </w:rPr>
          <w:t>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6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22.</w:t>
        </w:r>
        <w:r>
          <w:rPr>
            <w:b w:val="0"/>
            <w:bCs w:val="0"/>
            <w:spacing w:val="0"/>
            <w:w w:val="100"/>
          </w:rPr>
        </w:r>
      </w:hyperlink>
    </w:p>
    <w:p>
      <w:pPr>
        <w:spacing w:after="0" w:line="220" w:lineRule="exact"/>
        <w:jc w:val="left"/>
        <w:sectPr>
          <w:type w:val="continuous"/>
          <w:pgSz w:w="12240" w:h="15840"/>
          <w:pgMar w:top="1320" w:bottom="760" w:left="1480" w:right="1120"/>
          <w:cols w:num="2" w:equalWidth="0">
            <w:col w:w="4191" w:space="849"/>
            <w:col w:w="4600"/>
          </w:cols>
        </w:sectPr>
      </w:pPr>
    </w:p>
    <w:p>
      <w:pPr>
        <w:spacing w:line="200" w:lineRule="exact" w:before="13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187" w:lineRule="exact"/>
        <w:ind w:left="0" w:right="553" w:firstLine="0"/>
        <w:jc w:val="center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33" w:lineRule="exact"/>
        <w:ind w:left="1308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Circulating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62" w:lineRule="exact"/>
        <w:ind w:left="0" w:right="161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Energy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40" w:lineRule="exact" w:before="3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166" w:lineRule="exact"/>
        <w:ind w:left="1472" w:right="0" w:hanging="129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-1"/>
          <w:w w:val="95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1"/>
          <w:w w:val="95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ulating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ergy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20" w:lineRule="exact" w:before="18"/>
        <w:rPr>
          <w:sz w:val="22"/>
          <w:szCs w:val="22"/>
        </w:rPr>
      </w:pPr>
      <w:r>
        <w:rPr/>
        <w:br w:type="column"/>
      </w:r>
      <w:r>
        <w:rPr>
          <w:sz w:val="22"/>
          <w:szCs w:val="22"/>
        </w:rPr>
      </w:r>
    </w:p>
    <w:p>
      <w:pPr>
        <w:ind w:left="696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9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position w:val="0"/>
          <w:sz w:val="16"/>
          <w:szCs w:val="16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00</w:t>
      </w:r>
      <w:r>
        <w:rPr>
          <w:rFonts w:ascii="Arial" w:hAnsi="Arial" w:cs="Arial" w:eastAsia="Arial"/>
          <w:b w:val="0"/>
          <w:bCs w:val="0"/>
          <w:spacing w:val="-17"/>
          <w:w w:val="100"/>
          <w:position w:val="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position w:val="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ull</w:t>
      </w:r>
      <w:r>
        <w:rPr>
          <w:rFonts w:ascii="Arial" w:hAnsi="Arial" w:cs="Arial" w:eastAsia="Arial"/>
          <w:b w:val="0"/>
          <w:bCs w:val="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Load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2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65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-3"/>
          <w:sz w:val="12"/>
          <w:szCs w:val="12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N</w:t>
      </w:r>
      <w:r>
        <w:rPr>
          <w:rFonts w:ascii="Arial" w:hAnsi="Arial" w:cs="Arial" w:eastAsia="Arial"/>
          <w:b w:val="0"/>
          <w:bCs w:val="0"/>
          <w:spacing w:val="10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400</w:t>
      </w:r>
      <w:r>
        <w:rPr>
          <w:rFonts w:ascii="Arial" w:hAnsi="Arial" w:cs="Arial" w:eastAsia="Arial"/>
          <w:b w:val="0"/>
          <w:bCs w:val="0"/>
          <w:spacing w:val="-16"/>
          <w:w w:val="100"/>
          <w:position w:val="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full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position w:val="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oad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130" w:lineRule="exact"/>
        <w:rPr>
          <w:sz w:val="13"/>
          <w:szCs w:val="13"/>
        </w:rPr>
      </w:pPr>
      <w:r>
        <w:rPr/>
        <w:br w:type="column"/>
      </w:r>
      <w:r>
        <w:rPr>
          <w:sz w:val="13"/>
          <w:szCs w:val="13"/>
        </w:rPr>
      </w:r>
    </w:p>
    <w:p>
      <w:pPr>
        <w:pStyle w:val="Heading3"/>
        <w:tabs>
          <w:tab w:pos="2288" w:val="left" w:leader="none"/>
        </w:tabs>
        <w:ind w:left="705" w:right="0"/>
        <w:jc w:val="left"/>
        <w:rPr>
          <w:b w:val="0"/>
          <w:bCs w:val="0"/>
        </w:rPr>
      </w:pPr>
      <w:r>
        <w:rPr/>
        <w:pict>
          <v:group style="position:absolute;margin-left:342.549988pt;margin-top:20.84992pt;width:184.05999pt;height:145.779995pt;mso-position-horizontal-relative:page;mso-position-vertical-relative:paragraph;z-index:-10456" coordorigin="6851,417" coordsize="3681,2916">
            <v:shape style="position:absolute;left:8993;top:1826;width:528;height:215" type="#_x0000_t75">
              <v:imagedata r:id="rId42" o:title=""/>
            </v:shape>
            <v:group style="position:absolute;left:8982;top:1821;width:548;height:224" coordorigin="8982,1821" coordsize="548,224">
              <v:shape style="position:absolute;left:8982;top:1821;width:548;height:224" coordorigin="8982,1821" coordsize="548,224" path="m9120,1958l9119,1958,9120,1959,9113,1965,9196,2044,9197,2045,9199,2045,9199,2036,9202,2036,9120,1958xe" filled="t" fillcolor="#000000" stroked="f">
                <v:path arrowok="t"/>
                <v:fill type="solid"/>
              </v:shape>
              <v:shape style="position:absolute;left:8982;top:1821;width:548;height:224" coordorigin="8982,1821" coordsize="548,224" path="m9202,2036l9199,2036,9199,2045,9203,2037,9202,2036xe" filled="t" fillcolor="#000000" stroked="f">
                <v:path arrowok="t"/>
                <v:fill type="solid"/>
              </v:shape>
              <v:shape style="position:absolute;left:8982;top:1821;width:548;height:224" coordorigin="8982,1821" coordsize="548,224" path="m9511,2034l9202,2036,9203,2037,9199,2045,9530,2044,9530,2043,9517,2043,9511,2034xe" filled="t" fillcolor="#000000" stroked="f">
                <v:path arrowok="t"/>
                <v:fill type="solid"/>
              </v:shape>
              <v:shape style="position:absolute;left:8982;top:1821;width:548;height:224" coordorigin="8982,1821" coordsize="548,224" path="m9521,2034l9511,2034,9517,2043,9526,2037,9521,2034xe" filled="t" fillcolor="#000000" stroked="f">
                <v:path arrowok="t"/>
                <v:fill type="solid"/>
              </v:shape>
              <v:shape style="position:absolute;left:8982;top:1821;width:548;height:224" coordorigin="8982,1821" coordsize="548,224" path="m9526,2037l9517,2043,9530,2043,9526,2037xe" filled="t" fillcolor="#000000" stroked="f">
                <v:path arrowok="t"/>
                <v:fill type="solid"/>
              </v:shape>
              <v:shape style="position:absolute;left:8982;top:1821;width:548;height:224" coordorigin="8982,1821" coordsize="548,224" path="m9524,2034l9521,2034,9526,2037,9524,2034xe" filled="t" fillcolor="#000000" stroked="f">
                <v:path arrowok="t"/>
                <v:fill type="solid"/>
              </v:shape>
              <v:shape style="position:absolute;left:8982;top:1821;width:548;height:224" coordorigin="8982,1821" coordsize="548,224" path="m9418,1880l9409,1884,9511,2034,9524,2034,9418,1880xe" filled="t" fillcolor="#000000" stroked="f">
                <v:path arrowok="t"/>
                <v:fill type="solid"/>
              </v:shape>
              <v:shape style="position:absolute;left:8982;top:1821;width:548;height:224" coordorigin="8982,1821" coordsize="548,224" path="m8989,1829l9113,1965,9119,1958,9003,1830,8993,1830,8989,1829xe" filled="t" fillcolor="#000000" stroked="f">
                <v:path arrowok="t"/>
                <v:fill type="solid"/>
              </v:shape>
              <v:shape style="position:absolute;left:8982;top:1821;width:548;height:224" coordorigin="8982,1821" coordsize="548,224" path="m9119,1958l9113,1965,9120,1959,9119,1958xe" filled="t" fillcolor="#000000" stroked="f">
                <v:path arrowok="t"/>
                <v:fill type="solid"/>
              </v:shape>
              <v:shape style="position:absolute;left:8982;top:1821;width:548;height:224" coordorigin="8982,1821" coordsize="548,224" path="m9379,1821l9376,1828,9409,1884,9418,1880,9388,1830,9379,1830,9379,1821xe" filled="t" fillcolor="#000000" stroked="f">
                <v:path arrowok="t"/>
                <v:fill type="solid"/>
              </v:shape>
              <v:shape style="position:absolute;left:8982;top:1821;width:548;height:224" coordorigin="8982,1821" coordsize="548,224" path="m8996,1823l8989,1829,8993,1830,9003,1830,8996,1823xe" filled="t" fillcolor="#000000" stroked="f">
                <v:path arrowok="t"/>
                <v:fill type="solid"/>
              </v:shape>
              <v:shape style="position:absolute;left:8982;top:1821;width:548;height:224" coordorigin="8982,1821" coordsize="548,224" path="m9378,1823l8996,1823,9003,1830,9377,1830,9376,1828,9378,1823xe" filled="t" fillcolor="#000000" stroked="f">
                <v:path arrowok="t"/>
                <v:fill type="solid"/>
              </v:shape>
              <v:shape style="position:absolute;left:8982;top:1821;width:548;height:224" coordorigin="8982,1821" coordsize="548,224" path="m9383,1821l9379,1821,9379,1830,9388,1830,9384,1823,9383,1821xe" filled="t" fillcolor="#000000" stroked="f">
                <v:path arrowok="t"/>
                <v:fill type="solid"/>
              </v:shape>
              <v:shape style="position:absolute;left:8982;top:1821;width:548;height:224" coordorigin="8982,1821" coordsize="548,224" path="m9379,1821l8982,1821,8989,1829,8996,1823,9378,1823,9379,1821xe" filled="t" fillcolor="#000000" stroked="f">
                <v:path arrowok="t"/>
                <v:fill type="solid"/>
              </v:shape>
            </v:group>
            <v:group style="position:absolute;left:6857;top:423;width:2;height:2860" coordorigin="6857,423" coordsize="2,2860">
              <v:shape style="position:absolute;left:6857;top:423;width:2;height:2860" coordorigin="6857,423" coordsize="0,2860" path="m6857,423l6857,3282e" filled="f" stroked="t" strokeweight=".579980pt" strokecolor="#000000">
                <v:path arrowok="t"/>
              </v:shape>
            </v:group>
            <v:group style="position:absolute;left:6857;top:3278;width:3670;height:2" coordorigin="6857,3278" coordsize="3670,2">
              <v:shape style="position:absolute;left:6857;top:3278;width:3670;height:2" coordorigin="6857,3278" coordsize="3670,0" path="m6857,3278l10526,3278e" filled="f" stroked="t" strokeweight=".579980pt" strokecolor="#000000">
                <v:path arrowok="t"/>
              </v:shape>
              <v:shape style="position:absolute;left:6906;top:465;width:3460;height:2283" type="#_x0000_t75">
                <v:imagedata r:id="rId43" o:title=""/>
              </v:shape>
            </v:group>
            <v:group style="position:absolute;left:7189;top:3231;width:2;height:95" coordorigin="7189,3231" coordsize="2,95">
              <v:shape style="position:absolute;left:7189;top:3231;width:2;height:95" coordorigin="7189,3231" coordsize="0,95" path="m7189,3231l7189,3326e" filled="f" stroked="t" strokeweight=".58001pt" strokecolor="#000000">
                <v:path arrowok="t"/>
              </v:shape>
            </v:group>
            <v:group style="position:absolute;left:7562;top:3232;width:2;height:95" coordorigin="7562,3232" coordsize="2,95">
              <v:shape style="position:absolute;left:7562;top:3232;width:2;height:95" coordorigin="7562,3232" coordsize="0,95" path="m7562,3232l7562,3327e" filled="f" stroked="t" strokeweight=".58001pt" strokecolor="#000000">
                <v:path arrowok="t"/>
              </v:shape>
            </v:group>
            <v:group style="position:absolute;left:7916;top:3227;width:2;height:95" coordorigin="7916,3227" coordsize="2,95">
              <v:shape style="position:absolute;left:7916;top:3227;width:2;height:95" coordorigin="7916,3227" coordsize="0,95" path="m7916,3227l7916,3322e" filled="f" stroked="t" strokeweight=".58001pt" strokecolor="#000000">
                <v:path arrowok="t"/>
              </v:shape>
            </v:group>
            <v:group style="position:absolute;left:8292;top:3224;width:2;height:95" coordorigin="8292,3224" coordsize="2,95">
              <v:shape style="position:absolute;left:8292;top:3224;width:2;height:95" coordorigin="8292,3224" coordsize="0,95" path="m8292,3224l8292,3318e" filled="f" stroked="t" strokeweight=".579980pt" strokecolor="#000000">
                <v:path arrowok="t"/>
              </v:shape>
            </v:group>
            <v:group style="position:absolute;left:8656;top:3219;width:2;height:95" coordorigin="8656,3219" coordsize="2,95">
              <v:shape style="position:absolute;left:8656;top:3219;width:2;height:95" coordorigin="8656,3219" coordsize="0,95" path="m8656,3219l8656,3314e" filled="f" stroked="t" strokeweight=".579980pt" strokecolor="#000000">
                <v:path arrowok="t"/>
              </v:shape>
            </v:group>
            <v:group style="position:absolute;left:9024;top:3224;width:2;height:95" coordorigin="9024,3224" coordsize="2,95">
              <v:shape style="position:absolute;left:9024;top:3224;width:2;height:95" coordorigin="9024,3224" coordsize="0,95" path="m9024,3224l9024,3318e" filled="f" stroked="t" strokeweight=".58001pt" strokecolor="#000000">
                <v:path arrowok="t"/>
              </v:shape>
            </v:group>
            <v:group style="position:absolute;left:9418;top:3226;width:2;height:95" coordorigin="9418,3226" coordsize="2,95">
              <v:shape style="position:absolute;left:9418;top:3226;width:2;height:95" coordorigin="9418,3226" coordsize="0,95" path="m9418,3226l9418,3321e" filled="f" stroked="t" strokeweight=".58001pt" strokecolor="#000000">
                <v:path arrowok="t"/>
              </v:shape>
            </v:group>
            <v:group style="position:absolute;left:9812;top:3230;width:2;height:95" coordorigin="9812,3230" coordsize="2,95">
              <v:shape style="position:absolute;left:9812;top:3230;width:2;height:95" coordorigin="9812,3230" coordsize="0,95" path="m9812,3230l9812,3324e" filled="f" stroked="t" strokeweight=".58001pt" strokecolor="#000000">
                <v:path arrowok="t"/>
              </v:shape>
            </v:group>
            <v:group style="position:absolute;left:10213;top:3225;width:2;height:95" coordorigin="10213,3225" coordsize="2,95">
              <v:shape style="position:absolute;left:10213;top:3225;width:2;height:95" coordorigin="10213,3225" coordsize="0,95" path="m10213,3225l10213,3320e" filled="f" stroked="t" strokeweight=".58001pt" strokecolor="#000000">
                <v:path arrowok="t"/>
              </v:shape>
            </v:group>
            <v:group style="position:absolute;left:8648;top:2784;width:10;height:78" coordorigin="8648,2784" coordsize="10,78">
              <v:shape style="position:absolute;left:8648;top:2784;width:10;height:78" coordorigin="8648,2784" coordsize="10,78" path="m8648,2823l8658,2823e" filled="f" stroked="t" strokeweight="4.0pt" strokecolor="#000000">
                <v:path arrowok="t"/>
              </v:shape>
            </v:group>
            <v:group style="position:absolute;left:8648;top:2940;width:10;height:77" coordorigin="8648,2940" coordsize="10,77">
              <v:shape style="position:absolute;left:8648;top:2940;width:10;height:77" coordorigin="8648,2940" coordsize="10,77" path="m8648,2979l8658,2979e" filled="f" stroked="t" strokeweight="3.94pt" strokecolor="#000000">
                <v:path arrowok="t"/>
              </v:shape>
            </v:group>
            <v:group style="position:absolute;left:8648;top:3095;width:10;height:78" coordorigin="8648,3095" coordsize="10,78">
              <v:shape style="position:absolute;left:8648;top:3095;width:10;height:78" coordorigin="8648,3095" coordsize="10,78" path="m8648,3134l8658,3134e" filled="f" stroked="t" strokeweight="4.0pt" strokecolor="#000000">
                <v:path arrowok="t"/>
              </v:shape>
            </v:group>
            <v:group style="position:absolute;left:8648;top:3251;width:10;height:44" coordorigin="8648,3251" coordsize="10,44">
              <v:shape style="position:absolute;left:8648;top:3251;width:10;height:44" coordorigin="8648,3251" coordsize="10,44" path="m8648,3273l8658,3273e" filled="f" stroked="t" strokeweight="2.320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32.710022pt;margin-top:12.449904pt;width:216.57998pt;height:170.019995pt;mso-position-horizontal-relative:page;mso-position-vertical-relative:paragraph;z-index:-10455" coordorigin="6654,249" coordsize="4332,3400">
            <v:group style="position:absolute;left:6665;top:260;width:4315;height:2" coordorigin="6665,260" coordsize="4315,2">
              <v:shape style="position:absolute;left:6665;top:260;width:4315;height:2" coordorigin="6665,260" coordsize="4315,0" path="m6665,260l10980,260e" filled="f" stroked="t" strokeweight=".579980pt" strokecolor="#000000">
                <v:path arrowok="t"/>
              </v:shape>
            </v:group>
            <v:group style="position:absolute;left:10975;top:260;width:2;height:3384" coordorigin="10975,260" coordsize="2,3384">
              <v:shape style="position:absolute;left:10975;top:260;width:2;height:3384" coordorigin="10975,260" coordsize="0,3384" path="m10975,260l10975,3644e" filled="f" stroked="t" strokeweight=".579980pt" strokecolor="#000000">
                <v:path arrowok="t"/>
              </v:shape>
            </v:group>
            <v:group style="position:absolute;left:6660;top:3639;width:4315;height:2" coordorigin="6660,3639" coordsize="4315,2">
              <v:shape style="position:absolute;left:6660;top:3639;width:4315;height:2" coordorigin="6660,3639" coordsize="4315,0" path="m6660,3639l10975,3639e" filled="f" stroked="t" strokeweight=".579980pt" strokecolor="#000000">
                <v:path arrowok="t"/>
              </v:shape>
            </v:group>
            <v:group style="position:absolute;left:6665;top:255;width:2;height:3384" coordorigin="6665,255" coordsize="2,3384">
              <v:shape style="position:absolute;left:6665;top:255;width:2;height:3384" coordorigin="6665,255" coordsize="0,3384" path="m6665,255l6665,3639e" filled="f" stroked="t" strokeweight=".58001pt" strokecolor="#000000">
                <v:path arrowok="t"/>
              </v:shape>
            </v:group>
            <w10:wrap type="none"/>
          </v:group>
        </w:pict>
      </w:r>
      <w:bookmarkStart w:name="FIGURE 22: DC Characteristics" w:id="87"/>
      <w:bookmarkEnd w:id="87"/>
      <w:r>
        <w:rPr/>
      </w:r>
      <w:bookmarkStart w:name="_bookmark38" w:id="88"/>
      <w:bookmarkEnd w:id="88"/>
      <w:r>
        <w:rPr/>
      </w:r>
      <w:r>
        <w:rPr>
          <w:spacing w:val="0"/>
          <w:w w:val="100"/>
        </w:rPr>
        <w:t>FIGURE</w:t>
      </w:r>
      <w:r>
        <w:rPr>
          <w:spacing w:val="-1"/>
          <w:w w:val="100"/>
        </w:rPr>
        <w:t> </w:t>
      </w:r>
      <w:r>
        <w:rPr>
          <w:spacing w:val="0"/>
          <w:w w:val="100"/>
        </w:rPr>
        <w:t>22:</w:t>
      </w:r>
      <w:r>
        <w:rPr>
          <w:spacing w:val="0"/>
          <w:w w:val="100"/>
        </w:rPr>
        <w:tab/>
      </w:r>
      <w:r>
        <w:rPr>
          <w:spacing w:val="0"/>
          <w:w w:val="100"/>
        </w:rPr>
        <w:t>DC</w:t>
      </w:r>
      <w:r>
        <w:rPr>
          <w:spacing w:val="-22"/>
          <w:w w:val="100"/>
        </w:rPr>
        <w:t> </w:t>
      </w:r>
      <w:r>
        <w:rPr>
          <w:spacing w:val="0"/>
          <w:w w:val="100"/>
        </w:rPr>
        <w:t>CH</w:t>
      </w:r>
      <w:r>
        <w:rPr>
          <w:spacing w:val="1"/>
          <w:w w:val="100"/>
        </w:rPr>
        <w:t>A</w:t>
      </w:r>
      <w:r>
        <w:rPr>
          <w:spacing w:val="0"/>
          <w:w w:val="100"/>
        </w:rPr>
        <w:t>RA</w:t>
      </w:r>
      <w:r>
        <w:rPr>
          <w:spacing w:val="1"/>
          <w:w w:val="100"/>
        </w:rPr>
        <w:t>C</w:t>
      </w:r>
      <w:r>
        <w:rPr>
          <w:spacing w:val="0"/>
          <w:w w:val="100"/>
        </w:rPr>
        <w:t>TE</w:t>
      </w:r>
      <w:r>
        <w:rPr>
          <w:spacing w:val="1"/>
          <w:w w:val="100"/>
        </w:rPr>
        <w:t>R</w:t>
      </w:r>
      <w:r>
        <w:rPr>
          <w:spacing w:val="-1"/>
          <w:w w:val="100"/>
        </w:rPr>
        <w:t>I</w:t>
      </w:r>
      <w:r>
        <w:rPr>
          <w:spacing w:val="0"/>
          <w:w w:val="100"/>
        </w:rPr>
        <w:t>STICS</w:t>
      </w:r>
      <w:r>
        <w:rPr>
          <w:b w:val="0"/>
          <w:bCs w:val="0"/>
          <w:spacing w:val="0"/>
          <w:w w:val="100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auto"/>
        <w:ind w:left="3903" w:right="472" w:hanging="23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11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300V</w:t>
      </w:r>
      <w:r>
        <w:rPr>
          <w:rFonts w:ascii="Arial" w:hAnsi="Arial" w:cs="Arial" w:eastAsia="Arial"/>
          <w:b w:val="0"/>
          <w:bCs w:val="0"/>
          <w:spacing w:val="0"/>
          <w:w w:val="99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position w:val="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-3"/>
          <w:sz w:val="12"/>
          <w:szCs w:val="12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N</w:t>
      </w:r>
      <w:r>
        <w:rPr>
          <w:rFonts w:ascii="Arial" w:hAnsi="Arial" w:cs="Arial" w:eastAsia="Arial"/>
          <w:b w:val="0"/>
          <w:bCs w:val="0"/>
          <w:spacing w:val="12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4</w:t>
      </w:r>
      <w:r>
        <w:rPr>
          <w:rFonts w:ascii="Arial" w:hAnsi="Arial" w:cs="Arial" w:eastAsia="Arial"/>
          <w:b w:val="0"/>
          <w:bCs w:val="0"/>
          <w:spacing w:val="1"/>
          <w:w w:val="100"/>
          <w:position w:val="0"/>
          <w:sz w:val="16"/>
          <w:szCs w:val="1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0V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after="0" w:line="240" w:lineRule="auto"/>
        <w:jc w:val="righ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480" w:right="1120"/>
          <w:cols w:num="3" w:equalWidth="0">
            <w:col w:w="2100" w:space="40"/>
            <w:col w:w="2164" w:space="171"/>
            <w:col w:w="5165"/>
          </w:cols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7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after="0" w:line="260" w:lineRule="exact"/>
        <w:rPr>
          <w:sz w:val="26"/>
          <w:szCs w:val="26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line="170" w:lineRule="exact" w:before="9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spacing w:line="255" w:lineRule="auto"/>
        <w:ind w:right="0"/>
        <w:jc w:val="both"/>
      </w:pPr>
      <w:r>
        <w:rPr/>
        <w:pict>
          <v:group style="position:absolute;margin-left:347.980011pt;margin-top:58.31192pt;width:195.010005pt;height:153.159995pt;mso-position-horizontal-relative:page;mso-position-vertical-relative:paragraph;z-index:-10454" coordorigin="6960,1166" coordsize="3900,3063">
            <v:group style="position:absolute;left:6977;top:1234;width:2;height:2989" coordorigin="6977,1234" coordsize="2,2989">
              <v:shape style="position:absolute;left:6977;top:1234;width:2;height:2989" coordorigin="6977,1234" coordsize="0,2989" path="m6977,1234l6977,4224e" filled="f" stroked="t" strokeweight=".579980pt" strokecolor="#000000">
                <v:path arrowok="t"/>
              </v:shape>
            </v:group>
            <v:group style="position:absolute;left:6977;top:4219;width:3670;height:2" coordorigin="6977,4219" coordsize="3670,2">
              <v:shape style="position:absolute;left:6977;top:4219;width:3670;height:2" coordorigin="6977,4219" coordsize="3670,0" path="m6977,4219l10646,4219e" filled="f" stroked="t" strokeweight=".579980pt" strokecolor="#000000">
                <v:path arrowok="t"/>
              </v:shape>
            </v:group>
            <v:group style="position:absolute;left:6979;top:2006;width:3842;height:2" coordorigin="6979,2006" coordsize="3842,2">
              <v:shape style="position:absolute;left:6979;top:2006;width:3842;height:2" coordorigin="6979,2006" coordsize="3842,0" path="m6979,2006l10822,2006e" filled="f" stroked="t" strokeweight=".58001pt" strokecolor="#000000">
                <v:path arrowok="t"/>
              </v:shape>
            </v:group>
            <v:group style="position:absolute;left:6979;top:1519;width:935;height:2" coordorigin="6979,1519" coordsize="935,2">
              <v:shape style="position:absolute;left:6979;top:1519;width:935;height:2" coordorigin="6979,1519" coordsize="935,0" path="m6979,1519l7914,1519e" filled="f" stroked="t" strokeweight=".579980pt" strokecolor="#000000">
                <v:path arrowok="t"/>
              </v:shape>
            </v:group>
            <v:group style="position:absolute;left:7909;top:1519;width:2;height:496" coordorigin="7909,1519" coordsize="2,496">
              <v:shape style="position:absolute;left:7909;top:1519;width:2;height:496" coordorigin="7909,1519" coordsize="0,496" path="m7909,1519l7909,2014e" filled="f" stroked="t" strokeweight=".58001pt" strokecolor="#000000">
                <v:path arrowok="t"/>
              </v:shape>
            </v:group>
            <v:group style="position:absolute;left:8000;top:2012;width:11;height:8" coordorigin="8000,2012" coordsize="11,8">
              <v:shape style="position:absolute;left:8000;top:2012;width:11;height:8" coordorigin="8000,2012" coordsize="11,8" path="m8009,2012l8000,2017,8003,2020,8011,2016,8009,2012xe" filled="t" fillcolor="#000000" stroked="f">
                <v:path arrowok="t"/>
                <v:fill type="solid"/>
              </v:shape>
            </v:group>
            <v:group style="position:absolute;left:7085;top:1520;width:924;height:497" coordorigin="7085,1520" coordsize="924,497">
              <v:shape style="position:absolute;left:7085;top:1520;width:924;height:497" coordorigin="7085,1520" coordsize="924,497" path="m7544,1520l7523,1521,7502,1525,7501,1525,7481,1531,7460,1538,7460,1539,7440,1549,7439,1549,7420,1560,7400,1573,7380,1587,7362,1604,7343,1621,7342,1621,7324,1639,7324,1640,7306,1659,7240,1741,7182,1826,7136,1906,7103,1971,7103,1972,7085,2013,7093,2017,7111,1976,7145,1911,7166,1873,7190,1831,7218,1789,7219,1789,7248,1747,7247,1747,7279,1705,7313,1665,7331,1646,7349,1628,7368,1611,7386,1594,7388,1594,7406,1581,7426,1568,7424,1568,7444,1557,7464,1548,7484,1540,7483,1540,7504,1534,7524,1531,7523,1531,7544,1530,7606,1530,7589,1525,7567,1521,7566,1521,7544,1520xe" filled="t" fillcolor="#000000" stroked="f">
                <v:path arrowok="t"/>
                <v:fill type="solid"/>
              </v:shape>
              <v:shape style="position:absolute;left:7085;top:1520;width:924;height:497" coordorigin="7085,1520" coordsize="924,497" path="m7860,1749l7848,1749,7877,1792,7903,1836,7927,1876,7949,1915,8000,2017,8009,2012,7957,1910,7936,1872,7912,1831,7885,1788,7860,1749xe" filled="t" fillcolor="#000000" stroked="f">
                <v:path arrowok="t"/>
                <v:fill type="solid"/>
              </v:shape>
              <v:shape style="position:absolute;left:7085;top:1520;width:924;height:497" coordorigin="7085,1520" coordsize="924,497" path="m7219,1789l7218,1789,7218,1790,7219,1789xe" filled="t" fillcolor="#000000" stroked="f">
                <v:path arrowok="t"/>
                <v:fill type="solid"/>
              </v:shape>
              <v:shape style="position:absolute;left:7085;top:1520;width:924;height:497" coordorigin="7085,1520" coordsize="924,497" path="m7704,1581l7690,1581,7728,1612,7747,1629,7746,1629,7782,1668,7816,1708,7848,1750,7848,1749,7860,1749,7856,1744,7855,1744,7823,1702,7789,1662,7753,1623,7753,1622,7734,1605,7704,1581xe" filled="t" fillcolor="#000000" stroked="f">
                <v:path arrowok="t"/>
                <v:fill type="solid"/>
              </v:shape>
              <v:shape style="position:absolute;left:7085;top:1520;width:924;height:497" coordorigin="7085,1520" coordsize="924,497" path="m7388,1594l7386,1594,7386,1596,7388,1594xe" filled="t" fillcolor="#000000" stroked="f">
                <v:path arrowok="t"/>
                <v:fill type="solid"/>
              </v:shape>
              <v:shape style="position:absolute;left:7085;top:1520;width:924;height:497" coordorigin="7085,1520" coordsize="924,497" path="m7606,1530l7544,1530,7566,1531,7588,1534,7586,1534,7608,1540,7630,1548,7628,1548,7669,1569,7690,1582,7690,1581,7704,1581,7696,1574,7694,1574,7674,1561,7633,1539,7633,1538,7612,1531,7610,1531,7606,1530xe" filled="t" fillcolor="#000000" stroked="f">
                <v:path arrowok="t"/>
                <v:fill type="solid"/>
              </v:shape>
            </v:group>
            <v:group style="position:absolute;left:7084;top:2013;width:10;height:7" coordorigin="7084,2013" coordsize="10,7">
              <v:shape style="position:absolute;left:7084;top:2013;width:10;height:7" coordorigin="7084,2013" coordsize="10,7" path="m7085,2013l7084,2017,7092,2020,7093,2017,7085,2013xe" filled="t" fillcolor="#000000" stroked="f">
                <v:path arrowok="t"/>
                <v:fill type="solid"/>
              </v:shape>
            </v:group>
            <v:group style="position:absolute;left:7907;top:2493;width:905;height:2" coordorigin="7907,2493" coordsize="905,2">
              <v:shape style="position:absolute;left:7907;top:2493;width:905;height:2" coordorigin="7907,2493" coordsize="905,0" path="m7907,2493l8812,2493e" filled="f" stroked="t" strokeweight=".579980pt" strokecolor="#000000">
                <v:path arrowok="t"/>
              </v:shape>
            </v:group>
            <v:group style="position:absolute;left:8807;top:1520;width:2;height:973" coordorigin="8807,1520" coordsize="2,973">
              <v:shape style="position:absolute;left:8807;top:1520;width:2;height:973" coordorigin="8807,1520" coordsize="0,973" path="m8807,1520l8807,2493e" filled="f" stroked="t" strokeweight=".579980pt" strokecolor="#000000">
                <v:path arrowok="t"/>
              </v:shape>
            </v:group>
            <v:group style="position:absolute;left:8918;top:2002;width:11;height:8" coordorigin="8918,2002" coordsize="11,8">
              <v:shape style="position:absolute;left:8918;top:2002;width:11;height:8" coordorigin="8918,2002" coordsize="11,8" path="m8921,2002l8918,2006,8927,2011,8929,2007,8921,2002xe" filled="t" fillcolor="#000000" stroked="f">
                <v:path arrowok="t"/>
                <v:fill type="solid"/>
              </v:shape>
            </v:group>
            <v:group style="position:absolute;left:8002;top:2006;width:925;height:497" coordorigin="8002,2006" coordsize="925,497">
              <v:shape style="position:absolute;left:8002;top:2006;width:925;height:497" coordorigin="8002,2006" coordsize="925,497" path="m8010,2007l8054,2116,8100,2196,8128,2239,8128,2240,8189,2325,8242,2384,8260,2402,8261,2402,8279,2419,8317,2450,8317,2451,8336,2463,8357,2475,8358,2475,8378,2485,8399,2492,8419,2498,8420,2498,8441,2502,8461,2503,8484,2502,8485,2502,8507,2498,8524,2493,8461,2493,8441,2492,8442,2492,8422,2488,8401,2482,8402,2482,8385,2476,8382,2476,8362,2467,8341,2455,8322,2443,8323,2443,8285,2412,8267,2395,8250,2378,8249,2378,8231,2359,8196,2319,8165,2277,8166,2277,8136,2234,8108,2191,8084,2150,8063,2112,8030,2048,8029,2048,8010,2007xe" filled="t" fillcolor="#000000" stroked="f">
                <v:path arrowok="t"/>
                <v:fill type="solid"/>
              </v:shape>
              <v:shape style="position:absolute;left:8002;top:2006;width:925;height:497" coordorigin="8002,2006" coordsize="925,497" path="m8548,2475l8526,2482,8504,2488,8506,2488,8484,2492,8461,2493,8524,2493,8528,2492,8530,2492,8551,2485,8567,2476,8546,2476,8548,2475xe" filled="t" fillcolor="#000000" stroked="f">
                <v:path arrowok="t"/>
                <v:fill type="solid"/>
              </v:shape>
              <v:shape style="position:absolute;left:8002;top:2006;width:925;height:497" coordorigin="8002,2006" coordsize="925,497" path="m8382,2475l8382,2476,8385,2476,8382,2475xe" filled="t" fillcolor="#000000" stroked="f">
                <v:path arrowok="t"/>
                <v:fill type="solid"/>
              </v:shape>
              <v:shape style="position:absolute;left:8002;top:2006;width:925;height:497" coordorigin="8002,2006" coordsize="925,497" path="m8682,2374l8664,2392,8665,2392,8646,2410,8608,2442,8587,2455,8546,2476,8567,2476,8592,2463,8612,2450,8614,2449,8652,2418,8671,2400,8689,2382,8695,2376,8682,2376,8682,2374xe" filled="t" fillcolor="#000000" stroked="f">
                <v:path arrowok="t"/>
                <v:fill type="solid"/>
              </v:shape>
              <v:shape style="position:absolute;left:8002;top:2006;width:925;height:497" coordorigin="8002,2006" coordsize="925,497" path="m8249,2377l8249,2378,8250,2378,8249,2377xe" filled="t" fillcolor="#000000" stroked="f">
                <v:path arrowok="t"/>
                <v:fill type="solid"/>
              </v:shape>
              <v:shape style="position:absolute;left:8002;top:2006;width:925;height:497" coordorigin="8002,2006" coordsize="925,497" path="m8918,2006l8866,2108,8821,2187,8765,2274,8700,2356,8682,2376,8695,2376,8707,2362,8741,2322,8772,2280,8773,2280,8803,2236,8803,2235,8830,2192,8854,2151,8874,2113,8927,2011,8918,2006xe" filled="t" fillcolor="#000000" stroked="f">
                <v:path arrowok="t"/>
                <v:fill type="solid"/>
              </v:shape>
              <v:shape style="position:absolute;left:8002;top:2006;width:925;height:497" coordorigin="8002,2006" coordsize="925,497" path="m8029,2047l8029,2048,8030,2048,8029,2047xe" filled="t" fillcolor="#000000" stroked="f">
                <v:path arrowok="t"/>
                <v:fill type="solid"/>
              </v:shape>
            </v:group>
            <v:group style="position:absolute;left:8000;top:2004;width:10;height:7" coordorigin="8000,2004" coordsize="10,7">
              <v:shape style="position:absolute;left:8000;top:2004;width:10;height:7" coordorigin="8000,2004" coordsize="10,7" path="m8009,2004l8000,2007,8002,2011,8010,2007,8009,2004xe" filled="t" fillcolor="#000000" stroked="f">
                <v:path arrowok="t"/>
                <v:fill type="solid"/>
              </v:shape>
            </v:group>
            <v:group style="position:absolute;left:7913;top:1995;width:2;height:509" coordorigin="7913,1995" coordsize="2,509">
              <v:shape style="position:absolute;left:7913;top:1995;width:2;height:509" coordorigin="7913,1995" coordsize="0,509" path="m7913,1995l7913,2504e" filled="f" stroked="t" strokeweight=".58001pt" strokecolor="#000000">
                <v:path arrowok="t"/>
              </v:shape>
            </v:group>
            <v:group style="position:absolute;left:8802;top:1537;width:928;height:2" coordorigin="8802,1537" coordsize="928,2">
              <v:shape style="position:absolute;left:8802;top:1537;width:928;height:2" coordorigin="8802,1537" coordsize="928,0" path="m8802,1537l9730,1537e" filled="f" stroked="t" strokeweight=".58001pt" strokecolor="#000000">
                <v:path arrowok="t"/>
              </v:shape>
            </v:group>
            <v:group style="position:absolute;left:9725;top:1537;width:2;height:980" coordorigin="9725,1537" coordsize="2,980">
              <v:shape style="position:absolute;left:9725;top:1537;width:2;height:980" coordorigin="9725,1537" coordsize="0,980" path="m9725,1537l9725,2517e" filled="f" stroked="t" strokeweight=".579980pt" strokecolor="#000000">
                <v:path arrowok="t"/>
              </v:shape>
            </v:group>
            <v:group style="position:absolute;left:9833;top:2025;width:11;height:8" coordorigin="9833,2025" coordsize="11,8">
              <v:shape style="position:absolute;left:9833;top:2025;width:11;height:8" coordorigin="9833,2025" coordsize="11,8" path="m9841,2025l9833,2030,9835,2034,9844,2029,9841,2025xe" filled="t" fillcolor="#000000" stroked="f">
                <v:path arrowok="t"/>
                <v:fill type="solid"/>
              </v:shape>
            </v:group>
            <v:group style="position:absolute;left:8917;top:1532;width:924;height:498" coordorigin="8917,1532" coordsize="924,498">
              <v:shape style="position:absolute;left:8917;top:1532;width:924;height:498" coordorigin="8917,1532" coordsize="924,498" path="m9377,1532l9356,1533,9335,1537,9334,1537,9313,1543,9293,1550,9292,1551,9272,1561,9214,1600,9175,1633,9174,1633,9156,1651,9156,1652,9138,1671,9104,1712,9072,1754,9042,1796,9016,1839,8990,1880,8969,1918,8935,1983,8935,1984,8917,2026,8926,2030,8944,1988,8977,1923,8999,1885,9024,1844,9050,1801,9051,1801,9080,1760,9079,1760,9112,1718,9163,1658,9220,1608,9239,1593,9241,1593,9258,1581,9257,1581,9277,1569,9296,1560,9317,1552,9316,1552,9336,1546,9358,1543,9356,1543,9377,1542,9440,1542,9422,1537,9400,1533,9398,1533,9377,1532xe" filled="t" fillcolor="#000000" stroked="f">
                <v:path arrowok="t"/>
                <v:fill type="solid"/>
              </v:shape>
              <v:shape style="position:absolute;left:8917;top:1532;width:924;height:498" coordorigin="8917,1532" coordsize="924,498" path="m9692,1762l9680,1762,9709,1806,9736,1848,9760,1890,9781,1928,9833,2030,9841,2025,9790,1923,9768,1885,9744,1843,9718,1801,9692,1762xe" filled="t" fillcolor="#000000" stroked="f">
                <v:path arrowok="t"/>
                <v:fill type="solid"/>
              </v:shape>
              <v:shape style="position:absolute;left:8917;top:1532;width:924;height:498" coordorigin="8917,1532" coordsize="924,498" path="m9051,1801l9050,1801,9050,1802,9051,1801xe" filled="t" fillcolor="#000000" stroked="f">
                <v:path arrowok="t"/>
                <v:fill type="solid"/>
              </v:shape>
              <v:shape style="position:absolute;left:8917;top:1532;width:924;height:498" coordorigin="8917,1532" coordsize="924,498" path="m9557,1609l9542,1609,9562,1624,9560,1624,9596,1660,9614,1680,9648,1720,9680,1764,9680,1762,9692,1762,9689,1758,9688,1758,9655,1714,9622,1674,9604,1654,9604,1653,9568,1617,9557,1609xe" filled="t" fillcolor="#000000" stroked="f">
                <v:path arrowok="t"/>
                <v:fill type="solid"/>
              </v:shape>
              <v:shape style="position:absolute;left:8917;top:1532;width:924;height:498" coordorigin="8917,1532" coordsize="924,498" path="m9440,1542l9377,1542,9398,1543,9421,1546,9420,1546,9442,1552,9462,1561,9484,1570,9482,1570,9503,1582,9522,1596,9542,1610,9542,1609,9557,1609,9548,1602,9528,1587,9509,1574,9508,1574,9487,1562,9466,1552,9445,1544,9444,1543,9440,1542xe" filled="t" fillcolor="#000000" stroked="f">
                <v:path arrowok="t"/>
                <v:fill type="solid"/>
              </v:shape>
              <v:shape style="position:absolute;left:8917;top:1532;width:924;height:498" coordorigin="8917,1532" coordsize="924,498" path="m9241,1593l9239,1593,9239,1594,9241,1593xe" filled="t" fillcolor="#000000" stroked="f">
                <v:path arrowok="t"/>
                <v:fill type="solid"/>
              </v:shape>
            </v:group>
            <v:group style="position:absolute;left:8916;top:2026;width:10;height:7" coordorigin="8916,2026" coordsize="10,7">
              <v:shape style="position:absolute;left:8916;top:2026;width:10;height:7" coordorigin="8916,2026" coordsize="10,7" path="m8917,2026l8916,2030,8924,2034,8926,2030,8917,2026xe" filled="t" fillcolor="#000000" stroked="f">
                <v:path arrowok="t"/>
                <v:fill type="solid"/>
              </v:shape>
            </v:group>
            <v:group style="position:absolute;left:9725;top:2506;width:919;height:2" coordorigin="9725,2506" coordsize="919,2">
              <v:shape style="position:absolute;left:9725;top:2506;width:919;height:2" coordorigin="9725,2506" coordsize="919,0" path="m9725,2506l10644,2506e" filled="f" stroked="t" strokeweight=".579980pt" strokecolor="#000000">
                <v:path arrowok="t"/>
              </v:shape>
            </v:group>
            <v:group style="position:absolute;left:10639;top:2004;width:2;height:503" coordorigin="10639,2004" coordsize="2,503">
              <v:shape style="position:absolute;left:10639;top:2004;width:2;height:503" coordorigin="10639,2004" coordsize="0,503" path="m10639,2004l10639,2506e" filled="f" stroked="t" strokeweight=".579980pt" strokecolor="#000000">
                <v:path arrowok="t"/>
              </v:shape>
            </v:group>
            <v:group style="position:absolute;left:10751;top:2014;width:11;height:8" coordorigin="10751,2014" coordsize="11,8">
              <v:shape style="position:absolute;left:10751;top:2014;width:11;height:8" coordorigin="10751,2014" coordsize="11,8" path="m10753,2014l10751,2018,10759,2023,10762,2019,10753,2014xe" filled="t" fillcolor="#000000" stroked="f">
                <v:path arrowok="t"/>
                <v:fill type="solid"/>
              </v:shape>
            </v:group>
            <v:group style="position:absolute;left:9834;top:2018;width:925;height:497" coordorigin="9834,2018" coordsize="925,497">
              <v:shape style="position:absolute;left:9834;top:2018;width:925;height:497" coordorigin="9834,2018" coordsize="925,497" path="m9842,2019l9887,2128,9932,2209,9960,2251,9960,2252,9990,2295,10022,2337,10056,2378,10110,2432,10111,2432,10130,2448,10150,2462,10150,2463,10170,2476,10189,2487,10190,2487,10211,2497,10231,2505,10252,2511,10253,2511,10273,2514,10295,2515,10316,2514,10318,2514,10339,2510,10361,2505,10295,2505,10273,2504,10274,2504,10254,2502,10238,2497,10235,2497,10214,2488,10194,2479,10175,2468,10154,2455,10156,2455,10136,2440,10117,2425,10064,2372,10063,2372,10030,2331,9997,2289,9998,2289,9968,2246,9941,2204,9917,2163,9895,2124,9862,2060,9862,2060,9842,2019xe" filled="t" fillcolor="#000000" stroked="f">
                <v:path arrowok="t"/>
                <v:fill type="solid"/>
              </v:shape>
              <v:shape style="position:absolute;left:9834;top:2018;width:925;height:497" coordorigin="9834,2018" coordsize="925,497" path="m10358,2496l10337,2500,10338,2500,10316,2504,10295,2505,10362,2505,10384,2497,10358,2497,10358,2496xe" filled="t" fillcolor="#000000" stroked="f">
                <v:path arrowok="t"/>
                <v:fill type="solid"/>
              </v:shape>
              <v:shape style="position:absolute;left:9834;top:2018;width:925;height:497" coordorigin="9834,2018" coordsize="925,497" path="m10234,2496l10235,2497,10238,2497,10234,2496xe" filled="t" fillcolor="#000000" stroked="f">
                <v:path arrowok="t"/>
                <v:fill type="solid"/>
              </v:shape>
              <v:shape style="position:absolute;left:9834;top:2018;width:925;height:497" coordorigin="9834,2018" coordsize="925,497" path="m10510,2406l10498,2406,10496,2407,10459,2439,10440,2454,10420,2467,10399,2479,10400,2479,10380,2488,10358,2497,10384,2497,10404,2487,10424,2475,10445,2462,10446,2461,10465,2446,10504,2413,10510,2406xe" filled="t" fillcolor="#000000" stroked="f">
                <v:path arrowok="t"/>
                <v:fill type="solid"/>
              </v:shape>
              <v:shape style="position:absolute;left:9834;top:2018;width:925;height:497" coordorigin="9834,2018" coordsize="925,497" path="m10497,2406l10496,2407,10497,2406xe" filled="t" fillcolor="#000000" stroked="f">
                <v:path arrowok="t"/>
                <v:fill type="solid"/>
              </v:shape>
              <v:shape style="position:absolute;left:9834;top:2018;width:925;height:497" coordorigin="9834,2018" coordsize="925,497" path="m10498,2406l10497,2406,10496,2407,10498,2406xe" filled="t" fillcolor="#000000" stroked="f">
                <v:path arrowok="t"/>
                <v:fill type="solid"/>
              </v:shape>
              <v:shape style="position:absolute;left:9834;top:2018;width:925;height:497" coordorigin="9834,2018" coordsize="925,497" path="m10751,2018l10699,2120,10654,2199,10597,2286,10532,2368,10497,2406,10498,2406,10510,2406,10540,2374,10573,2335,10604,2292,10606,2292,10636,2248,10636,2247,10662,2204,10686,2163,10708,2125,10759,2023,10751,2018xe" filled="t" fillcolor="#000000" stroked="f">
                <v:path arrowok="t"/>
                <v:fill type="solid"/>
              </v:shape>
              <v:shape style="position:absolute;left:9834;top:2018;width:925;height:497" coordorigin="9834,2018" coordsize="925,497" path="m10063,2371l10063,2372,10064,2372,10063,2371xe" filled="t" fillcolor="#000000" stroked="f">
                <v:path arrowok="t"/>
                <v:fill type="solid"/>
              </v:shape>
              <v:shape style="position:absolute;left:9834;top:2018;width:925;height:497" coordorigin="9834,2018" coordsize="925,497" path="m9862,2059l9862,2060,9862,2060,9862,2059xe" filled="t" fillcolor="#000000" stroked="f">
                <v:path arrowok="t"/>
                <v:fill type="solid"/>
              </v:shape>
            </v:group>
            <v:group style="position:absolute;left:9833;top:2016;width:10;height:7" coordorigin="9833,2016" coordsize="10,7">
              <v:shape style="position:absolute;left:9833;top:2016;width:10;height:7" coordorigin="9833,2016" coordsize="10,7" path="m9841,2016l9833,2019,9834,2023,9842,2019,9841,2016xe" filled="t" fillcolor="#000000" stroked="f">
                <v:path arrowok="t"/>
                <v:fill type="solid"/>
              </v:shape>
            </v:group>
            <v:group style="position:absolute;left:6974;top:3432;width:3880;height:2" coordorigin="6974,3432" coordsize="3880,2">
              <v:shape style="position:absolute;left:6974;top:3432;width:3880;height:2" coordorigin="6974,3432" coordsize="3880,0" path="m6974,3432l10854,3432e" filled="f" stroked="t" strokeweight=".58001pt" strokecolor="#000000">
                <v:path arrowok="t"/>
              </v:shape>
            </v:group>
            <v:group style="position:absolute;left:6974;top:2944;width:928;height:2" coordorigin="6974,2944" coordsize="928,2">
              <v:shape style="position:absolute;left:6974;top:2944;width:928;height:2" coordorigin="6974,2944" coordsize="928,0" path="m6974,2944l7902,2944e" filled="f" stroked="t" strokeweight=".579980pt" strokecolor="#000000">
                <v:path arrowok="t"/>
              </v:shape>
            </v:group>
            <v:group style="position:absolute;left:7897;top:2944;width:2;height:494" coordorigin="7897,2944" coordsize="2,494">
              <v:shape style="position:absolute;left:7897;top:2944;width:2;height:494" coordorigin="7897,2944" coordsize="0,494" path="m7897,2944l7897,3439e" filled="f" stroked="t" strokeweight=".58001pt" strokecolor="#000000">
                <v:path arrowok="t"/>
              </v:shape>
            </v:group>
            <v:group style="position:absolute;left:8075;top:3438;width:11;height:8" coordorigin="8075,3438" coordsize="11,8">
              <v:shape style="position:absolute;left:8075;top:3438;width:11;height:8" coordorigin="8075,3438" coordsize="11,8" path="m8083,3438l8075,3442,8077,3446,8086,3441,8083,3438xe" filled="t" fillcolor="#000000" stroked="f">
                <v:path arrowok="t"/>
                <v:fill type="solid"/>
              </v:shape>
            </v:group>
            <v:group style="position:absolute;left:7159;top:2944;width:924;height:498" coordorigin="7159,2944" coordsize="924,498">
              <v:shape style="position:absolute;left:7159;top:2944;width:924;height:498" coordorigin="7159,2944" coordsize="924,498" path="m7619,2944l7598,2946,7578,2949,7577,2949,7556,2955,7556,2956,7536,2965,7516,2974,7514,2974,7494,2985,7475,2998,7456,3013,7436,3028,7418,3045,7417,3045,7399,3063,7399,3064,7381,3084,7315,3166,7258,3252,7212,3331,7178,3396,7178,3397,7159,3439,7168,3442,7187,3400,7220,3336,7242,3297,7266,3256,7294,3214,7294,3214,7324,3172,7322,3172,7354,3130,7406,3070,7462,3020,7481,3006,7483,3006,7500,2994,7499,2994,7519,2983,7540,2973,7560,2965,7559,2965,7579,2959,7600,2955,7598,2955,7619,2954,7682,2954,7664,2949,7643,2946,7642,2946,7619,2944xe" filled="t" fillcolor="#000000" stroked="f">
                <v:path arrowok="t"/>
                <v:fill type="solid"/>
              </v:shape>
              <v:shape style="position:absolute;left:7159;top:2944;width:924;height:498" coordorigin="7159,2944" coordsize="924,498" path="m7964,3218l7952,3218,7979,3261,8003,3302,8023,3340,8075,3442,8083,3438,8032,3336,8011,3297,7987,3256,7964,3218xe" filled="t" fillcolor="#000000" stroked="f">
                <v:path arrowok="t"/>
                <v:fill type="solid"/>
              </v:shape>
              <v:shape style="position:absolute;left:7159;top:2944;width:924;height:498" coordorigin="7159,2944" coordsize="924,498" path="m7781,3007l7765,3007,7784,3021,7823,3055,7822,3055,7840,3073,7858,3092,7891,3133,7922,3176,7952,3219,7952,3218,7964,3218,7961,3213,7931,3170,7930,3170,7898,3127,7865,3086,7847,3067,7847,3066,7829,3048,7790,3014,7781,3007xe" filled="t" fillcolor="#000000" stroked="f">
                <v:path arrowok="t"/>
                <v:fill type="solid"/>
              </v:shape>
              <v:shape style="position:absolute;left:7159;top:2944;width:924;height:498" coordorigin="7159,2944" coordsize="924,498" path="m7294,3214l7294,3214,7294,3216,7294,3214xe" filled="t" fillcolor="#000000" stroked="f">
                <v:path arrowok="t"/>
                <v:fill type="solid"/>
              </v:shape>
              <v:shape style="position:absolute;left:7159;top:2944;width:924;height:498" coordorigin="7159,2944" coordsize="924,498" path="m7682,2954l7619,2954,7642,2955,7663,2959,7662,2959,7684,2965,7705,2973,7726,2983,7724,2983,7745,2995,7765,3008,7765,3007,7781,3007,7771,3000,7770,3000,7750,2986,7729,2974,7709,2965,7687,2956,7686,2955,7682,2954xe" filled="t" fillcolor="#000000" stroked="f">
                <v:path arrowok="t"/>
                <v:fill type="solid"/>
              </v:shape>
              <v:shape style="position:absolute;left:7159;top:2944;width:924;height:498" coordorigin="7159,2944" coordsize="924,498" path="m7483,3006l7481,3006,7481,3007,7483,3006xe" filled="t" fillcolor="#000000" stroked="f">
                <v:path arrowok="t"/>
                <v:fill type="solid"/>
              </v:shape>
            </v:group>
            <v:group style="position:absolute;left:7158;top:3439;width:10;height:7" coordorigin="7158,3439" coordsize="10,7">
              <v:shape style="position:absolute;left:7158;top:3439;width:10;height:7" coordorigin="7158,3439" coordsize="10,7" path="m7159,3439l7158,3442,7166,3446,7168,3442,7159,3439xe" filled="t" fillcolor="#000000" stroked="f">
                <v:path arrowok="t"/>
                <v:fill type="solid"/>
              </v:shape>
            </v:group>
            <v:group style="position:absolute;left:7888;top:3919;width:919;height:2" coordorigin="7888,3919" coordsize="919,2">
              <v:shape style="position:absolute;left:7888;top:3919;width:919;height:2" coordorigin="7888,3919" coordsize="919,0" path="m7888,3919l8807,3919e" filled="f" stroked="t" strokeweight=".579980pt" strokecolor="#000000">
                <v:path arrowok="t"/>
              </v:shape>
            </v:group>
            <v:group style="position:absolute;left:8801;top:2944;width:2;height:974" coordorigin="8801,2944" coordsize="2,974">
              <v:shape style="position:absolute;left:8801;top:2944;width:2;height:974" coordorigin="8801,2944" coordsize="0,974" path="m8801,2944l8801,3919e" filled="f" stroked="t" strokeweight=".63998pt" strokecolor="#000000">
                <v:path arrowok="t"/>
              </v:shape>
            </v:group>
            <v:group style="position:absolute;left:8993;top:3427;width:11;height:8" coordorigin="8993,3427" coordsize="11,8">
              <v:shape style="position:absolute;left:8993;top:3427;width:11;height:8" coordorigin="8993,3427" coordsize="11,8" path="m8995,3427l8993,3430,9001,3435,9004,3432,8995,3427xe" filled="t" fillcolor="#000000" stroked="f">
                <v:path arrowok="t"/>
                <v:fill type="solid"/>
              </v:shape>
            </v:group>
            <v:group style="position:absolute;left:8077;top:3430;width:924;height:498" coordorigin="8077,3430" coordsize="924,498">
              <v:shape style="position:absolute;left:8077;top:3430;width:924;height:498" coordorigin="8077,3430" coordsize="924,498" path="m8476,3908l8477,3909,8453,3909,8473,3918,8494,3924,8495,3924,8516,3927,8537,3928,8558,3927,8560,3927,8582,3924,8600,3919,8537,3919,8516,3918,8518,3918,8496,3914,8476,3908xe" filled="t" fillcolor="#000000" stroked="f">
                <v:path arrowok="t"/>
                <v:fill type="solid"/>
              </v:shape>
              <v:shape style="position:absolute;left:8077;top:3430;width:924;height:498" coordorigin="8077,3430" coordsize="924,498" path="m8602,3908l8580,3914,8581,3914,8558,3918,8537,3919,8600,3919,8604,3918,8605,3918,8626,3909,8602,3909,8602,3908xe" filled="t" fillcolor="#000000" stroked="f">
                <v:path arrowok="t"/>
                <v:fill type="solid"/>
              </v:shape>
              <v:shape style="position:absolute;left:8077;top:3430;width:924;height:498" coordorigin="8077,3430" coordsize="924,498" path="m8086,3432l8129,3542,8176,3621,8202,3663,8202,3664,8264,3750,8316,3810,8334,3828,8335,3828,8354,3844,8374,3860,8393,3874,8393,3876,8412,3889,8432,3900,8452,3909,8477,3909,8456,3901,8437,3891,8417,3880,8418,3880,8399,3867,8380,3853,8360,3837,8341,3820,8324,3804,8323,3804,8305,3784,8272,3744,8239,3702,8240,3702,8210,3658,8184,3616,8159,3576,8137,3537,8104,3472,8104,3472,8086,3432xe" filled="t" fillcolor="#000000" stroked="f">
                <v:path arrowok="t"/>
                <v:fill type="solid"/>
              </v:shape>
              <v:shape style="position:absolute;left:8077;top:3430;width:924;height:498" coordorigin="8077,3430" coordsize="924,498" path="m8756,3800l8738,3818,8740,3818,8722,3835,8702,3852,8682,3866,8663,3879,8642,3891,8644,3891,8622,3901,8602,3909,8626,3909,8647,3900,8668,3888,8669,3888,8688,3874,8708,3860,8708,3859,8728,3842,8746,3825,8764,3807,8769,3801,8756,3801,8756,3800xe" filled="t" fillcolor="#000000" stroked="f">
                <v:path arrowok="t"/>
                <v:fill type="solid"/>
              </v:shape>
              <v:shape style="position:absolute;left:8077;top:3430;width:924;height:498" coordorigin="8077,3430" coordsize="924,498" path="m8323,3802l8323,3804,8324,3804,8323,3802xe" filled="t" fillcolor="#000000" stroked="f">
                <v:path arrowok="t"/>
                <v:fill type="solid"/>
              </v:shape>
              <v:shape style="position:absolute;left:8077;top:3430;width:924;height:498" coordorigin="8077,3430" coordsize="924,498" path="m8993,3430l8941,3532,8896,3612,8840,3698,8774,3782,8756,3801,8769,3801,8782,3788,8815,3747,8848,3704,8849,3703,8904,3616,8950,3537,9001,3435,8993,3430xe" filled="t" fillcolor="#000000" stroked="f">
                <v:path arrowok="t"/>
                <v:fill type="solid"/>
              </v:shape>
              <v:shape style="position:absolute;left:8077;top:3430;width:924;height:498" coordorigin="8077,3430" coordsize="924,498" path="m8104,3471l8104,3472,8104,3472,8104,3471xe" filled="t" fillcolor="#000000" stroked="f">
                <v:path arrowok="t"/>
                <v:fill type="solid"/>
              </v:shape>
            </v:group>
            <v:group style="position:absolute;left:8076;top:3428;width:10;height:7" coordorigin="8076,3428" coordsize="10,7">
              <v:shape style="position:absolute;left:8076;top:3428;width:10;height:7" coordorigin="8076,3428" coordsize="10,7" path="m8084,3428l8076,3432,8077,3435,8086,3432,8084,3428xe" filled="t" fillcolor="#000000" stroked="f">
                <v:path arrowok="t"/>
                <v:fill type="solid"/>
              </v:shape>
            </v:group>
            <v:group style="position:absolute;left:7892;top:3420;width:2;height:510" coordorigin="7892,3420" coordsize="2,510">
              <v:shape style="position:absolute;left:7892;top:3420;width:2;height:510" coordorigin="7892,3420" coordsize="0,510" path="m7892,3420l7892,3930e" filled="f" stroked="t" strokeweight=".58001pt" strokecolor="#000000">
                <v:path arrowok="t"/>
              </v:shape>
            </v:group>
            <v:group style="position:absolute;left:8797;top:2947;width:928;height:2" coordorigin="8797,2947" coordsize="928,2">
              <v:shape style="position:absolute;left:8797;top:2947;width:928;height:2" coordorigin="8797,2947" coordsize="928,0" path="m8797,2947l9725,2947e" filled="f" stroked="t" strokeweight=".58001pt" strokecolor="#000000">
                <v:path arrowok="t"/>
              </v:shape>
            </v:group>
            <v:group style="position:absolute;left:9720;top:2947;width:2;height:995" coordorigin="9720,2947" coordsize="2,995">
              <v:shape style="position:absolute;left:9720;top:2947;width:2;height:995" coordorigin="9720,2947" coordsize="0,995" path="m9720,2947l9720,3942e" filled="f" stroked="t" strokeweight=".58001pt" strokecolor="#000000">
                <v:path arrowok="t"/>
              </v:shape>
            </v:group>
            <v:group style="position:absolute;left:9908;top:3450;width:11;height:8" coordorigin="9908,3450" coordsize="11,8">
              <v:shape style="position:absolute;left:9908;top:3450;width:11;height:8" coordorigin="9908,3450" coordsize="11,8" path="m9917,3450l9908,3454,9911,3458,9919,3453,9917,3450xe" filled="t" fillcolor="#000000" stroked="f">
                <v:path arrowok="t"/>
                <v:fill type="solid"/>
              </v:shape>
            </v:group>
            <v:group style="position:absolute;left:8992;top:2958;width:925;height:497" coordorigin="8992,2958" coordsize="925,497">
              <v:shape style="position:absolute;left:8992;top:2958;width:925;height:497" coordorigin="8992,2958" coordsize="925,497" path="m9452,2958l9431,2959,9410,2962,9409,2962,9389,2967,9389,2968,9368,2977,9348,2986,9347,2986,9326,2997,9307,3010,9288,3025,9269,3042,9251,3058,9250,3058,9232,3076,9232,3078,9214,3097,9148,3178,9090,3264,9044,3344,9011,3409,9011,3410,8992,3451,9000,3454,9019,3414,9053,3349,9074,3310,9098,3268,9126,3226,9127,3226,9156,3184,9155,3184,9186,3142,9239,3084,9294,3032,9313,3018,9315,3018,9332,3006,9331,3006,9352,2995,9372,2985,9392,2977,9391,2977,9412,2972,9432,2968,9431,2968,9452,2967,9514,2967,9497,2962,9475,2959,9474,2959,9452,2958xe" filled="t" fillcolor="#000000" stroked="f">
                <v:path arrowok="t"/>
                <v:fill type="solid"/>
              </v:shape>
              <v:shape style="position:absolute;left:8992;top:2958;width:925;height:497" coordorigin="8992,2958" coordsize="925,497" path="m9796,3230l9785,3230,9811,3273,9835,3314,9856,3352,9908,3454,9917,3450,9864,3348,9844,3309,9820,3268,9796,3230xe" filled="t" fillcolor="#000000" stroked="f">
                <v:path arrowok="t"/>
                <v:fill type="solid"/>
              </v:shape>
              <v:shape style="position:absolute;left:8992;top:2958;width:925;height:497" coordorigin="8992,2958" coordsize="925,497" path="m9612,3019l9598,3019,9636,3050,9655,3067,9654,3067,9690,3105,9724,3146,9755,3188,9785,3231,9785,3230,9796,3230,9793,3225,9763,3182,9762,3182,9731,3140,9697,3099,9661,3061,9661,3060,9642,3043,9612,3019xe" filled="t" fillcolor="#000000" stroked="f">
                <v:path arrowok="t"/>
                <v:fill type="solid"/>
              </v:shape>
              <v:shape style="position:absolute;left:8992;top:2958;width:925;height:497" coordorigin="8992,2958" coordsize="925,497" path="m9127,3226l9126,3226,9126,3228,9127,3226xe" filled="t" fillcolor="#000000" stroked="f">
                <v:path arrowok="t"/>
                <v:fill type="solid"/>
              </v:shape>
              <v:shape style="position:absolute;left:8992;top:2958;width:925;height:497" coordorigin="8992,2958" coordsize="925,497" path="m9514,2967l9452,2967,9474,2968,9496,2972,9494,2972,9516,2978,9538,2985,9536,2985,9577,3007,9598,3020,9598,3019,9612,3019,9604,3012,9602,3012,9582,2998,9541,2977,9541,2976,9520,2968,9518,2968,9514,2967xe" filled="t" fillcolor="#000000" stroked="f">
                <v:path arrowok="t"/>
                <v:fill type="solid"/>
              </v:shape>
              <v:shape style="position:absolute;left:8992;top:2958;width:925;height:497" coordorigin="8992,2958" coordsize="925,497" path="m9315,3018l9313,3018,9313,3019,9315,3018xe" filled="t" fillcolor="#000000" stroked="f">
                <v:path arrowok="t"/>
                <v:fill type="solid"/>
              </v:shape>
            </v:group>
            <v:group style="position:absolute;left:8990;top:3451;width:10;height:7" coordorigin="8990,3451" coordsize="10,7">
              <v:shape style="position:absolute;left:8990;top:3451;width:10;height:7" coordorigin="8990,3451" coordsize="10,7" path="m8992,3451l8990,3454,8999,3458,9000,3454,8992,3451xe" filled="t" fillcolor="#000000" stroked="f">
                <v:path arrowok="t"/>
                <v:fill type="solid"/>
              </v:shape>
            </v:group>
            <v:group style="position:absolute;left:9720;top:3931;width:919;height:2" coordorigin="9720,3931" coordsize="919,2">
              <v:shape style="position:absolute;left:9720;top:3931;width:919;height:2" coordorigin="9720,3931" coordsize="919,0" path="m9720,3931l10639,3931e" filled="f" stroked="t" strokeweight=".58001pt" strokecolor="#000000">
                <v:path arrowok="t"/>
              </v:shape>
            </v:group>
            <v:group style="position:absolute;left:10634;top:3429;width:2;height:502" coordorigin="10634,3429" coordsize="2,502">
              <v:shape style="position:absolute;left:10634;top:3429;width:2;height:502" coordorigin="10634,3429" coordsize="0,502" path="m10634,3429l10634,3931e" filled="f" stroked="t" strokeweight=".579980pt" strokecolor="#000000">
                <v:path arrowok="t"/>
              </v:shape>
            </v:group>
            <v:group style="position:absolute;left:10825;top:3440;width:11;height:8" coordorigin="10825,3440" coordsize="11,8">
              <v:shape style="position:absolute;left:10825;top:3440;width:11;height:8" coordorigin="10825,3440" coordsize="11,8" path="m10828,3440l10825,3444,10834,3448,10836,3445,10828,3440xe" filled="t" fillcolor="#000000" stroked="f">
                <v:path arrowok="t"/>
                <v:fill type="solid"/>
              </v:shape>
            </v:group>
            <v:group style="position:absolute;left:9910;top:3444;width:924;height:497" coordorigin="9910,3444" coordsize="924,497">
              <v:shape style="position:absolute;left:9910;top:3444;width:924;height:497" coordorigin="9910,3444" coordsize="924,497" path="m9918,3445l9961,3554,10008,3633,10064,3720,10064,3721,10097,3763,10148,3822,10166,3840,10168,3840,10187,3856,10206,3872,10225,3886,10225,3888,10244,3901,10265,3913,10284,3922,10285,3922,10306,3930,10326,3936,10327,3936,10349,3939,10369,3940,10392,3939,10393,3939,10415,3936,10432,3931,10369,3931,10349,3930,10350,3930,10328,3926,10308,3920,10309,3920,10292,3914,10289,3914,10270,3904,10249,3892,10250,3892,10231,3879,10212,3865,10193,3849,10174,3832,10157,3816,10156,3816,10104,3757,10072,3715,10073,3715,10044,3672,10016,3628,9991,3588,9970,3549,9937,3486,9936,3486,9918,3445xe" filled="t" fillcolor="#000000" stroked="f">
                <v:path arrowok="t"/>
                <v:fill type="solid"/>
              </v:shape>
              <v:shape style="position:absolute;left:9910;top:3444;width:924;height:497" coordorigin="9910,3444" coordsize="924,497" path="m10454,3913l10434,3920,10412,3926,10414,3926,10392,3930,10369,3931,10432,3931,10436,3930,10438,3930,10458,3922,10475,3914,10453,3914,10454,3913xe" filled="t" fillcolor="#000000" stroked="f">
                <v:path arrowok="t"/>
                <v:fill type="solid"/>
              </v:shape>
              <v:shape style="position:absolute;left:9910;top:3444;width:924;height:497" coordorigin="9910,3444" coordsize="924,497" path="m10289,3913l10289,3914,10292,3914,10289,3913xe" filled="t" fillcolor="#000000" stroked="f">
                <v:path arrowok="t"/>
                <v:fill type="solid"/>
              </v:shape>
              <v:shape style="position:absolute;left:9910;top:3444;width:924;height:497" coordorigin="9910,3444" coordsize="924,497" path="m10604,3812l10591,3812,10590,3813,10572,3830,10571,3830,10553,3848,10554,3848,10535,3864,10514,3879,10495,3892,10475,3903,10453,3914,10475,3914,10480,3912,10500,3901,10501,3901,10520,3888,10520,3886,10541,3871,10560,3855,10578,3837,10597,3819,10604,3812xe" filled="t" fillcolor="#000000" stroked="f">
                <v:path arrowok="t"/>
                <v:fill type="solid"/>
              </v:shape>
              <v:shape style="position:absolute;left:9910;top:3444;width:924;height:497" coordorigin="9910,3444" coordsize="924,497" path="m10156,3814l10156,3816,10157,3816,10156,3814xe" filled="t" fillcolor="#000000" stroked="f">
                <v:path arrowok="t"/>
                <v:fill type="solid"/>
              </v:shape>
              <v:shape style="position:absolute;left:9910;top:3444;width:924;height:497" coordorigin="9910,3444" coordsize="924,497" path="m10590,3813l10590,3813,10590,3813xe" filled="t" fillcolor="#000000" stroked="f">
                <v:path arrowok="t"/>
                <v:fill type="solid"/>
              </v:shape>
              <v:shape style="position:absolute;left:9910;top:3444;width:924;height:497" coordorigin="9910,3444" coordsize="924,497" path="m10591,3812l10590,3813,10590,3813,10591,3812xe" filled="t" fillcolor="#000000" stroked="f">
                <v:path arrowok="t"/>
                <v:fill type="solid"/>
              </v:shape>
              <v:shape style="position:absolute;left:9910;top:3444;width:924;height:497" coordorigin="9910,3444" coordsize="924,497" path="m10825,3444l10774,3546,10729,3625,10673,3711,10607,3794,10590,3813,10591,3812,10604,3812,10614,3800,10649,3759,10680,3717,10681,3716,10738,3630,10782,3550,10834,3448,10825,3444xe" filled="t" fillcolor="#000000" stroked="f">
                <v:path arrowok="t"/>
                <v:fill type="solid"/>
              </v:shape>
              <v:shape style="position:absolute;left:9910;top:3444;width:924;height:497" coordorigin="9910,3444" coordsize="924,497" path="m9936,3484l9936,3486,9937,3486,9936,3484xe" filled="t" fillcolor="#000000" stroked="f">
                <v:path arrowok="t"/>
                <v:fill type="solid"/>
              </v:shape>
            </v:group>
            <v:group style="position:absolute;left:9908;top:3441;width:10;height:7" coordorigin="9908,3441" coordsize="10,7">
              <v:shape style="position:absolute;left:9908;top:3441;width:10;height:7" coordorigin="9908,3441" coordsize="10,7" path="m9917,3441l9908,3445,9910,3448,9918,3445,9917,3441xe" filled="t" fillcolor="#000000" stroked="f">
                <v:path arrowok="t"/>
                <v:fill type="solid"/>
              </v:shape>
              <v:shape style="position:absolute;left:7909;top:1852;width:78;height:150" type="#_x0000_t75">
                <v:imagedata r:id="rId44" o:title=""/>
              </v:shape>
            </v:group>
            <v:group style="position:absolute;left:7905;top:1849;width:87;height:158" coordorigin="7905,1849" coordsize="87,158">
              <v:shape style="position:absolute;left:7905;top:1849;width:87;height:158" coordorigin="7905,1849" coordsize="87,158" path="m7980,2005l7928,2005,7954,2007,7955,2007,7969,2006,7980,2005xe" filled="t" fillcolor="#000000" stroked="f">
                <v:path arrowok="t"/>
                <v:fill type="solid"/>
              </v:shape>
              <v:shape style="position:absolute;left:7905;top:1849;width:87;height:158" coordorigin="7905,1849" coordsize="87,158" path="m7916,1849l7910,1849,7909,1850,7908,1852,7907,1856,7905,1867,7905,1969,7907,1982,7909,1993,7910,1994,7913,1998,7914,2000,7918,2002,7919,2002,7927,2005,7981,2005,7988,2002,7991,2000,7992,1998,7954,1998,7954,1998,7930,1995,7925,1994,7922,1994,7919,1992,7920,1992,7920,1990,7919,1990,7917,1981,7916,1981,7914,1966,7914,1869,7914,1869,7916,1860,7914,1858,7912,1857,7918,1856,7926,1856,7925,1855,7920,1850,7919,1850,7916,1849xe" filled="t" fillcolor="#000000" stroked="f">
                <v:path arrowok="t"/>
                <v:fill type="solid"/>
              </v:shape>
              <v:shape style="position:absolute;left:7905;top:1849;width:87;height:158" coordorigin="7905,1849" coordsize="87,158" path="m7954,1998l7954,1998,7955,1998,7954,1998xe" filled="t" fillcolor="#000000" stroked="f">
                <v:path arrowok="t"/>
                <v:fill type="solid"/>
              </v:shape>
              <v:shape style="position:absolute;left:7905;top:1849;width:87;height:158" coordorigin="7905,1849" coordsize="87,158" path="m7992,1993l7985,1993,7982,1995,7979,1995,7968,1996,7954,1998,7955,1998,7992,1998,7992,1993xe" filled="t" fillcolor="#000000" stroked="f">
                <v:path arrowok="t"/>
                <v:fill type="solid"/>
              </v:shape>
              <v:shape style="position:absolute;left:7905;top:1849;width:87;height:158" coordorigin="7905,1849" coordsize="87,158" path="m7982,1994l7978,1995,7982,1995,7982,1994xe" filled="t" fillcolor="#000000" stroked="f">
                <v:path arrowok="t"/>
                <v:fill type="solid"/>
              </v:shape>
              <v:shape style="position:absolute;left:7905;top:1849;width:87;height:158" coordorigin="7905,1849" coordsize="87,158" path="m7983,1993l7982,1994,7982,1995,7983,1993xe" filled="t" fillcolor="#000000" stroked="f">
                <v:path arrowok="t"/>
                <v:fill type="solid"/>
              </v:shape>
              <v:shape style="position:absolute;left:7905;top:1849;width:87;height:158" coordorigin="7905,1849" coordsize="87,158" path="m7985,1993l7983,1993,7982,1995,7985,1993xe" filled="t" fillcolor="#000000" stroked="f">
                <v:path arrowok="t"/>
                <v:fill type="solid"/>
              </v:shape>
              <v:shape style="position:absolute;left:7905;top:1849;width:87;height:158" coordorigin="7905,1849" coordsize="87,158" path="m7921,1993l7922,1994,7925,1994,7921,1993xe" filled="t" fillcolor="#000000" stroked="f">
                <v:path arrowok="t"/>
                <v:fill type="solid"/>
              </v:shape>
              <v:shape style="position:absolute;left:7905;top:1849;width:87;height:158" coordorigin="7905,1849" coordsize="87,158" path="m7992,1992l7982,1992,7982,1994,7983,1993,7984,1993,7992,1993,7992,1992xe" filled="t" fillcolor="#000000" stroked="f">
                <v:path arrowok="t"/>
                <v:fill type="solid"/>
              </v:shape>
              <v:shape style="position:absolute;left:7905;top:1849;width:87;height:158" coordorigin="7905,1849" coordsize="87,158" path="m7985,1993l7984,1993,7983,1993,7985,1993xe" filled="t" fillcolor="#000000" stroked="f">
                <v:path arrowok="t"/>
                <v:fill type="solid"/>
              </v:shape>
              <v:shape style="position:absolute;left:7905;top:1849;width:87;height:158" coordorigin="7905,1849" coordsize="87,158" path="m7920,1992l7919,1992,7921,1993,7920,1992xe" filled="t" fillcolor="#000000" stroked="f">
                <v:path arrowok="t"/>
                <v:fill type="solid"/>
              </v:shape>
              <v:shape style="position:absolute;left:7905;top:1849;width:87;height:158" coordorigin="7905,1849" coordsize="87,158" path="m7958,1915l7950,1920,7975,1969,7982,1983,7981,1983,7982,1993,7982,1992,7992,1992,7991,1983,7982,1983,7981,1982,7991,1982,7991,1978,7984,1964,7958,1915xe" filled="t" fillcolor="#000000" stroked="f">
                <v:path arrowok="t"/>
                <v:fill type="solid"/>
              </v:shape>
              <v:shape style="position:absolute;left:7905;top:1849;width:87;height:158" coordorigin="7905,1849" coordsize="87,158" path="m7919,1989l7919,1990,7920,1990,7919,1989xe" filled="t" fillcolor="#000000" stroked="f">
                <v:path arrowok="t"/>
                <v:fill type="solid"/>
              </v:shape>
              <v:shape style="position:absolute;left:7905;top:1849;width:87;height:158" coordorigin="7905,1849" coordsize="87,158" path="m7916,1980l7916,1981,7917,1981,7916,1980xe" filled="t" fillcolor="#000000" stroked="f">
                <v:path arrowok="t"/>
                <v:fill type="solid"/>
              </v:shape>
              <v:shape style="position:absolute;left:7905;top:1849;width:87;height:158" coordorigin="7905,1849" coordsize="87,158" path="m7936,1872l7925,1872,7950,1920,7958,1915,7936,1872xe" filled="t" fillcolor="#000000" stroked="f">
                <v:path arrowok="t"/>
                <v:fill type="solid"/>
              </v:shape>
              <v:shape style="position:absolute;left:7905;top:1849;width:87;height:158" coordorigin="7905,1849" coordsize="87,158" path="m7926,1856l7918,1856,7916,1860,7916,1860,7916,1860,7916,1861,7925,1873,7925,1872,7936,1872,7933,1867,7928,1860,7916,1860,7916,1858,7927,1858,7926,1856xe" filled="t" fillcolor="#000000" stroked="f">
                <v:path arrowok="t"/>
                <v:fill type="solid"/>
              </v:shape>
              <v:shape style="position:absolute;left:7905;top:1849;width:87;height:158" coordorigin="7905,1849" coordsize="87,158" path="m7914,1869l7914,1869,7914,1870,7914,1869xe" filled="t" fillcolor="#000000" stroked="f">
                <v:path arrowok="t"/>
                <v:fill type="solid"/>
              </v:shape>
              <v:shape style="position:absolute;left:7905;top:1849;width:87;height:158" coordorigin="7905,1849" coordsize="87,158" path="m7918,1856l7916,1857,7913,1857,7916,1860,7916,1858,7917,1858,7918,1856xe" filled="t" fillcolor="#000000" stroked="f">
                <v:path arrowok="t"/>
                <v:fill type="solid"/>
              </v:shape>
              <v:shape style="position:absolute;left:7905;top:1849;width:87;height:158" coordorigin="7905,1849" coordsize="87,158" path="m7917,1858l7916,1858,7916,1860,7917,1858xe" filled="t" fillcolor="#000000" stroked="f">
                <v:path arrowok="t"/>
                <v:fill type="solid"/>
              </v:shape>
              <v:shape style="position:absolute;left:7905;top:1849;width:87;height:158" coordorigin="7905,1849" coordsize="87,158" path="m7918,1856l7912,1857,7914,1858,7913,1857,7916,1857,7918,1856xe" filled="t" fillcolor="#000000" stroked="f">
                <v:path arrowok="t"/>
                <v:fill type="solid"/>
              </v:shape>
              <v:shape style="position:absolute;left:8804;top:2008;width:104;height:190" type="#_x0000_t75">
                <v:imagedata r:id="rId45" o:title=""/>
              </v:shape>
            </v:group>
            <v:group style="position:absolute;left:8800;top:2004;width:114;height:199" coordorigin="8800,2004" coordsize="114,199">
              <v:shape style="position:absolute;left:8800;top:2004;width:114;height:199" coordorigin="8800,2004" coordsize="114,199" path="m8885,2004l8844,2004,8830,2005,8828,2005,8818,2008,8816,2010,8812,2013,8810,2014,8808,2019,8807,2020,8802,2034,8802,2036,8800,2052,8800,2180,8802,2194,8803,2196,8806,2199,8807,2202,8809,2203,8814,2203,8816,2202,8818,2200,8822,2197,8824,2197,8825,2194,8809,2194,8812,2193,8809,2179,8809,2054,8812,2036,8812,2036,8816,2024,8818,2020,8818,2020,8819,2019,8819,2019,8822,2017,8825,2017,8832,2014,8831,2014,8845,2013,8912,2013,8911,2012,8909,2010,8905,2007,8904,2006,8899,2005,8885,2004xe" filled="t" fillcolor="#000000" stroked="f">
                <v:path arrowok="t"/>
                <v:fill type="solid"/>
              </v:shape>
              <v:shape style="position:absolute;left:8800;top:2004;width:114;height:199" coordorigin="8800,2004" coordsize="114,199" path="m8812,2193l8809,2194,8814,2194,8812,2193xe" filled="t" fillcolor="#000000" stroked="f">
                <v:path arrowok="t"/>
                <v:fill type="solid"/>
              </v:shape>
              <v:shape style="position:absolute;left:8800;top:2004;width:114;height:199" coordorigin="8800,2004" coordsize="114,199" path="m8813,2192l8812,2193,8814,2194,8813,2192xe" filled="t" fillcolor="#000000" stroked="f">
                <v:path arrowok="t"/>
                <v:fill type="solid"/>
              </v:shape>
              <v:shape style="position:absolute;left:8800;top:2004;width:114;height:199" coordorigin="8800,2004" coordsize="114,199" path="m8816,2190l8813,2192,8814,2194,8825,2194,8828,2191,8815,2191,8816,2190xe" filled="t" fillcolor="#000000" stroked="f">
                <v:path arrowok="t"/>
                <v:fill type="solid"/>
              </v:shape>
              <v:shape style="position:absolute;left:8800;top:2004;width:114;height:199" coordorigin="8800,2004" coordsize="114,199" path="m8812,2191l8812,2193,8813,2192,8812,2191xe" filled="t" fillcolor="#000000" stroked="f">
                <v:path arrowok="t"/>
                <v:fill type="solid"/>
              </v:shape>
              <v:shape style="position:absolute;left:8800;top:2004;width:114;height:199" coordorigin="8800,2004" coordsize="114,199" path="m8816,2190l8816,2190,8815,2191,8816,2190xe" filled="t" fillcolor="#000000" stroked="f">
                <v:path arrowok="t"/>
                <v:fill type="solid"/>
              </v:shape>
              <v:shape style="position:absolute;left:8800;top:2004;width:114;height:199" coordorigin="8800,2004" coordsize="114,199" path="m8829,2190l8816,2190,8815,2191,8828,2191,8829,2190xe" filled="t" fillcolor="#000000" stroked="f">
                <v:path arrowok="t"/>
                <v:fill type="solid"/>
              </v:shape>
              <v:shape style="position:absolute;left:8800;top:2004;width:114;height:199" coordorigin="8800,2004" coordsize="114,199" path="m8861,2114l8826,2175,8816,2190,8816,2190,8829,2190,8834,2181,8834,2180,8869,2119,8861,2114xe" filled="t" fillcolor="#000000" stroked="f">
                <v:path arrowok="t"/>
                <v:fill type="solid"/>
              </v:shape>
              <v:shape style="position:absolute;left:8800;top:2004;width:114;height:199" coordorigin="8800,2004" coordsize="114,199" path="m8894,2052l8861,2114,8869,2119,8903,2056,8904,2053,8894,2053,8894,2052xe" filled="t" fillcolor="#000000" stroked="f">
                <v:path arrowok="t"/>
                <v:fill type="solid"/>
              </v:shape>
              <v:shape style="position:absolute;left:8800;top:2004;width:114;height:199" coordorigin="8800,2004" coordsize="114,199" path="m8809,2054l8809,2055,8809,2054xe" filled="t" fillcolor="#000000" stroked="f">
                <v:path arrowok="t"/>
                <v:fill type="solid"/>
              </v:shape>
              <v:shape style="position:absolute;left:8800;top:2004;width:114;height:199" coordorigin="8800,2004" coordsize="114,199" path="m8912,2034l8903,2034,8894,2053,8904,2053,8911,2037,8911,2036,8912,2034xe" filled="t" fillcolor="#000000" stroked="f">
                <v:path arrowok="t"/>
                <v:fill type="solid"/>
              </v:shape>
              <v:shape style="position:absolute;left:8800;top:2004;width:114;height:199" coordorigin="8800,2004" coordsize="114,199" path="m8812,2036l8812,2036,8812,2037,8812,2036xe" filled="t" fillcolor="#000000" stroked="f">
                <v:path arrowok="t"/>
                <v:fill type="solid"/>
              </v:shape>
              <v:shape style="position:absolute;left:8800;top:2004;width:114;height:199" coordorigin="8800,2004" coordsize="114,199" path="m8914,2022l8904,2022,8904,2023,8904,2023,8902,2035,8903,2034,8912,2034,8914,2023,8904,2023,8904,2022,8914,2022,8914,2022xe" filled="t" fillcolor="#000000" stroked="f">
                <v:path arrowok="t"/>
                <v:fill type="solid"/>
              </v:shape>
              <v:shape style="position:absolute;left:8800;top:2004;width:114;height:199" coordorigin="8800,2004" coordsize="114,199" path="m8912,2013l8884,2013,8898,2014,8897,2014,8902,2016,8904,2018,8903,2018,8904,2022,8904,2022,8914,2022,8913,2020,8912,2016,8912,2013xe" filled="t" fillcolor="#000000" stroked="f">
                <v:path arrowok="t"/>
                <v:fill type="solid"/>
              </v:shape>
              <v:shape style="position:absolute;left:8800;top:2004;width:114;height:199" coordorigin="8800,2004" coordsize="114,199" path="m8819,2019l8818,2020,8819,2020,8819,2019xe" filled="t" fillcolor="#000000" stroked="f">
                <v:path arrowok="t"/>
                <v:fill type="solid"/>
              </v:shape>
              <v:shape style="position:absolute;left:8800;top:2004;width:114;height:199" coordorigin="8800,2004" coordsize="114,199" path="m8819,2020l8818,2020,8818,2020,8819,2020xe" filled="t" fillcolor="#000000" stroked="f">
                <v:path arrowok="t"/>
                <v:fill type="solid"/>
              </v:shape>
              <v:shape style="position:absolute;left:8800;top:2004;width:114;height:199" coordorigin="8800,2004" coordsize="114,199" path="m8819,2019l8819,2019,8819,2020,8819,2019xe" filled="t" fillcolor="#000000" stroked="f">
                <v:path arrowok="t"/>
                <v:fill type="solid"/>
              </v:shape>
              <v:shape style="position:absolute;left:8800;top:2004;width:114;height:199" coordorigin="8800,2004" coordsize="114,199" path="m8902,2017l8903,2019,8903,2018,8904,2018,8902,2017xe" filled="t" fillcolor="#000000" stroked="f">
                <v:path arrowok="t"/>
                <v:fill type="solid"/>
              </v:shape>
              <v:shape style="position:absolute;left:8800;top:2004;width:114;height:199" coordorigin="8800,2004" coordsize="114,199" path="m8825,2017l8822,2017,8821,2018,8825,2017xe" filled="t" fillcolor="#000000" stroked="f">
                <v:path arrowok="t"/>
                <v:fill type="solid"/>
              </v:shape>
              <v:shape style="position:absolute;left:8800;top:2004;width:114;height:199" coordorigin="8800,2004" coordsize="114,199" path="m8902,2016l8902,2017,8904,2018,8902,2016xe" filled="t" fillcolor="#000000" stroked="f">
                <v:path arrowok="t"/>
                <v:fill type="solid"/>
              </v:shape>
              <v:shape style="position:absolute;left:8800;top:2004;width:114;height:199" coordorigin="8800,2004" coordsize="114,199" path="m8902,2016l8900,2016,8902,2017,8902,2016xe" filled="t" fillcolor="#000000" stroked="f">
                <v:path arrowok="t"/>
                <v:fill type="solid"/>
              </v:shape>
              <v:shape style="position:absolute;left:9722;top:1843;width:86;height:161" type="#_x0000_t75">
                <v:imagedata r:id="rId46" o:title=""/>
              </v:shape>
            </v:group>
            <v:group style="position:absolute;left:9718;top:1838;width:96;height:170" coordorigin="9718,1838" coordsize="96,170">
              <v:shape style="position:absolute;left:9718;top:1838;width:96;height:170" coordorigin="9718,1838" coordsize="96,170" path="m9757,1998l9728,1998,9731,2001,9733,2004,9743,2006,9744,2006,9756,2007,9772,2008,9773,2008,9790,2007,9800,2006,9805,2005,9806,2005,9809,2004,9811,2001,9813,1999,9772,1999,9772,1999,9757,1998xe" filled="t" fillcolor="#000000" stroked="f">
                <v:path arrowok="t"/>
                <v:fill type="solid"/>
              </v:shape>
              <v:shape style="position:absolute;left:9718;top:1838;width:96;height:170" coordorigin="9718,1838" coordsize="96,170" path="m9731,1838l9725,1839,9724,1840,9724,1842,9721,1845,9720,1848,9719,1860,9718,1909,9718,1914,9719,1962,9719,1966,9720,1980,9720,1983,9724,1994,9728,1999,9728,1998,9757,1998,9745,1996,9739,1996,9736,1994,9738,1994,9737,1993,9734,1990,9733,1990,9732,1988,9732,1988,9730,1981,9730,1981,9729,1966,9728,1963,9727,1914,9727,1909,9728,1860,9730,1849,9730,1849,9730,1848,9727,1848,9729,1847,9728,1846,9739,1846,9738,1845,9739,1845,9737,1842,9734,1839,9731,1838xe" filled="t" fillcolor="#000000" stroked="f">
                <v:path arrowok="t"/>
                <v:fill type="solid"/>
              </v:shape>
              <v:shape style="position:absolute;left:9718;top:1838;width:96;height:170" coordorigin="9718,1838" coordsize="96,170" path="m9772,1999l9772,1999,9773,1999,9772,1999xe" filled="t" fillcolor="#000000" stroked="f">
                <v:path arrowok="t"/>
                <v:fill type="solid"/>
              </v:shape>
              <v:shape style="position:absolute;left:9718;top:1838;width:96;height:170" coordorigin="9718,1838" coordsize="96,170" path="m9814,1993l9805,1993,9804,1995,9803,1996,9799,1996,9788,1998,9772,1999,9773,1999,9813,1999,9814,1998,9814,1993xe" filled="t" fillcolor="#000000" stroked="f">
                <v:path arrowok="t"/>
                <v:fill type="solid"/>
              </v:shape>
              <v:shape style="position:absolute;left:9718;top:1838;width:96;height:170" coordorigin="9718,1838" coordsize="96,170" path="m9736,1994l9739,1996,9738,1995,9736,1994xe" filled="t" fillcolor="#000000" stroked="f">
                <v:path arrowok="t"/>
                <v:fill type="solid"/>
              </v:shape>
              <v:shape style="position:absolute;left:9718;top:1838;width:96;height:170" coordorigin="9718,1838" coordsize="96,170" path="m9738,1995l9739,1996,9745,1996,9738,1995xe" filled="t" fillcolor="#000000" stroked="f">
                <v:path arrowok="t"/>
                <v:fill type="solid"/>
              </v:shape>
              <v:shape style="position:absolute;left:9718;top:1838;width:96;height:170" coordorigin="9718,1838" coordsize="96,170" path="m9803,1995l9798,1996,9802,1996,9803,1995xe" filled="t" fillcolor="#000000" stroked="f">
                <v:path arrowok="t"/>
                <v:fill type="solid"/>
              </v:shape>
              <v:shape style="position:absolute;left:9718;top:1838;width:96;height:170" coordorigin="9718,1838" coordsize="96,170" path="m9803,1996l9802,1996,9803,1996,9803,1996xe" filled="t" fillcolor="#000000" stroked="f">
                <v:path arrowok="t"/>
                <v:fill type="solid"/>
              </v:shape>
              <v:shape style="position:absolute;left:9718;top:1838;width:96;height:170" coordorigin="9718,1838" coordsize="96,170" path="m9804,1995l9803,1996,9803,1996,9804,1995xe" filled="t" fillcolor="#000000" stroked="f">
                <v:path arrowok="t"/>
                <v:fill type="solid"/>
              </v:shape>
              <v:shape style="position:absolute;left:9718;top:1838;width:96;height:170" coordorigin="9718,1838" coordsize="96,170" path="m9804,1995l9803,1996,9804,1995,9804,1995xe" filled="t" fillcolor="#000000" stroked="f">
                <v:path arrowok="t"/>
                <v:fill type="solid"/>
              </v:shape>
              <v:shape style="position:absolute;left:9718;top:1838;width:96;height:170" coordorigin="9718,1838" coordsize="96,170" path="m9805,1993l9804,1995,9804,1995,9805,1993xe" filled="t" fillcolor="#000000" stroked="f">
                <v:path arrowok="t"/>
                <v:fill type="solid"/>
              </v:shape>
              <v:shape style="position:absolute;left:9718;top:1838;width:96;height:170" coordorigin="9718,1838" coordsize="96,170" path="m9738,1994l9736,1994,9738,1995,9738,1994xe" filled="t" fillcolor="#000000" stroked="f">
                <v:path arrowok="t"/>
                <v:fill type="solid"/>
              </v:shape>
              <v:shape style="position:absolute;left:9718;top:1838;width:96;height:170" coordorigin="9718,1838" coordsize="96,170" path="m9814,1992l9804,1992,9804,1995,9805,1993,9814,1993,9814,1992xe" filled="t" fillcolor="#000000" stroked="f">
                <v:path arrowok="t"/>
                <v:fill type="solid"/>
              </v:shape>
              <v:shape style="position:absolute;left:9718;top:1838;width:96;height:170" coordorigin="9718,1838" coordsize="96,170" path="m9802,1982l9804,1993,9804,1992,9814,1992,9814,1990,9812,1983,9803,1983,9802,1982xe" filled="t" fillcolor="#000000" stroked="f">
                <v:path arrowok="t"/>
                <v:fill type="solid"/>
              </v:shape>
              <v:shape style="position:absolute;left:9718;top:1838;width:96;height:170" coordorigin="9718,1838" coordsize="96,170" path="m9732,1988l9733,1990,9733,1989,9732,1988xe" filled="t" fillcolor="#000000" stroked="f">
                <v:path arrowok="t"/>
                <v:fill type="solid"/>
              </v:shape>
              <v:shape style="position:absolute;left:9718;top:1838;width:96;height:170" coordorigin="9718,1838" coordsize="96,170" path="m9733,1989l9733,1990,9734,1990,9733,1989xe" filled="t" fillcolor="#000000" stroked="f">
                <v:path arrowok="t"/>
                <v:fill type="solid"/>
              </v:shape>
              <v:shape style="position:absolute;left:9718;top:1838;width:96;height:170" coordorigin="9718,1838" coordsize="96,170" path="m9732,1988l9732,1988,9733,1989,9732,1988xe" filled="t" fillcolor="#000000" stroked="f">
                <v:path arrowok="t"/>
                <v:fill type="solid"/>
              </v:shape>
              <v:shape style="position:absolute;left:9718;top:1838;width:96;height:170" coordorigin="9718,1838" coordsize="96,170" path="m9776,1909l9768,1914,9796,1966,9803,1983,9812,1983,9811,1980,9804,1963,9804,1962,9776,1909xe" filled="t" fillcolor="#000000" stroked="f">
                <v:path arrowok="t"/>
                <v:fill type="solid"/>
              </v:shape>
              <v:shape style="position:absolute;left:9718;top:1838;width:96;height:170" coordorigin="9718,1838" coordsize="96,170" path="m9730,1980l9730,1981,9730,1981,9730,1980xe" filled="t" fillcolor="#000000" stroked="f">
                <v:path arrowok="t"/>
                <v:fill type="solid"/>
              </v:shape>
              <v:shape style="position:absolute;left:9718;top:1838;width:96;height:170" coordorigin="9718,1838" coordsize="96,170" path="m9751,1862l9740,1862,9768,1914,9776,1909,9751,1862xe" filled="t" fillcolor="#000000" stroked="f">
                <v:path arrowok="t"/>
                <v:fill type="solid"/>
              </v:shape>
              <v:shape style="position:absolute;left:9718;top:1838;width:96;height:170" coordorigin="9718,1838" coordsize="96,170" path="m9739,1846l9732,1846,9731,1848,9731,1849,9730,1849,9730,1849,9731,1850,9731,1851,9740,1863,9740,1862,9751,1862,9749,1857,9748,1857,9741,1849,9731,1849,9730,1849,9741,1849,9739,1846xe" filled="t" fillcolor="#000000" stroked="f">
                <v:path arrowok="t"/>
                <v:fill type="solid"/>
              </v:shape>
              <v:shape style="position:absolute;left:9718;top:1838;width:96;height:170" coordorigin="9718,1838" coordsize="96,170" path="m9729,1860l9728,1861,9729,1860xe" filled="t" fillcolor="#000000" stroked="f">
                <v:path arrowok="t"/>
                <v:fill type="solid"/>
              </v:shape>
              <v:shape style="position:absolute;left:9718;top:1838;width:96;height:170" coordorigin="9718,1838" coordsize="96,170" path="m9730,1849l9730,1849,9730,1850,9730,1849,9730,1849xe" filled="t" fillcolor="#000000" stroked="f">
                <v:path arrowok="t"/>
                <v:fill type="solid"/>
              </v:shape>
              <v:shape style="position:absolute;left:9718;top:1838;width:96;height:170" coordorigin="9718,1838" coordsize="96,170" path="m9730,1848l9730,1849,9730,1849,9730,1848xe" filled="t" fillcolor="#000000" stroked="f">
                <v:path arrowok="t"/>
                <v:fill type="solid"/>
              </v:shape>
              <v:shape style="position:absolute;left:9718;top:1838;width:96;height:170" coordorigin="9718,1838" coordsize="96,170" path="m9731,1849l9731,1849,9731,1849xe" filled="t" fillcolor="#000000" stroked="f">
                <v:path arrowok="t"/>
                <v:fill type="solid"/>
              </v:shape>
              <v:shape style="position:absolute;left:9718;top:1838;width:96;height:170" coordorigin="9718,1838" coordsize="96,170" path="m9729,1847l9729,1847,9730,1848,9730,1849,9730,1848,9729,1847xe" filled="t" fillcolor="#000000" stroked="f">
                <v:path arrowok="t"/>
                <v:fill type="solid"/>
              </v:shape>
              <v:shape style="position:absolute;left:9718;top:1838;width:96;height:170" coordorigin="9718,1838" coordsize="96,170" path="m9732,1846l9729,1847,9731,1849,9731,1848,9731,1848,9732,1846xe" filled="t" fillcolor="#000000" stroked="f">
                <v:path arrowok="t"/>
                <v:fill type="solid"/>
              </v:shape>
              <v:shape style="position:absolute;left:9718;top:1838;width:96;height:170" coordorigin="9718,1838" coordsize="96,170" path="m9729,1847l9727,1848,9730,1848,9729,1847xe" filled="t" fillcolor="#000000" stroked="f">
                <v:path arrowok="t"/>
                <v:fill type="solid"/>
              </v:shape>
              <v:shape style="position:absolute;left:9718;top:1838;width:96;height:170" coordorigin="9718,1838" coordsize="96,170" path="m9732,1846l9731,1848,9731,1848,9732,1846xe" filled="t" fillcolor="#000000" stroked="f">
                <v:path arrowok="t"/>
                <v:fill type="solid"/>
              </v:shape>
              <v:shape style="position:absolute;left:9718;top:1838;width:96;height:170" coordorigin="9718,1838" coordsize="96,170" path="m9728,1846l9729,1847,9729,1847,9728,1846xe" filled="t" fillcolor="#000000" stroked="f">
                <v:path arrowok="t"/>
                <v:fill type="solid"/>
              </v:shape>
              <v:shape style="position:absolute;left:9718;top:1838;width:96;height:170" coordorigin="9718,1838" coordsize="96,170" path="m9732,1846l9728,1846,9729,1847,9732,1846xe" filled="t" fillcolor="#000000" stroked="f">
                <v:path arrowok="t"/>
                <v:fill type="solid"/>
              </v:shape>
              <v:shape style="position:absolute;left:7896;top:3163;width:158;height:262" type="#_x0000_t75">
                <v:imagedata r:id="rId47" o:title=""/>
              </v:shape>
            </v:group>
            <v:group style="position:absolute;left:7891;top:3159;width:168;height:270" coordorigin="7891,3159" coordsize="168,270">
              <v:shape style="position:absolute;left:7891;top:3159;width:168;height:270" coordorigin="7891,3159" coordsize="168,270" path="m7895,3177l7892,3189,7892,3194,7891,3224,7891,3327,7896,3390,7897,3391,7901,3400,7904,3408,7909,3415,7910,3417,7916,3421,7924,3424,7925,3424,7933,3427,7934,3427,7957,3429,8017,3429,8038,3427,8046,3424,8048,3423,8053,3420,7958,3420,7936,3417,7931,3416,7928,3416,7921,3412,7915,3409,7917,3409,7913,3403,7910,3397,7909,3397,7906,3388,7906,3388,7902,3362,7901,3327,7901,3224,7902,3190,7902,3190,7904,3180,7905,3178,7895,3178,7895,3177xe" filled="t" fillcolor="#000000" stroked="f">
                <v:path arrowok="t"/>
                <v:fill type="solid"/>
              </v:shape>
              <v:shape style="position:absolute;left:7891;top:3159;width:168;height:270" coordorigin="7891,3159" coordsize="168,270" path="m8044,3415l8035,3417,8036,3417,8016,3420,8053,3420,8057,3416,8042,3416,8044,3415xe" filled="t" fillcolor="#000000" stroked="f">
                <v:path arrowok="t"/>
                <v:fill type="solid"/>
              </v:shape>
              <v:shape style="position:absolute;left:7891;top:3159;width:168;height:270" coordorigin="7891,3159" coordsize="168,270" path="m7927,3415l7928,3416,7931,3416,7927,3415xe" filled="t" fillcolor="#000000" stroked="f">
                <v:path arrowok="t"/>
                <v:fill type="solid"/>
              </v:shape>
              <v:shape style="position:absolute;left:7891;top:3159;width:168;height:270" coordorigin="7891,3159" coordsize="168,270" path="m8059,3409l8050,3409,8048,3412,8047,3412,8042,3416,8057,3416,8058,3414,8059,3409xe" filled="t" fillcolor="#000000" stroked="f">
                <v:path arrowok="t"/>
                <v:fill type="solid"/>
              </v:shape>
              <v:shape style="position:absolute;left:7891;top:3159;width:168;height:270" coordorigin="7891,3159" coordsize="168,270" path="m8049,3410l8046,3412,8048,3412,8049,3410xe" filled="t" fillcolor="#000000" stroked="f">
                <v:path arrowok="t"/>
                <v:fill type="solid"/>
              </v:shape>
              <v:shape style="position:absolute;left:7891;top:3159;width:168;height:270" coordorigin="7891,3159" coordsize="168,270" path="m8050,3409l8049,3410,8048,3412,8050,3409xe" filled="t" fillcolor="#000000" stroked="f">
                <v:path arrowok="t"/>
                <v:fill type="solid"/>
              </v:shape>
              <v:shape style="position:absolute;left:7891;top:3159;width:168;height:270" coordorigin="7891,3159" coordsize="168,270" path="m7917,3409l7915,3409,7918,3410,7917,3409xe" filled="t" fillcolor="#000000" stroked="f">
                <v:path arrowok="t"/>
                <v:fill type="solid"/>
              </v:shape>
              <v:shape style="position:absolute;left:7891;top:3159;width:168;height:270" coordorigin="7891,3159" coordsize="168,270" path="m8059,3405l8050,3405,8050,3406,8049,3410,8050,3409,8059,3409,8059,3408,8059,3405xe" filled="t" fillcolor="#000000" stroked="f">
                <v:path arrowok="t"/>
                <v:fill type="solid"/>
              </v:shape>
              <v:shape style="position:absolute;left:7891;top:3159;width:168;height:270" coordorigin="7891,3159" coordsize="168,270" path="m8050,3406l8049,3406,8050,3406xe" filled="t" fillcolor="#000000" stroked="f">
                <v:path arrowok="t"/>
                <v:fill type="solid"/>
              </v:shape>
              <v:shape style="position:absolute;left:7891;top:3159;width:168;height:270" coordorigin="7891,3159" coordsize="168,270" path="m8048,3399l8050,3406,8050,3405,8059,3405,8058,3400,8050,3400,8048,3399xe" filled="t" fillcolor="#000000" stroked="f">
                <v:path arrowok="t"/>
                <v:fill type="solid"/>
              </v:shape>
              <v:shape style="position:absolute;left:7891;top:3159;width:168;height:270" coordorigin="7891,3159" coordsize="168,270" path="m7991,3273l7982,3278,8012,3327,8033,3364,8046,3391,8050,3400,8058,3400,8058,3399,8058,3397,8054,3387,8054,3386,8041,3360,8021,3322,7991,3273xe" filled="t" fillcolor="#000000" stroked="f">
                <v:path arrowok="t"/>
                <v:fill type="solid"/>
              </v:shape>
              <v:shape style="position:absolute;left:7891;top:3159;width:168;height:270" coordorigin="7891,3159" coordsize="168,270" path="m7909,3396l7909,3397,7910,3397,7909,3396xe" filled="t" fillcolor="#000000" stroked="f">
                <v:path arrowok="t"/>
                <v:fill type="solid"/>
              </v:shape>
              <v:shape style="position:absolute;left:7891;top:3159;width:168;height:270" coordorigin="7891,3159" coordsize="168,270" path="m7906,3387l7906,3388,7906,3388,7906,3387xe" filled="t" fillcolor="#000000" stroked="f">
                <v:path arrowok="t"/>
                <v:fill type="solid"/>
              </v:shape>
              <v:shape style="position:absolute;left:7891;top:3159;width:168;height:270" coordorigin="7891,3159" coordsize="168,270" path="m7942,3193l7931,3193,7954,3229,7982,3278,7991,3273,7962,3224,7942,3193xe" filled="t" fillcolor="#000000" stroked="f">
                <v:path arrowok="t"/>
                <v:fill type="solid"/>
              </v:shape>
              <v:shape style="position:absolute;left:7891;top:3159;width:168;height:270" coordorigin="7891,3159" coordsize="168,270" path="m7923,3169l7910,3169,7916,3174,7915,3174,7922,3182,7931,3194,7931,3193,7942,3193,7939,3188,7931,3176,7930,3176,7923,3169xe" filled="t" fillcolor="#000000" stroked="f">
                <v:path arrowok="t"/>
                <v:fill type="solid"/>
              </v:shape>
              <v:shape style="position:absolute;left:7891;top:3159;width:168;height:270" coordorigin="7891,3159" coordsize="168,270" path="m7902,3190l7902,3190,7902,3192,7902,3190xe" filled="t" fillcolor="#000000" stroked="f">
                <v:path arrowok="t"/>
                <v:fill type="solid"/>
              </v:shape>
              <v:shape style="position:absolute;left:7891;top:3159;width:168;height:270" coordorigin="7891,3159" coordsize="168,270" path="m7910,3159l7906,3159,7902,3162,7901,3163,7897,3168,7896,3170,7895,3178,7905,3178,7905,3174,7904,3174,7906,3171,7906,3171,7907,3170,7907,3170,7908,3169,7906,3168,7922,3168,7922,3166,7916,3162,7915,3162,7910,3159xe" filled="t" fillcolor="#000000" stroked="f">
                <v:path arrowok="t"/>
                <v:fill type="solid"/>
              </v:shape>
              <v:shape style="position:absolute;left:7891;top:3159;width:168;height:270" coordorigin="7891,3159" coordsize="168,270" path="m7906,3171l7904,3174,7905,3172,7906,3171xe" filled="t" fillcolor="#000000" stroked="f">
                <v:path arrowok="t"/>
                <v:fill type="solid"/>
              </v:shape>
              <v:shape style="position:absolute;left:7891;top:3159;width:168;height:270" coordorigin="7891,3159" coordsize="168,270" path="m7905,3172l7904,3174,7905,3174,7905,3172xe" filled="t" fillcolor="#000000" stroked="f">
                <v:path arrowok="t"/>
                <v:fill type="solid"/>
              </v:shape>
              <v:shape style="position:absolute;left:7891;top:3159;width:168;height:270" coordorigin="7891,3159" coordsize="168,270" path="m7906,3171l7906,3171,7905,3172,7906,3171xe" filled="t" fillcolor="#000000" stroked="f">
                <v:path arrowok="t"/>
                <v:fill type="solid"/>
              </v:shape>
              <v:shape style="position:absolute;left:7891;top:3159;width:168;height:270" coordorigin="7891,3159" coordsize="168,270" path="m7908,3169l7907,3170,7907,3170,7908,3169xe" filled="t" fillcolor="#000000" stroked="f">
                <v:path arrowok="t"/>
                <v:fill type="solid"/>
              </v:shape>
              <v:shape style="position:absolute;left:7891;top:3159;width:168;height:270" coordorigin="7891,3159" coordsize="168,270" path="m7907,3170l7907,3170,7907,3170,7907,3170xe" filled="t" fillcolor="#000000" stroked="f">
                <v:path arrowok="t"/>
                <v:fill type="solid"/>
              </v:shape>
              <v:shape style="position:absolute;left:7891;top:3159;width:168;height:270" coordorigin="7891,3159" coordsize="168,270" path="m7922,3168l7910,3168,7908,3169,7910,3170,7910,3169,7923,3169,7922,3168xe" filled="t" fillcolor="#000000" stroked="f">
                <v:path arrowok="t"/>
                <v:fill type="solid"/>
              </v:shape>
              <v:shape style="position:absolute;left:7891;top:3159;width:168;height:270" coordorigin="7891,3159" coordsize="168,270" path="m7908,3169l7907,3170,7908,3169,7908,3169xe" filled="t" fillcolor="#000000" stroked="f">
                <v:path arrowok="t"/>
                <v:fill type="solid"/>
              </v:shape>
              <v:shape style="position:absolute;left:7891;top:3159;width:168;height:270" coordorigin="7891,3159" coordsize="168,270" path="m7910,3168l7906,3168,7908,3169,7910,3168xe" filled="t" fillcolor="#000000" stroked="f">
                <v:path arrowok="t"/>
                <v:fill type="solid"/>
              </v:shape>
              <v:shape style="position:absolute;left:9718;top:3158;width:166;height:269" type="#_x0000_t75">
                <v:imagedata r:id="rId48" o:title=""/>
              </v:shape>
            </v:group>
            <v:group style="position:absolute;left:9713;top:3153;width:175;height:278" coordorigin="9713,3153" coordsize="175,278">
              <v:shape style="position:absolute;left:9713;top:3153;width:175;height:278" coordorigin="9713,3153" coordsize="175,278" path="m9866,3429l9757,3429,9781,3432,9844,3432,9866,3429xe" filled="t" fillcolor="#000000" stroked="f">
                <v:path arrowok="t"/>
                <v:fill type="solid"/>
              </v:shape>
              <v:shape style="position:absolute;left:9713;top:3153;width:175;height:278" coordorigin="9713,3153" coordsize="175,278" path="m9731,3153l9728,3153,9725,3154,9722,3157,9719,3163,9718,3164,9715,3172,9715,3175,9714,3187,9713,3220,9713,3326,9714,3361,9714,3364,9718,3391,9719,3392,9722,3402,9726,3410,9726,3411,9731,3417,9732,3417,9738,3422,9739,3423,9748,3427,9756,3429,9868,3429,9875,3427,9881,3423,9882,3422,9782,3422,9758,3420,9754,3418,9751,3418,9743,3415,9744,3415,9740,3411,9738,3411,9733,3405,9734,3405,9731,3398,9728,3390,9727,3390,9724,3363,9724,3361,9722,3326,9722,3220,9724,3189,9724,3187,9725,3175,9727,3166,9728,3166,9729,3164,9728,3164,9729,3163,9728,3163,9730,3163,9731,3162,9744,3162,9738,3156,9736,3154,9731,3153xe" filled="t" fillcolor="#000000" stroked="f">
                <v:path arrowok="t"/>
                <v:fill type="solid"/>
              </v:shape>
              <v:shape style="position:absolute;left:9713;top:3153;width:175;height:278" coordorigin="9713,3153" coordsize="175,278" path="m9871,3417l9864,3420,9865,3420,9842,3422,9882,3422,9885,3418,9870,3418,9871,3417xe" filled="t" fillcolor="#000000" stroked="f">
                <v:path arrowok="t"/>
                <v:fill type="solid"/>
              </v:shape>
              <v:shape style="position:absolute;left:9713;top:3153;width:175;height:278" coordorigin="9713,3153" coordsize="175,278" path="m9750,3417l9751,3418,9754,3418,9750,3417xe" filled="t" fillcolor="#000000" stroked="f">
                <v:path arrowok="t"/>
                <v:fill type="solid"/>
              </v:shape>
              <v:shape style="position:absolute;left:9713;top:3153;width:175;height:278" coordorigin="9713,3153" coordsize="175,278" path="m9875,3415l9870,3418,9885,3418,9886,3417,9886,3416,9875,3416,9875,3415xe" filled="t" fillcolor="#000000" stroked="f">
                <v:path arrowok="t"/>
                <v:fill type="solid"/>
              </v:shape>
              <v:shape style="position:absolute;left:9713;top:3153;width:175;height:278" coordorigin="9713,3153" coordsize="175,278" path="m9876,3415l9875,3415,9875,3416,9876,3415xe" filled="t" fillcolor="#000000" stroked="f">
                <v:path arrowok="t"/>
                <v:fill type="solid"/>
              </v:shape>
              <v:shape style="position:absolute;left:9713;top:3153;width:175;height:278" coordorigin="9713,3153" coordsize="175,278" path="m9887,3415l9876,3415,9875,3416,9886,3416,9887,3415xe" filled="t" fillcolor="#000000" stroked="f">
                <v:path arrowok="t"/>
                <v:fill type="solid"/>
              </v:shape>
              <v:shape style="position:absolute;left:9713;top:3153;width:175;height:278" coordorigin="9713,3153" coordsize="175,278" path="m9888,3411l9878,3411,9875,3415,9876,3415,9887,3415,9888,3411xe" filled="t" fillcolor="#000000" stroked="f">
                <v:path arrowok="t"/>
                <v:fill type="solid"/>
              </v:shape>
              <v:shape style="position:absolute;left:9713;top:3153;width:175;height:278" coordorigin="9713,3153" coordsize="175,278" path="m9878,3407l9877,3412,9878,3411,9888,3411,9888,3409,9878,3409,9878,3407xe" filled="t" fillcolor="#000000" stroked="f">
                <v:path arrowok="t"/>
                <v:fill type="solid"/>
              </v:shape>
              <v:shape style="position:absolute;left:9713;top:3153;width:175;height:278" coordorigin="9713,3153" coordsize="175,278" path="m9738,3410l9738,3411,9740,3411,9738,3410xe" filled="t" fillcolor="#000000" stroked="f">
                <v:path arrowok="t"/>
                <v:fill type="solid"/>
              </v:shape>
              <v:shape style="position:absolute;left:9713;top:3153;width:175;height:278" coordorigin="9713,3153" coordsize="175,278" path="m9878,3406l9878,3408,9878,3409,9878,3406xe" filled="t" fillcolor="#000000" stroked="f">
                <v:path arrowok="t"/>
                <v:fill type="solid"/>
              </v:shape>
              <v:shape style="position:absolute;left:9713;top:3153;width:175;height:278" coordorigin="9713,3153" coordsize="175,278" path="m9888,3406l9878,3406,9878,3409,9888,3409,9888,3406xe" filled="t" fillcolor="#000000" stroked="f">
                <v:path arrowok="t"/>
                <v:fill type="solid"/>
              </v:shape>
              <v:shape style="position:absolute;left:9713;top:3153;width:175;height:278" coordorigin="9713,3153" coordsize="175,278" path="m9817,3271l9809,3276,9862,3364,9875,3392,9878,3402,9877,3402,9878,3407,9878,3406,9888,3406,9887,3402,9878,3402,9877,3400,9887,3400,9887,3398,9883,3388,9870,3361,9870,3360,9817,3271xe" filled="t" fillcolor="#000000" stroked="f">
                <v:path arrowok="t"/>
                <v:fill type="solid"/>
              </v:shape>
              <v:shape style="position:absolute;left:9713;top:3153;width:175;height:278" coordorigin="9713,3153" coordsize="175,278" path="m9734,3405l9733,3405,9734,3406,9734,3405xe" filled="t" fillcolor="#000000" stroked="f">
                <v:path arrowok="t"/>
                <v:fill type="solid"/>
              </v:shape>
              <v:shape style="position:absolute;left:9713;top:3153;width:175;height:278" coordorigin="9713,3153" coordsize="175,278" path="m9727,3388l9727,3390,9728,3390,9727,3388xe" filled="t" fillcolor="#000000" stroked="f">
                <v:path arrowok="t"/>
                <v:fill type="solid"/>
              </v:shape>
              <v:shape style="position:absolute;left:9713;top:3153;width:175;height:278" coordorigin="9713,3153" coordsize="175,278" path="m9757,3176l9745,3176,9754,3189,9778,3225,9809,3276,9817,3271,9786,3220,9762,3184,9757,3176xe" filled="t" fillcolor="#000000" stroked="f">
                <v:path arrowok="t"/>
                <v:fill type="solid"/>
              </v:shape>
              <v:shape style="position:absolute;left:9713;top:3153;width:175;height:278" coordorigin="9713,3153" coordsize="175,278" path="m9724,3187l9724,3188,9724,3187xe" filled="t" fillcolor="#000000" stroked="f">
                <v:path arrowok="t"/>
                <v:fill type="solid"/>
              </v:shape>
              <v:shape style="position:absolute;left:9713;top:3153;width:175;height:278" coordorigin="9713,3153" coordsize="175,278" path="m9732,3164l9745,3177,9745,3176,9757,3176,9754,3171,9746,3164,9733,3164,9732,3164xe" filled="t" fillcolor="#000000" stroked="f">
                <v:path arrowok="t"/>
                <v:fill type="solid"/>
              </v:shape>
              <v:shape style="position:absolute;left:9713;top:3153;width:175;height:278" coordorigin="9713,3153" coordsize="175,278" path="m9728,3166l9727,3166,9727,3168,9728,3166xe" filled="t" fillcolor="#000000" stroked="f">
                <v:path arrowok="t"/>
                <v:fill type="solid"/>
              </v:shape>
              <v:shape style="position:absolute;left:9713;top:3153;width:175;height:278" coordorigin="9713,3153" coordsize="175,278" path="m9729,3163l9728,3164,9730,3164,9730,3163,9729,3163xe" filled="t" fillcolor="#000000" stroked="f">
                <v:path arrowok="t"/>
                <v:fill type="solid"/>
              </v:shape>
              <v:shape style="position:absolute;left:9713;top:3153;width:175;height:278" coordorigin="9713,3153" coordsize="175,278" path="m9730,3164l9728,3164,9729,3164,9730,3164xe" filled="t" fillcolor="#000000" stroked="f">
                <v:path arrowok="t"/>
                <v:fill type="solid"/>
              </v:shape>
              <v:shape style="position:absolute;left:9713;top:3153;width:175;height:278" coordorigin="9713,3153" coordsize="175,278" path="m9731,3163l9732,3164,9733,3164,9731,3163xe" filled="t" fillcolor="#000000" stroked="f">
                <v:path arrowok="t"/>
                <v:fill type="solid"/>
              </v:shape>
              <v:shape style="position:absolute;left:9713;top:3153;width:175;height:278" coordorigin="9713,3153" coordsize="175,278" path="m9745,3163l9732,3163,9731,3163,9733,3164,9746,3164,9745,3163xe" filled="t" fillcolor="#000000" stroked="f">
                <v:path arrowok="t"/>
                <v:fill type="solid"/>
              </v:shape>
              <v:shape style="position:absolute;left:9713;top:3153;width:175;height:278" coordorigin="9713,3153" coordsize="175,278" path="m9730,3163l9730,3164,9730,3163,9730,3163xe" filled="t" fillcolor="#000000" stroked="f">
                <v:path arrowok="t"/>
                <v:fill type="solid"/>
              </v:shape>
              <v:shape style="position:absolute;left:9713;top:3153;width:175;height:278" coordorigin="9713,3153" coordsize="175,278" path="m9731,3163l9730,3163,9732,3164,9731,3163xe" filled="t" fillcolor="#000000" stroked="f">
                <v:path arrowok="t"/>
                <v:fill type="solid"/>
              </v:shape>
              <v:shape style="position:absolute;left:9713;top:3153;width:175;height:278" coordorigin="9713,3153" coordsize="175,278" path="m9744,3162l9731,3162,9730,3163,9730,3163,9731,3163,9731,3163,9745,3163,9744,3162xe" filled="t" fillcolor="#000000" stroked="f">
                <v:path arrowok="t"/>
                <v:fill type="solid"/>
              </v:shape>
              <v:shape style="position:absolute;left:9713;top:3153;width:175;height:278" coordorigin="9713,3153" coordsize="175,278" path="m9731,3162l9729,3163,9730,3163,9731,3162xe" filled="t" fillcolor="#000000" stroked="f">
                <v:path arrowok="t"/>
                <v:fill type="solid"/>
              </v:shape>
              <v:shape style="position:absolute;left:9713;top:3153;width:175;height:278" coordorigin="9713,3153" coordsize="175,278" path="m9731,3163l9731,3163,9731,3163xe" filled="t" fillcolor="#000000" stroked="f">
                <v:path arrowok="t"/>
                <v:fill type="solid"/>
              </v:shape>
              <v:shape style="position:absolute;left:9713;top:3153;width:175;height:278" coordorigin="9713,3153" coordsize="175,278" path="m9730,3163l9728,3163,9729,3163,9730,3163xe" filled="t" fillcolor="#000000" stroked="f">
                <v:path arrowok="t"/>
                <v:fill type="solid"/>
              </v:shape>
              <v:shape style="position:absolute;left:9713;top:3153;width:175;height:278" coordorigin="9713,3153" coordsize="175,278" path="m9732,3163l9731,3163,9731,3163,9732,3163xe" filled="t" fillcolor="#000000" stroked="f">
                <v:path arrowok="t"/>
                <v:fill type="solid"/>
              </v:shape>
              <v:shape style="position:absolute;left:8801;top:3432;width:176;height:302" type="#_x0000_t75">
                <v:imagedata r:id="rId49" o:title=""/>
              </v:shape>
            </v:group>
            <v:group style="position:absolute;left:8796;top:3427;width:186;height:312" coordorigin="8796,3427" coordsize="186,312">
              <v:shape style="position:absolute;left:8796;top:3427;width:186;height:312" coordorigin="8796,3427" coordsize="186,312" path="m8870,3436l8824,3436,8816,3442,8815,3444,8810,3451,8806,3459,8804,3460,8802,3472,8802,3475,8798,3505,8797,3549,8796,3602,8796,3607,8798,3699,8803,3728,8806,3734,8807,3736,8812,3739,8816,3739,8821,3736,8822,3735,8828,3730,8812,3730,8813,3730,8812,3728,8813,3728,8812,3724,8810,3716,8809,3716,8808,3702,8807,3658,8806,3607,8806,3602,8807,3544,8808,3505,8812,3475,8814,3463,8815,3463,8819,3456,8823,3450,8822,3450,8824,3448,8824,3448,8830,3444,8831,3444,8837,3441,8836,3441,8845,3439,8870,3436xe" filled="t" fillcolor="#000000" stroked="f">
                <v:path arrowok="t"/>
                <v:fill type="solid"/>
              </v:shape>
              <v:shape style="position:absolute;left:8796;top:3427;width:186;height:312" coordorigin="8796,3427" coordsize="186,312" path="m8813,3730l8812,3730,8814,3730,8813,3730xe" filled="t" fillcolor="#000000" stroked="f">
                <v:path arrowok="t"/>
                <v:fill type="solid"/>
              </v:shape>
              <v:shape style="position:absolute;left:8796;top:3427;width:186;height:312" coordorigin="8796,3427" coordsize="186,312" path="m8814,3729l8813,3730,8814,3730,8814,3729xe" filled="t" fillcolor="#000000" stroked="f">
                <v:path arrowok="t"/>
                <v:fill type="solid"/>
              </v:shape>
              <v:shape style="position:absolute;left:8796;top:3427;width:186;height:312" coordorigin="8796,3427" coordsize="186,312" path="m8814,3729l8814,3729,8814,3730,8816,3730,8814,3729xe" filled="t" fillcolor="#000000" stroked="f">
                <v:path arrowok="t"/>
                <v:fill type="solid"/>
              </v:shape>
              <v:shape style="position:absolute;left:8796;top:3427;width:186;height:312" coordorigin="8796,3427" coordsize="186,312" path="m8823,3723l8816,3728,8814,3729,8816,3730,8828,3730,8830,3729,8835,3723,8822,3723,8823,3723xe" filled="t" fillcolor="#000000" stroked="f">
                <v:path arrowok="t"/>
                <v:fill type="solid"/>
              </v:shape>
              <v:shape style="position:absolute;left:8796;top:3427;width:186;height:312" coordorigin="8796,3427" coordsize="186,312" path="m8812,3728l8813,3730,8814,3729,8813,3729,8812,3728xe" filled="t" fillcolor="#000000" stroked="f">
                <v:path arrowok="t"/>
                <v:fill type="solid"/>
              </v:shape>
              <v:shape style="position:absolute;left:8796;top:3427;width:186;height:312" coordorigin="8796,3427" coordsize="186,312" path="m8813,3729l8814,3729,8814,3729,8813,3729xe" filled="t" fillcolor="#000000" stroked="f">
                <v:path arrowok="t"/>
                <v:fill type="solid"/>
              </v:shape>
              <v:shape style="position:absolute;left:8796;top:3427;width:186;height:312" coordorigin="8796,3427" coordsize="186,312" path="m8813,3728l8812,3728,8813,3729,8813,3728xe" filled="t" fillcolor="#000000" stroked="f">
                <v:path arrowok="t"/>
                <v:fill type="solid"/>
              </v:shape>
              <v:shape style="position:absolute;left:8796;top:3427;width:186;height:312" coordorigin="8796,3427" coordsize="186,312" path="m8824,3722l8823,3723,8822,3723,8824,3722xe" filled="t" fillcolor="#000000" stroked="f">
                <v:path arrowok="t"/>
                <v:fill type="solid"/>
              </v:shape>
              <v:shape style="position:absolute;left:8796;top:3427;width:186;height:312" coordorigin="8796,3427" coordsize="186,312" path="m8836,3722l8824,3722,8822,3723,8835,3723,8836,3722xe" filled="t" fillcolor="#000000" stroked="f">
                <v:path arrowok="t"/>
                <v:fill type="solid"/>
              </v:shape>
              <v:shape style="position:absolute;left:8796;top:3427;width:186;height:312" coordorigin="8796,3427" coordsize="186,312" path="m8898,3602l8866,3658,8840,3699,8831,3714,8823,3723,8824,3722,8836,3722,8838,3720,8839,3718,8849,3704,8874,3663,8906,3607,8898,3602xe" filled="t" fillcolor="#000000" stroked="f">
                <v:path arrowok="t"/>
                <v:fill type="solid"/>
              </v:shape>
              <v:shape style="position:absolute;left:8796;top:3427;width:186;height:312" coordorigin="8796,3427" coordsize="186,312" path="m8809,3715l8809,3716,8810,3716,8809,3715xe" filled="t" fillcolor="#000000" stroked="f">
                <v:path arrowok="t"/>
                <v:fill type="solid"/>
              </v:shape>
              <v:shape style="position:absolute;left:8796;top:3427;width:186;height:312" coordorigin="8796,3427" coordsize="186,312" path="m8956,3502l8932,3544,8898,3602,8906,3607,8940,3549,8964,3507,8966,3504,8956,3504,8956,3502xe" filled="t" fillcolor="#000000" stroked="f">
                <v:path arrowok="t"/>
                <v:fill type="solid"/>
              </v:shape>
              <v:shape style="position:absolute;left:8796;top:3427;width:186;height:312" coordorigin="8796,3427" coordsize="186,312" path="m8808,3505l8808,3506,8808,3505xe" filled="t" fillcolor="#000000" stroked="f">
                <v:path arrowok="t"/>
                <v:fill type="solid"/>
              </v:shape>
              <v:shape style="position:absolute;left:8796;top:3427;width:186;height:312" coordorigin="8796,3427" coordsize="186,312" path="m8971,3460l8968,3472,8969,3472,8956,3504,8966,3504,8977,3476,8977,3475,8981,3463,8981,3462,8971,3462,8971,3460xe" filled="t" fillcolor="#000000" stroked="f">
                <v:path arrowok="t"/>
                <v:fill type="solid"/>
              </v:shape>
              <v:shape style="position:absolute;left:8796;top:3427;width:186;height:312" coordorigin="8796,3427" coordsize="186,312" path="m8815,3463l8814,3463,8814,3464,8815,3463xe" filled="t" fillcolor="#000000" stroked="f">
                <v:path arrowok="t"/>
                <v:fill type="solid"/>
              </v:shape>
              <v:shape style="position:absolute;left:8796;top:3427;width:186;height:312" coordorigin="8796,3427" coordsize="186,312" path="m8982,3453l8972,3453,8972,3454,8971,3462,8981,3462,8982,3456,8982,3453xe" filled="t" fillcolor="#000000" stroked="f">
                <v:path arrowok="t"/>
                <v:fill type="solid"/>
              </v:shape>
              <v:shape style="position:absolute;left:8796;top:3427;width:186;height:312" coordorigin="8796,3427" coordsize="186,312" path="m8972,3454l8972,3454,8972,3454xe" filled="t" fillcolor="#000000" stroked="f">
                <v:path arrowok="t"/>
                <v:fill type="solid"/>
              </v:shape>
              <v:shape style="position:absolute;left:8796;top:3427;width:186;height:312" coordorigin="8796,3427" coordsize="186,312" path="m8980,3442l8969,3442,8972,3448,8971,3448,8972,3454,8972,3453,8982,3453,8981,3448,8972,3448,8971,3447,8981,3447,8981,3444,8980,3442xe" filled="t" fillcolor="#000000" stroked="f">
                <v:path arrowok="t"/>
                <v:fill type="solid"/>
              </v:shape>
              <v:shape style="position:absolute;left:8796;top:3427;width:186;height:312" coordorigin="8796,3427" coordsize="186,312" path="m8824,3448l8822,3450,8823,3449,8824,3448xe" filled="t" fillcolor="#000000" stroked="f">
                <v:path arrowok="t"/>
                <v:fill type="solid"/>
              </v:shape>
              <v:shape style="position:absolute;left:8796;top:3427;width:186;height:312" coordorigin="8796,3427" coordsize="186,312" path="m8823,3449l8822,3450,8823,3450,8823,3449xe" filled="t" fillcolor="#000000" stroked="f">
                <v:path arrowok="t"/>
                <v:fill type="solid"/>
              </v:shape>
              <v:shape style="position:absolute;left:8796;top:3427;width:186;height:312" coordorigin="8796,3427" coordsize="186,312" path="m8824,3448l8824,3448,8823,3449,8824,3448xe" filled="t" fillcolor="#000000" stroked="f">
                <v:path arrowok="t"/>
                <v:fill type="solid"/>
              </v:shape>
              <v:shape style="position:absolute;left:8796;top:3427;width:186;height:312" coordorigin="8796,3427" coordsize="186,312" path="m8831,3444l8830,3444,8828,3445,8831,3444xe" filled="t" fillcolor="#000000" stroked="f">
                <v:path arrowok="t"/>
                <v:fill type="solid"/>
              </v:shape>
              <v:shape style="position:absolute;left:8796;top:3427;width:186;height:312" coordorigin="8796,3427" coordsize="186,312" path="m8962,3429l8843,3429,8833,3432,8833,3433,8825,3436,8935,3436,8959,3439,8958,3439,8965,3441,8964,3441,8970,3445,8969,3442,8980,3442,8977,3438,8975,3436,8969,3433,8969,3432,8962,3429xe" filled="t" fillcolor="#000000" stroked="f">
                <v:path arrowok="t"/>
                <v:fill type="solid"/>
              </v:shape>
              <v:shape style="position:absolute;left:8796;top:3427;width:186;height:312" coordorigin="8796,3427" coordsize="186,312" path="m8936,3427l8869,3427,8844,3429,8960,3429,8936,3427xe" filled="t" fillcolor="#000000" stroked="f">
                <v:path arrowok="t"/>
                <v:fill type="solid"/>
              </v:shape>
            </v:group>
            <v:group style="position:absolute;left:7115;top:1579;width:113;height:119" coordorigin="7115,1579" coordsize="113,119">
              <v:shape style="position:absolute;left:7115;top:1579;width:113;height:119" coordorigin="7115,1579" coordsize="113,119" path="m7211,1596l7208,1605,7194,1618,7202,1665,7219,1671,7212,1692,7228,1698,7225,1680,7211,1596xe" filled="t" fillcolor="#000000" stroked="f">
                <v:path arrowok="t"/>
                <v:fill type="solid"/>
              </v:shape>
              <v:shape style="position:absolute;left:7115;top:1579;width:113;height:119" coordorigin="7115,1579" coordsize="113,119" path="m7139,1641l7129,1644,7115,1656,7132,1662,7212,1692,7205,1683,7202,1665,7139,1641xe" filled="t" fillcolor="#000000" stroked="f">
                <v:path arrowok="t"/>
                <v:fill type="solid"/>
              </v:shape>
              <v:shape style="position:absolute;left:7115;top:1579;width:113;height:119" coordorigin="7115,1579" coordsize="113,119" path="m7202,1665l7205,1683,7212,1692,7219,1671,7202,1665xe" filled="t" fillcolor="#000000" stroked="f">
                <v:path arrowok="t"/>
                <v:fill type="solid"/>
              </v:shape>
              <v:shape style="position:absolute;left:7115;top:1579;width:113;height:119" coordorigin="7115,1579" coordsize="113,119" path="m7208,1579l7195,1590,7163,1617,7176,1633,7194,1618,7190,1599,7211,1596,7208,1579xe" filled="t" fillcolor="#000000" stroked="f">
                <v:path arrowok="t"/>
                <v:fill type="solid"/>
              </v:shape>
              <v:shape style="position:absolute;left:7115;top:1579;width:113;height:119" coordorigin="7115,1579" coordsize="113,119" path="m7211,1596l7190,1599,7194,1618,7208,1605,7211,1596xe" filled="t" fillcolor="#000000" stroked="f">
                <v:path arrowok="t"/>
                <v:fill type="solid"/>
              </v:shape>
            </v:group>
            <v:group style="position:absolute;left:7129;top:1617;width:47;height:42" coordorigin="7129,1617" coordsize="47,42">
              <v:shape style="position:absolute;left:7129;top:1617;width:47;height:42" coordorigin="7129,1617" coordsize="47,42" path="m7163,1617l7129,1644,7142,1659,7176,1633,7163,1617xe" filled="t" fillcolor="#000000" stroked="f">
                <v:path arrowok="t"/>
                <v:fill type="solid"/>
              </v:shape>
            </v:group>
            <v:group style="position:absolute;left:7135;top:1597;width:80;height:84" coordorigin="7135,1597" coordsize="80,84">
              <v:shape style="position:absolute;left:7135;top:1597;width:80;height:84" coordorigin="7135,1597" coordsize="80,84" path="m7201,1597l7169,1624,7135,1651,7216,1681,7201,1597xe" filled="t" fillcolor="#000000" stroked="f">
                <v:path arrowok="t"/>
                <v:fill type="solid"/>
              </v:shape>
            </v:group>
            <v:group style="position:absolute;left:7158;top:1614;width:11;height:10" coordorigin="7158,1614" coordsize="11,10">
              <v:shape style="position:absolute;left:7158;top:1614;width:11;height:10" coordorigin="7158,1614" coordsize="11,10" path="m7166,1614l7158,1620,7160,1623,7169,1617,7166,1614xe" filled="t" fillcolor="#000000" stroked="f">
                <v:path arrowok="t"/>
                <v:fill type="solid"/>
              </v:shape>
            </v:group>
            <v:group style="position:absolute;left:7134;top:1318;width:191;height:301" coordorigin="7134,1318" coordsize="191,301">
              <v:shape style="position:absolute;left:7134;top:1318;width:191;height:301" coordorigin="7134,1318" coordsize="191,301" path="m7324,1318l7308,1320,7292,1322,7291,1322,7277,1326,7277,1327,7261,1333,7247,1339,7246,1339,7232,1347,7219,1357,7207,1366,7206,1366,7194,1378,7194,1380,7184,1392,7174,1405,7165,1419,7165,1420,7158,1436,7152,1452,7151,1452,7144,1473,7139,1495,7139,1496,7135,1518,7134,1539,7135,1561,7135,1562,7139,1581,7140,1582,7147,1602,7152,1610,7152,1611,7158,1620,7166,1614,7160,1605,7156,1598,7156,1598,7149,1580,7148,1580,7145,1561,7144,1539,7145,1518,7148,1497,7153,1476,7154,1476,7160,1455,7166,1440,7174,1424,7181,1411,7181,1411,7192,1398,7201,1386,7213,1374,7225,1364,7238,1354,7239,1354,7250,1347,7265,1341,7280,1335,7279,1335,7294,1332,7309,1329,7325,1328,7324,1328,7324,1318xe" filled="t" fillcolor="#000000" stroked="f">
                <v:path arrowok="t"/>
                <v:fill type="solid"/>
              </v:shape>
              <v:shape style="position:absolute;left:7134;top:1318;width:191;height:301" coordorigin="7134,1318" coordsize="191,301" path="m7156,1597l7156,1598,7156,1598,7156,1597xe" filled="t" fillcolor="#000000" stroked="f">
                <v:path arrowok="t"/>
                <v:fill type="solid"/>
              </v:shape>
              <v:shape style="position:absolute;left:7134;top:1318;width:191;height:301" coordorigin="7134,1318" coordsize="191,301" path="m7148,1579l7148,1580,7149,1580,7148,1579xe" filled="t" fillcolor="#000000" stroked="f">
                <v:path arrowok="t"/>
                <v:fill type="solid"/>
              </v:shape>
              <v:shape style="position:absolute;left:7134;top:1318;width:191;height:301" coordorigin="7134,1318" coordsize="191,301" path="m7145,1518l7145,1519,7145,1518xe" filled="t" fillcolor="#000000" stroked="f">
                <v:path arrowok="t"/>
                <v:fill type="solid"/>
              </v:shape>
              <v:shape style="position:absolute;left:7134;top:1318;width:191;height:301" coordorigin="7134,1318" coordsize="191,301" path="m7154,1476l7153,1476,7153,1477,7154,1476xe" filled="t" fillcolor="#000000" stroked="f">
                <v:path arrowok="t"/>
                <v:fill type="solid"/>
              </v:shape>
              <v:shape style="position:absolute;left:7134;top:1318;width:191;height:301" coordorigin="7134,1318" coordsize="191,301" path="m7182,1410l7181,1411,7181,1411,7182,1410xe" filled="t" fillcolor="#000000" stroked="f">
                <v:path arrowok="t"/>
                <v:fill type="solid"/>
              </v:shape>
              <v:shape style="position:absolute;left:7134;top:1318;width:191;height:301" coordorigin="7134,1318" coordsize="191,301" path="m7239,1354l7238,1354,7237,1356,7239,1354xe" filled="t" fillcolor="#000000" stroked="f">
                <v:path arrowok="t"/>
                <v:fill type="solid"/>
              </v:shape>
            </v:group>
            <v:group style="position:absolute;left:7324;top:1324;width:38;height:2" coordorigin="7324,1324" coordsize="38,2">
              <v:shape style="position:absolute;left:7324;top:1324;width:38;height:2" coordorigin="7324,1324" coordsize="38,0" path="m7324,1324l7362,1324e" filled="f" stroked="t" strokeweight=".640012pt" strokecolor="#000000">
                <v:path arrowok="t"/>
              </v:shape>
            </v:group>
            <v:group style="position:absolute;left:7994;top:1821;width:118;height:112" coordorigin="7994,1821" coordsize="118,112">
              <v:shape style="position:absolute;left:7994;top:1821;width:118;height:112" coordorigin="7994,1821" coordsize="118,112" path="m8000,1917l7994,1933,8011,1932,8046,1926,8020,1926,8000,1917xe" filled="t" fillcolor="#000000" stroked="f">
                <v:path arrowok="t"/>
                <v:fill type="solid"/>
              </v:shape>
              <v:shape style="position:absolute;left:7994;top:1821;width:118;height:112" coordorigin="7994,1821" coordsize="118,112" path="m8026,1908l8008,1911,8000,1917,8020,1926,8026,1908xe" filled="t" fillcolor="#000000" stroked="f">
                <v:path arrowok="t"/>
                <v:fill type="solid"/>
              </v:shape>
              <v:shape style="position:absolute;left:7994;top:1821;width:118;height:112" coordorigin="7994,1821" coordsize="118,112" path="m8074,1900l8026,1908,8020,1926,8046,1926,8095,1917,8086,1915,8074,1900xe" filled="t" fillcolor="#000000" stroked="f">
                <v:path arrowok="t"/>
                <v:fill type="solid"/>
              </v:shape>
              <v:shape style="position:absolute;left:7994;top:1821;width:118;height:112" coordorigin="7994,1821" coordsize="118,112" path="m8036,1821l8030,1837,8000,1917,8008,1911,8026,1908,8050,1845,8047,1836,8036,1821xe" filled="t" fillcolor="#000000" stroked="f">
                <v:path arrowok="t"/>
                <v:fill type="solid"/>
              </v:shape>
              <v:shape style="position:absolute;left:7994;top:1821;width:118;height:112" coordorigin="7994,1821" coordsize="118,112" path="m8092,1897l8074,1900,8086,1915,8095,1917,8092,1897xe" filled="t" fillcolor="#000000" stroked="f">
                <v:path arrowok="t"/>
                <v:fill type="solid"/>
              </v:shape>
              <v:shape style="position:absolute;left:7994;top:1821;width:118;height:112" coordorigin="7994,1821" coordsize="118,112" path="m8097,1897l8092,1897,8095,1917,8112,1915,8101,1902,8097,1897xe" filled="t" fillcolor="#000000" stroked="f">
                <v:path arrowok="t"/>
                <v:fill type="solid"/>
              </v:shape>
              <v:shape style="position:absolute;left:7994;top:1821;width:118;height:112" coordorigin="7994,1821" coordsize="118,112" path="m8075,1868l8059,1881,8074,1900,8092,1897,8097,1897,8075,1868xe" filled="t" fillcolor="#000000" stroked="f">
                <v:path arrowok="t"/>
                <v:fill type="solid"/>
              </v:shape>
            </v:group>
            <v:group style="position:absolute;left:8032;top:1836;width:43;height:46" coordorigin="8032,1836" coordsize="43,46">
              <v:shape style="position:absolute;left:8032;top:1836;width:43;height:46" coordorigin="8032,1836" coordsize="43,46" path="m8047,1836l8032,1849,8059,1881,8075,1868,8047,1836xe" filled="t" fillcolor="#000000" stroked="f">
                <v:path arrowok="t"/>
                <v:fill type="solid"/>
              </v:shape>
            </v:group>
            <v:group style="position:absolute;left:8010;top:1842;width:84;height:80" coordorigin="8010,1842" coordsize="84,80">
              <v:shape style="position:absolute;left:8010;top:1842;width:84;height:80" coordorigin="8010,1842" coordsize="84,80" path="m8040,1842l8010,1922,8094,1908,8068,1874,8040,1842xe" filled="t" fillcolor="#000000" stroked="f">
                <v:path arrowok="t"/>
                <v:fill type="solid"/>
              </v:shape>
            </v:group>
            <v:group style="position:absolute;left:8069;top:1864;width:10;height:10" coordorigin="8069,1864" coordsize="10,10">
              <v:shape style="position:absolute;left:8069;top:1864;width:10;height:10" coordorigin="8069,1864" coordsize="10,10" path="m8072,1864l8069,1867,8075,1874,8078,1872,8072,1864xe" filled="t" fillcolor="#000000" stroked="f">
                <v:path arrowok="t"/>
                <v:fill type="solid"/>
              </v:shape>
            </v:group>
            <v:group style="position:absolute;left:8237;top:1726;width:10;height:10" coordorigin="8237,1726" coordsize="10,10">
              <v:shape style="position:absolute;left:8237;top:1726;width:10;height:10" coordorigin="8237,1726" coordsize="10,10" path="m8240,1726l8237,1729,8243,1736,8246,1734,8240,1726xe" filled="t" fillcolor="#000000" stroked="f">
                <v:path arrowok="t"/>
                <v:fill type="solid"/>
              </v:shape>
            </v:group>
            <v:group style="position:absolute;left:8072;top:1729;width:170;height:143" coordorigin="8072,1729" coordsize="170,143">
              <v:shape style="position:absolute;left:8072;top:1729;width:170;height:143" coordorigin="8072,1729" coordsize="170,143" path="m8237,1729l8072,1864,8078,1872,8243,1736,8237,1729xe" filled="t" fillcolor="#000000" stroked="f">
                <v:path arrowok="t"/>
                <v:fill type="solid"/>
              </v:shape>
            </v:group>
            <v:group style="position:absolute;left:8658;top:1863;width:113;height:121" coordorigin="8658,1863" coordsize="113,121">
              <v:shape style="position:absolute;left:8658;top:1863;width:113;height:121" coordorigin="8658,1863" coordsize="113,121" path="m8759,1882l8754,1891,8739,1903,8746,1952,8762,1959,8755,1978,8771,1984,8770,1968,8759,1882xe" filled="t" fillcolor="#000000" stroked="f">
                <v:path arrowok="t"/>
                <v:fill type="solid"/>
              </v:shape>
              <v:shape style="position:absolute;left:8658;top:1863;width:113;height:121" coordorigin="8658,1863" coordsize="113,121" path="m8683,1927l8674,1928,8658,1939,8755,1978,8748,1970,8746,1952,8683,1927xe" filled="t" fillcolor="#000000" stroked="f">
                <v:path arrowok="t"/>
                <v:fill type="solid"/>
              </v:shape>
              <v:shape style="position:absolute;left:8658;top:1863;width:113;height:121" coordorigin="8658,1863" coordsize="113,121" path="m8746,1952l8748,1970,8755,1978,8762,1959,8746,1952xe" filled="t" fillcolor="#000000" stroked="f">
                <v:path arrowok="t"/>
                <v:fill type="solid"/>
              </v:shape>
              <v:shape style="position:absolute;left:8658;top:1863;width:113;height:121" coordorigin="8658,1863" coordsize="113,121" path="m8755,1863l8742,1875,8708,1902,8722,1917,8739,1903,8737,1885,8759,1882,8755,1863xe" filled="t" fillcolor="#000000" stroked="f">
                <v:path arrowok="t"/>
                <v:fill type="solid"/>
              </v:shape>
              <v:shape style="position:absolute;left:8658;top:1863;width:113;height:121" coordorigin="8658,1863" coordsize="113,121" path="m8759,1882l8737,1885,8739,1903,8754,1891,8759,1882xe" filled="t" fillcolor="#000000" stroked="f">
                <v:path arrowok="t"/>
                <v:fill type="solid"/>
              </v:shape>
            </v:group>
            <v:group style="position:absolute;left:8674;top:1902;width:48;height:42" coordorigin="8674,1902" coordsize="48,42">
              <v:shape style="position:absolute;left:8674;top:1902;width:48;height:42" coordorigin="8674,1902" coordsize="48,42" path="m8708,1902l8674,1928,8687,1944,8722,1917,8708,1902xe" filled="t" fillcolor="#000000" stroked="f">
                <v:path arrowok="t"/>
                <v:fill type="solid"/>
              </v:shape>
            </v:group>
            <v:group style="position:absolute;left:8680;top:1882;width:79;height:85" coordorigin="8680,1882" coordsize="79,85">
              <v:shape style="position:absolute;left:8680;top:1882;width:79;height:85" coordorigin="8680,1882" coordsize="79,85" path="m8748,1882l8714,1909,8680,1935,8759,1968,8748,1882xe" filled="t" fillcolor="#000000" stroked="f">
                <v:path arrowok="t"/>
                <v:fill type="solid"/>
              </v:shape>
            </v:group>
            <v:group style="position:absolute;left:8705;top:1898;width:10;height:10" coordorigin="8705,1898" coordsize="10,10">
              <v:shape style="position:absolute;left:8705;top:1898;width:10;height:10" coordorigin="8705,1898" coordsize="10,10" path="m8712,1898l8705,1904,8707,1908,8714,1902,8712,1898xe" filled="t" fillcolor="#000000" stroked="f">
                <v:path arrowok="t"/>
                <v:fill type="solid"/>
              </v:shape>
            </v:group>
            <v:group style="position:absolute;left:8574;top:1730;width:10;height:10" coordorigin="8574,1730" coordsize="10,10">
              <v:shape style="position:absolute;left:8574;top:1730;width:10;height:10" coordorigin="8574,1730" coordsize="10,10" path="m8581,1730l8574,1736,8576,1740,8584,1734,8581,1730xe" filled="t" fillcolor="#000000" stroked="f">
                <v:path arrowok="t"/>
                <v:fill type="solid"/>
              </v:shape>
            </v:group>
            <v:group style="position:absolute;left:8576;top:1734;width:136;height:170" coordorigin="8576,1734" coordsize="136,170">
              <v:shape style="position:absolute;left:8576;top:1734;width:136;height:170" coordorigin="8576,1734" coordsize="136,170" path="m8584,1734l8576,1740,8705,1904,8712,1898,8584,1734xe" filled="t" fillcolor="#000000" stroked="f">
                <v:path arrowok="t"/>
                <v:fill type="solid"/>
              </v:shape>
            </v:group>
            <v:group style="position:absolute;left:8047;top:3201;width:106;height:120" coordorigin="8047,3201" coordsize="106,120">
              <v:shape style="position:absolute;left:8047;top:3201;width:106;height:120" coordorigin="8047,3201" coordsize="106,120" path="m8047,3304l8047,3321,8063,3314,8078,3306,8068,3306,8047,3304xe" filled="t" fillcolor="#000000" stroked="f">
                <v:path arrowok="t"/>
                <v:fill type="solid"/>
              </v:shape>
              <v:shape style="position:absolute;left:8047;top:3201;width:106;height:120" coordorigin="8047,3201" coordsize="106,120" path="m8068,3287l8052,3296,8047,3304,8068,3306,8068,3287xe" filled="t" fillcolor="#000000" stroked="f">
                <v:path arrowok="t"/>
                <v:fill type="solid"/>
              </v:shape>
              <v:shape style="position:absolute;left:8047;top:3201;width:106;height:120" coordorigin="8047,3201" coordsize="106,120" path="m8111,3264l8068,3287,8068,3306,8078,3306,8136,3274,8128,3274,8111,3264xe" filled="t" fillcolor="#000000" stroked="f">
                <v:path arrowok="t"/>
                <v:fill type="solid"/>
              </v:shape>
              <v:shape style="position:absolute;left:8047;top:3201;width:106;height:120" coordorigin="8047,3201" coordsize="106,120" path="m8052,3201l8051,3218,8047,3304,8052,3296,8068,3287,8071,3219,8066,3211,8052,3201xe" filled="t" fillcolor="#000000" stroked="f">
                <v:path arrowok="t"/>
                <v:fill type="solid"/>
              </v:shape>
              <v:shape style="position:absolute;left:8047;top:3201;width:106;height:120" coordorigin="8047,3201" coordsize="106,120" path="m8128,3255l8111,3264,8128,3274,8138,3273,8128,3255xe" filled="t" fillcolor="#000000" stroked="f">
                <v:path arrowok="t"/>
                <v:fill type="solid"/>
              </v:shape>
              <v:shape style="position:absolute;left:8047;top:3201;width:106;height:120" coordorigin="8047,3201" coordsize="106,120" path="m8138,3273l8128,3274,8136,3274,8138,3273xe" filled="t" fillcolor="#000000" stroked="f">
                <v:path arrowok="t"/>
                <v:fill type="solid"/>
              </v:shape>
              <v:shape style="position:absolute;left:8047;top:3201;width:106;height:120" coordorigin="8047,3201" coordsize="106,120" path="m8137,3255l8128,3255,8138,3273,8153,3266,8138,3256,8137,3255xe" filled="t" fillcolor="#000000" stroked="f">
                <v:path arrowok="t"/>
                <v:fill type="solid"/>
              </v:shape>
              <v:shape style="position:absolute;left:8047;top:3201;width:106;height:120" coordorigin="8047,3201" coordsize="106,120" path="m8102,3234l8092,3252,8111,3264,8128,3255,8137,3255,8102,3234xe" filled="t" fillcolor="#000000" stroked="f">
                <v:path arrowok="t"/>
                <v:fill type="solid"/>
              </v:shape>
            </v:group>
            <v:group style="position:absolute;left:8056;top:3211;width:47;height:41" coordorigin="8056,3211" coordsize="47,41">
              <v:shape style="position:absolute;left:8056;top:3211;width:47;height:41" coordorigin="8056,3211" coordsize="47,41" path="m8066,3211l8056,3229,8092,3252,8102,3234,8066,3211xe" filled="t" fillcolor="#000000" stroked="f">
                <v:path arrowok="t"/>
                <v:fill type="solid"/>
              </v:shape>
            </v:group>
            <v:group style="position:absolute;left:8058;top:3219;width:76;height:86" coordorigin="8058,3219" coordsize="76,86">
              <v:shape style="position:absolute;left:8058;top:3219;width:76;height:86" coordorigin="8058,3219" coordsize="76,86" path="m8062,3219l8058,3306,8134,3265,8062,3219xe" filled="t" fillcolor="#000000" stroked="f">
                <v:path arrowok="t"/>
                <v:fill type="solid"/>
              </v:shape>
            </v:group>
            <v:group style="position:absolute;left:8096;top:3231;width:11;height:8" coordorigin="8096,3231" coordsize="11,8">
              <v:shape style="position:absolute;left:8096;top:3231;width:11;height:8" coordorigin="8096,3231" coordsize="11,8" path="m8099,3231l8096,3235,8105,3240,8107,3236,8099,3231xe" filled="t" fillcolor="#000000" stroked="f">
                <v:path arrowok="t"/>
                <v:fill type="solid"/>
              </v:shape>
            </v:group>
            <v:group style="position:absolute;left:8232;top:3016;width:11;height:8" coordorigin="8232,3016" coordsize="11,8">
              <v:shape style="position:absolute;left:8232;top:3016;width:11;height:8" coordorigin="8232,3016" coordsize="11,8" path="m8234,3016l8232,3020,8240,3025,8243,3021,8234,3016xe" filled="t" fillcolor="#000000" stroked="f">
                <v:path arrowok="t"/>
                <v:fill type="solid"/>
              </v:shape>
            </v:group>
            <v:group style="position:absolute;left:8099;top:3020;width:142;height:216" coordorigin="8099,3020" coordsize="142,216">
              <v:shape style="position:absolute;left:8099;top:3020;width:142;height:216" coordorigin="8099,3020" coordsize="142,216" path="m8232,3020l8099,3231,8107,3236,8240,3025,8232,3020xe" filled="t" fillcolor="#000000" stroked="f">
                <v:path arrowok="t"/>
                <v:fill type="solid"/>
              </v:shape>
            </v:group>
            <v:group style="position:absolute;left:8671;top:3276;width:104;height:120" coordorigin="8671,3276" coordsize="104,120">
              <v:shape style="position:absolute;left:8671;top:3276;width:104;height:120" coordorigin="8671,3276" coordsize="104,120" path="m8776,3292l8771,3302,8755,3311,8754,3360,8770,3369,8759,3387,8773,3396,8774,3378,8776,3292xe" filled="t" fillcolor="#000000" stroked="f">
                <v:path arrowok="t"/>
                <v:fill type="solid"/>
              </v:shape>
              <v:shape style="position:absolute;left:8671;top:3276;width:104;height:120" coordorigin="8671,3276" coordsize="104,120" path="m8696,3326l8687,3326,8671,3334,8686,3344,8759,3387,8754,3378,8754,3360,8696,3326xe" filled="t" fillcolor="#000000" stroked="f">
                <v:path arrowok="t"/>
                <v:fill type="solid"/>
              </v:shape>
              <v:shape style="position:absolute;left:8671;top:3276;width:104;height:120" coordorigin="8671,3276" coordsize="104,120" path="m8754,3360l8754,3378,8759,3387,8770,3369,8754,3360xe" filled="t" fillcolor="#000000" stroked="f">
                <v:path arrowok="t"/>
                <v:fill type="solid"/>
              </v:shape>
              <v:shape style="position:absolute;left:8671;top:3276;width:104;height:120" coordorigin="8671,3276" coordsize="104,120" path="m8776,3276l8761,3284,8724,3304,8734,3322,8755,3311,8755,3292,8776,3292,8776,3276xe" filled="t" fillcolor="#000000" stroked="f">
                <v:path arrowok="t"/>
                <v:fill type="solid"/>
              </v:shape>
              <v:shape style="position:absolute;left:8671;top:3276;width:104;height:120" coordorigin="8671,3276" coordsize="104,120" path="m8776,3292l8755,3292,8755,3311,8771,3302,8776,3292xe" filled="t" fillcolor="#000000" stroked="f">
                <v:path arrowok="t"/>
                <v:fill type="solid"/>
              </v:shape>
            </v:group>
            <v:group style="position:absolute;left:8687;top:3304;width:47;height:40" coordorigin="8687,3304" coordsize="47,40">
              <v:shape style="position:absolute;left:8687;top:3304;width:47;height:40" coordorigin="8687,3304" coordsize="47,40" path="m8724,3304l8687,3326,8696,3344,8734,3322,8724,3304xe" filled="t" fillcolor="#000000" stroked="f">
                <v:path arrowok="t"/>
                <v:fill type="solid"/>
              </v:shape>
            </v:group>
            <v:group style="position:absolute;left:8692;top:3292;width:74;height:85" coordorigin="8692,3292" coordsize="74,85">
              <v:shape style="position:absolute;left:8692;top:3292;width:74;height:85" coordorigin="8692,3292" coordsize="74,85" path="m8766,3292l8729,3313,8692,3334,8765,3378,8766,3292xe" filled="t" fillcolor="#000000" stroked="f">
                <v:path arrowok="t"/>
                <v:fill type="solid"/>
              </v:shape>
            </v:group>
            <v:group style="position:absolute;left:8720;top:3302;width:11;height:8" coordorigin="8720,3302" coordsize="11,8">
              <v:shape style="position:absolute;left:8720;top:3302;width:11;height:8" coordorigin="8720,3302" coordsize="11,8" path="m8729,3302l8720,3307,8723,3310,8731,3306,8729,3302xe" filled="t" fillcolor="#000000" stroked="f">
                <v:path arrowok="t"/>
                <v:fill type="solid"/>
              </v:shape>
            </v:group>
            <v:group style="position:absolute;left:8567;top:3024;width:11;height:8" coordorigin="8567,3024" coordsize="11,8">
              <v:shape style="position:absolute;left:8567;top:3024;width:11;height:8" coordorigin="8567,3024" coordsize="11,8" path="m8575,3024l8567,3028,8569,3032,8578,3027,8575,3024xe" filled="t" fillcolor="#000000" stroked="f">
                <v:path arrowok="t"/>
                <v:fill type="solid"/>
              </v:shape>
            </v:group>
            <v:group style="position:absolute;left:8569;top:3027;width:160;height:280" coordorigin="8569,3027" coordsize="160,280">
              <v:shape style="position:absolute;left:8569;top:3027;width:160;height:280" coordorigin="8569,3027" coordsize="160,280" path="m8578,3027l8569,3032,8720,3307,8729,3302,8578,3027xe" filled="t" fillcolor="#000000" stroked="f">
                <v:path arrowok="t"/>
                <v:fill type="solid"/>
              </v:shape>
            </v:group>
            <v:group style="position:absolute;left:7862;top:1420;width:121;height:106" coordorigin="7862,1420" coordsize="121,106">
              <v:shape style="position:absolute;left:7862;top:1420;width:121;height:106" coordorigin="7862,1420" coordsize="121,106" path="m7956,1425l7922,1484,7931,1500,7913,1509,7922,1526,7931,1510,7971,1441,7966,1441,7974,1436,7956,1425xe" filled="t" fillcolor="#000000" stroked="f">
                <v:path arrowok="t"/>
                <v:fill type="solid"/>
              </v:shape>
              <v:shape style="position:absolute;left:7862;top:1420;width:121;height:106" coordorigin="7862,1420" coordsize="121,106" path="m7880,1420l7862,1420,7871,1435,7913,1509,7913,1500,7922,1484,7889,1425,7880,1420xe" filled="t" fillcolor="#000000" stroked="f">
                <v:path arrowok="t"/>
                <v:fill type="solid"/>
              </v:shape>
              <v:shape style="position:absolute;left:7862;top:1420;width:121;height:106" coordorigin="7862,1420" coordsize="121,106" path="m7922,1484l7913,1500,7913,1509,7931,1500,7922,1484xe" filled="t" fillcolor="#000000" stroked="f">
                <v:path arrowok="t"/>
                <v:fill type="solid"/>
              </v:shape>
              <v:shape style="position:absolute;left:7862;top:1420;width:121;height:106" coordorigin="7862,1420" coordsize="121,106" path="m7984,1420l7922,1420,7922,1441,7947,1441,7956,1425,7981,1425,7984,1420xe" filled="t" fillcolor="#000000" stroked="f">
                <v:path arrowok="t"/>
                <v:fill type="solid"/>
              </v:shape>
              <v:shape style="position:absolute;left:7862;top:1420;width:121;height:106" coordorigin="7862,1420" coordsize="121,106" path="m7974,1436l7966,1441,7971,1441,7974,1436xe" filled="t" fillcolor="#000000" stroked="f">
                <v:path arrowok="t"/>
                <v:fill type="solid"/>
              </v:shape>
              <v:shape style="position:absolute;left:7862;top:1420;width:121;height:106" coordorigin="7862,1420" coordsize="121,106" path="m7981,1425l7956,1425,7974,1436,7981,1425xe" filled="t" fillcolor="#000000" stroked="f">
                <v:path arrowok="t"/>
                <v:fill type="solid"/>
              </v:shape>
            </v:group>
            <v:group style="position:absolute;left:7880;top:1420;width:42;height:20" coordorigin="7880,1420" coordsize="42,20">
              <v:shape style="position:absolute;left:7880;top:1420;width:42;height:20" coordorigin="7880,1420" coordsize="42,20" path="m7880,1431l7922,1431e" filled="f" stroked="t" strokeweight="1.120pt" strokecolor="#000000">
                <v:path arrowok="t"/>
              </v:shape>
            </v:group>
            <v:group style="position:absolute;left:7880;top:1430;width:85;height:74" coordorigin="7880,1430" coordsize="85,74">
              <v:shape style="position:absolute;left:7880;top:1430;width:85;height:74" coordorigin="7880,1430" coordsize="85,74" path="m7966,1430l7880,1430,7922,1504,7966,1430xe" filled="t" fillcolor="#000000" stroked="f">
                <v:path arrowok="t"/>
                <v:fill type="solid"/>
              </v:shape>
            </v:group>
            <v:group style="position:absolute;left:7922;top:1172;width:2;height:258" coordorigin="7922,1172" coordsize="2,258">
              <v:shape style="position:absolute;left:7922;top:1172;width:2;height:258" coordorigin="7922,1172" coordsize="0,258" path="m7922,1172l7922,1430e" filled="f" stroked="t" strokeweight=".58001pt" strokecolor="#000000">
                <v:path arrowok="t"/>
              </v:shape>
            </v:group>
            <v:group style="position:absolute;left:7092;top:2004;width:10;height:10" coordorigin="7092,2004" coordsize="10,10">
              <v:shape style="position:absolute;left:7092;top:2004;width:10;height:10" coordorigin="7092,2004" coordsize="10,10" path="m7094,2004l7092,2007,7099,2013,7102,2010,7094,2004xe" filled="t" fillcolor="#000000" stroked="f">
                <v:path arrowok="t"/>
                <v:fill type="solid"/>
              </v:shape>
            </v:group>
            <v:group style="position:absolute;left:6977;top:2142;width:10;height:10" coordorigin="6977,2142" coordsize="10,10">
              <v:shape style="position:absolute;left:6977;top:2142;width:10;height:10" coordorigin="6977,2142" coordsize="10,10" path="m6979,2142l6977,2145,6984,2151,6986,2148,6979,2142xe" filled="t" fillcolor="#000000" stroked="f">
                <v:path arrowok="t"/>
                <v:fill type="solid"/>
              </v:shape>
            </v:group>
            <v:group style="position:absolute;left:6979;top:2007;width:120;height:140" coordorigin="6979,2007" coordsize="120,140">
              <v:shape style="position:absolute;left:6979;top:2007;width:120;height:140" coordorigin="6979,2007" coordsize="120,140" path="m7092,2007l6979,2142,6986,2148,7099,2013,7092,2007xe" filled="t" fillcolor="#000000" stroked="f">
                <v:path arrowok="t"/>
                <v:fill type="solid"/>
              </v:shape>
            </v:group>
            <v:group style="position:absolute;left:7166;top:3428;width:10;height:10" coordorigin="7166,3428" coordsize="10,10">
              <v:shape style="position:absolute;left:7166;top:3428;width:10;height:10" coordorigin="7166,3428" coordsize="10,10" path="m7169,3428l7166,3432,7174,3438,7176,3434,7169,3428xe" filled="t" fillcolor="#000000" stroked="f">
                <v:path arrowok="t"/>
                <v:fill type="solid"/>
              </v:shape>
            </v:group>
            <v:group style="position:absolute;left:6970;top:3672;width:10;height:10" coordorigin="6970,3672" coordsize="10,10">
              <v:shape style="position:absolute;left:6970;top:3672;width:10;height:10" coordorigin="6970,3672" coordsize="10,10" path="m6972,3672l6970,3675,6977,3681,6979,3678,6972,3672xe" filled="t" fillcolor="#000000" stroked="f">
                <v:path arrowok="t"/>
                <v:fill type="solid"/>
              </v:shape>
            </v:group>
            <v:group style="position:absolute;left:6972;top:3432;width:202;height:246" coordorigin="6972,3432" coordsize="202,246">
              <v:shape style="position:absolute;left:6972;top:3432;width:202;height:246" coordorigin="6972,3432" coordsize="202,246" path="m7166,3432l6972,3672,6979,3678,7174,3438,7166,3432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alysis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sh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ries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reson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oo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oic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fron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DC-D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jo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prob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em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are</w:t>
      </w:r>
      <w:r>
        <w:rPr>
          <w:b w:val="0"/>
          <w:bCs w:val="0"/>
          <w:spacing w:val="0"/>
          <w:w w:val="100"/>
        </w:rPr>
        <w:t>: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lig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ad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reg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latin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nerg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turn-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age.</w:t>
      </w:r>
      <w:r>
        <w:rPr>
          <w:b w:val="0"/>
          <w:bCs w:val="0"/>
          <w:spacing w:val="0"/>
          <w:w w:val="100"/>
        </w:rPr>
      </w:r>
    </w:p>
    <w:p>
      <w:pPr>
        <w:tabs>
          <w:tab w:pos="374" w:val="left" w:leader="none"/>
          <w:tab w:pos="725" w:val="left" w:leader="none"/>
          <w:tab w:pos="1102" w:val="left" w:leader="none"/>
        </w:tabs>
        <w:spacing w:before="79"/>
        <w:ind w:left="0" w:right="188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.2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.4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.6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.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8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   </w:t>
      </w:r>
      <w:r>
        <w:rPr>
          <w:rFonts w:ascii="Arial" w:hAnsi="Arial" w:cs="Arial" w:eastAsia="Arial"/>
          <w:b w:val="0"/>
          <w:bCs w:val="0"/>
          <w:spacing w:val="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1.0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  </w:t>
      </w:r>
      <w:r>
        <w:rPr>
          <w:rFonts w:ascii="Arial" w:hAnsi="Arial" w:cs="Arial" w:eastAsia="Arial"/>
          <w:b w:val="0"/>
          <w:bCs w:val="0"/>
          <w:spacing w:val="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1.2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  </w:t>
      </w:r>
      <w:r>
        <w:rPr>
          <w:rFonts w:ascii="Arial" w:hAnsi="Arial" w:cs="Arial" w:eastAsia="Arial"/>
          <w:b w:val="0"/>
          <w:bCs w:val="0"/>
          <w:spacing w:val="3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1.4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  </w:t>
      </w:r>
      <w:r>
        <w:rPr>
          <w:rFonts w:ascii="Arial" w:hAnsi="Arial" w:cs="Arial" w:eastAsia="Arial"/>
          <w:b w:val="0"/>
          <w:bCs w:val="0"/>
          <w:spacing w:val="3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1.6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  </w:t>
      </w:r>
      <w:r>
        <w:rPr>
          <w:rFonts w:ascii="Arial" w:hAnsi="Arial" w:cs="Arial" w:eastAsia="Arial"/>
          <w:b w:val="0"/>
          <w:bCs w:val="0"/>
          <w:spacing w:val="4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1.8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80" w:lineRule="exact" w:before="1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3"/>
        <w:tabs>
          <w:tab w:pos="1584" w:val="left" w:leader="none"/>
        </w:tabs>
        <w:ind w:left="0" w:right="267"/>
        <w:jc w:val="center"/>
        <w:rPr>
          <w:b w:val="0"/>
          <w:bCs w:val="0"/>
        </w:rPr>
      </w:pPr>
      <w:bookmarkStart w:name="FIGURE 23: Current and Voltage Wave Form" w:id="89"/>
      <w:bookmarkEnd w:id="89"/>
      <w:r>
        <w:rPr/>
      </w:r>
      <w:r>
        <w:rPr>
          <w:spacing w:val="0"/>
          <w:w w:val="100"/>
        </w:rPr>
        <w:t>FIGURE</w:t>
      </w:r>
      <w:r>
        <w:rPr>
          <w:spacing w:val="-1"/>
          <w:w w:val="100"/>
        </w:rPr>
        <w:t> </w:t>
      </w:r>
      <w:r>
        <w:rPr>
          <w:spacing w:val="0"/>
          <w:w w:val="100"/>
        </w:rPr>
        <w:t>23:</w:t>
      </w:r>
      <w:r>
        <w:rPr>
          <w:spacing w:val="0"/>
          <w:w w:val="100"/>
        </w:rPr>
        <w:tab/>
      </w:r>
      <w:r>
        <w:rPr>
          <w:spacing w:val="0"/>
          <w:w w:val="100"/>
        </w:rPr>
        <w:t>C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RRE</w:t>
      </w:r>
      <w:r>
        <w:rPr>
          <w:spacing w:val="1"/>
          <w:w w:val="100"/>
        </w:rPr>
        <w:t>N</w:t>
      </w:r>
      <w:r>
        <w:rPr>
          <w:spacing w:val="0"/>
          <w:w w:val="100"/>
        </w:rPr>
        <w:t>T</w:t>
      </w:r>
      <w:r>
        <w:rPr>
          <w:spacing w:val="-10"/>
          <w:w w:val="100"/>
        </w:rPr>
        <w:t> </w:t>
      </w:r>
      <w:r>
        <w:rPr>
          <w:spacing w:val="0"/>
          <w:w w:val="100"/>
        </w:rPr>
        <w:t>AND</w:t>
      </w:r>
      <w:r>
        <w:rPr>
          <w:spacing w:val="-10"/>
          <w:w w:val="100"/>
        </w:rPr>
        <w:t> </w:t>
      </w:r>
      <w:r>
        <w:rPr>
          <w:spacing w:val="-16"/>
          <w:w w:val="100"/>
        </w:rPr>
        <w:t>V</w:t>
      </w:r>
      <w:r>
        <w:rPr>
          <w:spacing w:val="-1"/>
          <w:w w:val="100"/>
        </w:rPr>
        <w:t>O</w:t>
      </w:r>
      <w:r>
        <w:rPr>
          <w:spacing w:val="0"/>
          <w:w w:val="100"/>
        </w:rPr>
        <w:t>L</w:t>
      </w:r>
      <w:r>
        <w:rPr>
          <w:spacing w:val="-7"/>
          <w:w w:val="100"/>
        </w:rPr>
        <w:t>T</w:t>
      </w:r>
      <w:r>
        <w:rPr>
          <w:spacing w:val="0"/>
          <w:w w:val="100"/>
        </w:rPr>
        <w:t>AGE</w:t>
      </w:r>
      <w:r>
        <w:rPr>
          <w:b w:val="0"/>
          <w:bCs w:val="0"/>
          <w:spacing w:val="0"/>
          <w:w w:val="100"/>
        </w:rPr>
      </w:r>
    </w:p>
    <w:p>
      <w:pPr>
        <w:spacing w:before="10"/>
        <w:ind w:left="93" w:right="9" w:firstLine="0"/>
        <w:jc w:val="center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332.709991pt;margin-top:12.950047pt;width:219.82001pt;height:182.679995pt;mso-position-horizontal-relative:page;mso-position-vertical-relative:paragraph;z-index:-10453" coordorigin="6654,259" coordsize="4396,3654">
            <v:group style="position:absolute;left:6665;top:270;width:4380;height:2" coordorigin="6665,270" coordsize="4380,2">
              <v:shape style="position:absolute;left:6665;top:270;width:4380;height:2" coordorigin="6665,270" coordsize="4380,0" path="m6665,270l11045,270e" filled="f" stroked="t" strokeweight=".58001pt" strokecolor="#000000">
                <v:path arrowok="t"/>
              </v:shape>
            </v:group>
            <v:group style="position:absolute;left:11040;top:270;width:2;height:3637" coordorigin="11040,270" coordsize="2,3637">
              <v:shape style="position:absolute;left:11040;top:270;width:2;height:3637" coordorigin="11040,270" coordsize="0,3637" path="m11040,270l11040,3907e" filled="f" stroked="t" strokeweight=".579980pt" strokecolor="#000000">
                <v:path arrowok="t"/>
              </v:shape>
            </v:group>
            <v:group style="position:absolute;left:6660;top:3902;width:4380;height:2" coordorigin="6660,3902" coordsize="4380,2">
              <v:shape style="position:absolute;left:6660;top:3902;width:4380;height:2" coordorigin="6660,3902" coordsize="4380,0" path="m6660,3902l11040,3902e" filled="f" stroked="t" strokeweight=".58001pt" strokecolor="#000000">
                <v:path arrowok="t"/>
              </v:shape>
            </v:group>
            <v:group style="position:absolute;left:6665;top:265;width:2;height:3637" coordorigin="6665,265" coordsize="2,3637">
              <v:shape style="position:absolute;left:6665;top:265;width:2;height:3637" coordorigin="6665,265" coordsize="0,3637" path="m6665,265l6665,3902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-8"/>
          <w:w w:val="100"/>
          <w:sz w:val="20"/>
          <w:szCs w:val="20"/>
        </w:rPr>
        <w:t>W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V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b/>
          <w:bCs/>
          <w:spacing w:val="-12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F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after="0"/>
        <w:jc w:val="center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320" w:bottom="760" w:left="1480" w:right="1120"/>
          <w:cols w:num="2" w:equalWidth="0">
            <w:col w:w="4461" w:space="579"/>
            <w:col w:w="4600"/>
          </w:cols>
        </w:sectPr>
      </w:pP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4"/>
        <w:ind w:right="1200"/>
        <w:jc w:val="both"/>
      </w:pPr>
      <w:r>
        <w:rPr>
          <w:b w:val="0"/>
          <w:bCs w:val="0"/>
          <w:spacing w:val="0"/>
          <w:w w:val="100"/>
        </w:rPr>
        <w:t>Parallel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s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nant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Con</w:t>
      </w:r>
      <w:r>
        <w:rPr>
          <w:b w:val="0"/>
          <w:bCs w:val="0"/>
          <w:spacing w:val="1"/>
          <w:w w:val="100"/>
        </w:rPr>
        <w:t>v</w:t>
      </w:r>
      <w:r>
        <w:rPr>
          <w:b w:val="0"/>
          <w:bCs w:val="0"/>
          <w:spacing w:val="0"/>
          <w:w w:val="100"/>
        </w:rPr>
        <w:t>erter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(PR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4" w:lineRule="auto" w:before="96"/>
        <w:ind w:right="0"/>
        <w:jc w:val="both"/>
      </w:pP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le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reso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nv</w:t>
      </w:r>
      <w:r>
        <w:rPr>
          <w:b w:val="0"/>
          <w:bCs w:val="0"/>
          <w:spacing w:val="-1"/>
          <w:w w:val="100"/>
        </w:rPr>
        <w:t>ert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(PRC)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reson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nk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t,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ci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1"/>
          <w:w w:val="100"/>
          <w:sz w:val="14"/>
          <w:szCs w:val="14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ect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le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with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pr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8"/>
          <w:w w:val="100"/>
        </w:rPr>
        <w:t> </w:t>
      </w:r>
      <w:hyperlink w:history="true" w:anchor="_bookmark39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</w:t>
        </w:r>
        <w:r>
          <w:rPr>
            <w:b w:val="0"/>
            <w:bCs w:val="0"/>
            <w:spacing w:val="0"/>
            <w:w w:val="100"/>
          </w:rPr>
          <w:t>u</w:t>
        </w:r>
        <w:r>
          <w:rPr>
            <w:b w:val="0"/>
            <w:bCs w:val="0"/>
            <w:spacing w:val="-1"/>
            <w:w w:val="100"/>
          </w:rPr>
          <w:t>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3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2</w:t>
        </w:r>
        <w:r>
          <w:rPr>
            <w:b w:val="0"/>
            <w:bCs w:val="0"/>
            <w:spacing w:val="-1"/>
            <w:w w:val="100"/>
          </w:rPr>
          <w:t>1</w:t>
        </w:r>
      </w:hyperlink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Sim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lar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SRC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switchin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frequenc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also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des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gne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tha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reson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fre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5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Heading3"/>
        <w:ind w:right="492"/>
        <w:jc w:val="both"/>
        <w:rPr>
          <w:b w:val="0"/>
          <w:bCs w:val="0"/>
        </w:rPr>
      </w:pPr>
      <w:bookmarkStart w:name="FIGURE 21: Parallel Resonant Converter" w:id="90"/>
      <w:bookmarkEnd w:id="90"/>
      <w:r>
        <w:rPr/>
      </w:r>
      <w:bookmarkStart w:name="_bookmark39" w:id="91"/>
      <w:bookmarkEnd w:id="91"/>
      <w:r>
        <w:rPr/>
      </w:r>
      <w:r>
        <w:rPr>
          <w:spacing w:val="0"/>
          <w:w w:val="100"/>
        </w:rPr>
        <w:t>FIG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RE</w:t>
      </w:r>
      <w:r>
        <w:rPr>
          <w:spacing w:val="-4"/>
          <w:w w:val="100"/>
        </w:rPr>
        <w:t> </w:t>
      </w:r>
      <w:r>
        <w:rPr>
          <w:spacing w:val="0"/>
          <w:w w:val="100"/>
        </w:rPr>
        <w:t>21:</w:t>
      </w:r>
      <w:r>
        <w:rPr>
          <w:spacing w:val="0"/>
          <w:w w:val="100"/>
        </w:rPr>
        <w:t>       </w:t>
      </w:r>
      <w:r>
        <w:rPr>
          <w:spacing w:val="13"/>
          <w:w w:val="100"/>
        </w:rPr>
        <w:t> </w:t>
      </w:r>
      <w:r>
        <w:rPr>
          <w:spacing w:val="0"/>
          <w:w w:val="100"/>
        </w:rPr>
        <w:t>PA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ALLEL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RESONANT</w:t>
      </w:r>
      <w:r>
        <w:rPr>
          <w:b w:val="0"/>
          <w:bCs w:val="0"/>
          <w:spacing w:val="0"/>
          <w:w w:val="100"/>
        </w:rPr>
      </w:r>
    </w:p>
    <w:p>
      <w:pPr>
        <w:spacing w:before="10"/>
        <w:ind w:left="17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86.620003pt;margin-top:22.040083pt;width:191.98pt;height:126.13pt;mso-position-horizontal-relative:page;mso-position-vertical-relative:paragraph;z-index:-10458" coordorigin="1732,441" coordsize="3840,2523">
            <v:shape style="position:absolute;left:1732;top:441;width:2277;height:2475" type="#_x0000_t75">
              <v:imagedata r:id="rId50" o:title=""/>
            </v:shape>
            <v:group style="position:absolute;left:4045;top:1947;width:2;height:684" coordorigin="4045,1947" coordsize="2,684">
              <v:shape style="position:absolute;left:4045;top:1947;width:2;height:684" coordorigin="4045,1947" coordsize="0,684" path="m4045,1947l4045,2631e" filled="f" stroked="t" strokeweight=".580pt" strokecolor="#000000">
                <v:path arrowok="t"/>
              </v:shape>
            </v:group>
            <v:group style="position:absolute;left:4464;top:2635;width:10;height:10" coordorigin="4464,2635" coordsize="10,10">
              <v:shape style="position:absolute;left:4464;top:2635;width:10;height:10" coordorigin="4464,2635" coordsize="10,10" path="m4464,2640l4474,2640e" filled="f" stroked="t" strokeweight=".580pt" strokecolor="#000000">
                <v:path arrowok="t"/>
              </v:shape>
            </v:group>
            <v:group style="position:absolute;left:4464;top:2640;width:10;height:2" coordorigin="4464,2640" coordsize="10,2">
              <v:shape style="position:absolute;left:4464;top:2640;width:10;height:2" coordorigin="4464,2640" coordsize="10,0" path="m4464,2640l4474,2640,4464,2640xe" filled="t" fillcolor="#000000" stroked="f">
                <v:path arrowok="t"/>
                <v:fill type="solid"/>
              </v:shape>
              <v:shape style="position:absolute;left:4162;top:1686;width:1410;height:1277" type="#_x0000_t75">
                <v:imagedata r:id="rId51" o:title=""/>
              </v:shape>
            </v:group>
            <v:group style="position:absolute;left:4270;top:2738;width:10;height:10" coordorigin="4270,2738" coordsize="10,10">
              <v:shape style="position:absolute;left:4270;top:2738;width:10;height:10" coordorigin="4270,2738" coordsize="10,10" path="m4270,2743l4279,2743e" filled="f" stroked="t" strokeweight=".58001pt" strokecolor="#000000">
                <v:path arrowok="t"/>
              </v:shape>
            </v:group>
            <v:group style="position:absolute;left:4270;top:2743;width:10;height:2" coordorigin="4270,2743" coordsize="10,2">
              <v:shape style="position:absolute;left:4270;top:2743;width:10;height:2" coordorigin="4270,2743" coordsize="10,0" path="m4270,2743l4279,2743,4270,2743xe" filled="t" fillcolor="#000000" stroked="f">
                <v:path arrowok="t"/>
                <v:fill type="solid"/>
              </v:shape>
            </v:group>
            <v:group style="position:absolute;left:4484;top:2641;width:10;height:10" coordorigin="4484,2641" coordsize="10,10">
              <v:shape style="position:absolute;left:4484;top:2641;width:10;height:10" coordorigin="4484,2641" coordsize="10,10" path="m4484,2646l4494,2646e" filled="f" stroked="t" strokeweight=".58001pt" strokecolor="#000000">
                <v:path arrowok="t"/>
              </v:shape>
            </v:group>
            <v:group style="position:absolute;left:4484;top:2646;width:10;height:2" coordorigin="4484,2646" coordsize="10,2">
              <v:shape style="position:absolute;left:4484;top:2646;width:10;height:2" coordorigin="4484,2646" coordsize="10,0" path="m4484,2646l4494,2646,4484,2646xe" filled="t" fillcolor="#000000" stroked="f">
                <v:path arrowok="t"/>
                <v:fill type="solid"/>
              </v:shape>
            </v:group>
            <v:group style="position:absolute;left:4109;top:1946;width:2;height:685" coordorigin="4109,1946" coordsize="2,685">
              <v:shape style="position:absolute;left:4109;top:1946;width:2;height:685" coordorigin="4109,1946" coordsize="0,685" path="m4109,1946l4109,2631e" filled="f" stroked="t" strokeweight=".58001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80.709999pt;margin-top:12.950078pt;width:216.580005pt;height:145.06001pt;mso-position-horizontal-relative:page;mso-position-vertical-relative:paragraph;z-index:-10457" coordorigin="1614,259" coordsize="4332,2901">
            <v:group style="position:absolute;left:1625;top:270;width:4315;height:2" coordorigin="1625,270" coordsize="4315,2">
              <v:shape style="position:absolute;left:1625;top:270;width:4315;height:2" coordorigin="1625,270" coordsize="4315,0" path="m1625,270l5940,270e" filled="f" stroked="t" strokeweight=".58001pt" strokecolor="#000000">
                <v:path arrowok="t"/>
              </v:shape>
            </v:group>
            <v:group style="position:absolute;left:5935;top:270;width:2;height:2885" coordorigin="5935,270" coordsize="2,2885">
              <v:shape style="position:absolute;left:5935;top:270;width:2;height:2885" coordorigin="5935,270" coordsize="0,2885" path="m5935,270l5935,3154e" filled="f" stroked="t" strokeweight=".58001pt" strokecolor="#000000">
                <v:path arrowok="t"/>
              </v:shape>
            </v:group>
            <v:group style="position:absolute;left:1620;top:3150;width:4315;height:2" coordorigin="1620,3150" coordsize="4315,2">
              <v:shape style="position:absolute;left:1620;top:3150;width:4315;height:2" coordorigin="1620,3150" coordsize="4315,0" path="m1620,3150l5935,3150e" filled="f" stroked="t" strokeweight=".580pt" strokecolor="#000000">
                <v:path arrowok="t"/>
              </v:shape>
            </v:group>
            <v:group style="position:absolute;left:1625;top:265;width:2;height:2885" coordorigin="1625,265" coordsize="2,2885">
              <v:shape style="position:absolute;left:1625;top:265;width:2;height:2885" coordorigin="1625,265" coordsize="0,2885" path="m1625,265l1625,3150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CONVERTER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line="120" w:lineRule="exact" w:before="2"/>
        <w:rPr>
          <w:sz w:val="12"/>
          <w:szCs w:val="12"/>
        </w:rPr>
      </w:pPr>
      <w:r>
        <w:rPr/>
        <w:br w:type="column"/>
      </w:r>
      <w:r>
        <w:rPr>
          <w:sz w:val="12"/>
          <w:szCs w:val="12"/>
        </w:rPr>
      </w:r>
    </w:p>
    <w:p>
      <w:pPr>
        <w:spacing w:line="187" w:lineRule="exact"/>
        <w:ind w:left="14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32" w:lineRule="exact"/>
        <w:ind w:left="746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ulating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61" w:lineRule="exact"/>
        <w:ind w:left="704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Energy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40" w:lineRule="exact" w:before="4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166" w:lineRule="exact"/>
        <w:ind w:left="905" w:right="0" w:hanging="128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Circul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ing</w:t>
      </w:r>
      <w:r>
        <w:rPr>
          <w:rFonts w:ascii="Arial" w:hAnsi="Arial" w:cs="Arial" w:eastAsia="Arial"/>
          <w:b w:val="0"/>
          <w:bCs w:val="0"/>
          <w:spacing w:val="-1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Energy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40" w:lineRule="exact" w:before="7"/>
        <w:rPr>
          <w:sz w:val="14"/>
          <w:szCs w:val="14"/>
        </w:rPr>
      </w:pPr>
      <w:r>
        <w:rPr/>
        <w:br w:type="column"/>
      </w:r>
      <w:r>
        <w:rPr>
          <w:sz w:val="14"/>
          <w:szCs w:val="14"/>
        </w:rPr>
      </w:r>
    </w:p>
    <w:p>
      <w:pPr>
        <w:ind w:left="183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-3"/>
          <w:sz w:val="12"/>
          <w:szCs w:val="12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N</w:t>
      </w:r>
      <w:r>
        <w:rPr>
          <w:rFonts w:ascii="Arial" w:hAnsi="Arial" w:cs="Arial" w:eastAsia="Arial"/>
          <w:b w:val="0"/>
          <w:bCs w:val="0"/>
          <w:spacing w:val="10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300</w:t>
      </w:r>
      <w:r>
        <w:rPr>
          <w:rFonts w:ascii="Arial" w:hAnsi="Arial" w:cs="Arial" w:eastAsia="Arial"/>
          <w:b w:val="0"/>
          <w:bCs w:val="0"/>
          <w:spacing w:val="-16"/>
          <w:w w:val="100"/>
          <w:position w:val="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full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position w:val="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oad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14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10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400</w:t>
      </w:r>
      <w:r>
        <w:rPr>
          <w:rFonts w:ascii="Arial" w:hAnsi="Arial" w:cs="Arial" w:eastAsia="Arial"/>
          <w:b w:val="0"/>
          <w:bCs w:val="0"/>
          <w:spacing w:val="-16"/>
          <w:w w:val="100"/>
          <w:position w:val="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full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Load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480" w:right="1120"/>
          <w:cols w:num="3" w:equalWidth="0">
            <w:col w:w="4460" w:space="1296"/>
            <w:col w:w="1534" w:space="555"/>
            <w:col w:w="1795"/>
          </w:cols>
        </w:sectPr>
      </w:pP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79"/>
        <w:ind w:left="3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+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20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line="220" w:lineRule="exact" w:before="10"/>
        <w:rPr>
          <w:sz w:val="22"/>
          <w:szCs w:val="22"/>
        </w:rPr>
      </w:pPr>
      <w:r>
        <w:rPr/>
        <w:pict>
          <v:group style="position:absolute;margin-left:81pt;margin-top:740.969971pt;width:468pt;height:.1pt;mso-position-horizontal-relative:page;mso-position-vertical-relative:page;z-index:-10462" coordorigin="1620,14819" coordsize="9360,2">
            <v:shape style="position:absolute;left:1620;top:14819;width:9360;height:2" coordorigin="1620,14819" coordsize="9360,0" path="m1620,14819l10980,14819e" filled="f" stroked="t" strokeweight="1.120pt" strokecolor="#000000">
              <v:path arrowok="t"/>
            </v:shape>
            <w10:wrap type="none"/>
          </v:group>
        </w:pict>
      </w:r>
      <w:r>
        <w:rPr>
          <w:sz w:val="22"/>
          <w:szCs w:val="22"/>
        </w:rPr>
      </w:r>
    </w:p>
    <w:p>
      <w:pPr>
        <w:ind w:left="387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3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70" w:lineRule="exact" w:before="6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61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tabs>
          <w:tab w:pos="2350" w:val="left" w:leader="none"/>
        </w:tabs>
        <w:spacing w:before="84"/>
        <w:ind w:left="312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5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105"/>
          <w:position w:val="9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6"/>
          <w:sz w:val="12"/>
          <w:szCs w:val="12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6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OUT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60" w:lineRule="exact" w:before="2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179" w:lineRule="auto"/>
        <w:ind w:left="1208" w:right="0" w:firstLine="121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8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OUT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93" w:lineRule="exact"/>
        <w:ind w:left="345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85" w:lineRule="exact"/>
        <w:ind w:left="0" w:right="131" w:firstLine="0"/>
        <w:jc w:val="center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30" w:lineRule="exact" w:before="10"/>
        <w:rPr>
          <w:sz w:val="13"/>
          <w:szCs w:val="13"/>
        </w:rPr>
      </w:pPr>
      <w:r>
        <w:rPr/>
        <w:br w:type="column"/>
      </w:r>
      <w:r>
        <w:rPr>
          <w:sz w:val="13"/>
          <w:szCs w:val="13"/>
        </w:rPr>
      </w:r>
    </w:p>
    <w:p>
      <w:pPr>
        <w:pStyle w:val="BodyText"/>
        <w:spacing w:line="255" w:lineRule="auto"/>
        <w:ind w:left="312" w:right="140"/>
        <w:jc w:val="both"/>
      </w:pP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le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sona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ad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lle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reso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cito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ev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oad,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nk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fer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ver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smal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impe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ich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ind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circul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ener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5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Give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ab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alysis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determin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lle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reso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oic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fron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DC-D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j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"/>
          <w:w w:val="100"/>
        </w:rPr>
        <w:t>obl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are: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circ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latin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turn-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itions.</w:t>
      </w:r>
      <w:r>
        <w:rPr>
          <w:b w:val="0"/>
          <w:bCs w:val="0"/>
          <w:spacing w:val="0"/>
          <w:w w:val="100"/>
        </w:rPr>
      </w:r>
    </w:p>
    <w:p>
      <w:pPr>
        <w:spacing w:after="0" w:line="255" w:lineRule="auto"/>
        <w:jc w:val="both"/>
        <w:sectPr>
          <w:type w:val="continuous"/>
          <w:pgSz w:w="12240" w:h="15840"/>
          <w:pgMar w:top="1320" w:bottom="760" w:left="1480" w:right="1120"/>
          <w:cols w:num="3" w:equalWidth="0">
            <w:col w:w="618" w:space="989"/>
            <w:col w:w="2789" w:space="471"/>
            <w:col w:w="4773"/>
          </w:cols>
        </w:sectPr>
      </w:pP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pgSz w:w="12240" w:h="15840"/>
          <w:pgMar w:header="477" w:footer="747" w:top="1060" w:bottom="940" w:left="1120" w:right="1480"/>
        </w:sectPr>
      </w:pPr>
    </w:p>
    <w:p>
      <w:pPr>
        <w:pStyle w:val="Heading4"/>
        <w:spacing w:before="74"/>
        <w:ind w:right="2109"/>
        <w:jc w:val="both"/>
      </w:pPr>
      <w:r>
        <w:rPr/>
        <w:pict>
          <v:group style="position:absolute;margin-left:63pt;margin-top:-9.99009pt;width:468pt;height:.1pt;mso-position-horizontal-relative:page;mso-position-vertical-relative:paragraph;z-index:-10452" coordorigin="1260,-200" coordsize="9360,2">
            <v:shape style="position:absolute;left:1260;top:-200;width:9360;height:2" coordorigin="1260,-200" coordsize="9360,0" path="m1260,-200l10620,-200e" filled="f" stroked="t" strokeweight="1.120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LLC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Resonant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Con</w:t>
      </w:r>
      <w:r>
        <w:rPr>
          <w:b w:val="0"/>
          <w:bCs w:val="0"/>
          <w:spacing w:val="1"/>
          <w:w w:val="100"/>
        </w:rPr>
        <w:t>v</w:t>
      </w:r>
      <w:r>
        <w:rPr>
          <w:b w:val="0"/>
          <w:bCs w:val="0"/>
          <w:spacing w:val="0"/>
          <w:w w:val="100"/>
        </w:rPr>
        <w:t>erter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4"/>
        <w:ind w:right="0"/>
        <w:jc w:val="both"/>
      </w:pP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LL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reson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conv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reso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lemen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(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R</w:t>
      </w:r>
      <w:r>
        <w:rPr>
          <w:b w:val="0"/>
          <w:bCs w:val="0"/>
          <w:spacing w:val="17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ca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citor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  <w:sz w:val="14"/>
          <w:szCs w:val="14"/>
        </w:rPr>
        <w:t>R</w:t>
      </w:r>
      <w:r>
        <w:rPr>
          <w:b w:val="0"/>
          <w:bCs w:val="0"/>
          <w:spacing w:val="-1"/>
          <w:w w:val="100"/>
        </w:rPr>
        <w:t>)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ect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rie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nsform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reso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M</w:t>
      </w:r>
      <w:r>
        <w:rPr>
          <w:b w:val="0"/>
          <w:bCs w:val="0"/>
          <w:spacing w:val="17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necte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rall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pr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15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 </w:t>
      </w:r>
      <w:hyperlink w:history="true" w:anchor="_bookmark40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</w:t>
        </w:r>
        <w:r>
          <w:rPr>
            <w:b w:val="0"/>
            <w:bCs w:val="0"/>
            <w:spacing w:val="0"/>
            <w:w w:val="100"/>
          </w:rPr>
          <w:t>u</w:t>
        </w:r>
        <w:r>
          <w:rPr>
            <w:b w:val="0"/>
            <w:bCs w:val="0"/>
            <w:spacing w:val="-1"/>
            <w:w w:val="100"/>
          </w:rPr>
          <w:t>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2</w:t>
        </w:r>
        <w:r>
          <w:rPr>
            <w:b w:val="0"/>
            <w:bCs w:val="0"/>
            <w:spacing w:val="-1"/>
            <w:w w:val="100"/>
          </w:rPr>
          <w:t>4</w:t>
        </w:r>
      </w:hyperlink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before="80"/>
        <w:ind w:right="1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 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  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reson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 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nv</w:t>
      </w:r>
      <w:r>
        <w:rPr>
          <w:b w:val="0"/>
          <w:bCs w:val="0"/>
          <w:spacing w:val="-1"/>
          <w:w w:val="100"/>
        </w:rPr>
        <w:t>ert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0"/>
          <w:w w:val="100"/>
        </w:rPr>
        <w:t>  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us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0"/>
          <w:w w:val="100"/>
        </w:rPr>
        <w:t>  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transformer</w:t>
      </w:r>
      <w:r>
        <w:rPr>
          <w:b w:val="0"/>
          <w:bCs w:val="0"/>
          <w:spacing w:val="0"/>
          <w:w w:val="100"/>
        </w:rPr>
      </w:r>
    </w:p>
    <w:p>
      <w:pPr>
        <w:pStyle w:val="Heading3"/>
        <w:tabs>
          <w:tab w:pos="1724" w:val="left" w:leader="none"/>
        </w:tabs>
        <w:spacing w:before="74"/>
        <w:ind w:right="0"/>
        <w:jc w:val="left"/>
        <w:rPr>
          <w:b w:val="0"/>
          <w:bCs w:val="0"/>
        </w:rPr>
      </w:pPr>
      <w:r>
        <w:rPr>
          <w:spacing w:val="0"/>
          <w:w w:val="100"/>
        </w:rPr>
        <w:br w:type="column"/>
      </w:r>
      <w:bookmarkStart w:name="FIGURE 24: Half-Bridge LLC Resonant Conv" w:id="92"/>
      <w:bookmarkEnd w:id="92"/>
      <w:r>
        <w:rPr>
          <w:spacing w:val="0"/>
          <w:w w:val="100"/>
        </w:rPr>
      </w:r>
      <w:bookmarkStart w:name="_bookmark40" w:id="93"/>
      <w:bookmarkEnd w:id="93"/>
      <w:r>
        <w:rPr>
          <w:spacing w:val="0"/>
          <w:w w:val="100"/>
        </w:rPr>
      </w:r>
      <w:r>
        <w:rPr>
          <w:spacing w:val="0"/>
          <w:w w:val="100"/>
        </w:rPr>
        <w:t>FIGURE</w:t>
      </w:r>
      <w:r>
        <w:rPr>
          <w:spacing w:val="-1"/>
          <w:w w:val="100"/>
        </w:rPr>
        <w:t> </w:t>
      </w:r>
      <w:r>
        <w:rPr>
          <w:spacing w:val="0"/>
          <w:w w:val="100"/>
        </w:rPr>
        <w:t>24:</w:t>
      </w:r>
      <w:r>
        <w:rPr>
          <w:spacing w:val="0"/>
          <w:w w:val="100"/>
        </w:rPr>
        <w:tab/>
      </w:r>
      <w:r>
        <w:rPr>
          <w:spacing w:val="0"/>
          <w:w w:val="100"/>
        </w:rPr>
        <w:t>H</w:t>
      </w:r>
      <w:r>
        <w:rPr>
          <w:spacing w:val="1"/>
          <w:w w:val="100"/>
        </w:rPr>
        <w:t>A</w:t>
      </w:r>
      <w:r>
        <w:rPr>
          <w:spacing w:val="-1"/>
          <w:w w:val="100"/>
        </w:rPr>
        <w:t>L</w:t>
      </w:r>
      <w:r>
        <w:rPr>
          <w:spacing w:val="0"/>
          <w:w w:val="100"/>
        </w:rPr>
        <w:t>F-BRI</w:t>
      </w:r>
      <w:r>
        <w:rPr>
          <w:spacing w:val="1"/>
          <w:w w:val="100"/>
        </w:rPr>
        <w:t>D</w:t>
      </w:r>
      <w:r>
        <w:rPr>
          <w:spacing w:val="-1"/>
          <w:w w:val="100"/>
        </w:rPr>
        <w:t>G</w:t>
      </w:r>
      <w:r>
        <w:rPr>
          <w:spacing w:val="0"/>
          <w:w w:val="100"/>
        </w:rPr>
        <w:t>E</w:t>
      </w:r>
      <w:r>
        <w:rPr>
          <w:spacing w:val="-16"/>
          <w:w w:val="100"/>
        </w:rPr>
        <w:t> </w:t>
      </w:r>
      <w:r>
        <w:rPr>
          <w:spacing w:val="0"/>
          <w:w w:val="100"/>
        </w:rPr>
        <w:t>LLC</w:t>
      </w:r>
      <w:r>
        <w:rPr>
          <w:b w:val="0"/>
          <w:bCs w:val="0"/>
          <w:spacing w:val="0"/>
          <w:w w:val="100"/>
        </w:rPr>
      </w:r>
    </w:p>
    <w:p>
      <w:pPr>
        <w:spacing w:before="10"/>
        <w:ind w:left="17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323.260010pt;margin-top:24.200092pt;width:181.96pt;height:128.080000pt;mso-position-horizontal-relative:page;mso-position-vertical-relative:paragraph;z-index:-10450" coordorigin="6465,484" coordsize="3639,2562">
            <v:shape style="position:absolute;left:6465;top:484;width:3639;height:2562" type="#_x0000_t75">
              <v:imagedata r:id="rId52" o:title=""/>
            </v:shape>
            <v:group style="position:absolute;left:6700;top:686;width:2;height:900" coordorigin="6700,686" coordsize="2,900">
              <v:shape style="position:absolute;left:6700;top:686;width:2;height:900" coordorigin="6700,686" coordsize="0,900" path="m6700,686l6700,1586e" filled="f" stroked="t" strokeweight=".58001pt" strokecolor="#000000">
                <v:path arrowok="t"/>
              </v:shape>
            </v:group>
            <v:group style="position:absolute;left:6653;top:621;width:97;height:77" coordorigin="6653,621" coordsize="97,77">
              <v:shape style="position:absolute;left:6653;top:621;width:97;height:77" coordorigin="6653,621" coordsize="97,77" path="m6700,621l6659,688,6653,698,6677,692,6702,690,6745,690,6707,631,6700,621xe" filled="t" fillcolor="#000000" stroked="f">
                <v:path arrowok="t"/>
                <v:fill type="solid"/>
              </v:shape>
              <v:shape style="position:absolute;left:6653;top:621;width:97;height:77" coordorigin="6653,621" coordsize="97,77" path="m6745,690l6702,690,6726,692,6750,698,6745,690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314.710022pt;margin-top:12.950088pt;width:216.57998pt;height:157.659995pt;mso-position-horizontal-relative:page;mso-position-vertical-relative:paragraph;z-index:-10449" coordorigin="6294,259" coordsize="4332,3153">
            <v:group style="position:absolute;left:6305;top:270;width:4315;height:2" coordorigin="6305,270" coordsize="4315,2">
              <v:shape style="position:absolute;left:6305;top:270;width:4315;height:2" coordorigin="6305,270" coordsize="4315,0" path="m6305,270l10620,270e" filled="f" stroked="t" strokeweight=".579980pt" strokecolor="#000000">
                <v:path arrowok="t"/>
              </v:shape>
            </v:group>
            <v:group style="position:absolute;left:10615;top:270;width:2;height:3137" coordorigin="10615,270" coordsize="2,3137">
              <v:shape style="position:absolute;left:10615;top:270;width:2;height:3137" coordorigin="10615,270" coordsize="0,3137" path="m10615,270l10615,3406e" filled="f" stroked="t" strokeweight=".579980pt" strokecolor="#000000">
                <v:path arrowok="t"/>
              </v:shape>
            </v:group>
            <v:group style="position:absolute;left:6300;top:3402;width:4315;height:2" coordorigin="6300,3402" coordsize="4315,2">
              <v:shape style="position:absolute;left:6300;top:3402;width:4315;height:2" coordorigin="6300,3402" coordsize="4315,0" path="m6300,3402l10615,3402e" filled="f" stroked="t" strokeweight=".579980pt" strokecolor="#000000">
                <v:path arrowok="t"/>
              </v:shape>
            </v:group>
            <v:group style="position:absolute;left:6305;top:265;width:2;height:3137" coordorigin="6305,265" coordsize="2,3137">
              <v:shape style="position:absolute;left:6305;top:265;width:2;height:3137" coordorigin="6305,265" coordsize="0,3137" path="m6305,265l6305,3402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RE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NT</w:t>
      </w:r>
      <w:r>
        <w:rPr>
          <w:rFonts w:ascii="Arial" w:hAnsi="Arial" w:cs="Arial" w:eastAsia="Arial"/>
          <w:b/>
          <w:bCs/>
          <w:spacing w:val="-25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CONVE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line="140" w:lineRule="exact" w:before="9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37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+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23"/>
        <w:ind w:left="615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120" w:right="1480"/>
          <w:cols w:num="2" w:equalWidth="0">
            <w:col w:w="4460" w:space="580"/>
            <w:col w:w="4600"/>
          </w:cols>
        </w:sectPr>
      </w:pPr>
    </w:p>
    <w:p>
      <w:pPr>
        <w:pStyle w:val="BodyText"/>
        <w:spacing w:line="255" w:lineRule="auto" w:before="12"/>
        <w:ind w:right="0"/>
        <w:jc w:val="both"/>
      </w:pPr>
      <w:r>
        <w:rPr>
          <w:b w:val="0"/>
          <w:bCs w:val="0"/>
          <w:spacing w:val="-1"/>
          <w:w w:val="100"/>
        </w:rPr>
        <w:t>magn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zin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ind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reson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muc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tha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reson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freq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enc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comprisi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sona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R</w:t>
      </w:r>
      <w:r>
        <w:rPr>
          <w:b w:val="0"/>
          <w:bCs w:val="0"/>
          <w:spacing w:val="3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1"/>
          <w:w w:val="100"/>
          <w:sz w:val="14"/>
          <w:szCs w:val="14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LL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reso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esig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erate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switchi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fre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uenc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hig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reso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reson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3"/>
          <w:w w:val="100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R</w:t>
      </w:r>
      <w:r>
        <w:rPr>
          <w:b w:val="0"/>
          <w:bCs w:val="0"/>
          <w:spacing w:val="9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1"/>
          <w:w w:val="100"/>
          <w:sz w:val="14"/>
          <w:szCs w:val="14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1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be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efi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reso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ow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switchin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freq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enc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rang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gh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ZVS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il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ev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ad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sp</w:t>
      </w:r>
      <w:r>
        <w:rPr>
          <w:b w:val="0"/>
          <w:bCs w:val="0"/>
          <w:spacing w:val="0"/>
          <w:w w:val="100"/>
        </w:rPr>
        <w:t>ec</w:t>
      </w:r>
      <w:r>
        <w:rPr>
          <w:b w:val="0"/>
          <w:bCs w:val="0"/>
          <w:spacing w:val="-1"/>
          <w:w w:val="100"/>
        </w:rPr>
        <w:t>ia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DC</w:t>
      </w:r>
      <w:r>
        <w:rPr>
          <w:b w:val="0"/>
          <w:bCs w:val="0"/>
          <w:spacing w:val="0"/>
          <w:w w:val="100"/>
        </w:rPr>
      </w:r>
    </w:p>
    <w:p>
      <w:pPr>
        <w:spacing w:line="180" w:lineRule="exact" w:before="1"/>
        <w:rPr>
          <w:sz w:val="18"/>
          <w:szCs w:val="18"/>
        </w:rPr>
      </w:pPr>
      <w:r>
        <w:rPr/>
        <w:br w:type="column"/>
      </w:r>
      <w:r>
        <w:rPr>
          <w:sz w:val="18"/>
          <w:szCs w:val="18"/>
        </w:rPr>
      </w:r>
    </w:p>
    <w:p>
      <w:pPr>
        <w:ind w:left="214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5"/>
          <w:w w:val="105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8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91"/>
        <w:ind w:left="14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tabs>
          <w:tab w:pos="437" w:val="left" w:leader="none"/>
        </w:tabs>
        <w:spacing w:line="230" w:lineRule="exact"/>
        <w:ind w:left="0" w:right="56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1"/>
          <w:w w:val="100"/>
          <w:position w:val="2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2"/>
          <w:szCs w:val="12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23"/>
        <w:ind w:left="0" w:right="15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400" w:lineRule="auto"/>
        <w:ind w:left="637" w:right="351" w:hanging="2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00" w:lineRule="exact" w:before="2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-3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ansformer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  </w:t>
      </w:r>
      <w:r>
        <w:rPr>
          <w:rFonts w:ascii="Arial" w:hAnsi="Arial" w:cs="Arial" w:eastAsia="Arial"/>
          <w:b w:val="0"/>
          <w:bCs w:val="0"/>
          <w:spacing w:val="2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1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6"/>
          <w:sz w:val="12"/>
          <w:szCs w:val="12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64"/>
        <w:ind w:left="189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100"/>
          <w:position w:val="2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42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OUT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ind w:left="14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Vout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120" w:right="1480"/>
          <w:cols w:num="5" w:equalWidth="0">
            <w:col w:w="4461" w:space="825"/>
            <w:col w:w="602" w:space="416"/>
            <w:col w:w="815" w:space="40"/>
            <w:col w:w="1190" w:space="353"/>
            <w:col w:w="938"/>
          </w:cols>
        </w:sectPr>
      </w:pPr>
    </w:p>
    <w:p>
      <w:pPr>
        <w:pStyle w:val="BodyText"/>
        <w:spacing w:line="207" w:lineRule="exact"/>
        <w:ind w:right="1"/>
        <w:jc w:val="both"/>
      </w:pPr>
      <w:r>
        <w:rPr>
          <w:b w:val="0"/>
          <w:bCs w:val="0"/>
          <w:spacing w:val="-1"/>
          <w:w w:val="100"/>
        </w:rPr>
        <w:t>ga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aracteristic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sh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2"/>
          <w:w w:val="100"/>
        </w:rPr>
        <w:t> </w:t>
      </w:r>
      <w:hyperlink w:history="true" w:anchor="_bookmark42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2</w:t>
        </w:r>
        <w:r>
          <w:rPr>
            <w:b w:val="0"/>
            <w:bCs w:val="0"/>
            <w:spacing w:val="0"/>
            <w:w w:val="100"/>
          </w:rPr>
          <w:t>5</w:t>
        </w:r>
      </w:hyperlink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make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</w:p>
    <w:p>
      <w:pPr>
        <w:pStyle w:val="BodyText"/>
        <w:spacing w:line="255" w:lineRule="auto" w:before="12"/>
        <w:ind w:right="0"/>
        <w:jc w:val="both"/>
      </w:pPr>
      <w:r>
        <w:rPr>
          <w:b w:val="0"/>
          <w:bCs w:val="0"/>
          <w:spacing w:val="-1"/>
          <w:w w:val="100"/>
        </w:rPr>
        <w:t>LL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res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conv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excell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oic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DC-D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plic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tw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reso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cie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ive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 </w:t>
      </w:r>
      <w:r>
        <w:rPr>
          <w:b w:val="0"/>
          <w:bCs w:val="0"/>
          <w:spacing w:val="0"/>
          <w:w w:val="100"/>
        </w:rPr>
        <w:t> </w:t>
      </w:r>
      <w:hyperlink w:history="true" w:anchor="_bookmark41">
        <w:r>
          <w:rPr>
            <w:b w:val="0"/>
            <w:bCs w:val="0"/>
            <w:spacing w:val="-1"/>
            <w:w w:val="100"/>
          </w:rPr>
          <w:t>E</w:t>
        </w:r>
        <w:r>
          <w:rPr>
            <w:b w:val="0"/>
            <w:bCs w:val="0"/>
            <w:spacing w:val="0"/>
            <w:w w:val="100"/>
          </w:rPr>
          <w:t>q</w:t>
        </w:r>
        <w:r>
          <w:rPr>
            <w:b w:val="0"/>
            <w:bCs w:val="0"/>
            <w:spacing w:val="-1"/>
            <w:w w:val="100"/>
          </w:rPr>
          <w:t>uatio</w:t>
        </w:r>
        <w:r>
          <w:rPr>
            <w:b w:val="0"/>
            <w:bCs w:val="0"/>
            <w:spacing w:val="0"/>
            <w:w w:val="100"/>
          </w:rPr>
          <w:t>n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1</w:t>
        </w:r>
      </w:hyperlink>
      <w:r>
        <w:rPr>
          <w:b w:val="0"/>
          <w:bCs w:val="0"/>
          <w:spacing w:val="-1"/>
          <w:w w:val="100"/>
        </w:rPr>
        <w:t>8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rst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122" w:lineRule="exact"/>
        <w:ind w:right="0"/>
        <w:jc w:val="both"/>
      </w:pPr>
      <w:r>
        <w:rPr>
          <w:b w:val="0"/>
          <w:bCs w:val="0"/>
          <w:spacing w:val="-1"/>
          <w:w w:val="100"/>
        </w:rPr>
        <w:t>reson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fre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etermine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R</w:t>
      </w:r>
      <w:r>
        <w:rPr>
          <w:b w:val="0"/>
          <w:bCs w:val="0"/>
          <w:spacing w:val="33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  <w:sz w:val="14"/>
          <w:szCs w:val="14"/>
        </w:rPr>
        <w:t>R</w:t>
      </w:r>
      <w:r>
        <w:rPr>
          <w:b w:val="0"/>
          <w:bCs w:val="0"/>
          <w:spacing w:val="32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</w:p>
    <w:p>
      <w:pPr>
        <w:pStyle w:val="Heading3"/>
        <w:tabs>
          <w:tab w:pos="1778" w:val="left" w:leader="none"/>
        </w:tabs>
        <w:spacing w:before="75"/>
        <w:ind w:right="0"/>
        <w:jc w:val="left"/>
        <w:rPr>
          <w:b w:val="0"/>
          <w:bCs w:val="0"/>
        </w:rPr>
      </w:pPr>
      <w:r>
        <w:rPr>
          <w:spacing w:val="0"/>
          <w:w w:val="100"/>
        </w:rPr>
        <w:br w:type="column"/>
      </w:r>
      <w:bookmarkStart w:name="EQUATION 18: LLC RESONANT Frequencies" w:id="94"/>
      <w:bookmarkEnd w:id="94"/>
      <w:r>
        <w:rPr>
          <w:spacing w:val="0"/>
          <w:w w:val="100"/>
        </w:rPr>
      </w:r>
      <w:bookmarkStart w:name="_bookmark41" w:id="95"/>
      <w:bookmarkEnd w:id="95"/>
      <w:r>
        <w:rPr>
          <w:spacing w:val="0"/>
          <w:w w:val="100"/>
        </w:rPr>
      </w:r>
      <w:r>
        <w:rPr>
          <w:spacing w:val="0"/>
          <w:w w:val="100"/>
        </w:rPr>
        <w:t>EQU</w:t>
      </w:r>
      <w:r>
        <w:rPr>
          <w:spacing w:val="-16"/>
          <w:w w:val="100"/>
        </w:rPr>
        <w:t>A</w:t>
      </w:r>
      <w:r>
        <w:rPr>
          <w:spacing w:val="0"/>
          <w:w w:val="100"/>
        </w:rPr>
        <w:t>TION</w:t>
      </w:r>
      <w:r>
        <w:rPr>
          <w:spacing w:val="-3"/>
          <w:w w:val="100"/>
        </w:rPr>
        <w:t> </w:t>
      </w:r>
      <w:r>
        <w:rPr>
          <w:spacing w:val="0"/>
          <w:w w:val="100"/>
        </w:rPr>
        <w:t>18:</w:t>
      </w:r>
      <w:r>
        <w:rPr>
          <w:spacing w:val="0"/>
          <w:w w:val="100"/>
        </w:rPr>
        <w:tab/>
      </w:r>
      <w:r>
        <w:rPr>
          <w:spacing w:val="0"/>
          <w:w w:val="100"/>
        </w:rPr>
        <w:t>LLC</w:t>
      </w:r>
      <w:r>
        <w:rPr>
          <w:spacing w:val="-15"/>
          <w:w w:val="100"/>
        </w:rPr>
        <w:t> 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ESONANT</w:t>
      </w:r>
      <w:r>
        <w:rPr>
          <w:b w:val="0"/>
          <w:bCs w:val="0"/>
          <w:spacing w:val="0"/>
          <w:w w:val="100"/>
        </w:rPr>
      </w:r>
    </w:p>
    <w:p>
      <w:pPr>
        <w:spacing w:before="10"/>
        <w:ind w:left="17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314.709991pt;margin-top:12.950498pt;width:216.579995pt;height:78.459995pt;mso-position-horizontal-relative:page;mso-position-vertical-relative:paragraph;z-index:-10446" coordorigin="6294,259" coordsize="4332,1569">
            <v:group style="position:absolute;left:6305;top:270;width:4315;height:2" coordorigin="6305,270" coordsize="4315,2">
              <v:shape style="position:absolute;left:6305;top:270;width:4315;height:2" coordorigin="6305,270" coordsize="4315,0" path="m6305,270l10620,270e" filled="f" stroked="t" strokeweight=".579980pt" strokecolor="#000000">
                <v:path arrowok="t"/>
              </v:shape>
            </v:group>
            <v:group style="position:absolute;left:10615;top:270;width:2;height:1553" coordorigin="10615,270" coordsize="2,1553">
              <v:shape style="position:absolute;left:10615;top:270;width:2;height:1553" coordorigin="10615,270" coordsize="0,1553" path="m10615,270l10615,1822e" filled="f" stroked="t" strokeweight=".579980pt" strokecolor="#000000">
                <v:path arrowok="t"/>
              </v:shape>
            </v:group>
            <v:group style="position:absolute;left:6300;top:1818;width:4315;height:2" coordorigin="6300,1818" coordsize="4315,2">
              <v:shape style="position:absolute;left:6300;top:1818;width:4315;height:2" coordorigin="6300,1818" coordsize="4315,0" path="m6300,1818l10615,1818e" filled="f" stroked="t" strokeweight=".58001pt" strokecolor="#000000">
                <v:path arrowok="t"/>
              </v:shape>
            </v:group>
            <v:group style="position:absolute;left:6305;top:265;width:2;height:1553" coordorigin="6305,265" coordsize="2,1553">
              <v:shape style="position:absolute;left:6305;top:265;width:2;height:1553" coordorigin="6305,265" coordsize="0,1553" path="m6305,265l6305,1818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FREQUEN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IES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line="160" w:lineRule="exact" w:before="1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tabs>
          <w:tab w:pos="1669" w:val="left" w:leader="none"/>
          <w:tab w:pos="2853" w:val="left" w:leader="none"/>
        </w:tabs>
        <w:spacing w:line="286" w:lineRule="exact"/>
        <w:ind w:left="1298" w:right="0"/>
        <w:jc w:val="left"/>
        <w:rPr>
          <w:rFonts w:ascii="Times New Roman" w:hAnsi="Times New Roman" w:cs="Times New Roman" w:eastAsia="Times New Roman"/>
        </w:rPr>
      </w:pPr>
      <w:r>
        <w:rPr/>
        <w:pict>
          <v:group style="position:absolute;margin-left:427.959991pt;margin-top:13.002456pt;width:39.879995pt;height:12.76pt;mso-position-horizontal-relative:page;mso-position-vertical-relative:paragraph;z-index:-10448" coordorigin="8559,260" coordsize="798,255">
            <v:group style="position:absolute;left:8678;top:272;width:673;height:2" coordorigin="8678,272" coordsize="673,2">
              <v:shape style="position:absolute;left:8678;top:272;width:673;height:2" coordorigin="8678,272" coordsize="673,0" path="m8678,272l9352,272e" filled="f" stroked="t" strokeweight=".52001pt" strokecolor="#000000">
                <v:path arrowok="t"/>
              </v:shape>
            </v:group>
            <v:group style="position:absolute;left:8623;top:498;width:10;height:6" coordorigin="8623,498" coordsize="10,6">
              <v:shape style="position:absolute;left:8623;top:498;width:10;height:6" coordorigin="8623,498" coordsize="10,6" path="m8624,498l8623,502,8632,504,8633,500,8624,498xe" filled="t" fillcolor="#000000" stroked="f">
                <v:path arrowok="t"/>
                <v:fill type="solid"/>
              </v:shape>
            </v:group>
            <v:group style="position:absolute;left:8624;top:270;width:62;height:230" coordorigin="8624,270" coordsize="62,230">
              <v:shape style="position:absolute;left:8624;top:270;width:62;height:230" coordorigin="8624,270" coordsize="62,230" path="m8678,270l8624,498,8633,500,8687,272,8678,270xe" filled="t" fillcolor="#000000" stroked="f">
                <v:path arrowok="t"/>
                <v:fill type="solid"/>
              </v:shape>
            </v:group>
            <v:group style="position:absolute;left:8624;top:498;width:8;height:7" coordorigin="8624,498" coordsize="8,7">
              <v:shape style="position:absolute;left:8624;top:498;width:8;height:7" coordorigin="8624,498" coordsize="8,7" path="m8632,498l8624,502,8626,505,8633,502,8632,498xe" filled="t" fillcolor="#000000" stroked="f">
                <v:path arrowok="t"/>
                <v:fill type="solid"/>
              </v:shape>
            </v:group>
            <v:group style="position:absolute;left:8588;top:428;width:43;height:73" coordorigin="8588,428" coordsize="43,73">
              <v:shape style="position:absolute;left:8588;top:428;width:43;height:73" coordorigin="8588,428" coordsize="43,73" path="m8592,428l8588,434,8588,438,8624,502,8632,498,8596,434,8592,428xe" filled="t" fillcolor="#000000" stroked="f">
                <v:path arrowok="t"/>
                <v:fill type="solid"/>
              </v:shape>
            </v:group>
            <v:group style="position:absolute;left:8569;top:467;width:8;height:7" coordorigin="8569,467" coordsize="8,7">
              <v:shape style="position:absolute;left:8569;top:467;width:8;height:7" coordorigin="8569,467" coordsize="8,7" path="m8570,467l8569,470,8576,474,8578,470,8570,467xe" filled="t" fillcolor="#000000" stroked="f">
                <v:path arrowok="t"/>
                <v:fill type="solid"/>
              </v:shape>
            </v:group>
            <v:group style="position:absolute;left:8570;top:434;width:25;height:36" coordorigin="8570,434" coordsize="25,36">
              <v:shape style="position:absolute;left:8570;top:434;width:25;height:36" coordorigin="8570,434" coordsize="25,36" path="m8588,434l8570,467,8578,470,8596,438,8588,434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/>
        <w:pict>
          <v:shape style="position:absolute;margin-left:378.720001pt;margin-top:5.660693pt;width:72.011402pt;height:11.541234pt;mso-position-horizontal-relative:page;mso-position-vertical-relative:paragraph;z-index:-10443" type="#_x0000_t202" filled="f" stroked="f">
            <v:textbox inset="0,0,0,0">
              <w:txbxContent>
                <w:p>
                  <w:pPr>
                    <w:pStyle w:val="BodyText"/>
                    <w:tabs>
                      <w:tab w:pos="930" w:val="left" w:leader="none"/>
                    </w:tabs>
                    <w:spacing w:line="231" w:lineRule="exact"/>
                    <w:ind w:left="0" w:right="0"/>
                    <w:jc w:val="left"/>
                    <w:rPr>
                      <w:rFonts w:ascii="Times New Roman" w:hAnsi="Times New Roman" w:cs="Times New Roman" w:eastAsia="Times New Roman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10"/>
                      <w:w w:val="100"/>
                      <w:position w:val="-5"/>
                      <w:sz w:val="14"/>
                      <w:szCs w:val="14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0"/>
                      <w:w w:val="100"/>
                      <w:position w:val="-5"/>
                      <w:sz w:val="14"/>
                      <w:szCs w:val="14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0"/>
                      <w:w w:val="100"/>
                      <w:position w:val="-5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-30"/>
                      <w:w w:val="100"/>
                      <w:position w:val="0"/>
                    </w:rPr>
                    <w:t>-----------------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ab/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0"/>
          <w:w w:val="100"/>
        </w:rPr>
        <w:t>---------------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9"/>
        </w:rPr>
        <w:t>1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0"/>
          <w:w w:val="100"/>
          <w:position w:val="0"/>
        </w:rPr>
        <w:t>-----------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23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</w:rPr>
        <w:t>-</w:t>
      </w:r>
    </w:p>
    <w:p>
      <w:pPr>
        <w:spacing w:after="0" w:line="286" w:lineRule="exact"/>
        <w:jc w:val="left"/>
        <w:rPr>
          <w:rFonts w:ascii="Times New Roman" w:hAnsi="Times New Roman" w:cs="Times New Roman" w:eastAsia="Times New Roman"/>
        </w:rPr>
        <w:sectPr>
          <w:type w:val="continuous"/>
          <w:pgSz w:w="12240" w:h="15840"/>
          <w:pgMar w:top="1320" w:bottom="760" w:left="1120" w:right="1480"/>
          <w:cols w:num="2" w:equalWidth="0">
            <w:col w:w="4461" w:space="579"/>
            <w:col w:w="4600"/>
          </w:cols>
        </w:sectPr>
      </w:pPr>
    </w:p>
    <w:p>
      <w:pPr>
        <w:pStyle w:val="BodyText"/>
        <w:spacing w:line="254" w:lineRule="auto" w:before="99"/>
        <w:ind w:right="0"/>
        <w:jc w:val="left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ot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sona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determi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1"/>
          <w:w w:val="100"/>
        </w:rPr>
        <w:t>L</w:t>
      </w:r>
      <w:r>
        <w:rPr>
          <w:b w:val="0"/>
          <w:bCs w:val="0"/>
          <w:spacing w:val="-11"/>
          <w:w w:val="100"/>
          <w:sz w:val="14"/>
          <w:szCs w:val="14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  <w:sz w:val="14"/>
          <w:szCs w:val="14"/>
        </w:rPr>
        <w:t>R</w:t>
      </w:r>
      <w:r>
        <w:rPr>
          <w:b w:val="0"/>
          <w:bCs w:val="0"/>
          <w:spacing w:val="0"/>
          <w:w w:val="102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2"/>
          <w:w w:val="100"/>
          <w:sz w:val="14"/>
          <w:szCs w:val="14"/>
        </w:rPr>
        <w:t>M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193" w:lineRule="exact"/>
        <w:ind w:right="0"/>
        <w:jc w:val="left"/>
        <w:rPr>
          <w:rFonts w:ascii="Segoe UI Symbol" w:hAnsi="Segoe UI Symbol" w:cs="Segoe UI Symbol" w:eastAsia="Segoe UI Symbol"/>
        </w:rPr>
      </w:pPr>
      <w:r>
        <w:rPr>
          <w:spacing w:val="0"/>
          <w:w w:val="105"/>
        </w:rPr>
        <w:br w:type="column"/>
      </w:r>
      <w:r>
        <w:rPr>
          <w:rFonts w:ascii="Segoe UI Symbol" w:hAnsi="Segoe UI Symbol" w:cs="Segoe UI Symbol" w:eastAsia="Segoe UI Symbol"/>
          <w:b w:val="0"/>
          <w:bCs w:val="0"/>
          <w:spacing w:val="11"/>
          <w:w w:val="105"/>
        </w:rPr>
        <w:t>(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05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5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spacing w:val="-16"/>
          <w:w w:val="105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5"/>
        </w:rPr>
        <w:t>π</w:t>
      </w:r>
      <w:r>
        <w:rPr>
          <w:rFonts w:ascii="Segoe UI Symbol" w:hAnsi="Segoe UI Symbol" w:cs="Segoe UI Symbol" w:eastAsia="Segoe UI Symbol"/>
          <w:b w:val="0"/>
          <w:bCs w:val="0"/>
          <w:spacing w:val="-5"/>
          <w:w w:val="100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5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</w:rPr>
      </w:r>
    </w:p>
    <w:p>
      <w:pPr>
        <w:spacing w:line="238" w:lineRule="exact"/>
        <w:ind w:left="131" w:right="0" w:firstLine="0"/>
        <w:jc w:val="left"/>
        <w:rPr>
          <w:rFonts w:ascii="Segoe UI Symbol" w:hAnsi="Segoe UI Symbol" w:cs="Segoe UI Symbol" w:eastAsia="Segoe UI Symbol"/>
          <w:sz w:val="18"/>
          <w:szCs w:val="18"/>
        </w:rPr>
      </w:pPr>
      <w:r>
        <w:rPr>
          <w:spacing w:val="0"/>
          <w:w w:val="105"/>
        </w:rPr>
        <w:br w:type="column"/>
      </w:r>
      <w:r>
        <w:rPr>
          <w:rFonts w:ascii="Segoe UI Symbol" w:hAnsi="Segoe UI Symbol" w:cs="Segoe UI Symbol" w:eastAsia="Segoe UI Symbol"/>
          <w:b w:val="0"/>
          <w:bCs w:val="0"/>
          <w:spacing w:val="11"/>
          <w:w w:val="105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5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position w:val="-5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5"/>
          <w:w w:val="105"/>
          <w:position w:val="-5"/>
          <w:sz w:val="14"/>
          <w:szCs w:val="14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  <w:position w:val="0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10"/>
          <w:w w:val="10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5"/>
          <w:w w:val="105"/>
          <w:position w:val="0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position w:val="-5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-25"/>
          <w:w w:val="105"/>
          <w:position w:val="-5"/>
          <w:sz w:val="14"/>
          <w:szCs w:val="14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13"/>
          <w:w w:val="105"/>
          <w:position w:val="0"/>
          <w:sz w:val="18"/>
          <w:szCs w:val="18"/>
        </w:rPr>
        <w:t>)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  <w:position w:val="0"/>
          <w:sz w:val="18"/>
          <w:szCs w:val="18"/>
        </w:rPr>
        <w:t>)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spacing w:line="160" w:lineRule="exact" w:before="6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113" w:lineRule="exact"/>
        <w:ind w:left="151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1</w:t>
      </w:r>
    </w:p>
    <w:p>
      <w:pPr>
        <w:spacing w:after="0" w:line="113" w:lineRule="exact"/>
        <w:jc w:val="left"/>
        <w:rPr>
          <w:rFonts w:ascii="Times New Roman" w:hAnsi="Times New Roman" w:cs="Times New Roman" w:eastAsia="Times New Roman"/>
        </w:rPr>
        <w:sectPr>
          <w:type w:val="continuous"/>
          <w:pgSz w:w="12240" w:h="15840"/>
          <w:pgMar w:top="1320" w:bottom="760" w:left="1120" w:right="1480"/>
          <w:cols w:num="3" w:equalWidth="0">
            <w:col w:w="4460" w:space="2306"/>
            <w:col w:w="626" w:space="40"/>
            <w:col w:w="2208"/>
          </w:cols>
        </w:sectPr>
      </w:pPr>
    </w:p>
    <w:p>
      <w:pPr>
        <w:pStyle w:val="BodyText"/>
        <w:spacing w:line="152" w:lineRule="exact"/>
        <w:ind w:left="6072" w:right="0"/>
        <w:jc w:val="left"/>
        <w:rPr>
          <w:rFonts w:ascii="Times New Roman" w:hAnsi="Times New Roman" w:cs="Times New Roman" w:eastAsia="Times New Roman"/>
        </w:rPr>
      </w:pPr>
      <w:r>
        <w:rPr/>
        <w:pict>
          <v:group style="position:absolute;margin-left:414.700012pt;margin-top:6.339437pt;width:67.899995pt;height:12.76pt;mso-position-horizontal-relative:page;mso-position-vertical-relative:paragraph;z-index:-10447" coordorigin="8294,127" coordsize="1358,255">
            <v:group style="position:absolute;left:8413;top:139;width:1234;height:2" coordorigin="8413,139" coordsize="1234,2">
              <v:shape style="position:absolute;left:8413;top:139;width:1234;height:2" coordorigin="8413,139" coordsize="1234,0" path="m8413,139l9647,139e" filled="f" stroked="t" strokeweight=".52001pt" strokecolor="#000000">
                <v:path arrowok="t"/>
              </v:shape>
            </v:group>
            <v:group style="position:absolute;left:8358;top:365;width:10;height:6" coordorigin="8358,365" coordsize="10,6">
              <v:shape style="position:absolute;left:8358;top:365;width:10;height:6" coordorigin="8358,365" coordsize="10,6" path="m8359,365l8358,368,8366,371,8368,367,8359,365xe" filled="t" fillcolor="#000000" stroked="f">
                <v:path arrowok="t"/>
                <v:fill type="solid"/>
              </v:shape>
            </v:group>
            <v:group style="position:absolute;left:8359;top:137;width:62;height:230" coordorigin="8359,137" coordsize="62,230">
              <v:shape style="position:absolute;left:8359;top:137;width:62;height:230" coordorigin="8359,137" coordsize="62,230" path="m8413,137l8359,365,8368,367,8422,139,8413,137xe" filled="t" fillcolor="#000000" stroked="f">
                <v:path arrowok="t"/>
                <v:fill type="solid"/>
              </v:shape>
            </v:group>
            <v:group style="position:absolute;left:8359;top:365;width:8;height:7" coordorigin="8359,365" coordsize="8,7">
              <v:shape style="position:absolute;left:8359;top:365;width:8;height:7" coordorigin="8359,365" coordsize="8,7" path="m8366,365l8359,368,8360,372,8368,368,8366,365xe" filled="t" fillcolor="#000000" stroked="f">
                <v:path arrowok="t"/>
                <v:fill type="solid"/>
              </v:shape>
            </v:group>
            <v:group style="position:absolute;left:8323;top:295;width:43;height:73" coordorigin="8323,295" coordsize="43,73">
              <v:shape style="position:absolute;left:8323;top:295;width:43;height:73" coordorigin="8323,295" coordsize="43,73" path="m8327,295l8323,301,8323,305,8359,368,8366,365,8330,301,8327,295xe" filled="t" fillcolor="#000000" stroked="f">
                <v:path arrowok="t"/>
                <v:fill type="solid"/>
              </v:shape>
            </v:group>
            <v:group style="position:absolute;left:8304;top:334;width:8;height:7" coordorigin="8304,334" coordsize="8,7">
              <v:shape style="position:absolute;left:8304;top:334;width:8;height:7" coordorigin="8304,334" coordsize="8,7" path="m8305,334l8304,337,8311,341,8312,337,8305,334xe" filled="t" fillcolor="#000000" stroked="f">
                <v:path arrowok="t"/>
                <v:fill type="solid"/>
              </v:shape>
            </v:group>
            <v:group style="position:absolute;left:8305;top:301;width:25;height:36" coordorigin="8305,301" coordsize="25,36">
              <v:shape style="position:absolute;left:8305;top:301;width:25;height:36" coordorigin="8305,301" coordsize="25,36" path="m8323,301l8305,334,8312,337,8330,305,8323,301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</w:rPr>
        <w:t>F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position w:val="-5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-5"/>
          <w:sz w:val="14"/>
          <w:szCs w:val="14"/>
        </w:rPr>
        <w:t>2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9"/>
          <w:w w:val="100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</w:rPr>
        <w:t>=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0"/>
          <w:w w:val="100"/>
          <w:position w:val="0"/>
        </w:rPr>
        <w:t>---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2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0"/>
          <w:w w:val="100"/>
          <w:position w:val="0"/>
        </w:rPr>
        <w:t>----------------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2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0"/>
          <w:w w:val="100"/>
          <w:position w:val="0"/>
        </w:rPr>
        <w:t>----------------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2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0"/>
          <w:w w:val="100"/>
          <w:position w:val="0"/>
        </w:rPr>
        <w:t>----------------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2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0"/>
          <w:w w:val="100"/>
          <w:position w:val="0"/>
        </w:rPr>
        <w:t>--------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3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</w:rPr>
        <w:t>-</w:t>
      </w:r>
    </w:p>
    <w:p>
      <w:pPr>
        <w:spacing w:after="0" w:line="152" w:lineRule="exact"/>
        <w:jc w:val="left"/>
        <w:rPr>
          <w:rFonts w:ascii="Times New Roman" w:hAnsi="Times New Roman" w:cs="Times New Roman" w:eastAsia="Times New Roman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pStyle w:val="BodyText"/>
        <w:spacing w:line="193" w:lineRule="exact"/>
        <w:ind w:left="0" w:right="0"/>
        <w:jc w:val="right"/>
        <w:rPr>
          <w:rFonts w:ascii="Segoe UI Symbol" w:hAnsi="Segoe UI Symbol" w:cs="Segoe UI Symbol" w:eastAsia="Segoe UI Symbol"/>
        </w:rPr>
      </w:pPr>
      <w:r>
        <w:rPr>
          <w:rFonts w:ascii="Segoe UI Symbol" w:hAnsi="Segoe UI Symbol" w:cs="Segoe UI Symbol" w:eastAsia="Segoe UI Symbol"/>
          <w:b w:val="0"/>
          <w:bCs w:val="0"/>
          <w:spacing w:val="11"/>
          <w:w w:val="105"/>
        </w:rPr>
        <w:t>(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5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5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spacing w:val="-10"/>
          <w:w w:val="105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5"/>
        </w:rPr>
        <w:t>π</w:t>
      </w:r>
      <w:r>
        <w:rPr>
          <w:rFonts w:ascii="Segoe UI Symbol" w:hAnsi="Segoe UI Symbol" w:cs="Segoe UI Symbol" w:eastAsia="Segoe UI Symbol"/>
          <w:b w:val="0"/>
          <w:bCs w:val="0"/>
          <w:spacing w:val="-12"/>
          <w:w w:val="105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5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</w:rPr>
      </w:r>
    </w:p>
    <w:p>
      <w:pPr>
        <w:spacing w:line="238" w:lineRule="exact"/>
        <w:ind w:left="131" w:right="0" w:firstLine="0"/>
        <w:jc w:val="left"/>
        <w:rPr>
          <w:rFonts w:ascii="Segoe UI Symbol" w:hAnsi="Segoe UI Symbol" w:cs="Segoe UI Symbol" w:eastAsia="Segoe UI Symbol"/>
          <w:sz w:val="18"/>
          <w:szCs w:val="18"/>
        </w:rPr>
      </w:pPr>
      <w:r>
        <w:rPr>
          <w:spacing w:val="0"/>
          <w:w w:val="105"/>
        </w:rPr>
        <w:br w:type="column"/>
      </w:r>
      <w:r>
        <w:rPr>
          <w:rFonts w:ascii="Segoe UI Symbol" w:hAnsi="Segoe UI Symbol" w:cs="Segoe UI Symbol" w:eastAsia="Segoe UI Symbol"/>
          <w:b w:val="0"/>
          <w:bCs w:val="0"/>
          <w:spacing w:val="12"/>
          <w:w w:val="105"/>
          <w:sz w:val="18"/>
          <w:szCs w:val="18"/>
        </w:rPr>
        <w:t>(</w:t>
      </w:r>
      <w:r>
        <w:rPr>
          <w:rFonts w:ascii="Segoe UI Symbol" w:hAnsi="Segoe UI Symbol" w:cs="Segoe UI Symbol" w:eastAsia="Segoe UI Symbol"/>
          <w:b w:val="0"/>
          <w:bCs w:val="0"/>
          <w:spacing w:val="11"/>
          <w:w w:val="105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5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position w:val="-5"/>
          <w:sz w:val="14"/>
          <w:szCs w:val="14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spacing w:val="5"/>
          <w:w w:val="105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position w:val="0"/>
          <w:sz w:val="18"/>
          <w:szCs w:val="18"/>
        </w:rPr>
        <w:t>+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7"/>
          <w:w w:val="10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5"/>
          <w:position w:val="0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position w:val="-5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-25"/>
          <w:w w:val="105"/>
          <w:position w:val="-5"/>
          <w:sz w:val="14"/>
          <w:szCs w:val="14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  <w:position w:val="0"/>
          <w:sz w:val="18"/>
          <w:szCs w:val="18"/>
        </w:rPr>
        <w:t>)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12"/>
          <w:w w:val="105"/>
          <w:position w:val="0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  <w:position w:val="0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11"/>
          <w:w w:val="10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5"/>
          <w:w w:val="105"/>
          <w:position w:val="0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position w:val="-5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-25"/>
          <w:w w:val="105"/>
          <w:position w:val="-5"/>
          <w:sz w:val="14"/>
          <w:szCs w:val="14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11"/>
          <w:w w:val="105"/>
          <w:position w:val="0"/>
          <w:sz w:val="18"/>
          <w:szCs w:val="18"/>
        </w:rPr>
        <w:t>)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  <w:position w:val="0"/>
          <w:sz w:val="18"/>
          <w:szCs w:val="18"/>
        </w:rPr>
        <w:t>)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spacing w:after="0" w:line="238" w:lineRule="exact"/>
        <w:jc w:val="left"/>
        <w:rPr>
          <w:rFonts w:ascii="Segoe UI Symbol" w:hAnsi="Segoe UI Symbol" w:cs="Segoe UI Symbol" w:eastAsia="Segoe UI Symbol"/>
          <w:sz w:val="18"/>
          <w:szCs w:val="18"/>
        </w:rPr>
        <w:sectPr>
          <w:type w:val="continuous"/>
          <w:pgSz w:w="12240" w:h="15840"/>
          <w:pgMar w:top="1320" w:bottom="760" w:left="1120" w:right="1480"/>
          <w:cols w:num="2" w:equalWidth="0">
            <w:col w:w="7126" w:space="40"/>
            <w:col w:w="2474"/>
          </w:cols>
        </w:sectPr>
      </w:pPr>
    </w:p>
    <w:p>
      <w:pPr>
        <w:spacing w:line="260" w:lineRule="exact" w:before="11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3"/>
        <w:tabs>
          <w:tab w:pos="1723" w:val="left" w:leader="none"/>
        </w:tabs>
        <w:spacing w:before="74"/>
        <w:ind w:right="0"/>
        <w:jc w:val="left"/>
        <w:rPr>
          <w:b w:val="0"/>
          <w:bCs w:val="0"/>
        </w:rPr>
      </w:pPr>
      <w:r>
        <w:rPr/>
        <w:pict>
          <v:group style="position:absolute;margin-left:141.850006pt;margin-top:31.505733pt;width:320.88999pt;height:261.7050pt;mso-position-horizontal-relative:page;mso-position-vertical-relative:paragraph;z-index:-10445" coordorigin="2837,630" coordsize="6418,5234">
            <v:group style="position:absolute;left:2893;top:636;width:2;height:5178" coordorigin="2893,636" coordsize="2,5178">
              <v:shape style="position:absolute;left:2893;top:636;width:2;height:5178" coordorigin="2893,636" coordsize="0,5178" path="m2893,636l2893,5814e" filled="f" stroked="t" strokeweight=".59pt" strokecolor="#000000">
                <v:path arrowok="t"/>
              </v:shape>
            </v:group>
            <v:group style="position:absolute;left:2893;top:5808;width:6334;height:2" coordorigin="2893,5808" coordsize="6334,2">
              <v:shape style="position:absolute;left:2893;top:5808;width:6334;height:2" coordorigin="2893,5808" coordsize="6334,0" path="m2893,5808l9227,5808e" filled="f" stroked="t" strokeweight=".66999pt" strokecolor="#000000">
                <v:path arrowok="t"/>
              </v:shape>
            </v:group>
            <v:group style="position:absolute;left:3714;top:5771;width:10;height:5" coordorigin="3714,5771" coordsize="10,5">
              <v:shape style="position:absolute;left:3714;top:5771;width:10;height:5" coordorigin="3714,5771" coordsize="10,5" path="m3714,5773l3724,5773e" filled="f" stroked="t" strokeweight=".33999pt" strokecolor="#000000">
                <v:path arrowok="t"/>
              </v:shape>
            </v:group>
            <v:group style="position:absolute;left:3714;top:5776;width:10;height:83" coordorigin="3714,5776" coordsize="10,83">
              <v:shape style="position:absolute;left:3714;top:5776;width:10;height:83" coordorigin="3714,5776" coordsize="10,83" path="m3719,5776l3719,5858e" filled="f" stroked="t" strokeweight=".580pt" strokecolor="#000000">
                <v:path arrowok="t"/>
              </v:shape>
            </v:group>
            <v:group style="position:absolute;left:5052;top:5762;width:10;height:88" coordorigin="5052,5762" coordsize="10,88">
              <v:shape style="position:absolute;left:5052;top:5762;width:10;height:88" coordorigin="5052,5762" coordsize="10,88" path="m5057,5762l5057,5850e" filled="f" stroked="t" strokeweight=".580pt" strokecolor="#000000">
                <v:path arrowok="t"/>
              </v:shape>
            </v:group>
            <v:group style="position:absolute;left:6414;top:5756;width:10;height:88" coordorigin="6414,5756" coordsize="10,88">
              <v:shape style="position:absolute;left:6414;top:5756;width:10;height:88" coordorigin="6414,5756" coordsize="10,88" path="m6419,5756l6419,5844e" filled="f" stroked="t" strokeweight=".579980pt" strokecolor="#000000">
                <v:path arrowok="t"/>
              </v:shape>
            </v:group>
            <v:group style="position:absolute;left:9218;top:4026;width:11;height:8" coordorigin="9218,4026" coordsize="11,8">
              <v:shape style="position:absolute;left:9218;top:4026;width:11;height:8" coordorigin="9218,4026" coordsize="11,8" path="m9227,4026l9218,4031,9221,4034,9229,4030,9227,4026xe" filled="t" fillcolor="#000000" stroked="f">
                <v:path arrowok="t"/>
                <v:fill type="solid"/>
              </v:shape>
            </v:group>
            <v:group style="position:absolute;left:5034;top:2249;width:4200;height:1799" coordorigin="5034,2249" coordsize="4200,1799">
              <v:shape style="position:absolute;left:5034;top:2249;width:4200;height:1799" coordorigin="5034,2249" coordsize="4200,1799" path="m9217,4034l9217,4036,9194,4036,9214,4044,9224,4048,9228,4048,9232,4046,9233,4043,9226,4043,9225,4042,9224,4042,9224,4040,9222,4036,9217,4034xe" filled="t" fillcolor="#000000" stroked="f">
                <v:path arrowok="t"/>
                <v:fill type="solid"/>
              </v:shape>
              <v:shape style="position:absolute;left:5034;top:2249;width:4200;height:1799" coordorigin="5034,2249" coordsize="4200,1799" path="m9225,4041l9226,4043,9225,4041xe" filled="t" fillcolor="#000000" stroked="f">
                <v:path arrowok="t"/>
                <v:fill type="solid"/>
              </v:shape>
              <v:shape style="position:absolute;left:5034;top:2249;width:4200;height:1799" coordorigin="5034,2249" coordsize="4200,1799" path="m9233,4037l9228,4037,9227,4038,9228,4038,9227,4038,9225,4041,9226,4043,9233,4043,9234,4042,9234,4038,9228,4038,9227,4038,9234,4038,9233,4037xe" filled="t" fillcolor="#000000" stroked="f">
                <v:path arrowok="t"/>
                <v:fill type="solid"/>
              </v:shape>
              <v:shape style="position:absolute;left:5034;top:2249;width:4200;height:1799" coordorigin="5034,2249" coordsize="4200,1799" path="m9224,4041l9224,4042,9225,4041,9224,4041xe" filled="t" fillcolor="#000000" stroked="f">
                <v:path arrowok="t"/>
                <v:fill type="solid"/>
              </v:shape>
              <v:shape style="position:absolute;left:5034;top:2249;width:4200;height:1799" coordorigin="5034,2249" coordsize="4200,1799" path="m9225,4041l9224,4042,9225,4042,9225,4041xe" filled="t" fillcolor="#000000" stroked="f">
                <v:path arrowok="t"/>
                <v:fill type="solid"/>
              </v:shape>
              <v:shape style="position:absolute;left:5034;top:2249;width:4200;height:1799" coordorigin="5034,2249" coordsize="4200,1799" path="m9224,4040l9224,4041,9225,4041,9224,4040xe" filled="t" fillcolor="#000000" stroked="f">
                <v:path arrowok="t"/>
                <v:fill type="solid"/>
              </v:shape>
              <v:shape style="position:absolute;left:5034;top:2249;width:4200;height:1799" coordorigin="5034,2249" coordsize="4200,1799" path="m9225,4040l9224,4040,9225,4041,9225,4040xe" filled="t" fillcolor="#000000" stroked="f">
                <v:path arrowok="t"/>
                <v:fill type="solid"/>
              </v:shape>
              <v:shape style="position:absolute;left:5034;top:2249;width:4200;height:1799" coordorigin="5034,2249" coordsize="4200,1799" path="m9222,4036l9224,4041,9224,4040,9225,4040,9227,4038,9224,4038,9226,4037,9222,4036xe" filled="t" fillcolor="#000000" stroked="f">
                <v:path arrowok="t"/>
                <v:fill type="solid"/>
              </v:shape>
              <v:shape style="position:absolute;left:5034;top:2249;width:4200;height:1799" coordorigin="5034,2249" coordsize="4200,1799" path="m9226,4037l9224,4038,9227,4038,9227,4038,9226,4037xe" filled="t" fillcolor="#000000" stroked="f">
                <v:path arrowok="t"/>
                <v:fill type="solid"/>
              </v:shape>
              <v:shape style="position:absolute;left:5034;top:2249;width:4200;height:1799" coordorigin="5034,2249" coordsize="4200,1799" path="m9228,4037l9226,4037,9227,4038,9228,4037xe" filled="t" fillcolor="#000000" stroked="f">
                <v:path arrowok="t"/>
                <v:fill type="solid"/>
              </v:shape>
              <v:shape style="position:absolute;left:5034;top:2249;width:4200;height:1799" coordorigin="5034,2249" coordsize="4200,1799" path="m9229,4030l9221,4034,9222,4036,9226,4037,9228,4037,9233,4037,9229,4030xe" filled="t" fillcolor="#000000" stroked="f">
                <v:path arrowok="t"/>
                <v:fill type="solid"/>
              </v:shape>
              <v:shape style="position:absolute;left:5034;top:2249;width:4200;height:1799" coordorigin="5034,2249" coordsize="4200,1799" path="m7696,3218l7657,3218,7692,3228,7733,3242,7780,3260,7885,3308,7884,3308,8005,3368,8137,3438,8278,3515,8422,3595,9054,3960,9136,4006,9193,4036,9217,4036,9198,4027,9140,3997,9059,3952,8426,3587,8282,3506,8142,3430,8010,3360,7889,3300,7783,3252,7736,3234,7736,3233,7696,3218xe" filled="t" fillcolor="#000000" stroked="f">
                <v:path arrowok="t"/>
                <v:fill type="solid"/>
              </v:shape>
              <v:shape style="position:absolute;left:5034;top:2249;width:4200;height:1799" coordorigin="5034,2249" coordsize="4200,1799" path="m5040,2249l5034,2256,5116,2316,5116,2317,5201,2377,5288,2436,5378,2494,5473,2550,5570,2605,5671,2660,5774,2713,5776,2713,5884,2765,5994,2814,6109,2862,6227,2906,6349,2951,6475,2992,6605,3030,6738,3065,6876,3098,7018,3127,7019,3127,7165,3155,7316,3178,7471,3198,7631,3214,7658,3218,7694,3218,7660,3209,7632,3204,7472,3188,7318,3168,7166,3145,7020,3118,6878,3089,6740,3055,6607,3020,6478,2982,6352,2941,6353,2941,6234,2898,6230,2898,6113,2854,5998,2806,5887,2756,5779,2705,5676,2652,5575,2597,5478,2542,5383,2485,5293,2428,5206,2369,5207,2369,5122,2309,5040,2249xe" filled="t" fillcolor="#000000" stroked="f">
                <v:path arrowok="t"/>
                <v:fill type="solid"/>
              </v:shape>
              <v:shape style="position:absolute;left:5034;top:2249;width:4200;height:1799" coordorigin="5034,2249" coordsize="4200,1799" path="m6230,2897l6230,2898,6234,2898,6230,2897xe" filled="t" fillcolor="#000000" stroked="f">
                <v:path arrowok="t"/>
                <v:fill type="solid"/>
              </v:shape>
            </v:group>
            <v:group style="position:absolute;left:3110;top:982;width:1930;height:1274" coordorigin="3110,982" coordsize="1930,1274">
              <v:shape style="position:absolute;left:3110;top:982;width:1930;height:1274" coordorigin="3110,982" coordsize="1930,1274" path="m3774,1068l3758,1068,3792,1094,3827,1123,3863,1154,3900,1189,3899,1189,3978,1267,4361,1663,4536,1836,4537,1836,4601,1895,4667,1955,4735,2015,4806,2076,4879,2136,4955,2196,5034,2256,5040,2249,4961,2189,4885,2129,4812,2069,4741,2008,4673,1948,4607,1888,4543,1829,4368,1656,3985,1260,3906,1182,3869,1147,3833,1116,3798,1087,3774,1068xe" filled="t" fillcolor="#000000" stroked="f">
                <v:path arrowok="t"/>
                <v:fill type="solid"/>
              </v:shape>
              <v:shape style="position:absolute;left:3110;top:982;width:1930;height:1274" coordorigin="3110,982" coordsize="1930,1274" path="m3257,1326l3214,1411,3214,1412,3167,1513,3140,1576,3110,1648,3119,1651,3149,1579,3175,1517,3222,1416,3265,1331,3267,1327,3257,1327,3257,1326xe" filled="t" fillcolor="#000000" stroked="f">
                <v:path arrowok="t"/>
                <v:fill type="solid"/>
              </v:shape>
              <v:shape style="position:absolute;left:3110;top:982;width:1930;height:1274" coordorigin="3110,982" coordsize="1930,1274" path="m3578,982l3577,982,3550,983,3548,983,3521,989,3508,994,3493,998,3492,1000,3479,1007,3466,1015,3413,1061,3360,1127,3308,1214,3282,1267,3282,1268,3257,1327,3267,1327,3290,1272,3317,1219,3343,1172,3368,1133,3367,1133,3420,1067,3472,1022,3472,1022,3484,1015,3497,1008,3511,1003,3524,998,3523,998,3551,992,3550,992,3577,991,3631,991,3607,985,3578,982xe" filled="t" fillcolor="#000000" stroked="f">
                <v:path arrowok="t"/>
                <v:fill type="solid"/>
              </v:shape>
              <v:shape style="position:absolute;left:3110;top:982;width:1930;height:1274" coordorigin="3110,982" coordsize="1930,1274" path="m3368,1132l3367,1133,3368,1133,3368,1132xe" filled="t" fillcolor="#000000" stroked="f">
                <v:path arrowok="t"/>
                <v:fill type="solid"/>
              </v:shape>
              <v:shape style="position:absolute;left:3110;top:982;width:1930;height:1274" coordorigin="3110,982" coordsize="1930,1274" path="m3631,991l3577,991,3606,995,3605,995,3634,1002,3664,1013,3662,1013,3694,1028,3725,1048,3758,1069,3758,1068,3774,1068,3764,1061,3763,1061,3730,1039,3698,1020,3667,1004,3667,1003,3637,992,3636,992,3631,991xe" filled="t" fillcolor="#000000" stroked="f">
                <v:path arrowok="t"/>
                <v:fill type="solid"/>
              </v:shape>
              <v:shape style="position:absolute;left:3110;top:982;width:1930;height:1274" coordorigin="3110,982" coordsize="1930,1274" path="m3472,1022l3472,1022,3470,1024,3472,1022xe" filled="t" fillcolor="#000000" stroked="f">
                <v:path arrowok="t"/>
                <v:fill type="solid"/>
              </v:shape>
            </v:group>
            <v:group style="position:absolute;left:2908;top:1648;width:211;height:688" coordorigin="2908,1648" coordsize="211,688">
              <v:shape style="position:absolute;left:2908;top:1648;width:211;height:688" coordorigin="2908,1648" coordsize="211,688" path="m3110,1648l3080,1726,3079,1726,3049,1812,3018,1904,2988,2003,2959,2108,2933,2218,2908,2333,2908,2334,2917,2335,2942,2220,2969,2111,2998,2005,3028,1907,3028,1907,3059,1816,3089,1729,3119,1651,3110,1648xe" filled="t" fillcolor="#000000" stroked="f">
                <v:path arrowok="t"/>
                <v:fill type="solid"/>
              </v:shape>
              <v:shape style="position:absolute;left:2908;top:1648;width:211;height:688" coordorigin="2908,1648" coordsize="211,688" path="m3028,1907l3028,1907,3028,1908,3028,1907xe" filled="t" fillcolor="#000000" stroked="f">
                <v:path arrowok="t"/>
                <v:fill type="solid"/>
              </v:shape>
            </v:group>
            <v:group style="position:absolute;left:2887;top:2334;width:30;height:120" coordorigin="2887,2334" coordsize="30,120">
              <v:shape style="position:absolute;left:2887;top:2334;width:30;height:120" coordorigin="2887,2334" coordsize="30,120" path="m2908,2334l2887,2453,2897,2454,2917,2335,2908,2334xe" filled="t" fillcolor="#000000" stroked="f">
                <v:path arrowok="t"/>
                <v:fill type="solid"/>
              </v:shape>
            </v:group>
            <v:group style="position:absolute;left:7442;top:3176;width:7;height:11" coordorigin="7442,3176" coordsize="7,11">
              <v:shape style="position:absolute;left:7442;top:3176;width:7;height:11" coordorigin="7442,3176" coordsize="7,11" path="m7445,3176l7442,3186,7447,3187,7450,3178,7445,3176xe" filled="t" fillcolor="#000000" stroked="f">
                <v:path arrowok="t"/>
                <v:fill type="solid"/>
              </v:shape>
            </v:group>
            <v:group style="position:absolute;left:3584;top:2179;width:3860;height:1007" coordorigin="3584,2179" coordsize="3860,1007">
              <v:shape style="position:absolute;left:3584;top:2179;width:3860;height:1007" coordorigin="3584,2179" coordsize="3860,1007" path="m4187,2179l4147,2179,4106,2182,4064,2189,4186,2189,4223,2192,4261,2200,4260,2200,4298,2209,4380,2237,4524,2300,4643,2356,4786,2420,4957,2494,5164,2574,5282,2617,5412,2663,5705,2758,5870,2807,6242,2910,6673,3018,6912,3073,7169,3130,7442,3186,7445,3176,7171,3120,6914,3064,6676,3008,6245,2900,5873,2797,5707,2748,5414,2653,5416,2653,5286,2608,5170,2566,5167,2566,4961,2485,4789,2412,4646,2347,4528,2292,4428,2248,4384,2228,4342,2213,4340,2212,4301,2200,4262,2190,4224,2183,4187,2179xe" filled="t" fillcolor="#000000" stroked="f">
                <v:path arrowok="t"/>
                <v:fill type="solid"/>
              </v:shape>
              <v:shape style="position:absolute;left:3584;top:2179;width:3860;height:1007" coordorigin="3584,2179" coordsize="3860,1007" path="m5167,2564l5167,2566,5170,2566,5167,2564xe" filled="t" fillcolor="#000000" stroked="f">
                <v:path arrowok="t"/>
                <v:fill type="solid"/>
              </v:shape>
              <v:shape style="position:absolute;left:3584;top:2179;width:3860;height:1007" coordorigin="3584,2179" coordsize="3860,1007" path="m4147,2189l4063,2189,3979,2207,3980,2207,3938,2213,3894,2218,3847,2226,3846,2226,3796,2237,3769,2245,3742,2255,3742,2256,3713,2268,3683,2282,3682,2282,3650,2299,3618,2320,3584,2342,3590,2350,3589,2351,3655,2308,3716,2276,3773,2255,3772,2255,3798,2246,3848,2236,3895,2227,3940,2222,3982,2216,4066,2198,4108,2191,4106,2191,4147,2189xe" filled="t" fillcolor="#000000" stroked="f">
                <v:path arrowok="t"/>
                <v:fill type="solid"/>
              </v:shape>
            </v:group>
            <v:group style="position:absolute;left:2881;top:2342;width:237;height:919" coordorigin="2881,2342" coordsize="237,919">
              <v:shape style="position:absolute;left:2881;top:2342;width:237;height:919" coordorigin="2881,2342" coordsize="237,919" path="m2891,3252l2885,3252,2888,3262,2891,3259,2892,3257,2892,3253,2891,3253,2891,3252xe" filled="t" fillcolor="#000000" stroked="f">
                <v:path arrowok="t"/>
                <v:fill type="solid"/>
              </v:shape>
              <v:shape style="position:absolute;left:2881;top:2342;width:237;height:919" coordorigin="2881,2342" coordsize="237,919" path="m3584,2342l3548,2369,3512,2399,3474,2432,3473,2432,3433,2471,3433,2472,3392,2515,3350,2563,3306,2615,3259,2674,3211,2736,3161,2806,3109,2881,3055,2963,3000,3050,2942,3146,2882,3248,2881,3254,2882,3257,2883,3254,2882,3254,2884,3252,2891,3252,2891,3250,2893,3250,2951,3151,3008,3055,3064,2968,3118,2886,3118,2886,3169,2812,3168,2812,3218,2742,3266,2680,3313,2621,3358,2569,3400,2521,3480,2440,3554,2376,3590,2350,3584,2342xe" filled="t" fillcolor="#000000" stroked="f">
                <v:path arrowok="t"/>
                <v:fill type="solid"/>
              </v:shape>
              <v:shape style="position:absolute;left:2881;top:2342;width:237;height:919" coordorigin="2881,2342" coordsize="237,919" path="m2884,3252l2882,3254,2883,3254,2884,3252xe" filled="t" fillcolor="#000000" stroked="f">
                <v:path arrowok="t"/>
                <v:fill type="solid"/>
              </v:shape>
              <v:shape style="position:absolute;left:2881;top:2342;width:237;height:919" coordorigin="2881,2342" coordsize="237,919" path="m2883,3254l2882,3254,2883,3254,2883,3254xe" filled="t" fillcolor="#000000" stroked="f">
                <v:path arrowok="t"/>
                <v:fill type="solid"/>
              </v:shape>
              <v:shape style="position:absolute;left:2881;top:2342;width:237;height:919" coordorigin="2881,2342" coordsize="237,919" path="m2885,3252l2884,3252,2883,3254,2885,3252xe" filled="t" fillcolor="#000000" stroked="f">
                <v:path arrowok="t"/>
                <v:fill type="solid"/>
              </v:shape>
              <v:shape style="position:absolute;left:2881;top:2342;width:237;height:919" coordorigin="2881,2342" coordsize="237,919" path="m2891,3250l2891,3253,2892,3252,2891,3250xe" filled="t" fillcolor="#000000" stroked="f">
                <v:path arrowok="t"/>
                <v:fill type="solid"/>
              </v:shape>
              <v:shape style="position:absolute;left:2881;top:2342;width:237;height:919" coordorigin="2881,2342" coordsize="237,919" path="m2892,3252l2891,3253,2892,3253,2892,3252xe" filled="t" fillcolor="#000000" stroked="f">
                <v:path arrowok="t"/>
                <v:fill type="solid"/>
              </v:shape>
              <v:shape style="position:absolute;left:2881;top:2342;width:237;height:919" coordorigin="2881,2342" coordsize="237,919" path="m2893,3250l2891,3250,2892,3252,2893,3250xe" filled="t" fillcolor="#000000" stroked="f">
                <v:path arrowok="t"/>
                <v:fill type="solid"/>
              </v:shape>
              <v:shape style="position:absolute;left:2881;top:2342;width:237;height:919" coordorigin="2881,2342" coordsize="237,919" path="m3118,2886l3118,2886,3118,2887,3118,2886xe" filled="t" fillcolor="#000000" stroked="f">
                <v:path arrowok="t"/>
                <v:fill type="solid"/>
              </v:shape>
            </v:group>
            <v:group style="position:absolute;left:2876;top:3253;width:8;height:11" coordorigin="2876,3253" coordsize="8,11">
              <v:shape style="position:absolute;left:2876;top:3253;width:8;height:11" coordorigin="2876,3253" coordsize="8,11" path="m2881,3253l2876,3254,2880,3264,2885,3263,2881,3253xe" filled="t" fillcolor="#000000" stroked="f">
                <v:path arrowok="t"/>
                <v:fill type="solid"/>
              </v:shape>
            </v:group>
            <v:group style="position:absolute;left:2881;top:3252;width:7;height:11" coordorigin="2881,3252" coordsize="7,11">
              <v:shape style="position:absolute;left:2881;top:3252;width:7;height:11" coordorigin="2881,3252" coordsize="7,11" path="m2885,3252l2881,3253,2885,3263,2888,3262,2885,3252xe" filled="t" fillcolor="#000000" stroked="f">
                <v:path arrowok="t"/>
                <v:fill type="solid"/>
              </v:shape>
            </v:group>
            <v:group style="position:absolute;left:7657;top:3191;width:10;height:46" coordorigin="7657,3191" coordsize="10,46">
              <v:shape style="position:absolute;left:7657;top:3191;width:10;height:46" coordorigin="7657,3191" coordsize="10,46" path="m7657,3237l7667,3237,7667,3191,7657,3191,7657,3237xe" filled="t" fillcolor="#000000" stroked="f">
                <v:path arrowok="t"/>
                <v:fill type="solid"/>
              </v:shape>
            </v:group>
            <v:group style="position:absolute;left:7657;top:3318;width:10;height:82" coordorigin="7657,3318" coordsize="10,82">
              <v:shape style="position:absolute;left:7657;top:3318;width:10;height:82" coordorigin="7657,3318" coordsize="10,82" path="m7662,3318l7662,3400e" filled="f" stroked="t" strokeweight=".579980pt" strokecolor="#000000">
                <v:path arrowok="t"/>
              </v:shape>
            </v:group>
            <v:group style="position:absolute;left:7657;top:3481;width:10;height:82" coordorigin="7657,3481" coordsize="10,82">
              <v:shape style="position:absolute;left:7657;top:3481;width:10;height:82" coordorigin="7657,3481" coordsize="10,82" path="m7662,3481l7662,3563e" filled="f" stroked="t" strokeweight=".579980pt" strokecolor="#000000">
                <v:path arrowok="t"/>
              </v:shape>
            </v:group>
            <v:group style="position:absolute;left:7657;top:3644;width:10;height:82" coordorigin="7657,3644" coordsize="10,82">
              <v:shape style="position:absolute;left:7657;top:3644;width:10;height:82" coordorigin="7657,3644" coordsize="10,82" path="m7662,3644l7662,3726e" filled="f" stroked="t" strokeweight=".579980pt" strokecolor="#000000">
                <v:path arrowok="t"/>
              </v:shape>
            </v:group>
            <v:group style="position:absolute;left:7657;top:3808;width:10;height:82" coordorigin="7657,3808" coordsize="10,82">
              <v:shape style="position:absolute;left:7657;top:3808;width:10;height:82" coordorigin="7657,3808" coordsize="10,82" path="m7662,3808l7662,3889e" filled="f" stroked="t" strokeweight=".579980pt" strokecolor="#000000">
                <v:path arrowok="t"/>
              </v:shape>
            </v:group>
            <v:group style="position:absolute;left:7657;top:3971;width:10;height:80" coordorigin="7657,3971" coordsize="10,80">
              <v:shape style="position:absolute;left:7657;top:3971;width:10;height:80" coordorigin="7657,3971" coordsize="10,80" path="m7662,3971l7662,4051e" filled="f" stroked="t" strokeweight=".579980pt" strokecolor="#000000">
                <v:path arrowok="t"/>
              </v:shape>
            </v:group>
            <v:group style="position:absolute;left:7657;top:4134;width:10;height:80" coordorigin="7657,4134" coordsize="10,80">
              <v:shape style="position:absolute;left:7657;top:4134;width:10;height:80" coordorigin="7657,4134" coordsize="10,80" path="m7662,4134l7662,4214e" filled="f" stroked="t" strokeweight=".579980pt" strokecolor="#000000">
                <v:path arrowok="t"/>
              </v:shape>
            </v:group>
            <v:group style="position:absolute;left:7657;top:4297;width:10;height:80" coordorigin="7657,4297" coordsize="10,80">
              <v:shape style="position:absolute;left:7657;top:4297;width:10;height:80" coordorigin="7657,4297" coordsize="10,80" path="m7662,4297l7662,4378e" filled="f" stroked="t" strokeweight=".579980pt" strokecolor="#000000">
                <v:path arrowok="t"/>
              </v:shape>
            </v:group>
            <v:group style="position:absolute;left:7657;top:4460;width:10;height:80" coordorigin="7657,4460" coordsize="10,80">
              <v:shape style="position:absolute;left:7657;top:4460;width:10;height:80" coordorigin="7657,4460" coordsize="10,80" path="m7662,4460l7662,4541e" filled="f" stroked="t" strokeweight=".579980pt" strokecolor="#000000">
                <v:path arrowok="t"/>
              </v:shape>
            </v:group>
            <v:group style="position:absolute;left:7657;top:4624;width:10;height:80" coordorigin="7657,4624" coordsize="10,80">
              <v:shape style="position:absolute;left:7657;top:4624;width:10;height:80" coordorigin="7657,4624" coordsize="10,80" path="m7662,4624l7662,4704e" filled="f" stroked="t" strokeweight=".579980pt" strokecolor="#000000">
                <v:path arrowok="t"/>
              </v:shape>
            </v:group>
            <v:group style="position:absolute;left:7657;top:4787;width:10;height:80" coordorigin="7657,4787" coordsize="10,80">
              <v:shape style="position:absolute;left:7657;top:4787;width:10;height:80" coordorigin="7657,4787" coordsize="10,80" path="m7662,4787l7662,4867e" filled="f" stroked="t" strokeweight=".579980pt" strokecolor="#000000">
                <v:path arrowok="t"/>
              </v:shape>
            </v:group>
            <v:group style="position:absolute;left:7657;top:4949;width:10;height:82" coordorigin="7657,4949" coordsize="10,82">
              <v:shape style="position:absolute;left:7657;top:4949;width:10;height:82" coordorigin="7657,4949" coordsize="10,82" path="m7662,4949l7662,5030e" filled="f" stroked="t" strokeweight=".579980pt" strokecolor="#000000">
                <v:path arrowok="t"/>
              </v:shape>
            </v:group>
            <v:group style="position:absolute;left:7657;top:5112;width:10;height:82" coordorigin="7657,5112" coordsize="10,82">
              <v:shape style="position:absolute;left:7657;top:5112;width:10;height:82" coordorigin="7657,5112" coordsize="10,82" path="m7662,5112l7662,5194e" filled="f" stroked="t" strokeweight=".579980pt" strokecolor="#000000">
                <v:path arrowok="t"/>
              </v:shape>
            </v:group>
            <v:group style="position:absolute;left:7657;top:5275;width:10;height:82" coordorigin="7657,5275" coordsize="10,82">
              <v:shape style="position:absolute;left:7657;top:5275;width:10;height:82" coordorigin="7657,5275" coordsize="10,82" path="m7662,5275l7662,5357e" filled="f" stroked="t" strokeweight=".579980pt" strokecolor="#000000">
                <v:path arrowok="t"/>
              </v:shape>
            </v:group>
            <v:group style="position:absolute;left:7657;top:5438;width:10;height:82" coordorigin="7657,5438" coordsize="10,82">
              <v:shape style="position:absolute;left:7657;top:5438;width:10;height:82" coordorigin="7657,5438" coordsize="10,82" path="m7662,5438l7662,5520e" filled="f" stroked="t" strokeweight=".579980pt" strokecolor="#000000">
                <v:path arrowok="t"/>
              </v:shape>
            </v:group>
            <v:group style="position:absolute;left:7657;top:5602;width:10;height:82" coordorigin="7657,5602" coordsize="10,82">
              <v:shape style="position:absolute;left:7657;top:5602;width:10;height:82" coordorigin="7657,5602" coordsize="10,82" path="m7662,5602l7662,5683e" filled="f" stroked="t" strokeweight=".579980pt" strokecolor="#000000">
                <v:path arrowok="t"/>
              </v:shape>
            </v:group>
            <v:group style="position:absolute;left:7657;top:5765;width:10;height:44" coordorigin="7657,5765" coordsize="10,44">
              <v:shape style="position:absolute;left:7657;top:5765;width:10;height:44" coordorigin="7657,5765" coordsize="10,44" path="m7657,5787l7667,5787e" filled="f" stroked="t" strokeweight="2.320pt" strokecolor="#000000">
                <v:path arrowok="t"/>
              </v:shape>
            </v:group>
            <v:group style="position:absolute;left:7097;top:3143;width:7;height:11" coordorigin="7097,3143" coordsize="7,11">
              <v:shape style="position:absolute;left:7097;top:3143;width:7;height:11" coordorigin="7097,3143" coordsize="7,11" path="m7099,3143l7097,3152,7102,3154,7104,3144,7099,3143xe" filled="t" fillcolor="#000000" stroked="f">
                <v:path arrowok="t"/>
                <v:fill type="solid"/>
              </v:shape>
            </v:group>
            <v:group style="position:absolute;left:3149;top:2864;width:3950;height:844" coordorigin="3149,2864" coordsize="3950,844">
              <v:shape style="position:absolute;left:3149;top:2864;width:3950;height:844" coordorigin="3149,2864" coordsize="3950,844" path="m5020,2864l4931,2864,4846,2867,4763,2870,4681,2876,4603,2884,4529,2894,4457,2908,4456,2908,4387,2922,4321,2940,4260,2960,4260,2962,4174,2994,4121,3016,3994,3074,3992,3074,3920,3113,3842,3157,3758,3209,3670,3268,3576,3336,3476,3412,3425,3454,3372,3498,3318,3545,3264,3594,3150,3701,3149,3701,3156,3708,3270,3601,3324,3552,3378,3505,3431,3461,3482,3419,3582,3343,3676,3275,3676,3275,3763,3217,3847,3166,3925,3121,3997,3083,4124,3024,4264,2970,4325,2950,4324,2950,4390,2932,4458,2917,4530,2904,4604,2893,4682,2886,4764,2880,4763,2880,4846,2876,4931,2874,5293,2874,5201,2869,5108,2866,5020,2864xe" filled="t" fillcolor="#000000" stroked="f">
                <v:path arrowok="t"/>
                <v:fill type="solid"/>
              </v:shape>
              <v:shape style="position:absolute;left:3149;top:2864;width:3950;height:844" coordorigin="3149,2864" coordsize="3950,844" path="m3676,3275l3676,3275,3674,3276,3676,3275xe" filled="t" fillcolor="#000000" stroked="f">
                <v:path arrowok="t"/>
                <v:fill type="solid"/>
              </v:shape>
              <v:shape style="position:absolute;left:3149;top:2864;width:3950;height:844" coordorigin="3149,2864" coordsize="3950,844" path="m5294,2874l5020,2874,5108,2875,5201,2879,5293,2884,5484,2898,5580,2908,5776,2929,5972,2956,6169,2984,6365,3016,6557,3049,6744,3084,6743,3084,7097,3152,6558,3040,6366,3006,6170,2975,5974,2946,5777,2920,5581,2898,5485,2888,5294,2874xe" filled="t" fillcolor="#000000" stroked="f">
                <v:path arrowok="t"/>
                <v:fill type="solid"/>
              </v:shape>
            </v:group>
            <v:group style="position:absolute;left:2891;top:3701;width:265;height:288" coordorigin="2891,3701" coordsize="265,288">
              <v:shape style="position:absolute;left:2891;top:3701;width:265;height:288" coordorigin="2891,3701" coordsize="265,288" path="m2894,3978l2891,3982,2898,3989,2902,3985,2903,3985,2907,3979,2894,3979,2894,3978xe" filled="t" fillcolor="#000000" stroked="f">
                <v:path arrowok="t"/>
                <v:fill type="solid"/>
              </v:shape>
              <v:shape style="position:absolute;left:2891;top:3701;width:265;height:288" coordorigin="2891,3701" coordsize="265,288" path="m3149,3701l3091,3758,3032,3820,3032,3821,2972,3884,2911,3950,2903,3967,2894,3979,2907,3979,2911,3973,2911,3972,2919,3956,2918,3956,2980,3890,3040,3827,3098,3766,3156,3708,3149,3701xe" filled="t" fillcolor="#000000" stroked="f">
                <v:path arrowok="t"/>
                <v:fill type="solid"/>
              </v:shape>
              <v:shape style="position:absolute;left:2891;top:3701;width:265;height:288" coordorigin="2891,3701" coordsize="265,288" path="m2920,3955l2918,3956,2919,3956,2920,3955xe" filled="t" fillcolor="#000000" stroked="f">
                <v:path arrowok="t"/>
                <v:fill type="solid"/>
              </v:shape>
            </v:group>
            <v:group style="position:absolute;left:2885;top:3984;width:11;height:11" coordorigin="2885,3984" coordsize="11,11">
              <v:shape style="position:absolute;left:2885;top:3984;width:11;height:11" coordorigin="2885,3984" coordsize="11,11" path="m2888,3984l2885,3988,2892,3995,2896,3991,2888,3984xe" filled="t" fillcolor="#000000" stroked="f">
                <v:path arrowok="t"/>
                <v:fill type="solid"/>
              </v:shape>
            </v:group>
            <v:group style="position:absolute;left:2888;top:3982;width:10;height:10" coordorigin="2888,3982" coordsize="10,10">
              <v:shape style="position:absolute;left:2888;top:3982;width:10;height:10" coordorigin="2888,3982" coordsize="10,10" path="m2891,3982l2888,3984,2896,3991,2898,3989,2891,3982xe" filled="t" fillcolor="#000000" stroked="f">
                <v:path arrowok="t"/>
                <v:fill type="solid"/>
              </v:shape>
            </v:group>
            <v:group style="position:absolute;left:7658;top:3186;width:6;height:22" coordorigin="7658,3186" coordsize="6,22">
              <v:shape style="position:absolute;left:7658;top:3186;width:6;height:22" coordorigin="7658,3186" coordsize="6,22" path="m7658,3209l7664,3209,7664,3186,7658,3186,7658,3209xe" filled="t" fillcolor="#000000" stroked="f">
                <v:path arrowok="t"/>
                <v:fill type="solid"/>
              </v:shape>
            </v:group>
            <v:group style="position:absolute;left:2900;top:3116;width:4759;height:1415" coordorigin="2900,3116" coordsize="4759,1415">
              <v:shape style="position:absolute;left:2900;top:3116;width:4759;height:1415" coordorigin="2900,3116" coordsize="4759,1415" path="m2916,4525l2909,4525,2908,4531,2916,4525xe" filled="t" fillcolor="#000000" stroked="f">
                <v:path arrowok="t"/>
                <v:fill type="solid"/>
              </v:shape>
              <v:shape style="position:absolute;left:2900;top:3116;width:4759;height:1415" coordorigin="2900,3116" coordsize="4759,1415" path="m6535,3116l6320,3116,6212,3119,6104,3122,5996,3128,5888,3136,5780,3146,5674,3158,5568,3172,5462,3190,5357,3209,5356,3209,5252,3230,5150,3256,5048,3283,4949,3314,4850,3349,4850,3350,4754,3388,4660,3428,4658,3428,4565,3474,4519,3498,4475,3522,4429,3548,4386,3575,3833,3900,3731,3962,3623,4030,3395,4177,3276,4258,3152,4343,3028,4432,2902,4524,2900,4530,2909,4525,2916,4525,3034,4439,3035,4439,3158,4351,3282,4266,3281,4266,3400,4186,3628,4038,3736,3971,3838,3908,4391,3583,4434,3557,4524,3506,4663,3437,4758,3396,4854,3359,4952,3324,4951,3324,5051,3293,5153,3265,5255,3240,5358,3218,5464,3199,5569,3181,5675,3168,5782,3156,5890,3145,5998,3138,5996,3138,6104,3132,6212,3128,6320,3126,6824,3126,6642,3119,6535,3116xe" filled="t" fillcolor="#000000" stroked="f">
                <v:path arrowok="t"/>
                <v:fill type="solid"/>
              </v:shape>
              <v:shape style="position:absolute;left:2900;top:3116;width:4759;height:1415" coordorigin="2900,3116" coordsize="4759,1415" path="m3035,4439l3034,4439,3034,4440,3035,4439xe" filled="t" fillcolor="#000000" stroked="f">
                <v:path arrowok="t"/>
                <v:fill type="solid"/>
              </v:shape>
              <v:shape style="position:absolute;left:2900;top:3116;width:4759;height:1415" coordorigin="2900,3116" coordsize="4759,1415" path="m6824,3126l6535,3126,6642,3128,6854,3137,7063,3149,7267,3163,7658,3197,7660,3187,7268,3154,7064,3139,7063,3139,6854,3127,6824,3126xe" filled="t" fillcolor="#000000" stroked="f">
                <v:path arrowok="t"/>
                <v:fill type="solid"/>
              </v:shape>
            </v:group>
            <v:group style="position:absolute;left:2900;top:4525;width:10;height:11" coordorigin="2900,4525" coordsize="10,11">
              <v:shape style="position:absolute;left:2900;top:4525;width:10;height:11" coordorigin="2900,4525" coordsize="10,11" path="m2909,4525l2905,4527,2905,4536,2910,4531,2910,4527,2909,4525xe" filled="t" fillcolor="#000000" stroked="f">
                <v:path arrowok="t"/>
                <v:fill type="solid"/>
              </v:shape>
              <v:shape style="position:absolute;left:2900;top:4525;width:10;height:11" coordorigin="2900,4525" coordsize="10,11" path="m2900,4530l2900,4531,2901,4531,2900,4530xe" filled="t" fillcolor="#000000" stroked="f">
                <v:path arrowok="t"/>
                <v:fill type="solid"/>
              </v:shape>
              <v:shape style="position:absolute;left:2900;top:4525;width:10;height:11" coordorigin="2900,4525" coordsize="10,11" path="m2903,4528l2900,4530,2901,4531,2903,4528xe" filled="t" fillcolor="#000000" stroked="f">
                <v:path arrowok="t"/>
                <v:fill type="solid"/>
              </v:shape>
              <v:shape style="position:absolute;left:2900;top:4525;width:10;height:11" coordorigin="2900,4525" coordsize="10,11" path="m2905,4526l2903,4528,2905,4527,2905,4526xe" filled="t" fillcolor="#000000" stroked="f">
                <v:path arrowok="t"/>
                <v:fill type="solid"/>
              </v:shape>
            </v:group>
            <v:group style="position:absolute;left:2896;top:4526;width:10;height:10" coordorigin="2896,4526" coordsize="10,10">
              <v:shape style="position:absolute;left:2896;top:4526;width:10;height:10" coordorigin="2896,4526" coordsize="10,10" path="m2896,4531l2905,4531e" filled="f" stroked="t" strokeweight=".580pt" strokecolor="#000000">
                <v:path arrowok="t"/>
              </v:shape>
            </v:group>
            <v:group style="position:absolute;left:3815;top:3152;width:3845;height:1301" coordorigin="3815,3152" coordsize="3845,1301">
              <v:shape style="position:absolute;left:3815;top:3152;width:3845;height:1301" coordorigin="3815,3152" coordsize="3845,1301" path="m7123,3152l7051,3152,6980,3154,6842,3161,6774,3167,6708,3174,6642,3182,6577,3192,6514,3203,6512,3203,6450,3215,6388,3228,6326,3242,6266,3258,6149,3290,6034,3328,5923,3367,5923,3368,5815,3410,5710,3456,5608,3503,5508,3551,5507,3551,5410,3600,5222,3702,4631,4045,4552,4087,4475,4127,4476,4127,4399,4163,4324,4195,4249,4224,4248,4224,3815,4445,3820,4453,4253,4232,4327,4204,4403,4171,4480,4135,4556,4096,4636,4054,5227,3710,5414,3608,5512,3559,5611,3511,5713,3464,5819,3419,5927,3377,6037,3337,6036,3337,6151,3300,6269,3268,6329,3252,6390,3238,6452,3224,6515,3212,6578,3202,6643,3192,6709,3184,6775,3176,6844,3170,6842,3170,6980,3163,7051,3162,7346,3162,7272,3157,7271,3157,7196,3154,7123,3152xe" filled="t" fillcolor="#000000" stroked="f">
                <v:path arrowok="t"/>
                <v:fill type="solid"/>
              </v:shape>
              <v:shape style="position:absolute;left:3815;top:3152;width:3845;height:1301" coordorigin="3815,3152" coordsize="3845,1301" path="m7346,3162l7123,3162,7196,3163,7271,3167,7345,3172,7422,3178,7500,3186,7578,3196,7658,3208,7660,3198,7579,3186,7501,3176,7423,3168,7346,3162xe" filled="t" fillcolor="#000000" stroked="f">
                <v:path arrowok="t"/>
                <v:fill type="solid"/>
              </v:shape>
              <v:shape style="position:absolute;left:2837;top:1717;width:6418;height:3952" type="#_x0000_t75">
                <v:imagedata r:id="rId53" o:title=""/>
              </v:shape>
            </v:group>
            <v:group style="position:absolute;left:2860;top:2430;width:78;height:10" coordorigin="2860,2430" coordsize="78,10">
              <v:shape style="position:absolute;left:2860;top:2430;width:78;height:10" coordorigin="2860,2430" coordsize="78,10" path="m2860,2435l2938,2435e" filled="f" stroked="t" strokeweight=".58001pt" strokecolor="#000000">
                <v:path arrowok="t"/>
              </v:shape>
            </v:group>
            <v:group style="position:absolute;left:2860;top:2804;width:78;height:10" coordorigin="2860,2804" coordsize="78,10">
              <v:shape style="position:absolute;left:2860;top:2804;width:78;height:10" coordorigin="2860,2804" coordsize="78,10" path="m2860,2809l2938,2809e" filled="f" stroked="t" strokeweight=".579980pt" strokecolor="#000000">
                <v:path arrowok="t"/>
              </v:shape>
            </v:group>
            <v:group style="position:absolute;left:2885;top:796;width:44;height:2" coordorigin="2885,796" coordsize="44,2">
              <v:shape style="position:absolute;left:2885;top:796;width:44;height:2" coordorigin="2885,796" coordsize="44,0" path="m2885,796l2929,796e" filled="f" stroked="t" strokeweight=".58001pt" strokecolor="#000000">
                <v:path arrowok="t"/>
              </v:shape>
            </v:group>
            <v:group style="position:absolute;left:3018;top:796;width:85;height:2" coordorigin="3018,796" coordsize="85,2">
              <v:shape style="position:absolute;left:3018;top:796;width:85;height:2" coordorigin="3018,796" coordsize="85,0" path="m3018,796l3103,796e" filled="f" stroked="t" strokeweight=".58001pt" strokecolor="#000000">
                <v:path arrowok="t"/>
              </v:shape>
            </v:group>
            <v:group style="position:absolute;left:3191;top:796;width:85;height:2" coordorigin="3191,796" coordsize="85,2">
              <v:shape style="position:absolute;left:3191;top:796;width:85;height:2" coordorigin="3191,796" coordsize="85,0" path="m3191,796l3276,796e" filled="f" stroked="t" strokeweight=".58001pt" strokecolor="#000000">
                <v:path arrowok="t"/>
              </v:shape>
            </v:group>
            <v:group style="position:absolute;left:3365;top:796;width:85;height:2" coordorigin="3365,796" coordsize="85,2">
              <v:shape style="position:absolute;left:3365;top:796;width:85;height:2" coordorigin="3365,796" coordsize="85,0" path="m3365,796l3450,796e" filled="f" stroked="t" strokeweight=".58001pt" strokecolor="#000000">
                <v:path arrowok="t"/>
              </v:shape>
            </v:group>
            <v:group style="position:absolute;left:3538;top:796;width:44;height:2" coordorigin="3538,796" coordsize="44,2">
              <v:shape style="position:absolute;left:3538;top:796;width:44;height:2" coordorigin="3538,796" coordsize="44,0" path="m3538,796l3582,796e" filled="f" stroked="t" strokeweight=".58001pt" strokecolor="#000000">
                <v:path arrowok="t"/>
              </v:shape>
            </v:group>
            <v:group style="position:absolute;left:3569;top:791;width:10;height:5" coordorigin="3569,791" coordsize="10,5">
              <v:shape style="position:absolute;left:3569;top:791;width:10;height:5" coordorigin="3569,791" coordsize="10,5" path="m3569,793l3578,793e" filled="f" stroked="t" strokeweight=".34002pt" strokecolor="#000000">
                <v:path arrowok="t"/>
              </v:shape>
            </v:group>
            <v:group style="position:absolute;left:3570;top:830;width:10;height:5" coordorigin="3570,830" coordsize="10,5">
              <v:shape style="position:absolute;left:3570;top:830;width:10;height:5" coordorigin="3570,830" coordsize="10,5" path="m3570,833l3580,833e" filled="f" stroked="t" strokeweight=".33999pt" strokecolor="#000000">
                <v:path arrowok="t"/>
              </v:shape>
            </v:group>
            <v:group style="position:absolute;left:3569;top:796;width:11;height:35" coordorigin="3569,796" coordsize="11,35">
              <v:shape style="position:absolute;left:3569;top:796;width:11;height:35" coordorigin="3569,796" coordsize="11,35" path="m3569,813l3580,813e" filled="f" stroked="t" strokeweight="1.84pt" strokecolor="#000000">
                <v:path arrowok="t"/>
              </v:shape>
            </v:group>
            <v:group style="position:absolute;left:3574;top:917;width:10;height:5" coordorigin="3574,917" coordsize="10,5">
              <v:shape style="position:absolute;left:3574;top:917;width:10;height:5" coordorigin="3574,917" coordsize="10,5" path="m3574,919l3583,919e" filled="f" stroked="t" strokeweight=".33999pt" strokecolor="#000000">
                <v:path arrowok="t"/>
              </v:shape>
            </v:group>
            <v:group style="position:absolute;left:3576;top:992;width:10;height:5" coordorigin="3576,992" coordsize="10,5">
              <v:shape style="position:absolute;left:3576;top:992;width:10;height:5" coordorigin="3576,992" coordsize="10,5" path="m3576,995l3586,995e" filled="f" stroked="t" strokeweight=".33999pt" strokecolor="#000000">
                <v:path arrowok="t"/>
              </v:shape>
            </v:group>
            <v:group style="position:absolute;left:3574;top:922;width:12;height:71" coordorigin="3574,922" coordsize="12,71">
              <v:shape style="position:absolute;left:3574;top:922;width:12;height:71" coordorigin="3574,922" coordsize="12,71" path="m3583,922l3574,922,3576,992,3586,992,3583,922xe" filled="t" fillcolor="#000000" stroked="f">
                <v:path arrowok="t"/>
                <v:fill type="solid"/>
              </v:shape>
            </v:group>
            <v:group style="position:absolute;left:3580;top:1080;width:10;height:5" coordorigin="3580,1080" coordsize="10,5">
              <v:shape style="position:absolute;left:3580;top:1080;width:10;height:5" coordorigin="3580,1080" coordsize="10,5" path="m3580,1082l3589,1082e" filled="f" stroked="t" strokeweight=".34002pt" strokecolor="#000000">
                <v:path arrowok="t"/>
              </v:shape>
            </v:group>
            <v:group style="position:absolute;left:3582;top:1156;width:10;height:5" coordorigin="3582,1156" coordsize="10,5">
              <v:shape style="position:absolute;left:3582;top:1156;width:10;height:5" coordorigin="3582,1156" coordsize="10,5" path="m3582,1158l3592,1158e" filled="f" stroked="t" strokeweight=".33999pt" strokecolor="#000000">
                <v:path arrowok="t"/>
              </v:shape>
            </v:group>
            <v:group style="position:absolute;left:3580;top:1085;width:12;height:71" coordorigin="3580,1085" coordsize="12,71">
              <v:shape style="position:absolute;left:3580;top:1085;width:12;height:71" coordorigin="3580,1085" coordsize="12,71" path="m3589,1085l3580,1085,3582,1156,3592,1156,3589,1085xe" filled="t" fillcolor="#000000" stroked="f">
                <v:path arrowok="t"/>
                <v:fill type="solid"/>
              </v:shape>
            </v:group>
            <v:group style="position:absolute;left:3586;top:1242;width:10;height:5" coordorigin="3586,1242" coordsize="10,5">
              <v:shape style="position:absolute;left:3586;top:1242;width:10;height:5" coordorigin="3586,1242" coordsize="10,5" path="m3586,1244l3595,1244e" filled="f" stroked="t" strokeweight=".34002pt" strokecolor="#000000">
                <v:path arrowok="t"/>
              </v:shape>
            </v:group>
            <v:group style="position:absolute;left:3588;top:1319;width:10;height:5" coordorigin="3588,1319" coordsize="10,5">
              <v:shape style="position:absolute;left:3588;top:1319;width:10;height:5" coordorigin="3588,1319" coordsize="10,5" path="m3588,1321l3598,1321e" filled="f" stroked="t" strokeweight=".34002pt" strokecolor="#000000">
                <v:path arrowok="t"/>
              </v:shape>
            </v:group>
            <v:group style="position:absolute;left:3586;top:1247;width:12;height:72" coordorigin="3586,1247" coordsize="12,72">
              <v:shape style="position:absolute;left:3586;top:1247;width:12;height:72" coordorigin="3586,1247" coordsize="12,72" path="m3595,1247l3586,1247,3588,1319,3598,1319,3595,1247xe" filled="t" fillcolor="#000000" stroked="f">
                <v:path arrowok="t"/>
                <v:fill type="solid"/>
              </v:shape>
            </v:group>
            <v:group style="position:absolute;left:3592;top:1405;width:10;height:5" coordorigin="3592,1405" coordsize="10,5">
              <v:shape style="position:absolute;left:3592;top:1405;width:10;height:5" coordorigin="3592,1405" coordsize="10,5" path="m3592,1408l3601,1408e" filled="f" stroked="t" strokeweight=".33999pt" strokecolor="#000000">
                <v:path arrowok="t"/>
              </v:shape>
            </v:group>
            <v:group style="position:absolute;left:3595;top:1481;width:10;height:5" coordorigin="3595,1481" coordsize="10,5">
              <v:shape style="position:absolute;left:3595;top:1481;width:10;height:5" coordorigin="3595,1481" coordsize="10,5" path="m3595,1483l3605,1483e" filled="f" stroked="t" strokeweight=".34002pt" strokecolor="#000000">
                <v:path arrowok="t"/>
              </v:shape>
            </v:group>
            <v:group style="position:absolute;left:3592;top:1410;width:13;height:71" coordorigin="3592,1410" coordsize="13,71">
              <v:shape style="position:absolute;left:3592;top:1410;width:13;height:71" coordorigin="3592,1410" coordsize="13,71" path="m3601,1410l3592,1410,3595,1481,3605,1481,3601,1410xe" filled="t" fillcolor="#000000" stroked="f">
                <v:path arrowok="t"/>
                <v:fill type="solid"/>
              </v:shape>
            </v:group>
            <v:group style="position:absolute;left:3599;top:1567;width:10;height:5" coordorigin="3599,1567" coordsize="10,5">
              <v:shape style="position:absolute;left:3599;top:1567;width:10;height:5" coordorigin="3599,1567" coordsize="10,5" path="m3599,1570l3608,1570e" filled="f" stroked="t" strokeweight=".33999pt" strokecolor="#000000">
                <v:path arrowok="t"/>
              </v:shape>
            </v:group>
            <v:group style="position:absolute;left:3601;top:1644;width:10;height:5" coordorigin="3601,1644" coordsize="10,5">
              <v:shape style="position:absolute;left:3601;top:1644;width:10;height:5" coordorigin="3601,1644" coordsize="10,5" path="m3601,1646l3611,1646e" filled="f" stroked="t" strokeweight=".33999pt" strokecolor="#000000">
                <v:path arrowok="t"/>
              </v:shape>
            </v:group>
            <v:group style="position:absolute;left:3599;top:1572;width:12;height:72" coordorigin="3599,1572" coordsize="12,72">
              <v:shape style="position:absolute;left:3599;top:1572;width:12;height:72" coordorigin="3599,1572" coordsize="12,72" path="m3608,1572l3599,1572,3601,1644,3611,1644,3608,1572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62.710011pt;margin-top:16.090729pt;width:468.639995pt;height:298.659995pt;mso-position-horizontal-relative:page;mso-position-vertical-relative:paragraph;z-index:-10444" coordorigin="1254,322" coordsize="9373,5973">
            <v:group style="position:absolute;left:1265;top:332;width:9356;height:2" coordorigin="1265,332" coordsize="9356,2">
              <v:shape style="position:absolute;left:1265;top:332;width:9356;height:2" coordorigin="1265,332" coordsize="9356,0" path="m1265,332l10621,332e" filled="f" stroked="t" strokeweight=".58001pt" strokecolor="#000000">
                <v:path arrowok="t"/>
              </v:shape>
            </v:group>
            <v:group style="position:absolute;left:10616;top:332;width:2;height:5957" coordorigin="10616,332" coordsize="2,5957">
              <v:shape style="position:absolute;left:10616;top:332;width:2;height:5957" coordorigin="10616,332" coordsize="0,5957" path="m10616,332l10616,6289e" filled="f" stroked="t" strokeweight=".579980pt" strokecolor="#000000">
                <v:path arrowok="t"/>
              </v:shape>
            </v:group>
            <v:group style="position:absolute;left:1260;top:6284;width:9356;height:2" coordorigin="1260,6284" coordsize="9356,2">
              <v:shape style="position:absolute;left:1260;top:6284;width:9356;height:2" coordorigin="1260,6284" coordsize="9356,0" path="m1260,6284l10616,6284e" filled="f" stroked="t" strokeweight=".579980pt" strokecolor="#000000">
                <v:path arrowok="t"/>
              </v:shape>
            </v:group>
            <v:group style="position:absolute;left:1265;top:328;width:2;height:5957" coordorigin="1265,328" coordsize="2,5957">
              <v:shape style="position:absolute;left:1265;top:328;width:2;height:5957" coordorigin="1265,328" coordsize="0,5957" path="m1265,328l1265,6284e" filled="f" stroked="t" strokeweight=".58001pt" strokecolor="#000000">
                <v:path arrowok="t"/>
              </v:shape>
            </v:group>
            <w10:wrap type="none"/>
          </v:group>
        </w:pict>
      </w:r>
      <w:bookmarkStart w:name="FIGURE 25: DC Characteristic of LLC Reso" w:id="96"/>
      <w:bookmarkEnd w:id="96"/>
      <w:r>
        <w:rPr/>
      </w:r>
      <w:bookmarkStart w:name="_bookmark42" w:id="97"/>
      <w:bookmarkEnd w:id="97"/>
      <w:r>
        <w:rPr/>
      </w:r>
      <w:r>
        <w:rPr>
          <w:spacing w:val="0"/>
          <w:w w:val="100"/>
        </w:rPr>
        <w:t>FIG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RE</w:t>
      </w:r>
      <w:r>
        <w:rPr>
          <w:spacing w:val="-3"/>
          <w:w w:val="100"/>
        </w:rPr>
        <w:t> </w:t>
      </w:r>
      <w:r>
        <w:rPr>
          <w:spacing w:val="0"/>
          <w:w w:val="100"/>
        </w:rPr>
        <w:t>25:</w:t>
      </w:r>
      <w:r>
        <w:rPr>
          <w:spacing w:val="0"/>
          <w:w w:val="100"/>
        </w:rPr>
        <w:tab/>
      </w:r>
      <w:r>
        <w:rPr>
          <w:spacing w:val="0"/>
          <w:w w:val="100"/>
        </w:rPr>
        <w:t>DC</w:t>
      </w:r>
      <w:r>
        <w:rPr>
          <w:spacing w:val="-9"/>
          <w:w w:val="100"/>
        </w:rPr>
        <w:t> </w:t>
      </w:r>
      <w:r>
        <w:rPr>
          <w:spacing w:val="0"/>
          <w:w w:val="100"/>
        </w:rPr>
        <w:t>CH</w:t>
      </w:r>
      <w:r>
        <w:rPr>
          <w:spacing w:val="1"/>
          <w:w w:val="100"/>
        </w:rPr>
        <w:t>A</w:t>
      </w:r>
      <w:r>
        <w:rPr>
          <w:spacing w:val="0"/>
          <w:w w:val="100"/>
        </w:rPr>
        <w:t>RACTERISTIC</w:t>
      </w:r>
      <w:r>
        <w:rPr>
          <w:spacing w:val="-9"/>
          <w:w w:val="100"/>
        </w:rPr>
        <w:t> </w:t>
      </w:r>
      <w:r>
        <w:rPr>
          <w:spacing w:val="0"/>
          <w:w w:val="100"/>
        </w:rPr>
        <w:t>OF</w:t>
      </w:r>
      <w:r>
        <w:rPr>
          <w:spacing w:val="-10"/>
          <w:w w:val="100"/>
        </w:rPr>
        <w:t> </w:t>
      </w:r>
      <w:r>
        <w:rPr>
          <w:spacing w:val="0"/>
          <w:w w:val="100"/>
        </w:rPr>
        <w:t>LLC</w:t>
      </w:r>
      <w:r>
        <w:rPr>
          <w:spacing w:val="-11"/>
          <w:w w:val="100"/>
        </w:rPr>
        <w:t> 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ESONANT</w:t>
      </w:r>
      <w:r>
        <w:rPr>
          <w:spacing w:val="-11"/>
          <w:w w:val="100"/>
        </w:rPr>
        <w:t> </w:t>
      </w:r>
      <w:r>
        <w:rPr>
          <w:spacing w:val="1"/>
          <w:w w:val="100"/>
        </w:rPr>
        <w:t>C</w:t>
      </w:r>
      <w:r>
        <w:rPr>
          <w:spacing w:val="-1"/>
          <w:w w:val="100"/>
        </w:rPr>
        <w:t>O</w:t>
      </w:r>
      <w:r>
        <w:rPr>
          <w:spacing w:val="1"/>
          <w:w w:val="100"/>
        </w:rPr>
        <w:t>N</w:t>
      </w:r>
      <w:r>
        <w:rPr>
          <w:spacing w:val="0"/>
          <w:w w:val="100"/>
        </w:rPr>
        <w:t>VERTER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8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after="0" w:line="260" w:lineRule="exact"/>
        <w:rPr>
          <w:sz w:val="26"/>
          <w:szCs w:val="26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1.8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pStyle w:val="Heading4"/>
        <w:spacing w:before="74"/>
        <w:ind w:left="1500" w:right="0"/>
        <w:jc w:val="left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0"/>
          <w:w w:val="100"/>
        </w:rPr>
        <w:t>ZVS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EG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type w:val="continuous"/>
          <w:pgSz w:w="12240" w:h="15840"/>
          <w:pgMar w:top="1320" w:bottom="760" w:left="1120" w:right="1480"/>
          <w:cols w:num="2" w:equalWidth="0">
            <w:col w:w="1723" w:space="1183"/>
            <w:col w:w="6734"/>
          </w:cols>
        </w:sectPr>
      </w:pPr>
    </w:p>
    <w:p>
      <w:pPr>
        <w:spacing w:line="110" w:lineRule="exact" w:before="8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79"/>
        <w:ind w:left="15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1.6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79"/>
        <w:ind w:left="15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1.4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30" w:lineRule="exact" w:before="6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after="0" w:line="130" w:lineRule="exact"/>
        <w:rPr>
          <w:sz w:val="13"/>
          <w:szCs w:val="13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before="79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1.2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pStyle w:val="Heading4"/>
        <w:spacing w:before="91"/>
        <w:ind w:left="844" w:right="0"/>
        <w:jc w:val="left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0"/>
          <w:w w:val="100"/>
        </w:rPr>
        <w:t>ZCS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1"/>
          <w:w w:val="100"/>
        </w:rPr>
        <w:t>G</w:t>
      </w:r>
      <w:r>
        <w:rPr>
          <w:b w:val="0"/>
          <w:bCs w:val="0"/>
          <w:spacing w:val="0"/>
          <w:w w:val="100"/>
        </w:rPr>
        <w:t>ION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type w:val="continuous"/>
          <w:pgSz w:w="12240" w:h="15840"/>
          <w:pgMar w:top="1320" w:bottom="760" w:left="1120" w:right="1480"/>
          <w:cols w:num="2" w:equalWidth="0">
            <w:col w:w="1723" w:space="40"/>
            <w:col w:w="7877"/>
          </w:cols>
        </w:sectPr>
      </w:pPr>
    </w:p>
    <w:p>
      <w:pPr>
        <w:spacing w:line="160" w:lineRule="exact" w:before="8"/>
        <w:rPr>
          <w:sz w:val="16"/>
          <w:szCs w:val="16"/>
        </w:rPr>
      </w:pPr>
      <w:r>
        <w:rPr>
          <w:sz w:val="16"/>
          <w:szCs w:val="16"/>
        </w:rPr>
      </w:r>
    </w:p>
    <w:p>
      <w:pPr>
        <w:ind w:left="15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1.0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50" w:lineRule="exact" w:before="8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79"/>
        <w:ind w:left="158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.8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30" w:lineRule="exact" w:before="6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79"/>
        <w:ind w:left="158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.6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20" w:lineRule="exact" w:before="6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79"/>
        <w:ind w:left="158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.4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79"/>
        <w:ind w:left="158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.2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tabs>
          <w:tab w:pos="3869" w:val="left" w:leader="none"/>
          <w:tab w:pos="5215" w:val="left" w:leader="none"/>
          <w:tab w:pos="6504" w:val="left" w:leader="none"/>
        </w:tabs>
        <w:ind w:left="252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63pt;margin-top:80.254005pt;width:468pt;height:.1pt;mso-position-horizontal-relative:page;mso-position-vertical-relative:paragraph;z-index:-10451" coordorigin="1260,1605" coordsize="9360,2">
            <v:shape style="position:absolute;left:1260;top:1605;width:9360;height:2" coordorigin="1260,1605" coordsize="9360,0" path="m1260,1605l10620,1605e" filled="f" stroked="t" strokeweight="1.120pt" strokecolor="#000000">
              <v:path arrowok="t"/>
            </v:shape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.2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.6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.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8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pgSz w:w="12240" w:h="15840"/>
          <w:pgMar w:header="477" w:footer="747" w:top="1060" w:bottom="940" w:left="1480" w:right="1120"/>
        </w:sectPr>
      </w:pPr>
    </w:p>
    <w:p>
      <w:pPr>
        <w:pStyle w:val="Heading4"/>
        <w:spacing w:before="74"/>
        <w:ind w:right="1177"/>
        <w:jc w:val="both"/>
      </w:pPr>
      <w:r>
        <w:rPr/>
        <w:pict>
          <v:group style="position:absolute;margin-left:81pt;margin-top:-9.99009pt;width:468pt;height:.1pt;mso-position-horizontal-relative:page;mso-position-vertical-relative:paragraph;z-index:-10441" coordorigin="1620,-200" coordsize="9360,2">
            <v:shape style="position:absolute;left:1620;top:-200;width:9360;height:2" coordorigin="1620,-200" coordsize="9360,0" path="m1620,-200l10980,-200e" filled="f" stroked="t" strokeweight="1.120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LC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so</w:t>
      </w:r>
      <w:r>
        <w:rPr>
          <w:b w:val="0"/>
          <w:bCs w:val="0"/>
          <w:spacing w:val="0"/>
          <w:w w:val="100"/>
        </w:rPr>
        <w:t>na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1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-1"/>
          <w:w w:val="100"/>
        </w:rPr>
        <w:t>ion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49" w:lineRule="auto" w:before="94"/>
        <w:ind w:right="0"/>
        <w:jc w:val="both"/>
      </w:pPr>
      <w:r>
        <w:rPr>
          <w:b w:val="0"/>
          <w:bCs w:val="0"/>
          <w:spacing w:val="-1"/>
          <w:w w:val="100"/>
        </w:rPr>
        <w:t>LL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conv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vide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wo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im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terv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rv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1"/>
          <w:w w:val="100"/>
          <w:sz w:val="14"/>
          <w:szCs w:val="14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reson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acito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  <w:sz w:val="14"/>
          <w:szCs w:val="14"/>
        </w:rPr>
        <w:t>R</w:t>
      </w:r>
      <w:r>
        <w:rPr>
          <w:b w:val="0"/>
          <w:bCs w:val="0"/>
          <w:spacing w:val="15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ind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M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clamp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son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R</w:t>
      </w:r>
      <w:r>
        <w:rPr>
          <w:b w:val="0"/>
          <w:bCs w:val="0"/>
          <w:spacing w:val="8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  <w:sz w:val="14"/>
          <w:szCs w:val="14"/>
        </w:rPr>
        <w:t>R</w:t>
      </w:r>
      <w:r>
        <w:rPr>
          <w:b w:val="0"/>
          <w:bCs w:val="0"/>
          <w:spacing w:val="7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sto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whe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R</w:t>
      </w:r>
      <w:r>
        <w:rPr>
          <w:b w:val="0"/>
          <w:bCs w:val="0"/>
          <w:spacing w:val="7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sona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equ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M</w:t>
      </w:r>
      <w:r>
        <w:rPr>
          <w:b w:val="0"/>
          <w:bCs w:val="0"/>
          <w:spacing w:val="6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hic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1"/>
          <w:w w:val="100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M</w:t>
      </w:r>
      <w:r>
        <w:rPr>
          <w:b w:val="0"/>
          <w:bCs w:val="0"/>
          <w:spacing w:val="5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ri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reson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interva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eg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Dur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this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interva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son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comp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nen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cha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  <w:sz w:val="14"/>
          <w:szCs w:val="14"/>
        </w:rPr>
        <w:t>R</w:t>
      </w:r>
      <w:r>
        <w:rPr>
          <w:b w:val="0"/>
          <w:bCs w:val="0"/>
          <w:spacing w:val="0"/>
          <w:w w:val="102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M</w:t>
      </w:r>
      <w:r>
        <w:rPr>
          <w:b w:val="0"/>
          <w:bCs w:val="0"/>
          <w:spacing w:val="0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R</w:t>
      </w:r>
      <w:r>
        <w:rPr>
          <w:b w:val="0"/>
          <w:bCs w:val="0"/>
          <w:spacing w:val="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(s</w:t>
      </w:r>
      <w:r>
        <w:rPr>
          <w:b w:val="0"/>
          <w:bCs w:val="0"/>
          <w:spacing w:val="0"/>
          <w:w w:val="100"/>
        </w:rPr>
        <w:t>ee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reg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hyperlink w:history="true" w:anchor="_bookmark43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2</w:t>
        </w:r>
        <w:r>
          <w:rPr>
            <w:b w:val="0"/>
            <w:bCs w:val="0"/>
            <w:spacing w:val="0"/>
            <w:w w:val="100"/>
          </w:rPr>
          <w:t>6</w:t>
        </w:r>
        <w:r>
          <w:rPr>
            <w:b w:val="0"/>
            <w:bCs w:val="0"/>
            <w:spacing w:val="-2"/>
            <w:w w:val="100"/>
          </w:rPr>
          <w:t> </w:t>
        </w:r>
      </w:hyperlink>
      <w:r>
        <w:rPr>
          <w:b w:val="0"/>
          <w:bCs w:val="0"/>
          <w:spacing w:val="0"/>
          <w:w w:val="100"/>
        </w:rPr>
        <w:t>(</w:t>
      </w:r>
      <w:r>
        <w:rPr>
          <w:b w:val="0"/>
          <w:bCs w:val="0"/>
          <w:spacing w:val="-1"/>
          <w:w w:val="100"/>
        </w:rPr>
        <w:t>B))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herefore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LL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reso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multi-reso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sinc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reso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articul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tim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interva</w:t>
      </w:r>
      <w:r>
        <w:rPr>
          <w:b w:val="0"/>
          <w:bCs w:val="0"/>
          <w:spacing w:val="0"/>
          <w:w w:val="100"/>
        </w:rPr>
        <w:t>ls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-1"/>
          <w:w w:val="100"/>
        </w:rPr>
        <w:t>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t.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49" w:lineRule="auto" w:before="80"/>
        <w:ind w:right="0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ail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perati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LL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reson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nv</w:t>
      </w:r>
      <w:r>
        <w:rPr>
          <w:b w:val="0"/>
          <w:bCs w:val="0"/>
          <w:spacing w:val="-1"/>
          <w:w w:val="100"/>
        </w:rPr>
        <w:t>ert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show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4"/>
          <w:w w:val="100"/>
        </w:rPr>
        <w:t> </w:t>
      </w:r>
      <w:hyperlink w:history="true" w:anchor="_bookmark43">
        <w:r>
          <w:rPr>
            <w:b w:val="0"/>
            <w:bCs w:val="0"/>
            <w:spacing w:val="-1"/>
            <w:w w:val="100"/>
          </w:rPr>
          <w:t>Fi</w:t>
        </w:r>
        <w:r>
          <w:rPr>
            <w:b w:val="0"/>
            <w:bCs w:val="0"/>
            <w:spacing w:val="0"/>
            <w:w w:val="100"/>
          </w:rPr>
          <w:t>g</w:t>
        </w:r>
        <w:r>
          <w:rPr>
            <w:b w:val="0"/>
            <w:bCs w:val="0"/>
            <w:spacing w:val="-1"/>
            <w:w w:val="100"/>
          </w:rPr>
          <w:t>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26</w:t>
        </w:r>
        <w:r>
          <w:rPr>
            <w:b w:val="0"/>
            <w:bCs w:val="0"/>
            <w:spacing w:val="0"/>
            <w:w w:val="100"/>
          </w:rPr>
          <w:t>,</w:t>
        </w:r>
        <w:r>
          <w:rPr>
            <w:b w:val="0"/>
            <w:bCs w:val="0"/>
            <w:spacing w:val="4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br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dow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thr</w:t>
      </w:r>
      <w:r>
        <w:rPr>
          <w:b w:val="0"/>
          <w:bCs w:val="0"/>
          <w:spacing w:val="0"/>
          <w:w w:val="100"/>
        </w:rPr>
        <w:t>ee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modes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nitia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ditio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=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t0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scr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ptio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LC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reson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eg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concl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sio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transfe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cycl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occurs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reso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eliv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pow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with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30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reso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(wh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5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ucting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flow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thro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ne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ative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dicate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3"/>
          <w:w w:val="100"/>
        </w:rPr>
        <w:t> </w:t>
      </w:r>
      <w:hyperlink w:history="true" w:anchor="_bookmark43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</w:t>
        </w:r>
        <w:r>
          <w:rPr>
            <w:b w:val="0"/>
            <w:bCs w:val="0"/>
            <w:spacing w:val="0"/>
            <w:w w:val="100"/>
          </w:rPr>
          <w:t>g</w:t>
        </w:r>
        <w:r>
          <w:rPr>
            <w:b w:val="0"/>
            <w:bCs w:val="0"/>
            <w:spacing w:val="-1"/>
            <w:w w:val="100"/>
          </w:rPr>
          <w:t>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2</w:t>
        </w:r>
        <w:r>
          <w:rPr>
            <w:b w:val="0"/>
            <w:bCs w:val="0"/>
            <w:spacing w:val="0"/>
            <w:w w:val="100"/>
          </w:rPr>
          <w:t>6</w:t>
        </w:r>
        <w:r>
          <w:rPr>
            <w:b w:val="0"/>
            <w:bCs w:val="0"/>
            <w:spacing w:val="0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(B).</w:t>
      </w:r>
      <w:r>
        <w:rPr>
          <w:b w:val="0"/>
          <w:bCs w:val="0"/>
          <w:spacing w:val="0"/>
          <w:w w:val="100"/>
        </w:rPr>
      </w:r>
    </w:p>
    <w:p>
      <w:pPr>
        <w:pStyle w:val="Heading5"/>
        <w:numPr>
          <w:ilvl w:val="1"/>
          <w:numId w:val="4"/>
        </w:numPr>
        <w:tabs>
          <w:tab w:pos="320" w:val="left" w:leader="none"/>
        </w:tabs>
        <w:spacing w:before="79"/>
        <w:ind w:left="320" w:right="532" w:hanging="180"/>
        <w:jc w:val="both"/>
        <w:rPr>
          <w:b w:val="0"/>
          <w:bCs w:val="0"/>
        </w:rPr>
      </w:pPr>
      <w:r>
        <w:rPr>
          <w:spacing w:val="-1"/>
          <w:w w:val="100"/>
        </w:rPr>
        <w:t>Mod</w:t>
      </w:r>
      <w:r>
        <w:rPr>
          <w:spacing w:val="0"/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1</w:t>
      </w:r>
      <w:r>
        <w:rPr>
          <w:spacing w:val="0"/>
          <w:w w:val="100"/>
        </w:rPr>
        <w:t>: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spacing w:val="0"/>
          <w:w w:val="100"/>
        </w:rPr>
        <w:t>0</w:t>
      </w:r>
      <w:r>
        <w:rPr>
          <w:spacing w:val="-3"/>
          <w:w w:val="100"/>
        </w:rPr>
        <w:t> </w:t>
      </w:r>
      <w:r>
        <w:rPr>
          <w:spacing w:val="0"/>
          <w:w w:val="100"/>
        </w:rPr>
        <w:t>&lt;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t</w:t>
      </w:r>
      <w:r>
        <w:rPr>
          <w:spacing w:val="-1"/>
          <w:w w:val="100"/>
        </w:rPr>
        <w:t> </w:t>
      </w:r>
      <w:r>
        <w:rPr>
          <w:spacing w:val="0"/>
          <w:w w:val="100"/>
        </w:rPr>
        <w:t>&lt;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spacing w:val="0"/>
          <w:w w:val="100"/>
        </w:rPr>
        <w:t>1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(Q</w:t>
      </w:r>
      <w:r>
        <w:rPr>
          <w:spacing w:val="0"/>
          <w:w w:val="100"/>
          <w:sz w:val="14"/>
          <w:szCs w:val="14"/>
        </w:rPr>
        <w:t>2</w:t>
      </w:r>
      <w:r>
        <w:rPr>
          <w:spacing w:val="10"/>
          <w:w w:val="100"/>
          <w:sz w:val="14"/>
          <w:szCs w:val="14"/>
        </w:rPr>
        <w:t> </w:t>
      </w:r>
      <w:r>
        <w:rPr>
          <w:spacing w:val="-1"/>
          <w:w w:val="100"/>
        </w:rPr>
        <w:t>t</w:t>
      </w:r>
      <w:r>
        <w:rPr>
          <w:spacing w:val="0"/>
          <w:w w:val="100"/>
        </w:rPr>
        <w:t>u</w:t>
      </w:r>
      <w:r>
        <w:rPr>
          <w:spacing w:val="-1"/>
          <w:w w:val="100"/>
        </w:rPr>
        <w:t>r</w:t>
      </w:r>
      <w:r>
        <w:rPr>
          <w:spacing w:val="0"/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0"/>
          <w:w w:val="100"/>
        </w:rPr>
        <w:t>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OF</w:t>
      </w:r>
      <w:r>
        <w:rPr>
          <w:spacing w:val="0"/>
          <w:w w:val="100"/>
        </w:rPr>
        <w:t>F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a</w:t>
      </w:r>
      <w:r>
        <w:rPr>
          <w:spacing w:val="0"/>
          <w:w w:val="100"/>
        </w:rPr>
        <w:t>t</w:t>
      </w:r>
      <w:r>
        <w:rPr>
          <w:spacing w:val="-4"/>
          <w:w w:val="100"/>
        </w:rPr>
        <w:t> </w:t>
      </w:r>
      <w:r>
        <w:rPr>
          <w:spacing w:val="0"/>
          <w:w w:val="100"/>
        </w:rPr>
        <w:t>t</w:t>
      </w:r>
      <w:r>
        <w:rPr>
          <w:spacing w:val="-1"/>
          <w:w w:val="100"/>
        </w:rPr>
        <w:t> </w:t>
      </w:r>
      <w:r>
        <w:rPr>
          <w:spacing w:val="0"/>
          <w:w w:val="100"/>
        </w:rPr>
        <w:t>=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t0)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49" w:lineRule="auto" w:before="93"/>
        <w:ind w:left="320" w:right="180"/>
        <w:jc w:val="both"/>
      </w:pP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mode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nerg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store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reso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dischar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acito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12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zer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potenti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bod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provi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res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11"/>
          <w:w w:val="100"/>
          <w:sz w:val="14"/>
          <w:szCs w:val="14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cr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ZV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for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  <w:sz w:val="14"/>
          <w:szCs w:val="14"/>
        </w:rPr>
        <w:t>1</w:t>
      </w:r>
      <w:r>
        <w:rPr>
          <w:b w:val="0"/>
          <w:bCs w:val="0"/>
          <w:spacing w:val="0"/>
          <w:w w:val="100"/>
          <w:sz w:val="14"/>
          <w:szCs w:val="14"/>
        </w:rPr>
        <w:t>.</w:t>
      </w:r>
      <w:r>
        <w:rPr>
          <w:b w:val="0"/>
          <w:bCs w:val="0"/>
          <w:spacing w:val="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sig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pli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9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g.</w:t>
      </w:r>
      <w:r>
        <w:rPr>
          <w:b w:val="0"/>
          <w:bCs w:val="0"/>
          <w:spacing w:val="0"/>
          <w:w w:val="100"/>
        </w:rPr>
      </w:r>
    </w:p>
    <w:p>
      <w:pPr>
        <w:pStyle w:val="Heading5"/>
        <w:numPr>
          <w:ilvl w:val="0"/>
          <w:numId w:val="6"/>
        </w:numPr>
        <w:tabs>
          <w:tab w:pos="319" w:val="left" w:leader="none"/>
        </w:tabs>
        <w:spacing w:before="79"/>
        <w:ind w:left="319" w:right="2761" w:hanging="180"/>
        <w:jc w:val="both"/>
        <w:rPr>
          <w:b w:val="0"/>
          <w:bCs w:val="0"/>
        </w:rPr>
      </w:pPr>
      <w:r>
        <w:rPr>
          <w:spacing w:val="0"/>
          <w:w w:val="100"/>
        </w:rPr>
        <w:br w:type="column"/>
      </w:r>
      <w:r>
        <w:rPr>
          <w:spacing w:val="0"/>
          <w:w w:val="100"/>
        </w:rPr>
        <w:t>M</w:t>
      </w:r>
      <w:r>
        <w:rPr>
          <w:spacing w:val="-1"/>
          <w:w w:val="100"/>
        </w:rPr>
        <w:t>o</w:t>
      </w:r>
      <w:r>
        <w:rPr>
          <w:spacing w:val="0"/>
          <w:w w:val="100"/>
        </w:rPr>
        <w:t>d</w:t>
      </w:r>
      <w:r>
        <w:rPr>
          <w:spacing w:val="0"/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2</w:t>
      </w:r>
      <w:r>
        <w:rPr>
          <w:spacing w:val="0"/>
          <w:w w:val="100"/>
        </w:rPr>
        <w:t>: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spacing w:val="0"/>
          <w:w w:val="100"/>
        </w:rPr>
        <w:t>1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&lt;</w:t>
      </w:r>
      <w:r>
        <w:rPr>
          <w:spacing w:val="-1"/>
          <w:w w:val="100"/>
        </w:rPr>
        <w:t> </w:t>
      </w:r>
      <w:r>
        <w:rPr>
          <w:spacing w:val="0"/>
          <w:w w:val="100"/>
        </w:rPr>
        <w:t>t</w:t>
      </w:r>
      <w:r>
        <w:rPr>
          <w:spacing w:val="-1"/>
          <w:w w:val="100"/>
        </w:rPr>
        <w:t> </w:t>
      </w:r>
      <w:r>
        <w:rPr>
          <w:spacing w:val="0"/>
          <w:w w:val="100"/>
        </w:rPr>
        <w:t>&lt;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t2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49" w:lineRule="auto" w:before="93"/>
        <w:ind w:left="320" w:right="319"/>
        <w:jc w:val="both"/>
      </w:pP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mo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eg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ind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ecomes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ve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sh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9"/>
          <w:w w:val="100"/>
        </w:rPr>
        <w:t> </w:t>
      </w:r>
      <w:hyperlink w:history="true" w:anchor="_bookmark43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2</w:t>
        </w:r>
        <w:r>
          <w:rPr>
            <w:b w:val="0"/>
            <w:bCs w:val="0"/>
            <w:spacing w:val="0"/>
            <w:w w:val="100"/>
          </w:rPr>
          <w:t>6</w:t>
        </w:r>
        <w:r>
          <w:rPr>
            <w:b w:val="0"/>
            <w:bCs w:val="0"/>
            <w:spacing w:val="0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(B)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8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turn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Mo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1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ll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flo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throu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rectifie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24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become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forward-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iase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transformer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cl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0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U</w:t>
      </w:r>
      <w:r>
        <w:rPr>
          <w:b w:val="0"/>
          <w:bCs w:val="0"/>
          <w:spacing w:val="-1"/>
          <w:w w:val="100"/>
          <w:sz w:val="14"/>
          <w:szCs w:val="14"/>
        </w:rPr>
        <w:t>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reflecte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seco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clam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M</w:t>
      </w:r>
      <w:r>
        <w:rPr>
          <w:b w:val="0"/>
          <w:bCs w:val="0"/>
          <w:spacing w:val="24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cons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no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art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reson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dur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erio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come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whe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R</w:t>
      </w:r>
      <w:r>
        <w:rPr>
          <w:b w:val="0"/>
          <w:bCs w:val="0"/>
          <w:spacing w:val="26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M</w:t>
      </w:r>
      <w:r>
        <w:rPr>
          <w:b w:val="0"/>
          <w:bCs w:val="0"/>
          <w:spacing w:val="0"/>
          <w:w w:val="102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reac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zero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hyperlink w:history="true" w:anchor="_bookmark43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2</w:t>
        </w:r>
        <w:r>
          <w:rPr>
            <w:b w:val="0"/>
            <w:bCs w:val="0"/>
            <w:spacing w:val="0"/>
            <w:w w:val="100"/>
          </w:rPr>
          <w:t>6</w:t>
        </w:r>
        <w:r>
          <w:rPr>
            <w:b w:val="0"/>
            <w:bCs w:val="0"/>
            <w:spacing w:val="-1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(C).</w:t>
      </w:r>
      <w:r>
        <w:rPr>
          <w:b w:val="0"/>
          <w:bCs w:val="0"/>
          <w:spacing w:val="0"/>
          <w:w w:val="100"/>
        </w:rPr>
      </w:r>
    </w:p>
    <w:p>
      <w:pPr>
        <w:pStyle w:val="Heading5"/>
        <w:numPr>
          <w:ilvl w:val="0"/>
          <w:numId w:val="6"/>
        </w:numPr>
        <w:tabs>
          <w:tab w:pos="320" w:val="left" w:leader="none"/>
        </w:tabs>
        <w:spacing w:before="80"/>
        <w:ind w:left="320" w:right="2761" w:hanging="180"/>
        <w:jc w:val="both"/>
        <w:rPr>
          <w:b w:val="0"/>
          <w:bCs w:val="0"/>
        </w:rPr>
      </w:pPr>
      <w:r>
        <w:rPr>
          <w:spacing w:val="0"/>
          <w:w w:val="100"/>
        </w:rPr>
        <w:t>M</w:t>
      </w:r>
      <w:r>
        <w:rPr>
          <w:spacing w:val="-1"/>
          <w:w w:val="100"/>
        </w:rPr>
        <w:t>o</w:t>
      </w:r>
      <w:r>
        <w:rPr>
          <w:spacing w:val="0"/>
          <w:w w:val="100"/>
        </w:rPr>
        <w:t>d</w:t>
      </w:r>
      <w:r>
        <w:rPr>
          <w:spacing w:val="0"/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3</w:t>
      </w:r>
      <w:r>
        <w:rPr>
          <w:spacing w:val="0"/>
          <w:w w:val="100"/>
        </w:rPr>
        <w:t>: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spacing w:val="0"/>
          <w:w w:val="100"/>
        </w:rPr>
        <w:t>2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&lt;</w:t>
      </w:r>
      <w:r>
        <w:rPr>
          <w:spacing w:val="-1"/>
          <w:w w:val="100"/>
        </w:rPr>
        <w:t> </w:t>
      </w:r>
      <w:r>
        <w:rPr>
          <w:spacing w:val="0"/>
          <w:w w:val="100"/>
        </w:rPr>
        <w:t>t</w:t>
      </w:r>
      <w:r>
        <w:rPr>
          <w:spacing w:val="-1"/>
          <w:w w:val="100"/>
        </w:rPr>
        <w:t> </w:t>
      </w:r>
      <w:r>
        <w:rPr>
          <w:spacing w:val="0"/>
          <w:w w:val="100"/>
        </w:rPr>
        <w:t>&lt;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t3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49" w:lineRule="auto" w:before="93"/>
        <w:ind w:left="320" w:right="318"/>
        <w:jc w:val="both"/>
      </w:pP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whe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1"/>
          <w:w w:val="100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R</w:t>
      </w:r>
      <w:r>
        <w:rPr>
          <w:b w:val="0"/>
          <w:bCs w:val="0"/>
          <w:spacing w:val="9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M</w:t>
      </w:r>
      <w:r>
        <w:rPr>
          <w:b w:val="0"/>
          <w:bCs w:val="0"/>
          <w:spacing w:val="0"/>
          <w:w w:val="102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ac</w:t>
      </w:r>
      <w:r>
        <w:rPr>
          <w:b w:val="0"/>
          <w:bCs w:val="0"/>
          <w:spacing w:val="-1"/>
          <w:w w:val="100"/>
        </w:rPr>
        <w:t>he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zero,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ctifi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bec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reverse-b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ased.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Dur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riod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M</w:t>
      </w:r>
      <w:r>
        <w:rPr>
          <w:b w:val="0"/>
          <w:bCs w:val="0"/>
          <w:spacing w:val="14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contri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reso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ance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for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reso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nk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  <w:sz w:val="14"/>
          <w:szCs w:val="14"/>
        </w:rPr>
        <w:t>R</w:t>
      </w:r>
      <w:r>
        <w:rPr>
          <w:b w:val="0"/>
          <w:bCs w:val="0"/>
          <w:spacing w:val="22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R</w:t>
      </w:r>
      <w:r>
        <w:rPr>
          <w:b w:val="0"/>
          <w:bCs w:val="0"/>
          <w:spacing w:val="0"/>
          <w:w w:val="102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seri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M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end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switch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7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turns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1"/>
          <w:w w:val="100"/>
        </w:rPr>
        <w:t>F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49" w:lineRule="auto" w:before="79"/>
        <w:ind w:right="138"/>
        <w:jc w:val="both"/>
      </w:pP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see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hyperlink w:history="true" w:anchor="_bookmark43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</w:t>
        </w:r>
        <w:r>
          <w:rPr>
            <w:b w:val="0"/>
            <w:bCs w:val="0"/>
            <w:spacing w:val="0"/>
            <w:w w:val="100"/>
          </w:rPr>
          <w:t>g</w:t>
        </w:r>
        <w:r>
          <w:rPr>
            <w:b w:val="0"/>
            <w:bCs w:val="0"/>
            <w:spacing w:val="-1"/>
            <w:w w:val="100"/>
          </w:rPr>
          <w:t>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2</w:t>
        </w:r>
        <w:r>
          <w:rPr>
            <w:b w:val="0"/>
            <w:bCs w:val="0"/>
            <w:spacing w:val="0"/>
            <w:w w:val="100"/>
          </w:rPr>
          <w:t>6</w:t>
        </w:r>
        <w:r>
          <w:rPr>
            <w:b w:val="0"/>
            <w:bCs w:val="0"/>
            <w:spacing w:val="-1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(B)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11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turns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ver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val</w:t>
      </w:r>
      <w:r>
        <w:rPr>
          <w:b w:val="0"/>
          <w:bCs w:val="0"/>
          <w:spacing w:val="0"/>
          <w:w w:val="100"/>
        </w:rPr>
        <w:t>ue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curr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nt.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0"/>
          <w:w w:val="100"/>
        </w:rPr>
        <w:t>Z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end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netizi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rrent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netizi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als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turn-o</w:t>
      </w:r>
      <w:r>
        <w:rPr>
          <w:b w:val="0"/>
          <w:bCs w:val="0"/>
          <w:spacing w:val="-4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swi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ich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control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ach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zer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-o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1"/>
          <w:w w:val="100"/>
        </w:rPr>
        <w:t>sses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nex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half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cycle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oper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sam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previ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usly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scri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ed.</w:t>
      </w:r>
      <w:r>
        <w:rPr>
          <w:b w:val="0"/>
          <w:bCs w:val="0"/>
          <w:spacing w:val="0"/>
          <w:w w:val="100"/>
        </w:rPr>
      </w:r>
    </w:p>
    <w:p>
      <w:pPr>
        <w:spacing w:after="0" w:line="249" w:lineRule="auto"/>
        <w:jc w:val="both"/>
        <w:sectPr>
          <w:type w:val="continuous"/>
          <w:pgSz w:w="12240" w:h="15840"/>
          <w:pgMar w:top="1320" w:bottom="760" w:left="1480" w:right="1120"/>
          <w:cols w:num="2" w:equalWidth="0">
            <w:col w:w="4461" w:space="579"/>
            <w:col w:w="4600"/>
          </w:cols>
        </w:sectPr>
      </w:pP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Heading3"/>
        <w:tabs>
          <w:tab w:pos="1723" w:val="left" w:leader="none"/>
        </w:tabs>
        <w:spacing w:before="74"/>
        <w:ind w:right="0"/>
        <w:jc w:val="left"/>
        <w:rPr>
          <w:b w:val="0"/>
          <w:bCs w:val="0"/>
        </w:rPr>
      </w:pPr>
      <w:r>
        <w:rPr/>
        <w:pict>
          <v:group style="position:absolute;margin-left:80.709991pt;margin-top:16.149885pt;width:468.579995pt;height:290.379995pt;mso-position-horizontal-relative:page;mso-position-vertical-relative:paragraph;z-index:-10439" coordorigin="1614,323" coordsize="9372,5808">
            <v:group style="position:absolute;left:1625;top:334;width:9355;height:2" coordorigin="1625,334" coordsize="9355,2">
              <v:shape style="position:absolute;left:1625;top:334;width:9355;height:2" coordorigin="1625,334" coordsize="9355,0" path="m1625,334l10980,334e" filled="f" stroked="t" strokeweight=".579980pt" strokecolor="#000000">
                <v:path arrowok="t"/>
              </v:shape>
            </v:group>
            <v:group style="position:absolute;left:10975;top:334;width:2;height:5791" coordorigin="10975,334" coordsize="2,5791">
              <v:shape style="position:absolute;left:10975;top:334;width:2;height:5791" coordorigin="10975,334" coordsize="0,5791" path="m10975,334l10975,6125e" filled="f" stroked="t" strokeweight=".579980pt" strokecolor="#000000">
                <v:path arrowok="t"/>
              </v:shape>
            </v:group>
            <v:group style="position:absolute;left:1620;top:6120;width:9355;height:2" coordorigin="1620,6120" coordsize="9355,2">
              <v:shape style="position:absolute;left:1620;top:6120;width:9355;height:2" coordorigin="1620,6120" coordsize="9355,0" path="m1620,6120l10975,6120e" filled="f" stroked="t" strokeweight=".58001pt" strokecolor="#000000">
                <v:path arrowok="t"/>
              </v:shape>
            </v:group>
            <v:group style="position:absolute;left:1625;top:329;width:2;height:5791" coordorigin="1625,329" coordsize="2,5791">
              <v:shape style="position:absolute;left:1625;top:329;width:2;height:5791" coordorigin="1625,329" coordsize="0,5791" path="m1625,329l1625,6120e" filled="f" stroked="t" strokeweight=".58001pt" strokecolor="#000000">
                <v:path arrowok="t"/>
              </v:shape>
            </v:group>
            <w10:wrap type="none"/>
          </v:group>
        </w:pict>
      </w:r>
      <w:bookmarkStart w:name="FIGURE 26: LLC Resonant Converter" w:id="98"/>
      <w:bookmarkEnd w:id="98"/>
      <w:r>
        <w:rPr/>
      </w:r>
      <w:bookmarkStart w:name="_bookmark43" w:id="99"/>
      <w:bookmarkEnd w:id="99"/>
      <w:r>
        <w:rPr/>
      </w:r>
      <w:r>
        <w:rPr>
          <w:spacing w:val="0"/>
          <w:w w:val="100"/>
        </w:rPr>
        <w:t>FIG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RE</w:t>
      </w:r>
      <w:r>
        <w:rPr>
          <w:spacing w:val="-3"/>
          <w:w w:val="100"/>
        </w:rPr>
        <w:t> </w:t>
      </w:r>
      <w:r>
        <w:rPr>
          <w:spacing w:val="0"/>
          <w:w w:val="100"/>
        </w:rPr>
        <w:t>26:</w:t>
      </w:r>
      <w:r>
        <w:rPr>
          <w:spacing w:val="0"/>
          <w:w w:val="100"/>
        </w:rPr>
        <w:tab/>
      </w:r>
      <w:r>
        <w:rPr>
          <w:spacing w:val="0"/>
          <w:w w:val="100"/>
        </w:rPr>
        <w:t>LLC</w:t>
      </w:r>
      <w:r>
        <w:rPr>
          <w:spacing w:val="-13"/>
          <w:w w:val="100"/>
        </w:rPr>
        <w:t> </w:t>
      </w:r>
      <w:r>
        <w:rPr>
          <w:spacing w:val="0"/>
          <w:w w:val="100"/>
        </w:rPr>
        <w:t>RESON</w:t>
      </w:r>
      <w:r>
        <w:rPr>
          <w:spacing w:val="1"/>
          <w:w w:val="100"/>
        </w:rPr>
        <w:t>A</w:t>
      </w:r>
      <w:r>
        <w:rPr>
          <w:spacing w:val="0"/>
          <w:w w:val="100"/>
        </w:rPr>
        <w:t>NT</w:t>
      </w:r>
      <w:r>
        <w:rPr>
          <w:spacing w:val="-14"/>
          <w:w w:val="100"/>
        </w:rPr>
        <w:t> </w:t>
      </w:r>
      <w:r>
        <w:rPr>
          <w:spacing w:val="0"/>
          <w:w w:val="100"/>
        </w:rPr>
        <w:t>CONVE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T</w:t>
      </w:r>
      <w:r>
        <w:rPr>
          <w:spacing w:val="1"/>
          <w:w w:val="100"/>
        </w:rPr>
        <w:t>E</w:t>
      </w:r>
      <w:r>
        <w:rPr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0" w:right="1989" w:firstLine="0"/>
        <w:jc w:val="center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142.149994pt;margin-top:1.843901pt;width:351.40001pt;height:240.16pt;mso-position-horizontal-relative:page;mso-position-vertical-relative:paragraph;z-index:-10440" coordorigin="2843,37" coordsize="7028,4803">
            <v:group style="position:absolute;left:2872;top:132;width:2;height:4678" coordorigin="2872,132" coordsize="2,4678">
              <v:shape style="position:absolute;left:2872;top:132;width:2;height:4678" coordorigin="2872,132" coordsize="0,4678" path="m2872,132l2872,4810e" filled="f" stroked="t" strokeweight=".580pt" strokecolor="#000000">
                <v:path arrowok="t"/>
              </v:shape>
            </v:group>
            <v:group style="position:absolute;left:2872;top:4805;width:6994;height:2" coordorigin="2872,4805" coordsize="6994,2">
              <v:shape style="position:absolute;left:2872;top:4805;width:6994;height:2" coordorigin="2872,4805" coordsize="6994,0" path="m2872,4805l9865,4805e" filled="f" stroked="t" strokeweight=".58001pt" strokecolor="#000000">
                <v:path arrowok="t"/>
              </v:shape>
            </v:group>
            <v:group style="position:absolute;left:2849;top:3312;width:6989;height:2" coordorigin="2849,3312" coordsize="6989,2">
              <v:shape style="position:absolute;left:2849;top:3312;width:6989;height:2" coordorigin="2849,3312" coordsize="6989,0" path="m2849,3312l9838,3312e" filled="f" stroked="t" strokeweight=".58001pt" strokecolor="#000000">
                <v:path arrowok="t"/>
              </v:shape>
            </v:group>
            <v:group style="position:absolute;left:4229;top:4798;width:11;height:8" coordorigin="4229,4798" coordsize="11,8">
              <v:shape style="position:absolute;left:4229;top:4798;width:11;height:8" coordorigin="4229,4798" coordsize="11,8" path="m4237,4798l4229,4802,4231,4806,4240,4801,4237,4798xe" filled="t" fillcolor="#000000" stroked="f">
                <v:path arrowok="t"/>
                <v:fill type="solid"/>
              </v:shape>
            </v:group>
            <v:group style="position:absolute;left:2922;top:4074;width:1315;height:728" coordorigin="2922,4074" coordsize="1315,728">
              <v:shape style="position:absolute;left:2922;top:4074;width:1315;height:728" coordorigin="2922,4074" coordsize="1315,728" path="m4058,4472l4046,4472,4085,4536,4121,4596,4152,4652,4229,4802,4237,4798,4160,4648,4129,4591,4093,4531,4058,4472xe" filled="t" fillcolor="#000000" stroked="f">
                <v:path arrowok="t"/>
                <v:fill type="solid"/>
              </v:shape>
              <v:shape style="position:absolute;left:2922;top:4074;width:1315;height:728" coordorigin="2922,4074" coordsize="1315,728" path="m3552,4074l3521,4075,3490,4080,3488,4080,3458,4088,3458,4090,3428,4102,3398,4116,3397,4116,3367,4133,3338,4152,3310,4174,3282,4196,3254,4222,3253,4222,3227,4248,3200,4276,3200,4277,3150,4337,3102,4398,3058,4462,3018,4524,2981,4585,2950,4642,2922,4693,2922,4694,2930,4698,2958,4646,2989,4590,3026,4529,3066,4466,3067,4466,3110,4404,3109,4404,3157,4343,3208,4283,3260,4229,3316,4181,3344,4159,3345,4159,3372,4141,3402,4124,3432,4110,3462,4098,3461,4098,3491,4090,3522,4085,3521,4085,3552,4084,3627,4084,3618,4081,3586,4075,3584,4075,3552,4074xe" filled="t" fillcolor="#000000" stroked="f">
                <v:path arrowok="t"/>
                <v:fill type="solid"/>
              </v:shape>
              <v:shape style="position:absolute;left:2922;top:4074;width:1315;height:728" coordorigin="2922,4074" coordsize="1315,728" path="m3784,4160l3768,4160,3797,4182,3826,4206,3853,4231,3852,4231,3880,4259,3931,4316,3979,4379,4046,4474,4046,4472,4058,4472,4055,4468,4010,4404,4009,4404,3986,4373,3938,4310,3913,4282,3887,4253,3887,4252,3859,4224,3832,4199,3803,4175,3784,4160xe" filled="t" fillcolor="#000000" stroked="f">
                <v:path arrowok="t"/>
                <v:fill type="solid"/>
              </v:shape>
              <v:shape style="position:absolute;left:2922;top:4074;width:1315;height:728" coordorigin="2922,4074" coordsize="1315,728" path="m3067,4466l3066,4466,3066,4468,3067,4466xe" filled="t" fillcolor="#000000" stroked="f">
                <v:path arrowok="t"/>
                <v:fill type="solid"/>
              </v:shape>
              <v:shape style="position:absolute;left:2922;top:4074;width:1315;height:728" coordorigin="2922,4074" coordsize="1315,728" path="m3627,4084l3552,4084,3584,4085,3617,4091,3616,4091,3647,4099,3678,4111,3709,4126,3708,4126,3738,4142,3768,4162,3768,4160,3784,4160,3774,4153,3773,4153,3743,4134,3713,4117,3682,4103,3650,4091,3649,4090,3627,4084xe" filled="t" fillcolor="#000000" stroked="f">
                <v:path arrowok="t"/>
                <v:fill type="solid"/>
              </v:shape>
              <v:shape style="position:absolute;left:2922;top:4074;width:1315;height:728" coordorigin="2922,4074" coordsize="1315,728" path="m3345,4159l3344,4159,3343,4160,3345,4159xe" filled="t" fillcolor="#000000" stroked="f">
                <v:path arrowok="t"/>
                <v:fill type="solid"/>
              </v:shape>
            </v:group>
            <v:group style="position:absolute;left:2872;top:4694;width:59;height:108" coordorigin="2872,4694" coordsize="59,108">
              <v:shape style="position:absolute;left:2872;top:4694;width:59;height:108" coordorigin="2872,4694" coordsize="59,108" path="m2922,4694l2900,4739,2872,4799,2880,4802,2909,4742,2930,4698,2922,4694xe" filled="t" fillcolor="#000000" stroked="f">
                <v:path arrowok="t"/>
                <v:fill type="solid"/>
              </v:shape>
            </v:group>
            <v:group style="position:absolute;left:2870;top:4799;width:10;height:7" coordorigin="2870,4799" coordsize="10,7">
              <v:shape style="position:absolute;left:2870;top:4799;width:10;height:7" coordorigin="2870,4799" coordsize="10,7" path="m2872,4799l2870,4802,2879,4806,2880,4802,2872,4799xe" filled="t" fillcolor="#000000" stroked="f">
                <v:path arrowok="t"/>
                <v:fill type="solid"/>
              </v:shape>
            </v:group>
            <v:group style="position:absolute;left:4214;top:3071;width:10;height:10" coordorigin="4214,3071" coordsize="10,10">
              <v:shape style="position:absolute;left:4214;top:3071;width:10;height:10" coordorigin="4214,3071" coordsize="10,10" path="m4220,3071l4214,3078,4218,3080,4224,3073,4220,3071xe" filled="t" fillcolor="#000000" stroked="f">
                <v:path arrowok="t"/>
                <v:fill type="solid"/>
              </v:shape>
            </v:group>
            <v:group style="position:absolute;left:3006;top:2720;width:1214;height:673" coordorigin="3006,2720" coordsize="1214,673">
              <v:shape style="position:absolute;left:3006;top:2720;width:1214;height:673" coordorigin="3006,2720" coordsize="1214,673" path="m3093,3277l3083,3277,3070,3301,3044,3337,3006,3388,3013,3394,3052,3343,3053,3343,3078,3307,3078,3306,3091,3282,3093,3277xe" filled="t" fillcolor="#000000" stroked="f">
                <v:path arrowok="t"/>
                <v:fill type="solid"/>
              </v:shape>
              <v:shape style="position:absolute;left:3006;top:2720;width:1214;height:673" coordorigin="3006,2720" coordsize="1214,673" path="m3086,3264l3082,3278,3083,3277,3093,3277,3096,3268,3096,3265,3086,3265,3086,3264xe" filled="t" fillcolor="#000000" stroked="f">
                <v:path arrowok="t"/>
                <v:fill type="solid"/>
              </v:shape>
              <v:shape style="position:absolute;left:3006;top:2720;width:1214;height:673" coordorigin="3006,2720" coordsize="1214,673" path="m3719,2720l3718,2720,3703,2722,3688,2724,3686,2724,3652,2734,3652,2735,3614,2749,3575,2768,3574,2768,3532,2794,3487,2822,3443,2856,3396,2893,3349,2935,3348,2935,3302,2981,3256,3029,3256,3030,3211,3082,3168,3137,3127,3194,3089,3254,3086,3265,3096,3265,3097,3258,3098,3258,3136,3199,3136,3199,3176,3143,3175,3143,3218,3088,3263,3036,3310,2988,3355,2942,3402,2900,3493,2830,3494,2830,3536,2802,3578,2777,3618,2758,3655,2743,3654,2743,3689,2734,3704,2731,3718,2730,3718,2730,3769,2730,3744,2723,3719,2720xe" filled="t" fillcolor="#000000" stroked="f">
                <v:path arrowok="t"/>
                <v:fill type="solid"/>
              </v:shape>
              <v:shape style="position:absolute;left:3006;top:2720;width:1214;height:673" coordorigin="3006,2720" coordsize="1214,673" path="m3098,3258l3097,3258,3097,3259,3098,3258xe" filled="t" fillcolor="#000000" stroked="f">
                <v:path arrowok="t"/>
                <v:fill type="solid"/>
              </v:shape>
              <v:shape style="position:absolute;left:3006;top:2720;width:1214;height:673" coordorigin="3006,2720" coordsize="1214,673" path="m3136,3199l3136,3199,3136,3200,3136,3199xe" filled="t" fillcolor="#000000" stroked="f">
                <v:path arrowok="t"/>
                <v:fill type="solid"/>
              </v:shape>
              <v:shape style="position:absolute;left:3006;top:2720;width:1214;height:673" coordorigin="3006,2720" coordsize="1214,673" path="m3891,2801l3876,2801,3906,2824,3967,2872,4093,2978,4154,3031,4214,3078,4220,3071,4160,3024,4099,2971,3973,2864,3912,2816,3891,2801xe" filled="t" fillcolor="#000000" stroked="f">
                <v:path arrowok="t"/>
                <v:fill type="solid"/>
              </v:shape>
              <v:shape style="position:absolute;left:3006;top:2720;width:1214;height:673" coordorigin="3006,2720" coordsize="1214,673" path="m3494,2830l3493,2830,3492,2831,3494,2830xe" filled="t" fillcolor="#000000" stroked="f">
                <v:path arrowok="t"/>
                <v:fill type="solid"/>
              </v:shape>
              <v:shape style="position:absolute;left:3006;top:2720;width:1214;height:673" coordorigin="3006,2720" coordsize="1214,673" path="m3769,2730l3719,2730,3718,2730,3743,2732,3742,2732,3767,2740,3820,2765,3818,2765,3846,2783,3876,2802,3876,2801,3891,2801,3882,2794,3881,2794,3851,2774,3823,2756,3770,2731,3769,2730xe" filled="t" fillcolor="#000000" stroked="f">
                <v:path arrowok="t"/>
                <v:fill type="solid"/>
              </v:shape>
              <v:shape style="position:absolute;left:3006;top:2720;width:1214;height:673" coordorigin="3006,2720" coordsize="1214,673" path="m3719,2730l3718,2730,3718,2730,3719,2730xe" filled="t" fillcolor="#000000" stroked="f">
                <v:path arrowok="t"/>
                <v:fill type="solid"/>
              </v:shape>
            </v:group>
            <v:group style="position:absolute;left:2950;top:3388;width:64;height:73" coordorigin="2950,3388" coordsize="64,73">
              <v:shape style="position:absolute;left:2950;top:3388;width:64;height:73" coordorigin="2950,3388" coordsize="64,73" path="m3006,3388l2950,3455,2957,3461,3013,3394,3006,3388xe" filled="t" fillcolor="#000000" stroked="f">
                <v:path arrowok="t"/>
                <v:fill type="solid"/>
              </v:shape>
            </v:group>
            <v:group style="position:absolute;left:2869;top:3540;width:10;height:10" coordorigin="2869,3540" coordsize="10,10">
              <v:shape style="position:absolute;left:2869;top:3540;width:10;height:10" coordorigin="2869,3540" coordsize="10,10" path="m2872,3540l2869,3544,2876,3550,2879,3546,2872,3540xe" filled="t" fillcolor="#000000" stroked="f">
                <v:path arrowok="t"/>
                <v:fill type="solid"/>
              </v:shape>
            </v:group>
            <v:group style="position:absolute;left:2872;top:3455;width:85;height:91" coordorigin="2872,3455" coordsize="85,91">
              <v:shape style="position:absolute;left:2872;top:3455;width:85;height:91" coordorigin="2872,3455" coordsize="85,91" path="m2950,3455l2872,3540,2879,3546,2957,3461,2950,3455xe" filled="t" fillcolor="#000000" stroked="f">
                <v:path arrowok="t"/>
                <v:fill type="solid"/>
              </v:shape>
            </v:group>
            <v:group style="position:absolute;left:4219;top:4753;width:10;height:44" coordorigin="4219,4753" coordsize="10,44">
              <v:shape style="position:absolute;left:4219;top:4753;width:10;height:44" coordorigin="4219,4753" coordsize="10,44" path="m4219,4775l4229,4775e" filled="f" stroked="t" strokeweight="2.320pt" strokecolor="#000000">
                <v:path arrowok="t"/>
              </v:shape>
            </v:group>
            <v:group style="position:absolute;left:4219;top:4594;width:10;height:79" coordorigin="4219,4594" coordsize="10,79">
              <v:shape style="position:absolute;left:4219;top:4594;width:10;height:79" coordorigin="4219,4594" coordsize="10,79" path="m4219,4633l4229,4633e" filled="f" stroked="t" strokeweight="4.060000pt" strokecolor="#000000">
                <v:path arrowok="t"/>
              </v:shape>
            </v:group>
            <v:group style="position:absolute;left:4219;top:4434;width:10;height:79" coordorigin="4219,4434" coordsize="10,79">
              <v:shape style="position:absolute;left:4219;top:4434;width:10;height:79" coordorigin="4219,4434" coordsize="10,79" path="m4219,4474l4229,4474e" filled="f" stroked="t" strokeweight="4.060000pt" strokecolor="#000000">
                <v:path arrowok="t"/>
              </v:shape>
            </v:group>
            <v:group style="position:absolute;left:4219;top:4274;width:10;height:79" coordorigin="4219,4274" coordsize="10,79">
              <v:shape style="position:absolute;left:4219;top:4274;width:10;height:79" coordorigin="4219,4274" coordsize="10,79" path="m4219,4314l4229,4314e" filled="f" stroked="t" strokeweight="4.060000pt" strokecolor="#000000">
                <v:path arrowok="t"/>
              </v:shape>
            </v:group>
            <v:group style="position:absolute;left:4219;top:4115;width:10;height:79" coordorigin="4219,4115" coordsize="10,79">
              <v:shape style="position:absolute;left:4219;top:4115;width:10;height:79" coordorigin="4219,4115" coordsize="10,79" path="m4219,4154l4229,4154e" filled="f" stroked="t" strokeweight="4.060000pt" strokecolor="#000000">
                <v:path arrowok="t"/>
              </v:shape>
            </v:group>
            <v:group style="position:absolute;left:4219;top:3955;width:10;height:79" coordorigin="4219,3955" coordsize="10,79">
              <v:shape style="position:absolute;left:4219;top:3955;width:10;height:79" coordorigin="4219,3955" coordsize="10,79" path="m4219,3995l4229,3995e" filled="f" stroked="t" strokeweight="4.060000pt" strokecolor="#000000">
                <v:path arrowok="t"/>
              </v:shape>
            </v:group>
            <v:group style="position:absolute;left:4219;top:3796;width:10;height:80" coordorigin="4219,3796" coordsize="10,80">
              <v:shape style="position:absolute;left:4219;top:3796;width:10;height:80" coordorigin="4219,3796" coordsize="10,80" path="m4224,3796l4224,3876e" filled="f" stroked="t" strokeweight=".579980pt" strokecolor="#000000">
                <v:path arrowok="t"/>
              </v:shape>
            </v:group>
            <v:group style="position:absolute;left:4219;top:3637;width:10;height:79" coordorigin="4219,3637" coordsize="10,79">
              <v:shape style="position:absolute;left:4219;top:3637;width:10;height:79" coordorigin="4219,3637" coordsize="10,79" path="m4219,3677l4229,3677e" filled="f" stroked="t" strokeweight="4.060000pt" strokecolor="#000000">
                <v:path arrowok="t"/>
              </v:shape>
            </v:group>
            <v:group style="position:absolute;left:4219;top:3478;width:10;height:79" coordorigin="4219,3478" coordsize="10,79">
              <v:shape style="position:absolute;left:4219;top:3478;width:10;height:79" coordorigin="4219,3478" coordsize="10,79" path="m4219,3517l4229,3517e" filled="f" stroked="t" strokeweight="4.060000pt" strokecolor="#000000">
                <v:path arrowok="t"/>
              </v:shape>
            </v:group>
            <v:group style="position:absolute;left:4219;top:3318;width:10;height:79" coordorigin="4219,3318" coordsize="10,79">
              <v:shape style="position:absolute;left:4219;top:3318;width:10;height:79" coordorigin="4219,3318" coordsize="10,79" path="m4219,3358l4229,3358e" filled="f" stroked="t" strokeweight="4.060000pt" strokecolor="#000000">
                <v:path arrowok="t"/>
              </v:shape>
            </v:group>
            <v:group style="position:absolute;left:4219;top:3158;width:10;height:79" coordorigin="4219,3158" coordsize="10,79">
              <v:shape style="position:absolute;left:4219;top:3158;width:10;height:79" coordorigin="4219,3158" coordsize="10,79" path="m4219,3198l4229,3198e" filled="f" stroked="t" strokeweight="4.060000pt" strokecolor="#000000">
                <v:path arrowok="t"/>
              </v:shape>
            </v:group>
            <v:group style="position:absolute;left:4219;top:2999;width:10;height:79" coordorigin="4219,2999" coordsize="10,79">
              <v:shape style="position:absolute;left:4219;top:2999;width:10;height:79" coordorigin="4219,2999" coordsize="10,79" path="m4219,3038l4229,3038e" filled="f" stroked="t" strokeweight="4.060000pt" strokecolor="#000000">
                <v:path arrowok="t"/>
              </v:shape>
            </v:group>
            <v:group style="position:absolute;left:4219;top:2839;width:10;height:79" coordorigin="4219,2839" coordsize="10,79">
              <v:shape style="position:absolute;left:4219;top:2839;width:10;height:79" coordorigin="4219,2839" coordsize="10,79" path="m4219,2879l4229,2879e" filled="f" stroked="t" strokeweight="4.060000pt" strokecolor="#000000">
                <v:path arrowok="t"/>
              </v:shape>
            </v:group>
            <v:group style="position:absolute;left:4219;top:2680;width:10;height:79" coordorigin="4219,2680" coordsize="10,79">
              <v:shape style="position:absolute;left:4219;top:2680;width:10;height:79" coordorigin="4219,2680" coordsize="10,79" path="m4219,2719l4229,2719e" filled="f" stroked="t" strokeweight="4.060000pt" strokecolor="#000000">
                <v:path arrowok="t"/>
              </v:shape>
            </v:group>
            <v:group style="position:absolute;left:4219;top:2520;width:10;height:80" coordorigin="4219,2520" coordsize="10,80">
              <v:shape style="position:absolute;left:4219;top:2520;width:10;height:80" coordorigin="4219,2520" coordsize="10,80" path="m4224,2520l4224,2600e" filled="f" stroked="t" strokeweight=".579980pt" strokecolor="#000000">
                <v:path arrowok="t"/>
              </v:shape>
            </v:group>
            <v:group style="position:absolute;left:4219;top:2362;width:10;height:79" coordorigin="4219,2362" coordsize="10,79">
              <v:shape style="position:absolute;left:4219;top:2362;width:10;height:79" coordorigin="4219,2362" coordsize="10,79" path="m4219,2401l4229,2401e" filled="f" stroked="t" strokeweight="4.060000pt" strokecolor="#000000">
                <v:path arrowok="t"/>
              </v:shape>
            </v:group>
            <v:group style="position:absolute;left:4219;top:2202;width:10;height:79" coordorigin="4219,2202" coordsize="10,79">
              <v:shape style="position:absolute;left:4219;top:2202;width:10;height:79" coordorigin="4219,2202" coordsize="10,79" path="m4219,2242l4229,2242e" filled="f" stroked="t" strokeweight="4.060000pt" strokecolor="#000000">
                <v:path arrowok="t"/>
              </v:shape>
            </v:group>
            <v:group style="position:absolute;left:4219;top:2042;width:10;height:79" coordorigin="4219,2042" coordsize="10,79">
              <v:shape style="position:absolute;left:4219;top:2042;width:10;height:79" coordorigin="4219,2042" coordsize="10,79" path="m4219,2082l4229,2082e" filled="f" stroked="t" strokeweight="4.060000pt" strokecolor="#000000">
                <v:path arrowok="t"/>
              </v:shape>
            </v:group>
            <v:group style="position:absolute;left:4219;top:1883;width:10;height:79" coordorigin="4219,1883" coordsize="10,79">
              <v:shape style="position:absolute;left:4219;top:1883;width:10;height:79" coordorigin="4219,1883" coordsize="10,79" path="m4219,1922l4229,1922e" filled="f" stroked="t" strokeweight="4.060000pt" strokecolor="#000000">
                <v:path arrowok="t"/>
              </v:shape>
            </v:group>
            <v:group style="position:absolute;left:4219;top:1723;width:10;height:79" coordorigin="4219,1723" coordsize="10,79">
              <v:shape style="position:absolute;left:4219;top:1723;width:10;height:79" coordorigin="4219,1723" coordsize="10,79" path="m4219,1763l4229,1763e" filled="f" stroked="t" strokeweight="4.060000pt" strokecolor="#000000">
                <v:path arrowok="t"/>
              </v:shape>
            </v:group>
            <v:group style="position:absolute;left:4219;top:1564;width:10;height:79" coordorigin="4219,1564" coordsize="10,79">
              <v:shape style="position:absolute;left:4219;top:1564;width:10;height:79" coordorigin="4219,1564" coordsize="10,79" path="m4219,1603l4229,1603e" filled="f" stroked="t" strokeweight="4.060000pt" strokecolor="#000000">
                <v:path arrowok="t"/>
              </v:shape>
            </v:group>
            <v:group style="position:absolute;left:4219;top:1404;width:10;height:79" coordorigin="4219,1404" coordsize="10,79">
              <v:shape style="position:absolute;left:4219;top:1404;width:10;height:79" coordorigin="4219,1404" coordsize="10,79" path="m4219,1444l4229,1444e" filled="f" stroked="t" strokeweight="4.060000pt" strokecolor="#000000">
                <v:path arrowok="t"/>
              </v:shape>
            </v:group>
            <v:group style="position:absolute;left:4219;top:1244;width:10;height:79" coordorigin="4219,1244" coordsize="10,79">
              <v:shape style="position:absolute;left:4219;top:1244;width:10;height:79" coordorigin="4219,1244" coordsize="10,79" path="m4219,1284l4229,1284e" filled="f" stroked="t" strokeweight="4.060000pt" strokecolor="#000000">
                <v:path arrowok="t"/>
              </v:shape>
            </v:group>
            <v:group style="position:absolute;left:4219;top:1085;width:10;height:80" coordorigin="4219,1085" coordsize="10,80">
              <v:shape style="position:absolute;left:4219;top:1085;width:10;height:80" coordorigin="4219,1085" coordsize="10,80" path="m4224,1085l4224,1165e" filled="f" stroked="t" strokeweight=".579980pt" strokecolor="#000000">
                <v:path arrowok="t"/>
              </v:shape>
            </v:group>
            <v:group style="position:absolute;left:4219;top:926;width:10;height:79" coordorigin="4219,926" coordsize="10,79">
              <v:shape style="position:absolute;left:4219;top:926;width:10;height:79" coordorigin="4219,926" coordsize="10,79" path="m4219,966l4229,966e" filled="f" stroked="t" strokeweight="4.060000pt" strokecolor="#000000">
                <v:path arrowok="t"/>
              </v:shape>
            </v:group>
            <v:group style="position:absolute;left:4219;top:767;width:10;height:79" coordorigin="4219,767" coordsize="10,79">
              <v:shape style="position:absolute;left:4219;top:767;width:10;height:79" coordorigin="4219,767" coordsize="10,79" path="m4219,806l4229,806e" filled="f" stroked="t" strokeweight="4.060000pt" strokecolor="#000000">
                <v:path arrowok="t"/>
              </v:shape>
            </v:group>
            <v:group style="position:absolute;left:4219;top:607;width:10;height:79" coordorigin="4219,607" coordsize="10,79">
              <v:shape style="position:absolute;left:4219;top:607;width:10;height:79" coordorigin="4219,607" coordsize="10,79" path="m4219,647l4229,647e" filled="f" stroked="t" strokeweight="4.060000pt" strokecolor="#000000">
                <v:path arrowok="t"/>
              </v:shape>
            </v:group>
            <v:group style="position:absolute;left:4219;top:482;width:10;height:44" coordorigin="4219,482" coordsize="10,44">
              <v:shape style="position:absolute;left:4219;top:482;width:10;height:44" coordorigin="4219,482" coordsize="10,44" path="m4219,505l4229,505e" filled="f" stroked="t" strokeweight="2.320pt" strokecolor="#000000">
                <v:path arrowok="t"/>
              </v:shape>
            </v:group>
            <v:group style="position:absolute;left:4528;top:4752;width:10;height:44" coordorigin="4528,4752" coordsize="10,44">
              <v:shape style="position:absolute;left:4528;top:4752;width:10;height:44" coordorigin="4528,4752" coordsize="10,44" path="m4528,4774l4537,4774e" filled="f" stroked="t" strokeweight="2.320pt" strokecolor="#000000">
                <v:path arrowok="t"/>
              </v:shape>
            </v:group>
            <v:group style="position:absolute;left:4528;top:4590;width:10;height:80" coordorigin="4528,4590" coordsize="10,80">
              <v:shape style="position:absolute;left:4528;top:4590;width:10;height:80" coordorigin="4528,4590" coordsize="10,80" path="m4532,4590l4532,4670e" filled="f" stroked="t" strokeweight=".58001pt" strokecolor="#000000">
                <v:path arrowok="t"/>
              </v:shape>
            </v:group>
            <v:group style="position:absolute;left:4528;top:4428;width:10;height:80" coordorigin="4528,4428" coordsize="10,80">
              <v:shape style="position:absolute;left:4528;top:4428;width:10;height:80" coordorigin="4528,4428" coordsize="10,80" path="m4532,4428l4532,4508e" filled="f" stroked="t" strokeweight=".58001pt" strokecolor="#000000">
                <v:path arrowok="t"/>
              </v:shape>
            </v:group>
            <v:group style="position:absolute;left:4528;top:4266;width:10;height:80" coordorigin="4528,4266" coordsize="10,80">
              <v:shape style="position:absolute;left:4528;top:4266;width:10;height:80" coordorigin="4528,4266" coordsize="10,80" path="m4532,4266l4532,4346e" filled="f" stroked="t" strokeweight=".58001pt" strokecolor="#000000">
                <v:path arrowok="t"/>
              </v:shape>
            </v:group>
            <v:group style="position:absolute;left:4528;top:4104;width:10;height:80" coordorigin="4528,4104" coordsize="10,80">
              <v:shape style="position:absolute;left:4528;top:4104;width:10;height:80" coordorigin="4528,4104" coordsize="10,80" path="m4532,4104l4532,4184e" filled="f" stroked="t" strokeweight=".58001pt" strokecolor="#000000">
                <v:path arrowok="t"/>
              </v:shape>
            </v:group>
            <v:group style="position:absolute;left:4528;top:3942;width:10;height:80" coordorigin="4528,3942" coordsize="10,80">
              <v:shape style="position:absolute;left:4528;top:3942;width:10;height:80" coordorigin="4528,3942" coordsize="10,80" path="m4532,3942l4532,4022e" filled="f" stroked="t" strokeweight=".58001pt" strokecolor="#000000">
                <v:path arrowok="t"/>
              </v:shape>
            </v:group>
            <v:group style="position:absolute;left:4528;top:3780;width:10;height:80" coordorigin="4528,3780" coordsize="10,80">
              <v:shape style="position:absolute;left:4528;top:3780;width:10;height:80" coordorigin="4528,3780" coordsize="10,80" path="m4532,3780l4532,3860e" filled="f" stroked="t" strokeweight=".58001pt" strokecolor="#000000">
                <v:path arrowok="t"/>
              </v:shape>
            </v:group>
            <v:group style="position:absolute;left:4528;top:3618;width:10;height:80" coordorigin="4528,3618" coordsize="10,80">
              <v:shape style="position:absolute;left:4528;top:3618;width:10;height:80" coordorigin="4528,3618" coordsize="10,80" path="m4532,3618l4532,3698e" filled="f" stroked="t" strokeweight=".58001pt" strokecolor="#000000">
                <v:path arrowok="t"/>
              </v:shape>
            </v:group>
            <v:group style="position:absolute;left:4528;top:3456;width:10;height:80" coordorigin="4528,3456" coordsize="10,80">
              <v:shape style="position:absolute;left:4528;top:3456;width:10;height:80" coordorigin="4528,3456" coordsize="10,80" path="m4532,3456l4532,3536e" filled="f" stroked="t" strokeweight=".58001pt" strokecolor="#000000">
                <v:path arrowok="t"/>
              </v:shape>
            </v:group>
            <v:group style="position:absolute;left:4528;top:3294;width:10;height:80" coordorigin="4528,3294" coordsize="10,80">
              <v:shape style="position:absolute;left:4528;top:3294;width:10;height:80" coordorigin="4528,3294" coordsize="10,80" path="m4532,3294l4532,3374e" filled="f" stroked="t" strokeweight=".58001pt" strokecolor="#000000">
                <v:path arrowok="t"/>
              </v:shape>
            </v:group>
            <v:group style="position:absolute;left:4528;top:3131;width:10;height:82" coordorigin="4528,3131" coordsize="10,82">
              <v:shape style="position:absolute;left:4528;top:3131;width:10;height:82" coordorigin="4528,3131" coordsize="10,82" path="m4532,3131l4532,3212e" filled="f" stroked="t" strokeweight=".58001pt" strokecolor="#000000">
                <v:path arrowok="t"/>
              </v:shape>
            </v:group>
            <v:group style="position:absolute;left:4528;top:2969;width:10;height:80" coordorigin="4528,2969" coordsize="10,80">
              <v:shape style="position:absolute;left:4528;top:2969;width:10;height:80" coordorigin="4528,2969" coordsize="10,80" path="m4532,2969l4532,3049e" filled="f" stroked="t" strokeweight=".58001pt" strokecolor="#000000">
                <v:path arrowok="t"/>
              </v:shape>
            </v:group>
            <v:group style="position:absolute;left:4528;top:2807;width:10;height:80" coordorigin="4528,2807" coordsize="10,80">
              <v:shape style="position:absolute;left:4528;top:2807;width:10;height:80" coordorigin="4528,2807" coordsize="10,80" path="m4532,2807l4532,2887e" filled="f" stroked="t" strokeweight=".58001pt" strokecolor="#000000">
                <v:path arrowok="t"/>
              </v:shape>
            </v:group>
            <v:group style="position:absolute;left:4528;top:2645;width:10;height:80" coordorigin="4528,2645" coordsize="10,80">
              <v:shape style="position:absolute;left:4528;top:2645;width:10;height:80" coordorigin="4528,2645" coordsize="10,80" path="m4532,2645l4532,2725e" filled="f" stroked="t" strokeweight=".58001pt" strokecolor="#000000">
                <v:path arrowok="t"/>
              </v:shape>
            </v:group>
            <v:group style="position:absolute;left:4528;top:2029;width:1363;height:2" coordorigin="4528,2029" coordsize="1363,2">
              <v:shape style="position:absolute;left:4528;top:2029;width:1363;height:2" coordorigin="4528,2029" coordsize="1363,0" path="m4528,2029l5891,2029e" filled="f" stroked="t" strokeweight="1.390005pt" strokecolor="#000000">
                <v:path arrowok="t"/>
              </v:shape>
            </v:group>
            <v:group style="position:absolute;left:4528;top:1835;width:10;height:80" coordorigin="4528,1835" coordsize="10,80">
              <v:shape style="position:absolute;left:4528;top:1835;width:10;height:80" coordorigin="4528,1835" coordsize="10,80" path="m4532,1835l4532,1915e" filled="f" stroked="t" strokeweight=".58001pt" strokecolor="#000000">
                <v:path arrowok="t"/>
              </v:shape>
            </v:group>
            <v:group style="position:absolute;left:4528;top:1673;width:10;height:80" coordorigin="4528,1673" coordsize="10,80">
              <v:shape style="position:absolute;left:4528;top:1673;width:10;height:80" coordorigin="4528,1673" coordsize="10,80" path="m4532,1673l4532,1753e" filled="f" stroked="t" strokeweight=".58001pt" strokecolor="#000000">
                <v:path arrowok="t"/>
              </v:shape>
            </v:group>
            <v:group style="position:absolute;left:4528;top:1511;width:10;height:80" coordorigin="4528,1511" coordsize="10,80">
              <v:shape style="position:absolute;left:4528;top:1511;width:10;height:80" coordorigin="4528,1511" coordsize="10,80" path="m4532,1511l4532,1591e" filled="f" stroked="t" strokeweight=".58001pt" strokecolor="#000000">
                <v:path arrowok="t"/>
              </v:shape>
            </v:group>
            <v:group style="position:absolute;left:4528;top:1423;width:10;height:7" coordorigin="4528,1423" coordsize="10,7">
              <v:shape style="position:absolute;left:4528;top:1423;width:10;height:7" coordorigin="4528,1423" coordsize="10,7" path="m4528,1430l4537,1430,4537,1423,4528,1423,4528,1430xe" filled="t" fillcolor="#000000" stroked="f">
                <v:path arrowok="t"/>
                <v:fill type="solid"/>
              </v:shape>
            </v:group>
            <v:group style="position:absolute;left:4528;top:1348;width:10;height:78" coordorigin="4528,1348" coordsize="10,78">
              <v:shape style="position:absolute;left:4528;top:1348;width:10;height:78" coordorigin="4528,1348" coordsize="10,78" path="m4528,1425l4537,1425,4537,1348,4528,1348,4528,1425xe" filled="t" fillcolor="#000000" stroked="f">
                <v:path arrowok="t"/>
                <v:fill type="solid"/>
              </v:shape>
            </v:group>
            <v:group style="position:absolute;left:4528;top:1261;width:10;height:7" coordorigin="4528,1261" coordsize="10,7">
              <v:shape style="position:absolute;left:4528;top:1261;width:10;height:7" coordorigin="4528,1261" coordsize="10,7" path="m4528,1268l4537,1268,4537,1261,4528,1261,4528,1268xe" filled="t" fillcolor="#000000" stroked="f">
                <v:path arrowok="t"/>
                <v:fill type="solid"/>
              </v:shape>
            </v:group>
            <v:group style="position:absolute;left:4528;top:1186;width:10;height:78" coordorigin="4528,1186" coordsize="10,78">
              <v:shape style="position:absolute;left:4528;top:1186;width:10;height:78" coordorigin="4528,1186" coordsize="10,78" path="m4528,1263l4537,1263,4537,1186,4528,1186,4528,1263xe" filled="t" fillcolor="#000000" stroked="f">
                <v:path arrowok="t"/>
                <v:fill type="solid"/>
              </v:shape>
            </v:group>
            <v:group style="position:absolute;left:4528;top:1099;width:10;height:7" coordorigin="4528,1099" coordsize="10,7">
              <v:shape style="position:absolute;left:4528;top:1099;width:10;height:7" coordorigin="4528,1099" coordsize="10,7" path="m4528,1106l4537,1106,4537,1099,4528,1099,4528,1106xe" filled="t" fillcolor="#000000" stroked="f">
                <v:path arrowok="t"/>
                <v:fill type="solid"/>
              </v:shape>
            </v:group>
            <v:group style="position:absolute;left:4528;top:1024;width:10;height:78" coordorigin="4528,1024" coordsize="10,78">
              <v:shape style="position:absolute;left:4528;top:1024;width:10;height:78" coordorigin="4528,1024" coordsize="10,78" path="m4528,1101l4537,1101,4537,1024,4528,1024,4528,1101xe" filled="t" fillcolor="#000000" stroked="f">
                <v:path arrowok="t"/>
                <v:fill type="solid"/>
              </v:shape>
            </v:group>
            <v:group style="position:absolute;left:4528;top:937;width:10;height:7" coordorigin="4528,937" coordsize="10,7">
              <v:shape style="position:absolute;left:4528;top:937;width:10;height:7" coordorigin="4528,937" coordsize="10,7" path="m4528,944l4537,944,4537,937,4528,937,4528,944xe" filled="t" fillcolor="#000000" stroked="f">
                <v:path arrowok="t"/>
                <v:fill type="solid"/>
              </v:shape>
            </v:group>
            <v:group style="position:absolute;left:4528;top:862;width:10;height:78" coordorigin="4528,862" coordsize="10,78">
              <v:shape style="position:absolute;left:4528;top:862;width:10;height:78" coordorigin="4528,862" coordsize="10,78" path="m4528,939l4537,939,4537,862,4528,862,4528,939xe" filled="t" fillcolor="#000000" stroked="f">
                <v:path arrowok="t"/>
                <v:fill type="solid"/>
              </v:shape>
            </v:group>
            <v:group style="position:absolute;left:4528;top:775;width:10;height:7" coordorigin="4528,775" coordsize="10,7">
              <v:shape style="position:absolute;left:4528;top:775;width:10;height:7" coordorigin="4528,775" coordsize="10,7" path="m4528,782l4537,782,4537,775,4528,775,4528,782xe" filled="t" fillcolor="#000000" stroked="f">
                <v:path arrowok="t"/>
                <v:fill type="solid"/>
              </v:shape>
            </v:group>
            <v:group style="position:absolute;left:4528;top:700;width:10;height:78" coordorigin="4528,700" coordsize="10,78">
              <v:shape style="position:absolute;left:4528;top:700;width:10;height:78" coordorigin="4528,700" coordsize="10,78" path="m4528,777l4537,777,4537,700,4528,700,4528,777xe" filled="t" fillcolor="#000000" stroked="f">
                <v:path arrowok="t"/>
                <v:fill type="solid"/>
              </v:shape>
            </v:group>
            <v:group style="position:absolute;left:4528;top:613;width:10;height:7" coordorigin="4528,613" coordsize="10,7">
              <v:shape style="position:absolute;left:4528;top:613;width:10;height:7" coordorigin="4528,613" coordsize="10,7" path="m4528,620l4537,620,4537,613,4528,613,4528,620xe" filled="t" fillcolor="#000000" stroked="f">
                <v:path arrowok="t"/>
                <v:fill type="solid"/>
              </v:shape>
            </v:group>
            <v:group style="position:absolute;left:4528;top:538;width:10;height:78" coordorigin="4528,538" coordsize="10,78">
              <v:shape style="position:absolute;left:4528;top:538;width:10;height:78" coordorigin="4528,538" coordsize="10,78" path="m4528,615l4537,615,4537,538,4528,538,4528,615xe" filled="t" fillcolor="#000000" stroked="f">
                <v:path arrowok="t"/>
                <v:fill type="solid"/>
              </v:shape>
            </v:group>
            <v:group style="position:absolute;left:4528;top:451;width:10;height:7" coordorigin="4528,451" coordsize="10,7">
              <v:shape style="position:absolute;left:4528;top:451;width:10;height:7" coordorigin="4528,451" coordsize="10,7" path="m4528,458l4537,458,4537,451,4528,451,4528,458xe" filled="t" fillcolor="#000000" stroked="f">
                <v:path arrowok="t"/>
                <v:fill type="solid"/>
              </v:shape>
            </v:group>
            <v:group style="position:absolute;left:4528;top:376;width:10;height:78" coordorigin="4528,376" coordsize="10,78">
              <v:shape style="position:absolute;left:4528;top:376;width:10;height:78" coordorigin="4528,376" coordsize="10,78" path="m4528,453l4537,453,4537,376,4528,376,4528,453xe" filled="t" fillcolor="#000000" stroked="f">
                <v:path arrowok="t"/>
                <v:fill type="solid"/>
              </v:shape>
            </v:group>
            <v:group style="position:absolute;left:4528;top:290;width:10;height:5" coordorigin="4528,290" coordsize="10,5">
              <v:shape style="position:absolute;left:4528;top:290;width:10;height:5" coordorigin="4528,290" coordsize="10,5" path="m4528,293l4537,293e" filled="f" stroked="t" strokeweight=".34002pt" strokecolor="#000000">
                <v:path arrowok="t"/>
              </v:shape>
            </v:group>
            <v:group style="position:absolute;left:4528;top:250;width:10;height:41" coordorigin="4528,250" coordsize="10,41">
              <v:shape style="position:absolute;left:4528;top:250;width:10;height:41" coordorigin="4528,250" coordsize="10,41" path="m4528,270l4537,270e" filled="f" stroked="t" strokeweight="2.14pt" strokecolor="#000000">
                <v:path arrowok="t"/>
              </v:shape>
            </v:group>
            <v:group style="position:absolute;left:2874;top:3533;width:8;height:11" coordorigin="2874,3533" coordsize="8,11">
              <v:shape style="position:absolute;left:2874;top:3533;width:8;height:11" coordorigin="2874,3533" coordsize="8,11" path="m2879,3533l2874,3534,2878,3544,2882,3542,2879,3533xe" filled="t" fillcolor="#000000" stroked="f">
                <v:path arrowok="t"/>
                <v:fill type="solid"/>
              </v:shape>
            </v:group>
            <v:group style="position:absolute;left:4236;top:3066;width:8;height:11" coordorigin="4236,3066" coordsize="8,11">
              <v:shape style="position:absolute;left:4236;top:3066;width:8;height:11" coordorigin="4236,3066" coordsize="8,11" path="m4241,3066l4236,3067,4240,3077,4244,3076,4241,3066xe" filled="t" fillcolor="#000000" stroked="f">
                <v:path arrowok="t"/>
                <v:fill type="solid"/>
              </v:shape>
            </v:group>
            <v:group style="position:absolute;left:2879;top:3067;width:1361;height:475" coordorigin="2879,3067" coordsize="1361,475">
              <v:shape style="position:absolute;left:2879;top:3067;width:1361;height:475" coordorigin="2879,3067" coordsize="1361,475" path="m4236,3067l2879,3533,2882,3542,4240,3077,4236,3067xe" filled="t" fillcolor="#000000" stroked="f">
                <v:path arrowok="t"/>
                <v:fill type="solid"/>
              </v:shape>
            </v:group>
            <v:group style="position:absolute;left:5879;top:3526;width:8;height:11" coordorigin="5879,3526" coordsize="8,11">
              <v:shape style="position:absolute;left:5879;top:3526;width:8;height:11" coordorigin="5879,3526" coordsize="8,11" path="m5882,3526l5879,3535,5884,3536,5887,3527,5882,3526xe" filled="t" fillcolor="#000000" stroked="f">
                <v:path arrowok="t"/>
                <v:fill type="solid"/>
              </v:shape>
            </v:group>
            <v:group style="position:absolute;left:4529;top:3064;width:8;height:11" coordorigin="4529,3064" coordsize="8,11">
              <v:shape style="position:absolute;left:4529;top:3064;width:8;height:11" coordorigin="4529,3064" coordsize="8,11" path="m4532,3064l4529,3073,4534,3074,4537,3065,4532,3064xe" filled="t" fillcolor="#000000" stroked="f">
                <v:path arrowok="t"/>
                <v:fill type="solid"/>
              </v:shape>
            </v:group>
            <v:group style="position:absolute;left:4534;top:3065;width:1349;height:470" coordorigin="4534,3065" coordsize="1349,470">
              <v:shape style="position:absolute;left:4534;top:3065;width:1349;height:470" coordorigin="4534,3065" coordsize="1349,470" path="m4537,3065l4534,3074,5879,3535,5882,3526,4537,3065xe" filled="t" fillcolor="#000000" stroked="f">
                <v:path arrowok="t"/>
                <v:fill type="solid"/>
              </v:shape>
            </v:group>
            <v:group style="position:absolute;left:6181;top:3540;width:7;height:11" coordorigin="6181,3540" coordsize="7,11">
              <v:shape style="position:absolute;left:6181;top:3540;width:7;height:11" coordorigin="6181,3540" coordsize="7,11" path="m6186,3540l6181,3541,6184,3551,6188,3550,6186,3540xe" filled="t" fillcolor="#000000" stroked="f">
                <v:path arrowok="t"/>
                <v:fill type="solid"/>
              </v:shape>
            </v:group>
            <v:group style="position:absolute;left:7522;top:3104;width:7;height:11" coordorigin="7522,3104" coordsize="7,11">
              <v:shape style="position:absolute;left:7522;top:3104;width:7;height:11" coordorigin="7522,3104" coordsize="7,11" path="m7526,3104l7522,3106,7524,3115,7529,3114,7526,3104xe" filled="t" fillcolor="#000000" stroked="f">
                <v:path arrowok="t"/>
                <v:fill type="solid"/>
              </v:shape>
            </v:group>
            <v:group style="position:absolute;left:6186;top:3106;width:1338;height:444" coordorigin="6186,3106" coordsize="1338,444">
              <v:shape style="position:absolute;left:6186;top:3106;width:1338;height:444" coordorigin="6186,3106" coordsize="1338,444" path="m7522,3106l6186,3540,6188,3550,7524,3115,7522,3106xe" filled="t" fillcolor="#000000" stroked="f">
                <v:path arrowok="t"/>
                <v:fill type="solid"/>
              </v:shape>
            </v:group>
            <v:group style="position:absolute;left:9209;top:3510;width:7;height:11" coordorigin="9209,3510" coordsize="7,11">
              <v:shape style="position:absolute;left:9209;top:3510;width:7;height:11" coordorigin="9209,3510" coordsize="7,11" path="m9211,3510l9209,3520,9214,3521,9216,3511,9211,3510xe" filled="t" fillcolor="#000000" stroked="f">
                <v:path arrowok="t"/>
                <v:fill type="solid"/>
              </v:shape>
            </v:group>
            <v:group style="position:absolute;left:7824;top:3096;width:7;height:11" coordorigin="7824,3096" coordsize="7,11">
              <v:shape style="position:absolute;left:7824;top:3096;width:7;height:11" coordorigin="7824,3096" coordsize="7,11" path="m7826,3096l7824,3106,7829,3107,7831,3097,7826,3096xe" filled="t" fillcolor="#000000" stroked="f">
                <v:path arrowok="t"/>
                <v:fill type="solid"/>
              </v:shape>
            </v:group>
            <v:group style="position:absolute;left:7829;top:3097;width:1382;height:422" coordorigin="7829,3097" coordsize="1382,422">
              <v:shape style="position:absolute;left:7829;top:3097;width:1382;height:422" coordorigin="7829,3097" coordsize="1382,422" path="m7831,3097l7829,3107,9209,3520,9211,3510,7831,3097xe" filled="t" fillcolor="#000000" stroked="f">
                <v:path arrowok="t"/>
                <v:fill type="solid"/>
              </v:shape>
            </v:group>
            <v:group style="position:absolute;left:5876;top:3533;width:10;height:10" coordorigin="5876,3533" coordsize="10,10">
              <v:shape style="position:absolute;left:5876;top:3533;width:10;height:10" coordorigin="5876,3533" coordsize="10,10" path="m5880,3533l5876,3535,5882,3542,5886,3540,5880,3533xe" filled="t" fillcolor="#000000" stroked="f">
                <v:path arrowok="t"/>
                <v:fill type="solid"/>
              </v:shape>
            </v:group>
            <v:group style="position:absolute;left:4782;top:3336;width:1100;height:560" coordorigin="4782,3336" coordsize="1100,560">
              <v:shape style="position:absolute;left:4782;top:3336;width:1100;height:560" coordorigin="4782,3336" coordsize="1100,560" path="m4789,3336l4782,3342,4852,3421,4957,3544,5047,3647,5088,3692,5125,3732,5160,3768,5161,3768,5195,3799,5225,3826,5254,3848,5254,3850,5281,3868,5306,3881,5308,3881,5333,3890,5357,3895,5358,3895,5382,3896,5383,3896,5407,3893,5427,3887,5382,3887,5358,3886,5359,3886,5341,3882,5336,3882,5311,3872,5286,3859,5258,3841,5260,3841,5231,3818,5201,3792,5167,3761,5134,3726,5132,3726,5095,3686,5054,3641,4964,3538,4859,3415,4789,3336xe" filled="t" fillcolor="#000000" stroked="f">
                <v:path arrowok="t"/>
                <v:fill type="solid"/>
              </v:shape>
              <v:shape style="position:absolute;left:4782;top:3336;width:1100;height:560" coordorigin="4782,3336" coordsize="1100,560" path="m5429,3876l5405,3883,5406,3883,5382,3887,5427,3887,5431,3886,5432,3886,5453,3877,5429,3877,5429,3876xe" filled="t" fillcolor="#000000" stroked="f">
                <v:path arrowok="t"/>
                <v:fill type="solid"/>
              </v:shape>
              <v:shape style="position:absolute;left:4782;top:3336;width:1100;height:560" coordorigin="4782,3336" coordsize="1100,560" path="m5335,3881l5336,3882,5341,3882,5335,3881xe" filled="t" fillcolor="#000000" stroked="f">
                <v:path arrowok="t"/>
                <v:fill type="solid"/>
              </v:shape>
              <v:shape style="position:absolute;left:4782;top:3336;width:1100;height:560" coordorigin="4782,3336" coordsize="1100,560" path="m5876,3535l5818,3582,5755,3635,5629,3743,5568,3792,5538,3815,5509,3834,5480,3852,5454,3866,5455,3866,5429,3877,5453,3877,5514,3842,5544,3822,5574,3799,5635,3750,5761,3642,5824,3589,5882,3542,5876,3535xe" filled="t" fillcolor="#000000" stroked="f">
                <v:path arrowok="t"/>
                <v:fill type="solid"/>
              </v:shape>
              <v:shape style="position:absolute;left:4782;top:3336;width:1100;height:560" coordorigin="4782,3336" coordsize="1100,560" path="m5132,3725l5132,3726,5134,3726,5132,3725xe" filled="t" fillcolor="#000000" stroked="f">
                <v:path arrowok="t"/>
                <v:fill type="solid"/>
              </v:shape>
            </v:group>
            <v:group style="position:absolute;left:4684;top:3227;width:106;height:115" coordorigin="4684,3227" coordsize="106,115">
              <v:shape style="position:absolute;left:4684;top:3227;width:106;height:115" coordorigin="4684,3227" coordsize="106,115" path="m4691,3227l4684,3233,4782,3342,4789,3336,4691,3227xe" filled="t" fillcolor="#000000" stroked="f">
                <v:path arrowok="t"/>
                <v:fill type="solid"/>
              </v:shape>
            </v:group>
            <v:group style="position:absolute;left:4531;top:3060;width:10;height:10" coordorigin="4531,3060" coordsize="10,10">
              <v:shape style="position:absolute;left:4531;top:3060;width:10;height:10" coordorigin="4531,3060" coordsize="10,10" path="m4538,3060l4531,3066,4534,3070,4541,3064,4538,3060xe" filled="t" fillcolor="#000000" stroked="f">
                <v:path arrowok="t"/>
                <v:fill type="solid"/>
              </v:shape>
            </v:group>
            <v:group style="position:absolute;left:4534;top:3064;width:157;height:169" coordorigin="4534,3064" coordsize="157,169">
              <v:shape style="position:absolute;left:4534;top:3064;width:157;height:169" coordorigin="4534,3064" coordsize="157,169" path="m4541,3064l4534,3070,4684,3233,4691,3227,4541,3064xe" filled="t" fillcolor="#000000" stroked="f">
                <v:path arrowok="t"/>
                <v:fill type="solid"/>
              </v:shape>
            </v:group>
            <v:group style="position:absolute;left:5880;top:4745;width:10;height:44" coordorigin="5880,4745" coordsize="10,44">
              <v:shape style="position:absolute;left:5880;top:4745;width:10;height:44" coordorigin="5880,4745" coordsize="10,44" path="m5880,4767l5890,4767e" filled="f" stroked="t" strokeweight="2.320pt" strokecolor="#000000">
                <v:path arrowok="t"/>
              </v:shape>
            </v:group>
            <v:group style="position:absolute;left:5880;top:4585;width:10;height:79" coordorigin="5880,4585" coordsize="10,79">
              <v:shape style="position:absolute;left:5880;top:4585;width:10;height:79" coordorigin="5880,4585" coordsize="10,79" path="m5880,4625l5890,4625e" filled="f" stroked="t" strokeweight="4.060000pt" strokecolor="#000000">
                <v:path arrowok="t"/>
              </v:shape>
            </v:group>
            <v:group style="position:absolute;left:5880;top:4426;width:10;height:80" coordorigin="5880,4426" coordsize="10,80">
              <v:shape style="position:absolute;left:5880;top:4426;width:10;height:80" coordorigin="5880,4426" coordsize="10,80" path="m5885,4426l5885,4506e" filled="f" stroked="t" strokeweight=".58001pt" strokecolor="#000000">
                <v:path arrowok="t"/>
              </v:shape>
            </v:group>
            <v:group style="position:absolute;left:5880;top:4267;width:10;height:79" coordorigin="5880,4267" coordsize="10,79">
              <v:shape style="position:absolute;left:5880;top:4267;width:10;height:79" coordorigin="5880,4267" coordsize="10,79" path="m5880,4307l5890,4307e" filled="f" stroked="t" strokeweight="4.060000pt" strokecolor="#000000">
                <v:path arrowok="t"/>
              </v:shape>
            </v:group>
            <v:group style="position:absolute;left:5880;top:4108;width:10;height:79" coordorigin="5880,4108" coordsize="10,79">
              <v:shape style="position:absolute;left:5880;top:4108;width:10;height:79" coordorigin="5880,4108" coordsize="10,79" path="m5880,4147l5890,4147e" filled="f" stroked="t" strokeweight="4.060000pt" strokecolor="#000000">
                <v:path arrowok="t"/>
              </v:shape>
            </v:group>
            <v:group style="position:absolute;left:5880;top:3948;width:10;height:79" coordorigin="5880,3948" coordsize="10,79">
              <v:shape style="position:absolute;left:5880;top:3948;width:10;height:79" coordorigin="5880,3948" coordsize="10,79" path="m5880,3988l5890,3988e" filled="f" stroked="t" strokeweight="4.060000pt" strokecolor="#000000">
                <v:path arrowok="t"/>
              </v:shape>
            </v:group>
            <v:group style="position:absolute;left:5880;top:3788;width:10;height:79" coordorigin="5880,3788" coordsize="10,79">
              <v:shape style="position:absolute;left:5880;top:3788;width:10;height:79" coordorigin="5880,3788" coordsize="10,79" path="m5880,3828l5890,3828e" filled="f" stroked="t" strokeweight="4.060000pt" strokecolor="#000000">
                <v:path arrowok="t"/>
              </v:shape>
            </v:group>
            <v:group style="position:absolute;left:5880;top:3629;width:10;height:79" coordorigin="5880,3629" coordsize="10,79">
              <v:shape style="position:absolute;left:5880;top:3629;width:10;height:79" coordorigin="5880,3629" coordsize="10,79" path="m5880,3668l5890,3668e" filled="f" stroked="t" strokeweight="4.060000pt" strokecolor="#000000">
                <v:path arrowok="t"/>
              </v:shape>
            </v:group>
            <v:group style="position:absolute;left:5880;top:3469;width:10;height:79" coordorigin="5880,3469" coordsize="10,79">
              <v:shape style="position:absolute;left:5880;top:3469;width:10;height:79" coordorigin="5880,3469" coordsize="10,79" path="m5880,3509l5890,3509e" filled="f" stroked="t" strokeweight="4.060000pt" strokecolor="#000000">
                <v:path arrowok="t"/>
              </v:shape>
            </v:group>
            <v:group style="position:absolute;left:5880;top:3310;width:10;height:79" coordorigin="5880,3310" coordsize="10,79">
              <v:shape style="position:absolute;left:5880;top:3310;width:10;height:79" coordorigin="5880,3310" coordsize="10,79" path="m5880,3349l5890,3349e" filled="f" stroked="t" strokeweight="4.060000pt" strokecolor="#000000">
                <v:path arrowok="t"/>
              </v:shape>
            </v:group>
            <v:group style="position:absolute;left:5880;top:3150;width:10;height:79" coordorigin="5880,3150" coordsize="10,79">
              <v:shape style="position:absolute;left:5880;top:3150;width:10;height:79" coordorigin="5880,3150" coordsize="10,79" path="m5880,3190l5890,3190e" filled="f" stroked="t" strokeweight="4.060000pt" strokecolor="#000000">
                <v:path arrowok="t"/>
              </v:shape>
            </v:group>
            <v:group style="position:absolute;left:5880;top:2990;width:10;height:80" coordorigin="5880,2990" coordsize="10,80">
              <v:shape style="position:absolute;left:5880;top:2990;width:10;height:80" coordorigin="5880,2990" coordsize="10,80" path="m5885,2990l5885,3071e" filled="f" stroked="t" strokeweight=".58001pt" strokecolor="#000000">
                <v:path arrowok="t"/>
              </v:shape>
            </v:group>
            <v:group style="position:absolute;left:5880;top:2832;width:10;height:79" coordorigin="5880,2832" coordsize="10,79">
              <v:shape style="position:absolute;left:5880;top:2832;width:10;height:79" coordorigin="5880,2832" coordsize="10,79" path="m5880,2872l5890,2872e" filled="f" stroked="t" strokeweight="4.060000pt" strokecolor="#000000">
                <v:path arrowok="t"/>
              </v:shape>
            </v:group>
            <v:group style="position:absolute;left:5880;top:2672;width:10;height:79" coordorigin="5880,2672" coordsize="10,79">
              <v:shape style="position:absolute;left:5880;top:2672;width:10;height:79" coordorigin="5880,2672" coordsize="10,79" path="m5880,2712l5890,2712e" filled="f" stroked="t" strokeweight="4.060000pt" strokecolor="#000000">
                <v:path arrowok="t"/>
              </v:shape>
            </v:group>
            <v:group style="position:absolute;left:5880;top:2353;width:10;height:79" coordorigin="5880,2353" coordsize="10,79">
              <v:shape style="position:absolute;left:5880;top:2353;width:10;height:79" coordorigin="5880,2353" coordsize="10,79" path="m5880,2393l5890,2393e" filled="f" stroked="t" strokeweight="4.060000pt" strokecolor="#000000">
                <v:path arrowok="t"/>
              </v:shape>
            </v:group>
            <v:group style="position:absolute;left:5880;top:2194;width:10;height:79" coordorigin="5880,2194" coordsize="10,79">
              <v:shape style="position:absolute;left:5880;top:2194;width:10;height:79" coordorigin="5880,2194" coordsize="10,79" path="m5880,2233l5890,2233e" filled="f" stroked="t" strokeweight="4.060000pt" strokecolor="#000000">
                <v:path arrowok="t"/>
              </v:shape>
            </v:group>
            <v:group style="position:absolute;left:5880;top:2034;width:10;height:79" coordorigin="5880,2034" coordsize="10,79">
              <v:shape style="position:absolute;left:5880;top:2034;width:10;height:79" coordorigin="5880,2034" coordsize="10,79" path="m5880,2074l5890,2074e" filled="f" stroked="t" strokeweight="4.060000pt" strokecolor="#000000">
                <v:path arrowok="t"/>
              </v:shape>
            </v:group>
            <v:group style="position:absolute;left:5880;top:1874;width:10;height:79" coordorigin="5880,1874" coordsize="10,79">
              <v:shape style="position:absolute;left:5880;top:1874;width:10;height:79" coordorigin="5880,1874" coordsize="10,79" path="m5880,1914l5890,1914e" filled="f" stroked="t" strokeweight="4.060000pt" strokecolor="#000000">
                <v:path arrowok="t"/>
              </v:shape>
            </v:group>
            <v:group style="position:absolute;left:5880;top:1715;width:10;height:80" coordorigin="5880,1715" coordsize="10,80">
              <v:shape style="position:absolute;left:5880;top:1715;width:10;height:80" coordorigin="5880,1715" coordsize="10,80" path="m5885,1715l5885,1795e" filled="f" stroked="t" strokeweight=".58001pt" strokecolor="#000000">
                <v:path arrowok="t"/>
              </v:shape>
            </v:group>
            <v:group style="position:absolute;left:5880;top:1556;width:10;height:79" coordorigin="5880,1556" coordsize="10,79">
              <v:shape style="position:absolute;left:5880;top:1556;width:10;height:79" coordorigin="5880,1556" coordsize="10,79" path="m5880,1596l5890,1596e" filled="f" stroked="t" strokeweight="4.060000pt" strokecolor="#000000">
                <v:path arrowok="t"/>
              </v:shape>
            </v:group>
            <v:group style="position:absolute;left:5880;top:1397;width:10;height:79" coordorigin="5880,1397" coordsize="10,79">
              <v:shape style="position:absolute;left:5880;top:1397;width:10;height:79" coordorigin="5880,1397" coordsize="10,79" path="m5880,1436l5890,1436e" filled="f" stroked="t" strokeweight="4.060000pt" strokecolor="#000000">
                <v:path arrowok="t"/>
              </v:shape>
            </v:group>
            <v:group style="position:absolute;left:5880;top:1237;width:10;height:79" coordorigin="5880,1237" coordsize="10,79">
              <v:shape style="position:absolute;left:5880;top:1237;width:10;height:79" coordorigin="5880,1237" coordsize="10,79" path="m5880,1277l5890,1277e" filled="f" stroked="t" strokeweight="4.060000pt" strokecolor="#000000">
                <v:path arrowok="t"/>
              </v:shape>
            </v:group>
            <v:group style="position:absolute;left:5880;top:1078;width:10;height:79" coordorigin="5880,1078" coordsize="10,79">
              <v:shape style="position:absolute;left:5880;top:1078;width:10;height:79" coordorigin="5880,1078" coordsize="10,79" path="m5880,1117l5890,1117e" filled="f" stroked="t" strokeweight="4.060000pt" strokecolor="#000000">
                <v:path arrowok="t"/>
              </v:shape>
            </v:group>
            <v:group style="position:absolute;left:5880;top:918;width:10;height:79" coordorigin="5880,918" coordsize="10,79">
              <v:shape style="position:absolute;left:5880;top:918;width:10;height:79" coordorigin="5880,918" coordsize="10,79" path="m5880,958l5890,958e" filled="f" stroked="t" strokeweight="4.060000pt" strokecolor="#000000">
                <v:path arrowok="t"/>
              </v:shape>
            </v:group>
            <v:group style="position:absolute;left:5880;top:758;width:10;height:79" coordorigin="5880,758" coordsize="10,79">
              <v:shape style="position:absolute;left:5880;top:758;width:10;height:79" coordorigin="5880,758" coordsize="10,79" path="m5880,798l5890,798e" filled="f" stroked="t" strokeweight="4.060000pt" strokecolor="#000000">
                <v:path arrowok="t"/>
              </v:shape>
            </v:group>
            <v:group style="position:absolute;left:5880;top:599;width:10;height:79" coordorigin="5880,599" coordsize="10,79">
              <v:shape style="position:absolute;left:5880;top:599;width:10;height:79" coordorigin="5880,599" coordsize="10,79" path="m5880,638l5890,638e" filled="f" stroked="t" strokeweight="4.060000pt" strokecolor="#000000">
                <v:path arrowok="t"/>
              </v:shape>
            </v:group>
            <v:group style="position:absolute;left:5880;top:474;width:10;height:44" coordorigin="5880,474" coordsize="10,44">
              <v:shape style="position:absolute;left:5880;top:474;width:10;height:44" coordorigin="5880,474" coordsize="10,44" path="m5880,496l5890,496e" filled="f" stroked="t" strokeweight="2.320pt" strokecolor="#000000">
                <v:path arrowok="t"/>
              </v:shape>
            </v:group>
            <v:group style="position:absolute;left:6193;top:4744;width:10;height:46" coordorigin="6193,4744" coordsize="10,46">
              <v:shape style="position:absolute;left:6193;top:4744;width:10;height:46" coordorigin="6193,4744" coordsize="10,46" path="m6193,4766l6203,4766e" filled="f" stroked="t" strokeweight="2.38pt" strokecolor="#000000">
                <v:path arrowok="t"/>
              </v:shape>
            </v:group>
            <v:group style="position:absolute;left:6193;top:4584;width:10;height:80" coordorigin="6193,4584" coordsize="10,80">
              <v:shape style="position:absolute;left:6193;top:4584;width:10;height:80" coordorigin="6193,4584" coordsize="10,80" path="m6198,4584l6198,4664e" filled="f" stroked="t" strokeweight=".58001pt" strokecolor="#000000">
                <v:path arrowok="t"/>
              </v:shape>
            </v:group>
            <v:group style="position:absolute;left:6193;top:4426;width:10;height:79" coordorigin="6193,4426" coordsize="10,79">
              <v:shape style="position:absolute;left:6193;top:4426;width:10;height:79" coordorigin="6193,4426" coordsize="10,79" path="m6193,4465l6203,4465e" filled="f" stroked="t" strokeweight="4.060000pt" strokecolor="#000000">
                <v:path arrowok="t"/>
              </v:shape>
            </v:group>
            <v:group style="position:absolute;left:6193;top:4266;width:10;height:79" coordorigin="6193,4266" coordsize="10,79">
              <v:shape style="position:absolute;left:6193;top:4266;width:10;height:79" coordorigin="6193,4266" coordsize="10,79" path="m6193,4306l6203,4306e" filled="f" stroked="t" strokeweight="4.060000pt" strokecolor="#000000">
                <v:path arrowok="t"/>
              </v:shape>
            </v:group>
            <v:group style="position:absolute;left:6193;top:4106;width:10;height:79" coordorigin="6193,4106" coordsize="10,79">
              <v:shape style="position:absolute;left:6193;top:4106;width:10;height:79" coordorigin="6193,4106" coordsize="10,79" path="m6193,4146l6203,4146e" filled="f" stroked="t" strokeweight="4.060000pt" strokecolor="#000000">
                <v:path arrowok="t"/>
              </v:shape>
            </v:group>
            <v:group style="position:absolute;left:6193;top:3947;width:10;height:79" coordorigin="6193,3947" coordsize="10,79">
              <v:shape style="position:absolute;left:6193;top:3947;width:10;height:79" coordorigin="6193,3947" coordsize="10,79" path="m6193,3986l6203,3986e" filled="f" stroked="t" strokeweight="4.060000pt" strokecolor="#000000">
                <v:path arrowok="t"/>
              </v:shape>
            </v:group>
            <v:group style="position:absolute;left:6193;top:3787;width:10;height:79" coordorigin="6193,3787" coordsize="10,79">
              <v:shape style="position:absolute;left:6193;top:3787;width:10;height:79" coordorigin="6193,3787" coordsize="10,79" path="m6193,3827l6203,3827e" filled="f" stroked="t" strokeweight="4.060000pt" strokecolor="#000000">
                <v:path arrowok="t"/>
              </v:shape>
            </v:group>
            <v:group style="position:absolute;left:6193;top:3628;width:10;height:79" coordorigin="6193,3628" coordsize="10,79">
              <v:shape style="position:absolute;left:6193;top:3628;width:10;height:79" coordorigin="6193,3628" coordsize="10,79" path="m6193,3667l6203,3667e" filled="f" stroked="t" strokeweight="4.060000pt" strokecolor="#000000">
                <v:path arrowok="t"/>
              </v:shape>
            </v:group>
            <v:group style="position:absolute;left:6193;top:3468;width:10;height:79" coordorigin="6193,3468" coordsize="10,79">
              <v:shape style="position:absolute;left:6193;top:3468;width:10;height:79" coordorigin="6193,3468" coordsize="10,79" path="m6193,3508l6203,3508e" filled="f" stroked="t" strokeweight="4.060000pt" strokecolor="#000000">
                <v:path arrowok="t"/>
              </v:shape>
            </v:group>
            <v:group style="position:absolute;left:6193;top:3308;width:10;height:80" coordorigin="6193,3308" coordsize="10,80">
              <v:shape style="position:absolute;left:6193;top:3308;width:10;height:80" coordorigin="6193,3308" coordsize="10,80" path="m6198,3308l6198,3389e" filled="f" stroked="t" strokeweight=".58001pt" strokecolor="#000000">
                <v:path arrowok="t"/>
              </v:shape>
            </v:group>
            <v:group style="position:absolute;left:6193;top:3150;width:10;height:79" coordorigin="6193,3150" coordsize="10,79">
              <v:shape style="position:absolute;left:6193;top:3150;width:10;height:79" coordorigin="6193,3150" coordsize="10,79" path="m6193,3190l6203,3190e" filled="f" stroked="t" strokeweight="4.060000pt" strokecolor="#000000">
                <v:path arrowok="t"/>
              </v:shape>
            </v:group>
            <v:group style="position:absolute;left:6193;top:2990;width:10;height:79" coordorigin="6193,2990" coordsize="10,79">
              <v:shape style="position:absolute;left:6193;top:2990;width:10;height:79" coordorigin="6193,2990" coordsize="10,79" path="m6193,3030l6203,3030e" filled="f" stroked="t" strokeweight="4.060000pt" strokecolor="#000000">
                <v:path arrowok="t"/>
              </v:shape>
            </v:group>
            <v:group style="position:absolute;left:6193;top:2831;width:10;height:79" coordorigin="6193,2831" coordsize="10,79">
              <v:shape style="position:absolute;left:6193;top:2831;width:10;height:79" coordorigin="6193,2831" coordsize="10,79" path="m6193,2870l6203,2870e" filled="f" stroked="t" strokeweight="4.060000pt" strokecolor="#000000">
                <v:path arrowok="t"/>
              </v:shape>
            </v:group>
            <v:group style="position:absolute;left:6193;top:2671;width:10;height:79" coordorigin="6193,2671" coordsize="10,79">
              <v:shape style="position:absolute;left:6193;top:2671;width:10;height:79" coordorigin="6193,2671" coordsize="10,79" path="m6193,2711l6203,2711e" filled="f" stroked="t" strokeweight="4.060000pt" strokecolor="#000000">
                <v:path arrowok="t"/>
              </v:shape>
            </v:group>
            <v:group style="position:absolute;left:6193;top:2512;width:10;height:79" coordorigin="6193,2512" coordsize="10,79">
              <v:shape style="position:absolute;left:6193;top:2512;width:10;height:79" coordorigin="6193,2512" coordsize="10,79" path="m6193,2551l6203,2551e" filled="f" stroked="t" strokeweight="4.060000pt" strokecolor="#000000">
                <v:path arrowok="t"/>
              </v:shape>
            </v:group>
            <v:group style="position:absolute;left:6193;top:2352;width:10;height:79" coordorigin="6193,2352" coordsize="10,79">
              <v:shape style="position:absolute;left:6193;top:2352;width:10;height:79" coordorigin="6193,2352" coordsize="10,79" path="m6193,2392l6203,2392e" filled="f" stroked="t" strokeweight="4.060000pt" strokecolor="#000000">
                <v:path arrowok="t"/>
              </v:shape>
            </v:group>
            <v:group style="position:absolute;left:6193;top:2192;width:10;height:79" coordorigin="6193,2192" coordsize="10,79">
              <v:shape style="position:absolute;left:6193;top:2192;width:10;height:79" coordorigin="6193,2192" coordsize="10,79" path="m6193,2232l6203,2232e" filled="f" stroked="t" strokeweight="4.060000pt" strokecolor="#000000">
                <v:path arrowok="t"/>
              </v:shape>
            </v:group>
            <v:group style="position:absolute;left:6193;top:2106;width:10;height:7" coordorigin="6193,2106" coordsize="10,7">
              <v:shape style="position:absolute;left:6193;top:2106;width:10;height:7" coordorigin="6193,2106" coordsize="10,7" path="m6193,2113l6203,2113,6203,2106,6193,2106,6193,2113xe" filled="t" fillcolor="#000000" stroked="f">
                <v:path arrowok="t"/>
                <v:fill type="solid"/>
              </v:shape>
            </v:group>
            <v:group style="position:absolute;left:6193;top:2032;width:10;height:76" coordorigin="6193,2032" coordsize="10,76">
              <v:shape style="position:absolute;left:6193;top:2032;width:10;height:76" coordorigin="6193,2032" coordsize="10,76" path="m6193,2108l6203,2108,6203,2032,6193,2032,6193,2108xe" filled="t" fillcolor="#000000" stroked="f">
                <v:path arrowok="t"/>
                <v:fill type="solid"/>
              </v:shape>
            </v:group>
            <v:group style="position:absolute;left:6193;top:1948;width:10;height:7" coordorigin="6193,1948" coordsize="10,7">
              <v:shape style="position:absolute;left:6193;top:1948;width:10;height:7" coordorigin="6193,1948" coordsize="10,7" path="m6193,1955l6203,1955,6203,1948,6193,1948,6193,1955xe" filled="t" fillcolor="#000000" stroked="f">
                <v:path arrowok="t"/>
                <v:fill type="solid"/>
              </v:shape>
            </v:group>
            <v:group style="position:absolute;left:6193;top:1872;width:10;height:78" coordorigin="6193,1872" coordsize="10,78">
              <v:shape style="position:absolute;left:6193;top:1872;width:10;height:78" coordorigin="6193,1872" coordsize="10,78" path="m6193,1950l6203,1950,6203,1872,6193,1872,6193,1950xe" filled="t" fillcolor="#000000" stroked="f">
                <v:path arrowok="t"/>
                <v:fill type="solid"/>
              </v:shape>
            </v:group>
            <v:group style="position:absolute;left:6193;top:1788;width:10;height:7" coordorigin="6193,1788" coordsize="10,7">
              <v:shape style="position:absolute;left:6193;top:1788;width:10;height:7" coordorigin="6193,1788" coordsize="10,7" path="m6193,1795l6203,1795,6203,1788,6193,1788,6193,1795xe" filled="t" fillcolor="#000000" stroked="f">
                <v:path arrowok="t"/>
                <v:fill type="solid"/>
              </v:shape>
            </v:group>
            <v:group style="position:absolute;left:6193;top:1714;width:10;height:76" coordorigin="6193,1714" coordsize="10,76">
              <v:shape style="position:absolute;left:6193;top:1714;width:10;height:76" coordorigin="6193,1714" coordsize="10,76" path="m6193,1790l6203,1790,6203,1714,6193,1714,6193,1790xe" filled="t" fillcolor="#000000" stroked="f">
                <v:path arrowok="t"/>
                <v:fill type="solid"/>
              </v:shape>
            </v:group>
            <v:group style="position:absolute;left:6193;top:1629;width:10;height:7" coordorigin="6193,1629" coordsize="10,7">
              <v:shape style="position:absolute;left:6193;top:1629;width:10;height:7" coordorigin="6193,1629" coordsize="10,7" path="m6193,1635l6203,1635,6203,1629,6193,1629,6193,1635xe" filled="t" fillcolor="#000000" stroked="f">
                <v:path arrowok="t"/>
                <v:fill type="solid"/>
              </v:shape>
            </v:group>
            <v:group style="position:absolute;left:6193;top:1554;width:10;height:76" coordorigin="6193,1554" coordsize="10,76">
              <v:shape style="position:absolute;left:6193;top:1554;width:10;height:76" coordorigin="6193,1554" coordsize="10,76" path="m6193,1631l6203,1631,6203,1554,6193,1554,6193,1631xe" filled="t" fillcolor="#000000" stroked="f">
                <v:path arrowok="t"/>
                <v:fill type="solid"/>
              </v:shape>
            </v:group>
            <v:group style="position:absolute;left:6193;top:1469;width:10;height:7" coordorigin="6193,1469" coordsize="10,7">
              <v:shape style="position:absolute;left:6193;top:1469;width:10;height:7" coordorigin="6193,1469" coordsize="10,7" path="m6193,1476l6203,1476,6203,1469,6193,1469,6193,1476xe" filled="t" fillcolor="#000000" stroked="f">
                <v:path arrowok="t"/>
                <v:fill type="solid"/>
              </v:shape>
            </v:group>
            <v:group style="position:absolute;left:6193;top:1395;width:10;height:76" coordorigin="6193,1395" coordsize="10,76">
              <v:shape style="position:absolute;left:6193;top:1395;width:10;height:76" coordorigin="6193,1395" coordsize="10,76" path="m6193,1471l6203,1471,6203,1395,6193,1395,6193,1471xe" filled="t" fillcolor="#000000" stroked="f">
                <v:path arrowok="t"/>
                <v:fill type="solid"/>
              </v:shape>
            </v:group>
            <v:group style="position:absolute;left:6193;top:1309;width:10;height:7" coordorigin="6193,1309" coordsize="10,7">
              <v:shape style="position:absolute;left:6193;top:1309;width:10;height:7" coordorigin="6193,1309" coordsize="10,7" path="m6193,1316l6203,1316,6203,1309,6193,1309,6193,1316xe" filled="t" fillcolor="#000000" stroked="f">
                <v:path arrowok="t"/>
                <v:fill type="solid"/>
              </v:shape>
            </v:group>
            <v:group style="position:absolute;left:6193;top:1235;width:10;height:76" coordorigin="6193,1235" coordsize="10,76">
              <v:shape style="position:absolute;left:6193;top:1235;width:10;height:76" coordorigin="6193,1235" coordsize="10,76" path="m6193,1311l6203,1311,6203,1235,6193,1235,6193,1311xe" filled="t" fillcolor="#000000" stroked="f">
                <v:path arrowok="t"/>
                <v:fill type="solid"/>
              </v:shape>
            </v:group>
            <v:group style="position:absolute;left:6193;top:1150;width:10;height:7" coordorigin="6193,1150" coordsize="10,7">
              <v:shape style="position:absolute;left:6193;top:1150;width:10;height:7" coordorigin="6193,1150" coordsize="10,7" path="m6193,1157l6203,1157,6203,1150,6193,1150,6193,1157xe" filled="t" fillcolor="#000000" stroked="f">
                <v:path arrowok="t"/>
                <v:fill type="solid"/>
              </v:shape>
            </v:group>
            <v:group style="position:absolute;left:6193;top:1075;width:10;height:76" coordorigin="6193,1075" coordsize="10,76">
              <v:shape style="position:absolute;left:6193;top:1075;width:10;height:76" coordorigin="6193,1075" coordsize="10,76" path="m6193,1152l6203,1152,6203,1075,6193,1075,6193,1152xe" filled="t" fillcolor="#000000" stroked="f">
                <v:path arrowok="t"/>
                <v:fill type="solid"/>
              </v:shape>
            </v:group>
            <v:group style="position:absolute;left:7513;top:3104;width:10;height:10" coordorigin="7513,3104" coordsize="10,10">
              <v:shape style="position:absolute;left:7513;top:3104;width:10;height:10" coordorigin="7513,3104" coordsize="10,10" path="m7519,3104l7513,3112,7517,3114,7523,3107,7519,3104xe" filled="t" fillcolor="#000000" stroked="f">
                <v:path arrowok="t"/>
                <v:fill type="solid"/>
              </v:shape>
            </v:group>
            <v:group style="position:absolute;left:6419;top:2766;width:1100;height:536" coordorigin="6419,2766" coordsize="1100,536">
              <v:shape style="position:absolute;left:6419;top:2766;width:1100;height:536" coordorigin="6419,2766" coordsize="1100,536" path="m7020,2766l7019,2766,6995,2767,6994,2767,6970,2772,6970,2773,6944,2783,6918,2795,6917,2795,6890,2813,6862,2833,6830,2860,6798,2888,6797,2888,6762,2923,6684,3004,6684,3005,6488,3221,6419,3296,6426,3302,6496,3227,6691,3011,6769,2930,6804,2896,6836,2867,6868,2840,6869,2840,6896,2821,6923,2803,6922,2803,6948,2791,6973,2782,6972,2782,6996,2777,6995,2777,7019,2776,7064,2776,7044,2770,7020,2766xe" filled="t" fillcolor="#000000" stroked="f">
                <v:path arrowok="t"/>
                <v:fill type="solid"/>
              </v:shape>
              <v:shape style="position:absolute;left:6419;top:2766;width:1100;height:536" coordorigin="6419,2766" coordsize="1100,536" path="m7191,2845l7175,2845,7205,2867,7266,2914,7392,3017,7453,3066,7513,3112,7519,3104,7459,3059,7398,3010,7272,2906,7211,2860,7191,2845xe" filled="t" fillcolor="#000000" stroked="f">
                <v:path arrowok="t"/>
                <v:fill type="solid"/>
              </v:shape>
              <v:shape style="position:absolute;left:6419;top:2766;width:1100;height:536" coordorigin="6419,2766" coordsize="1100,536" path="m7064,2776l7019,2776,7043,2779,7042,2779,7066,2786,7092,2797,7091,2797,7117,2810,7146,2827,7175,2846,7175,2845,7191,2845,7181,2838,7180,2838,7151,2819,7122,2802,7096,2789,7069,2778,7068,2777,7064,2776xe" filled="t" fillcolor="#000000" stroked="f">
                <v:path arrowok="t"/>
                <v:fill type="solid"/>
              </v:shape>
              <v:shape style="position:absolute;left:6419;top:2766;width:1100;height:536" coordorigin="6419,2766" coordsize="1100,536" path="m6869,2840l6868,2840,6868,2842,6869,2840xe" filled="t" fillcolor="#000000" stroked="f">
                <v:path arrowok="t"/>
                <v:fill type="solid"/>
              </v:shape>
            </v:group>
            <v:group style="position:absolute;left:6320;top:3296;width:106;height:110" coordorigin="6320,3296" coordsize="106,110">
              <v:shape style="position:absolute;left:6320;top:3296;width:106;height:110" coordorigin="6320,3296" coordsize="106,110" path="m6419,3296l6321,3400,6328,3407,6426,3302,6419,3296xe" filled="t" fillcolor="#000000" stroked="f">
                <v:path arrowok="t"/>
                <v:fill type="solid"/>
              </v:shape>
              <v:shape style="position:absolute;left:6320;top:3296;width:106;height:110" coordorigin="6320,3296" coordsize="106,110" path="m6320,3400l6320,3401,6321,3400,6320,3400xe" filled="t" fillcolor="#000000" stroked="f">
                <v:path arrowok="t"/>
                <v:fill type="solid"/>
              </v:shape>
            </v:group>
            <v:group style="position:absolute;left:6167;top:3556;width:11;height:11" coordorigin="6167,3556" coordsize="11,11">
              <v:shape style="position:absolute;left:6167;top:3556;width:11;height:11" coordorigin="6167,3556" coordsize="11,11" path="m6170,3556l6167,3559,6174,3566,6178,3563,6170,3556xe" filled="t" fillcolor="#000000" stroked="f">
                <v:path arrowok="t"/>
                <v:fill type="solid"/>
              </v:shape>
            </v:group>
            <v:group style="position:absolute;left:6170;top:3400;width:157;height:163" coordorigin="6170,3400" coordsize="157,163">
              <v:shape style="position:absolute;left:6170;top:3400;width:157;height:163" coordorigin="6170,3400" coordsize="157,163" path="m6320,3400l6170,3556,6178,3563,6328,3407,6320,3400xe" filled="t" fillcolor="#000000" stroked="f">
                <v:path arrowok="t"/>
                <v:fill type="solid"/>
              </v:shape>
            </v:group>
            <v:group style="position:absolute;left:9198;top:3520;width:10;height:11" coordorigin="9198,3520" coordsize="10,11">
              <v:shape style="position:absolute;left:9198;top:3520;width:10;height:11" coordorigin="9198,3520" coordsize="10,11" path="m9202,3520l9198,3522,9204,3530,9208,3528,9202,3520xe" filled="t" fillcolor="#000000" stroked="f">
                <v:path arrowok="t"/>
                <v:fill type="solid"/>
              </v:shape>
            </v:group>
            <v:group style="position:absolute;left:8066;top:3336;width:1138;height:521" coordorigin="8066,3336" coordsize="1138,521">
              <v:shape style="position:absolute;left:8066;top:3336;width:1138;height:521" coordorigin="8066,3336" coordsize="1138,521" path="m8074,3336l8066,3343,8138,3416,8248,3530,8341,3626,8383,3667,8422,3706,8423,3706,8459,3738,8492,3767,8524,3792,8524,3793,8554,3814,8581,3830,8582,3830,8610,3844,8635,3852,8636,3852,8662,3857,8688,3857,8712,3854,8737,3847,8663,3847,8638,3842,8639,3842,8617,3835,8614,3835,8586,3822,8558,3805,8528,3785,8530,3785,8498,3760,8465,3731,8429,3698,8390,3660,8348,3619,8255,3523,8146,3409,8074,3336xe" filled="t" fillcolor="#000000" stroked="f">
                <v:path arrowok="t"/>
                <v:fill type="solid"/>
              </v:shape>
              <v:shape style="position:absolute;left:8066;top:3336;width:1138;height:521" coordorigin="8066,3336" coordsize="1138,521" path="m8735,3838l8710,3845,8711,3845,8687,3847,8738,3847,8759,3839,8735,3839,8735,3838xe" filled="t" fillcolor="#000000" stroked="f">
                <v:path arrowok="t"/>
                <v:fill type="solid"/>
              </v:shape>
              <v:shape style="position:absolute;left:8066;top:3336;width:1138;height:521" coordorigin="8066,3336" coordsize="1138,521" path="m9198,3522l9136,3565,8942,3714,8879,3760,8848,3780,8818,3799,8789,3815,8790,3815,8761,3828,8735,3839,8759,3839,8822,3808,8884,3768,8885,3768,8948,3722,8948,3721,9142,3572,9143,3572,9204,3530,9198,3522xe" filled="t" fillcolor="#000000" stroked="f">
                <v:path arrowok="t"/>
                <v:fill type="solid"/>
              </v:shape>
              <v:shape style="position:absolute;left:8066;top:3336;width:1138;height:521" coordorigin="8066,3336" coordsize="1138,521" path="m8614,3834l8614,3835,8617,3835,8614,3834xe" filled="t" fillcolor="#000000" stroked="f">
                <v:path arrowok="t"/>
                <v:fill type="solid"/>
              </v:shape>
              <v:shape style="position:absolute;left:8066;top:3336;width:1138;height:521" coordorigin="8066,3336" coordsize="1138,521" path="m9143,3572l9142,3572,9142,3574,9143,3572xe" filled="t" fillcolor="#000000" stroked="f">
                <v:path arrowok="t"/>
                <v:fill type="solid"/>
              </v:shape>
            </v:group>
            <v:group style="position:absolute;left:7964;top:3235;width:109;height:108" coordorigin="7964,3235" coordsize="109,108">
              <v:shape style="position:absolute;left:7964;top:3235;width:109;height:108" coordorigin="7964,3235" coordsize="109,108" path="m7972,3235l7964,3242,8066,3343,8074,3336,7972,3235xe" filled="t" fillcolor="#000000" stroked="f">
                <v:path arrowok="t"/>
                <v:fill type="solid"/>
              </v:shape>
            </v:group>
            <v:group style="position:absolute;left:7806;top:3079;width:11;height:11" coordorigin="7806,3079" coordsize="11,11">
              <v:shape style="position:absolute;left:7806;top:3079;width:11;height:11" coordorigin="7806,3079" coordsize="11,11" path="m7813,3079l7806,3086,7810,3090,7817,3083,7813,3079xe" filled="t" fillcolor="#000000" stroked="f">
                <v:path arrowok="t"/>
                <v:fill type="solid"/>
              </v:shape>
            </v:group>
            <v:group style="position:absolute;left:7810;top:3083;width:162;height:160" coordorigin="7810,3083" coordsize="162,160">
              <v:shape style="position:absolute;left:7810;top:3083;width:162;height:160" coordorigin="7810,3083" coordsize="162,160" path="m7817,3083l7810,3090,7964,3242,7972,3235,7817,3083xe" filled="t" fillcolor="#000000" stroked="f">
                <v:path arrowok="t"/>
                <v:fill type="solid"/>
              </v:shape>
            </v:group>
            <v:group style="position:absolute;left:5887;top:4788;width:11;height:8" coordorigin="5887,4788" coordsize="11,8">
              <v:shape style="position:absolute;left:5887;top:4788;width:11;height:8" coordorigin="5887,4788" coordsize="11,8" path="m5896,4788l5887,4793,5890,4796,5898,4792,5896,4788xe" filled="t" fillcolor="#000000" stroked="f">
                <v:path arrowok="t"/>
                <v:fill type="solid"/>
              </v:shape>
            </v:group>
            <v:group style="position:absolute;left:4573;top:4102;width:1322;height:691" coordorigin="4573,4102" coordsize="1322,691">
              <v:shape style="position:absolute;left:4573;top:4102;width:1322;height:691" coordorigin="4573,4102" coordsize="1322,691" path="m5715,4480l5704,4480,5743,4540,5779,4597,5810,4651,5887,4793,5896,4788,5819,4646,5788,4592,5752,4535,5715,4480xe" filled="t" fillcolor="#000000" stroked="f">
                <v:path arrowok="t"/>
                <v:fill type="solid"/>
              </v:shape>
              <v:shape style="position:absolute;left:4573;top:4102;width:1322;height:691" coordorigin="4573,4102" coordsize="1322,691" path="m5207,4102l5176,4103,5144,4108,5143,4108,5113,4116,5082,4127,5082,4128,5052,4141,5051,4141,5022,4158,4963,4196,4908,4242,4880,4267,4879,4267,4853,4294,4853,4295,4828,4322,4754,4410,4710,4470,4669,4529,4633,4586,4601,4640,4573,4690,4582,4694,4609,4645,4642,4591,4678,4534,4678,4534,4718,4476,4717,4476,4762,4416,4810,4357,4860,4301,4914,4249,4969,4204,4971,4204,4998,4184,4997,4184,5027,4166,5056,4150,5086,4136,5117,4126,5116,4126,5146,4117,5177,4112,5176,4112,5207,4111,5287,4111,5273,4108,5240,4103,5239,4103,5207,4102xe" filled="t" fillcolor="#000000" stroked="f">
                <v:path arrowok="t"/>
                <v:fill type="solid"/>
              </v:shape>
              <v:shape style="position:absolute;left:4573;top:4102;width:1322;height:691" coordorigin="4573,4102" coordsize="1322,691" path="m4678,4534l4678,4534,4678,4535,4678,4534xe" filled="t" fillcolor="#000000" stroked="f">
                <v:path arrowok="t"/>
                <v:fill type="solid"/>
              </v:shape>
              <v:shape style="position:absolute;left:4573;top:4102;width:1322;height:691" coordorigin="4573,4102" coordsize="1322,691" path="m5469,4205l5454,4205,5510,4252,5509,4252,5562,4304,5612,4361,5660,4421,5704,4481,5704,4480,5715,4480,5712,4475,5711,4475,5668,4415,5620,4355,5596,4326,5596,4325,5569,4297,5516,4244,5469,4205xe" filled="t" fillcolor="#000000" stroked="f">
                <v:path arrowok="t"/>
                <v:fill type="solid"/>
              </v:shape>
              <v:shape style="position:absolute;left:4573;top:4102;width:1322;height:691" coordorigin="4573,4102" coordsize="1322,691" path="m5287,4111l5207,4111,5239,4112,5272,4117,5270,4117,5303,4126,5334,4138,5365,4151,5364,4151,5394,4168,5424,4186,5454,4206,5454,4205,5469,4205,5460,4198,5459,4198,5429,4177,5399,4159,5369,4142,5338,4129,5306,4117,5305,4116,5287,4111xe" filled="t" fillcolor="#000000" stroked="f">
                <v:path arrowok="t"/>
                <v:fill type="solid"/>
              </v:shape>
              <v:shape style="position:absolute;left:4573;top:4102;width:1322;height:691" coordorigin="4573,4102" coordsize="1322,691" path="m4971,4204l4969,4204,4969,4205,4971,4204xe" filled="t" fillcolor="#000000" stroked="f">
                <v:path arrowok="t"/>
                <v:fill type="solid"/>
              </v:shape>
            </v:group>
            <v:group style="position:absolute;left:4523;top:4690;width:59;height:103" coordorigin="4523,4690" coordsize="59,103">
              <v:shape style="position:absolute;left:4523;top:4690;width:59;height:103" coordorigin="4523,4690" coordsize="59,103" path="m4573,4690l4552,4732,4523,4788,4531,4793,4560,4736,4582,4694,4573,4690xe" filled="t" fillcolor="#000000" stroked="f">
                <v:path arrowok="t"/>
                <v:fill type="solid"/>
              </v:shape>
            </v:group>
            <v:group style="position:absolute;left:4520;top:4788;width:11;height:8" coordorigin="4520,4788" coordsize="11,8">
              <v:shape style="position:absolute;left:4520;top:4788;width:11;height:8" coordorigin="4520,4788" coordsize="11,8" path="m4523,4788l4520,4792,4529,4796,4531,4793,4523,4788xe" filled="t" fillcolor="#000000" stroked="f">
                <v:path arrowok="t"/>
                <v:fill type="solid"/>
              </v:shape>
            </v:group>
            <v:group style="position:absolute;left:7522;top:4792;width:11;height:8" coordorigin="7522,4792" coordsize="11,8">
              <v:shape style="position:absolute;left:7522;top:4792;width:11;height:8" coordorigin="7522,4792" coordsize="11,8" path="m7530,4792l7522,4796,7524,4800,7532,4795,7530,4792xe" filled="t" fillcolor="#000000" stroked="f">
                <v:path arrowok="t"/>
                <v:fill type="solid"/>
              </v:shape>
            </v:group>
            <v:group style="position:absolute;left:6222;top:4103;width:1308;height:694" coordorigin="6222,4103" coordsize="1308,694">
              <v:shape style="position:absolute;left:6222;top:4103;width:1308;height:694" coordorigin="6222,4103" coordsize="1308,694" path="m7351,4482l7339,4482,7379,4542,7414,4600,7445,4654,7522,4796,7530,4792,7453,4649,7422,4595,7387,4537,7351,4482xe" filled="t" fillcolor="#000000" stroked="f">
                <v:path arrowok="t"/>
                <v:fill type="solid"/>
              </v:shape>
              <v:shape style="position:absolute;left:6222;top:4103;width:1308;height:694" coordorigin="6222,4103" coordsize="1308,694" path="m6847,4103l6817,4104,6786,4109,6785,4109,6755,4117,6725,4128,6725,4129,6695,4142,6694,4142,6665,4158,6636,4177,6607,4198,6580,4219,6552,4243,6551,4243,6524,4268,6498,4295,6498,4296,6473,4324,6401,4411,6356,4471,6317,4531,6281,4589,6248,4643,6222,4692,6230,4697,6257,4648,6289,4594,6325,4536,6364,4477,6364,4477,6408,4417,6455,4358,6505,4302,6558,4250,6613,4205,6615,4205,6642,4186,6641,4186,6670,4166,6698,4151,6728,4138,6758,4127,6757,4127,6787,4118,6818,4114,6817,4114,6847,4112,6927,4112,6913,4109,6881,4104,6880,4104,6847,4103xe" filled="t" fillcolor="#000000" stroked="f">
                <v:path arrowok="t"/>
                <v:fill type="solid"/>
              </v:shape>
              <v:shape style="position:absolute;left:6222;top:4103;width:1308;height:694" coordorigin="6222,4103" coordsize="1308,694" path="m7107,4206l7092,4206,7121,4229,7148,4253,7147,4253,7200,4306,7225,4334,7273,4392,7296,4422,7339,4483,7339,4482,7351,4482,7348,4477,7304,4416,7303,4416,7280,4386,7232,4328,7207,4300,7207,4298,7154,4246,7127,4222,7107,4206xe" filled="t" fillcolor="#000000" stroked="f">
                <v:path arrowok="t"/>
                <v:fill type="solid"/>
              </v:shape>
              <v:shape style="position:absolute;left:6222;top:4103;width:1308;height:694" coordorigin="6222,4103" coordsize="1308,694" path="m6365,4476l6364,4477,6364,4477,6365,4476xe" filled="t" fillcolor="#000000" stroked="f">
                <v:path arrowok="t"/>
                <v:fill type="solid"/>
              </v:shape>
              <v:shape style="position:absolute;left:6222;top:4103;width:1308;height:694" coordorigin="6222,4103" coordsize="1308,694" path="m6927,4112l6847,4112,6880,4114,6912,4118,6911,4118,6943,4127,6974,4138,7004,4152,7003,4152,7033,4169,7063,4187,7092,4207,7092,4206,7107,4206,7098,4199,7069,4178,7068,4178,7038,4160,7008,4144,6978,4129,6978,4128,6947,4117,6946,4117,6927,4112xe" filled="t" fillcolor="#000000" stroked="f">
                <v:path arrowok="t"/>
                <v:fill type="solid"/>
              </v:shape>
              <v:shape style="position:absolute;left:6222;top:4103;width:1308;height:694" coordorigin="6222,4103" coordsize="1308,694" path="m6615,4205l6613,4205,6613,4206,6615,4205xe" filled="t" fillcolor="#000000" stroked="f">
                <v:path arrowok="t"/>
                <v:fill type="solid"/>
              </v:shape>
            </v:group>
            <v:group style="position:absolute;left:6172;top:4692;width:59;height:104" coordorigin="6172,4692" coordsize="59,104">
              <v:shape style="position:absolute;left:6172;top:4692;width:59;height:104" coordorigin="6172,4692" coordsize="59,104" path="m6222,4692l6199,4734,6199,4735,6172,4793,6180,4796,6208,4739,6230,4697,6222,4692xe" filled="t" fillcolor="#000000" stroked="f">
                <v:path arrowok="t"/>
                <v:fill type="solid"/>
              </v:shape>
            </v:group>
            <v:group style="position:absolute;left:6170;top:4793;width:10;height:7" coordorigin="6170,4793" coordsize="10,7">
              <v:shape style="position:absolute;left:6170;top:4793;width:10;height:7" coordorigin="6170,4793" coordsize="10,7" path="m6172,4793l6170,4796,6179,4800,6180,4796,6172,4793xe" filled="t" fillcolor="#000000" stroked="f">
                <v:path arrowok="t"/>
                <v:fill type="solid"/>
              </v:shape>
            </v:group>
            <v:group style="position:absolute;left:7518;top:4785;width:10;height:7" coordorigin="7518,4785" coordsize="10,7">
              <v:shape style="position:absolute;left:7518;top:4785;width:10;height:7" coordorigin="7518,4785" coordsize="10,7" path="m7518,4791l7528,4791,7528,4785,7518,4785,7518,4791xe" filled="t" fillcolor="#000000" stroked="f">
                <v:path arrowok="t"/>
                <v:fill type="solid"/>
              </v:shape>
            </v:group>
            <v:group style="position:absolute;left:7518;top:4745;width:10;height:42" coordorigin="7518,4745" coordsize="10,42">
              <v:shape style="position:absolute;left:7518;top:4745;width:10;height:42" coordorigin="7518,4745" coordsize="10,42" path="m7518,4787l7528,4787,7528,4745,7518,4745,7518,4787xe" filled="t" fillcolor="#000000" stroked="f">
                <v:path arrowok="t"/>
                <v:fill type="solid"/>
              </v:shape>
            </v:group>
            <v:group style="position:absolute;left:7518;top:4586;width:10;height:79" coordorigin="7518,4586" coordsize="10,79">
              <v:shape style="position:absolute;left:7518;top:4586;width:10;height:79" coordorigin="7518,4586" coordsize="10,79" path="m7518,4626l7528,4626e" filled="f" stroked="t" strokeweight="4.060000pt" strokecolor="#000000">
                <v:path arrowok="t"/>
              </v:shape>
            </v:group>
            <v:group style="position:absolute;left:7518;top:4427;width:10;height:79" coordorigin="7518,4427" coordsize="10,79">
              <v:shape style="position:absolute;left:7518;top:4427;width:10;height:79" coordorigin="7518,4427" coordsize="10,79" path="m7518,4466l7528,4466e" filled="f" stroked="t" strokeweight="4.060000pt" strokecolor="#000000">
                <v:path arrowok="t"/>
              </v:shape>
            </v:group>
            <v:group style="position:absolute;left:7518;top:4267;width:10;height:79" coordorigin="7518,4267" coordsize="10,79">
              <v:shape style="position:absolute;left:7518;top:4267;width:10;height:79" coordorigin="7518,4267" coordsize="10,79" path="m7518,4307l7528,4307e" filled="f" stroked="t" strokeweight="4.060000pt" strokecolor="#000000">
                <v:path arrowok="t"/>
              </v:shape>
            </v:group>
            <v:group style="position:absolute;left:7518;top:4108;width:10;height:80" coordorigin="7518,4108" coordsize="10,80">
              <v:shape style="position:absolute;left:7518;top:4108;width:10;height:80" coordorigin="7518,4108" coordsize="10,80" path="m7523,4108l7523,4188e" filled="f" stroked="t" strokeweight=".58001pt" strokecolor="#000000">
                <v:path arrowok="t"/>
              </v:shape>
            </v:group>
            <v:group style="position:absolute;left:7518;top:3948;width:10;height:80" coordorigin="7518,3948" coordsize="10,80">
              <v:shape style="position:absolute;left:7518;top:3948;width:10;height:80" coordorigin="7518,3948" coordsize="10,80" path="m7523,3948l7523,4028e" filled="f" stroked="t" strokeweight=".58001pt" strokecolor="#000000">
                <v:path arrowok="t"/>
              </v:shape>
            </v:group>
            <v:group style="position:absolute;left:7518;top:3790;width:10;height:79" coordorigin="7518,3790" coordsize="10,79">
              <v:shape style="position:absolute;left:7518;top:3790;width:10;height:79" coordorigin="7518,3790" coordsize="10,79" path="m7518,3829l7528,3829e" filled="f" stroked="t" strokeweight="4.060000pt" strokecolor="#000000">
                <v:path arrowok="t"/>
              </v:shape>
            </v:group>
            <v:group style="position:absolute;left:7518;top:3630;width:10;height:79" coordorigin="7518,3630" coordsize="10,79">
              <v:shape style="position:absolute;left:7518;top:3630;width:10;height:79" coordorigin="7518,3630" coordsize="10,79" path="m7518,3670l7528,3670e" filled="f" stroked="t" strokeweight="4.060000pt" strokecolor="#000000">
                <v:path arrowok="t"/>
              </v:shape>
            </v:group>
            <v:group style="position:absolute;left:7518;top:3470;width:10;height:79" coordorigin="7518,3470" coordsize="10,79">
              <v:shape style="position:absolute;left:7518;top:3470;width:10;height:79" coordorigin="7518,3470" coordsize="10,79" path="m7518,3510l7528,3510e" filled="f" stroked="t" strokeweight="4.060000pt" strokecolor="#000000">
                <v:path arrowok="t"/>
              </v:shape>
            </v:group>
            <v:group style="position:absolute;left:7518;top:3311;width:10;height:79" coordorigin="7518,3311" coordsize="10,79">
              <v:shape style="position:absolute;left:7518;top:3311;width:10;height:79" coordorigin="7518,3311" coordsize="10,79" path="m7518,3350l7528,3350e" filled="f" stroked="t" strokeweight="4.060000pt" strokecolor="#000000">
                <v:path arrowok="t"/>
              </v:shape>
            </v:group>
            <v:group style="position:absolute;left:7518;top:3151;width:10;height:79" coordorigin="7518,3151" coordsize="10,79">
              <v:shape style="position:absolute;left:7518;top:3151;width:10;height:79" coordorigin="7518,3151" coordsize="10,79" path="m7518,3191l7528,3191e" filled="f" stroked="t" strokeweight="4.060000pt" strokecolor="#000000">
                <v:path arrowok="t"/>
              </v:shape>
            </v:group>
            <v:group style="position:absolute;left:7518;top:2992;width:10;height:79" coordorigin="7518,2992" coordsize="10,79">
              <v:shape style="position:absolute;left:7518;top:2992;width:10;height:79" coordorigin="7518,2992" coordsize="10,79" path="m7518,3031l7528,3031e" filled="f" stroked="t" strokeweight="4.060000pt" strokecolor="#000000">
                <v:path arrowok="t"/>
              </v:shape>
            </v:group>
            <v:group style="position:absolute;left:7518;top:2832;width:10;height:79" coordorigin="7518,2832" coordsize="10,79">
              <v:shape style="position:absolute;left:7518;top:2832;width:10;height:79" coordorigin="7518,2832" coordsize="10,79" path="m7518,2872l7528,2872e" filled="f" stroked="t" strokeweight="4.060000pt" strokecolor="#000000">
                <v:path arrowok="t"/>
              </v:shape>
            </v:group>
            <v:group style="position:absolute;left:7518;top:2672;width:10;height:80" coordorigin="7518,2672" coordsize="10,80">
              <v:shape style="position:absolute;left:7518;top:2672;width:10;height:80" coordorigin="7518,2672" coordsize="10,80" path="m7523,2672l7523,2753e" filled="f" stroked="t" strokeweight=".58001pt" strokecolor="#000000">
                <v:path arrowok="t"/>
              </v:shape>
            </v:group>
            <v:group style="position:absolute;left:7518;top:2514;width:10;height:79" coordorigin="7518,2514" coordsize="10,79">
              <v:shape style="position:absolute;left:7518;top:2514;width:10;height:79" coordorigin="7518,2514" coordsize="10,79" path="m7518,2554l7528,2554e" filled="f" stroked="t" strokeweight="4.060000pt" strokecolor="#000000">
                <v:path arrowok="t"/>
              </v:shape>
            </v:group>
            <v:group style="position:absolute;left:7518;top:2354;width:10;height:79" coordorigin="7518,2354" coordsize="10,79">
              <v:shape style="position:absolute;left:7518;top:2354;width:10;height:79" coordorigin="7518,2354" coordsize="10,79" path="m7518,2394l7528,2394e" filled="f" stroked="t" strokeweight="4.060000pt" strokecolor="#000000">
                <v:path arrowok="t"/>
              </v:shape>
            </v:group>
            <v:group style="position:absolute;left:7518;top:2195;width:10;height:79" coordorigin="7518,2195" coordsize="10,79">
              <v:shape style="position:absolute;left:7518;top:2195;width:10;height:79" coordorigin="7518,2195" coordsize="10,79" path="m7518,2234l7528,2234e" filled="f" stroked="t" strokeweight="4.060000pt" strokecolor="#000000">
                <v:path arrowok="t"/>
              </v:shape>
            </v:group>
            <v:group style="position:absolute;left:7518;top:2035;width:10;height:79" coordorigin="7518,2035" coordsize="10,79">
              <v:shape style="position:absolute;left:7518;top:2035;width:10;height:79" coordorigin="7518,2035" coordsize="10,79" path="m7518,2075l7528,2075e" filled="f" stroked="t" strokeweight="4.060000pt" strokecolor="#000000">
                <v:path arrowok="t"/>
              </v:shape>
            </v:group>
            <v:group style="position:absolute;left:7518;top:1876;width:10;height:79" coordorigin="7518,1876" coordsize="10,79">
              <v:shape style="position:absolute;left:7518;top:1876;width:10;height:79" coordorigin="7518,1876" coordsize="10,79" path="m7518,1915l7528,1915e" filled="f" stroked="t" strokeweight="4.060000pt" strokecolor="#000000">
                <v:path arrowok="t"/>
              </v:shape>
            </v:group>
            <v:group style="position:absolute;left:7518;top:1716;width:10;height:79" coordorigin="7518,1716" coordsize="10,79">
              <v:shape style="position:absolute;left:7518;top:1716;width:10;height:79" coordorigin="7518,1716" coordsize="10,79" path="m7518,1756l7528,1756e" filled="f" stroked="t" strokeweight="4.060000pt" strokecolor="#000000">
                <v:path arrowok="t"/>
              </v:shape>
            </v:group>
            <v:group style="position:absolute;left:7518;top:1556;width:10;height:79" coordorigin="7518,1556" coordsize="10,79">
              <v:shape style="position:absolute;left:7518;top:1556;width:10;height:79" coordorigin="7518,1556" coordsize="10,79" path="m7518,1596l7528,1596e" filled="f" stroked="t" strokeweight="4.060000pt" strokecolor="#000000">
                <v:path arrowok="t"/>
              </v:shape>
            </v:group>
            <v:group style="position:absolute;left:7518;top:1397;width:10;height:80" coordorigin="7518,1397" coordsize="10,80">
              <v:shape style="position:absolute;left:7518;top:1397;width:10;height:80" coordorigin="7518,1397" coordsize="10,80" path="m7523,1397l7523,1477e" filled="f" stroked="t" strokeweight=".58001pt" strokecolor="#000000">
                <v:path arrowok="t"/>
              </v:shape>
            </v:group>
            <v:group style="position:absolute;left:7518;top:1238;width:10;height:79" coordorigin="7518,1238" coordsize="10,79">
              <v:shape style="position:absolute;left:7518;top:1238;width:10;height:79" coordorigin="7518,1238" coordsize="10,79" path="m7518,1278l7528,1278e" filled="f" stroked="t" strokeweight="4.060000pt" strokecolor="#000000">
                <v:path arrowok="t"/>
              </v:shape>
            </v:group>
            <v:group style="position:absolute;left:7518;top:1079;width:10;height:79" coordorigin="7518,1079" coordsize="10,79">
              <v:shape style="position:absolute;left:7518;top:1079;width:10;height:79" coordorigin="7518,1079" coordsize="10,79" path="m7518,1118l7528,1118e" filled="f" stroked="t" strokeweight="4.060000pt" strokecolor="#000000">
                <v:path arrowok="t"/>
              </v:shape>
            </v:group>
            <v:group style="position:absolute;left:7518;top:919;width:10;height:79" coordorigin="7518,919" coordsize="10,79">
              <v:shape style="position:absolute;left:7518;top:919;width:10;height:79" coordorigin="7518,919" coordsize="10,79" path="m7518,959l7528,959e" filled="f" stroked="t" strokeweight="4.060000pt" strokecolor="#000000">
                <v:path arrowok="t"/>
              </v:shape>
            </v:group>
            <v:group style="position:absolute;left:7518;top:760;width:10;height:79" coordorigin="7518,760" coordsize="10,79">
              <v:shape style="position:absolute;left:7518;top:760;width:10;height:79" coordorigin="7518,760" coordsize="10,79" path="m7518,799l7528,799e" filled="f" stroked="t" strokeweight="4.060000pt" strokecolor="#000000">
                <v:path arrowok="t"/>
              </v:shape>
            </v:group>
            <v:group style="position:absolute;left:7518;top:600;width:10;height:79" coordorigin="7518,600" coordsize="10,79">
              <v:shape style="position:absolute;left:7518;top:600;width:10;height:79" coordorigin="7518,600" coordsize="10,79" path="m7518,640l7528,640e" filled="f" stroked="t" strokeweight="4.060000pt" strokecolor="#000000">
                <v:path arrowok="t"/>
              </v:shape>
            </v:group>
            <v:group style="position:absolute;left:7518;top:475;width:10;height:44" coordorigin="7518,475" coordsize="10,44">
              <v:shape style="position:absolute;left:7518;top:475;width:10;height:44" coordorigin="7518,475" coordsize="10,44" path="m7518,497l7528,497e" filled="f" stroked="t" strokeweight="2.320pt" strokecolor="#000000">
                <v:path arrowok="t"/>
              </v:shape>
            </v:group>
            <v:group style="position:absolute;left:7816;top:4745;width:10;height:44" coordorigin="7816,4745" coordsize="10,44">
              <v:shape style="position:absolute;left:7816;top:4745;width:10;height:44" coordorigin="7816,4745" coordsize="10,44" path="m7816,4767l7825,4767e" filled="f" stroked="t" strokeweight="2.320pt" strokecolor="#000000">
                <v:path arrowok="t"/>
              </v:shape>
            </v:group>
            <v:group style="position:absolute;left:7816;top:4585;width:10;height:79" coordorigin="7816,4585" coordsize="10,79">
              <v:shape style="position:absolute;left:7816;top:4585;width:10;height:79" coordorigin="7816,4585" coordsize="10,79" path="m7816,4625l7825,4625e" filled="f" stroked="t" strokeweight="4.060000pt" strokecolor="#000000">
                <v:path arrowok="t"/>
              </v:shape>
            </v:group>
            <v:group style="position:absolute;left:7816;top:4426;width:10;height:79" coordorigin="7816,4426" coordsize="10,79">
              <v:shape style="position:absolute;left:7816;top:4426;width:10;height:79" coordorigin="7816,4426" coordsize="10,79" path="m7816,4465l7825,4465e" filled="f" stroked="t" strokeweight="4.060000pt" strokecolor="#000000">
                <v:path arrowok="t"/>
              </v:shape>
            </v:group>
            <v:group style="position:absolute;left:7816;top:4266;width:10;height:80" coordorigin="7816,4266" coordsize="10,80">
              <v:shape style="position:absolute;left:7816;top:4266;width:10;height:80" coordorigin="7816,4266" coordsize="10,80" path="m7820,4266l7820,4346e" filled="f" stroked="t" strokeweight=".58001pt" strokecolor="#000000">
                <v:path arrowok="t"/>
              </v:shape>
            </v:group>
            <v:group style="position:absolute;left:7816;top:4108;width:10;height:79" coordorigin="7816,4108" coordsize="10,79">
              <v:shape style="position:absolute;left:7816;top:4108;width:10;height:79" coordorigin="7816,4108" coordsize="10,79" path="m7816,4147l7825,4147e" filled="f" stroked="t" strokeweight="4.060000pt" strokecolor="#000000">
                <v:path arrowok="t"/>
              </v:shape>
            </v:group>
            <v:group style="position:absolute;left:7816;top:3948;width:10;height:79" coordorigin="7816,3948" coordsize="10,79">
              <v:shape style="position:absolute;left:7816;top:3948;width:10;height:79" coordorigin="7816,3948" coordsize="10,79" path="m7816,3988l7825,3988e" filled="f" stroked="t" strokeweight="4.060000pt" strokecolor="#000000">
                <v:path arrowok="t"/>
              </v:shape>
            </v:group>
            <v:group style="position:absolute;left:7816;top:3788;width:10;height:79" coordorigin="7816,3788" coordsize="10,79">
              <v:shape style="position:absolute;left:7816;top:3788;width:10;height:79" coordorigin="7816,3788" coordsize="10,79" path="m7816,3828l7825,3828e" filled="f" stroked="t" strokeweight="4.060000pt" strokecolor="#000000">
                <v:path arrowok="t"/>
              </v:shape>
            </v:group>
            <v:group style="position:absolute;left:7816;top:3629;width:10;height:79" coordorigin="7816,3629" coordsize="10,79">
              <v:shape style="position:absolute;left:7816;top:3629;width:10;height:79" coordorigin="7816,3629" coordsize="10,79" path="m7816,3668l7825,3668e" filled="f" stroked="t" strokeweight="4.060000pt" strokecolor="#000000">
                <v:path arrowok="t"/>
              </v:shape>
            </v:group>
            <v:group style="position:absolute;left:7816;top:3469;width:10;height:79" coordorigin="7816,3469" coordsize="10,79">
              <v:shape style="position:absolute;left:7816;top:3469;width:10;height:79" coordorigin="7816,3469" coordsize="10,79" path="m7816,3509l7825,3509e" filled="f" stroked="t" strokeweight="4.060000pt" strokecolor="#000000">
                <v:path arrowok="t"/>
              </v:shape>
            </v:group>
            <v:group style="position:absolute;left:7816;top:3310;width:10;height:79" coordorigin="7816,3310" coordsize="10,79">
              <v:shape style="position:absolute;left:7816;top:3310;width:10;height:79" coordorigin="7816,3310" coordsize="10,79" path="m7816,3349l7825,3349e" filled="f" stroked="t" strokeweight="4.060000pt" strokecolor="#000000">
                <v:path arrowok="t"/>
              </v:shape>
            </v:group>
            <v:group style="position:absolute;left:7816;top:3150;width:10;height:79" coordorigin="7816,3150" coordsize="10,79">
              <v:shape style="position:absolute;left:7816;top:3150;width:10;height:79" coordorigin="7816,3150" coordsize="10,79" path="m7816,3190l7825,3190e" filled="f" stroked="t" strokeweight="4.060000pt" strokecolor="#000000">
                <v:path arrowok="t"/>
              </v:shape>
            </v:group>
            <v:group style="position:absolute;left:7816;top:2990;width:10;height:80" coordorigin="7816,2990" coordsize="10,80">
              <v:shape style="position:absolute;left:7816;top:2990;width:10;height:80" coordorigin="7816,2990" coordsize="10,80" path="m7820,2990l7820,3071e" filled="f" stroked="t" strokeweight=".58001pt" strokecolor="#000000">
                <v:path arrowok="t"/>
              </v:shape>
            </v:group>
            <v:group style="position:absolute;left:7816;top:2831;width:10;height:80" coordorigin="7816,2831" coordsize="10,80">
              <v:shape style="position:absolute;left:7816;top:2831;width:10;height:80" coordorigin="7816,2831" coordsize="10,80" path="m7820,2831l7820,2911e" filled="f" stroked="t" strokeweight=".58001pt" strokecolor="#000000">
                <v:path arrowok="t"/>
              </v:shape>
            </v:group>
            <v:group style="position:absolute;left:7816;top:2672;width:10;height:79" coordorigin="7816,2672" coordsize="10,79">
              <v:shape style="position:absolute;left:7816;top:2672;width:10;height:79" coordorigin="7816,2672" coordsize="10,79" path="m7816,2712l7825,2712e" filled="f" stroked="t" strokeweight="4.060000pt" strokecolor="#000000">
                <v:path arrowok="t"/>
              </v:shape>
            </v:group>
            <v:group style="position:absolute;left:7816;top:1874;width:10;height:79" coordorigin="7816,1874" coordsize="10,79">
              <v:shape style="position:absolute;left:7816;top:1874;width:10;height:79" coordorigin="7816,1874" coordsize="10,79" path="m7816,1914l7825,1914e" filled="f" stroked="t" strokeweight="4.060000pt" strokecolor="#000000">
                <v:path arrowok="t"/>
              </v:shape>
            </v:group>
            <v:group style="position:absolute;left:7816;top:1715;width:10;height:79" coordorigin="7816,1715" coordsize="10,79">
              <v:shape style="position:absolute;left:7816;top:1715;width:10;height:79" coordorigin="7816,1715" coordsize="10,79" path="m7816,1754l7825,1754e" filled="f" stroked="t" strokeweight="4.060000pt" strokecolor="#000000">
                <v:path arrowok="t"/>
              </v:shape>
            </v:group>
            <v:group style="position:absolute;left:7816;top:1555;width:10;height:80" coordorigin="7816,1555" coordsize="10,80">
              <v:shape style="position:absolute;left:7816;top:1555;width:10;height:80" coordorigin="7816,1555" coordsize="10,80" path="m7820,1555l7820,1636e" filled="f" stroked="t" strokeweight=".58001pt" strokecolor="#000000">
                <v:path arrowok="t"/>
              </v:shape>
            </v:group>
            <v:group style="position:absolute;left:7816;top:1470;width:10;height:7" coordorigin="7816,1470" coordsize="10,7">
              <v:shape style="position:absolute;left:7816;top:1470;width:10;height:7" coordorigin="7816,1470" coordsize="10,7" path="m7816,1477l7825,1477,7825,1470,7816,1470,7816,1477xe" filled="t" fillcolor="#000000" stroked="f">
                <v:path arrowok="t"/>
                <v:fill type="solid"/>
              </v:shape>
            </v:group>
            <v:group style="position:absolute;left:7816;top:1396;width:10;height:76" coordorigin="7816,1396" coordsize="10,76">
              <v:shape style="position:absolute;left:7816;top:1396;width:10;height:76" coordorigin="7816,1396" coordsize="10,76" path="m7816,1472l7825,1472,7825,1396,7816,1396,7816,1472xe" filled="t" fillcolor="#000000" stroked="f">
                <v:path arrowok="t"/>
                <v:fill type="solid"/>
              </v:shape>
            </v:group>
            <v:group style="position:absolute;left:7816;top:1311;width:10;height:7" coordorigin="7816,1311" coordsize="10,7">
              <v:shape style="position:absolute;left:7816;top:1311;width:10;height:7" coordorigin="7816,1311" coordsize="10,7" path="m7816,1317l7825,1317,7825,1311,7816,1311,7816,1317xe" filled="t" fillcolor="#000000" stroked="f">
                <v:path arrowok="t"/>
                <v:fill type="solid"/>
              </v:shape>
            </v:group>
            <v:group style="position:absolute;left:7816;top:1236;width:10;height:76" coordorigin="7816,1236" coordsize="10,76">
              <v:shape style="position:absolute;left:7816;top:1236;width:10;height:76" coordorigin="7816,1236" coordsize="10,76" path="m7816,1313l7825,1313,7825,1236,7816,1236,7816,1313xe" filled="t" fillcolor="#000000" stroked="f">
                <v:path arrowok="t"/>
                <v:fill type="solid"/>
              </v:shape>
            </v:group>
            <v:group style="position:absolute;left:7816;top:1151;width:10;height:7" coordorigin="7816,1151" coordsize="10,7">
              <v:shape style="position:absolute;left:7816;top:1151;width:10;height:7" coordorigin="7816,1151" coordsize="10,7" path="m7816,1158l7825,1158,7825,1151,7816,1151,7816,1158xe" filled="t" fillcolor="#000000" stroked="f">
                <v:path arrowok="t"/>
                <v:fill type="solid"/>
              </v:shape>
            </v:group>
            <v:group style="position:absolute;left:7816;top:1077;width:10;height:76" coordorigin="7816,1077" coordsize="10,76">
              <v:shape style="position:absolute;left:7816;top:1077;width:10;height:76" coordorigin="7816,1077" coordsize="10,76" path="m7816,1153l7825,1153,7825,1077,7816,1077,7816,1153xe" filled="t" fillcolor="#000000" stroked="f">
                <v:path arrowok="t"/>
                <v:fill type="solid"/>
              </v:shape>
            </v:group>
            <v:group style="position:absolute;left:7816;top:991;width:10;height:7" coordorigin="7816,991" coordsize="10,7">
              <v:shape style="position:absolute;left:7816;top:991;width:10;height:7" coordorigin="7816,991" coordsize="10,7" path="m7816,998l7825,998,7825,991,7816,991,7816,998xe" filled="t" fillcolor="#000000" stroked="f">
                <v:path arrowok="t"/>
                <v:fill type="solid"/>
              </v:shape>
            </v:group>
            <v:group style="position:absolute;left:7816;top:917;width:10;height:76" coordorigin="7816,917" coordsize="10,76">
              <v:shape style="position:absolute;left:7816;top:917;width:10;height:76" coordorigin="7816,917" coordsize="10,76" path="m7816,993l7825,993,7825,917,7816,917,7816,993xe" filled="t" fillcolor="#000000" stroked="f">
                <v:path arrowok="t"/>
                <v:fill type="solid"/>
              </v:shape>
            </v:group>
            <v:group style="position:absolute;left:7816;top:832;width:10;height:7" coordorigin="7816,832" coordsize="10,7">
              <v:shape style="position:absolute;left:7816;top:832;width:10;height:7" coordorigin="7816,832" coordsize="10,7" path="m7816,839l7825,839,7825,832,7816,832,7816,839xe" filled="t" fillcolor="#000000" stroked="f">
                <v:path arrowok="t"/>
                <v:fill type="solid"/>
              </v:shape>
            </v:group>
            <v:group style="position:absolute;left:7816;top:757;width:10;height:76" coordorigin="7816,757" coordsize="10,76">
              <v:shape style="position:absolute;left:7816;top:757;width:10;height:76" coordorigin="7816,757" coordsize="10,76" path="m7816,834l7825,834,7825,757,7816,757,7816,834xe" filled="t" fillcolor="#000000" stroked="f">
                <v:path arrowok="t"/>
                <v:fill type="solid"/>
              </v:shape>
            </v:group>
            <v:group style="position:absolute;left:7816;top:672;width:10;height:7" coordorigin="7816,672" coordsize="10,7">
              <v:shape style="position:absolute;left:7816;top:672;width:10;height:7" coordorigin="7816,672" coordsize="10,7" path="m7816,679l7825,679,7825,672,7816,672,7816,679xe" filled="t" fillcolor="#000000" stroked="f">
                <v:path arrowok="t"/>
                <v:fill type="solid"/>
              </v:shape>
            </v:group>
            <v:group style="position:absolute;left:7816;top:598;width:10;height:76" coordorigin="7816,598" coordsize="10,76">
              <v:shape style="position:absolute;left:7816;top:598;width:10;height:76" coordorigin="7816,598" coordsize="10,76" path="m7816,674l7825,674,7825,598,7816,598,7816,674xe" filled="t" fillcolor="#000000" stroked="f">
                <v:path arrowok="t"/>
                <v:fill type="solid"/>
              </v:shape>
            </v:group>
            <v:group style="position:absolute;left:7816;top:514;width:10;height:5" coordorigin="7816,514" coordsize="10,5">
              <v:shape style="position:absolute;left:7816;top:514;width:10;height:5" coordorigin="7816,514" coordsize="10,5" path="m7816,516l7825,516e" filled="f" stroked="t" strokeweight=".34002pt" strokecolor="#000000">
                <v:path arrowok="t"/>
              </v:shape>
            </v:group>
            <v:group style="position:absolute;left:7816;top:474;width:10;height:40" coordorigin="7816,474" coordsize="10,40">
              <v:shape style="position:absolute;left:7816;top:474;width:10;height:40" coordorigin="7816,474" coordsize="10,40" path="m7816,494l7825,494e" filled="f" stroked="t" strokeweight="2.08pt" strokecolor="#000000">
                <v:path arrowok="t"/>
              </v:shape>
            </v:group>
            <v:group style="position:absolute;left:9160;top:4792;width:11;height:8" coordorigin="9160,4792" coordsize="11,8">
              <v:shape style="position:absolute;left:9160;top:4792;width:11;height:8" coordorigin="9160,4792" coordsize="11,8" path="m9168,4792l9160,4796,9162,4800,9170,4795,9168,4792xe" filled="t" fillcolor="#000000" stroked="f">
                <v:path arrowok="t"/>
                <v:fill type="solid"/>
              </v:shape>
            </v:group>
            <v:group style="position:absolute;left:7860;top:4104;width:1308;height:692" coordorigin="7860,4104" coordsize="1308,692">
              <v:shape style="position:absolute;left:7860;top:4104;width:1308;height:692" coordorigin="7860,4104" coordsize="1308,692" path="m8989,4483l8977,4483,9017,4543,9052,4601,9083,4655,9160,4796,9168,4792,9091,4650,9060,4596,9025,4538,8989,4483xe" filled="t" fillcolor="#000000" stroked="f">
                <v:path arrowok="t"/>
                <v:fill type="solid"/>
              </v:shape>
              <v:shape style="position:absolute;left:7860;top:4104;width:1308;height:692" coordorigin="7860,4104" coordsize="1308,692" path="m8485,4104l8455,4105,8424,4110,8423,4110,8393,4118,8363,4129,8363,4130,8334,4144,8333,4144,8303,4159,8245,4198,8218,4220,8190,4244,8189,4244,8162,4270,8136,4296,8136,4297,8111,4325,8039,4412,7996,4472,7955,4532,7919,4590,7886,4644,7860,4693,7868,4698,7895,4649,7927,4595,7963,4537,8003,4478,8003,4478,8046,4418,8093,4360,8143,4303,8196,4252,8251,4205,8252,4205,8308,4168,8338,4152,8366,4139,8396,4128,8395,4128,8425,4120,8456,4115,8455,4115,8485,4114,8565,4114,8551,4110,8520,4105,8519,4105,8485,4104xe" filled="t" fillcolor="#000000" stroked="f">
                <v:path arrowok="t"/>
                <v:fill type="solid"/>
              </v:shape>
              <v:shape style="position:absolute;left:7860;top:4104;width:1308;height:692" coordorigin="7860,4104" coordsize="1308,692" path="m8745,4207l8730,4207,8759,4230,8786,4254,8785,4254,8838,4307,8863,4336,8911,4393,8934,4423,8977,4484,8977,4483,8989,4483,8986,4478,8942,4417,8941,4417,8918,4387,8870,4330,8845,4301,8845,4300,8792,4247,8765,4223,8745,4207xe" filled="t" fillcolor="#000000" stroked="f">
                <v:path arrowok="t"/>
                <v:fill type="solid"/>
              </v:shape>
              <v:shape style="position:absolute;left:7860;top:4104;width:1308;height:692" coordorigin="7860,4104" coordsize="1308,692" path="m8004,4477l8003,4478,8003,4478,8004,4477xe" filled="t" fillcolor="#000000" stroked="f">
                <v:path arrowok="t"/>
                <v:fill type="solid"/>
              </v:shape>
              <v:shape style="position:absolute;left:7860;top:4104;width:1308;height:692" coordorigin="7860,4104" coordsize="1308,692" path="m8565,4114l8485,4114,8519,4115,8550,4120,8549,4120,8581,4128,8612,4139,8642,4153,8641,4153,8671,4169,8701,4188,8730,4208,8730,4207,8745,4207,8736,4200,8707,4180,8706,4180,8676,4160,8646,4145,8616,4130,8616,4129,8585,4118,8584,4118,8565,4114xe" filled="t" fillcolor="#000000" stroked="f">
                <v:path arrowok="t"/>
                <v:fill type="solid"/>
              </v:shape>
              <v:shape style="position:absolute;left:7860;top:4104;width:1308;height:692" coordorigin="7860,4104" coordsize="1308,692" path="m8252,4205l8251,4205,8250,4206,8252,4205xe" filled="t" fillcolor="#000000" stroked="f">
                <v:path arrowok="t"/>
                <v:fill type="solid"/>
              </v:shape>
            </v:group>
            <v:group style="position:absolute;left:7810;top:4693;width:59;height:103" coordorigin="7810,4693" coordsize="59,103">
              <v:shape style="position:absolute;left:7810;top:4693;width:59;height:103" coordorigin="7810,4693" coordsize="59,103" path="m7860,4693l7837,4735,7810,4792,7818,4796,7846,4740,7868,4698,7860,4693xe" filled="t" fillcolor="#000000" stroked="f">
                <v:path arrowok="t"/>
                <v:fill type="solid"/>
              </v:shape>
            </v:group>
            <v:group style="position:absolute;left:7807;top:4792;width:11;height:8" coordorigin="7807,4792" coordsize="11,8">
              <v:shape style="position:absolute;left:7807;top:4792;width:11;height:8" coordorigin="7807,4792" coordsize="11,8" path="m7810,4792l7807,4795,7816,4800,7818,4796,7810,4792xe" filled="t" fillcolor="#000000" stroked="f">
                <v:path arrowok="t"/>
                <v:fill type="solid"/>
              </v:shape>
            </v:group>
            <v:group style="position:absolute;left:2863;top:931;width:6986;height:2" coordorigin="2863,931" coordsize="6986,2">
              <v:shape style="position:absolute;left:2863;top:931;width:6986;height:2" coordorigin="2863,931" coordsize="6986,0" path="m2863,931l9850,931e" filled="f" stroked="t" strokeweight=".58001pt" strokecolor="#000000">
                <v:path arrowok="t"/>
              </v:shape>
            </v:group>
            <v:group style="position:absolute;left:2863;top:383;width:1374;height:2" coordorigin="2863,383" coordsize="1374,2">
              <v:shape style="position:absolute;left:2863;top:383;width:1374;height:2" coordorigin="2863,383" coordsize="1374,0" path="m2863,383l4237,383e" filled="f" stroked="t" strokeweight=".58001pt" strokecolor="#000000">
                <v:path arrowok="t"/>
              </v:shape>
            </v:group>
            <v:group style="position:absolute;left:4232;top:383;width:2;height:553" coordorigin="4232,383" coordsize="2,553">
              <v:shape style="position:absolute;left:4232;top:383;width:2;height:553" coordorigin="4232,383" coordsize="0,553" path="m4232,383l4232,936e" filled="f" stroked="t" strokeweight=".58001pt" strokecolor="#000000">
                <v:path arrowok="t"/>
              </v:shape>
            </v:group>
            <v:group style="position:absolute;left:7519;top:436;width:2;height:496" coordorigin="7519,436" coordsize="2,496">
              <v:shape style="position:absolute;left:7519;top:436;width:2;height:496" coordorigin="7519,436" coordsize="0,496" path="m7519,436l7519,931e" filled="f" stroked="t" strokeweight=".58001pt" strokecolor="#000000">
                <v:path arrowok="t"/>
              </v:shape>
            </v:group>
            <v:group style="position:absolute;left:6192;top:440;width:1327;height:2" coordorigin="6192,440" coordsize="1327,2">
              <v:shape style="position:absolute;left:6192;top:440;width:1327;height:2" coordorigin="6192,440" coordsize="1327,0" path="m6192,440l7519,440e" filled="f" stroked="t" strokeweight=".58001pt" strokecolor="#000000">
                <v:path arrowok="t"/>
              </v:shape>
            </v:group>
            <v:group style="position:absolute;left:6197;top:440;width:2;height:560" coordorigin="6197,440" coordsize="2,560">
              <v:shape style="position:absolute;left:6197;top:440;width:2;height:560" coordorigin="6197,440" coordsize="0,560" path="m6197,440l6197,1001e" filled="f" stroked="t" strokeweight=".59001pt" strokecolor="#000000">
                <v:path arrowok="t"/>
              </v:shape>
            </v:group>
            <v:group style="position:absolute;left:2863;top:2512;width:6986;height:2" coordorigin="2863,2512" coordsize="6986,2">
              <v:shape style="position:absolute;left:2863;top:2512;width:6986;height:2" coordorigin="2863,2512" coordsize="6986,0" path="m2863,2512l9850,2512e" filled="f" stroked="t" strokeweight=".64pt" strokecolor="#000000">
                <v:path arrowok="t"/>
              </v:shape>
            </v:group>
            <v:group style="position:absolute;left:5888;top:2016;width:2;height:581" coordorigin="5888,2016" coordsize="2,581">
              <v:shape style="position:absolute;left:5888;top:2016;width:2;height:581" coordorigin="5888,2016" coordsize="0,581" path="m5888,2016l5888,2597e" filled="f" stroked="t" strokeweight=".83001pt" strokecolor="#000000">
                <v:path arrowok="t"/>
              </v:shape>
            </v:group>
            <v:group style="position:absolute;left:4532;top:2021;width:2;height:547" coordorigin="4532,2021" coordsize="2,547">
              <v:shape style="position:absolute;left:4532;top:2021;width:2;height:547" coordorigin="4532,2021" coordsize="0,547" path="m4532,2021l4532,2568e" filled="f" stroked="t" strokeweight=".58001pt" strokecolor="#000000">
                <v:path arrowok="t"/>
              </v:shape>
            </v:group>
            <v:group style="position:absolute;left:4586;top:47;width:114;height:119" coordorigin="4586,47" coordsize="114,119">
              <v:shape style="position:absolute;left:4586;top:47;width:114;height:119" coordorigin="4586,47" coordsize="114,119" path="m4660,94l4609,138,4606,148,4609,166,4622,154,4684,100,4678,100,4660,94xe" filled="t" fillcolor="#000000" stroked="f">
                <v:path arrowok="t"/>
                <v:fill type="solid"/>
              </v:shape>
              <v:shape style="position:absolute;left:4586;top:47;width:114;height:119" coordorigin="4586,47" coordsize="114,119" path="m4586,47l4590,64,4598,106,4619,101,4614,78,4597,72,4603,52,4586,47xe" filled="t" fillcolor="#000000" stroked="f">
                <v:path arrowok="t"/>
                <v:fill type="solid"/>
              </v:shape>
              <v:shape style="position:absolute;left:4586;top:47;width:114;height:119" coordorigin="4586,47" coordsize="114,119" path="m4674,82l4660,94,4678,100,4687,97,4674,82xe" filled="t" fillcolor="#000000" stroked="f">
                <v:path arrowok="t"/>
                <v:fill type="solid"/>
              </v:shape>
              <v:shape style="position:absolute;left:4586;top:47;width:114;height:119" coordorigin="4586,47" coordsize="114,119" path="m4687,97l4678,100,4684,100,4687,97xe" filled="t" fillcolor="#000000" stroked="f">
                <v:path arrowok="t"/>
                <v:fill type="solid"/>
              </v:shape>
              <v:shape style="position:absolute;left:4586;top:47;width:114;height:119" coordorigin="4586,47" coordsize="114,119" path="m4689,82l4674,82,4687,97,4700,86,4689,82xe" filled="t" fillcolor="#000000" stroked="f">
                <v:path arrowok="t"/>
                <v:fill type="solid"/>
              </v:shape>
              <v:shape style="position:absolute;left:4586;top:47;width:114;height:119" coordorigin="4586,47" coordsize="114,119" path="m4603,52l4610,59,4614,78,4660,94,4674,82,4689,82,4684,79,4603,52xe" filled="t" fillcolor="#000000" stroked="f">
                <v:path arrowok="t"/>
                <v:fill type="solid"/>
              </v:shape>
              <v:shape style="position:absolute;left:4586;top:47;width:114;height:119" coordorigin="4586,47" coordsize="114,119" path="m4603,52l4597,72,4614,78,4610,59,4603,52xe" filled="t" fillcolor="#000000" stroked="f">
                <v:path arrowok="t"/>
                <v:fill type="solid"/>
              </v:shape>
            </v:group>
            <v:group style="position:absolute;left:4598;top:101;width:28;height:47" coordorigin="4598,101" coordsize="28,47">
              <v:shape style="position:absolute;left:4598;top:101;width:28;height:47" coordorigin="4598,101" coordsize="28,47" path="m4619,101l4598,106,4606,148,4626,143,4619,101xe" filled="t" fillcolor="#000000" stroked="f">
                <v:path arrowok="t"/>
                <v:fill type="solid"/>
              </v:shape>
            </v:group>
            <v:group style="position:absolute;left:4600;top:61;width:80;height:84" coordorigin="4600,61" coordsize="80,84">
              <v:shape style="position:absolute;left:4600;top:61;width:80;height:84" coordorigin="4600,61" coordsize="80,84" path="m4600,61l4608,103,4615,145,4680,89,4600,61xe" filled="t" fillcolor="#000000" stroked="f">
                <v:path arrowok="t"/>
                <v:fill type="solid"/>
              </v:shape>
            </v:group>
            <v:group style="position:absolute;left:4344;top:544;width:10;height:5" coordorigin="4344,544" coordsize="10,5">
              <v:shape style="position:absolute;left:4344;top:544;width:10;height:5" coordorigin="4344,544" coordsize="10,5" path="m4344,546l4354,546e" filled="f" stroked="t" strokeweight=".34002pt" strokecolor="#000000">
                <v:path arrowok="t"/>
              </v:shape>
            </v:group>
            <v:group style="position:absolute;left:4344;top:120;width:202;height:424" coordorigin="4344,120" coordsize="202,424">
              <v:shape style="position:absolute;left:4344;top:120;width:202;height:424" coordorigin="4344,120" coordsize="202,424" path="m4542,120l4541,120,4516,134,4470,174,4429,227,4397,287,4397,288,4384,320,4382,320,4370,355,4361,391,4354,427,4353,430,4349,467,4345,505,4344,544,4354,544,4355,506,4355,505,4358,468,4363,430,4370,394,4380,358,4380,358,4392,324,4405,292,4421,260,4438,232,4438,232,4457,205,4456,205,4476,181,4498,161,4522,142,4522,142,4546,128,4542,120xe" filled="t" fillcolor="#000000" stroked="f">
                <v:path arrowok="t"/>
                <v:fill type="solid"/>
              </v:shape>
              <v:shape style="position:absolute;left:4344;top:120;width:202;height:424" coordorigin="4344,120" coordsize="202,424" path="m4355,505l4355,506,4355,505xe" filled="t" fillcolor="#000000" stroked="f">
                <v:path arrowok="t"/>
                <v:fill type="solid"/>
              </v:shape>
              <v:shape style="position:absolute;left:4344;top:120;width:202;height:424" coordorigin="4344,120" coordsize="202,424" path="m4380,358l4380,358,4380,359,4380,358xe" filled="t" fillcolor="#000000" stroked="f">
                <v:path arrowok="t"/>
                <v:fill type="solid"/>
              </v:shape>
              <v:shape style="position:absolute;left:4344;top:120;width:202;height:424" coordorigin="4344,120" coordsize="202,424" path="m4438,232l4438,232,4438,233,4438,232xe" filled="t" fillcolor="#000000" stroked="f">
                <v:path arrowok="t"/>
                <v:fill type="solid"/>
              </v:shape>
              <v:shape style="position:absolute;left:4344;top:120;width:202;height:424" coordorigin="4344,120" coordsize="202,424" path="m4522,142l4522,142,4520,143,4522,142xe" filled="t" fillcolor="#000000" stroked="f">
                <v:path arrowok="t"/>
                <v:fill type="solid"/>
              </v:shape>
            </v:group>
            <v:group style="position:absolute;left:4542;top:108;width:30;height:20" coordorigin="4542,108" coordsize="30,20">
              <v:shape style="position:absolute;left:4542;top:108;width:30;height:20" coordorigin="4542,108" coordsize="30,20" path="m4568,108l4568,109,4542,120,4546,128,4572,118,4571,118,4568,108xe" filled="t" fillcolor="#000000" stroked="f">
                <v:path arrowok="t"/>
                <v:fill type="solid"/>
              </v:shape>
            </v:group>
            <v:group style="position:absolute;left:4596;top:98;width:7;height:11" coordorigin="4596,98" coordsize="7,11">
              <v:shape style="position:absolute;left:4596;top:98;width:7;height:11" coordorigin="4596,98" coordsize="7,11" path="m4601,98l4596,100,4598,109,4603,108,4601,98xe" filled="t" fillcolor="#000000" stroked="f">
                <v:path arrowok="t"/>
                <v:fill type="solid"/>
              </v:shape>
            </v:group>
            <v:group style="position:absolute;left:4568;top:100;width:30;height:18" coordorigin="4568,100" coordsize="30,18">
              <v:shape style="position:absolute;left:4568;top:100;width:30;height:18" coordorigin="4568,100" coordsize="30,18" path="m4596,100l4568,108,4571,118,4598,109,4596,100xe" filled="t" fillcolor="#000000" stroked="f">
                <v:path arrowok="t"/>
                <v:fill type="solid"/>
              </v:shape>
            </v:group>
            <v:group style="position:absolute;left:4614;top:497;width:104;height:121" coordorigin="4614,497" coordsize="104,121">
              <v:shape style="position:absolute;left:4614;top:497;width:104;height:121" coordorigin="4614,497" coordsize="104,121" path="m4718,559l4698,559,4698,583,4714,592,4704,610,4718,618,4718,559xe" filled="t" fillcolor="#000000" stroked="f">
                <v:path arrowok="t"/>
                <v:fill type="solid"/>
              </v:shape>
              <v:shape style="position:absolute;left:4614;top:497;width:104;height:121" coordorigin="4614,497" coordsize="104,121" path="m4628,550l4614,558,4630,568,4704,610,4698,601,4698,583,4671,568,4639,568,4628,550xe" filled="t" fillcolor="#000000" stroked="f">
                <v:path arrowok="t"/>
                <v:fill type="solid"/>
              </v:shape>
              <v:shape style="position:absolute;left:4614;top:497;width:104;height:121" coordorigin="4614,497" coordsize="104,121" path="m4698,583l4698,601,4704,610,4714,592,4698,583xe" filled="t" fillcolor="#000000" stroked="f">
                <v:path arrowok="t"/>
                <v:fill type="solid"/>
              </v:shape>
              <v:shape style="position:absolute;left:4614;top:497;width:104;height:121" coordorigin="4614,497" coordsize="104,121" path="m4718,497l4703,506,4628,550,4639,568,4655,559,4639,550,4670,550,4714,524,4718,516,4718,497xe" filled="t" fillcolor="#000000" stroked="f">
                <v:path arrowok="t"/>
                <v:fill type="solid"/>
              </v:shape>
              <v:shape style="position:absolute;left:4614;top:497;width:104;height:121" coordorigin="4614,497" coordsize="104,121" path="m4655,559l4639,568,4671,568,4655,559xe" filled="t" fillcolor="#000000" stroked="f">
                <v:path arrowok="t"/>
                <v:fill type="solid"/>
              </v:shape>
              <v:shape style="position:absolute;left:4614;top:497;width:104;height:121" coordorigin="4614,497" coordsize="104,121" path="m4670,550l4639,550,4655,559,4670,550xe" filled="t" fillcolor="#000000" stroked="f">
                <v:path arrowok="t"/>
                <v:fill type="solid"/>
              </v:shape>
            </v:group>
            <v:group style="position:absolute;left:4698;top:516;width:20;height:43" coordorigin="4698,516" coordsize="20,43">
              <v:shape style="position:absolute;left:4698;top:516;width:20;height:43" coordorigin="4698,516" coordsize="20,43" path="m4698,538l4718,538e" filled="f" stroked="t" strokeweight="2.260pt" strokecolor="#000000">
                <v:path arrowok="t"/>
              </v:shape>
            </v:group>
            <v:group style="position:absolute;left:4634;top:516;width:74;height:85" coordorigin="4634,516" coordsize="74,85">
              <v:shape style="position:absolute;left:4634;top:516;width:74;height:85" coordorigin="4634,516" coordsize="74,85" path="m4709,516l4634,559,4709,601,4709,516xe" filled="t" fillcolor="#000000" stroked="f">
                <v:path arrowok="t"/>
                <v:fill type="solid"/>
              </v:shape>
            </v:group>
            <v:group style="position:absolute;left:4714;top:559;width:589;height:2" coordorigin="4714,559" coordsize="589,2">
              <v:shape style="position:absolute;left:4714;top:559;width:589;height:2" coordorigin="4714,559" coordsize="589,0" path="m4714,559l5303,559e" filled="f" stroked="t" strokeweight=".579980pt" strokecolor="#000000">
                <v:path arrowok="t"/>
              </v:shape>
            </v:group>
            <v:group style="position:absolute;left:4074;top:521;width:104;height:121" coordorigin="4074,521" coordsize="104,121">
              <v:shape style="position:absolute;left:4074;top:521;width:104;height:121" coordorigin="4074,521" coordsize="104,121" path="m4137,580l4079,614,4074,623,4074,642,4090,632,4164,589,4153,589,4137,580xe" filled="t" fillcolor="#000000" stroked="f">
                <v:path arrowok="t"/>
                <v:fill type="solid"/>
              </v:shape>
              <v:shape style="position:absolute;left:4074;top:521;width:104;height:121" coordorigin="4074,521" coordsize="104,121" path="m4153,571l4137,580,4153,589,4164,589,4153,571xe" filled="t" fillcolor="#000000" stroked="f">
                <v:path arrowok="t"/>
                <v:fill type="solid"/>
              </v:shape>
              <v:shape style="position:absolute;left:4074;top:521;width:104;height:121" coordorigin="4074,521" coordsize="104,121" path="m4163,571l4153,571,4164,589,4178,581,4163,571xe" filled="t" fillcolor="#000000" stroked="f">
                <v:path arrowok="t"/>
                <v:fill type="solid"/>
              </v:shape>
              <v:shape style="position:absolute;left:4074;top:521;width:104;height:121" coordorigin="4074,521" coordsize="104,121" path="m4088,529l4094,538,4094,556,4137,580,4153,571,4163,571,4088,529xe" filled="t" fillcolor="#000000" stroked="f">
                <v:path arrowok="t"/>
                <v:fill type="solid"/>
              </v:shape>
              <v:shape style="position:absolute;left:4074;top:521;width:104;height:121" coordorigin="4074,521" coordsize="104,121" path="m4074,521l4074,580,4094,580,4094,556,4079,547,4088,529,4074,521xe" filled="t" fillcolor="#000000" stroked="f">
                <v:path arrowok="t"/>
                <v:fill type="solid"/>
              </v:shape>
              <v:shape style="position:absolute;left:4074;top:521;width:104;height:121" coordorigin="4074,521" coordsize="104,121" path="m4088,529l4079,547,4094,556,4094,538,4088,529xe" filled="t" fillcolor="#000000" stroked="f">
                <v:path arrowok="t"/>
                <v:fill type="solid"/>
              </v:shape>
            </v:group>
            <v:group style="position:absolute;left:4074;top:580;width:20;height:43" coordorigin="4074,580" coordsize="20,43">
              <v:shape style="position:absolute;left:4074;top:580;width:20;height:43" coordorigin="4074,580" coordsize="20,43" path="m4074,601l4094,601e" filled="f" stroked="t" strokeweight="2.260pt" strokecolor="#000000">
                <v:path arrowok="t"/>
              </v:shape>
            </v:group>
            <v:group style="position:absolute;left:4084;top:538;width:74;height:85" coordorigin="4084,538" coordsize="74,85">
              <v:shape style="position:absolute;left:4084;top:538;width:74;height:85" coordorigin="4084,538" coordsize="74,85" path="m4084,538l4084,623,4158,580,4084,538xe" filled="t" fillcolor="#000000" stroked="f">
                <v:path arrowok="t"/>
                <v:fill type="solid"/>
              </v:shape>
            </v:group>
            <v:group style="position:absolute;left:3565;top:580;width:514;height:2" coordorigin="3565,580" coordsize="514,2">
              <v:shape style="position:absolute;left:3565;top:580;width:514;height:2" coordorigin="3565,580" coordsize="514,0" path="m3565,580l4079,580e" filled="f" stroked="t" strokeweight=".58001pt" strokecolor="#000000">
                <v:path arrowok="t"/>
              </v:shape>
            </v:group>
            <v:group style="position:absolute;left:2879;top:1391;width:106;height:121" coordorigin="2879,1391" coordsize="106,121">
              <v:shape style="position:absolute;left:2879;top:1391;width:106;height:121" coordorigin="2879,1391" coordsize="106,121" path="m2984,1451l2964,1451,2964,1475,2980,1484,2969,1502,2984,1512,2984,1451xe" filled="t" fillcolor="#000000" stroked="f">
                <v:path arrowok="t"/>
                <v:fill type="solid"/>
              </v:shape>
              <v:shape style="position:absolute;left:2879;top:1391;width:106;height:121" coordorigin="2879,1391" coordsize="106,121" path="m2896,1441l2879,1451,2894,1459,2969,1502,2964,1494,2964,1475,2936,1459,2905,1459,2896,1441xe" filled="t" fillcolor="#000000" stroked="f">
                <v:path arrowok="t"/>
                <v:fill type="solid"/>
              </v:shape>
              <v:shape style="position:absolute;left:2879;top:1391;width:106;height:121" coordorigin="2879,1391" coordsize="106,121" path="m2964,1475l2964,1494,2969,1502,2980,1484,2964,1475xe" filled="t" fillcolor="#000000" stroked="f">
                <v:path arrowok="t"/>
                <v:fill type="solid"/>
              </v:shape>
              <v:shape style="position:absolute;left:2879;top:1391;width:106;height:121" coordorigin="2879,1391" coordsize="106,121" path="m2984,1391l2970,1399,2896,1441,2905,1459,2921,1450,2905,1441,2937,1441,2980,1417,2984,1409,2984,1391xe" filled="t" fillcolor="#000000" stroked="f">
                <v:path arrowok="t"/>
                <v:fill type="solid"/>
              </v:shape>
              <v:shape style="position:absolute;left:2879;top:1391;width:106;height:121" coordorigin="2879,1391" coordsize="106,121" path="m2921,1450l2905,1459,2936,1459,2921,1450xe" filled="t" fillcolor="#000000" stroked="f">
                <v:path arrowok="t"/>
                <v:fill type="solid"/>
              </v:shape>
              <v:shape style="position:absolute;left:2879;top:1391;width:106;height:121" coordorigin="2879,1391" coordsize="106,121" path="m2937,1441l2905,1441,2921,1450,2937,1441xe" filled="t" fillcolor="#000000" stroked="f">
                <v:path arrowok="t"/>
                <v:fill type="solid"/>
              </v:shape>
            </v:group>
            <v:group style="position:absolute;left:2964;top:1409;width:20;height:42" coordorigin="2964,1409" coordsize="20,42">
              <v:shape style="position:absolute;left:2964;top:1409;width:20;height:42" coordorigin="2964,1409" coordsize="20,42" path="m2964,1430l2984,1430e" filled="f" stroked="t" strokeweight="2.2pt" strokecolor="#000000">
                <v:path arrowok="t"/>
              </v:shape>
            </v:group>
            <v:group style="position:absolute;left:2900;top:1409;width:74;height:85" coordorigin="2900,1409" coordsize="74,85">
              <v:shape style="position:absolute;left:2900;top:1409;width:74;height:85" coordorigin="2900,1409" coordsize="74,85" path="m2975,1409l2900,1451,2975,1494,2975,1409xe" filled="t" fillcolor="#000000" stroked="f">
                <v:path arrowok="t"/>
                <v:fill type="solid"/>
              </v:shape>
            </v:group>
            <v:group style="position:absolute;left:2980;top:1451;width:349;height:2" coordorigin="2980,1451" coordsize="349,2">
              <v:shape style="position:absolute;left:2980;top:1451;width:349;height:2" coordorigin="2980,1451" coordsize="349,0" path="m2980,1451l3329,1451e" filled="f" stroked="t" strokeweight=".58001pt" strokecolor="#000000">
                <v:path arrowok="t"/>
              </v:shape>
            </v:group>
            <v:group style="position:absolute;left:4106;top:1392;width:103;height:121" coordorigin="4106,1392" coordsize="103,121">
              <v:shape style="position:absolute;left:4106;top:1392;width:103;height:121" coordorigin="4106,1392" coordsize="103,121" path="m4169,1452l4111,1486,4106,1494,4106,1513,4122,1504,4195,1460,4184,1460,4169,1452xe" filled="t" fillcolor="#000000" stroked="f">
                <v:path arrowok="t"/>
                <v:fill type="solid"/>
              </v:shape>
              <v:shape style="position:absolute;left:4106;top:1392;width:103;height:121" coordorigin="4106,1392" coordsize="103,121" path="m4184,1442l4169,1452,4184,1460,4195,1460,4184,1442xe" filled="t" fillcolor="#000000" stroked="f">
                <v:path arrowok="t"/>
                <v:fill type="solid"/>
              </v:shape>
              <v:shape style="position:absolute;left:4106;top:1392;width:103;height:121" coordorigin="4106,1392" coordsize="103,121" path="m4194,1442l4184,1442,4195,1460,4210,1452,4194,1442xe" filled="t" fillcolor="#000000" stroked="f">
                <v:path arrowok="t"/>
                <v:fill type="solid"/>
              </v:shape>
              <v:shape style="position:absolute;left:4106;top:1392;width:103;height:121" coordorigin="4106,1392" coordsize="103,121" path="m4121,1400l4127,1409,4127,1427,4169,1452,4184,1442,4194,1442,4121,1400xe" filled="t" fillcolor="#000000" stroked="f">
                <v:path arrowok="t"/>
                <v:fill type="solid"/>
              </v:shape>
              <v:shape style="position:absolute;left:4106;top:1392;width:103;height:121" coordorigin="4106,1392" coordsize="103,121" path="m4106,1392l4106,1451,4127,1451,4127,1427,4111,1418,4121,1400,4106,1392xe" filled="t" fillcolor="#000000" stroked="f">
                <v:path arrowok="t"/>
                <v:fill type="solid"/>
              </v:shape>
              <v:shape style="position:absolute;left:4106;top:1392;width:103;height:121" coordorigin="4106,1392" coordsize="103,121" path="m4121,1400l4111,1418,4127,1427,4127,1409,4121,1400xe" filled="t" fillcolor="#000000" stroked="f">
                <v:path arrowok="t"/>
                <v:fill type="solid"/>
              </v:shape>
            </v:group>
            <v:group style="position:absolute;left:4106;top:1451;width:20;height:43" coordorigin="4106,1451" coordsize="20,43">
              <v:shape style="position:absolute;left:4106;top:1451;width:20;height:43" coordorigin="4106,1451" coordsize="20,43" path="m4106,1472l4127,1472e" filled="f" stroked="t" strokeweight="2.260pt" strokecolor="#000000">
                <v:path arrowok="t"/>
              </v:shape>
            </v:group>
            <v:group style="position:absolute;left:4116;top:1409;width:73;height:85" coordorigin="4116,1409" coordsize="73,85">
              <v:shape style="position:absolute;left:4116;top:1409;width:73;height:85" coordorigin="4116,1409" coordsize="73,85" path="m4116,1409l4116,1494,4189,1451,4116,1409xe" filled="t" fillcolor="#000000" stroked="f">
                <v:path arrowok="t"/>
                <v:fill type="solid"/>
              </v:shape>
            </v:group>
            <v:group style="position:absolute;left:3698;top:1451;width:412;height:2" coordorigin="3698,1451" coordsize="412,2">
              <v:shape style="position:absolute;left:3698;top:1451;width:412;height:2" coordorigin="3698,1451" coordsize="412,0" path="m3698,1451l4110,1451e" filled="f" stroked="t" strokeweight=".58001pt" strokecolor="#000000">
                <v:path arrowok="t"/>
              </v:shape>
            </v:group>
            <v:group style="position:absolute;left:4302;top:1153;width:106;height:124" coordorigin="4302,1153" coordsize="106,124">
              <v:shape style="position:absolute;left:4302;top:1153;width:106;height:124" coordorigin="4302,1153" coordsize="106,124" path="m4408,1216l4387,1216,4387,1240,4403,1249,4392,1267,4408,1277,4408,1216xe" filled="t" fillcolor="#000000" stroked="f">
                <v:path arrowok="t"/>
                <v:fill type="solid"/>
              </v:shape>
              <v:shape style="position:absolute;left:4302;top:1153;width:106;height:124" coordorigin="4302,1153" coordsize="106,124" path="m4319,1206l4302,1216,4319,1224,4392,1267,4387,1259,4387,1240,4360,1224,4330,1224,4319,1206xe" filled="t" fillcolor="#000000" stroked="f">
                <v:path arrowok="t"/>
                <v:fill type="solid"/>
              </v:shape>
              <v:shape style="position:absolute;left:4302;top:1153;width:106;height:124" coordorigin="4302,1153" coordsize="106,124" path="m4387,1240l4387,1259,4392,1267,4403,1249,4387,1240xe" filled="t" fillcolor="#000000" stroked="f">
                <v:path arrowok="t"/>
                <v:fill type="solid"/>
              </v:shape>
              <v:shape style="position:absolute;left:4302;top:1153;width:106;height:124" coordorigin="4302,1153" coordsize="106,124" path="m4408,1153l4392,1163,4319,1206,4330,1224,4345,1215,4330,1206,4360,1206,4403,1181,4408,1172,4408,1153xe" filled="t" fillcolor="#000000" stroked="f">
                <v:path arrowok="t"/>
                <v:fill type="solid"/>
              </v:shape>
              <v:shape style="position:absolute;left:4302;top:1153;width:106;height:124" coordorigin="4302,1153" coordsize="106,124" path="m4345,1215l4330,1224,4360,1224,4345,1215xe" filled="t" fillcolor="#000000" stroked="f">
                <v:path arrowok="t"/>
                <v:fill type="solid"/>
              </v:shape>
              <v:shape style="position:absolute;left:4302;top:1153;width:106;height:124" coordorigin="4302,1153" coordsize="106,124" path="m4360,1206l4330,1206,4345,1215,4360,1206xe" filled="t" fillcolor="#000000" stroked="f">
                <v:path arrowok="t"/>
                <v:fill type="solid"/>
              </v:shape>
            </v:group>
            <v:group style="position:absolute;left:4387;top:1172;width:20;height:43" coordorigin="4387,1172" coordsize="20,43">
              <v:shape style="position:absolute;left:4387;top:1172;width:20;height:43" coordorigin="4387,1172" coordsize="20,43" path="m4387,1194l4408,1194e" filled="f" stroked="t" strokeweight="2.260pt" strokecolor="#000000">
                <v:path arrowok="t"/>
              </v:shape>
            </v:group>
            <v:group style="position:absolute;left:4325;top:1172;width:73;height:86" coordorigin="4325,1172" coordsize="73,86">
              <v:shape style="position:absolute;left:4325;top:1172;width:73;height:86" coordorigin="4325,1172" coordsize="73,86" path="m4398,1172l4325,1216,4398,1259,4398,1172xe" filled="t" fillcolor="#000000" stroked="f">
                <v:path arrowok="t"/>
                <v:fill type="solid"/>
              </v:shape>
            </v:group>
            <v:group style="position:absolute;left:4404;top:1216;width:588;height:2" coordorigin="4404,1216" coordsize="588,2">
              <v:shape style="position:absolute;left:4404;top:1216;width:588;height:2" coordorigin="4404,1216" coordsize="588,0" path="m4404,1216l4992,1216e" filled="f" stroked="t" strokeweight=".58001pt" strokecolor="#000000">
                <v:path arrowok="t"/>
              </v:shape>
            </v:group>
            <v:group style="position:absolute;left:6023;top:1154;width:107;height:124" coordorigin="6023,1154" coordsize="107,124">
              <v:shape style="position:absolute;left:6023;top:1154;width:107;height:124" coordorigin="6023,1154" coordsize="107,124" path="m6086,1216l6028,1250,6023,1259,6023,1278,6038,1268,6113,1225,6102,1225,6086,1216xe" filled="t" fillcolor="#000000" stroked="f">
                <v:path arrowok="t"/>
                <v:fill type="solid"/>
              </v:shape>
              <v:shape style="position:absolute;left:6023;top:1154;width:107;height:124" coordorigin="6023,1154" coordsize="107,124" path="m6102,1207l6086,1216,6102,1225,6113,1225,6102,1207xe" filled="t" fillcolor="#000000" stroked="f">
                <v:path arrowok="t"/>
                <v:fill type="solid"/>
              </v:shape>
              <v:shape style="position:absolute;left:6023;top:1154;width:107;height:124" coordorigin="6023,1154" coordsize="107,124" path="m6113,1207l6102,1207,6113,1225,6130,1216,6113,1207xe" filled="t" fillcolor="#000000" stroked="f">
                <v:path arrowok="t"/>
                <v:fill type="solid"/>
              </v:shape>
              <v:shape style="position:absolute;left:6023;top:1154;width:107;height:124" coordorigin="6023,1154" coordsize="107,124" path="m6038,1164l6043,1172,6043,1191,6086,1216,6102,1207,6113,1207,6038,1164xe" filled="t" fillcolor="#000000" stroked="f">
                <v:path arrowok="t"/>
                <v:fill type="solid"/>
              </v:shape>
              <v:shape style="position:absolute;left:6023;top:1154;width:107;height:124" coordorigin="6023,1154" coordsize="107,124" path="m6023,1154l6023,1216,6043,1216,6043,1191,6028,1182,6038,1164,6023,1154xe" filled="t" fillcolor="#000000" stroked="f">
                <v:path arrowok="t"/>
                <v:fill type="solid"/>
              </v:shape>
              <v:shape style="position:absolute;left:6023;top:1154;width:107;height:124" coordorigin="6023,1154" coordsize="107,124" path="m6038,1164l6028,1182,6043,1191,6043,1172,6038,1164xe" filled="t" fillcolor="#000000" stroked="f">
                <v:path arrowok="t"/>
                <v:fill type="solid"/>
              </v:shape>
            </v:group>
            <v:group style="position:absolute;left:6023;top:1216;width:20;height:43" coordorigin="6023,1216" coordsize="20,43">
              <v:shape style="position:absolute;left:6023;top:1216;width:20;height:43" coordorigin="6023,1216" coordsize="20,43" path="m6023,1237l6043,1237e" filled="f" stroked="t" strokeweight="2.260pt" strokecolor="#000000">
                <v:path arrowok="t"/>
              </v:shape>
            </v:group>
            <v:group style="position:absolute;left:6032;top:1172;width:74;height:86" coordorigin="6032,1172" coordsize="74,86">
              <v:shape style="position:absolute;left:6032;top:1172;width:74;height:86" coordorigin="6032,1172" coordsize="74,86" path="m6032,1172l6032,1259,6107,1216,6032,1172xe" filled="t" fillcolor="#000000" stroked="f">
                <v:path arrowok="t"/>
                <v:fill type="solid"/>
              </v:shape>
            </v:group>
            <v:group style="position:absolute;left:5410;top:1216;width:618;height:2" coordorigin="5410,1216" coordsize="618,2">
              <v:shape style="position:absolute;left:5410;top:1216;width:618;height:2" coordorigin="5410,1216" coordsize="618,0" path="m5410,1216l6028,1216e" filled="f" stroked="t" strokeweight=".58001pt" strokecolor="#000000">
                <v:path arrowok="t"/>
              </v:shape>
            </v:group>
            <v:group style="position:absolute;left:9204;top:2005;width:2;height:508" coordorigin="9204,2005" coordsize="2,508">
              <v:shape style="position:absolute;left:9204;top:2005;width:2;height:508" coordorigin="9204,2005" coordsize="0,508" path="m9204,2005l9204,2513e" filled="f" stroked="t" strokeweight=".58001pt" strokecolor="#000000">
                <v:path arrowok="t"/>
              </v:shape>
            </v:group>
            <v:group style="position:absolute;left:7817;top:2010;width:1387;height:2" coordorigin="7817,2010" coordsize="1387,2">
              <v:shape style="position:absolute;left:7817;top:2010;width:1387;height:2" coordorigin="7817,2010" coordsize="1387,0" path="m7817,2010l9204,2010e" filled="f" stroked="t" strokeweight=".580pt" strokecolor="#000000">
                <v:path arrowok="t"/>
              </v:shape>
            </v:group>
            <v:group style="position:absolute;left:7821;top:2010;width:2;height:587" coordorigin="7821,2010" coordsize="2,587">
              <v:shape style="position:absolute;left:7821;top:2010;width:2;height:587" coordorigin="7821,2010" coordsize="0,587" path="m7821,2010l7821,2597e" filled="f" stroked="t" strokeweight=".59001pt" strokecolor="#000000">
                <v:path arrowok="t"/>
              </v:shape>
            </v:group>
            <v:group style="position:absolute;left:2924;top:1778;width:104;height:121" coordorigin="2924,1778" coordsize="104,121">
              <v:shape style="position:absolute;left:2924;top:1778;width:104;height:121" coordorigin="2924,1778" coordsize="104,121" path="m3029,1841l3008,1841,3008,1864,3024,1873,3014,1891,3029,1900,3029,1841xe" filled="t" fillcolor="#000000" stroked="f">
                <v:path arrowok="t"/>
                <v:fill type="solid"/>
              </v:shape>
              <v:shape style="position:absolute;left:2924;top:1778;width:104;height:121" coordorigin="2924,1778" coordsize="104,121" path="m2939,1831l2924,1840,2940,1849,3014,1891,3008,1883,3008,1864,2981,1849,2950,1849,2939,1831xe" filled="t" fillcolor="#000000" stroked="f">
                <v:path arrowok="t"/>
                <v:fill type="solid"/>
              </v:shape>
              <v:shape style="position:absolute;left:2924;top:1778;width:104;height:121" coordorigin="2924,1778" coordsize="104,121" path="m3008,1864l3008,1883,3014,1891,3024,1873,3008,1864xe" filled="t" fillcolor="#000000" stroked="f">
                <v:path arrowok="t"/>
                <v:fill type="solid"/>
              </v:shape>
              <v:shape style="position:absolute;left:2924;top:1778;width:104;height:121" coordorigin="2924,1778" coordsize="104,121" path="m3029,1778l3013,1788,2939,1831,2950,1849,2965,1840,2950,1831,2981,1831,3024,1806,3029,1798,3029,1778xe" filled="t" fillcolor="#000000" stroked="f">
                <v:path arrowok="t"/>
                <v:fill type="solid"/>
              </v:shape>
              <v:shape style="position:absolute;left:2924;top:1778;width:104;height:121" coordorigin="2924,1778" coordsize="104,121" path="m2965,1840l2950,1849,2981,1849,2965,1840xe" filled="t" fillcolor="#000000" stroked="f">
                <v:path arrowok="t"/>
                <v:fill type="solid"/>
              </v:shape>
              <v:shape style="position:absolute;left:2924;top:1778;width:104;height:121" coordorigin="2924,1778" coordsize="104,121" path="m2981,1831l2950,1831,2965,1840,2981,1831xe" filled="t" fillcolor="#000000" stroked="f">
                <v:path arrowok="t"/>
                <v:fill type="solid"/>
              </v:shape>
            </v:group>
            <v:group style="position:absolute;left:3008;top:1798;width:20;height:43" coordorigin="3008,1798" coordsize="20,43">
              <v:shape style="position:absolute;left:3008;top:1798;width:20;height:43" coordorigin="3008,1798" coordsize="20,43" path="m3008,1819l3029,1819e" filled="f" stroked="t" strokeweight="2.260pt" strokecolor="#000000">
                <v:path arrowok="t"/>
              </v:shape>
            </v:group>
            <v:group style="position:absolute;left:2945;top:1798;width:74;height:85" coordorigin="2945,1798" coordsize="74,85">
              <v:shape style="position:absolute;left:2945;top:1798;width:74;height:85" coordorigin="2945,1798" coordsize="74,85" path="m3019,1798l2945,1841,3019,1883,3019,1798xe" filled="t" fillcolor="#000000" stroked="f">
                <v:path arrowok="t"/>
                <v:fill type="solid"/>
              </v:shape>
            </v:group>
            <v:group style="position:absolute;left:3024;top:1841;width:1115;height:2" coordorigin="3024,1841" coordsize="1115,2">
              <v:shape style="position:absolute;left:3024;top:1841;width:1115;height:2" coordorigin="3024,1841" coordsize="1115,0" path="m3024,1841l4139,1841e" filled="f" stroked="t" strokeweight=".58001pt" strokecolor="#000000">
                <v:path arrowok="t"/>
              </v:shape>
            </v:group>
            <v:group style="position:absolute;left:5764;top:1780;width:106;height:121" coordorigin="5764,1780" coordsize="106,121">
              <v:shape style="position:absolute;left:5764;top:1780;width:106;height:121" coordorigin="5764,1780" coordsize="106,121" path="m5827,1841l5768,1874,5764,1883,5764,1901,5778,1892,5852,1850,5843,1850,5827,1841xe" filled="t" fillcolor="#000000" stroked="f">
                <v:path arrowok="t"/>
                <v:fill type="solid"/>
              </v:shape>
              <v:shape style="position:absolute;left:5764;top:1780;width:106;height:121" coordorigin="5764,1780" coordsize="106,121" path="m5843,1832l5827,1841,5843,1850,5852,1850,5843,1832xe" filled="t" fillcolor="#000000" stroked="f">
                <v:path arrowok="t"/>
                <v:fill type="solid"/>
              </v:shape>
              <v:shape style="position:absolute;left:5764;top:1780;width:106;height:121" coordorigin="5764,1780" coordsize="106,121" path="m5854,1832l5843,1832,5852,1850,5869,1841,5854,1832xe" filled="t" fillcolor="#000000" stroked="f">
                <v:path arrowok="t"/>
                <v:fill type="solid"/>
              </v:shape>
              <v:shape style="position:absolute;left:5764;top:1780;width:106;height:121" coordorigin="5764,1780" coordsize="106,121" path="m5779,1789l5784,1798,5784,1816,5827,1841,5843,1832,5854,1832,5779,1789xe" filled="t" fillcolor="#000000" stroked="f">
                <v:path arrowok="t"/>
                <v:fill type="solid"/>
              </v:shape>
              <v:shape style="position:absolute;left:5764;top:1780;width:106;height:121" coordorigin="5764,1780" coordsize="106,121" path="m5764,1780l5764,1841,5784,1841,5784,1816,5768,1807,5779,1789,5764,1780xe" filled="t" fillcolor="#000000" stroked="f">
                <v:path arrowok="t"/>
                <v:fill type="solid"/>
              </v:shape>
              <v:shape style="position:absolute;left:5764;top:1780;width:106;height:121" coordorigin="5764,1780" coordsize="106,121" path="m5779,1789l5768,1807,5784,1816,5784,1798,5779,1789xe" filled="t" fillcolor="#000000" stroked="f">
                <v:path arrowok="t"/>
                <v:fill type="solid"/>
              </v:shape>
            </v:group>
            <v:group style="position:absolute;left:5764;top:1841;width:20;height:42" coordorigin="5764,1841" coordsize="20,42">
              <v:shape style="position:absolute;left:5764;top:1841;width:20;height:42" coordorigin="5764,1841" coordsize="20,42" path="m5764,1862l5784,1862e" filled="f" stroked="t" strokeweight="2.2pt" strokecolor="#000000">
                <v:path arrowok="t"/>
              </v:shape>
            </v:group>
            <v:group style="position:absolute;left:5773;top:1798;width:74;height:85" coordorigin="5773,1798" coordsize="74,85">
              <v:shape style="position:absolute;left:5773;top:1798;width:74;height:85" coordorigin="5773,1798" coordsize="74,85" path="m5773,1798l5773,1883,5848,1841,5773,1798xe" filled="t" fillcolor="#000000" stroked="f">
                <v:path arrowok="t"/>
                <v:fill type="solid"/>
              </v:shape>
            </v:group>
            <v:group style="position:absolute;left:4619;top:1841;width:1150;height:2" coordorigin="4619,1841" coordsize="1150,2">
              <v:shape style="position:absolute;left:4619;top:1841;width:1150;height:2" coordorigin="4619,1841" coordsize="1150,0" path="m4619,1841l5768,1841e" filled="f" stroked="t" strokeweight=".58001pt" strokecolor="#000000">
                <v:path arrowok="t"/>
              </v:shape>
            </v:group>
            <v:group style="position:absolute;left:4232;top:3067;width:5;height:10" coordorigin="4232,3067" coordsize="5,10">
              <v:shape style="position:absolute;left:4232;top:3067;width:5;height:10" coordorigin="4232,3067" coordsize="5,10" path="m4232,3072l4237,3072e" filled="f" stroked="t" strokeweight=".58001pt" strokecolor="#000000">
                <v:path arrowok="t"/>
              </v:shape>
            </v:group>
            <v:group style="position:absolute;left:4535;top:3058;width:5;height:10" coordorigin="4535,3058" coordsize="5,10">
              <v:shape style="position:absolute;left:4535;top:3058;width:5;height:10" coordorigin="4535,3058" coordsize="5,10" path="m4535,3062l4540,3062e" filled="f" stroked="t" strokeweight=".580pt" strokecolor="#000000">
                <v:path arrowok="t"/>
              </v:shape>
            </v:group>
            <v:group style="position:absolute;left:4237;top:3058;width:298;height:19" coordorigin="4237,3058" coordsize="298,19">
              <v:shape style="position:absolute;left:4237;top:3058;width:298;height:19" coordorigin="4237,3058" coordsize="298,19" path="m4535,3058l4237,3067,4237,3077,4535,3067,4535,3058xe" filled="t" fillcolor="#000000" stroked="f">
                <v:path arrowok="t"/>
                <v:fill type="solid"/>
              </v:shape>
            </v:group>
            <v:group style="position:absolute;left:5875;top:3526;width:5;height:10" coordorigin="5875,3526" coordsize="5,10">
              <v:shape style="position:absolute;left:5875;top:3526;width:5;height:10" coordorigin="5875,3526" coordsize="5,10" path="m5875,3530l5880,3530e" filled="f" stroked="t" strokeweight=".58001pt" strokecolor="#000000">
                <v:path arrowok="t"/>
              </v:shape>
            </v:group>
            <v:group style="position:absolute;left:6187;top:3540;width:5;height:10" coordorigin="6187,3540" coordsize="5,10">
              <v:shape style="position:absolute;left:6187;top:3540;width:5;height:10" coordorigin="6187,3540" coordsize="5,10" path="m6187,3545l6192,3545e" filled="f" stroked="t" strokeweight=".58001pt" strokecolor="#000000">
                <v:path arrowok="t"/>
              </v:shape>
            </v:group>
            <v:group style="position:absolute;left:5880;top:3526;width:307;height:24" coordorigin="5880,3526" coordsize="307,24">
              <v:shape style="position:absolute;left:5880;top:3526;width:307;height:24" coordorigin="5880,3526" coordsize="307,24" path="m5880,3526l5880,3535,6187,3550,6187,3540,5880,3526xe" filled="t" fillcolor="#000000" stroked="f">
                <v:path arrowok="t"/>
                <v:fill type="solid"/>
              </v:shape>
            </v:group>
            <v:group style="position:absolute;left:7511;top:3106;width:5;height:10" coordorigin="7511,3106" coordsize="5,10">
              <v:shape style="position:absolute;left:7511;top:3106;width:5;height:10" coordorigin="7511,3106" coordsize="5,10" path="m7511,3110l7516,3110e" filled="f" stroked="t" strokeweight=".58001pt" strokecolor="#000000">
                <v:path arrowok="t"/>
              </v:shape>
            </v:group>
            <v:group style="position:absolute;left:7823;top:3090;width:5;height:10" coordorigin="7823,3090" coordsize="5,10">
              <v:shape style="position:absolute;left:7823;top:3090;width:5;height:10" coordorigin="7823,3090" coordsize="5,10" path="m7823,3095l7828,3095e" filled="f" stroked="t" strokeweight=".58001pt" strokecolor="#000000">
                <v:path arrowok="t"/>
              </v:shape>
            </v:group>
            <v:group style="position:absolute;left:7516;top:3090;width:307;height:25" coordorigin="7516,3090" coordsize="307,25">
              <v:shape style="position:absolute;left:7516;top:3090;width:307;height:25" coordorigin="7516,3090" coordsize="307,25" path="m7823,3090l7516,3106,7516,3115,7823,3100,7823,3090xe" filled="t" fillcolor="#000000" stroked="f">
                <v:path arrowok="t"/>
                <v:fill type="solid"/>
              </v:shape>
            </v:group>
            <v:group style="position:absolute;left:3047;top:4772;width:10;height:44" coordorigin="3047,4772" coordsize="10,44">
              <v:shape style="position:absolute;left:3047;top:4772;width:10;height:44" coordorigin="3047,4772" coordsize="10,44" path="m3047,4795l3056,4795e" filled="f" stroked="t" strokeweight="2.320pt" strokecolor="#000000">
                <v:path arrowok="t"/>
              </v:shape>
            </v:group>
            <v:group style="position:absolute;left:3047;top:4613;width:10;height:79" coordorigin="3047,4613" coordsize="10,79">
              <v:shape style="position:absolute;left:3047;top:4613;width:10;height:79" coordorigin="3047,4613" coordsize="10,79" path="m3047,4652l3056,4652e" filled="f" stroked="t" strokeweight="4.060000pt" strokecolor="#000000">
                <v:path arrowok="t"/>
              </v:shape>
            </v:group>
            <v:group style="position:absolute;left:3047;top:4453;width:10;height:79" coordorigin="3047,4453" coordsize="10,79">
              <v:shape style="position:absolute;left:3047;top:4453;width:10;height:79" coordorigin="3047,4453" coordsize="10,79" path="m3047,4493l3056,4493e" filled="f" stroked="t" strokeweight="4.060000pt" strokecolor="#000000">
                <v:path arrowok="t"/>
              </v:shape>
            </v:group>
            <v:group style="position:absolute;left:3047;top:4294;width:10;height:80" coordorigin="3047,4294" coordsize="10,80">
              <v:shape style="position:absolute;left:3047;top:4294;width:10;height:80" coordorigin="3047,4294" coordsize="10,80" path="m3052,4294l3052,4374e" filled="f" stroked="t" strokeweight=".580pt" strokecolor="#000000">
                <v:path arrowok="t"/>
              </v:shape>
            </v:group>
            <v:group style="position:absolute;left:3047;top:4135;width:10;height:79" coordorigin="3047,4135" coordsize="10,79">
              <v:shape style="position:absolute;left:3047;top:4135;width:10;height:79" coordorigin="3047,4135" coordsize="10,79" path="m3047,4175l3056,4175e" filled="f" stroked="t" strokeweight="4.060000pt" strokecolor="#000000">
                <v:path arrowok="t"/>
              </v:shape>
            </v:group>
            <v:group style="position:absolute;left:3047;top:3976;width:10;height:79" coordorigin="3047,3976" coordsize="10,79">
              <v:shape style="position:absolute;left:3047;top:3976;width:10;height:79" coordorigin="3047,3976" coordsize="10,79" path="m3047,4015l3056,4015e" filled="f" stroked="t" strokeweight="4.060000pt" strokecolor="#000000">
                <v:path arrowok="t"/>
              </v:shape>
            </v:group>
            <v:group style="position:absolute;left:3047;top:3816;width:10;height:79" coordorigin="3047,3816" coordsize="10,79">
              <v:shape style="position:absolute;left:3047;top:3816;width:10;height:79" coordorigin="3047,3816" coordsize="10,79" path="m3047,3856l3056,3856e" filled="f" stroked="t" strokeweight="4.060000pt" strokecolor="#000000">
                <v:path arrowok="t"/>
              </v:shape>
            </v:group>
            <v:group style="position:absolute;left:3047;top:3656;width:10;height:79" coordorigin="3047,3656" coordsize="10,79">
              <v:shape style="position:absolute;left:3047;top:3656;width:10;height:79" coordorigin="3047,3656" coordsize="10,79" path="m3047,3696l3056,3696e" filled="f" stroked="t" strokeweight="4.060000pt" strokecolor="#000000">
                <v:path arrowok="t"/>
              </v:shape>
            </v:group>
            <v:group style="position:absolute;left:3047;top:3497;width:10;height:79" coordorigin="3047,3497" coordsize="10,79">
              <v:shape style="position:absolute;left:3047;top:3497;width:10;height:79" coordorigin="3047,3497" coordsize="10,79" path="m3047,3536l3056,3536e" filled="f" stroked="t" strokeweight="4.060000pt" strokecolor="#000000">
                <v:path arrowok="t"/>
              </v:shape>
            </v:group>
            <v:group style="position:absolute;left:3047;top:3337;width:10;height:79" coordorigin="3047,3337" coordsize="10,79">
              <v:shape style="position:absolute;left:3047;top:3337;width:10;height:79" coordorigin="3047,3337" coordsize="10,79" path="m3047,3377l3056,3377e" filled="f" stroked="t" strokeweight="4.060000pt" strokecolor="#000000">
                <v:path arrowok="t"/>
              </v:shape>
            </v:group>
            <v:group style="position:absolute;left:3047;top:3178;width:10;height:79" coordorigin="3047,3178" coordsize="10,79">
              <v:shape style="position:absolute;left:3047;top:3178;width:10;height:79" coordorigin="3047,3178" coordsize="10,79" path="m3047,3217l3056,3217e" filled="f" stroked="t" strokeweight="4.060000pt" strokecolor="#000000">
                <v:path arrowok="t"/>
              </v:shape>
            </v:group>
            <v:group style="position:absolute;left:3047;top:3018;width:10;height:80" coordorigin="3047,3018" coordsize="10,80">
              <v:shape style="position:absolute;left:3047;top:3018;width:10;height:80" coordorigin="3047,3018" coordsize="10,80" path="m3052,3018l3052,3098e" filled="f" stroked="t" strokeweight=".580pt" strokecolor="#000000">
                <v:path arrowok="t"/>
              </v:shape>
            </v:group>
            <v:group style="position:absolute;left:3047;top:2860;width:10;height:79" coordorigin="3047,2860" coordsize="10,79">
              <v:shape style="position:absolute;left:3047;top:2860;width:10;height:79" coordorigin="3047,2860" coordsize="10,79" path="m3047,2899l3056,2899e" filled="f" stroked="t" strokeweight="4.060000pt" strokecolor="#000000">
                <v:path arrowok="t"/>
              </v:shape>
            </v:group>
            <v:group style="position:absolute;left:3047;top:2700;width:10;height:79" coordorigin="3047,2700" coordsize="10,79">
              <v:shape style="position:absolute;left:3047;top:2700;width:10;height:79" coordorigin="3047,2700" coordsize="10,79" path="m3047,2740l3056,2740e" filled="f" stroked="t" strokeweight="4.060000pt" strokecolor="#000000">
                <v:path arrowok="t"/>
              </v:shape>
            </v:group>
            <v:group style="position:absolute;left:3047;top:2540;width:10;height:79" coordorigin="3047,2540" coordsize="10,79">
              <v:shape style="position:absolute;left:3047;top:2540;width:10;height:79" coordorigin="3047,2540" coordsize="10,79" path="m3047,2580l3056,2580e" filled="f" stroked="t" strokeweight="4.060000pt" strokecolor="#000000">
                <v:path arrowok="t"/>
              </v:shape>
            </v:group>
            <v:group style="position:absolute;left:3047;top:2381;width:10;height:79" coordorigin="3047,2381" coordsize="10,79">
              <v:shape style="position:absolute;left:3047;top:2381;width:10;height:79" coordorigin="3047,2381" coordsize="10,79" path="m3047,2420l3056,2420e" filled="f" stroked="t" strokeweight="4.060000pt" strokecolor="#000000">
                <v:path arrowok="t"/>
              </v:shape>
            </v:group>
            <v:group style="position:absolute;left:3047;top:2221;width:10;height:79" coordorigin="3047,2221" coordsize="10,79">
              <v:shape style="position:absolute;left:3047;top:2221;width:10;height:79" coordorigin="3047,2221" coordsize="10,79" path="m3047,2261l3056,2261e" filled="f" stroked="t" strokeweight="4.060000pt" strokecolor="#000000">
                <v:path arrowok="t"/>
              </v:shape>
            </v:group>
            <v:group style="position:absolute;left:3047;top:2062;width:10;height:79" coordorigin="3047,2062" coordsize="10,79">
              <v:shape style="position:absolute;left:3047;top:2062;width:10;height:79" coordorigin="3047,2062" coordsize="10,79" path="m3047,2101l3056,2101e" filled="f" stroked="t" strokeweight="4.060000pt" strokecolor="#000000">
                <v:path arrowok="t"/>
              </v:shape>
            </v:group>
            <v:group style="position:absolute;left:3047;top:1902;width:10;height:79" coordorigin="3047,1902" coordsize="10,79">
              <v:shape style="position:absolute;left:3047;top:1902;width:10;height:79" coordorigin="3047,1902" coordsize="10,79" path="m3047,1942l3056,1942e" filled="f" stroked="t" strokeweight="4.060000pt" strokecolor="#000000">
                <v:path arrowok="t"/>
              </v:shape>
            </v:group>
            <v:group style="position:absolute;left:3047;top:1742;width:10;height:79" coordorigin="3047,1742" coordsize="10,79">
              <v:shape style="position:absolute;left:3047;top:1742;width:10;height:79" coordorigin="3047,1742" coordsize="10,79" path="m3047,1782l3056,1782e" filled="f" stroked="t" strokeweight="4.060000pt" strokecolor="#000000">
                <v:path arrowok="t"/>
              </v:shape>
            </v:group>
            <v:group style="position:absolute;left:3047;top:1583;width:10;height:80" coordorigin="3047,1583" coordsize="10,80">
              <v:shape style="position:absolute;left:3047;top:1583;width:10;height:80" coordorigin="3047,1583" coordsize="10,80" path="m3052,1583l3052,1663e" filled="f" stroked="t" strokeweight=".580pt" strokecolor="#000000">
                <v:path arrowok="t"/>
              </v:shape>
            </v:group>
            <v:group style="position:absolute;left:3047;top:1424;width:10;height:79" coordorigin="3047,1424" coordsize="10,79">
              <v:shape style="position:absolute;left:3047;top:1424;width:10;height:79" coordorigin="3047,1424" coordsize="10,79" path="m3047,1464l3056,1464e" filled="f" stroked="t" strokeweight="4.060000pt" strokecolor="#000000">
                <v:path arrowok="t"/>
              </v:shape>
            </v:group>
            <v:group style="position:absolute;left:3047;top:1265;width:10;height:79" coordorigin="3047,1265" coordsize="10,79">
              <v:shape style="position:absolute;left:3047;top:1265;width:10;height:79" coordorigin="3047,1265" coordsize="10,79" path="m3047,1304l3056,1304e" filled="f" stroked="t" strokeweight="4.060000pt" strokecolor="#000000">
                <v:path arrowok="t"/>
              </v:shape>
            </v:group>
            <v:group style="position:absolute;left:3047;top:1105;width:10;height:79" coordorigin="3047,1105" coordsize="10,79">
              <v:shape style="position:absolute;left:3047;top:1105;width:10;height:79" coordorigin="3047,1105" coordsize="10,79" path="m3047,1145l3056,1145e" filled="f" stroked="t" strokeweight="4.060000pt" strokecolor="#000000">
                <v:path arrowok="t"/>
              </v:shape>
            </v:group>
            <v:group style="position:absolute;left:3047;top:946;width:10;height:79" coordorigin="3047,946" coordsize="10,79">
              <v:shape style="position:absolute;left:3047;top:946;width:10;height:79" coordorigin="3047,946" coordsize="10,79" path="m3047,985l3056,985e" filled="f" stroked="t" strokeweight="4.060000pt" strokecolor="#000000">
                <v:path arrowok="t"/>
              </v:shape>
            </v:group>
            <v:group style="position:absolute;left:3047;top:786;width:10;height:79" coordorigin="3047,786" coordsize="10,79">
              <v:shape style="position:absolute;left:3047;top:786;width:10;height:79" coordorigin="3047,786" coordsize="10,79" path="m3047,826l3056,826e" filled="f" stroked="t" strokeweight="4.060000pt" strokecolor="#000000">
                <v:path arrowok="t"/>
              </v:shape>
            </v:group>
            <v:group style="position:absolute;left:3047;top:626;width:10;height:79" coordorigin="3047,626" coordsize="10,79">
              <v:shape style="position:absolute;left:3047;top:626;width:10;height:79" coordorigin="3047,626" coordsize="10,79" path="m3047,666l3056,666e" filled="f" stroked="t" strokeweight="4.060000pt" strokecolor="#000000">
                <v:path arrowok="t"/>
              </v:shape>
            </v:group>
            <v:group style="position:absolute;left:3047;top:540;width:10;height:7" coordorigin="3047,540" coordsize="10,7">
              <v:shape style="position:absolute;left:3047;top:540;width:10;height:7" coordorigin="3047,540" coordsize="10,7" path="m3047,547l3056,547,3056,540,3047,540,3047,547xe" filled="t" fillcolor="#000000" stroked="f">
                <v:path arrowok="t"/>
                <v:fill type="solid"/>
              </v:shape>
            </v:group>
            <v:group style="position:absolute;left:3047;top:501;width:10;height:42" coordorigin="3047,501" coordsize="10,42">
              <v:shape style="position:absolute;left:3047;top:501;width:10;height:42" coordorigin="3047,501" coordsize="10,42" path="m3047,542l3056,542,3056,501,3047,501,3047,542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Dead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time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0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(A)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00" w:lineRule="exact" w:before="8"/>
        <w:rPr>
          <w:sz w:val="10"/>
          <w:szCs w:val="10"/>
        </w:rPr>
      </w:pPr>
      <w:r>
        <w:rPr/>
        <w:br w:type="column"/>
      </w: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16"/>
          <w:w w:val="100"/>
          <w:position w:val="4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ON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79"/>
        <w:ind w:left="59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5"/>
        </w:rPr>
        <w:br w:type="column"/>
      </w:r>
      <w:r>
        <w:rPr>
          <w:rFonts w:ascii="Arial" w:hAnsi="Arial" w:cs="Arial" w:eastAsia="Arial"/>
          <w:b w:val="0"/>
          <w:bCs w:val="0"/>
          <w:spacing w:val="-16"/>
          <w:w w:val="105"/>
          <w:position w:val="4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O</w:t>
      </w:r>
      <w:r>
        <w:rPr>
          <w:rFonts w:ascii="Arial" w:hAnsi="Arial" w:cs="Arial" w:eastAsia="Arial"/>
          <w:b w:val="0"/>
          <w:bCs w:val="0"/>
          <w:spacing w:val="-3"/>
          <w:w w:val="105"/>
          <w:position w:val="0"/>
          <w:sz w:val="12"/>
          <w:szCs w:val="12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480" w:right="1120"/>
          <w:cols w:num="3" w:equalWidth="0">
            <w:col w:w="811" w:space="509"/>
            <w:col w:w="865" w:space="785"/>
            <w:col w:w="6670"/>
          </w:cols>
        </w:sectPr>
      </w:pPr>
    </w:p>
    <w:p>
      <w:pPr>
        <w:spacing w:line="120" w:lineRule="exact" w:before="1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79"/>
        <w:ind w:left="2852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16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40" w:lineRule="exact" w:before="9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9"/>
        <w:ind w:left="59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(B)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5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59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(C)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40" w:lineRule="exact" w:before="4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after="0" w:line="140" w:lineRule="exact"/>
        <w:rPr>
          <w:sz w:val="14"/>
          <w:szCs w:val="14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before="79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t0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t1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9"/>
        <w:ind w:left="100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t2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  </w:t>
      </w:r>
      <w:r>
        <w:rPr>
          <w:rFonts w:ascii="Arial" w:hAnsi="Arial" w:cs="Arial" w:eastAsia="Arial"/>
          <w:b w:val="0"/>
          <w:bCs w:val="0"/>
          <w:spacing w:val="3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t3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480" w:right="1120"/>
          <w:cols w:num="2" w:equalWidth="0">
            <w:col w:w="1668" w:space="40"/>
            <w:col w:w="7932"/>
          </w:cols>
        </w:sectPr>
      </w:pPr>
    </w:p>
    <w:p>
      <w:pPr>
        <w:spacing w:before="63"/>
        <w:ind w:left="41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(A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Gat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puls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fo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so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an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nve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ter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41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(B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Resonant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magne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izing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cur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ent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5"/>
        <w:ind w:left="41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81pt;margin-top:31.144156pt;width:468pt;height:.1pt;mso-position-horizontal-relative:page;mso-position-vertical-relative:paragraph;z-index:-10442" coordorigin="1620,623" coordsize="9360,2">
            <v:shape style="position:absolute;left:1620;top:623;width:9360;height:2" coordorigin="1620,623" coordsize="9360,0" path="m1620,623l10980,623e" filled="f" stroked="t" strokeweight="1.120pt" strokecolor="#000000">
              <v:path arrowok="t"/>
            </v:shape>
            <w10:wrap type="none"/>
          </v:group>
        </w:pic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(C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Out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rrent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line="240" w:lineRule="exact" w:before="5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pgSz w:w="12240" w:h="15840"/>
          <w:pgMar w:header="477" w:footer="747" w:top="1060" w:bottom="940" w:left="1120" w:right="1480"/>
        </w:sectPr>
      </w:pPr>
    </w:p>
    <w:p>
      <w:pPr>
        <w:pStyle w:val="Heading2"/>
        <w:spacing w:before="71"/>
        <w:ind w:right="2061"/>
        <w:jc w:val="both"/>
        <w:rPr>
          <w:b w:val="0"/>
          <w:bCs w:val="0"/>
        </w:rPr>
      </w:pPr>
      <w:r>
        <w:rPr/>
        <w:pict>
          <v:group style="position:absolute;margin-left:63pt;margin-top:-9.862014pt;width:468pt;height:.1pt;mso-position-horizontal-relative:page;mso-position-vertical-relative:paragraph;z-index:-10438" coordorigin="1260,-197" coordsize="9360,2">
            <v:shape style="position:absolute;left:1260;top:-197;width:9360;height:2" coordorigin="1260,-197" coordsize="9360,0" path="m1260,-197l10620,-197e" filled="f" stroked="t" strokeweight="1.120pt" strokecolor="#000000">
              <v:path arrowok="t"/>
            </v:shape>
            <w10:wrap type="none"/>
          </v:group>
        </w:pict>
      </w:r>
      <w:bookmarkStart w:name="Full-Bridge Converter" w:id="100"/>
      <w:bookmarkEnd w:id="100"/>
      <w:r>
        <w:rPr/>
      </w:r>
      <w:r>
        <w:rPr>
          <w:spacing w:val="0"/>
          <w:w w:val="100"/>
        </w:rPr>
        <w:t>Fu</w:t>
      </w:r>
      <w:r>
        <w:rPr>
          <w:spacing w:val="-1"/>
          <w:w w:val="100"/>
        </w:rPr>
        <w:t>l</w:t>
      </w:r>
      <w:r>
        <w:rPr>
          <w:spacing w:val="0"/>
          <w:w w:val="100"/>
        </w:rPr>
        <w:t>l-Brid</w:t>
      </w:r>
      <w:r>
        <w:rPr>
          <w:spacing w:val="-1"/>
          <w:w w:val="100"/>
        </w:rPr>
        <w:t>g</w:t>
      </w:r>
      <w:r>
        <w:rPr>
          <w:spacing w:val="0"/>
          <w:w w:val="100"/>
        </w:rPr>
        <w:t>e</w:t>
      </w:r>
      <w:r>
        <w:rPr>
          <w:spacing w:val="-22"/>
          <w:w w:val="100"/>
        </w:rPr>
        <w:t> </w:t>
      </w:r>
      <w:r>
        <w:rPr>
          <w:spacing w:val="0"/>
          <w:w w:val="100"/>
        </w:rPr>
        <w:t>Converter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5" w:lineRule="auto"/>
        <w:ind w:right="0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ll-br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mer-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late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buck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basi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schem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ic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switchi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waveform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 </w:t>
      </w:r>
      <w:hyperlink w:history="true" w:anchor="_bookmark44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2</w:t>
        </w:r>
        <w:r>
          <w:rPr>
            <w:b w:val="0"/>
            <w:bCs w:val="0"/>
            <w:spacing w:val="0"/>
            <w:w w:val="100"/>
          </w:rPr>
          <w:t>7</w:t>
        </w:r>
      </w:hyperlink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Si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sha</w:t>
      </w:r>
      <w:r>
        <w:rPr>
          <w:b w:val="0"/>
          <w:bCs w:val="0"/>
          <w:spacing w:val="0"/>
          <w:w w:val="100"/>
        </w:rPr>
        <w:t>pe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ok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ik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ful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ridg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als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kn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H-bri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4"/>
        <w:ind w:right="2486"/>
        <w:jc w:val="both"/>
      </w:pPr>
      <w:r>
        <w:rPr>
          <w:b w:val="0"/>
          <w:bCs w:val="0"/>
          <w:spacing w:val="0"/>
          <w:w w:val="100"/>
        </w:rPr>
        <w:t>BASIC</w:t>
      </w:r>
      <w:r>
        <w:rPr>
          <w:b w:val="0"/>
          <w:bCs w:val="0"/>
          <w:spacing w:val="-18"/>
          <w:w w:val="100"/>
        </w:rPr>
        <w:t> </w:t>
      </w:r>
      <w:r>
        <w:rPr>
          <w:b w:val="0"/>
          <w:bCs w:val="0"/>
          <w:spacing w:val="0"/>
          <w:w w:val="100"/>
        </w:rPr>
        <w:t>OPERATION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6"/>
        <w:ind w:right="0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et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ee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wo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gs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36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4</w:t>
      </w:r>
      <w:r>
        <w:rPr>
          <w:b w:val="0"/>
          <w:bCs w:val="0"/>
          <w:spacing w:val="37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3</w:t>
      </w:r>
      <w:r>
        <w:rPr>
          <w:b w:val="0"/>
          <w:bCs w:val="0"/>
          <w:spacing w:val="38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switche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2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2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3</w:t>
      </w:r>
      <w:r>
        <w:rPr>
          <w:b w:val="0"/>
          <w:bCs w:val="0"/>
          <w:spacing w:val="20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4</w:t>
      </w:r>
      <w:r>
        <w:rPr>
          <w:b w:val="0"/>
          <w:bCs w:val="0"/>
          <w:spacing w:val="20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creat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"/>
          <w:w w:val="100"/>
        </w:rPr>
        <w:t>imar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st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satin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wel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ov</w:t>
      </w:r>
      <w:r>
        <w:rPr>
          <w:b w:val="0"/>
          <w:bCs w:val="0"/>
          <w:spacing w:val="-1"/>
          <w:w w:val="100"/>
        </w:rPr>
        <w:t>id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etwee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inp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sourc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0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OU</w:t>
      </w:r>
      <w:r>
        <w:rPr>
          <w:b w:val="0"/>
          <w:bCs w:val="0"/>
          <w:spacing w:val="0"/>
          <w:w w:val="100"/>
          <w:sz w:val="14"/>
          <w:szCs w:val="14"/>
        </w:rPr>
        <w:t>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alf-brid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og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stres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  <w:sz w:val="14"/>
          <w:szCs w:val="14"/>
        </w:rPr>
        <w:t>I</w:t>
      </w:r>
      <w:r>
        <w:rPr>
          <w:b w:val="0"/>
          <w:bCs w:val="0"/>
          <w:spacing w:val="-1"/>
          <w:w w:val="100"/>
          <w:sz w:val="14"/>
          <w:szCs w:val="14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How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ve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pli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ithe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ha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bli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push-p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top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log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ppl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whe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switche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;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ho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eve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</w:p>
    <w:p>
      <w:pPr>
        <w:pStyle w:val="BodyText"/>
        <w:spacing w:line="254" w:lineRule="auto" w:before="82"/>
        <w:ind w:right="141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stres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twic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age.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nder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ogi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unfeasi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for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pow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(</w:t>
      </w:r>
      <w:r>
        <w:rPr>
          <w:b w:val="0"/>
          <w:bCs w:val="0"/>
          <w:spacing w:val="0"/>
          <w:w w:val="100"/>
        </w:rPr>
        <w:t>&gt;</w:t>
      </w:r>
      <w:r>
        <w:rPr>
          <w:b w:val="0"/>
          <w:bCs w:val="0"/>
          <w:spacing w:val="-1"/>
          <w:w w:val="100"/>
        </w:rPr>
        <w:t>50</w:t>
      </w:r>
      <w:r>
        <w:rPr>
          <w:b w:val="0"/>
          <w:bCs w:val="0"/>
          <w:spacing w:val="0"/>
          <w:w w:val="100"/>
        </w:rPr>
        <w:t>0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tt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ppl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-1"/>
          <w:w w:val="100"/>
        </w:rPr>
        <w:t>ations.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139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ful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-brid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nv</w:t>
      </w:r>
      <w:r>
        <w:rPr>
          <w:b w:val="0"/>
          <w:bCs w:val="0"/>
          <w:spacing w:val="-1"/>
          <w:w w:val="100"/>
        </w:rPr>
        <w:t>ert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confi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uratio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ain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pro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ertie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ha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f-bri</w:t>
      </w:r>
      <w:r>
        <w:rPr>
          <w:b w:val="0"/>
          <w:bCs w:val="0"/>
          <w:spacing w:val="1"/>
          <w:w w:val="100"/>
        </w:rPr>
        <w:t>d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pro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ertie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ush-p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pol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ago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switch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ir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8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8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3</w:t>
      </w:r>
      <w:r>
        <w:rPr>
          <w:b w:val="0"/>
          <w:bCs w:val="0"/>
          <w:spacing w:val="8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4,</w:t>
      </w:r>
      <w:r>
        <w:rPr>
          <w:b w:val="0"/>
          <w:bCs w:val="0"/>
          <w:spacing w:val="9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switche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alter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sel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stead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ago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ai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18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2,</w:t>
      </w:r>
      <w:r>
        <w:rPr>
          <w:b w:val="0"/>
          <w:bCs w:val="0"/>
          <w:spacing w:val="16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per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ecomes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resp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n-do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D4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reverse-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iase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3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ecomes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forward-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iase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3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ful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ad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thr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win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app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ac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15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carrie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reflecte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"/>
          <w:w w:val="100"/>
        </w:rPr>
        <w:t>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netizi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flux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nsit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nitia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2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  <w:sz w:val="14"/>
          <w:szCs w:val="14"/>
        </w:rPr>
        <w:t>2,</w:t>
      </w:r>
      <w:r>
        <w:rPr>
          <w:b w:val="0"/>
          <w:bCs w:val="0"/>
          <w:spacing w:val="37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4"/>
          <w:w w:val="100"/>
        </w:rPr>
        <w:t> </w:t>
      </w:r>
      <w:hyperlink w:history="true" w:anchor="_bookmark26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</w:t>
        </w:r>
        <w:r>
          <w:rPr>
            <w:b w:val="0"/>
            <w:bCs w:val="0"/>
            <w:spacing w:val="0"/>
            <w:w w:val="100"/>
          </w:rPr>
          <w:t>3</w:t>
        </w:r>
      </w:hyperlink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enc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reflecte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seco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ppl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forwar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on.</w:t>
      </w:r>
      <w:r>
        <w:rPr>
          <w:b w:val="0"/>
          <w:bCs w:val="0"/>
          <w:spacing w:val="0"/>
          <w:w w:val="100"/>
        </w:rPr>
      </w:r>
    </w:p>
    <w:p>
      <w:pPr>
        <w:spacing w:after="0" w:line="255" w:lineRule="auto"/>
        <w:jc w:val="both"/>
        <w:sectPr>
          <w:type w:val="continuous"/>
          <w:pgSz w:w="12240" w:h="15840"/>
          <w:pgMar w:top="1320" w:bottom="760" w:left="1120" w:right="1480"/>
          <w:cols w:num="2" w:equalWidth="0">
            <w:col w:w="4461" w:space="579"/>
            <w:col w:w="4600"/>
          </w:cols>
        </w:sectPr>
      </w:pP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tabs>
          <w:tab w:pos="1723" w:val="left" w:leader="none"/>
        </w:tabs>
        <w:ind w:left="14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2.709995pt;margin-top:12.449874pt;width:468.58001pt;height:390.759995pt;mso-position-horizontal-relative:page;mso-position-vertical-relative:paragraph;z-index:-10430" coordorigin="1254,249" coordsize="9372,7815">
            <v:group style="position:absolute;left:1265;top:260;width:9355;height:2" coordorigin="1265,260" coordsize="9355,2">
              <v:shape style="position:absolute;left:1265;top:260;width:9355;height:2" coordorigin="1265,260" coordsize="9355,0" path="m1265,260l10620,260e" filled="f" stroked="t" strokeweight=".58001pt" strokecolor="#000000">
                <v:path arrowok="t"/>
              </v:shape>
            </v:group>
            <v:group style="position:absolute;left:10615;top:260;width:2;height:7799" coordorigin="10615,260" coordsize="2,7799">
              <v:shape style="position:absolute;left:10615;top:260;width:2;height:7799" coordorigin="10615,260" coordsize="0,7799" path="m10615,260l10615,8058e" filled="f" stroked="t" strokeweight=".579980pt" strokecolor="#000000">
                <v:path arrowok="t"/>
              </v:shape>
            </v:group>
            <v:group style="position:absolute;left:1260;top:8054;width:9355;height:2" coordorigin="1260,8054" coordsize="9355,2">
              <v:shape style="position:absolute;left:1260;top:8054;width:9355;height:2" coordorigin="1260,8054" coordsize="9355,0" path="m1260,8054l10615,8054e" filled="f" stroked="t" strokeweight=".58001pt" strokecolor="#000000">
                <v:path arrowok="t"/>
              </v:shape>
            </v:group>
            <v:group style="position:absolute;left:1265;top:255;width:2;height:7799" coordorigin="1265,255" coordsize="2,7799">
              <v:shape style="position:absolute;left:1265;top:255;width:2;height:7799" coordorigin="1265,255" coordsize="0,7799" path="m1265,255l1265,8054e" filled="f" stroked="t" strokeweight=".58001pt" strokecolor="#000000">
                <v:path arrowok="t"/>
              </v:shape>
            </v:group>
            <w10:wrap type="none"/>
          </v:group>
        </w:pict>
      </w:r>
      <w:bookmarkStart w:name="FIGURE 27: Full-Bridge/H-Bridge Phase Sh" w:id="101"/>
      <w:bookmarkEnd w:id="101"/>
      <w:r>
        <w:rPr/>
      </w:r>
      <w:bookmarkStart w:name="_bookmark44" w:id="102"/>
      <w:bookmarkEnd w:id="102"/>
      <w:r>
        <w:rPr/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FIG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RE</w:t>
      </w:r>
      <w:r>
        <w:rPr>
          <w:rFonts w:ascii="Arial" w:hAnsi="Arial" w:cs="Arial" w:eastAsia="Arial"/>
          <w:b/>
          <w:bCs/>
          <w:spacing w:val="-3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27: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FULL-BRIDGE/H-BRID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G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b/>
          <w:bCs/>
          <w:spacing w:val="-13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PHASE</w:t>
      </w:r>
      <w:r>
        <w:rPr>
          <w:rFonts w:ascii="Arial" w:hAnsi="Arial" w:cs="Arial" w:eastAsia="Arial"/>
          <w:b/>
          <w:bCs/>
          <w:spacing w:val="-13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SHI</w:t>
      </w:r>
      <w:r>
        <w:rPr>
          <w:rFonts w:ascii="Arial" w:hAnsi="Arial" w:cs="Arial" w:eastAsia="Arial"/>
          <w:b/>
          <w:bCs/>
          <w:spacing w:val="-7"/>
          <w:w w:val="100"/>
          <w:sz w:val="20"/>
          <w:szCs w:val="20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b/>
          <w:bCs/>
          <w:spacing w:val="-13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ZVT</w:t>
      </w:r>
      <w:r>
        <w:rPr>
          <w:rFonts w:ascii="Arial" w:hAnsi="Arial" w:cs="Arial" w:eastAsia="Arial"/>
          <w:b/>
          <w:bCs/>
          <w:spacing w:val="-13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CONVERT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line="280" w:lineRule="exact" w:before="13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after="0" w:line="280" w:lineRule="exact"/>
        <w:rPr>
          <w:sz w:val="28"/>
          <w:szCs w:val="28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tabs>
          <w:tab w:pos="1401" w:val="left" w:leader="none"/>
        </w:tabs>
        <w:spacing w:before="79"/>
        <w:ind w:left="1037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13.32pt;margin-top:5.513912pt;width:5.92pt;height:46.57pt;mso-position-horizontal-relative:page;mso-position-vertical-relative:paragraph;z-index:-10434" coordorigin="2266,110" coordsize="118,931">
            <v:group style="position:absolute;left:2324;top:185;width:2;height:851" coordorigin="2324,185" coordsize="2,851">
              <v:shape style="position:absolute;left:2324;top:185;width:2;height:851" coordorigin="2324,185" coordsize="0,851" path="m2324,185l2324,1036e" filled="f" stroked="t" strokeweight=".580pt" strokecolor="#000000">
                <v:path arrowok="t"/>
              </v:shape>
            </v:group>
            <v:group style="position:absolute;left:2276;top:120;width:98;height:77" coordorigin="2276,120" coordsize="98,77">
              <v:shape style="position:absolute;left:2276;top:120;width:98;height:77" coordorigin="2276,120" coordsize="98,77" path="m2324,120l2276,197,2302,191,2326,190,2370,190,2330,130,2324,120xe" filled="t" fillcolor="#000000" stroked="f">
                <v:path arrowok="t"/>
                <v:fill type="solid"/>
              </v:shape>
              <v:shape style="position:absolute;left:2276;top:120;width:98;height:77" coordorigin="2276,120" coordsize="98,77" path="m2370,190l2326,190,2351,191,2375,197,2370,190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+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b w:val="0"/>
          <w:bCs w:val="0"/>
          <w:spacing w:val="-1"/>
          <w:w w:val="100"/>
          <w:position w:val="1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30" w:lineRule="exact" w:before="3"/>
        <w:rPr>
          <w:sz w:val="13"/>
          <w:szCs w:val="13"/>
        </w:rPr>
      </w:pPr>
      <w:r>
        <w:rPr/>
        <w:br w:type="column"/>
      </w: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82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position w:val="4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OSS1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80" w:lineRule="exact" w:before="9"/>
        <w:rPr>
          <w:sz w:val="18"/>
          <w:szCs w:val="18"/>
        </w:rPr>
      </w:pPr>
      <w:r>
        <w:rPr/>
        <w:br w:type="column"/>
      </w:r>
      <w:r>
        <w:rPr>
          <w:sz w:val="18"/>
          <w:szCs w:val="18"/>
        </w:rPr>
      </w:r>
    </w:p>
    <w:p>
      <w:pPr>
        <w:tabs>
          <w:tab w:pos="2211" w:val="left" w:leader="none"/>
        </w:tabs>
        <w:ind w:left="1037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13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9"/>
          <w:sz w:val="12"/>
          <w:szCs w:val="12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9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-1"/>
          <w:w w:val="100"/>
          <w:position w:val="4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OSS3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60" w:lineRule="exact" w:before="1"/>
        <w:rPr>
          <w:sz w:val="26"/>
          <w:szCs w:val="26"/>
        </w:rPr>
      </w:pPr>
      <w:r>
        <w:rPr/>
        <w:br w:type="column"/>
      </w:r>
      <w:r>
        <w:rPr>
          <w:sz w:val="26"/>
          <w:szCs w:val="26"/>
        </w:rPr>
      </w:r>
    </w:p>
    <w:p>
      <w:pPr>
        <w:tabs>
          <w:tab w:pos="1495" w:val="left" w:leader="none"/>
        </w:tabs>
        <w:ind w:left="966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398.26001pt;margin-top:11.343917pt;width:106pt;height:63.36999pt;mso-position-horizontal-relative:page;mso-position-vertical-relative:paragraph;z-index:-10435" coordorigin="7965,227" coordsize="2120,1267">
            <v:shape style="position:absolute;left:7965;top:227;width:2115;height:1267" type="#_x0000_t75">
              <v:imagedata r:id="rId54" o:title=""/>
            </v:shape>
            <v:group style="position:absolute;left:8078;top:574;width:66;height:76" coordorigin="8078,574" coordsize="66,76">
              <v:shape style="position:absolute;left:8078;top:574;width:66;height:76" coordorigin="8078,574" coordsize="66,76" path="m8111,574l8078,612,8081,627,8088,639,8093,644,8105,648,8111,650,8118,648,8130,644,8135,639,8142,627,8144,612,8143,604,8111,574xe" filled="t" fillcolor="#000000" stroked="f">
                <v:path arrowok="t"/>
                <v:fill type="solid"/>
              </v:shape>
            </v:group>
            <v:group style="position:absolute;left:8074;top:569;width:76;height:85" coordorigin="8074,569" coordsize="76,85">
              <v:shape style="position:absolute;left:8074;top:569;width:76;height:85" coordorigin="8074,569" coordsize="76,85" path="m8112,569l8110,569,8104,570,8104,572,8098,574,8096,574,8090,578,8074,612,8074,614,8076,628,8077,629,8084,641,8084,642,8089,647,8092,648,8104,653,8110,654,8112,654,8119,653,8120,653,8132,648,8136,645,8107,645,8095,640,8096,640,8092,635,8092,635,8087,627,8086,627,8083,614,8083,614,8084,605,8086,598,8086,598,8092,588,8092,588,8093,587,8093,587,8096,585,8097,585,8101,582,8107,580,8106,580,8111,579,8111,579,8135,579,8134,578,8132,578,8126,574,8120,572,8119,570,8112,569xe" filled="t" fillcolor="#000000" stroked="f">
                <v:path arrowok="t"/>
                <v:fill type="solid"/>
              </v:shape>
              <v:shape style="position:absolute;left:8074;top:569;width:76;height:85" coordorigin="8074,569" coordsize="76,85" path="m8106,644l8107,645,8111,645,8111,645,8106,644xe" filled="t" fillcolor="#000000" stroked="f">
                <v:path arrowok="t"/>
                <v:fill type="solid"/>
              </v:shape>
              <v:shape style="position:absolute;left:8074;top:569;width:76;height:85" coordorigin="8074,569" coordsize="76,85" path="m8111,645l8111,645,8112,645,8111,645xe" filled="t" fillcolor="#000000" stroked="f">
                <v:path arrowok="t"/>
                <v:fill type="solid"/>
              </v:shape>
              <v:shape style="position:absolute;left:8074;top:569;width:76;height:85" coordorigin="8074,569" coordsize="76,85" path="m8118,644l8111,645,8112,645,8117,645,8118,644xe" filled="t" fillcolor="#000000" stroked="f">
                <v:path arrowok="t"/>
                <v:fill type="solid"/>
              </v:shape>
              <v:shape style="position:absolute;left:8074;top:569;width:76;height:85" coordorigin="8074,569" coordsize="76,85" path="m8131,635l8126,640,8129,640,8117,645,8136,645,8140,641,8142,636,8131,636,8131,635xe" filled="t" fillcolor="#000000" stroked="f">
                <v:path arrowok="t"/>
                <v:fill type="solid"/>
              </v:shape>
              <v:shape style="position:absolute;left:8074;top:569;width:76;height:85" coordorigin="8074,569" coordsize="76,85" path="m8092,635l8092,635,8093,636,8092,635xe" filled="t" fillcolor="#000000" stroked="f">
                <v:path arrowok="t"/>
                <v:fill type="solid"/>
              </v:shape>
              <v:shape style="position:absolute;left:8074;top:569;width:76;height:85" coordorigin="8074,569" coordsize="76,85" path="m8137,626l8131,636,8142,636,8147,629,8147,628,8147,627,8137,627,8137,626xe" filled="t" fillcolor="#000000" stroked="f">
                <v:path arrowok="t"/>
                <v:fill type="solid"/>
              </v:shape>
              <v:shape style="position:absolute;left:8074;top:569;width:76;height:85" coordorigin="8074,569" coordsize="76,85" path="m8086,624l8086,627,8087,627,8086,624xe" filled="t" fillcolor="#000000" stroked="f">
                <v:path arrowok="t"/>
                <v:fill type="solid"/>
              </v:shape>
              <v:shape style="position:absolute;left:8074;top:569;width:76;height:85" coordorigin="8074,569" coordsize="76,85" path="m8138,624l8137,626,8137,627,8138,624xe" filled="t" fillcolor="#000000" stroked="f">
                <v:path arrowok="t"/>
                <v:fill type="solid"/>
              </v:shape>
              <v:shape style="position:absolute;left:8074;top:569;width:76;height:85" coordorigin="8074,569" coordsize="76,85" path="m8147,624l8138,624,8137,627,8147,627,8147,624xe" filled="t" fillcolor="#000000" stroked="f">
                <v:path arrowok="t"/>
                <v:fill type="solid"/>
              </v:shape>
              <v:shape style="position:absolute;left:8074;top:569;width:76;height:85" coordorigin="8074,569" coordsize="76,85" path="m8144,613l8140,614,8137,626,8138,624,8147,624,8149,614,8144,613xe" filled="t" fillcolor="#000000" stroked="f">
                <v:path arrowok="t"/>
                <v:fill type="solid"/>
              </v:shape>
              <v:shape style="position:absolute;left:8074;top:569;width:76;height:85" coordorigin="8074,569" coordsize="76,85" path="m8083,613l8083,614,8083,614,8083,613xe" filled="t" fillcolor="#000000" stroked="f">
                <v:path arrowok="t"/>
                <v:fill type="solid"/>
              </v:shape>
              <v:shape style="position:absolute;left:8074;top:569;width:76;height:85" coordorigin="8074,569" coordsize="76,85" path="m8140,613l8139,614,8140,613xe" filled="t" fillcolor="#000000" stroked="f">
                <v:path arrowok="t"/>
                <v:fill type="solid"/>
              </v:shape>
              <v:shape style="position:absolute;left:8074;top:569;width:76;height:85" coordorigin="8074,569" coordsize="76,85" path="m8140,612l8140,614,8144,613,8140,612xe" filled="t" fillcolor="#000000" stroked="f">
                <v:path arrowok="t"/>
                <v:fill type="solid"/>
              </v:shape>
              <v:shape style="position:absolute;left:8074;top:569;width:76;height:85" coordorigin="8074,569" coordsize="76,85" path="m8149,612l8140,612,8144,613,8149,612xe" filled="t" fillcolor="#000000" stroked="f">
                <v:path arrowok="t"/>
                <v:fill type="solid"/>
              </v:shape>
              <v:shape style="position:absolute;left:8074;top:569;width:76;height:85" coordorigin="8074,569" coordsize="76,85" path="m8083,612l8083,613,8083,612xe" filled="t" fillcolor="#000000" stroked="f">
                <v:path arrowok="t"/>
                <v:fill type="solid"/>
              </v:shape>
              <v:shape style="position:absolute;left:8074;top:569;width:76;height:85" coordorigin="8074,569" coordsize="76,85" path="m8137,598l8138,605,8140,613,8140,612,8149,612,8148,604,8147,599,8138,599,8137,598xe" filled="t" fillcolor="#000000" stroked="f">
                <v:path arrowok="t"/>
                <v:fill type="solid"/>
              </v:shape>
              <v:shape style="position:absolute;left:8074;top:569;width:76;height:85" coordorigin="8074,569" coordsize="76,85" path="m8086,598l8086,598,8086,599,8086,598xe" filled="t" fillcolor="#000000" stroked="f">
                <v:path arrowok="t"/>
                <v:fill type="solid"/>
              </v:shape>
              <v:shape style="position:absolute;left:8074;top:569;width:76;height:85" coordorigin="8074,569" coordsize="76,85" path="m8132,588l8138,599,8147,599,8147,597,8147,594,8143,588,8132,588,8132,588xe" filled="t" fillcolor="#000000" stroked="f">
                <v:path arrowok="t"/>
                <v:fill type="solid"/>
              </v:shape>
              <v:shape style="position:absolute;left:8074;top:569;width:76;height:85" coordorigin="8074,569" coordsize="76,85" path="m8093,587l8092,588,8092,588,8093,587xe" filled="t" fillcolor="#000000" stroked="f">
                <v:path arrowok="t"/>
                <v:fill type="solid"/>
              </v:shape>
              <v:shape style="position:absolute;left:8074;top:569;width:76;height:85" coordorigin="8074,569" coordsize="76,85" path="m8092,588l8092,588,8092,588,8092,588xe" filled="t" fillcolor="#000000" stroked="f">
                <v:path arrowok="t"/>
                <v:fill type="solid"/>
              </v:shape>
              <v:shape style="position:absolute;left:8074;top:569;width:76;height:85" coordorigin="8074,569" coordsize="76,85" path="m8131,587l8132,588,8132,588,8131,587xe" filled="t" fillcolor="#000000" stroked="f">
                <v:path arrowok="t"/>
                <v:fill type="solid"/>
              </v:shape>
              <v:shape style="position:absolute;left:8074;top:569;width:76;height:85" coordorigin="8074,569" coordsize="76,85" path="m8142,587l8131,587,8132,588,8143,588,8142,587xe" filled="t" fillcolor="#000000" stroked="f">
                <v:path arrowok="t"/>
                <v:fill type="solid"/>
              </v:shape>
              <v:shape style="position:absolute;left:8074;top:569;width:76;height:85" coordorigin="8074,569" coordsize="76,85" path="m8093,587l8093,587,8092,588,8093,587xe" filled="t" fillcolor="#000000" stroked="f">
                <v:path arrowok="t"/>
                <v:fill type="solid"/>
              </v:shape>
              <v:shape style="position:absolute;left:8074;top:569;width:76;height:85" coordorigin="8074,569" coordsize="76,85" path="m8141,585l8128,585,8132,588,8131,587,8142,587,8141,585xe" filled="t" fillcolor="#000000" stroked="f">
                <v:path arrowok="t"/>
                <v:fill type="solid"/>
              </v:shape>
              <v:shape style="position:absolute;left:8074;top:569;width:76;height:85" coordorigin="8074,569" coordsize="76,85" path="m8097,585l8096,585,8095,586,8097,585xe" filled="t" fillcolor="#000000" stroked="f">
                <v:path arrowok="t"/>
                <v:fill type="solid"/>
              </v:shape>
              <v:shape style="position:absolute;left:8074;top:569;width:76;height:85" coordorigin="8074,569" coordsize="76,85" path="m8135,579l8112,579,8111,579,8118,580,8117,580,8123,582,8122,582,8128,586,8128,585,8141,585,8140,582,8138,581,8135,579xe" filled="t" fillcolor="#000000" stroked="f">
                <v:path arrowok="t"/>
                <v:fill type="solid"/>
              </v:shape>
              <v:shape style="position:absolute;left:8074;top:569;width:76;height:85" coordorigin="8074,569" coordsize="76,85" path="m8112,579l8111,579,8111,579,8112,579xe" filled="t" fillcolor="#000000" stroked="f">
                <v:path arrowok="t"/>
                <v:fill type="solid"/>
              </v:shape>
            </v:group>
            <v:group style="position:absolute;left:8140;top:612;width:10;height:2" coordorigin="8140,612" coordsize="10,2">
              <v:shape style="position:absolute;left:8140;top:612;width:10;height:2" coordorigin="8140,612" coordsize="10,1" path="m8140,612l8140,614,8144,613,8140,612xe" filled="t" fillcolor="#000000" stroked="f">
                <v:path arrowok="t"/>
                <v:fill type="solid"/>
              </v:shape>
              <v:shape style="position:absolute;left:8140;top:612;width:10;height:2" coordorigin="8140,612" coordsize="10,1" path="m8149,612l8144,613,8149,614,8149,612xe" filled="t" fillcolor="#000000" stroked="f">
                <v:path arrowok="t"/>
                <v:fill type="solid"/>
              </v:shape>
            </v:group>
            <v:group style="position:absolute;left:9809;top:606;width:184;height:2" coordorigin="9809,606" coordsize="184,2">
              <v:shape style="position:absolute;left:9809;top:606;width:184;height:2" coordorigin="9809,606" coordsize="184,0" path="m9809,606l9992,606e" filled="f" stroked="t" strokeweight=".579980pt" strokecolor="#000000">
                <v:path arrowok="t"/>
              </v:shape>
            </v:group>
            <v:group style="position:absolute;left:9809;top:544;width:184;height:2" coordorigin="9809,544" coordsize="184,2">
              <v:shape style="position:absolute;left:9809;top:544;width:184;height:2" coordorigin="9809,544" coordsize="184,0" path="m9809,544l9992,544e" filled="f" stroked="t" strokeweight=".579980pt" strokecolor="#000000">
                <v:path arrowok="t"/>
              </v:shape>
            </v:group>
            <v:group style="position:absolute;left:9898;top:608;width:2;height:248" coordorigin="9898,608" coordsize="2,248">
              <v:shape style="position:absolute;left:9898;top:608;width:2;height:248" coordorigin="9898,608" coordsize="0,248" path="m9898,608l9898,856e" filled="f" stroked="t" strokeweight=".579980pt" strokecolor="#000000">
                <v:path arrowok="t"/>
              </v:shape>
            </v:group>
            <v:group style="position:absolute;left:9895;top:299;width:2;height:256" coordorigin="9895,299" coordsize="2,256">
              <v:shape style="position:absolute;left:9895;top:299;width:2;height:256" coordorigin="9895,299" coordsize="0,256" path="m9895,299l9895,555e" filled="f" stroked="t" strokeweight=".579980pt" strokecolor="#000000">
                <v:path arrowok="t"/>
              </v:shape>
            </v:group>
            <v:group style="position:absolute;left:10026;top:284;width:44;height:46" coordorigin="10026,284" coordsize="44,46">
              <v:shape style="position:absolute;left:10026;top:284;width:44;height:46" coordorigin="10026,284" coordsize="44,46" path="m10048,284l10039,286,10032,291,10027,298,10026,306,10027,315,10032,322,10039,327,10048,329,10057,327,10064,322,10069,315,10070,306,10069,298,10064,291,10057,286,10048,284xe" filled="t" fillcolor="#000000" stroked="f">
                <v:path arrowok="t"/>
                <v:fill type="solid"/>
              </v:shape>
            </v:group>
            <v:group style="position:absolute;left:10021;top:279;width:54;height:55" coordorigin="10021,279" coordsize="54,55">
              <v:shape style="position:absolute;left:10021;top:279;width:54;height:55" coordorigin="10021,279" coordsize="54,55" path="m10058,332l10038,332,10046,334,10049,334,10058,332xe" filled="t" fillcolor="#000000" stroked="f">
                <v:path arrowok="t"/>
                <v:fill type="solid"/>
              </v:shape>
              <v:shape style="position:absolute;left:10021;top:279;width:54;height:55" coordorigin="10021,279" coordsize="54,55" path="m10049,279l10046,279,10038,281,10037,282,10030,287,10028,288,10024,296,10022,298,10021,306,10021,308,10022,316,10024,317,10028,324,10030,327,10037,332,10060,332,10067,327,10069,324,10046,324,10048,324,10045,323,10042,323,10034,318,10036,318,10034,315,10032,315,10031,308,10032,299,10033,299,10035,296,10034,296,10037,293,10038,293,10042,291,10040,291,10048,289,10046,288,10069,288,10067,287,10060,282,10058,281,10049,279xe" filled="t" fillcolor="#000000" stroked="f">
                <v:path arrowok="t"/>
                <v:fill type="solid"/>
              </v:shape>
              <v:shape style="position:absolute;left:10021;top:279;width:54;height:55" coordorigin="10021,279" coordsize="54,55" path="m10048,324l10046,324,10049,324,10048,324xe" filled="t" fillcolor="#000000" stroked="f">
                <v:path arrowok="t"/>
                <v:fill type="solid"/>
              </v:shape>
              <v:shape style="position:absolute;left:10021;top:279;width:54;height:55" coordorigin="10021,279" coordsize="54,55" path="m10056,322l10048,324,10049,324,10069,324,10070,323,10055,323,10056,322xe" filled="t" fillcolor="#000000" stroked="f">
                <v:path arrowok="t"/>
                <v:fill type="solid"/>
              </v:shape>
              <v:shape style="position:absolute;left:10021;top:279;width:54;height:55" coordorigin="10021,279" coordsize="54,55" path="m10040,322l10042,323,10045,323,10040,322xe" filled="t" fillcolor="#000000" stroked="f">
                <v:path arrowok="t"/>
                <v:fill type="solid"/>
              </v:shape>
              <v:shape style="position:absolute;left:10021;top:279;width:54;height:55" coordorigin="10021,279" coordsize="54,55" path="m10061,319l10055,323,10070,323,10072,320,10061,320,10061,319xe" filled="t" fillcolor="#000000" stroked="f">
                <v:path arrowok="t"/>
                <v:fill type="solid"/>
              </v:shape>
              <v:shape style="position:absolute;left:10021;top:279;width:54;height:55" coordorigin="10021,279" coordsize="54,55" path="m10036,318l10034,318,10037,320,10036,318xe" filled="t" fillcolor="#000000" stroked="f">
                <v:path arrowok="t"/>
                <v:fill type="solid"/>
              </v:shape>
              <v:shape style="position:absolute;left:10021;top:279;width:54;height:55" coordorigin="10021,279" coordsize="54,55" path="m10062,318l10061,319,10061,320,10062,318xe" filled="t" fillcolor="#000000" stroked="f">
                <v:path arrowok="t"/>
                <v:fill type="solid"/>
              </v:shape>
              <v:shape style="position:absolute;left:10021;top:279;width:54;height:55" coordorigin="10021,279" coordsize="54,55" path="m10073,318l10062,318,10061,320,10072,320,10073,318xe" filled="t" fillcolor="#000000" stroked="f">
                <v:path arrowok="t"/>
                <v:fill type="solid"/>
              </v:shape>
              <v:shape style="position:absolute;left:10021;top:279;width:54;height:55" coordorigin="10021,279" coordsize="54,55" path="m10065,314l10061,319,10062,318,10073,318,10074,317,10074,315,10064,315,10065,314xe" filled="t" fillcolor="#000000" stroked="f">
                <v:path arrowok="t"/>
                <v:fill type="solid"/>
              </v:shape>
              <v:shape style="position:absolute;left:10021;top:279;width:54;height:55" coordorigin="10021,279" coordsize="54,55" path="m10032,312l10032,315,10034,315,10032,312xe" filled="t" fillcolor="#000000" stroked="f">
                <v:path arrowok="t"/>
                <v:fill type="solid"/>
              </v:shape>
              <v:shape style="position:absolute;left:10021;top:279;width:54;height:55" coordorigin="10021,279" coordsize="54,55" path="m10066,312l10065,314,10064,315,10066,312xe" filled="t" fillcolor="#000000" stroked="f">
                <v:path arrowok="t"/>
                <v:fill type="solid"/>
              </v:shape>
              <v:shape style="position:absolute;left:10021;top:279;width:54;height:55" coordorigin="10021,279" coordsize="54,55" path="m10075,312l10066,312,10064,315,10074,315,10075,312xe" filled="t" fillcolor="#000000" stroked="f">
                <v:path arrowok="t"/>
                <v:fill type="solid"/>
              </v:shape>
              <v:shape style="position:absolute;left:10021;top:279;width:54;height:55" coordorigin="10021,279" coordsize="54,55" path="m10070,307l10066,308,10065,314,10066,312,10075,312,10075,308,10070,307xe" filled="t" fillcolor="#000000" stroked="f">
                <v:path arrowok="t"/>
                <v:fill type="solid"/>
              </v:shape>
              <v:shape style="position:absolute;left:10021;top:279;width:54;height:55" coordorigin="10021,279" coordsize="54,55" path="m10031,307l10031,308,10031,307xe" filled="t" fillcolor="#000000" stroked="f">
                <v:path arrowok="t"/>
                <v:fill type="solid"/>
              </v:shape>
              <v:shape style="position:absolute;left:10021;top:279;width:54;height:55" coordorigin="10021,279" coordsize="54,55" path="m10066,307l10065,308,10066,307xe" filled="t" fillcolor="#000000" stroked="f">
                <v:path arrowok="t"/>
                <v:fill type="solid"/>
              </v:shape>
              <v:shape style="position:absolute;left:10021;top:279;width:54;height:55" coordorigin="10021,279" coordsize="54,55" path="m10066,306l10066,308,10070,307,10066,306xe" filled="t" fillcolor="#000000" stroked="f">
                <v:path arrowok="t"/>
                <v:fill type="solid"/>
              </v:shape>
              <v:shape style="position:absolute;left:10021;top:279;width:54;height:55" coordorigin="10021,279" coordsize="54,55" path="m10031,306l10031,307,10031,306xe" filled="t" fillcolor="#000000" stroked="f">
                <v:path arrowok="t"/>
                <v:fill type="solid"/>
              </v:shape>
              <v:shape style="position:absolute;left:10021;top:279;width:54;height:55" coordorigin="10021,279" coordsize="54,55" path="m10072,293l10061,293,10066,300,10065,300,10066,307,10066,306,10075,306,10074,300,10066,300,10064,299,10074,299,10074,296,10072,293xe" filled="t" fillcolor="#000000" stroked="f">
                <v:path arrowok="t"/>
                <v:fill type="solid"/>
              </v:shape>
              <v:shape style="position:absolute;left:10021;top:279;width:54;height:55" coordorigin="10021,279" coordsize="54,55" path="m10075,306l10066,306,10070,307,10075,306xe" filled="t" fillcolor="#000000" stroked="f">
                <v:path arrowok="t"/>
                <v:fill type="solid"/>
              </v:shape>
              <v:shape style="position:absolute;left:10021;top:279;width:54;height:55" coordorigin="10021,279" coordsize="54,55" path="m10033,299l10032,299,10032,300,10033,299xe" filled="t" fillcolor="#000000" stroked="f">
                <v:path arrowok="t"/>
                <v:fill type="solid"/>
              </v:shape>
              <v:shape style="position:absolute;left:10021;top:279;width:54;height:55" coordorigin="10021,279" coordsize="54,55" path="m10037,293l10034,296,10036,295,10037,293xe" filled="t" fillcolor="#000000" stroked="f">
                <v:path arrowok="t"/>
                <v:fill type="solid"/>
              </v:shape>
              <v:shape style="position:absolute;left:10021;top:279;width:54;height:55" coordorigin="10021,279" coordsize="54,55" path="m10036,295l10034,296,10035,296,10036,295xe" filled="t" fillcolor="#000000" stroked="f">
                <v:path arrowok="t"/>
                <v:fill type="solid"/>
              </v:shape>
              <v:shape style="position:absolute;left:10021;top:279;width:54;height:55" coordorigin="10021,279" coordsize="54,55" path="m10069,288l10049,288,10048,289,10056,291,10055,291,10062,296,10061,293,10072,293,10069,288xe" filled="t" fillcolor="#000000" stroked="f">
                <v:path arrowok="t"/>
                <v:fill type="solid"/>
              </v:shape>
              <v:shape style="position:absolute;left:10021;top:279;width:54;height:55" coordorigin="10021,279" coordsize="54,55" path="m10038,293l10037,293,10036,295,10038,293xe" filled="t" fillcolor="#000000" stroked="f">
                <v:path arrowok="t"/>
                <v:fill type="solid"/>
              </v:shape>
              <v:shape style="position:absolute;left:10021;top:279;width:54;height:55" coordorigin="10021,279" coordsize="54,55" path="m10049,288l10046,288,10048,289,10049,288xe" filled="t" fillcolor="#000000" stroked="f">
                <v:path arrowok="t"/>
                <v:fill type="solid"/>
              </v:shape>
            </v:group>
            <v:group style="position:absolute;left:10066;top:306;width:10;height:2" coordorigin="10066,306" coordsize="10,2">
              <v:shape style="position:absolute;left:10066;top:306;width:10;height:2" coordorigin="10066,306" coordsize="10,1" path="m10066,306l10066,308,10070,307,10066,306xe" filled="t" fillcolor="#000000" stroked="f">
                <v:path arrowok="t"/>
                <v:fill type="solid"/>
              </v:shape>
              <v:shape style="position:absolute;left:10066;top:306;width:10;height:2" coordorigin="10066,306" coordsize="10,1" path="m10075,306l10070,307,10075,308,10075,306xe" filled="t" fillcolor="#000000" stroked="f">
                <v:path arrowok="t"/>
                <v:fill type="solid"/>
              </v:shape>
            </v:group>
            <v:group style="position:absolute;left:10021;top:834;width:46;height:44" coordorigin="10021,834" coordsize="46,44">
              <v:shape style="position:absolute;left:10021;top:834;width:46;height:44" coordorigin="10021,834" coordsize="46,44" path="m10044,834l10036,836,10028,840,10024,848,10021,856,10024,866,10028,873,10036,878,10044,879,10052,878,10060,873,10064,866,10067,856,10064,848,10060,840,10052,836,10044,834xe" filled="t" fillcolor="#000000" stroked="f">
                <v:path arrowok="t"/>
                <v:fill type="solid"/>
              </v:shape>
            </v:group>
            <v:group style="position:absolute;left:10016;top:830;width:55;height:54" coordorigin="10016,830" coordsize="55,54">
              <v:shape style="position:absolute;left:10016;top:830;width:55;height:54" coordorigin="10016,830" coordsize="55,54" path="m10054,882l10036,882,10044,884,10045,884,10054,882xe" filled="t" fillcolor="#000000" stroked="f">
                <v:path arrowok="t"/>
                <v:fill type="solid"/>
              </v:shape>
              <v:shape style="position:absolute;left:10016;top:830;width:55;height:54" coordorigin="10016,830" coordsize="55,54" path="m10045,830l10044,830,10036,831,10033,832,10026,837,10025,838,10020,845,10019,846,10016,855,10016,857,10019,867,10020,868,10025,875,10026,878,10033,882,10055,882,10062,878,10064,875,10065,874,10038,874,10031,869,10032,869,10029,864,10028,864,10027,857,10026,857,10026,855,10027,855,10028,849,10029,849,10032,845,10031,845,10033,843,10034,843,10038,840,10037,840,10045,839,10044,839,10065,839,10064,838,10062,837,10055,832,10054,831,10045,830xe" filled="t" fillcolor="#000000" stroked="f">
                <v:path arrowok="t"/>
                <v:fill type="solid"/>
              </v:shape>
              <v:shape style="position:absolute;left:10016;top:830;width:55;height:54" coordorigin="10016,830" coordsize="55,54" path="m10037,873l10038,874,10044,874,10045,874,10037,873xe" filled="t" fillcolor="#000000" stroked="f">
                <v:path arrowok="t"/>
                <v:fill type="solid"/>
              </v:shape>
              <v:shape style="position:absolute;left:10016;top:830;width:55;height:54" coordorigin="10016,830" coordsize="55,54" path="m10045,874l10044,874,10045,874,10045,874xe" filled="t" fillcolor="#000000" stroked="f">
                <v:path arrowok="t"/>
                <v:fill type="solid"/>
              </v:shape>
              <v:shape style="position:absolute;left:10016;top:830;width:55;height:54" coordorigin="10016,830" coordsize="55,54" path="m10052,873l10045,874,10045,874,10050,874,10052,873xe" filled="t" fillcolor="#000000" stroked="f">
                <v:path arrowok="t"/>
                <v:fill type="solid"/>
              </v:shape>
              <v:shape style="position:absolute;left:10016;top:830;width:55;height:54" coordorigin="10016,830" coordsize="55,54" path="m10052,873l10052,873,10050,874,10052,873xe" filled="t" fillcolor="#000000" stroked="f">
                <v:path arrowok="t"/>
                <v:fill type="solid"/>
              </v:shape>
              <v:shape style="position:absolute;left:10016;top:830;width:55;height:54" coordorigin="10016,830" coordsize="55,54" path="m10066,873l10052,873,10050,874,10065,874,10066,873xe" filled="t" fillcolor="#000000" stroked="f">
                <v:path arrowok="t"/>
                <v:fill type="solid"/>
              </v:shape>
              <v:shape style="position:absolute;left:10016;top:830;width:55;height:54" coordorigin="10016,830" coordsize="55,54" path="m10056,870l10052,873,10052,873,10066,873,10068,870,10056,870,10056,870xe" filled="t" fillcolor="#000000" stroked="f">
                <v:path arrowok="t"/>
                <v:fill type="solid"/>
              </v:shape>
              <v:shape style="position:absolute;left:10016;top:830;width:55;height:54" coordorigin="10016,830" coordsize="55,54" path="m10032,869l10031,869,10033,870,10032,869xe" filled="t" fillcolor="#000000" stroked="f">
                <v:path arrowok="t"/>
                <v:fill type="solid"/>
              </v:shape>
              <v:shape style="position:absolute;left:10016;top:830;width:55;height:54" coordorigin="10016,830" coordsize="55,54" path="m10057,869l10056,870,10056,870,10057,869xe" filled="t" fillcolor="#000000" stroked="f">
                <v:path arrowok="t"/>
                <v:fill type="solid"/>
              </v:shape>
              <v:shape style="position:absolute;left:10016;top:830;width:55;height:54" coordorigin="10016,830" coordsize="55,54" path="m10068,869l10057,869,10056,870,10068,870,10068,869xe" filled="t" fillcolor="#000000" stroked="f">
                <v:path arrowok="t"/>
                <v:fill type="solid"/>
              </v:shape>
              <v:shape style="position:absolute;left:10016;top:830;width:55;height:54" coordorigin="10016,830" coordsize="55,54" path="m10070,863l10061,863,10056,870,10057,869,10068,869,10069,868,10069,867,10070,863xe" filled="t" fillcolor="#000000" stroked="f">
                <v:path arrowok="t"/>
                <v:fill type="solid"/>
              </v:shape>
              <v:shape style="position:absolute;left:10016;top:830;width:55;height:54" coordorigin="10016,830" coordsize="55,54" path="m10028,863l10028,864,10029,864,10028,863xe" filled="t" fillcolor="#000000" stroked="f">
                <v:path arrowok="t"/>
                <v:fill type="solid"/>
              </v:shape>
              <v:shape style="position:absolute;left:10016;top:830;width:55;height:54" coordorigin="10016,830" coordsize="55,54" path="m10062,856l10060,864,10061,863,10070,863,10072,857,10062,857,10062,856xe" filled="t" fillcolor="#000000" stroked="f">
                <v:path arrowok="t"/>
                <v:fill type="solid"/>
              </v:shape>
              <v:shape style="position:absolute;left:10016;top:830;width:55;height:54" coordorigin="10016,830" coordsize="55,54" path="m10026,855l10026,857,10026,856,10026,855xe" filled="t" fillcolor="#000000" stroked="f">
                <v:path arrowok="t"/>
                <v:fill type="solid"/>
              </v:shape>
              <v:shape style="position:absolute;left:10016;top:830;width:55;height:54" coordorigin="10016,830" coordsize="55,54" path="m10026,856l10026,857,10027,857,10026,856xe" filled="t" fillcolor="#000000" stroked="f">
                <v:path arrowok="t"/>
                <v:fill type="solid"/>
              </v:shape>
              <v:shape style="position:absolute;left:10016;top:830;width:55;height:54" coordorigin="10016,830" coordsize="55,54" path="m10062,855l10062,856,10062,857,10067,856,10062,855xe" filled="t" fillcolor="#000000" stroked="f">
                <v:path arrowok="t"/>
                <v:fill type="solid"/>
              </v:shape>
              <v:shape style="position:absolute;left:10016;top:830;width:55;height:54" coordorigin="10016,830" coordsize="55,54" path="m10067,856l10062,857,10072,857,10067,856xe" filled="t" fillcolor="#000000" stroked="f">
                <v:path arrowok="t"/>
                <v:fill type="solid"/>
              </v:shape>
              <v:shape style="position:absolute;left:10016;top:830;width:55;height:54" coordorigin="10016,830" coordsize="55,54" path="m10027,855l10026,855,10026,856,10027,855xe" filled="t" fillcolor="#000000" stroked="f">
                <v:path arrowok="t"/>
                <v:fill type="solid"/>
              </v:shape>
              <v:shape style="position:absolute;left:10016;top:830;width:55;height:54" coordorigin="10016,830" coordsize="55,54" path="m10060,849l10062,856,10062,855,10072,855,10070,850,10061,850,10060,849xe" filled="t" fillcolor="#000000" stroked="f">
                <v:path arrowok="t"/>
                <v:fill type="solid"/>
              </v:shape>
              <v:shape style="position:absolute;left:10016;top:830;width:55;height:54" coordorigin="10016,830" coordsize="55,54" path="m10072,855l10062,855,10067,856,10072,855xe" filled="t" fillcolor="#000000" stroked="f">
                <v:path arrowok="t"/>
                <v:fill type="solid"/>
              </v:shape>
              <v:shape style="position:absolute;left:10016;top:830;width:55;height:54" coordorigin="10016,830" coordsize="55,54" path="m10029,849l10028,849,10028,850,10029,849xe" filled="t" fillcolor="#000000" stroked="f">
                <v:path arrowok="t"/>
                <v:fill type="solid"/>
              </v:shape>
              <v:shape style="position:absolute;left:10016;top:830;width:55;height:54" coordorigin="10016,830" coordsize="55,54" path="m10068,843l10056,843,10061,850,10070,850,10069,846,10069,845,10068,843xe" filled="t" fillcolor="#000000" stroked="f">
                <v:path arrowok="t"/>
                <v:fill type="solid"/>
              </v:shape>
              <v:shape style="position:absolute;left:10016;top:830;width:55;height:54" coordorigin="10016,830" coordsize="55,54" path="m10033,843l10031,845,10032,844,10033,843xe" filled="t" fillcolor="#000000" stroked="f">
                <v:path arrowok="t"/>
                <v:fill type="solid"/>
              </v:shape>
              <v:shape style="position:absolute;left:10016;top:830;width:55;height:54" coordorigin="10016,830" coordsize="55,54" path="m10032,844l10031,845,10032,845,10032,844xe" filled="t" fillcolor="#000000" stroked="f">
                <v:path arrowok="t"/>
                <v:fill type="solid"/>
              </v:shape>
              <v:shape style="position:absolute;left:10016;top:830;width:55;height:54" coordorigin="10016,830" coordsize="55,54" path="m10065,839l10045,839,10045,839,10052,840,10050,840,10057,845,10056,843,10068,843,10065,839xe" filled="t" fillcolor="#000000" stroked="f">
                <v:path arrowok="t"/>
                <v:fill type="solid"/>
              </v:shape>
              <v:shape style="position:absolute;left:10016;top:830;width:55;height:54" coordorigin="10016,830" coordsize="55,54" path="m10034,843l10033,843,10032,844,10034,843xe" filled="t" fillcolor="#000000" stroked="f">
                <v:path arrowok="t"/>
                <v:fill type="solid"/>
              </v:shape>
              <v:shape style="position:absolute;left:10016;top:830;width:55;height:54" coordorigin="10016,830" coordsize="55,54" path="m10045,839l10044,839,10045,839,10045,839xe" filled="t" fillcolor="#000000" stroked="f">
                <v:path arrowok="t"/>
                <v:fill type="solid"/>
              </v:shape>
            </v:group>
            <v:group style="position:absolute;left:10062;top:855;width:10;height:2" coordorigin="10062,855" coordsize="10,2">
              <v:shape style="position:absolute;left:10062;top:855;width:10;height:2" coordorigin="10062,855" coordsize="10,2" path="m10062,855l10062,857,10067,856,10062,855xe" filled="t" fillcolor="#000000" stroked="f">
                <v:path arrowok="t"/>
                <v:fill type="solid"/>
              </v:shape>
              <v:shape style="position:absolute;left:10062;top:855;width:10;height:2" coordorigin="10062,855" coordsize="10,2" path="m10072,855l10067,856,10072,857,10072,855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1"/>
          <w:w w:val="100"/>
          <w:position w:val="4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-8"/>
          <w:sz w:val="16"/>
          <w:szCs w:val="16"/>
        </w:rPr>
        <w:t>+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8"/>
          <w:sz w:val="16"/>
          <w:szCs w:val="16"/>
        </w:rPr>
        <w:t>   </w:t>
      </w:r>
      <w:r>
        <w:rPr>
          <w:rFonts w:ascii="Arial" w:hAnsi="Arial" w:cs="Arial" w:eastAsia="Arial"/>
          <w:b w:val="0"/>
          <w:bCs w:val="0"/>
          <w:spacing w:val="19"/>
          <w:w w:val="100"/>
          <w:position w:val="-8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68" w:lineRule="exact" w:before="13"/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/>
        <w:pict>
          <v:shape style="position:absolute;margin-left:507.539886pt;margin-top:12.420472pt;width:4.947012pt;height:6.36pt;mso-position-horizontal-relative:page;mso-position-vertical-relative:paragraph;z-index:-10429" type="#_x0000_t202" filled="f" stroked="f">
            <v:textbox inset="0,0,0,0">
              <w:txbxContent>
                <w:p>
                  <w:pPr>
                    <w:spacing w:line="127" w:lineRule="exact"/>
                    <w:ind w:left="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 w:hAnsi="Arial" w:cs="Arial" w:eastAsia="Arial"/>
                      <w:b w:val="0"/>
                      <w:bCs w:val="0"/>
                      <w:spacing w:val="0"/>
                      <w:w w:val="105"/>
                      <w:sz w:val="12"/>
                      <w:szCs w:val="12"/>
                    </w:rPr>
                    <w:t>O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0"/>
                      <w:w w:val="100"/>
                      <w:sz w:val="12"/>
                      <w:szCs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50" w:lineRule="exact" w:before="1"/>
        <w:rPr>
          <w:sz w:val="15"/>
          <w:szCs w:val="15"/>
        </w:rPr>
      </w:pPr>
      <w:r>
        <w:rPr/>
        <w:br w:type="column"/>
      </w: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414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2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7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8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OUT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120" w:right="1480"/>
          <w:cols w:num="5" w:equalWidth="0">
            <w:col w:w="1596" w:space="40"/>
            <w:col w:w="1277" w:space="878"/>
            <w:col w:w="2668" w:space="40"/>
            <w:col w:w="2019" w:space="40"/>
            <w:col w:w="1082"/>
          </w:cols>
        </w:sectPr>
      </w:pPr>
    </w:p>
    <w:p>
      <w:pPr>
        <w:spacing w:line="190" w:lineRule="exact" w:before="4"/>
        <w:rPr>
          <w:sz w:val="19"/>
          <w:szCs w:val="19"/>
        </w:rPr>
      </w:pPr>
      <w:r>
        <w:rPr>
          <w:sz w:val="19"/>
          <w:szCs w:val="19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105.430008pt;margin-top:-50.265617pt;width:285.309990pt;height:121.420005pt;mso-position-horizontal-relative:page;mso-position-vertical-relative:paragraph;z-index:-10436" coordorigin="2109,-1005" coordsize="5706,2428">
            <v:group style="position:absolute;left:2754;top:-549;width:229;height:2" coordorigin="2754,-549" coordsize="229,2">
              <v:shape style="position:absolute;left:2754;top:-549;width:229;height:2" coordorigin="2754,-549" coordsize="229,0" path="m2754,-549l2983,-549e" filled="f" stroked="t" strokeweight=".63998pt" strokecolor="#000000">
                <v:path arrowok="t"/>
              </v:shape>
            </v:group>
            <v:group style="position:absolute;left:2978;top:-544;width:2;height:1410" coordorigin="2978,-544" coordsize="2,1410">
              <v:shape style="position:absolute;left:2978;top:-544;width:2;height:1410" coordorigin="2978,-544" coordsize="0,1410" path="m2978,-544l2978,866e" filled="f" stroked="t" strokeweight=".580pt" strokecolor="#000000">
                <v:path arrowok="t"/>
              </v:shape>
            </v:group>
            <v:group style="position:absolute;left:2988;top:-152;width:1727;height:2" coordorigin="2988,-152" coordsize="1727,2">
              <v:shape style="position:absolute;left:2988;top:-152;width:1727;height:2" coordorigin="2988,-152" coordsize="1727,0" path="m2988,-152l4715,-152e" filled="f" stroked="t" strokeweight=".58001pt" strokecolor="#000000">
                <v:path arrowok="t"/>
              </v:shape>
            </v:group>
            <v:group style="position:absolute;left:2135;top:-982;width:4373;height:2" coordorigin="2135,-982" coordsize="4373,2">
              <v:shape style="position:absolute;left:2135;top:-982;width:4373;height:2" coordorigin="2135,-982" coordsize="4373,0" path="m2135,-982l6508,-982e" filled="f" stroked="t" strokeweight=".579980pt" strokecolor="#000000">
                <v:path arrowok="t"/>
              </v:shape>
            </v:group>
            <v:group style="position:absolute;left:2114;top:1414;width:4378;height:2" coordorigin="2114,1414" coordsize="4378,2">
              <v:shape style="position:absolute;left:2114;top:1414;width:4378;height:2" coordorigin="2114,1414" coordsize="4378,0" path="m2114,1414l6492,1414e" filled="f" stroked="t" strokeweight=".579980pt" strokecolor="#000000">
                <v:path arrowok="t"/>
              </v:shape>
            </v:group>
            <v:group style="position:absolute;left:2315;top:336;width:2;height:1012" coordorigin="2315,336" coordsize="2,1012">
              <v:shape style="position:absolute;left:2315;top:336;width:2;height:1012" coordorigin="2315,336" coordsize="0,1012" path="m2315,336l2315,1348e" filled="f" stroked="t" strokeweight=".580pt" strokecolor="#000000">
                <v:path arrowok="t"/>
              </v:shape>
            </v:group>
            <v:group style="position:absolute;left:2280;top:1331;width:97;height:79" coordorigin="2280,1331" coordsize="97,79">
              <v:shape style="position:absolute;left:2280;top:1331;width:97;height:79" coordorigin="2280,1331" coordsize="97,79" path="m2280,1331l2321,1400,2327,1410,2371,1342,2372,1340,2317,1340,2304,1338,2292,1336,2280,1331xe" filled="t" fillcolor="#000000" stroked="f">
                <v:path arrowok="t"/>
                <v:fill type="solid"/>
              </v:shape>
              <v:shape style="position:absolute;left:2280;top:1331;width:97;height:79" coordorigin="2280,1331" coordsize="97,79" path="m2377,1331l2366,1336,2353,1338,2341,1340,2372,1340,2377,1331xe" filled="t" fillcolor="#000000" stroked="f">
                <v:path arrowok="t"/>
                <v:fill type="solid"/>
              </v:shape>
              <v:shape style="position:absolute;left:4684;top:-993;width:3130;height:2416" type="#_x0000_t75">
                <v:imagedata r:id="rId55" o:title=""/>
              </v:shape>
            </v:group>
            <v:group style="position:absolute;left:2743;top:-650;width:263;height:2" coordorigin="2743,-650" coordsize="263,2">
              <v:shape style="position:absolute;left:2743;top:-650;width:263;height:2" coordorigin="2743,-650" coordsize="263,0" path="m2743,-650l3006,-650e" filled="f" stroked="t" strokeweight=".58001pt" strokecolor="#000000">
                <v:path arrowok="t"/>
              </v:shape>
            </v:group>
            <v:group style="position:absolute;left:2747;top:-444;width:235;height:2" coordorigin="2747,-444" coordsize="235,2">
              <v:shape style="position:absolute;left:2747;top:-444;width:235;height:2" coordorigin="2747,-444" coordsize="235,0" path="m2747,-444l2982,-444e" filled="f" stroked="t" strokeweight=".579980pt" strokecolor="#000000">
                <v:path arrowok="t"/>
              </v:shape>
            </v:group>
            <v:group style="position:absolute;left:2972;top:-294;width:437;height:2" coordorigin="2972,-294" coordsize="437,2">
              <v:shape style="position:absolute;left:2972;top:-294;width:437;height:2" coordorigin="2972,-294" coordsize="437,0" path="m2972,-294l3409,-294e" filled="f" stroked="t" strokeweight=".579980pt" strokecolor="#000000">
                <v:path arrowok="t"/>
              </v:shape>
            </v:group>
            <v:group style="position:absolute;left:3193;top:-797;width:2;height:504" coordorigin="3193,-797" coordsize="2,504">
              <v:shape style="position:absolute;left:3193;top:-797;width:2;height:504" coordorigin="3193,-797" coordsize="0,504" path="m3193,-797l3193,-293e" filled="f" stroked="t" strokeweight=".580pt" strokecolor="#000000">
                <v:path arrowok="t"/>
              </v:shape>
            </v:group>
            <v:group style="position:absolute;left:3092;top:-670;width:198;height:161" coordorigin="3092,-670" coordsize="198,161">
              <v:shape style="position:absolute;left:3092;top:-670;width:198;height:161" coordorigin="3092,-670" coordsize="198,161" path="m3193,-670l3092,-509,3290,-509,3193,-670xe" filled="t" fillcolor="#FFFDFF" stroked="f">
                <v:path arrowok="t"/>
                <v:fill type="solid"/>
              </v:shape>
            </v:group>
            <v:group style="position:absolute;left:3088;top:-514;width:5;height:10" coordorigin="3088,-514" coordsize="5,10">
              <v:shape style="position:absolute;left:3088;top:-514;width:5;height:10" coordorigin="3088,-514" coordsize="5,10" path="m3088,-509l3092,-509e" filled="f" stroked="t" strokeweight=".58001pt" strokecolor="#000000">
                <v:path arrowok="t"/>
              </v:shape>
            </v:group>
            <v:group style="position:absolute;left:3092;top:-514;width:208;height:10" coordorigin="3092,-514" coordsize="208,10">
              <v:shape style="position:absolute;left:3092;top:-514;width:208;height:10" coordorigin="3092,-514" coordsize="208,10" path="m3290,-514l3092,-514,3092,-504,3300,-504,3295,-511,3290,-514xe" filled="t" fillcolor="#000000" stroked="f">
                <v:path arrowok="t"/>
                <v:fill type="solid"/>
              </v:shape>
            </v:group>
            <v:group style="position:absolute;left:3190;top:-679;width:106;height:173" coordorigin="3190,-679" coordsize="106,173">
              <v:shape style="position:absolute;left:3190;top:-679;width:106;height:173" coordorigin="3190,-679" coordsize="106,173" path="m3194,-679l3190,-672,3190,-667,3287,-506,3295,-511,3198,-672,3194,-679xe" filled="t" fillcolor="#000000" stroked="f">
                <v:path arrowok="t"/>
                <v:fill type="solid"/>
              </v:shape>
            </v:group>
            <v:group style="position:absolute;left:3086;top:-511;width:11;height:8" coordorigin="3086,-511" coordsize="11,8">
              <v:shape style="position:absolute;left:3086;top:-511;width:11;height:8" coordorigin="3086,-511" coordsize="11,8" path="m3089,-511l3086,-508,3095,-503,3097,-506,3089,-511xe" filled="t" fillcolor="#000000" stroked="f">
                <v:path arrowok="t"/>
                <v:fill type="solid"/>
              </v:shape>
            </v:group>
            <v:group style="position:absolute;left:3089;top:-672;width:109;height:166" coordorigin="3089,-672" coordsize="109,166">
              <v:shape style="position:absolute;left:3089;top:-672;width:109;height:166" coordorigin="3089,-672" coordsize="109,166" path="m3190,-672l3089,-511,3097,-506,3198,-667,3190,-672xe" filled="t" fillcolor="#000000" stroked="f">
                <v:path arrowok="t"/>
                <v:fill type="solid"/>
              </v:shape>
            </v:group>
            <v:group style="position:absolute;left:3088;top:-670;width:208;height:2" coordorigin="3088,-670" coordsize="208,2">
              <v:shape style="position:absolute;left:3088;top:-670;width:208;height:2" coordorigin="3088,-670" coordsize="208,0" path="m3088,-670l3295,-670e" filled="f" stroked="t" strokeweight=".579980pt" strokecolor="#000000">
                <v:path arrowok="t"/>
              </v:shape>
            </v:group>
            <v:group style="position:absolute;left:2752;top:-587;width:97;height:79" coordorigin="2752,-587" coordsize="97,79">
              <v:shape style="position:absolute;left:2752;top:-587;width:97;height:79" coordorigin="2752,-587" coordsize="97,79" path="m2849,-587l2764,-554,2752,-550,2837,-514,2849,-508,2844,-518,2840,-528,2838,-538,2837,-548,2838,-558,2840,-568,2844,-577,2849,-587xe" filled="t" fillcolor="#000000" stroked="f">
                <v:path arrowok="t"/>
                <v:fill type="solid"/>
              </v:shape>
            </v:group>
            <v:group style="position:absolute;left:2743;top:-686;width:10;height:5" coordorigin="2743,-686" coordsize="10,5">
              <v:shape style="position:absolute;left:2743;top:-686;width:10;height:5" coordorigin="2743,-686" coordsize="10,5" path="m2743,-684l2753,-684e" filled="f" stroked="t" strokeweight=".33999pt" strokecolor="#000000">
                <v:path arrowok="t"/>
              </v:shape>
            </v:group>
            <v:group style="position:absolute;left:2743;top:-682;width:10;height:54" coordorigin="2743,-682" coordsize="10,54">
              <v:shape style="position:absolute;left:2743;top:-682;width:10;height:54" coordorigin="2743,-682" coordsize="10,54" path="m2743,-655l2753,-655e" filled="f" stroked="t" strokeweight="2.8pt" strokecolor="#000000">
                <v:path arrowok="t"/>
              </v:shape>
            </v:group>
            <v:group style="position:absolute;left:2747;top:-588;width:10;height:5" coordorigin="2747,-588" coordsize="10,5">
              <v:shape style="position:absolute;left:2747;top:-588;width:10;height:5" coordorigin="2747,-588" coordsize="10,5" path="m2747,-586l2756,-586e" filled="f" stroked="t" strokeweight=".34002pt" strokecolor="#000000">
                <v:path arrowok="t"/>
              </v:shape>
            </v:group>
            <v:group style="position:absolute;left:2747;top:-583;width:10;height:68" coordorigin="2747,-583" coordsize="10,68">
              <v:shape style="position:absolute;left:2747;top:-583;width:10;height:68" coordorigin="2747,-583" coordsize="10,68" path="m2747,-549l2756,-549e" filled="f" stroked="t" strokeweight="3.52pt" strokecolor="#000000">
                <v:path arrowok="t"/>
              </v:shape>
            </v:group>
            <v:group style="position:absolute;left:2743;top:-480;width:10;height:5" coordorigin="2743,-480" coordsize="10,5">
              <v:shape style="position:absolute;left:2743;top:-480;width:10;height:5" coordorigin="2743,-480" coordsize="10,5" path="m2743,-478l2753,-478e" filled="f" stroked="t" strokeweight=".33999pt" strokecolor="#000000">
                <v:path arrowok="t"/>
              </v:shape>
            </v:group>
            <v:group style="position:absolute;left:2743;top:-475;width:10;height:70" coordorigin="2743,-475" coordsize="10,70">
              <v:shape style="position:absolute;left:2743;top:-475;width:10;height:70" coordorigin="2743,-475" coordsize="10,70" path="m2743,-440l2753,-440e" filled="f" stroked="t" strokeweight="3.58pt" strokecolor="#000000">
                <v:path arrowok="t"/>
              </v:shape>
            </v:group>
            <v:group style="position:absolute;left:2714;top:-694;width:2;height:288" coordorigin="2714,-694" coordsize="2,288">
              <v:shape style="position:absolute;left:2714;top:-694;width:2;height:288" coordorigin="2714,-694" coordsize="0,288" path="m2714,-694l2714,-406e" filled="f" stroked="t" strokeweight=".580pt" strokecolor="#000000">
                <v:path arrowok="t"/>
              </v:shape>
            </v:group>
            <v:group style="position:absolute;left:2510;top:-410;width:204;height:2" coordorigin="2510,-410" coordsize="204,2">
              <v:shape style="position:absolute;left:2510;top:-410;width:204;height:2" coordorigin="2510,-410" coordsize="204,0" path="m2510,-410l2714,-410e" filled="f" stroked="t" strokeweight=".58001pt" strokecolor="#000000">
                <v:path arrowok="t"/>
              </v:shape>
            </v:group>
            <v:group style="position:absolute;left:3001;top:-1000;width:2;height:348" coordorigin="3001,-1000" coordsize="2,348">
              <v:shape style="position:absolute;left:3001;top:-1000;width:2;height:348" coordorigin="3001,-1000" coordsize="0,348" path="m3001,-1000l3001,-652e" filled="f" stroked="t" strokeweight=".580pt" strokecolor="#000000">
                <v:path arrowok="t"/>
              </v:shape>
            </v:group>
            <v:group style="position:absolute;left:2996;top:-782;width:413;height:2" coordorigin="2996,-782" coordsize="413,2">
              <v:shape style="position:absolute;left:2996;top:-782;width:413;height:2" coordorigin="2996,-782" coordsize="413,0" path="m2996,-782l3409,-782e" filled="f" stroked="t" strokeweight=".58001pt" strokecolor="#000000">
                <v:path arrowok="t"/>
              </v:shape>
            </v:group>
            <v:group style="position:absolute;left:2944;top:-174;width:65;height:74" coordorigin="2944,-174" coordsize="65,74">
              <v:shape style="position:absolute;left:2944;top:-174;width:65;height:74" coordorigin="2944,-174" coordsize="65,74" path="m2982,-174l2969,-174,2963,-172,2958,-168,2948,-158,2944,-144,2944,-130,2969,-100,2982,-100,3008,-130,3008,-144,3004,-158,2994,-168,2989,-172,2982,-174xe" filled="t" fillcolor="#000000" stroked="f">
                <v:path arrowok="t"/>
                <v:fill type="solid"/>
              </v:shape>
            </v:group>
            <v:group style="position:absolute;left:2939;top:-179;width:74;height:84" coordorigin="2939,-179" coordsize="74,84">
              <v:shape style="position:absolute;left:2939;top:-179;width:74;height:84" coordorigin="2939,-179" coordsize="74,84" path="m2984,-179l2969,-179,2968,-178,2962,-175,2960,-175,2956,-172,2954,-172,2945,-162,2944,-160,2939,-145,2939,-127,2941,-120,2942,-120,2945,-114,2945,-113,2950,-107,2954,-102,2956,-102,2960,-98,2962,-97,2968,-95,2984,-95,2992,-97,2993,-98,2998,-102,2999,-103,2971,-103,2965,-106,2966,-106,2962,-109,2958,-113,2957,-113,2952,-119,2953,-119,2951,-124,2949,-130,2948,-130,2948,-144,2949,-144,2953,-155,2952,-155,2962,-164,2966,-168,2968,-168,2971,-169,3000,-169,2998,-172,2993,-175,2992,-176,2984,-179xe" filled="t" fillcolor="#000000" stroked="f">
                <v:path arrowok="t"/>
                <v:fill type="solid"/>
              </v:shape>
              <v:shape style="position:absolute;left:2939;top:-179;width:74;height:84" coordorigin="2939,-179" coordsize="74,84" path="m2988,-107l2981,-104,2969,-104,2971,-103,2999,-103,3001,-106,2987,-106,2988,-107xe" filled="t" fillcolor="#000000" stroked="f">
                <v:path arrowok="t"/>
                <v:fill type="solid"/>
              </v:shape>
              <v:shape style="position:absolute;left:2939;top:-179;width:74;height:84" coordorigin="2939,-179" coordsize="74,84" path="m2995,-114l2990,-109,2992,-109,2987,-106,3001,-106,3002,-107,3007,-113,2995,-113,2995,-114xe" filled="t" fillcolor="#000000" stroked="f">
                <v:path arrowok="t"/>
                <v:fill type="solid"/>
              </v:shape>
              <v:shape style="position:absolute;left:2939;top:-179;width:74;height:84" coordorigin="2939,-179" coordsize="74,84" path="m2957,-114l2957,-113,2958,-113,2957,-114xe" filled="t" fillcolor="#000000" stroked="f">
                <v:path arrowok="t"/>
                <v:fill type="solid"/>
              </v:shape>
              <v:shape style="position:absolute;left:2939;top:-179;width:74;height:84" coordorigin="2939,-179" coordsize="74,84" path="m3000,-119l2995,-113,3007,-113,3008,-114,3010,-118,3000,-118,3000,-119xe" filled="t" fillcolor="#000000" stroked="f">
                <v:path arrowok="t"/>
                <v:fill type="solid"/>
              </v:shape>
              <v:shape style="position:absolute;left:2939;top:-179;width:74;height:84" coordorigin="2939,-179" coordsize="74,84" path="m2953,-119l2952,-119,2953,-118,2953,-119xe" filled="t" fillcolor="#000000" stroked="f">
                <v:path arrowok="t"/>
                <v:fill type="solid"/>
              </v:shape>
              <v:shape style="position:absolute;left:2939;top:-179;width:74;height:84" coordorigin="2939,-179" coordsize="74,84" path="m3004,-131l3001,-124,3002,-124,3000,-118,3010,-118,3011,-120,3013,-127,3013,-130,3004,-130,3004,-131xe" filled="t" fillcolor="#000000" stroked="f">
                <v:path arrowok="t"/>
                <v:fill type="solid"/>
              </v:shape>
              <v:shape style="position:absolute;left:2939;top:-179;width:74;height:84" coordorigin="2939,-179" coordsize="74,84" path="m2948,-131l2948,-130,2949,-130,2948,-131xe" filled="t" fillcolor="#000000" stroked="f">
                <v:path arrowok="t"/>
                <v:fill type="solid"/>
              </v:shape>
              <v:shape style="position:absolute;left:2939;top:-179;width:74;height:84" coordorigin="2939,-179" coordsize="74,84" path="m3013,-144l3004,-144,3004,-130,3013,-130,3013,-144xe" filled="t" fillcolor="#000000" stroked="f">
                <v:path arrowok="t"/>
                <v:fill type="solid"/>
              </v:shape>
              <v:shape style="position:absolute;left:2939;top:-179;width:74;height:84" coordorigin="2939,-179" coordsize="74,84" path="m2949,-144l2948,-144,2948,-142,2949,-144xe" filled="t" fillcolor="#000000" stroked="f">
                <v:path arrowok="t"/>
                <v:fill type="solid"/>
              </v:shape>
              <v:shape style="position:absolute;left:2939;top:-179;width:74;height:84" coordorigin="2939,-179" coordsize="74,84" path="m2999,-156l3004,-142,3004,-144,3013,-144,3013,-145,3010,-155,3000,-155,2999,-156xe" filled="t" fillcolor="#000000" stroked="f">
                <v:path arrowok="t"/>
                <v:fill type="solid"/>
              </v:shape>
              <v:shape style="position:absolute;left:2939;top:-179;width:74;height:84" coordorigin="2939,-179" coordsize="74,84" path="m2953,-156l2952,-155,2953,-155,2953,-156xe" filled="t" fillcolor="#000000" stroked="f">
                <v:path arrowok="t"/>
                <v:fill type="solid"/>
              </v:shape>
              <v:shape style="position:absolute;left:2939;top:-179;width:74;height:84" coordorigin="2939,-179" coordsize="74,84" path="m3001,-168l2987,-168,2992,-164,2990,-164,3000,-155,3010,-155,3008,-160,3007,-162,3001,-168xe" filled="t" fillcolor="#000000" stroked="f">
                <v:path arrowok="t"/>
                <v:fill type="solid"/>
              </v:shape>
              <v:shape style="position:absolute;left:2939;top:-179;width:74;height:84" coordorigin="2939,-179" coordsize="74,84" path="m2968,-168l2966,-168,2965,-167,2968,-168xe" filled="t" fillcolor="#000000" stroked="f">
                <v:path arrowok="t"/>
                <v:fill type="solid"/>
              </v:shape>
              <v:shape style="position:absolute;left:2939;top:-179;width:74;height:84" coordorigin="2939,-179" coordsize="74,84" path="m3000,-169l2981,-169,2988,-167,2987,-168,3001,-168,3000,-169xe" filled="t" fillcolor="#000000" stroked="f">
                <v:path arrowok="t"/>
                <v:fill type="solid"/>
              </v:shape>
            </v:group>
            <v:group style="position:absolute;left:3004;top:-137;width:10;height:2" coordorigin="3004,-137" coordsize="10,2">
              <v:shape style="position:absolute;left:3004;top:-137;width:10;height:2" coordorigin="3004,-137" coordsize="10,0" path="m3004,-137l3013,-137e" filled="t" fillcolor="#000000" stroked="f">
                <v:path arrowok="t"/>
                <v:fill type="solid"/>
              </v:shape>
            </v:group>
            <v:group style="position:absolute;left:2980;top:961;width:2;height:445" coordorigin="2980,961" coordsize="2,445">
              <v:shape style="position:absolute;left:2980;top:961;width:2;height:445" coordorigin="2980,961" coordsize="0,445" path="m2980,961l2980,1406e" filled="f" stroked="t" strokeweight=".58001pt" strokecolor="#000000">
                <v:path arrowok="t"/>
              </v:shape>
            </v:group>
            <v:group style="position:absolute;left:2748;top:865;width:234;height:2" coordorigin="2748,865" coordsize="234,2">
              <v:shape style="position:absolute;left:2748;top:865;width:234;height:2" coordorigin="2748,865" coordsize="234,0" path="m2748,865l2982,865e" filled="f" stroked="t" strokeweight=".58001pt" strokecolor="#000000">
                <v:path arrowok="t"/>
              </v:shape>
            </v:group>
            <v:group style="position:absolute;left:2752;top:1072;width:238;height:2" coordorigin="2752,1072" coordsize="238,2">
              <v:shape style="position:absolute;left:2752;top:1072;width:238;height:2" coordorigin="2752,1072" coordsize="238,0" path="m2752,1072l2989,1072e" filled="f" stroked="t" strokeweight=".58001pt" strokecolor="#000000">
                <v:path arrowok="t"/>
              </v:shape>
            </v:group>
            <v:group style="position:absolute;left:2975;top:636;width:499;height:2" coordorigin="2975,636" coordsize="499,2">
              <v:shape style="position:absolute;left:2975;top:636;width:499;height:2" coordorigin="2975,636" coordsize="499,0" path="m2975,636l3474,636e" filled="f" stroked="t" strokeweight=".579980pt" strokecolor="#000000">
                <v:path arrowok="t"/>
              </v:shape>
            </v:group>
            <v:group style="position:absolute;left:2975;top:1222;width:488;height:2" coordorigin="2975,1222" coordsize="488,2">
              <v:shape style="position:absolute;left:2975;top:1222;width:488;height:2" coordorigin="2975,1222" coordsize="488,0" path="m2975,1222l3463,1222e" filled="f" stroked="t" strokeweight=".58001pt" strokecolor="#000000">
                <v:path arrowok="t"/>
              </v:shape>
            </v:group>
            <v:group style="position:absolute;left:3179;top:631;width:2;height:592" coordorigin="3179,631" coordsize="2,592">
              <v:shape style="position:absolute;left:3179;top:631;width:2;height:592" coordorigin="3179,631" coordsize="0,592" path="m3179,631l3179,1223e" filled="f" stroked="t" strokeweight=".580pt" strokecolor="#000000">
                <v:path arrowok="t"/>
              </v:shape>
            </v:group>
            <v:group style="position:absolute;left:3078;top:845;width:198;height:161" coordorigin="3078,845" coordsize="198,161">
              <v:shape style="position:absolute;left:3078;top:845;width:198;height:161" coordorigin="3078,845" coordsize="198,161" path="m3179,845l3078,1006,3276,1006,3179,845xe" filled="t" fillcolor="#FFFDFF" stroked="f">
                <v:path arrowok="t"/>
                <v:fill type="solid"/>
              </v:shape>
            </v:group>
            <v:group style="position:absolute;left:3073;top:1001;width:5;height:10" coordorigin="3073,1001" coordsize="5,10">
              <v:shape style="position:absolute;left:3073;top:1001;width:5;height:10" coordorigin="3073,1001" coordsize="5,10" path="m3073,1006l3078,1006e" filled="f" stroked="t" strokeweight=".58001pt" strokecolor="#000000">
                <v:path arrowok="t"/>
              </v:shape>
            </v:group>
            <v:group style="position:absolute;left:3078;top:1001;width:208;height:10" coordorigin="3078,1001" coordsize="208,10">
              <v:shape style="position:absolute;left:3078;top:1001;width:208;height:10" coordorigin="3078,1001" coordsize="208,10" path="m3276,1001l3078,1001,3078,1010,3286,1010,3281,1003,3276,1001xe" filled="t" fillcolor="#000000" stroked="f">
                <v:path arrowok="t"/>
                <v:fill type="solid"/>
              </v:shape>
            </v:group>
            <v:group style="position:absolute;left:3175;top:835;width:106;height:173" coordorigin="3175,835" coordsize="106,173">
              <v:shape style="position:absolute;left:3175;top:835;width:106;height:173" coordorigin="3175,835" coordsize="106,173" path="m3180,835l3175,842,3175,847,3272,1008,3281,1003,3184,842,3180,835xe" filled="t" fillcolor="#000000" stroked="f">
                <v:path arrowok="t"/>
                <v:fill type="solid"/>
              </v:shape>
            </v:group>
            <v:group style="position:absolute;left:3072;top:1003;width:11;height:8" coordorigin="3072,1003" coordsize="11,8">
              <v:shape style="position:absolute;left:3072;top:1003;width:11;height:8" coordorigin="3072,1003" coordsize="11,8" path="m3074,1003l3072,1007,3080,1012,3083,1008,3074,1003xe" filled="t" fillcolor="#000000" stroked="f">
                <v:path arrowok="t"/>
                <v:fill type="solid"/>
              </v:shape>
            </v:group>
            <v:group style="position:absolute;left:3074;top:842;width:109;height:166" coordorigin="3074,842" coordsize="109,166">
              <v:shape style="position:absolute;left:3074;top:842;width:109;height:166" coordorigin="3074,842" coordsize="109,166" path="m3175,842l3074,1003,3083,1008,3184,847,3175,842xe" filled="t" fillcolor="#000000" stroked="f">
                <v:path arrowok="t"/>
                <v:fill type="solid"/>
              </v:shape>
            </v:group>
            <v:group style="position:absolute;left:3073;top:845;width:208;height:2" coordorigin="3073,845" coordsize="208,2">
              <v:shape style="position:absolute;left:3073;top:845;width:208;height:2" coordorigin="3073,845" coordsize="208,0" path="m3073,845l3281,845e" filled="f" stroked="t" strokeweight=".579980pt" strokecolor="#000000">
                <v:path arrowok="t"/>
              </v:shape>
            </v:group>
            <v:group style="position:absolute;left:2759;top:966;width:223;height:2" coordorigin="2759,966" coordsize="223,2">
              <v:shape style="position:absolute;left:2759;top:966;width:223;height:2" coordorigin="2759,966" coordsize="223,0" path="m2759,966l2982,966e" filled="f" stroked="t" strokeweight=".579980pt" strokecolor="#000000">
                <v:path arrowok="t"/>
              </v:shape>
            </v:group>
            <v:group style="position:absolute;left:2756;top:928;width:98;height:79" coordorigin="2756,928" coordsize="98,79">
              <v:shape style="position:absolute;left:2756;top:928;width:98;height:79" coordorigin="2756,928" coordsize="98,79" path="m2855,928l2768,961,2756,966,2842,1002,2855,1007,2849,997,2845,988,2843,978,2843,958,2845,948,2849,937,2855,928xe" filled="t" fillcolor="#000000" stroked="f">
                <v:path arrowok="t"/>
                <v:fill type="solid"/>
              </v:shape>
            </v:group>
            <v:group style="position:absolute;left:2748;top:829;width:10;height:59" coordorigin="2748,829" coordsize="10,59">
              <v:shape style="position:absolute;left:2748;top:829;width:10;height:59" coordorigin="2748,829" coordsize="10,59" path="m2748,859l2758,859e" filled="f" stroked="t" strokeweight="3.04pt" strokecolor="#000000">
                <v:path arrowok="t"/>
              </v:shape>
            </v:group>
            <v:group style="position:absolute;left:2752;top:928;width:10;height:73" coordorigin="2752,928" coordsize="10,73">
              <v:shape style="position:absolute;left:2752;top:928;width:10;height:73" coordorigin="2752,928" coordsize="10,73" path="m2752,964l2761,964e" filled="f" stroked="t" strokeweight="3.76pt" strokecolor="#000000">
                <v:path arrowok="t"/>
              </v:shape>
            </v:group>
            <v:group style="position:absolute;left:2748;top:1036;width:10;height:74" coordorigin="2748,1036" coordsize="10,74">
              <v:shape style="position:absolute;left:2748;top:1036;width:10;height:74" coordorigin="2748,1036" coordsize="10,74" path="m2748,1073l2758,1073e" filled="f" stroked="t" strokeweight="3.82pt" strokecolor="#000000">
                <v:path arrowok="t"/>
              </v:shape>
            </v:group>
            <v:group style="position:absolute;left:2719;top:822;width:2;height:288" coordorigin="2719,822" coordsize="2,288">
              <v:shape style="position:absolute;left:2719;top:822;width:2;height:288" coordorigin="2719,822" coordsize="0,288" path="m2719,822l2719,1110e" filled="f" stroked="t" strokeweight=".580pt" strokecolor="#000000">
                <v:path arrowok="t"/>
              </v:shape>
            </v:group>
            <v:group style="position:absolute;left:2528;top:1105;width:191;height:2" coordorigin="2528,1105" coordsize="191,2">
              <v:shape style="position:absolute;left:2528;top:1105;width:191;height:2" coordorigin="2528,1105" coordsize="191,0" path="m2528,1105l2719,1105e" filled="f" stroked="t" strokeweight=".58001pt" strokecolor="#000000">
                <v:path arrowok="t"/>
              </v:shape>
            </v:group>
            <v:group style="position:absolute;left:6862;top:991;width:184;height:2" coordorigin="6862,991" coordsize="184,2">
              <v:shape style="position:absolute;left:6862;top:991;width:184;height:2" coordorigin="6862,991" coordsize="184,0" path="m6862,991l7045,991e" filled="f" stroked="t" strokeweight=".579980pt" strokecolor="#000000">
                <v:path arrowok="t"/>
              </v:shape>
            </v:group>
            <v:group style="position:absolute;left:6862;top:929;width:184;height:2" coordorigin="6862,929" coordsize="184,2">
              <v:shape style="position:absolute;left:6862;top:929;width:184;height:2" coordorigin="6862,929" coordsize="184,0" path="m6862,929l7045,929e" filled="f" stroked="t" strokeweight=".58001pt" strokecolor="#000000">
                <v:path arrowok="t"/>
              </v:shape>
            </v:group>
            <v:group style="position:absolute;left:6959;top:986;width:2;height:245" coordorigin="6959,986" coordsize="2,245">
              <v:shape style="position:absolute;left:6959;top:986;width:2;height:245" coordorigin="6959,986" coordsize="0,245" path="m6959,986l6959,1231e" filled="f" stroked="t" strokeweight=".579980pt" strokecolor="#000000">
                <v:path arrowok="t"/>
              </v:shape>
            </v:group>
            <v:group style="position:absolute;left:6953;top:643;width:2;height:290" coordorigin="6953,643" coordsize="2,290">
              <v:shape style="position:absolute;left:6953;top:643;width:2;height:290" coordorigin="6953,643" coordsize="0,290" path="m6953,643l6953,934e" filled="f" stroked="t" strokeweight=".58001pt" strokecolor="#000000">
                <v:path arrowok="t"/>
              </v:shape>
            </v:group>
            <v:group style="position:absolute;left:6475;top:-281;width:510;height:2" coordorigin="6475,-281" coordsize="510,2">
              <v:shape style="position:absolute;left:6475;top:-281;width:510;height:2" coordorigin="6475,-281" coordsize="510,0" path="m6475,-281l6985,-281e" filled="f" stroked="t" strokeweight=".579980pt" strokecolor="#000000">
                <v:path arrowok="t"/>
              </v:shape>
            </v:group>
            <v:group style="position:absolute;left:6882;top:-520;width:184;height:2" coordorigin="6882,-520" coordsize="184,2">
              <v:shape style="position:absolute;left:6882;top:-520;width:184;height:2" coordorigin="6882,-520" coordsize="184,0" path="m6882,-520l7066,-520e" filled="f" stroked="t" strokeweight=".579980pt" strokecolor="#000000">
                <v:path arrowok="t"/>
              </v:shape>
            </v:group>
            <v:group style="position:absolute;left:6882;top:-582;width:184;height:2" coordorigin="6882,-582" coordsize="184,2">
              <v:shape style="position:absolute;left:6882;top:-582;width:184;height:2" coordorigin="6882,-582" coordsize="184,0" path="m6882,-582l7066,-582e" filled="f" stroked="t" strokeweight=".58001pt" strokecolor="#000000">
                <v:path arrowok="t"/>
              </v:shape>
            </v:group>
            <v:group style="position:absolute;left:6978;top:-524;width:2;height:245" coordorigin="6978,-524" coordsize="2,245">
              <v:shape style="position:absolute;left:6978;top:-524;width:2;height:245" coordorigin="6978,-524" coordsize="0,245" path="m6978,-524l6978,-280e" filled="f" stroked="t" strokeweight=".58001pt" strokecolor="#000000">
                <v:path arrowok="t"/>
              </v:shape>
            </v:group>
            <v:group style="position:absolute;left:6973;top:-869;width:2;height:292" coordorigin="6973,-869" coordsize="2,292">
              <v:shape style="position:absolute;left:6973;top:-869;width:2;height:292" coordorigin="6973,-869" coordsize="0,292" path="m6973,-869l6973,-577e" filled="f" stroked="t" strokeweight=".579980pt" strokecolor="#000000">
                <v:path arrowok="t"/>
              </v:shape>
            </v:group>
            <v:group style="position:absolute;left:3310;top:-478;width:184;height:2" coordorigin="3310,-478" coordsize="184,2">
              <v:shape style="position:absolute;left:3310;top:-478;width:184;height:2" coordorigin="3310,-478" coordsize="184,0" path="m3310,-478l3493,-478e" filled="f" stroked="t" strokeweight=".579980pt" strokecolor="#000000">
                <v:path arrowok="t"/>
              </v:shape>
            </v:group>
            <v:group style="position:absolute;left:3310;top:-540;width:184;height:2" coordorigin="3310,-540" coordsize="184,2">
              <v:shape style="position:absolute;left:3310;top:-540;width:184;height:2" coordorigin="3310,-540" coordsize="184,0" path="m3310,-540l3493,-540e" filled="f" stroked="t" strokeweight=".58001pt" strokecolor="#000000">
                <v:path arrowok="t"/>
              </v:shape>
            </v:group>
            <v:group style="position:absolute;left:3406;top:-482;width:2;height:190" coordorigin="3406,-482" coordsize="2,190">
              <v:shape style="position:absolute;left:3406;top:-482;width:2;height:190" coordorigin="3406,-482" coordsize="0,190" path="m3406,-482l3406,-293e" filled="f" stroked="t" strokeweight=".580pt" strokecolor="#000000">
                <v:path arrowok="t"/>
              </v:shape>
            </v:group>
            <v:group style="position:absolute;left:3401;top:-784;width:2;height:244" coordorigin="3401,-784" coordsize="2,244">
              <v:shape style="position:absolute;left:3401;top:-784;width:2;height:244" coordorigin="3401,-784" coordsize="0,244" path="m3401,-784l3401,-540e" filled="f" stroked="t" strokeweight=".58001pt" strokecolor="#000000">
                <v:path arrowok="t"/>
              </v:shape>
            </v:group>
            <v:group style="position:absolute;left:3362;top:936;width:184;height:2" coordorigin="3362,936" coordsize="184,2">
              <v:shape style="position:absolute;left:3362;top:936;width:184;height:2" coordorigin="3362,936" coordsize="184,0" path="m3362,936l3546,936e" filled="f" stroked="t" strokeweight=".579980pt" strokecolor="#000000">
                <v:path arrowok="t"/>
              </v:shape>
            </v:group>
            <v:group style="position:absolute;left:3362;top:874;width:184;height:2" coordorigin="3362,874" coordsize="184,2">
              <v:shape style="position:absolute;left:3362;top:874;width:184;height:2" coordorigin="3362,874" coordsize="184,0" path="m3362,874l3546,874e" filled="f" stroked="t" strokeweight=".579980pt" strokecolor="#000000">
                <v:path arrowok="t"/>
              </v:shape>
            </v:group>
            <v:group style="position:absolute;left:3460;top:931;width:2;height:296" coordorigin="3460,931" coordsize="2,296">
              <v:shape style="position:absolute;left:3460;top:931;width:2;height:296" coordorigin="3460,931" coordsize="0,296" path="m3460,931l3460,1228e" filled="f" stroked="t" strokeweight=".58001pt" strokecolor="#000000">
                <v:path arrowok="t"/>
              </v:shape>
            </v:group>
            <v:group style="position:absolute;left:3454;top:630;width:2;height:244" coordorigin="3454,630" coordsize="2,244">
              <v:shape style="position:absolute;left:3454;top:630;width:2;height:244" coordorigin="3454,630" coordsize="0,244" path="m3454,630l3454,874e" filled="f" stroked="t" strokeweight=".580pt" strokecolor="#000000">
                <v:path arrowok="t"/>
              </v:shape>
            </v:group>
            <v:group style="position:absolute;left:7620;top:-150;width:65;height:76" coordorigin="7620,-150" coordsize="65,76">
              <v:shape style="position:absolute;left:7620;top:-150;width:65;height:76" coordorigin="7620,-150" coordsize="65,76" path="m7652,-150l7620,-120,7620,-104,7652,-74,7660,-76,7685,-104,7685,-120,7652,-150xe" filled="t" fillcolor="#000000" stroked="f">
                <v:path arrowok="t"/>
                <v:fill type="solid"/>
              </v:shape>
            </v:group>
            <v:group style="position:absolute;left:7615;top:-155;width:74;height:85" coordorigin="7615,-155" coordsize="74,85">
              <v:shape style="position:absolute;left:7615;top:-155;width:74;height:85" coordorigin="7615,-155" coordsize="74,85" path="m7642,-83l7643,-82,7627,-82,7637,-74,7638,-73,7645,-71,7651,-70,7654,-70,7661,-71,7662,-71,7668,-73,7669,-74,7676,-79,7652,-79,7653,-79,7648,-80,7649,-80,7642,-83xe" filled="t" fillcolor="#000000" stroked="f">
                <v:path arrowok="t"/>
                <v:fill type="solid"/>
              </v:shape>
              <v:shape style="position:absolute;left:7615;top:-155;width:74;height:85" coordorigin="7615,-155" coordsize="74,85" path="m7653,-79l7652,-79,7654,-79,7653,-79xe" filled="t" fillcolor="#000000" stroked="f">
                <v:path arrowok="t"/>
                <v:fill type="solid"/>
              </v:shape>
              <v:shape style="position:absolute;left:7615;top:-155;width:74;height:85" coordorigin="7615,-155" coordsize="74,85" path="m7660,-80l7653,-79,7654,-79,7658,-79,7660,-80xe" filled="t" fillcolor="#000000" stroked="f">
                <v:path arrowok="t"/>
                <v:fill type="solid"/>
              </v:shape>
              <v:shape style="position:absolute;left:7615;top:-155;width:74;height:85" coordorigin="7615,-155" coordsize="74,85" path="m7672,-88l7663,-82,7664,-82,7658,-79,7676,-79,7679,-82,7684,-88,7672,-88,7672,-88xe" filled="t" fillcolor="#000000" stroked="f">
                <v:path arrowok="t"/>
                <v:fill type="solid"/>
              </v:shape>
              <v:shape style="position:absolute;left:7615;top:-155;width:74;height:85" coordorigin="7615,-155" coordsize="74,85" path="m7654,-155l7651,-155,7645,-154,7638,-151,7637,-150,7627,-143,7626,-142,7621,-136,7621,-134,7619,-128,7618,-128,7615,-121,7615,-102,7618,-95,7619,-95,7621,-89,7621,-88,7626,-82,7643,-82,7635,-88,7633,-88,7628,-94,7629,-94,7627,-98,7625,-104,7625,-104,7625,-120,7626,-120,7627,-125,7629,-130,7628,-130,7633,-136,7643,-143,7645,-143,7649,-144,7648,-144,7653,-145,7652,-145,7676,-145,7669,-150,7668,-150,7662,-152,7661,-154,7654,-155xe" filled="t" fillcolor="#000000" stroked="f">
                <v:path arrowok="t"/>
                <v:fill type="solid"/>
              </v:shape>
              <v:shape style="position:absolute;left:7615;top:-155;width:74;height:85" coordorigin="7615,-155" coordsize="74,85" path="m7633,-89l7633,-88,7635,-88,7633,-89xe" filled="t" fillcolor="#000000" stroked="f">
                <v:path arrowok="t"/>
                <v:fill type="solid"/>
              </v:shape>
              <v:shape style="position:absolute;left:7615;top:-155;width:74;height:85" coordorigin="7615,-155" coordsize="74,85" path="m7673,-89l7672,-88,7672,-88,7673,-89xe" filled="t" fillcolor="#000000" stroked="f">
                <v:path arrowok="t"/>
                <v:fill type="solid"/>
              </v:shape>
              <v:shape style="position:absolute;left:7615;top:-155;width:74;height:85" coordorigin="7615,-155" coordsize="74,85" path="m7685,-89l7673,-89,7672,-88,7684,-88,7685,-89xe" filled="t" fillcolor="#000000" stroked="f">
                <v:path arrowok="t"/>
                <v:fill type="solid"/>
              </v:shape>
              <v:shape style="position:absolute;left:7615;top:-155;width:74;height:85" coordorigin="7615,-155" coordsize="74,85" path="m7676,-94l7672,-88,7673,-89,7685,-89,7686,-92,7676,-92,7676,-94xe" filled="t" fillcolor="#000000" stroked="f">
                <v:path arrowok="t"/>
                <v:fill type="solid"/>
              </v:shape>
              <v:shape style="position:absolute;left:7615;top:-155;width:74;height:85" coordorigin="7615,-155" coordsize="74,85" path="m7629,-94l7628,-94,7630,-92,7629,-94xe" filled="t" fillcolor="#000000" stroked="f">
                <v:path arrowok="t"/>
                <v:fill type="solid"/>
              </v:shape>
              <v:shape style="position:absolute;left:7615;top:-155;width:74;height:85" coordorigin="7615,-155" coordsize="74,85" path="m7680,-106l7678,-98,7679,-98,7676,-92,7686,-92,7687,-95,7690,-102,7690,-104,7680,-104,7680,-106xe" filled="t" fillcolor="#000000" stroked="f">
                <v:path arrowok="t"/>
                <v:fill type="solid"/>
              </v:shape>
              <v:shape style="position:absolute;left:7615;top:-155;width:74;height:85" coordorigin="7615,-155" coordsize="74,85" path="m7625,-106l7625,-104,7625,-104,7625,-106xe" filled="t" fillcolor="#000000" stroked="f">
                <v:path arrowok="t"/>
                <v:fill type="solid"/>
              </v:shape>
              <v:shape style="position:absolute;left:7615;top:-155;width:74;height:85" coordorigin="7615,-155" coordsize="74,85" path="m7690,-120l7680,-120,7680,-104,7690,-104,7690,-120xe" filled="t" fillcolor="#000000" stroked="f">
                <v:path arrowok="t"/>
                <v:fill type="solid"/>
              </v:shape>
              <v:shape style="position:absolute;left:7615;top:-155;width:74;height:85" coordorigin="7615,-155" coordsize="74,85" path="m7626,-120l7625,-120,7625,-118,7626,-120xe" filled="t" fillcolor="#000000" stroked="f">
                <v:path arrowok="t"/>
                <v:fill type="solid"/>
              </v:shape>
              <v:shape style="position:absolute;left:7615;top:-155;width:74;height:85" coordorigin="7615,-155" coordsize="74,85" path="m7686,-131l7676,-131,7679,-125,7678,-125,7680,-118,7680,-120,7690,-120,7690,-121,7687,-128,7686,-131xe" filled="t" fillcolor="#000000" stroked="f">
                <v:path arrowok="t"/>
                <v:fill type="solid"/>
              </v:shape>
              <v:shape style="position:absolute;left:7615;top:-155;width:74;height:85" coordorigin="7615,-155" coordsize="74,85" path="m7630,-131l7628,-130,7629,-130,7630,-131xe" filled="t" fillcolor="#000000" stroked="f">
                <v:path arrowok="t"/>
                <v:fill type="solid"/>
              </v:shape>
              <v:shape style="position:absolute;left:7615;top:-155;width:74;height:85" coordorigin="7615,-155" coordsize="74,85" path="m7679,-143l7663,-143,7673,-136,7672,-136,7676,-130,7676,-131,7686,-131,7685,-134,7684,-136,7679,-142,7679,-143xe" filled="t" fillcolor="#000000" stroked="f">
                <v:path arrowok="t"/>
                <v:fill type="solid"/>
              </v:shape>
              <v:shape style="position:absolute;left:7615;top:-155;width:74;height:85" coordorigin="7615,-155" coordsize="74,85" path="m7645,-143l7643,-143,7642,-142,7645,-143xe" filled="t" fillcolor="#000000" stroked="f">
                <v:path arrowok="t"/>
                <v:fill type="solid"/>
              </v:shape>
              <v:shape style="position:absolute;left:7615;top:-155;width:74;height:85" coordorigin="7615,-155" coordsize="74,85" path="m7676,-145l7654,-145,7653,-145,7660,-144,7658,-144,7664,-142,7663,-143,7679,-143,7676,-145xe" filled="t" fillcolor="#000000" stroked="f">
                <v:path arrowok="t"/>
                <v:fill type="solid"/>
              </v:shape>
              <v:shape style="position:absolute;left:7615;top:-155;width:74;height:85" coordorigin="7615,-155" coordsize="74,85" path="m7654,-145l7652,-145,7653,-145,7654,-145xe" filled="t" fillcolor="#000000" stroked="f">
                <v:path arrowok="t"/>
                <v:fill type="solid"/>
              </v:shape>
            </v:group>
            <v:group style="position:absolute;left:7680;top:-112;width:10;height:2" coordorigin="7680,-112" coordsize="10,2">
              <v:shape style="position:absolute;left:7680;top:-112;width:10;height:2" coordorigin="7680,-112" coordsize="10,0" path="m7680,-112l7690,-112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(A)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00" w:lineRule="exact" w:before="5"/>
        <w:rPr>
          <w:sz w:val="10"/>
          <w:szCs w:val="10"/>
        </w:rPr>
      </w:pPr>
      <w:r>
        <w:rPr/>
        <w:br w:type="column"/>
      </w: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315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4"/>
          <w:w w:val="11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10"/>
          <w:position w:val="0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26" w:lineRule="auto" w:before="50"/>
        <w:ind w:left="560" w:right="609" w:firstLine="5264"/>
        <w:jc w:val="lef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K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 w:line="126" w:lineRule="auto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120" w:right="1480"/>
          <w:cols w:num="3" w:equalWidth="0">
            <w:col w:w="781" w:space="40"/>
            <w:col w:w="569" w:space="1701"/>
            <w:col w:w="6549"/>
          </w:cols>
        </w:sectPr>
      </w:pPr>
    </w:p>
    <w:p>
      <w:pPr>
        <w:spacing w:line="240" w:lineRule="exact" w:before="1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line="158" w:lineRule="exact" w:before="79"/>
        <w:ind w:left="0" w:right="823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70" w:lineRule="exact"/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position w:val="4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OSS4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0" w:right="69" w:firstLine="0"/>
        <w:jc w:val="center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4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70" w:lineRule="exact" w:before="5"/>
        <w:rPr>
          <w:sz w:val="17"/>
          <w:szCs w:val="17"/>
        </w:rPr>
      </w:pPr>
      <w:r>
        <w:rPr/>
        <w:br w:type="column"/>
      </w:r>
      <w:r>
        <w:rPr>
          <w:sz w:val="17"/>
          <w:szCs w:val="17"/>
        </w:rPr>
      </w:r>
    </w:p>
    <w:p>
      <w:pPr>
        <w:tabs>
          <w:tab w:pos="2257" w:val="left" w:leader="none"/>
          <w:tab w:pos="3676" w:val="left" w:leader="none"/>
        </w:tabs>
        <w:ind w:left="1049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12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8"/>
          <w:sz w:val="12"/>
          <w:szCs w:val="12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8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1"/>
          <w:w w:val="100"/>
          <w:position w:val="4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2"/>
          <w:szCs w:val="12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-1"/>
          <w:w w:val="100"/>
          <w:position w:val="6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2"/>
          <w:sz w:val="12"/>
          <w:szCs w:val="12"/>
        </w:rPr>
        <w:t>4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120" w:right="1480"/>
          <w:cols w:num="2" w:equalWidth="0">
            <w:col w:w="2976" w:space="745"/>
            <w:col w:w="5919"/>
          </w:cols>
        </w:sectPr>
      </w:pPr>
    </w:p>
    <w:p>
      <w:pPr>
        <w:spacing w:line="110" w:lineRule="exact" w:before="8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after="0" w:line="110" w:lineRule="exact"/>
        <w:rPr>
          <w:sz w:val="11"/>
          <w:szCs w:val="11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line="170" w:lineRule="exact" w:before="2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12" w:lineRule="exact"/>
        <w:ind w:left="705" w:right="0" w:firstLine="9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position w:val="4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WM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2P</w:t>
      </w:r>
      <w:r>
        <w:rPr>
          <w:rFonts w:ascii="Arial" w:hAnsi="Arial" w:cs="Arial" w:eastAsia="Arial"/>
          <w:b w:val="0"/>
          <w:bCs w:val="0"/>
          <w:spacing w:val="1"/>
          <w:w w:val="105"/>
          <w:position w:val="0"/>
          <w:sz w:val="12"/>
          <w:szCs w:val="12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119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(B)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60" w:lineRule="exact" w:before="4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12" w:lineRule="exact"/>
        <w:ind w:left="696" w:right="8" w:firstLine="8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20.400002pt;margin-top:-.839999pt;width:6.4pt;height:21.07pt;mso-position-horizontal-relative:page;mso-position-vertical-relative:paragraph;z-index:-10431" coordorigin="2408,-17" coordsize="128,421">
            <v:group style="position:absolute;left:2473;top:52;width:2;height:347" coordorigin="2473,52" coordsize="2,347">
              <v:shape style="position:absolute;left:2473;top:52;width:2;height:347" coordorigin="2473,52" coordsize="0,347" path="m2473,52l2473,399e" filled="f" stroked="t" strokeweight=".580pt" strokecolor="#000000">
                <v:path arrowok="t"/>
              </v:shape>
            </v:group>
            <v:group style="position:absolute;left:2418;top:-7;width:108;height:82" coordorigin="2418,-7" coordsize="108,82">
              <v:shape style="position:absolute;left:2418;top:-7;width:108;height:82" coordorigin="2418,-7" coordsize="108,82" path="m2473,-7l2425,65,2418,75,2444,68,2473,65,2520,65,2480,3,2473,-7xe" filled="t" fillcolor="#000000" stroked="f">
                <v:path arrowok="t"/>
                <v:fill type="solid"/>
              </v:shape>
              <v:shape style="position:absolute;left:2418;top:-7;width:108;height:82" coordorigin="2418,-7" coordsize="108,82" path="m2520,65l2473,65,2501,68,2514,71,2526,75,2520,65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3P</w:t>
      </w:r>
      <w:r>
        <w:rPr>
          <w:rFonts w:ascii="Arial" w:hAnsi="Arial" w:cs="Arial" w:eastAsia="Arial"/>
          <w:b w:val="0"/>
          <w:bCs w:val="0"/>
          <w:spacing w:val="1"/>
          <w:w w:val="105"/>
          <w:position w:val="0"/>
          <w:sz w:val="12"/>
          <w:szCs w:val="12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106"/>
          <w:position w:val="0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4P</w:t>
      </w:r>
      <w:r>
        <w:rPr>
          <w:rFonts w:ascii="Arial" w:hAnsi="Arial" w:cs="Arial" w:eastAsia="Arial"/>
          <w:b w:val="0"/>
          <w:bCs w:val="0"/>
          <w:spacing w:val="1"/>
          <w:w w:val="105"/>
          <w:position w:val="0"/>
          <w:sz w:val="12"/>
          <w:szCs w:val="12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tabs>
          <w:tab w:pos="1633" w:val="left" w:leader="none"/>
        </w:tabs>
        <w:spacing w:before="79"/>
        <w:ind w:left="313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br w:type="column"/>
      </w:r>
      <w:r>
        <w:rPr>
          <w:rFonts w:ascii="Arial" w:hAnsi="Arial" w:cs="Arial" w:eastAsia="Arial"/>
          <w:b w:val="0"/>
          <w:bCs w:val="0"/>
          <w:w w:val="99"/>
          <w:sz w:val="16"/>
          <w:szCs w:val="16"/>
        </w:rPr>
      </w:r>
      <w:r>
        <w:rPr>
          <w:rFonts w:ascii="Arial" w:hAnsi="Arial" w:cs="Arial" w:eastAsia="Arial"/>
          <w:b w:val="0"/>
          <w:bCs w:val="0"/>
          <w:w w:val="99"/>
          <w:sz w:val="16"/>
          <w:szCs w:val="16"/>
          <w:u w:val="single" w:color="000000"/>
        </w:rPr>
        <w:t> </w:t>
      </w:r>
      <w:r>
        <w:rPr>
          <w:rFonts w:ascii="Arial" w:hAnsi="Arial" w:cs="Arial" w:eastAsia="Arial"/>
          <w:b w:val="0"/>
          <w:bCs w:val="0"/>
          <w:w w:val="100"/>
          <w:sz w:val="16"/>
          <w:szCs w:val="16"/>
          <w:u w:val="single" w:color="000000"/>
        </w:rPr>
        <w:tab/>
      </w:r>
      <w:r>
        <w:rPr>
          <w:rFonts w:ascii="Arial" w:hAnsi="Arial" w:cs="Arial" w:eastAsia="Arial"/>
          <w:b w:val="0"/>
          <w:bCs w:val="0"/>
          <w:w w:val="100"/>
          <w:sz w:val="16"/>
          <w:szCs w:val="16"/>
          <w:u w:val="none"/>
        </w:rPr>
      </w:r>
      <w:r>
        <w:rPr>
          <w:rFonts w:ascii="Arial" w:hAnsi="Arial" w:cs="Arial" w:eastAsia="Arial"/>
          <w:b w:val="0"/>
          <w:bCs w:val="0"/>
          <w:w w:val="100"/>
          <w:sz w:val="16"/>
          <w:szCs w:val="16"/>
          <w:u w:val="none"/>
        </w:rPr>
        <w:t> </w:t>
      </w:r>
      <w:r>
        <w:rPr>
          <w:rFonts w:ascii="Arial" w:hAnsi="Arial" w:cs="Arial" w:eastAsia="Arial"/>
          <w:b w:val="0"/>
          <w:bCs w:val="0"/>
          <w:w w:val="99"/>
          <w:sz w:val="16"/>
          <w:szCs w:val="16"/>
          <w:u w:val="none"/>
        </w:rPr>
        <w:t>T</w:t>
      </w:r>
      <w:r>
        <w:rPr>
          <w:rFonts w:ascii="Arial" w:hAnsi="Arial" w:cs="Arial" w:eastAsia="Arial"/>
          <w:b w:val="0"/>
          <w:bCs w:val="0"/>
          <w:w w:val="105"/>
          <w:position w:val="-3"/>
          <w:sz w:val="12"/>
          <w:szCs w:val="12"/>
          <w:u w:val="none"/>
        </w:rPr>
        <w:t>S</w:t>
      </w:r>
      <w:r>
        <w:rPr>
          <w:rFonts w:ascii="Arial" w:hAnsi="Arial" w:cs="Arial" w:eastAsia="Arial"/>
          <w:b w:val="0"/>
          <w:bCs w:val="0"/>
          <w:w w:val="100"/>
          <w:position w:val="0"/>
          <w:sz w:val="12"/>
          <w:szCs w:val="12"/>
          <w:u w:val="none"/>
        </w:rPr>
      </w:r>
    </w:p>
    <w:p>
      <w:pPr>
        <w:spacing w:line="200" w:lineRule="exact" w:before="15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2345" w:val="left" w:leader="none"/>
        </w:tabs>
        <w:ind w:left="916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20.339996pt;margin-top:-8.396083pt;width:6.4pt;height:21.07pt;mso-position-horizontal-relative:page;mso-position-vertical-relative:paragraph;z-index:-10432" coordorigin="2407,-168" coordsize="128,421">
            <v:group style="position:absolute;left:2473;top:-99;width:2;height:347" coordorigin="2473,-99" coordsize="2,347">
              <v:shape style="position:absolute;left:2473;top:-99;width:2;height:347" coordorigin="2473,-99" coordsize="0,347" path="m2473,-99l2473,248e" filled="f" stroked="t" strokeweight=".580pt" strokecolor="#000000">
                <v:path arrowok="t"/>
              </v:shape>
            </v:group>
            <v:group style="position:absolute;left:2417;top:-158;width:108;height:82" coordorigin="2417,-158" coordsize="108,82">
              <v:shape style="position:absolute;left:2417;top:-158;width:108;height:82" coordorigin="2417,-158" coordsize="108,82" path="m2473,-158l2424,-86,2417,-76,2430,-80,2444,-84,2472,-86,2519,-86,2479,-148,2473,-158xe" filled="t" fillcolor="#000000" stroked="f">
                <v:path arrowok="t"/>
                <v:fill type="solid"/>
              </v:shape>
              <v:shape style="position:absolute;left:2417;top:-158;width:108;height:82" coordorigin="2417,-158" coordsize="108,82" path="m2519,-86l2472,-86,2500,-84,2513,-80,2525,-76,2519,-86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-2"/>
          <w:w w:val="105"/>
          <w:position w:val="4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ON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OFF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120" w:right="1480"/>
          <w:cols w:num="2" w:equalWidth="0">
            <w:col w:w="1222" w:space="40"/>
            <w:col w:w="8378"/>
          </w:cols>
        </w:sectPr>
      </w:pP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line="160" w:lineRule="exact" w:before="4"/>
        <w:rPr>
          <w:sz w:val="16"/>
          <w:szCs w:val="16"/>
        </w:rPr>
      </w:pPr>
      <w:r>
        <w:rPr>
          <w:sz w:val="16"/>
          <w:szCs w:val="16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95"/>
          <w:sz w:val="16"/>
          <w:szCs w:val="16"/>
        </w:rPr>
        <w:t>(C)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9"/>
        <w:ind w:left="56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5"/>
        </w:rPr>
        <w:br w:type="column"/>
      </w:r>
      <w:r>
        <w:rPr>
          <w:rFonts w:ascii="Arial" w:hAnsi="Arial" w:cs="Arial" w:eastAsia="Arial"/>
          <w:b w:val="0"/>
          <w:bCs w:val="0"/>
          <w:spacing w:val="-4"/>
          <w:w w:val="105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120" w:right="1480"/>
          <w:cols w:num="2" w:equalWidth="0">
            <w:col w:w="781" w:space="792"/>
            <w:col w:w="8067"/>
          </w:cols>
        </w:sectPr>
      </w:pPr>
    </w:p>
    <w:p>
      <w:pPr>
        <w:spacing w:line="150" w:lineRule="exact" w:before="8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80"/>
        <w:ind w:left="0" w:right="1876" w:firstLine="0"/>
        <w:jc w:val="center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4"/>
          <w:w w:val="105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9"/>
        <w:ind w:left="56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(D)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60" w:lineRule="exact" w:before="5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9"/>
        <w:ind w:left="59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131.440002pt;margin-top:-202.436127pt;width:340.12pt;height:200.74003pt;mso-position-horizontal-relative:page;mso-position-vertical-relative:paragraph;z-index:-10433" coordorigin="2629,-4049" coordsize="6802,4015">
            <v:group style="position:absolute;left:2647;top:-4030;width:2;height:3990" coordorigin="2647,-4030" coordsize="2,3990">
              <v:shape style="position:absolute;left:2647;top:-4030;width:2;height:3990" coordorigin="2647,-4030" coordsize="0,3990" path="m2647,-4030l2647,-40e" filled="f" stroked="t" strokeweight=".580pt" strokecolor="#000000">
                <v:path arrowok="t"/>
              </v:shape>
            </v:group>
            <v:group style="position:absolute;left:2642;top:-3279;width:6610;height:2" coordorigin="2642,-3279" coordsize="6610,2">
              <v:shape style="position:absolute;left:2642;top:-3279;width:6610;height:2" coordorigin="2642,-3279" coordsize="6610,0" path="m2642,-3279l9252,-3279e" filled="f" stroked="t" strokeweight=".579980pt" strokecolor="#000000">
                <v:path arrowok="t"/>
              </v:shape>
            </v:group>
            <v:group style="position:absolute;left:9155;top:-3331;width:108;height:96" coordorigin="9155,-3331" coordsize="108,96">
              <v:shape style="position:absolute;left:9155;top:-3331;width:108;height:96" coordorigin="9155,-3331" coordsize="108,96" path="m9155,-3331l9161,-3319,9164,-3307,9167,-3295,9168,-3283,9167,-3271,9164,-3259,9161,-3247,9155,-3235,9263,-3285,9168,-3325,9155,-3331xe" filled="t" fillcolor="#000000" stroked="f">
                <v:path arrowok="t"/>
                <v:fill type="solid"/>
              </v:shape>
            </v:group>
            <v:group style="position:absolute;left:2642;top:-3839;width:1400;height:2" coordorigin="2642,-3839" coordsize="1400,2">
              <v:shape style="position:absolute;left:2642;top:-3839;width:1400;height:2" coordorigin="2642,-3839" coordsize="1400,0" path="m2642,-3839l4043,-3839e" filled="f" stroked="t" strokeweight=".58001pt" strokecolor="#000000">
                <v:path arrowok="t"/>
              </v:shape>
            </v:group>
            <v:group style="position:absolute;left:4038;top:-3839;width:2;height:574" coordorigin="4038,-3839" coordsize="2,574">
              <v:shape style="position:absolute;left:4038;top:-3839;width:2;height:574" coordorigin="4038,-3839" coordsize="0,574" path="m4038,-3839l4038,-3265e" filled="f" stroked="t" strokeweight=".58001pt" strokecolor="#000000">
                <v:path arrowok="t"/>
              </v:shape>
            </v:group>
            <v:group style="position:absolute;left:5777;top:-3837;width:2;height:571" coordorigin="5777,-3837" coordsize="2,571">
              <v:shape style="position:absolute;left:5777;top:-3837;width:2;height:571" coordorigin="5777,-3837" coordsize="0,571" path="m5777,-3837l5777,-3265e" filled="f" stroked="t" strokeweight=".579980pt" strokecolor="#000000">
                <v:path arrowok="t"/>
              </v:shape>
            </v:group>
            <v:group style="position:absolute;left:5771;top:-3836;width:1402;height:2" coordorigin="5771,-3836" coordsize="1402,2">
              <v:shape style="position:absolute;left:5771;top:-3836;width:1402;height:2" coordorigin="5771,-3836" coordsize="1402,0" path="m5771,-3836l7172,-3836e" filled="f" stroked="t" strokeweight="1.35999pt" strokecolor="#000000">
                <v:path arrowok="t"/>
              </v:shape>
            </v:group>
            <v:group style="position:absolute;left:7168;top:-3832;width:2;height:558" coordorigin="7168,-3832" coordsize="2,558">
              <v:shape style="position:absolute;left:7168;top:-3832;width:2;height:558" coordorigin="7168,-3832" coordsize="0,558" path="m7168,-3832l7168,-3274e" filled="f" stroked="t" strokeweight=".579980pt" strokecolor="#000000">
                <v:path arrowok="t"/>
              </v:shape>
            </v:group>
            <v:group style="position:absolute;left:2640;top:-220;width:6725;height:2" coordorigin="2640,-220" coordsize="6725,2">
              <v:shape style="position:absolute;left:2640;top:-220;width:6725;height:2" coordorigin="2640,-220" coordsize="6725,0" path="m2640,-220l9365,-220e" filled="f" stroked="t" strokeweight=".579980pt" strokecolor="#000000">
                <v:path arrowok="t"/>
              </v:shape>
            </v:group>
            <v:group style="position:absolute;left:9313;top:-249;width:108;height:72" coordorigin="9313,-249" coordsize="108,72">
              <v:shape style="position:absolute;left:9313;top:-249;width:108;height:72" coordorigin="9313,-249" coordsize="108,72" path="m9313,-249l9319,-240,9323,-231,9325,-222,9326,-213,9325,-203,9323,-195,9319,-185,9313,-177,9408,-208,9421,-211,9326,-244,9313,-249xe" filled="t" fillcolor="#000000" stroked="f">
                <v:path arrowok="t"/>
                <v:fill type="solid"/>
              </v:shape>
            </v:group>
            <v:group style="position:absolute;left:2642;top:-2519;width:6620;height:2" coordorigin="2642,-2519" coordsize="6620,2">
              <v:shape style="position:absolute;left:2642;top:-2519;width:6620;height:2" coordorigin="2642,-2519" coordsize="6620,0" path="m2642,-2519l9263,-2519e" filled="f" stroked="t" strokeweight=".580pt" strokecolor="#000000">
                <v:path arrowok="t"/>
              </v:shape>
            </v:group>
            <v:group style="position:absolute;left:9222;top:-2572;width:108;height:92" coordorigin="9222,-2572" coordsize="108,92">
              <v:shape style="position:absolute;left:9222;top:-2572;width:108;height:92" coordorigin="9222,-2572" coordsize="108,92" path="m9222,-2572l9228,-2561,9232,-2549,9234,-2537,9235,-2526,9234,-2514,9232,-2502,9228,-2490,9222,-2479,9317,-2521,9330,-2527,9235,-2567,9222,-2572xe" filled="t" fillcolor="#000000" stroked="f">
                <v:path arrowok="t"/>
                <v:fill type="solid"/>
              </v:shape>
            </v:group>
            <v:group style="position:absolute;left:4201;top:-3055;width:2;height:541" coordorigin="4201,-3055" coordsize="2,541">
              <v:shape style="position:absolute;left:4201;top:-3055;width:2;height:541" coordorigin="4201,-3055" coordsize="0,541" path="m4201,-3055l4201,-2514e" filled="f" stroked="t" strokeweight=".58001pt" strokecolor="#000000">
                <v:path arrowok="t"/>
              </v:shape>
            </v:group>
            <v:group style="position:absolute;left:4201;top:-3051;width:1376;height:2" coordorigin="4201,-3051" coordsize="1376,2">
              <v:shape style="position:absolute;left:4201;top:-3051;width:1376;height:2" coordorigin="4201,-3051" coordsize="1376,0" path="m4201,-3051l5578,-3051e" filled="f" stroked="t" strokeweight=".58001pt" strokecolor="#000000">
                <v:path arrowok="t"/>
              </v:shape>
            </v:group>
            <v:group style="position:absolute;left:5573;top:-3051;width:2;height:529" coordorigin="5573,-3051" coordsize="2,529">
              <v:shape style="position:absolute;left:5573;top:-3051;width:2;height:529" coordorigin="5573,-3051" coordsize="0,529" path="m5573,-3051l5573,-2521e" filled="f" stroked="t" strokeweight=".58001pt" strokecolor="#000000">
                <v:path arrowok="t"/>
              </v:shape>
            </v:group>
            <v:group style="position:absolute;left:3280;top:-1889;width:2;height:121" coordorigin="3280,-1889" coordsize="2,121">
              <v:shape style="position:absolute;left:3280;top:-1889;width:2;height:121" coordorigin="3280,-1889" coordsize="0,121" path="m3280,-1889l3280,-1768e" filled="f" stroked="t" strokeweight=".58001pt" strokecolor="#000000">
                <v:path arrowok="t"/>
              </v:shape>
            </v:group>
            <v:group style="position:absolute;left:3244;top:-1785;width:67;height:55" coordorigin="3244,-1785" coordsize="67,55">
              <v:shape style="position:absolute;left:3244;top:-1785;width:67;height:55" coordorigin="3244,-1785" coordsize="67,55" path="m3244,-1785l3275,-1737,3280,-1729,3306,-1777,3307,-1779,3277,-1779,3260,-1780,3244,-1785xe" filled="t" fillcolor="#000000" stroked="f">
                <v:path arrowok="t"/>
                <v:fill type="solid"/>
              </v:shape>
              <v:shape style="position:absolute;left:3244;top:-1785;width:67;height:55" coordorigin="3244,-1785" coordsize="67,55" path="m3311,-1785l3294,-1780,3277,-1779,3307,-1779,3311,-1785xe" filled="t" fillcolor="#000000" stroked="f">
                <v:path arrowok="t"/>
                <v:fill type="solid"/>
              </v:shape>
            </v:group>
            <v:group style="position:absolute;left:3280;top:-2191;width:2;height:119" coordorigin="3280,-2191" coordsize="2,119">
              <v:shape style="position:absolute;left:3280;top:-2191;width:2;height:119" coordorigin="3280,-2191" coordsize="0,119" path="m3280,-2191l3280,-2073e" filled="f" stroked="t" strokeweight=".58001pt" strokecolor="#000000">
                <v:path arrowok="t"/>
              </v:shape>
            </v:group>
            <v:group style="position:absolute;left:3244;top:-2233;width:67;height:59" coordorigin="3244,-2233" coordsize="67,59">
              <v:shape style="position:absolute;left:3244;top:-2233;width:67;height:59" coordorigin="3244,-2233" coordsize="67,59" path="m3275,-2233l3248,-2182,3244,-2175,3260,-2179,3277,-2182,3306,-2182,3280,-2226,3275,-2233xe" filled="t" fillcolor="#000000" stroked="f">
                <v:path arrowok="t"/>
                <v:fill type="solid"/>
              </v:shape>
              <v:shape style="position:absolute;left:3244;top:-2233;width:67;height:59" coordorigin="3244,-2233" coordsize="67,59" path="m3306,-2182l3277,-2182,3294,-2179,3311,-2175,3306,-2182xe" filled="t" fillcolor="#000000" stroked="f">
                <v:path arrowok="t"/>
                <v:fill type="solid"/>
              </v:shape>
            </v:group>
            <v:group style="position:absolute;left:2644;top:-1723;width:6638;height:2" coordorigin="2644,-1723" coordsize="6638,2">
              <v:shape style="position:absolute;left:2644;top:-1723;width:6638;height:2" coordorigin="2644,-1723" coordsize="6638,0" path="m2644,-1723l9282,-1723e" filled="f" stroked="t" strokeweight=".580pt" strokecolor="#000000">
                <v:path arrowok="t"/>
              </v:shape>
            </v:group>
            <v:group style="position:absolute;left:7381;top:-3055;width:2;height:548" coordorigin="7381,-3055" coordsize="2,548">
              <v:shape style="position:absolute;left:7381;top:-3055;width:2;height:548" coordorigin="7381,-3055" coordsize="0,548" path="m7381,-3055l7381,-2507e" filled="f" stroked="t" strokeweight=".58001pt" strokecolor="#000000">
                <v:path arrowok="t"/>
              </v:shape>
            </v:group>
            <v:group style="position:absolute;left:7381;top:-3051;width:1324;height:2" coordorigin="7381,-3051" coordsize="1324,2">
              <v:shape style="position:absolute;left:7381;top:-3051;width:1324;height:2" coordorigin="7381,-3051" coordsize="1324,0" path="m7381,-3051l8705,-3051e" filled="f" stroked="t" strokeweight=".58001pt" strokecolor="#000000">
                <v:path arrowok="t"/>
              </v:shape>
            </v:group>
            <v:group style="position:absolute;left:8700;top:-3051;width:2;height:536" coordorigin="8700,-3051" coordsize="2,536">
              <v:shape style="position:absolute;left:8700;top:-3051;width:2;height:536" coordorigin="8700,-3051" coordsize="0,536" path="m8700,-3051l8700,-2514e" filled="f" stroked="t" strokeweight=".58001pt" strokecolor="#000000">
                <v:path arrowok="t"/>
              </v:shape>
            </v:group>
            <v:group style="position:absolute;left:9254;top:-1775;width:108;height:94" coordorigin="9254,-1775" coordsize="108,94">
              <v:shape style="position:absolute;left:9254;top:-1775;width:108;height:94" coordorigin="9254,-1775" coordsize="108,94" path="m9254,-1775l9260,-1763,9264,-1752,9268,-1740,9268,-1716,9264,-1704,9260,-1693,9254,-1681,9349,-1723,9362,-1729,9254,-1775xe" filled="t" fillcolor="#000000" stroked="f">
                <v:path arrowok="t"/>
                <v:fill type="solid"/>
              </v:shape>
            </v:group>
            <v:group style="position:absolute;left:2656;top:-2249;width:2;height:530" coordorigin="2656,-2249" coordsize="2,530">
              <v:shape style="position:absolute;left:2656;top:-2249;width:2;height:530" coordorigin="2656,-2249" coordsize="0,530" path="m2656,-2249l2656,-1719e" filled="f" stroked="t" strokeweight=".580pt" strokecolor="#000000">
                <v:path arrowok="t"/>
              </v:shape>
            </v:group>
            <v:group style="position:absolute;left:2656;top:-2244;width:1362;height:2" coordorigin="2656,-2244" coordsize="1362,2">
              <v:shape style="position:absolute;left:2656;top:-2244;width:1362;height:2" coordorigin="2656,-2244" coordsize="1362,0" path="m2656,-2244l4018,-2244e" filled="f" stroked="t" strokeweight=".58001pt" strokecolor="#000000">
                <v:path arrowok="t"/>
              </v:shape>
            </v:group>
            <v:group style="position:absolute;left:4013;top:-2244;width:2;height:526" coordorigin="4013,-2244" coordsize="2,526">
              <v:shape style="position:absolute;left:4013;top:-2244;width:2;height:526" coordorigin="4013,-2244" coordsize="0,526" path="m4013,-2244l4013,-1719e" filled="f" stroked="t" strokeweight=".580pt" strokecolor="#000000">
                <v:path arrowok="t"/>
              </v:shape>
            </v:group>
            <v:group style="position:absolute;left:2639;top:-400;width:7;height:11" coordorigin="2639,-400" coordsize="7,11">
              <v:shape style="position:absolute;left:2639;top:-400;width:7;height:11" coordorigin="2639,-400" coordsize="7,11" path="m2644,-400l2639,-399,2641,-389,2646,-390,2644,-400xe" filled="t" fillcolor="#000000" stroked="f">
                <v:path arrowok="t"/>
                <v:fill type="solid"/>
              </v:shape>
            </v:group>
            <v:group style="position:absolute;left:4032;top:-844;width:7;height:11" coordorigin="4032,-844" coordsize="7,11">
              <v:shape style="position:absolute;left:4032;top:-844;width:7;height:11" coordorigin="4032,-844" coordsize="7,11" path="m4037,-844l4032,-843,4034,-833,4039,-834,4037,-844xe" filled="t" fillcolor="#000000" stroked="f">
                <v:path arrowok="t"/>
                <v:fill type="solid"/>
              </v:shape>
            </v:group>
            <v:group style="position:absolute;left:2644;top:-843;width:1391;height:452" coordorigin="2644,-843" coordsize="1391,452">
              <v:shape style="position:absolute;left:2644;top:-843;width:1391;height:452" coordorigin="2644,-843" coordsize="1391,452" path="m4032,-843l2644,-400,2646,-390,4034,-833,4032,-843xe" filled="t" fillcolor="#000000" stroked="f">
                <v:path arrowok="t"/>
                <v:fill type="solid"/>
              </v:shape>
            </v:group>
            <v:group style="position:absolute;left:4028;top:-843;width:10;height:7" coordorigin="4028,-843" coordsize="10,7">
              <v:shape style="position:absolute;left:4028;top:-843;width:10;height:7" coordorigin="4028,-843" coordsize="10,7" path="m4037,-843l4028,-839,4030,-835,4038,-839,4037,-843xe" filled="t" fillcolor="#000000" stroked="f">
                <v:path arrowok="t"/>
                <v:fill type="solid"/>
              </v:shape>
            </v:group>
            <v:group style="position:absolute;left:4202;top:-382;width:10;height:7" coordorigin="4202,-382" coordsize="10,7">
              <v:shape style="position:absolute;left:4202;top:-382;width:10;height:7" coordorigin="4202,-382" coordsize="10,7" path="m4211,-382l4202,-378,4204,-375,4212,-378,4211,-382xe" filled="t" fillcolor="#000000" stroked="f">
                <v:path arrowok="t"/>
                <v:fill type="solid"/>
              </v:shape>
            </v:group>
            <v:group style="position:absolute;left:4030;top:-839;width:181;height:461" coordorigin="4030,-839" coordsize="181,461">
              <v:shape style="position:absolute;left:4030;top:-839;width:181;height:461" coordorigin="4030,-839" coordsize="181,461" path="m4038,-839l4030,-835,4202,-378,4211,-382,4038,-839xe" filled="t" fillcolor="#000000" stroked="f">
                <v:path arrowok="t"/>
                <v:fill type="solid"/>
              </v:shape>
            </v:group>
            <v:group style="position:absolute;left:4207;top:-400;width:7;height:11" coordorigin="4207,-400" coordsize="7,11">
              <v:shape style="position:absolute;left:4207;top:-400;width:7;height:11" coordorigin="4207,-400" coordsize="7,11" path="m4212,-400l4207,-399,4210,-389,4214,-390,4212,-400xe" filled="t" fillcolor="#000000" stroked="f">
                <v:path arrowok="t"/>
                <v:fill type="solid"/>
              </v:shape>
            </v:group>
            <v:group style="position:absolute;left:5562;top:-844;width:7;height:11" coordorigin="5562,-844" coordsize="7,11">
              <v:shape style="position:absolute;left:5562;top:-844;width:7;height:11" coordorigin="5562,-844" coordsize="7,11" path="m5567,-844l5562,-843,5564,-833,5569,-834,5567,-844xe" filled="t" fillcolor="#000000" stroked="f">
                <v:path arrowok="t"/>
                <v:fill type="solid"/>
              </v:shape>
            </v:group>
            <v:group style="position:absolute;left:4212;top:-843;width:1352;height:452" coordorigin="4212,-843" coordsize="1352,452">
              <v:shape style="position:absolute;left:4212;top:-843;width:1352;height:452" coordorigin="4212,-843" coordsize="1352,452" path="m5562,-843l4212,-400,4214,-390,5564,-833,5562,-843xe" filled="t" fillcolor="#000000" stroked="f">
                <v:path arrowok="t"/>
                <v:fill type="solid"/>
              </v:shape>
            </v:group>
            <v:group style="position:absolute;left:5550;top:-844;width:11;height:7" coordorigin="5550,-844" coordsize="11,7">
              <v:shape style="position:absolute;left:5550;top:-844;width:11;height:7" coordorigin="5550,-844" coordsize="11,7" path="m5560,-844l5550,-841,5551,-837,5561,-839,5560,-844xe" filled="t" fillcolor="#000000" stroked="f">
                <v:path arrowok="t"/>
                <v:fill type="solid"/>
              </v:shape>
            </v:group>
            <v:group style="position:absolute;left:5693;top:-389;width:11;height:7" coordorigin="5693,-389" coordsize="11,7">
              <v:shape style="position:absolute;left:5693;top:-389;width:11;height:7" coordorigin="5693,-389" coordsize="11,7" path="m5702,-389l5693,-387,5694,-382,5704,-384,5702,-389xe" filled="t" fillcolor="#000000" stroked="f">
                <v:path arrowok="t"/>
                <v:fill type="solid"/>
              </v:shape>
            </v:group>
            <v:group style="position:absolute;left:5551;top:-839;width:151;height:452" coordorigin="5551,-839" coordsize="151,452">
              <v:shape style="position:absolute;left:5551;top:-839;width:151;height:452" coordorigin="5551,-839" coordsize="151,452" path="m5561,-839l5551,-837,5693,-387,5702,-389,5561,-839xe" filled="t" fillcolor="#000000" stroked="f">
                <v:path arrowok="t"/>
                <v:fill type="solid"/>
              </v:shape>
            </v:group>
            <v:group style="position:absolute;left:5692;top:-400;width:7;height:11" coordorigin="5692,-400" coordsize="7,11">
              <v:shape style="position:absolute;left:5692;top:-400;width:7;height:11" coordorigin="5692,-400" coordsize="7,11" path="m5696,-400l5692,-399,5694,-389,5699,-390,5696,-400xe" filled="t" fillcolor="#000000" stroked="f">
                <v:path arrowok="t"/>
                <v:fill type="solid"/>
              </v:shape>
            </v:group>
            <v:group style="position:absolute;left:7046;top:-844;width:7;height:11" coordorigin="7046,-844" coordsize="7,11">
              <v:shape style="position:absolute;left:7046;top:-844;width:7;height:11" coordorigin="7046,-844" coordsize="7,11" path="m7051,-844l7046,-843,7049,-833,7054,-834,7051,-844xe" filled="t" fillcolor="#000000" stroked="f">
                <v:path arrowok="t"/>
                <v:fill type="solid"/>
              </v:shape>
            </v:group>
            <v:group style="position:absolute;left:5696;top:-843;width:1352;height:452" coordorigin="5696,-843" coordsize="1352,452">
              <v:shape style="position:absolute;left:5696;top:-843;width:1352;height:452" coordorigin="5696,-843" coordsize="1352,452" path="m7046,-843l5696,-400,5699,-390,7049,-833,7046,-843xe" filled="t" fillcolor="#000000" stroked="f">
                <v:path arrowok="t"/>
                <v:fill type="solid"/>
              </v:shape>
            </v:group>
            <v:group style="position:absolute;left:7043;top:-843;width:10;height:7" coordorigin="7043,-843" coordsize="10,7">
              <v:shape style="position:absolute;left:7043;top:-843;width:10;height:7" coordorigin="7043,-843" coordsize="10,7" path="m7051,-843l7043,-839,7044,-835,7052,-839,7051,-843xe" filled="t" fillcolor="#000000" stroked="f">
                <v:path arrowok="t"/>
                <v:fill type="solid"/>
              </v:shape>
            </v:group>
            <v:group style="position:absolute;left:7217;top:-396;width:10;height:7" coordorigin="7217,-396" coordsize="10,7">
              <v:shape style="position:absolute;left:7217;top:-396;width:10;height:7" coordorigin="7217,-396" coordsize="10,7" path="m7225,-396l7217,-393,7218,-389,7226,-393,7225,-396xe" filled="t" fillcolor="#000000" stroked="f">
                <v:path arrowok="t"/>
                <v:fill type="solid"/>
              </v:shape>
            </v:group>
            <v:group style="position:absolute;left:7044;top:-839;width:181;height:446" coordorigin="7044,-839" coordsize="181,446">
              <v:shape style="position:absolute;left:7044;top:-839;width:181;height:446" coordorigin="7044,-839" coordsize="181,446" path="m7052,-839l7044,-835,7217,-393,7225,-396,7052,-839xe" filled="t" fillcolor="#000000" stroked="f">
                <v:path arrowok="t"/>
                <v:fill type="solid"/>
              </v:shape>
            </v:group>
            <v:group style="position:absolute;left:7214;top:-408;width:7;height:11" coordorigin="7214,-408" coordsize="7,11">
              <v:shape style="position:absolute;left:7214;top:-408;width:7;height:11" coordorigin="7214,-408" coordsize="7,11" path="m7219,-408l7214,-407,7217,-397,7222,-399,7219,-408xe" filled="t" fillcolor="#000000" stroked="f">
                <v:path arrowok="t"/>
                <v:fill type="solid"/>
              </v:shape>
            </v:group>
            <v:group style="position:absolute;left:8802;top:-829;width:7;height:11" coordorigin="8802,-829" coordsize="7,11">
              <v:shape style="position:absolute;left:8802;top:-829;width:7;height:11" coordorigin="8802,-829" coordsize="7,11" path="m8807,-829l8802,-828,8804,-819,8809,-820,8807,-829xe" filled="t" fillcolor="#000000" stroked="f">
                <v:path arrowok="t"/>
                <v:fill type="solid"/>
              </v:shape>
            </v:group>
            <v:group style="position:absolute;left:7219;top:-828;width:1585;height:430" coordorigin="7219,-828" coordsize="1585,430">
              <v:shape style="position:absolute;left:7219;top:-828;width:1585;height:430" coordorigin="7219,-828" coordsize="1585,430" path="m8802,-828l7219,-408,7222,-399,8804,-819,8802,-828xe" filled="t" fillcolor="#000000" stroked="f">
                <v:path arrowok="t"/>
                <v:fill type="solid"/>
              </v:shape>
            </v:group>
            <v:group style="position:absolute;left:5844;top:-2213;width:2;height:493" coordorigin="5844,-2213" coordsize="2,493">
              <v:shape style="position:absolute;left:5844;top:-2213;width:2;height:493" coordorigin="5844,-2213" coordsize="0,493" path="m5844,-2213l5844,-1720e" filled="f" stroked="t" strokeweight=".58001pt" strokecolor="#000000">
                <v:path arrowok="t"/>
              </v:shape>
            </v:group>
            <v:group style="position:absolute;left:5844;top:-2208;width:1325;height:2" coordorigin="5844,-2208" coordsize="1325,2">
              <v:shape style="position:absolute;left:5844;top:-2208;width:1325;height:2" coordorigin="5844,-2208" coordsize="1325,0" path="m5844,-2208l7169,-2208e" filled="f" stroked="t" strokeweight=".580pt" strokecolor="#000000">
                <v:path arrowok="t"/>
              </v:shape>
            </v:group>
            <v:group style="position:absolute;left:7164;top:-2208;width:2;height:481" coordorigin="7164,-2208" coordsize="2,481">
              <v:shape style="position:absolute;left:7164;top:-2208;width:2;height:481" coordorigin="7164,-2208" coordsize="0,481" path="m7164,-2208l7164,-1727e" filled="f" stroked="t" strokeweight=".58001pt" strokecolor="#000000">
                <v:path arrowok="t"/>
              </v:shape>
            </v:group>
            <v:group style="position:absolute;left:4217;top:-1732;width:2;height:529" coordorigin="4217,-1732" coordsize="2,529">
              <v:shape style="position:absolute;left:4217;top:-1732;width:2;height:529" coordorigin="4217,-1732" coordsize="0,529" path="m4217,-1732l4217,-1203e" filled="f" stroked="t" strokeweight=".58001pt" strokecolor="#000000">
                <v:path arrowok="t"/>
              </v:shape>
            </v:group>
            <v:group style="position:absolute;left:4217;top:-1207;width:1378;height:2" coordorigin="4217,-1207" coordsize="1378,2">
              <v:shape style="position:absolute;left:4217;top:-1207;width:1378;height:2" coordorigin="4217,-1207" coordsize="1378,0" path="m4217,-1207l5594,-1207e" filled="f" stroked="t" strokeweight=".580pt" strokecolor="#000000">
                <v:path arrowok="t"/>
              </v:shape>
            </v:group>
            <v:group style="position:absolute;left:5590;top:-1723;width:2;height:516" coordorigin="5590,-1723" coordsize="2,516">
              <v:shape style="position:absolute;left:5590;top:-1723;width:2;height:516" coordorigin="5590,-1723" coordsize="0,516" path="m5590,-1723l5590,-1207e" filled="f" stroked="t" strokeweight=".58001pt" strokecolor="#000000">
                <v:path arrowok="t"/>
              </v:shape>
            </v:group>
            <v:group style="position:absolute;left:7405;top:-1744;width:2;height:542" coordorigin="7405,-1744" coordsize="2,542">
              <v:shape style="position:absolute;left:7405;top:-1744;width:2;height:542" coordorigin="7405,-1744" coordsize="0,542" path="m7405,-1744l7405,-1201e" filled="f" stroked="t" strokeweight=".58001pt" strokecolor="#000000">
                <v:path arrowok="t"/>
              </v:shape>
            </v:group>
            <v:group style="position:absolute;left:7405;top:-1206;width:1376;height:2" coordorigin="7405,-1206" coordsize="1376,2">
              <v:shape style="position:absolute;left:7405;top:-1206;width:1376;height:2" coordorigin="7405,-1206" coordsize="1376,0" path="m7405,-1206l8782,-1206e" filled="f" stroked="t" strokeweight=".580pt" strokecolor="#000000">
                <v:path arrowok="t"/>
              </v:shape>
            </v:group>
            <v:group style="position:absolute;left:8777;top:-1735;width:2;height:529" coordorigin="8777,-1735" coordsize="2,529">
              <v:shape style="position:absolute;left:8777;top:-1735;width:2;height:529" coordorigin="8777,-1735" coordsize="0,529" path="m8777,-1735l8777,-1206e" filled="f" stroked="t" strokeweight=".579980pt" strokecolor="#000000">
                <v:path arrowok="t"/>
              </v:shape>
            </v:group>
            <v:group style="position:absolute;left:4912;top:-1383;width:2;height:121" coordorigin="4912,-1383" coordsize="2,121">
              <v:shape style="position:absolute;left:4912;top:-1383;width:2;height:121" coordorigin="4912,-1383" coordsize="0,121" path="m4912,-1383l4912,-1261e" filled="f" stroked="t" strokeweight=".580pt" strokecolor="#000000">
                <v:path arrowok="t"/>
              </v:shape>
            </v:group>
            <v:group style="position:absolute;left:4876;top:-1278;width:67;height:56" coordorigin="4876,-1278" coordsize="67,56">
              <v:shape style="position:absolute;left:4876;top:-1278;width:67;height:56" coordorigin="4876,-1278" coordsize="67,56" path="m4876,-1278l4907,-1229,4912,-1222,4938,-1271,4909,-1271,4892,-1273,4876,-1278xe" filled="t" fillcolor="#000000" stroked="f">
                <v:path arrowok="t"/>
                <v:fill type="solid"/>
              </v:shape>
              <v:shape style="position:absolute;left:4876;top:-1278;width:67;height:56" coordorigin="4876,-1278" coordsize="67,56" path="m4943,-1278l4926,-1273,4909,-1271,4938,-1271,4943,-1278xe" filled="t" fillcolor="#000000" stroked="f">
                <v:path arrowok="t"/>
                <v:fill type="solid"/>
              </v:shape>
            </v:group>
            <v:group style="position:absolute;left:4912;top:-1685;width:2;height:119" coordorigin="4912,-1685" coordsize="2,119">
              <v:shape style="position:absolute;left:4912;top:-1685;width:2;height:119" coordorigin="4912,-1685" coordsize="0,119" path="m4912,-1685l4912,-1566e" filled="f" stroked="t" strokeweight=".580pt" strokecolor="#000000">
                <v:path arrowok="t"/>
              </v:shape>
            </v:group>
            <v:group style="position:absolute;left:4876;top:-1727;width:67;height:59" coordorigin="4876,-1727" coordsize="67,59">
              <v:shape style="position:absolute;left:4876;top:-1727;width:67;height:59" coordorigin="4876,-1727" coordsize="67,59" path="m4907,-1727l4880,-1675,4876,-1668,4892,-1673,4909,-1674,4939,-1674,4912,-1719,4907,-1727xe" filled="t" fillcolor="#000000" stroked="f">
                <v:path arrowok="t"/>
                <v:fill type="solid"/>
              </v:shape>
              <v:shape style="position:absolute;left:4876;top:-1727;width:67;height:59" coordorigin="4876,-1727" coordsize="67,59" path="m4939,-1674l4909,-1674,4926,-1673,4943,-1668,4939,-1674xe" filled="t" fillcolor="#000000" stroked="f">
                <v:path arrowok="t"/>
                <v:fill type="solid"/>
              </v:shape>
            </v:group>
            <v:group style="position:absolute;left:3607;top:-3535;width:398;height:2" coordorigin="3607,-3535" coordsize="398,2">
              <v:shape style="position:absolute;left:3607;top:-3535;width:398;height:2" coordorigin="3607,-3535" coordsize="398,0" path="m3607,-3535l4006,-3535e" filled="f" stroked="t" strokeweight=".58001pt" strokecolor="#000000">
                <v:path arrowok="t"/>
              </v:shape>
            </v:group>
            <v:group style="position:absolute;left:3982;top:-3567;width:56;height:66" coordorigin="3982,-3567" coordsize="56,66">
              <v:shape style="position:absolute;left:3982;top:-3567;width:56;height:66" coordorigin="3982,-3567" coordsize="56,66" path="m3982,-3567l3988,-3551,3989,-3534,3988,-3516,3982,-3501,4031,-3531,4038,-3535,3989,-3563,3982,-3567xe" filled="t" fillcolor="#000000" stroked="f">
                <v:path arrowok="t"/>
                <v:fill type="solid"/>
              </v:shape>
            </v:group>
            <v:group style="position:absolute;left:2692;top:-3535;width:505;height:2" coordorigin="2692,-3535" coordsize="505,2">
              <v:shape style="position:absolute;left:2692;top:-3535;width:505;height:2" coordorigin="2692,-3535" coordsize="505,0" path="m2692,-3535l3197,-3535e" filled="f" stroked="t" strokeweight=".58001pt" strokecolor="#000000">
                <v:path arrowok="t"/>
              </v:shape>
            </v:group>
            <v:group style="position:absolute;left:2647;top:-3569;width:59;height:66" coordorigin="2647,-3569" coordsize="59,66">
              <v:shape style="position:absolute;left:2647;top:-3569;width:59;height:66" coordorigin="2647,-3569" coordsize="59,66" path="m2706,-3569l2654,-3539,2647,-3534,2699,-3507,2706,-3503,2701,-3520,2699,-3537,2701,-3553,2706,-3569xe" filled="t" fillcolor="#000000" stroked="f">
                <v:path arrowok="t"/>
                <v:fill type="solid"/>
              </v:shape>
            </v:group>
            <v:group style="position:absolute;left:5093;top:-3534;width:641;height:2" coordorigin="5093,-3534" coordsize="641,2">
              <v:shape style="position:absolute;left:5093;top:-3534;width:641;height:2" coordorigin="5093,-3534" coordsize="641,0" path="m5093,-3534l5734,-3534e" filled="f" stroked="t" strokeweight=".58001pt" strokecolor="#000000">
                <v:path arrowok="t"/>
              </v:shape>
            </v:group>
            <v:group style="position:absolute;left:5719;top:-3567;width:56;height:66" coordorigin="5719,-3567" coordsize="56,66">
              <v:shape style="position:absolute;left:5719;top:-3567;width:56;height:66" coordorigin="5719,-3567" coordsize="56,66" path="m5719,-3567l5725,-3551,5726,-3534,5725,-3516,5719,-3501,5768,-3531,5776,-3535,5726,-3563,5719,-3567xe" filled="t" fillcolor="#000000" stroked="f">
                <v:path arrowok="t"/>
                <v:fill type="solid"/>
              </v:shape>
            </v:group>
            <v:group style="position:absolute;left:4080;top:-3538;width:572;height:2" coordorigin="4080,-3538" coordsize="572,2">
              <v:shape style="position:absolute;left:4080;top:-3538;width:572;height:2" coordorigin="4080,-3538" coordsize="572,0" path="m4080,-3538l4652,-3538e" filled="f" stroked="t" strokeweight=".58001pt" strokecolor="#000000">
                <v:path arrowok="t"/>
              </v:shape>
            </v:group>
            <v:group style="position:absolute;left:4038;top:-3570;width:59;height:66" coordorigin="4038,-3570" coordsize="59,66">
              <v:shape style="position:absolute;left:4038;top:-3570;width:59;height:66" coordorigin="4038,-3570" coordsize="59,66" path="m4097,-3570l4045,-3540,4038,-3535,4088,-3508,4097,-3504,4091,-3521,4090,-3535,4090,-3540,4091,-3555,4097,-3570xe" filled="t" fillcolor="#000000" stroked="f">
                <v:path arrowok="t"/>
                <v:fill type="solid"/>
              </v:shape>
            </v:group>
            <v:group style="position:absolute;left:2646;top:-3982;width:59;height:66" coordorigin="2646,-3982" coordsize="59,66">
              <v:shape style="position:absolute;left:2646;top:-3982;width:59;height:66" coordorigin="2646,-3982" coordsize="59,66" path="m2705,-3982l2653,-3951,2646,-3947,2698,-3919,2705,-3916,2700,-3931,2698,-3948,2700,-3966,2705,-3982xe" filled="t" fillcolor="#000000" stroked="f">
                <v:path arrowok="t"/>
                <v:fill type="solid"/>
              </v:shape>
            </v:group>
            <v:group style="position:absolute;left:5771;top:-4043;width:10;height:5" coordorigin="5771,-4043" coordsize="10,5">
              <v:shape style="position:absolute;left:5771;top:-4043;width:10;height:5" coordorigin="5771,-4043" coordsize="10,5" path="m5771,-4041l5780,-4041e" filled="f" stroked="t" strokeweight=".33999pt" strokecolor="#000000">
                <v:path arrowok="t"/>
              </v:shape>
            </v:group>
            <v:group style="position:absolute;left:5771;top:-4038;width:10;height:19" coordorigin="5771,-4038" coordsize="10,19">
              <v:shape style="position:absolute;left:5771;top:-4038;width:10;height:19" coordorigin="5771,-4038" coordsize="10,19" path="m5771,-4029l5780,-4029e" filled="f" stroked="t" strokeweight="1.06002pt" strokecolor="#000000">
                <v:path arrowok="t"/>
              </v:shape>
            </v:group>
            <v:group style="position:absolute;left:5771;top:-3952;width:10;height:5" coordorigin="5771,-3952" coordsize="10,5">
              <v:shape style="position:absolute;left:5771;top:-3952;width:10;height:5" coordorigin="5771,-3952" coordsize="10,5" path="m5771,-3949l5780,-3949e" filled="f" stroked="t" strokeweight=".33999pt" strokecolor="#000000">
                <v:path arrowok="t"/>
              </v:shape>
            </v:group>
            <v:group style="position:absolute;left:5771;top:-3947;width:10;height:31" coordorigin="5771,-3947" coordsize="10,31">
              <v:shape style="position:absolute;left:5771;top:-3947;width:10;height:31" coordorigin="5771,-3947" coordsize="10,31" path="m5771,-3931l5780,-3931e" filled="f" stroked="t" strokeweight="1.66pt" strokecolor="#000000">
                <v:path arrowok="t"/>
              </v:shape>
            </v:group>
            <v:group style="position:absolute;left:4415;top:-3946;width:1320;height:2" coordorigin="4415,-3946" coordsize="1320,2">
              <v:shape style="position:absolute;left:4415;top:-3946;width:1320;height:2" coordorigin="4415,-3946" coordsize="1320,0" path="m4415,-3946l5735,-3946e" filled="f" stroked="t" strokeweight=".58001pt" strokecolor="#000000">
                <v:path arrowok="t"/>
              </v:shape>
            </v:group>
            <v:group style="position:absolute;left:5716;top:-3979;width:59;height:66" coordorigin="5716,-3979" coordsize="59,66">
              <v:shape style="position:absolute;left:5716;top:-3979;width:59;height:66" coordorigin="5716,-3979" coordsize="59,66" path="m5716,-3979l5722,-3963,5723,-3948,5723,-3945,5722,-3929,5716,-3913,5724,-3917,5774,-3945,5767,-3948,5716,-3979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(A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Full-Bridge/H-Brid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Phase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ZVT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converter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5"/>
        <w:ind w:left="59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(B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PWM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g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te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pulse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avef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rm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for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full-bridge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switches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59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(C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1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ol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age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across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trans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ormer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primary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59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63pt;margin-top:32.574696pt;width:468pt;height:.1pt;mso-position-horizontal-relative:page;mso-position-vertical-relative:paragraph;z-index:-10437" coordorigin="1260,651" coordsize="9360,2">
            <v:shape style="position:absolute;left:1260;top:651;width:9360;height:2" coordorigin="1260,651" coordsize="9360,0" path="m1260,651l10620,651e" filled="f" stroked="t" strokeweight="1.120pt" strokecolor="#000000">
              <v:path arrowok="t"/>
            </v:shape>
            <w10:wrap type="none"/>
          </v:group>
        </w:pic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(D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Out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ut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in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uctor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and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rectifier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diode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current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pgSz w:w="12240" w:h="15840"/>
          <w:pgMar w:header="477" w:footer="747" w:top="1060" w:bottom="940" w:left="1480" w:right="1120"/>
        </w:sectPr>
      </w:pPr>
    </w:p>
    <w:p>
      <w:pPr>
        <w:pStyle w:val="BodyText"/>
        <w:spacing w:line="254" w:lineRule="auto" w:before="79"/>
        <w:ind w:right="1"/>
        <w:jc w:val="both"/>
      </w:pPr>
      <w:r>
        <w:rPr/>
        <w:pict>
          <v:group style="position:absolute;margin-left:81pt;margin-top:-10.018106pt;width:468pt;height:.1pt;mso-position-horizontal-relative:page;mso-position-vertical-relative:paragraph;z-index:-10427" coordorigin="1620,-200" coordsize="9360,2">
            <v:shape style="position:absolute;left:1620;top:-200;width:9360;height:2" coordorigin="1620,-200" coordsize="9360,0" path="m1620,-200l10980,-200e" filled="f" stroked="t" strokeweight="1.120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erio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ai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0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0"/>
          <w:w w:val="99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21"/>
          <w:w w:val="100"/>
        </w:rPr>
        <w:t>F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per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22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ai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2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3</w:t>
      </w:r>
      <w:r>
        <w:rPr>
          <w:b w:val="0"/>
          <w:bCs w:val="0"/>
          <w:spacing w:val="27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4</w:t>
      </w:r>
      <w:r>
        <w:rPr>
          <w:b w:val="0"/>
          <w:bCs w:val="0"/>
          <w:spacing w:val="26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rne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ha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rio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20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-1"/>
          <w:w w:val="100"/>
        </w:rPr>
        <w:t>/2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show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5"/>
          <w:w w:val="100"/>
        </w:rPr>
        <w:t> </w:t>
      </w:r>
      <w:hyperlink w:history="true" w:anchor="_bookmark44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2</w:t>
        </w:r>
        <w:r>
          <w:rPr>
            <w:b w:val="0"/>
            <w:bCs w:val="0"/>
            <w:spacing w:val="0"/>
            <w:w w:val="100"/>
          </w:rPr>
          <w:t>7</w:t>
        </w:r>
      </w:hyperlink>
      <w:r>
        <w:rPr>
          <w:b w:val="0"/>
          <w:bCs w:val="0"/>
          <w:spacing w:val="0"/>
          <w:w w:val="100"/>
        </w:rPr>
        <w:t>(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C)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erefore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duri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-3"/>
          <w:w w:val="100"/>
          <w:sz w:val="14"/>
          <w:szCs w:val="14"/>
        </w:rPr>
        <w:t>F</w:t>
      </w:r>
      <w:r>
        <w:rPr>
          <w:b w:val="0"/>
          <w:bCs w:val="0"/>
          <w:spacing w:val="0"/>
          <w:w w:val="100"/>
          <w:sz w:val="14"/>
          <w:szCs w:val="14"/>
        </w:rPr>
        <w:t>F</w:t>
      </w:r>
      <w:r>
        <w:rPr>
          <w:b w:val="0"/>
          <w:bCs w:val="0"/>
          <w:spacing w:val="9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erio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ur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switche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21"/>
          <w:w w:val="100"/>
        </w:rPr>
        <w:t>F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1"/>
        <w:jc w:val="both"/>
      </w:pP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ai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30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30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tur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1"/>
          <w:w w:val="100"/>
        </w:rPr>
        <w:t>F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3</w:t>
      </w:r>
      <w:r>
        <w:rPr>
          <w:b w:val="0"/>
          <w:bCs w:val="0"/>
          <w:spacing w:val="7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4</w:t>
      </w:r>
      <w:r>
        <w:rPr>
          <w:b w:val="0"/>
          <w:bCs w:val="0"/>
          <w:spacing w:val="7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provi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le</w:t>
      </w:r>
      <w:r>
        <w:rPr>
          <w:b w:val="0"/>
          <w:bCs w:val="0"/>
          <w:spacing w:val="0"/>
          <w:w w:val="100"/>
        </w:rPr>
        <w:t>ak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erg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st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prim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rectifie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4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ecome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forward-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iase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carrie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hal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thr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transfor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secondar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  <w:sz w:val="14"/>
          <w:szCs w:val="14"/>
        </w:rPr>
        <w:t>2.</w:t>
      </w:r>
      <w:r>
        <w:rPr>
          <w:b w:val="0"/>
          <w:bCs w:val="0"/>
          <w:spacing w:val="-5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ind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3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throu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transformer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secondar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  <w:sz w:val="14"/>
          <w:szCs w:val="14"/>
        </w:rPr>
        <w:t>1,</w:t>
      </w:r>
      <w:r>
        <w:rPr>
          <w:b w:val="0"/>
          <w:bCs w:val="0"/>
          <w:spacing w:val="19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sh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9"/>
          <w:w w:val="100"/>
        </w:rPr>
        <w:t> </w:t>
      </w:r>
      <w:hyperlink w:history="true" w:anchor="_bookmark44">
        <w:r>
          <w:rPr>
            <w:b w:val="0"/>
            <w:bCs w:val="0"/>
            <w:spacing w:val="-1"/>
            <w:w w:val="100"/>
          </w:rPr>
          <w:t>Fi</w:t>
        </w:r>
        <w:r>
          <w:rPr>
            <w:b w:val="0"/>
            <w:bCs w:val="0"/>
            <w:spacing w:val="0"/>
            <w:w w:val="100"/>
          </w:rPr>
          <w:t>g</w:t>
        </w:r>
        <w:r>
          <w:rPr>
            <w:b w:val="0"/>
            <w:bCs w:val="0"/>
            <w:spacing w:val="-1"/>
            <w:w w:val="100"/>
          </w:rPr>
          <w:t>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2</w:t>
        </w:r>
        <w:r>
          <w:rPr>
            <w:b w:val="0"/>
            <w:bCs w:val="0"/>
            <w:spacing w:val="0"/>
            <w:w w:val="100"/>
          </w:rPr>
          <w:t>7</w:t>
        </w:r>
        <w:r>
          <w:rPr>
            <w:b w:val="0"/>
            <w:bCs w:val="0"/>
            <w:spacing w:val="8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(D)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erefore,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app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cond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duri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-3"/>
          <w:w w:val="100"/>
          <w:sz w:val="14"/>
          <w:szCs w:val="14"/>
        </w:rPr>
        <w:t>F</w:t>
      </w:r>
      <w:r>
        <w:rPr>
          <w:b w:val="0"/>
          <w:bCs w:val="0"/>
          <w:spacing w:val="0"/>
          <w:w w:val="100"/>
          <w:sz w:val="14"/>
          <w:szCs w:val="14"/>
        </w:rPr>
        <w:t>F</w:t>
      </w:r>
      <w:r>
        <w:rPr>
          <w:b w:val="0"/>
          <w:bCs w:val="0"/>
          <w:spacing w:val="29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rio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zer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pr</w:t>
      </w:r>
      <w:r>
        <w:rPr>
          <w:b w:val="0"/>
          <w:bCs w:val="0"/>
          <w:spacing w:val="0"/>
          <w:w w:val="100"/>
        </w:rPr>
        <w:t>ev</w:t>
      </w:r>
      <w:r>
        <w:rPr>
          <w:b w:val="0"/>
          <w:bCs w:val="0"/>
          <w:spacing w:val="-1"/>
          <w:w w:val="100"/>
        </w:rPr>
        <w:t>ious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disc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ss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ha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f-br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top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log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era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-1"/>
          <w:w w:val="100"/>
        </w:rPr>
        <w:t>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kee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flux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sit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cor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fin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valu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6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(se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hyperlink w:history="true" w:anchor="_bookmark30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</w:t>
        </w:r>
        <w:r>
          <w:rPr>
            <w:b w:val="0"/>
            <w:bCs w:val="0"/>
            <w:spacing w:val="0"/>
            <w:w w:val="100"/>
          </w:rPr>
          <w:t>5</w:t>
        </w:r>
      </w:hyperlink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1"/>
          <w:w w:val="100"/>
        </w:rPr>
        <w:t>V</w:t>
      </w:r>
      <w:r>
        <w:rPr>
          <w:b w:val="0"/>
          <w:bCs w:val="0"/>
          <w:spacing w:val="0"/>
          <w:w w:val="100"/>
          <w:sz w:val="14"/>
          <w:szCs w:val="14"/>
        </w:rPr>
        <w:t>O</w:t>
      </w:r>
      <w:r>
        <w:rPr>
          <w:b w:val="0"/>
          <w:bCs w:val="0"/>
          <w:spacing w:val="-1"/>
          <w:w w:val="100"/>
          <w:sz w:val="14"/>
          <w:szCs w:val="14"/>
        </w:rPr>
        <w:t>U</w:t>
      </w:r>
      <w:r>
        <w:rPr>
          <w:b w:val="0"/>
          <w:bCs w:val="0"/>
          <w:spacing w:val="0"/>
          <w:w w:val="100"/>
          <w:sz w:val="14"/>
          <w:szCs w:val="14"/>
        </w:rPr>
        <w:t>T</w:t>
      </w:r>
      <w:r>
        <w:rPr>
          <w:b w:val="0"/>
          <w:bCs w:val="0"/>
          <w:spacing w:val="5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ve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bot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switche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21"/>
          <w:w w:val="100"/>
        </w:rPr>
        <w:t>F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0"/>
        <w:jc w:val="both"/>
      </w:pP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erio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-1"/>
          <w:w w:val="100"/>
        </w:rPr>
        <w:t>/2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whe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  <w:sz w:val="14"/>
          <w:szCs w:val="14"/>
        </w:rPr>
        <w:t>3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4</w:t>
      </w:r>
      <w:r>
        <w:rPr>
          <w:b w:val="0"/>
          <w:bCs w:val="0"/>
          <w:spacing w:val="13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turn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rio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  <w:sz w:val="14"/>
          <w:szCs w:val="14"/>
        </w:rPr>
        <w:t>O</w:t>
      </w:r>
      <w:r>
        <w:rPr>
          <w:b w:val="0"/>
          <w:bCs w:val="0"/>
          <w:spacing w:val="-1"/>
          <w:w w:val="100"/>
          <w:sz w:val="14"/>
          <w:szCs w:val="14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win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ecome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ne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  <w:t>ive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respec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n-dot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3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become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verse-bi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4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ecome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forwar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-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iase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4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car-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rie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ful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thro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sec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ndar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trans-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refl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ad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"/>
          <w:w w:val="100"/>
        </w:rPr>
        <w:t>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mag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etizin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cur-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rent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nput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pp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transformer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revers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fl</w:t>
      </w:r>
      <w:r>
        <w:rPr>
          <w:b w:val="0"/>
          <w:bCs w:val="0"/>
          <w:spacing w:val="0"/>
          <w:w w:val="100"/>
        </w:rPr>
        <w:t>ux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nsit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cha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ge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nitia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va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23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  <w:sz w:val="14"/>
          <w:szCs w:val="14"/>
        </w:rPr>
        <w:t>1,</w:t>
      </w:r>
      <w:r>
        <w:rPr>
          <w:b w:val="0"/>
          <w:bCs w:val="0"/>
          <w:spacing w:val="23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show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hyperlink w:history="true" w:anchor="_bookmark26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1</w:t>
        </w:r>
        <w:r>
          <w:rPr>
            <w:b w:val="0"/>
            <w:bCs w:val="0"/>
            <w:spacing w:val="0"/>
            <w:w w:val="100"/>
          </w:rPr>
          <w:t>3</w:t>
        </w:r>
      </w:hyperlink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-4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erenc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prim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fl</w:t>
      </w:r>
      <w:r>
        <w:rPr>
          <w:b w:val="0"/>
          <w:bCs w:val="0"/>
          <w:spacing w:val="0"/>
          <w:w w:val="100"/>
        </w:rPr>
        <w:t>ec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volt-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pli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forwar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rect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on.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0"/>
        <w:jc w:val="both"/>
      </w:pPr>
      <w:r>
        <w:rPr>
          <w:b w:val="0"/>
          <w:bCs w:val="0"/>
          <w:spacing w:val="-1"/>
          <w:w w:val="100"/>
        </w:rPr>
        <w:t>Assumin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mbe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cond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win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0"/>
          <w:w w:val="99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av</w:t>
      </w:r>
      <w:r>
        <w:rPr>
          <w:b w:val="0"/>
          <w:bCs w:val="0"/>
          <w:spacing w:val="-1"/>
          <w:w w:val="100"/>
        </w:rPr>
        <w:t>oi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magn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saturatio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transfor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-2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erio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switch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irs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0"/>
          <w:w w:val="99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12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3</w:t>
      </w:r>
      <w:r>
        <w:rPr>
          <w:b w:val="0"/>
          <w:bCs w:val="0"/>
          <w:spacing w:val="13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4</w:t>
      </w:r>
      <w:r>
        <w:rPr>
          <w:b w:val="0"/>
          <w:bCs w:val="0"/>
          <w:spacing w:val="1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sh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ual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2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13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per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ai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3</w:t>
      </w:r>
      <w:r>
        <w:rPr>
          <w:b w:val="0"/>
          <w:bCs w:val="0"/>
          <w:spacing w:val="-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4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turns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FF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ains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FF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peri</w:t>
      </w:r>
      <w:r>
        <w:rPr>
          <w:b w:val="0"/>
          <w:bCs w:val="0"/>
          <w:spacing w:val="0"/>
          <w:w w:val="100"/>
        </w:rPr>
        <w:t>od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22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sh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22"/>
          <w:w w:val="100"/>
        </w:rPr>
        <w:t> </w:t>
      </w:r>
      <w:hyperlink w:history="true" w:anchor="_bookmark44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</w:t>
        </w:r>
        <w:r>
          <w:rPr>
            <w:b w:val="0"/>
            <w:bCs w:val="0"/>
            <w:spacing w:val="0"/>
            <w:w w:val="100"/>
          </w:rPr>
          <w:t>u</w:t>
        </w:r>
        <w:r>
          <w:rPr>
            <w:b w:val="0"/>
            <w:bCs w:val="0"/>
            <w:spacing w:val="-1"/>
            <w:w w:val="100"/>
          </w:rPr>
          <w:t>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2</w:t>
        </w:r>
        <w:r>
          <w:rPr>
            <w:b w:val="0"/>
            <w:bCs w:val="0"/>
            <w:spacing w:val="0"/>
            <w:w w:val="100"/>
          </w:rPr>
          <w:t>7</w:t>
        </w:r>
        <w:r>
          <w:rPr>
            <w:b w:val="0"/>
            <w:bCs w:val="0"/>
            <w:spacing w:val="24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(B).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Ple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not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ona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switch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turn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peri</w:t>
      </w:r>
      <w:r>
        <w:rPr>
          <w:b w:val="0"/>
          <w:bCs w:val="0"/>
          <w:spacing w:val="0"/>
          <w:w w:val="100"/>
        </w:rPr>
        <w:t>od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  <w:sz w:val="14"/>
          <w:szCs w:val="14"/>
        </w:rPr>
        <w:t>O</w:t>
      </w:r>
      <w:r>
        <w:rPr>
          <w:b w:val="0"/>
          <w:bCs w:val="0"/>
          <w:spacing w:val="-1"/>
          <w:w w:val="100"/>
          <w:sz w:val="14"/>
          <w:szCs w:val="14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applies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entire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5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10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othe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switch.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4" w:lineRule="auto" w:before="80"/>
        <w:ind w:right="2"/>
        <w:jc w:val="both"/>
      </w:pP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ontin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ou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mod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eration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rel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etwee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output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ve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2"/>
          <w:w w:val="100"/>
        </w:rPr>
        <w:t> </w:t>
      </w:r>
      <w:hyperlink w:history="true" w:anchor="_bookmark45">
        <w:r>
          <w:rPr>
            <w:b w:val="0"/>
            <w:bCs w:val="0"/>
            <w:spacing w:val="-2"/>
            <w:w w:val="100"/>
          </w:rPr>
        </w:r>
        <w:r>
          <w:rPr>
            <w:b w:val="0"/>
            <w:bCs w:val="0"/>
            <w:spacing w:val="-1"/>
            <w:w w:val="100"/>
          </w:rPr>
          <w:t>E</w:t>
        </w:r>
        <w:r>
          <w:rPr>
            <w:b w:val="0"/>
            <w:bCs w:val="0"/>
            <w:spacing w:val="0"/>
            <w:w w:val="100"/>
          </w:rPr>
          <w:t>q</w:t>
        </w:r>
        <w:r>
          <w:rPr>
            <w:b w:val="0"/>
            <w:bCs w:val="0"/>
            <w:spacing w:val="-1"/>
            <w:w w:val="100"/>
          </w:rPr>
          <w:t>uati</w:t>
        </w:r>
        <w:r>
          <w:rPr>
            <w:b w:val="0"/>
            <w:bCs w:val="0"/>
            <w:spacing w:val="0"/>
            <w:w w:val="100"/>
          </w:rPr>
          <w:t>on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1</w:t>
        </w:r>
      </w:hyperlink>
      <w:r>
        <w:rPr>
          <w:b w:val="0"/>
          <w:bCs w:val="0"/>
          <w:spacing w:val="-1"/>
          <w:w w:val="100"/>
        </w:rPr>
        <w:t>9.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16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ind w:right="73"/>
        <w:jc w:val="both"/>
        <w:rPr>
          <w:b w:val="0"/>
          <w:bCs w:val="0"/>
        </w:rPr>
      </w:pPr>
      <w:bookmarkStart w:name="EQUATION 19: Full-Bridge Converter Vout/" w:id="103"/>
      <w:bookmarkEnd w:id="103"/>
      <w:r>
        <w:rPr/>
      </w:r>
      <w:bookmarkStart w:name="_bookmark45" w:id="104"/>
      <w:bookmarkEnd w:id="104"/>
      <w:r>
        <w:rPr/>
      </w:r>
      <w:r>
        <w:rPr>
          <w:spacing w:val="0"/>
          <w:w w:val="100"/>
        </w:rPr>
        <w:t>E</w:t>
      </w:r>
      <w:r>
        <w:rPr>
          <w:spacing w:val="1"/>
          <w:w w:val="100"/>
        </w:rPr>
        <w:t>Q</w:t>
      </w:r>
      <w:r>
        <w:rPr>
          <w:spacing w:val="0"/>
          <w:w w:val="100"/>
        </w:rPr>
        <w:t>U</w:t>
      </w:r>
      <w:r>
        <w:rPr>
          <w:spacing w:val="-16"/>
          <w:w w:val="100"/>
        </w:rPr>
        <w:t>A</w:t>
      </w:r>
      <w:r>
        <w:rPr>
          <w:spacing w:val="0"/>
          <w:w w:val="100"/>
        </w:rPr>
        <w:t>TION</w:t>
      </w:r>
      <w:r>
        <w:rPr>
          <w:spacing w:val="-6"/>
          <w:w w:val="100"/>
        </w:rPr>
        <w:t> </w:t>
      </w:r>
      <w:r>
        <w:rPr>
          <w:spacing w:val="0"/>
          <w:w w:val="100"/>
        </w:rPr>
        <w:t>19:</w:t>
      </w:r>
      <w:r>
        <w:rPr>
          <w:spacing w:val="0"/>
          <w:w w:val="100"/>
        </w:rPr>
        <w:t>  </w:t>
      </w:r>
      <w:r>
        <w:rPr>
          <w:spacing w:val="7"/>
          <w:w w:val="100"/>
        </w:rPr>
        <w:t> </w:t>
      </w:r>
      <w:r>
        <w:rPr>
          <w:spacing w:val="0"/>
          <w:w w:val="100"/>
        </w:rPr>
        <w:t>FULL</w:t>
      </w:r>
      <w:r>
        <w:rPr>
          <w:spacing w:val="1"/>
          <w:w w:val="100"/>
        </w:rPr>
        <w:t>-</w:t>
      </w:r>
      <w:r>
        <w:rPr>
          <w:spacing w:val="0"/>
          <w:w w:val="100"/>
        </w:rPr>
        <w:t>BRIDGE</w:t>
      </w:r>
      <w:r>
        <w:rPr>
          <w:spacing w:val="-6"/>
          <w:w w:val="100"/>
        </w:rPr>
        <w:t> </w:t>
      </w:r>
      <w:r>
        <w:rPr>
          <w:spacing w:val="0"/>
          <w:w w:val="100"/>
        </w:rPr>
        <w:t>CONVE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TER</w:t>
      </w:r>
      <w:r>
        <w:rPr>
          <w:b w:val="0"/>
          <w:bCs w:val="0"/>
          <w:spacing w:val="0"/>
          <w:w w:val="100"/>
        </w:rPr>
      </w:r>
    </w:p>
    <w:p>
      <w:pPr>
        <w:spacing w:before="10"/>
        <w:ind w:left="1308" w:right="0" w:firstLine="0"/>
        <w:jc w:val="center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80.709991pt;margin-top:12.950175pt;width:216.58001pt;height:43.96001pt;mso-position-horizontal-relative:page;mso-position-vertical-relative:paragraph;z-index:-10426" coordorigin="1614,259" coordsize="4332,879">
            <v:group style="position:absolute;left:1625;top:270;width:4315;height:2" coordorigin="1625,270" coordsize="4315,2">
              <v:shape style="position:absolute;left:1625;top:270;width:4315;height:2" coordorigin="1625,270" coordsize="4315,0" path="m1625,270l5940,270e" filled="f" stroked="t" strokeweight=".58001pt" strokecolor="#000000">
                <v:path arrowok="t"/>
              </v:shape>
            </v:group>
            <v:group style="position:absolute;left:5935;top:270;width:2;height:863" coordorigin="5935,270" coordsize="2,863">
              <v:shape style="position:absolute;left:5935;top:270;width:2;height:863" coordorigin="5935,270" coordsize="0,863" path="m5935,270l5935,1132e" filled="f" stroked="t" strokeweight=".58001pt" strokecolor="#000000">
                <v:path arrowok="t"/>
              </v:shape>
            </v:group>
            <v:group style="position:absolute;left:1620;top:1128;width:4315;height:2" coordorigin="1620,1128" coordsize="4315,2">
              <v:shape style="position:absolute;left:1620;top:1128;width:4315;height:2" coordorigin="1620,1128" coordsize="4315,0" path="m1620,1128l5935,1128e" filled="f" stroked="t" strokeweight=".58001pt" strokecolor="#000000">
                <v:path arrowok="t"/>
              </v:shape>
            </v:group>
            <v:group style="position:absolute;left:1625;top:265;width:2;height:863" coordorigin="1625,265" coordsize="2,863">
              <v:shape style="position:absolute;left:1625;top:265;width:2;height:863" coordorigin="1625,265" coordsize="0,863" path="m1625,265l1625,1128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-16"/>
          <w:w w:val="100"/>
          <w:sz w:val="20"/>
          <w:szCs w:val="20"/>
        </w:rPr>
        <w:t>V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U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/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VIN</w:t>
      </w:r>
      <w:r>
        <w:rPr>
          <w:rFonts w:ascii="Arial" w:hAnsi="Arial" w:cs="Arial" w:eastAsia="Arial"/>
          <w:b/>
          <w:bCs/>
          <w:spacing w:val="-11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RELATIONSHIP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line="170" w:lineRule="exact" w:before="8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165" w:lineRule="exact"/>
        <w:ind w:left="1161" w:right="0" w:firstLine="0"/>
        <w:jc w:val="center"/>
        <w:rPr>
          <w:rFonts w:ascii="Segoe UI Symbol" w:hAnsi="Segoe UI Symbol" w:cs="Segoe UI Symbol" w:eastAsia="Segoe UI Symbol"/>
          <w:sz w:val="18"/>
          <w:szCs w:val="18"/>
        </w:rPr>
      </w:pPr>
      <w:r>
        <w:rPr>
          <w:rFonts w:ascii="Segoe UI Symbol" w:hAnsi="Segoe UI Symbol" w:cs="Segoe UI Symbol" w:eastAsia="Segoe UI Symbol"/>
          <w:b w:val="0"/>
          <w:bCs w:val="0"/>
          <w:spacing w:val="0"/>
          <w:w w:val="110"/>
          <w:sz w:val="18"/>
          <w:szCs w:val="18"/>
        </w:rPr>
        <w:t>⎛</w:t>
      </w:r>
      <w:r>
        <w:rPr>
          <w:rFonts w:ascii="Segoe UI Symbol" w:hAnsi="Segoe UI Symbol" w:cs="Segoe UI Symbol" w:eastAsia="Segoe UI Symbol"/>
          <w:b w:val="0"/>
          <w:bCs w:val="0"/>
          <w:spacing w:val="-3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5"/>
          <w:w w:val="110"/>
          <w:position w:val="9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10"/>
          <w:position w:val="3"/>
          <w:sz w:val="14"/>
          <w:szCs w:val="14"/>
        </w:rPr>
        <w:t>S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10"/>
          <w:position w:val="0"/>
          <w:sz w:val="18"/>
          <w:szCs w:val="18"/>
        </w:rPr>
        <w:t>⎞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pStyle w:val="Heading4"/>
        <w:spacing w:before="74"/>
        <w:ind w:right="1283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0"/>
          <w:w w:val="100"/>
        </w:rPr>
        <w:t>APPLICATION</w:t>
      </w:r>
      <w:r>
        <w:rPr>
          <w:b w:val="0"/>
          <w:bCs w:val="0"/>
          <w:spacing w:val="-32"/>
          <w:w w:val="100"/>
        </w:rPr>
        <w:t> </w:t>
      </w:r>
      <w:r>
        <w:rPr>
          <w:b w:val="0"/>
          <w:bCs w:val="0"/>
          <w:spacing w:val="0"/>
          <w:w w:val="100"/>
        </w:rPr>
        <w:t>CONSIDERATIONS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49" w:lineRule="auto" w:before="94"/>
        <w:ind w:right="139"/>
        <w:jc w:val="both"/>
      </w:pPr>
      <w:r>
        <w:rPr>
          <w:b w:val="0"/>
          <w:bCs w:val="0"/>
          <w:spacing w:val="-1"/>
          <w:w w:val="100"/>
        </w:rPr>
        <w:t>Sinc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maximu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stres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5"/>
          <w:w w:val="100"/>
        </w:rPr>
        <w:t>V</w:t>
      </w:r>
      <w:r>
        <w:rPr>
          <w:b w:val="0"/>
          <w:bCs w:val="0"/>
          <w:spacing w:val="0"/>
          <w:w w:val="100"/>
          <w:sz w:val="14"/>
          <w:szCs w:val="14"/>
        </w:rPr>
        <w:t>I</w:t>
      </w:r>
      <w:r>
        <w:rPr>
          <w:b w:val="0"/>
          <w:bCs w:val="0"/>
          <w:spacing w:val="-1"/>
          <w:w w:val="100"/>
          <w:sz w:val="14"/>
          <w:szCs w:val="14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mplet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lizatio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mag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et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core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thi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k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ll-bri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con-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dea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oic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ower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ran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SMP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(&lt;1</w:t>
      </w:r>
      <w:r>
        <w:rPr>
          <w:b w:val="0"/>
          <w:bCs w:val="0"/>
          <w:spacing w:val="0"/>
          <w:w w:val="100"/>
        </w:rPr>
        <w:t>0</w:t>
      </w:r>
      <w:r>
        <w:rPr>
          <w:b w:val="0"/>
          <w:bCs w:val="0"/>
          <w:spacing w:val="-1"/>
          <w:w w:val="100"/>
        </w:rPr>
        <w:t>0</w:t>
      </w:r>
      <w:r>
        <w:rPr>
          <w:b w:val="0"/>
          <w:bCs w:val="0"/>
          <w:spacing w:val="0"/>
          <w:w w:val="100"/>
        </w:rPr>
        <w:t>0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wat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plic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ns.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4"/>
        <w:ind w:right="2560"/>
        <w:jc w:val="both"/>
      </w:pP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ll-B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idge</w:t>
      </w:r>
      <w:r>
        <w:rPr>
          <w:b w:val="0"/>
          <w:bCs w:val="0"/>
          <w:spacing w:val="-19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nve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49" w:lineRule="auto" w:before="96"/>
        <w:ind w:right="140"/>
        <w:jc w:val="both"/>
      </w:pP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full-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fou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switch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ere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incr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asin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amou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switch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1"/>
          <w:w w:val="100"/>
        </w:rPr>
        <w:t>ss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pow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mor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10</w:t>
      </w:r>
      <w:r>
        <w:rPr>
          <w:b w:val="0"/>
          <w:bCs w:val="0"/>
          <w:spacing w:val="0"/>
          <w:w w:val="100"/>
        </w:rPr>
        <w:t>00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los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switch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vice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im</w:t>
      </w:r>
      <w:r>
        <w:rPr>
          <w:b w:val="0"/>
          <w:bCs w:val="0"/>
          <w:spacing w:val="-1"/>
          <w:w w:val="100"/>
        </w:rPr>
        <w:t>practica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ha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fu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l-bri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conv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49" w:lineRule="auto" w:before="80"/>
        <w:ind w:right="139"/>
        <w:jc w:val="both"/>
      </w:pP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los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red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by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usi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go</w:t>
      </w:r>
      <w:r>
        <w:rPr>
          <w:b w:val="0"/>
          <w:bCs w:val="0"/>
          <w:spacing w:val="0"/>
          <w:w w:val="100"/>
        </w:rPr>
        <w:t>od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ss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be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eithe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Z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(zer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switch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tur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nsitio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)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Z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(zer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switchi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duri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FF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nsition)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both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techn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ques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api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sin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id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ach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Z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ncrease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ea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RM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throu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MOS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pp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ication,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there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asin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loss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ZV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ni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6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4"/>
        <w:ind w:right="275"/>
        <w:jc w:val="both"/>
      </w:pP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ll-B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idg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/H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Bri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Ph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-S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ZVT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24"/>
          <w:w w:val="100"/>
        </w:rPr>
        <w:t>T</w:t>
      </w:r>
      <w:r>
        <w:rPr>
          <w:b w:val="0"/>
          <w:bCs w:val="0"/>
          <w:spacing w:val="0"/>
          <w:w w:val="100"/>
        </w:rPr>
        <w:t>op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lo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49" w:lineRule="auto" w:before="94"/>
        <w:ind w:right="139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ful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-brid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nv</w:t>
      </w:r>
      <w:r>
        <w:rPr>
          <w:b w:val="0"/>
          <w:bCs w:val="0"/>
          <w:spacing w:val="-1"/>
          <w:w w:val="100"/>
        </w:rPr>
        <w:t>ert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usi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ph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sh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Z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techn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qu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kno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H-Br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Ph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1"/>
          <w:w w:val="100"/>
        </w:rPr>
        <w:t>e-Shi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Z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topo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og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olo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arasiti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outpu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acitor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akag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switchi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sona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ank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circui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ac</w:t>
      </w:r>
      <w:r>
        <w:rPr>
          <w:b w:val="0"/>
          <w:bCs w:val="0"/>
          <w:spacing w:val="-1"/>
          <w:w w:val="100"/>
        </w:rPr>
        <w:t>hiev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zer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turn-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nsitio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jo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nces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perati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ase-shi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ZV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full-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olo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ase-shi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Z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nv</w:t>
      </w:r>
      <w:r>
        <w:rPr>
          <w:b w:val="0"/>
          <w:bCs w:val="0"/>
          <w:spacing w:val="-1"/>
          <w:w w:val="100"/>
        </w:rPr>
        <w:t>ert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driv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bot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gon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ase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shi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-1"/>
          <w:w w:val="100"/>
        </w:rPr>
        <w:t>ted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dditi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bot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halv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br</w:t>
      </w:r>
      <w:r>
        <w:rPr>
          <w:b w:val="0"/>
          <w:bCs w:val="0"/>
          <w:spacing w:val="-1"/>
          <w:w w:val="100"/>
        </w:rPr>
        <w:t>idg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switch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tw</w:t>
      </w:r>
      <w:r>
        <w:rPr>
          <w:b w:val="0"/>
          <w:bCs w:val="0"/>
          <w:spacing w:val="0"/>
          <w:w w:val="100"/>
        </w:rPr>
        <w:t>ork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drive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roug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mpleme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gate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fixe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50</w:t>
      </w:r>
      <w:r>
        <w:rPr>
          <w:b w:val="0"/>
          <w:bCs w:val="0"/>
          <w:spacing w:val="0"/>
          <w:w w:val="100"/>
        </w:rPr>
        <w:t>%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cyc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ph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-1"/>
          <w:w w:val="100"/>
        </w:rPr>
        <w:t>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nce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tw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lf-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ridg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switch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networ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gate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driv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ntr</w:t>
      </w:r>
      <w:r>
        <w:rPr>
          <w:b w:val="0"/>
          <w:bCs w:val="0"/>
          <w:spacing w:val="0"/>
          <w:w w:val="100"/>
        </w:rPr>
        <w:t>ol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flo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secondar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whic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resul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fectiv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dut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cycle.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49" w:lineRule="auto" w:before="80"/>
        <w:ind w:right="139"/>
        <w:jc w:val="both"/>
      </w:pPr>
      <w:r>
        <w:rPr>
          <w:b w:val="0"/>
          <w:bCs w:val="0"/>
          <w:spacing w:val="-1"/>
          <w:w w:val="100"/>
        </w:rPr>
        <w:t>Pow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transferre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seco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onl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ago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switche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eithe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ttom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switche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bot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leg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ne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usl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zero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ppl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im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-15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no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transferre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secon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duri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this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propr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iag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tur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21"/>
          <w:w w:val="100"/>
        </w:rPr>
        <w:t>F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flow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throu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acitor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res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causin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drai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volt-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opp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sit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rail.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cau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zer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be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127" w:lineRule="exact" w:before="1"/>
        <w:ind w:right="141"/>
        <w:jc w:val="both"/>
      </w:pPr>
      <w:r>
        <w:rPr>
          <w:b w:val="0"/>
          <w:bCs w:val="0"/>
          <w:spacing w:val="-1"/>
          <w:w w:val="100"/>
        </w:rPr>
        <w:t>turne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next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thu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cre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switch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</w:p>
    <w:p>
      <w:pPr>
        <w:spacing w:after="0" w:line="127" w:lineRule="exact"/>
        <w:jc w:val="both"/>
        <w:sectPr>
          <w:type w:val="continuous"/>
          <w:pgSz w:w="12240" w:h="15840"/>
          <w:pgMar w:top="1320" w:bottom="760" w:left="1480" w:right="1120"/>
          <w:cols w:num="2" w:equalWidth="0">
            <w:col w:w="4462" w:space="578"/>
            <w:col w:w="4600"/>
          </w:cols>
        </w:sectPr>
      </w:pPr>
    </w:p>
    <w:p>
      <w:pPr>
        <w:pStyle w:val="BodyText"/>
        <w:tabs>
          <w:tab w:pos="2136" w:val="left" w:leader="none"/>
          <w:tab w:pos="2538" w:val="left" w:leader="none"/>
        </w:tabs>
        <w:spacing w:line="12" w:lineRule="exact"/>
        <w:ind w:left="1810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</w:rPr>
        <w:t>=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</w:rPr>
        <w:tab/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10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10"/>
        </w:rPr>
        <w:tab/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10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spacing w:val="-14"/>
          <w:w w:val="110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10"/>
          <w:position w:val="-8"/>
        </w:rPr>
        <w:t>⎝</w:t>
      </w:r>
      <w:r>
        <w:rPr>
          <w:rFonts w:ascii="Segoe UI Symbol" w:hAnsi="Segoe UI Symbol" w:cs="Segoe UI Symbol" w:eastAsia="Segoe UI Symbol"/>
          <w:b w:val="0"/>
          <w:bCs w:val="0"/>
          <w:spacing w:val="-40"/>
          <w:w w:val="110"/>
          <w:position w:val="-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3"/>
          <w:w w:val="110"/>
          <w:position w:val="1"/>
        </w:rPr>
        <w:t>----</w:t>
      </w:r>
      <w:r>
        <w:rPr>
          <w:rFonts w:ascii="Times New Roman" w:hAnsi="Times New Roman" w:cs="Times New Roman" w:eastAsia="Times New Roman"/>
          <w:b w:val="0"/>
          <w:bCs w:val="0"/>
          <w:spacing w:val="-31"/>
          <w:w w:val="110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0"/>
          <w:w w:val="110"/>
          <w:position w:val="1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10"/>
          <w:position w:val="0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spacing w:val="-13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10"/>
          <w:position w:val="0"/>
        </w:rPr>
        <w:t>D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</w:rPr>
      </w:r>
    </w:p>
    <w:p>
      <w:pPr>
        <w:spacing w:after="0" w:line="12" w:lineRule="exact"/>
        <w:jc w:val="left"/>
        <w:rPr>
          <w:rFonts w:ascii="Times New Roman" w:hAnsi="Times New Roman" w:cs="Times New Roman" w:eastAsia="Times New Roman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tabs>
          <w:tab w:pos="699" w:val="left" w:leader="none"/>
          <w:tab w:pos="1622" w:val="left" w:leader="none"/>
        </w:tabs>
        <w:spacing w:line="243" w:lineRule="exact"/>
        <w:ind w:left="0" w:right="0" w:firstLine="0"/>
        <w:jc w:val="right"/>
        <w:rPr>
          <w:rFonts w:ascii="Segoe UI Symbol" w:hAnsi="Segoe UI Symbol" w:cs="Segoe UI Symbol" w:eastAsia="Segoe UI Symbol"/>
          <w:sz w:val="18"/>
          <w:szCs w:val="18"/>
        </w:rPr>
      </w:pPr>
      <w:r>
        <w:rPr/>
        <w:pict>
          <v:group style="position:absolute;margin-left:81pt;margin-top:740.969971pt;width:468pt;height:.1pt;mso-position-horizontal-relative:page;mso-position-vertical-relative:page;z-index:-10428" coordorigin="1620,14819" coordsize="9360,2">
            <v:shape style="position:absolute;left:1620;top:14819;width:9360;height:2" coordorigin="1620,14819" coordsize="9360,0" path="m1620,14819l10980,14819e" filled="f" stroked="t" strokeweight="1.120pt" strokecolor="#000000">
              <v:path arrowok="t"/>
            </v:shape>
            <w10:wrap type="none"/>
          </v:group>
        </w:pict>
      </w:r>
      <w:r>
        <w:rPr/>
        <w:pict>
          <v:shape style="position:absolute;margin-left:209.699997pt;margin-top:5.88pt;width:6.00293pt;height:9pt;mso-position-horizontal-relative:page;mso-position-vertical-relative:paragraph;z-index:-10425" type="#_x0000_t202" filled="f" stroked="f">
            <v:textbox inset="0,0,0,0">
              <w:txbxContent>
                <w:p>
                  <w:pPr>
                    <w:spacing w:line="180" w:lineRule="exact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0"/>
                      <w:w w:val="100"/>
                      <w:sz w:val="18"/>
                      <w:szCs w:val="18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0"/>
                      <w:w w:val="100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5"/>
          <w:position w:val="6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5"/>
          <w:position w:val="0"/>
          <w:sz w:val="14"/>
          <w:szCs w:val="14"/>
        </w:rPr>
        <w:t>OU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position w:val="0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position w:val="0"/>
          <w:sz w:val="14"/>
          <w:szCs w:val="14"/>
        </w:rPr>
        <w:tab/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position w:val="6"/>
          <w:sz w:val="18"/>
          <w:szCs w:val="18"/>
        </w:rPr>
        <w:t>2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position w:val="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34"/>
          <w:w w:val="105"/>
          <w:position w:val="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5"/>
          <w:position w:val="6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5"/>
          <w:position w:val="0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position w:val="0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position w:val="0"/>
          <w:sz w:val="14"/>
          <w:szCs w:val="14"/>
        </w:rPr>
        <w:tab/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  <w:position w:val="-2"/>
          <w:sz w:val="18"/>
          <w:szCs w:val="18"/>
        </w:rPr>
        <w:t>⎠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spacing w:line="108" w:lineRule="exact"/>
        <w:ind w:left="0" w:right="68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95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14"/>
          <w:szCs w:val="14"/>
        </w:rPr>
      </w:r>
    </w:p>
    <w:p>
      <w:pPr>
        <w:pStyle w:val="BodyText"/>
        <w:spacing w:line="249" w:lineRule="auto" w:before="75"/>
        <w:ind w:left="1302" w:right="140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tur</w:t>
      </w:r>
      <w:r>
        <w:rPr>
          <w:b w:val="0"/>
          <w:bCs w:val="0"/>
          <w:spacing w:val="0"/>
          <w:w w:val="100"/>
        </w:rPr>
        <w:t>ns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ossib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whe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circu-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prov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ind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stor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erg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sc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arg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acito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0"/>
          <w:w w:val="100"/>
        </w:rPr>
      </w:r>
    </w:p>
    <w:p>
      <w:pPr>
        <w:spacing w:after="0" w:line="249" w:lineRule="auto"/>
        <w:jc w:val="both"/>
        <w:sectPr>
          <w:type w:val="continuous"/>
          <w:pgSz w:w="12240" w:h="15840"/>
          <w:pgMar w:top="1320" w:bottom="760" w:left="1480" w:right="1120"/>
          <w:cols w:num="2" w:equalWidth="0">
            <w:col w:w="2995" w:space="882"/>
            <w:col w:w="5763"/>
          </w:cols>
        </w:sectPr>
      </w:pPr>
    </w:p>
    <w:p>
      <w:pPr>
        <w:spacing w:line="240" w:lineRule="exact" w:before="1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49" w:lineRule="auto" w:before="77"/>
        <w:ind w:right="5180"/>
        <w:jc w:val="both"/>
      </w:pPr>
      <w:r>
        <w:rPr/>
        <w:pict>
          <v:group style="position:absolute;margin-left:63pt;margin-top:-10.118106pt;width:468pt;height:.1pt;mso-position-horizontal-relative:page;mso-position-vertical-relative:paragraph;z-index:-10424" coordorigin="1260,-202" coordsize="9360,2">
            <v:shape style="position:absolute;left:1260;top:-202;width:9360;height:2" coordorigin="1260,-202" coordsize="9360,0" path="m1260,-202l10620,-202e" filled="f" stroked="t" strokeweight="1.120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ectiv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4"/>
          <w:w w:val="100"/>
        </w:rPr>
        <w:t> </w:t>
      </w:r>
      <w:hyperlink w:history="true" w:anchor="_bookmark46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2</w:t>
        </w:r>
        <w:r>
          <w:rPr>
            <w:b w:val="0"/>
            <w:bCs w:val="0"/>
            <w:spacing w:val="0"/>
            <w:w w:val="100"/>
          </w:rPr>
          <w:t>8</w:t>
        </w:r>
        <w:r>
          <w:rPr>
            <w:b w:val="0"/>
            <w:bCs w:val="0"/>
            <w:spacing w:val="34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ws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quir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waveform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transfor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5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Heading3"/>
        <w:ind w:right="496"/>
        <w:jc w:val="both"/>
        <w:rPr>
          <w:b w:val="0"/>
          <w:bCs w:val="0"/>
        </w:rPr>
      </w:pPr>
      <w:r>
        <w:rPr/>
        <w:pict>
          <v:group style="position:absolute;margin-left:62.709995pt;margin-top:12.389894pt;width:468.579995pt;height:402.759995pt;mso-position-horizontal-relative:page;mso-position-vertical-relative:paragraph;z-index:-10415" coordorigin="1254,248" coordsize="9372,8055">
            <v:group style="position:absolute;left:1265;top:258;width:9355;height:2" coordorigin="1265,258" coordsize="9355,2">
              <v:shape style="position:absolute;left:1265;top:258;width:9355;height:2" coordorigin="1265,258" coordsize="9355,0" path="m1265,258l10620,258e" filled="f" stroked="t" strokeweight=".579980pt" strokecolor="#000000">
                <v:path arrowok="t"/>
              </v:shape>
            </v:group>
            <v:group style="position:absolute;left:10615;top:258;width:2;height:8039" coordorigin="10615,258" coordsize="2,8039">
              <v:shape style="position:absolute;left:10615;top:258;width:2;height:8039" coordorigin="10615,258" coordsize="0,8039" path="m10615,258l10615,8297e" filled="f" stroked="t" strokeweight=".579980pt" strokecolor="#000000">
                <v:path arrowok="t"/>
              </v:shape>
            </v:group>
            <v:group style="position:absolute;left:1260;top:8292;width:9355;height:2" coordorigin="1260,8292" coordsize="9355,2">
              <v:shape style="position:absolute;left:1260;top:8292;width:9355;height:2" coordorigin="1260,8292" coordsize="9355,0" path="m1260,8292l10615,8292e" filled="f" stroked="t" strokeweight=".58001pt" strokecolor="#000000">
                <v:path arrowok="t"/>
              </v:shape>
            </v:group>
            <v:group style="position:absolute;left:1265;top:254;width:2;height:8039" coordorigin="1265,254" coordsize="2,8039">
              <v:shape style="position:absolute;left:1265;top:254;width:2;height:8039" coordorigin="1265,254" coordsize="0,8039" path="m1265,254l1265,8292e" filled="f" stroked="t" strokeweight=".58001pt" strokecolor="#000000">
                <v:path arrowok="t"/>
              </v:shape>
            </v:group>
            <w10:wrap type="none"/>
          </v:group>
        </w:pict>
      </w:r>
      <w:bookmarkStart w:name="FIGURE 28: Required Gate Pulses and Volt" w:id="105"/>
      <w:bookmarkEnd w:id="105"/>
      <w:r>
        <w:rPr/>
      </w:r>
      <w:bookmarkStart w:name="_bookmark46" w:id="106"/>
      <w:bookmarkEnd w:id="106"/>
      <w:r>
        <w:rPr/>
      </w:r>
      <w:r>
        <w:rPr>
          <w:spacing w:val="0"/>
          <w:w w:val="100"/>
        </w:rPr>
        <w:t>FIG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RE</w:t>
      </w:r>
      <w:r>
        <w:rPr>
          <w:spacing w:val="-6"/>
          <w:w w:val="100"/>
        </w:rPr>
        <w:t> </w:t>
      </w:r>
      <w:r>
        <w:rPr>
          <w:spacing w:val="0"/>
          <w:w w:val="100"/>
        </w:rPr>
        <w:t>28:</w:t>
      </w:r>
      <w:r>
        <w:rPr>
          <w:spacing w:val="0"/>
          <w:w w:val="100"/>
        </w:rPr>
        <w:t>       </w:t>
      </w:r>
      <w:r>
        <w:rPr>
          <w:spacing w:val="1"/>
          <w:w w:val="100"/>
        </w:rPr>
        <w:t> </w:t>
      </w:r>
      <w:r>
        <w:rPr>
          <w:spacing w:val="0"/>
          <w:w w:val="100"/>
        </w:rPr>
        <w:t>REQUI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ED</w:t>
      </w:r>
      <w:r>
        <w:rPr>
          <w:spacing w:val="-5"/>
          <w:w w:val="100"/>
        </w:rPr>
        <w:t> </w:t>
      </w:r>
      <w:r>
        <w:rPr>
          <w:spacing w:val="0"/>
          <w:w w:val="100"/>
        </w:rPr>
        <w:t>GATE</w:t>
      </w:r>
      <w:r>
        <w:rPr>
          <w:spacing w:val="-5"/>
          <w:w w:val="100"/>
        </w:rPr>
        <w:t> </w:t>
      </w:r>
      <w:r>
        <w:rPr>
          <w:spacing w:val="1"/>
          <w:w w:val="100"/>
        </w:rPr>
        <w:t>P</w:t>
      </w:r>
      <w:r>
        <w:rPr>
          <w:spacing w:val="0"/>
          <w:w w:val="100"/>
        </w:rPr>
        <w:t>ULSES</w:t>
      </w:r>
      <w:r>
        <w:rPr>
          <w:spacing w:val="-4"/>
          <w:w w:val="100"/>
        </w:rPr>
        <w:t> </w:t>
      </w:r>
      <w:r>
        <w:rPr>
          <w:spacing w:val="1"/>
          <w:w w:val="100"/>
        </w:rPr>
        <w:t>A</w:t>
      </w:r>
      <w:r>
        <w:rPr>
          <w:spacing w:val="0"/>
          <w:w w:val="100"/>
        </w:rPr>
        <w:t>ND</w:t>
      </w:r>
      <w:r>
        <w:rPr>
          <w:spacing w:val="-6"/>
          <w:w w:val="100"/>
        </w:rPr>
        <w:t> </w:t>
      </w:r>
      <w:r>
        <w:rPr>
          <w:spacing w:val="-16"/>
          <w:w w:val="100"/>
        </w:rPr>
        <w:t>V</w:t>
      </w:r>
      <w:r>
        <w:rPr>
          <w:spacing w:val="1"/>
          <w:w w:val="100"/>
        </w:rPr>
        <w:t>O</w:t>
      </w:r>
      <w:r>
        <w:rPr>
          <w:spacing w:val="0"/>
          <w:w w:val="100"/>
        </w:rPr>
        <w:t>L</w:t>
      </w:r>
      <w:r>
        <w:rPr>
          <w:spacing w:val="-7"/>
          <w:w w:val="100"/>
        </w:rPr>
        <w:t>T</w:t>
      </w:r>
      <w:r>
        <w:rPr>
          <w:spacing w:val="0"/>
          <w:w w:val="100"/>
        </w:rPr>
        <w:t>AGE</w:t>
      </w:r>
      <w:r>
        <w:rPr>
          <w:spacing w:val="-5"/>
          <w:w w:val="100"/>
        </w:rPr>
        <w:t> </w:t>
      </w:r>
      <w:r>
        <w:rPr>
          <w:spacing w:val="0"/>
          <w:w w:val="100"/>
        </w:rPr>
        <w:t>AND</w:t>
      </w:r>
      <w:r>
        <w:rPr>
          <w:spacing w:val="-4"/>
          <w:w w:val="100"/>
        </w:rPr>
        <w:t> </w:t>
      </w:r>
      <w:r>
        <w:rPr>
          <w:spacing w:val="0"/>
          <w:w w:val="100"/>
        </w:rPr>
        <w:t>C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RRE</w:t>
      </w:r>
      <w:r>
        <w:rPr>
          <w:spacing w:val="1"/>
          <w:w w:val="100"/>
        </w:rPr>
        <w:t>N</w:t>
      </w:r>
      <w:r>
        <w:rPr>
          <w:spacing w:val="0"/>
          <w:w w:val="100"/>
        </w:rPr>
        <w:t>T</w:t>
      </w:r>
      <w:r>
        <w:rPr>
          <w:spacing w:val="-5"/>
          <w:w w:val="100"/>
        </w:rPr>
        <w:t> </w:t>
      </w:r>
      <w:r>
        <w:rPr>
          <w:spacing w:val="0"/>
          <w:w w:val="100"/>
        </w:rPr>
        <w:t>ACROSS</w:t>
      </w:r>
      <w:r>
        <w:rPr>
          <w:spacing w:val="-3"/>
          <w:w w:val="100"/>
        </w:rPr>
        <w:t> </w:t>
      </w:r>
      <w:r>
        <w:rPr>
          <w:spacing w:val="0"/>
          <w:w w:val="100"/>
        </w:rPr>
        <w:t>PRIMA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9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9"/>
        <w:ind w:left="864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39.209976pt;margin-top:-13.236127pt;width:337.45002pt;height:315.43005pt;mso-position-horizontal-relative:page;mso-position-vertical-relative:paragraph;z-index:-10422" coordorigin="2784,-265" coordsize="6749,6309">
            <v:group style="position:absolute;left:2797;top:-259;width:2;height:6167" coordorigin="2797,-259" coordsize="2,6167">
              <v:shape style="position:absolute;left:2797;top:-259;width:2;height:6167" coordorigin="2797,-259" coordsize="0,6167" path="m2797,-259l2797,5908e" filled="f" stroked="t" strokeweight=".580pt" strokecolor="#000000">
                <v:path arrowok="t"/>
              </v:shape>
            </v:group>
            <v:group style="position:absolute;left:2792;top:613;width:6610;height:2" coordorigin="2792,613" coordsize="6610,2">
              <v:shape style="position:absolute;left:2792;top:613;width:6610;height:2" coordorigin="2792,613" coordsize="6610,0" path="m2792,613l9402,613e" filled="f" stroked="t" strokeweight=".58004pt" strokecolor="#000000">
                <v:path arrowok="t"/>
              </v:shape>
            </v:group>
            <v:group style="position:absolute;left:9305;top:561;width:108;height:96" coordorigin="9305,561" coordsize="108,96">
              <v:shape style="position:absolute;left:9305;top:561;width:108;height:96" coordorigin="9305,561" coordsize="108,96" path="m9305,561l9311,573,9314,585,9317,597,9318,609,9317,621,9314,633,9311,645,9305,657,9413,607,9318,567,9305,561xe" filled="t" fillcolor="#000000" stroked="f">
                <v:path arrowok="t"/>
                <v:fill type="solid"/>
              </v:shape>
            </v:group>
            <v:group style="position:absolute;left:2792;top:53;width:1400;height:2" coordorigin="2792,53" coordsize="1400,2">
              <v:shape style="position:absolute;left:2792;top:53;width:1400;height:2" coordorigin="2792,53" coordsize="1400,0" path="m2792,53l4193,53e" filled="f" stroked="t" strokeweight=".579980pt" strokecolor="#000000">
                <v:path arrowok="t"/>
              </v:shape>
            </v:group>
            <v:group style="position:absolute;left:4188;top:53;width:2;height:688" coordorigin="4188,53" coordsize="2,688">
              <v:shape style="position:absolute;left:4188;top:53;width:2;height:688" coordorigin="4188,53" coordsize="0,688" path="m4188,53l4188,741e" filled="f" stroked="t" strokeweight=".59001pt" strokecolor="#000000">
                <v:path arrowok="t"/>
              </v:shape>
            </v:group>
            <v:group style="position:absolute;left:5927;top:55;width:2;height:571" coordorigin="5927,55" coordsize="2,571">
              <v:shape style="position:absolute;left:5927;top:55;width:2;height:571" coordorigin="5927,55" coordsize="0,571" path="m5927,55l5927,627e" filled="f" stroked="t" strokeweight=".579980pt" strokecolor="#000000">
                <v:path arrowok="t"/>
              </v:shape>
            </v:group>
            <v:group style="position:absolute;left:5927;top:60;width:1396;height:2" coordorigin="5927,60" coordsize="1396,2">
              <v:shape style="position:absolute;left:5927;top:60;width:1396;height:2" coordorigin="5927,60" coordsize="1396,0" path="m5927,60l7322,60e" filled="f" stroked="t" strokeweight=".579980pt" strokecolor="#000000">
                <v:path arrowok="t"/>
              </v:shape>
            </v:group>
            <v:group style="position:absolute;left:7318;top:60;width:2;height:558" coordorigin="7318,60" coordsize="2,558">
              <v:shape style="position:absolute;left:7318;top:60;width:2;height:558" coordorigin="7318,60" coordsize="0,558" path="m7318,60l7318,618e" filled="f" stroked="t" strokeweight=".579980pt" strokecolor="#000000">
                <v:path arrowok="t"/>
              </v:shape>
            </v:group>
            <v:group style="position:absolute;left:2792;top:1223;width:6620;height:2" coordorigin="2792,1223" coordsize="6620,2">
              <v:shape style="position:absolute;left:2792;top:1223;width:6620;height:2" coordorigin="2792,1223" coordsize="6620,0" path="m2792,1223l9413,1223e" filled="f" stroked="t" strokeweight=".579980pt" strokecolor="#000000">
                <v:path arrowok="t"/>
              </v:shape>
            </v:group>
            <v:group style="position:absolute;left:9372;top:1170;width:108;height:92" coordorigin="9372,1170" coordsize="108,92">
              <v:shape style="position:absolute;left:9372;top:1170;width:108;height:92" coordorigin="9372,1170" coordsize="108,92" path="m9372,1170l9378,1181,9382,1193,9384,1205,9385,1216,9384,1228,9382,1240,9378,1252,9372,1263,9467,1221,9480,1215,9385,1175,9372,1170xe" filled="t" fillcolor="#000000" stroked="f">
                <v:path arrowok="t"/>
                <v:fill type="solid"/>
              </v:shape>
            </v:group>
            <v:group style="position:absolute;left:4384;top:687;width:2;height:541" coordorigin="4384,687" coordsize="2,541">
              <v:shape style="position:absolute;left:4384;top:687;width:2;height:541" coordorigin="4384,687" coordsize="0,541" path="m4384,687l4384,1228e" filled="f" stroked="t" strokeweight=".59pt" strokecolor="#000000">
                <v:path arrowok="t"/>
              </v:shape>
            </v:group>
            <v:group style="position:absolute;left:4384;top:691;width:1378;height:2" coordorigin="4384,691" coordsize="1378,2">
              <v:shape style="position:absolute;left:4384;top:691;width:1378;height:2" coordorigin="4384,691" coordsize="1378,0" path="m4384,691l5761,691e" filled="f" stroked="t" strokeweight=".579980pt" strokecolor="#000000">
                <v:path arrowok="t"/>
              </v:shape>
            </v:group>
            <v:group style="position:absolute;left:5756;top:691;width:2;height:529" coordorigin="5756,691" coordsize="2,529">
              <v:shape style="position:absolute;left:5756;top:691;width:2;height:529" coordorigin="5756,691" coordsize="0,529" path="m5756,691l5756,1221e" filled="f" stroked="t" strokeweight=".58001pt" strokecolor="#000000">
                <v:path arrowok="t"/>
              </v:shape>
            </v:group>
            <v:group style="position:absolute;left:2794;top:3715;width:6638;height:2" coordorigin="2794,3715" coordsize="6638,2">
              <v:shape style="position:absolute;left:2794;top:3715;width:6638;height:2" coordorigin="2794,3715" coordsize="6638,0" path="m2794,3715l9432,3715e" filled="f" stroked="t" strokeweight=".58001pt" strokecolor="#000000">
                <v:path arrowok="t"/>
              </v:shape>
            </v:group>
            <v:group style="position:absolute;left:7531;top:687;width:2;height:548" coordorigin="7531,687" coordsize="2,548">
              <v:shape style="position:absolute;left:7531;top:687;width:2;height:548" coordorigin="7531,687" coordsize="0,548" path="m7531,687l7531,1235e" filled="f" stroked="t" strokeweight=".58001pt" strokecolor="#000000">
                <v:path arrowok="t"/>
              </v:shape>
            </v:group>
            <v:group style="position:absolute;left:7531;top:691;width:1324;height:2" coordorigin="7531,691" coordsize="1324,2">
              <v:shape style="position:absolute;left:7531;top:691;width:1324;height:2" coordorigin="7531,691" coordsize="1324,0" path="m7531,691l8855,691e" filled="f" stroked="t" strokeweight=".579980pt" strokecolor="#000000">
                <v:path arrowok="t"/>
              </v:shape>
            </v:group>
            <v:group style="position:absolute;left:8850;top:691;width:2;height:536" coordorigin="8850,691" coordsize="2,536">
              <v:shape style="position:absolute;left:8850;top:691;width:2;height:536" coordorigin="8850,691" coordsize="0,536" path="m8850,691l8850,1228e" filled="f" stroked="t" strokeweight=".58001pt" strokecolor="#000000">
                <v:path arrowok="t"/>
              </v:shape>
            </v:group>
            <v:group style="position:absolute;left:9404;top:3664;width:108;height:94" coordorigin="9404,3664" coordsize="108,94">
              <v:shape style="position:absolute;left:9404;top:3664;width:108;height:94" coordorigin="9404,3664" coordsize="108,94" path="m9404,3664l9410,3676,9414,3687,9418,3699,9418,3723,9414,3735,9410,3745,9404,3757,9499,3715,9512,3709,9404,3664xe" filled="t" fillcolor="#000000" stroked="f">
                <v:path arrowok="t"/>
                <v:fill type="solid"/>
              </v:shape>
            </v:group>
            <v:group style="position:absolute;left:2802;top:2107;width:6611;height:2" coordorigin="2802,2107" coordsize="6611,2">
              <v:shape style="position:absolute;left:2802;top:2107;width:6611;height:2" coordorigin="2802,2107" coordsize="6611,0" path="m2802,2107l9413,2107e" filled="f" stroked="t" strokeweight=".579980pt" strokecolor="#000000">
                <v:path arrowok="t"/>
              </v:shape>
            </v:group>
            <v:group style="position:absolute;left:9398;top:2055;width:108;height:95" coordorigin="9398,2055" coordsize="108,95">
              <v:shape style="position:absolute;left:9398;top:2055;width:108;height:95" coordorigin="9398,2055" coordsize="108,95" path="m9398,2055l9404,2067,9408,2079,9410,2091,9412,2103,9410,2115,9408,2127,9404,2139,9398,2149,9493,2107,9506,2101,9412,2061,9398,2055xe" filled="t" fillcolor="#000000" stroked="f">
                <v:path arrowok="t"/>
                <v:fill type="solid"/>
              </v:shape>
            </v:group>
            <v:group style="position:absolute;left:2812;top:2734;width:6611;height:2" coordorigin="2812,2734" coordsize="6611,2">
              <v:shape style="position:absolute;left:2812;top:2734;width:6611;height:2" coordorigin="2812,2734" coordsize="6611,0" path="m2812,2734l9422,2734e" filled="f" stroked="t" strokeweight=".579980pt" strokecolor="#000000">
                <v:path arrowok="t"/>
              </v:shape>
            </v:group>
            <v:group style="position:absolute;left:9391;top:2681;width:109;height:96" coordorigin="9391,2681" coordsize="109,96">
              <v:shape style="position:absolute;left:9391;top:2681;width:109;height:96" coordorigin="9391,2681" coordsize="109,96" path="m9391,2681l9397,2693,9402,2705,9404,2717,9404,2741,9402,2753,9397,2765,9391,2777,9486,2734,9500,2728,9406,2687,9391,2681xe" filled="t" fillcolor="#000000" stroked="f">
                <v:path arrowok="t"/>
                <v:fill type="solid"/>
              </v:shape>
            </v:group>
            <v:group style="position:absolute;left:2790;top:1579;width:925;height:2" coordorigin="2790,1579" coordsize="925,2">
              <v:shape style="position:absolute;left:2790;top:1579;width:925;height:2" coordorigin="2790,1579" coordsize="925,0" path="m2790,1579l3715,1579e" filled="f" stroked="t" strokeweight=".58004pt" strokecolor="#000000">
                <v:path arrowok="t"/>
              </v:shape>
            </v:group>
            <v:group style="position:absolute;left:3710;top:1579;width:2;height:574" coordorigin="3710,1579" coordsize="2,574">
              <v:shape style="position:absolute;left:3710;top:1579;width:2;height:574" coordorigin="3710,1579" coordsize="0,574" path="m3710,1579l3710,2153e" filled="f" stroked="t" strokeweight=".580pt" strokecolor="#000000">
                <v:path arrowok="t"/>
              </v:shape>
            </v:group>
            <v:group style="position:absolute;left:5436;top:1462;width:2;height:726" coordorigin="5436,1462" coordsize="2,726">
              <v:shape style="position:absolute;left:5436;top:1462;width:2;height:726" coordorigin="5436,1462" coordsize="0,726" path="m5436,1462l5436,2188e" filled="f" stroked="t" strokeweight=".58001pt" strokecolor="#000000">
                <v:path arrowok="t"/>
              </v:shape>
            </v:group>
            <v:group style="position:absolute;left:5436;top:1587;width:1396;height:2" coordorigin="5436,1587" coordsize="1396,2">
              <v:shape style="position:absolute;left:5436;top:1587;width:1396;height:2" coordorigin="5436,1587" coordsize="1396,0" path="m5436,1587l6832,1587e" filled="f" stroked="t" strokeweight=".579980pt" strokecolor="#000000">
                <v:path arrowok="t"/>
              </v:shape>
            </v:group>
            <v:group style="position:absolute;left:6827;top:1587;width:2;height:559" coordorigin="6827,1587" coordsize="2,559">
              <v:shape style="position:absolute;left:6827;top:1587;width:2;height:559" coordorigin="6827,1587" coordsize="0,559" path="m6827,1587l6827,2146e" filled="f" stroked="t" strokeweight=".579980pt" strokecolor="#000000">
                <v:path arrowok="t"/>
              </v:shape>
            </v:group>
            <v:group style="position:absolute;left:3876;top:2091;width:2;height:719" coordorigin="3876,2091" coordsize="2,719">
              <v:shape style="position:absolute;left:3876;top:2091;width:2;height:719" coordorigin="3876,2091" coordsize="0,719" path="m3876,2091l3876,2809e" filled="f" stroked="t" strokeweight=".65pt" strokecolor="#000000">
                <v:path arrowok="t"/>
              </v:shape>
            </v:group>
            <v:group style="position:absolute;left:3877;top:2184;width:1378;height:2" coordorigin="3877,2184" coordsize="1378,2">
              <v:shape style="position:absolute;left:3877;top:2184;width:1378;height:2" coordorigin="3877,2184" coordsize="1378,0" path="m3877,2184l5255,2184e" filled="f" stroked="t" strokeweight=".58004pt" strokecolor="#000000">
                <v:path arrowok="t"/>
              </v:shape>
            </v:group>
            <v:group style="position:absolute;left:5252;top:2095;width:2;height:618" coordorigin="5252,2095" coordsize="2,618">
              <v:shape style="position:absolute;left:5252;top:2095;width:2;height:618" coordorigin="5252,2095" coordsize="0,618" path="m5252,2095l5252,2713e" filled="f" stroked="t" strokeweight=".77001pt" strokecolor="#000000">
                <v:path arrowok="t"/>
              </v:shape>
            </v:group>
            <v:group style="position:absolute;left:7024;top:2179;width:2;height:550" coordorigin="7024,2179" coordsize="2,550">
              <v:shape style="position:absolute;left:7024;top:2179;width:2;height:550" coordorigin="7024,2179" coordsize="0,550" path="m7024,2179l7024,2729e" filled="f" stroked="t" strokeweight=".58001pt" strokecolor="#000000">
                <v:path arrowok="t"/>
              </v:shape>
            </v:group>
            <v:group style="position:absolute;left:7024;top:2184;width:1325;height:2" coordorigin="7024,2184" coordsize="1325,2">
              <v:shape style="position:absolute;left:7024;top:2184;width:1325;height:2" coordorigin="7024,2184" coordsize="1325,0" path="m7024,2184l8348,2184e" filled="f" stroked="t" strokeweight=".58004pt" strokecolor="#000000">
                <v:path arrowok="t"/>
              </v:shape>
            </v:group>
            <v:group style="position:absolute;left:8344;top:2184;width:2;height:536" coordorigin="8344,2184" coordsize="2,536">
              <v:shape style="position:absolute;left:8344;top:2184;width:2;height:536" coordorigin="8344,2184" coordsize="0,536" path="m8344,2184l8344,2721e" filled="f" stroked="t" strokeweight=".58001pt" strokecolor="#000000">
                <v:path arrowok="t"/>
              </v:shape>
            </v:group>
            <v:group style="position:absolute;left:3703;top:711;width:10;height:5" coordorigin="3703,711" coordsize="10,5">
              <v:shape style="position:absolute;left:3703;top:711;width:10;height:5" coordorigin="3703,711" coordsize="10,5" path="m3703,713l3713,713e" filled="f" stroked="t" strokeweight=".33999pt" strokecolor="#000000">
                <v:path arrowok="t"/>
              </v:shape>
            </v:group>
            <v:group style="position:absolute;left:3703;top:715;width:10;height:40" coordorigin="3703,715" coordsize="10,40">
              <v:shape style="position:absolute;left:3703;top:715;width:10;height:40" coordorigin="3703,715" coordsize="10,40" path="m3703,735l3713,735e" filled="f" stroked="t" strokeweight="2.08pt" strokecolor="#000000">
                <v:path arrowok="t"/>
              </v:shape>
            </v:group>
            <v:group style="position:absolute;left:3703;top:834;width:10;height:5" coordorigin="3703,834" coordsize="10,5">
              <v:shape style="position:absolute;left:3703;top:834;width:10;height:5" coordorigin="3703,834" coordsize="10,5" path="m3703,837l3713,837e" filled="f" stroked="t" strokeweight=".33999pt" strokecolor="#000000">
                <v:path arrowok="t"/>
              </v:shape>
            </v:group>
            <v:group style="position:absolute;left:3703;top:839;width:10;height:73" coordorigin="3703,839" coordsize="10,73">
              <v:shape style="position:absolute;left:3703;top:839;width:10;height:73" coordorigin="3703,839" coordsize="10,73" path="m3703,876l3713,876e" filled="f" stroked="t" strokeweight="3.76pt" strokecolor="#000000">
                <v:path arrowok="t"/>
              </v:shape>
            </v:group>
            <v:group style="position:absolute;left:3703;top:991;width:10;height:5" coordorigin="3703,991" coordsize="10,5">
              <v:shape style="position:absolute;left:3703;top:991;width:10;height:5" coordorigin="3703,991" coordsize="10,5" path="m3703,994l3713,994e" filled="f" stroked="t" strokeweight=".33999pt" strokecolor="#000000">
                <v:path arrowok="t"/>
              </v:shape>
            </v:group>
            <v:group style="position:absolute;left:3703;top:996;width:10;height:74" coordorigin="3703,996" coordsize="10,74">
              <v:shape style="position:absolute;left:3703;top:996;width:10;height:74" coordorigin="3703,996" coordsize="10,74" path="m3703,1033l3713,1033e" filled="f" stroked="t" strokeweight="3.82pt" strokecolor="#000000">
                <v:path arrowok="t"/>
              </v:shape>
            </v:group>
            <v:group style="position:absolute;left:3703;top:1150;width:10;height:5" coordorigin="3703,1150" coordsize="10,5">
              <v:shape style="position:absolute;left:3703;top:1150;width:10;height:5" coordorigin="3703,1150" coordsize="10,5" path="m3703,1152l3713,1152e" filled="f" stroked="t" strokeweight=".33999pt" strokecolor="#000000">
                <v:path arrowok="t"/>
              </v:shape>
            </v:group>
            <v:group style="position:absolute;left:3703;top:1155;width:10;height:73" coordorigin="3703,1155" coordsize="10,73">
              <v:shape style="position:absolute;left:3703;top:1155;width:10;height:73" coordorigin="3703,1155" coordsize="10,73" path="m3703,1191l3713,1191e" filled="f" stroked="t" strokeweight="3.76pt" strokecolor="#000000">
                <v:path arrowok="t"/>
              </v:shape>
            </v:group>
            <v:group style="position:absolute;left:3703;top:1307;width:10;height:5" coordorigin="3703,1307" coordsize="10,5">
              <v:shape style="position:absolute;left:3703;top:1307;width:10;height:5" coordorigin="3703,1307" coordsize="10,5" path="m3703,1309l3713,1309e" filled="f" stroked="t" strokeweight=".34005pt" strokecolor="#000000">
                <v:path arrowok="t"/>
              </v:shape>
            </v:group>
            <v:group style="position:absolute;left:3703;top:1312;width:10;height:74" coordorigin="3703,1312" coordsize="10,74">
              <v:shape style="position:absolute;left:3703;top:1312;width:10;height:74" coordorigin="3703,1312" coordsize="10,74" path="m3703,1349l3713,1349e" filled="f" stroked="t" strokeweight="3.82pt" strokecolor="#000000">
                <v:path arrowok="t"/>
              </v:shape>
            </v:group>
            <v:group style="position:absolute;left:3703;top:1464;width:10;height:5" coordorigin="3703,1464" coordsize="10,5">
              <v:shape style="position:absolute;left:3703;top:1464;width:10;height:5" coordorigin="3703,1464" coordsize="10,5" path="m3703,1467l3713,1467e" filled="f" stroked="t" strokeweight=".33999pt" strokecolor="#000000">
                <v:path arrowok="t"/>
              </v:shape>
            </v:group>
            <v:group style="position:absolute;left:3703;top:1469;width:10;height:74" coordorigin="3703,1469" coordsize="10,74">
              <v:shape style="position:absolute;left:3703;top:1469;width:10;height:74" coordorigin="3703,1469" coordsize="10,74" path="m3703,1506l3713,1506e" filled="f" stroked="t" strokeweight="3.82pt" strokecolor="#000000">
                <v:path arrowok="t"/>
              </v:shape>
            </v:group>
            <v:group style="position:absolute;left:3703;top:1623;width:10;height:5" coordorigin="3703,1623" coordsize="10,5">
              <v:shape style="position:absolute;left:3703;top:1623;width:10;height:5" coordorigin="3703,1623" coordsize="10,5" path="m3703,1625l3713,1625e" filled="f" stroked="t" strokeweight=".33999pt" strokecolor="#000000">
                <v:path arrowok="t"/>
              </v:shape>
            </v:group>
            <v:group style="position:absolute;left:3703;top:1627;width:10;height:73" coordorigin="3703,1627" coordsize="10,73">
              <v:shape style="position:absolute;left:3703;top:1627;width:10;height:73" coordorigin="3703,1627" coordsize="10,73" path="m3703,1664l3713,1664e" filled="f" stroked="t" strokeweight="3.76pt" strokecolor="#000000">
                <v:path arrowok="t"/>
              </v:shape>
            </v:group>
            <v:group style="position:absolute;left:3703;top:1780;width:10;height:5" coordorigin="3703,1780" coordsize="10,5">
              <v:shape style="position:absolute;left:3703;top:1780;width:10;height:5" coordorigin="3703,1780" coordsize="10,5" path="m3703,1782l3713,1782e" filled="f" stroked="t" strokeweight=".33999pt" strokecolor="#000000">
                <v:path arrowok="t"/>
              </v:shape>
            </v:group>
            <v:group style="position:absolute;left:3703;top:1785;width:10;height:74" coordorigin="3703,1785" coordsize="10,74">
              <v:shape style="position:absolute;left:3703;top:1785;width:10;height:74" coordorigin="3703,1785" coordsize="10,74" path="m3703,1822l3713,1822e" filled="f" stroked="t" strokeweight="3.82pt" strokecolor="#000000">
                <v:path arrowok="t"/>
              </v:shape>
            </v:group>
            <v:group style="position:absolute;left:3703;top:1937;width:10;height:5" coordorigin="3703,1937" coordsize="10,5">
              <v:shape style="position:absolute;left:3703;top:1937;width:10;height:5" coordorigin="3703,1937" coordsize="10,5" path="m3703,1939l3713,1939e" filled="f" stroked="t" strokeweight=".33999pt" strokecolor="#000000">
                <v:path arrowok="t"/>
              </v:shape>
            </v:group>
            <v:group style="position:absolute;left:3703;top:1942;width:10;height:74" coordorigin="3703,1942" coordsize="10,74">
              <v:shape style="position:absolute;left:3703;top:1942;width:10;height:74" coordorigin="3703,1942" coordsize="10,74" path="m3703,1979l3713,1979e" filled="f" stroked="t" strokeweight="3.82pt" strokecolor="#000000">
                <v:path arrowok="t"/>
              </v:shape>
            </v:group>
            <v:group style="position:absolute;left:3703;top:2095;width:10;height:5" coordorigin="3703,2095" coordsize="10,5">
              <v:shape style="position:absolute;left:3703;top:2095;width:10;height:5" coordorigin="3703,2095" coordsize="10,5" path="m3703,2098l3713,2098e" filled="f" stroked="t" strokeweight=".33999pt" strokecolor="#000000">
                <v:path arrowok="t"/>
              </v:shape>
            </v:group>
            <v:group style="position:absolute;left:3703;top:2100;width:10;height:73" coordorigin="3703,2100" coordsize="10,73">
              <v:shape style="position:absolute;left:3703;top:2100;width:10;height:73" coordorigin="3703,2100" coordsize="10,73" path="m3703,2137l3713,2137e" filled="f" stroked="t" strokeweight="3.76pt" strokecolor="#000000">
                <v:path arrowok="t"/>
              </v:shape>
            </v:group>
            <v:group style="position:absolute;left:3703;top:2253;width:10;height:5" coordorigin="3703,2253" coordsize="10,5">
              <v:shape style="position:absolute;left:3703;top:2253;width:10;height:5" coordorigin="3703,2253" coordsize="10,5" path="m3703,2255l3713,2255e" filled="f" stroked="t" strokeweight=".33999pt" strokecolor="#000000">
                <v:path arrowok="t"/>
              </v:shape>
            </v:group>
            <v:group style="position:absolute;left:3703;top:2257;width:10;height:74" coordorigin="3703,2257" coordsize="10,74">
              <v:shape style="position:absolute;left:3703;top:2257;width:10;height:74" coordorigin="3703,2257" coordsize="10,74" path="m3703,2295l3713,2295e" filled="f" stroked="t" strokeweight="3.82pt" strokecolor="#000000">
                <v:path arrowok="t"/>
              </v:shape>
            </v:group>
            <v:group style="position:absolute;left:3703;top:2410;width:10;height:5" coordorigin="3703,2410" coordsize="10,5">
              <v:shape style="position:absolute;left:3703;top:2410;width:10;height:5" coordorigin="3703,2410" coordsize="10,5" path="m3703,2412l3713,2412e" filled="f" stroked="t" strokeweight=".33999pt" strokecolor="#000000">
                <v:path arrowok="t"/>
              </v:shape>
            </v:group>
            <v:group style="position:absolute;left:3703;top:2415;width:10;height:74" coordorigin="3703,2415" coordsize="10,74">
              <v:shape style="position:absolute;left:3703;top:2415;width:10;height:74" coordorigin="3703,2415" coordsize="10,74" path="m3703,2452l3713,2452e" filled="f" stroked="t" strokeweight="3.82pt" strokecolor="#000000">
                <v:path arrowok="t"/>
              </v:shape>
            </v:group>
            <v:group style="position:absolute;left:3703;top:2568;width:10;height:5" coordorigin="3703,2568" coordsize="10,5">
              <v:shape style="position:absolute;left:3703;top:2568;width:10;height:5" coordorigin="3703,2568" coordsize="10,5" path="m3703,2571l3713,2571e" filled="f" stroked="t" strokeweight=".33999pt" strokecolor="#000000">
                <v:path arrowok="t"/>
              </v:shape>
            </v:group>
            <v:group style="position:absolute;left:3703;top:2573;width:10;height:73" coordorigin="3703,2573" coordsize="10,73">
              <v:shape style="position:absolute;left:3703;top:2573;width:10;height:73" coordorigin="3703,2573" coordsize="10,73" path="m3703,2610l3713,2610e" filled="f" stroked="t" strokeweight="3.76pt" strokecolor="#000000">
                <v:path arrowok="t"/>
              </v:shape>
            </v:group>
            <v:group style="position:absolute;left:3703;top:2725;width:10;height:5" coordorigin="3703,2725" coordsize="10,5">
              <v:shape style="position:absolute;left:3703;top:2725;width:10;height:5" coordorigin="3703,2725" coordsize="10,5" path="m3703,2728l3713,2728e" filled="f" stroked="t" strokeweight=".34002pt" strokecolor="#000000">
                <v:path arrowok="t"/>
              </v:shape>
            </v:group>
            <v:group style="position:absolute;left:3703;top:2730;width:10;height:74" coordorigin="3703,2730" coordsize="10,74">
              <v:shape style="position:absolute;left:3703;top:2730;width:10;height:74" coordorigin="3703,2730" coordsize="10,74" path="m3703,2767l3713,2767e" filled="f" stroked="t" strokeweight="3.82pt" strokecolor="#000000">
                <v:path arrowok="t"/>
              </v:shape>
            </v:group>
            <v:group style="position:absolute;left:3703;top:2883;width:10;height:5" coordorigin="3703,2883" coordsize="10,5">
              <v:shape style="position:absolute;left:3703;top:2883;width:10;height:5" coordorigin="3703,2883" coordsize="10,5" path="m3703,2885l3713,2885e" filled="f" stroked="t" strokeweight=".33999pt" strokecolor="#000000">
                <v:path arrowok="t"/>
              </v:shape>
            </v:group>
            <v:group style="position:absolute;left:3703;top:2887;width:10;height:74" coordorigin="3703,2887" coordsize="10,74">
              <v:shape style="position:absolute;left:3703;top:2887;width:10;height:74" coordorigin="3703,2887" coordsize="10,74" path="m3703,2925l3713,2925e" filled="f" stroked="t" strokeweight="3.82pt" strokecolor="#000000">
                <v:path arrowok="t"/>
              </v:shape>
            </v:group>
            <v:group style="position:absolute;left:3703;top:3041;width:10;height:5" coordorigin="3703,3041" coordsize="10,5">
              <v:shape style="position:absolute;left:3703;top:3041;width:10;height:5" coordorigin="3703,3041" coordsize="10,5" path="m3703,3043l3713,3043e" filled="f" stroked="t" strokeweight=".33999pt" strokecolor="#000000">
                <v:path arrowok="t"/>
              </v:shape>
            </v:group>
            <v:group style="position:absolute;left:3703;top:3046;width:10;height:73" coordorigin="3703,3046" coordsize="10,73">
              <v:shape style="position:absolute;left:3703;top:3046;width:10;height:73" coordorigin="3703,3046" coordsize="10,73" path="m3703,3082l3713,3082e" filled="f" stroked="t" strokeweight="3.76pt" strokecolor="#000000">
                <v:path arrowok="t"/>
              </v:shape>
            </v:group>
            <v:group style="position:absolute;left:3703;top:3198;width:10;height:5" coordorigin="3703,3198" coordsize="10,5">
              <v:shape style="position:absolute;left:3703;top:3198;width:10;height:5" coordorigin="3703,3198" coordsize="10,5" path="m3703,3201l3713,3201e" filled="f" stroked="t" strokeweight=".33999pt" strokecolor="#000000">
                <v:path arrowok="t"/>
              </v:shape>
            </v:group>
            <v:group style="position:absolute;left:3703;top:3203;width:10;height:74" coordorigin="3703,3203" coordsize="10,74">
              <v:shape style="position:absolute;left:3703;top:3203;width:10;height:74" coordorigin="3703,3203" coordsize="10,74" path="m3703,3240l3713,3240e" filled="f" stroked="t" strokeweight="3.82pt" strokecolor="#000000">
                <v:path arrowok="t"/>
              </v:shape>
            </v:group>
            <v:group style="position:absolute;left:3703;top:3355;width:10;height:5" coordorigin="3703,3355" coordsize="10,5">
              <v:shape style="position:absolute;left:3703;top:3355;width:10;height:5" coordorigin="3703,3355" coordsize="10,5" path="m3703,3358l3713,3358e" filled="f" stroked="t" strokeweight=".34002pt" strokecolor="#000000">
                <v:path arrowok="t"/>
              </v:shape>
            </v:group>
            <v:group style="position:absolute;left:3703;top:3360;width:10;height:74" coordorigin="3703,3360" coordsize="10,74">
              <v:shape style="position:absolute;left:3703;top:3360;width:10;height:74" coordorigin="3703,3360" coordsize="10,74" path="m3703,3397l3713,3397e" filled="f" stroked="t" strokeweight="3.82pt" strokecolor="#000000">
                <v:path arrowok="t"/>
              </v:shape>
            </v:group>
            <v:group style="position:absolute;left:3703;top:3514;width:10;height:78" coordorigin="3703,3514" coordsize="10,78">
              <v:shape style="position:absolute;left:3703;top:3514;width:10;height:78" coordorigin="3703,3514" coordsize="10,78" path="m3703,3553l3713,3553e" filled="f" stroked="t" strokeweight="4.0pt" strokecolor="#000000">
                <v:path arrowok="t"/>
              </v:shape>
            </v:group>
            <v:group style="position:absolute;left:3703;top:3671;width:10;height:79" coordorigin="3703,3671" coordsize="10,79">
              <v:shape style="position:absolute;left:3703;top:3671;width:10;height:79" coordorigin="3703,3671" coordsize="10,79" path="m3703,3711l3713,3711e" filled="f" stroked="t" strokeweight="4.060000pt" strokecolor="#000000">
                <v:path arrowok="t"/>
              </v:shape>
            </v:group>
            <v:group style="position:absolute;left:3703;top:3828;width:10;height:79" coordorigin="3703,3828" coordsize="10,79">
              <v:shape style="position:absolute;left:3703;top:3828;width:10;height:79" coordorigin="3703,3828" coordsize="10,79" path="m3703,3868l3713,3868e" filled="f" stroked="t" strokeweight="4.060000pt" strokecolor="#000000">
                <v:path arrowok="t"/>
              </v:shape>
            </v:group>
            <v:group style="position:absolute;left:3703;top:3987;width:10;height:78" coordorigin="3703,3987" coordsize="10,78">
              <v:shape style="position:absolute;left:3703;top:3987;width:10;height:78" coordorigin="3703,3987" coordsize="10,78" path="m3703,4026l3713,4026e" filled="f" stroked="t" strokeweight="4.0pt" strokecolor="#000000">
                <v:path arrowok="t"/>
              </v:shape>
            </v:group>
            <v:group style="position:absolute;left:3703;top:4144;width:10;height:79" coordorigin="3703,4144" coordsize="10,79">
              <v:shape style="position:absolute;left:3703;top:4144;width:10;height:79" coordorigin="3703,4144" coordsize="10,79" path="m3703,4183l3713,4183e" filled="f" stroked="t" strokeweight="4.060000pt" strokecolor="#000000">
                <v:path arrowok="t"/>
              </v:shape>
            </v:group>
            <v:group style="position:absolute;left:3703;top:4302;width:10;height:78" coordorigin="3703,4302" coordsize="10,78">
              <v:shape style="position:absolute;left:3703;top:4302;width:10;height:78" coordorigin="3703,4302" coordsize="10,78" path="m3703,4341l3713,4341e" filled="f" stroked="t" strokeweight="4.0pt" strokecolor="#000000">
                <v:path arrowok="t"/>
              </v:shape>
            </v:group>
            <v:group style="position:absolute;left:3703;top:4458;width:10;height:80" coordorigin="3703,4458" coordsize="10,80">
              <v:shape style="position:absolute;left:3703;top:4458;width:10;height:80" coordorigin="3703,4458" coordsize="10,80" path="m3703,4538l3713,4538,3713,4458,3703,4458,3703,4538xe" filled="t" fillcolor="#000000" stroked="f">
                <v:path arrowok="t"/>
                <v:fill type="solid"/>
              </v:shape>
            </v:group>
            <v:group style="position:absolute;left:3703;top:4617;width:10;height:79" coordorigin="3703,4617" coordsize="10,79">
              <v:shape style="position:absolute;left:3703;top:4617;width:10;height:79" coordorigin="3703,4617" coordsize="10,79" path="m3703,4656l3713,4656e" filled="f" stroked="t" strokeweight="4.060000pt" strokecolor="#000000">
                <v:path arrowok="t"/>
              </v:shape>
            </v:group>
            <v:group style="position:absolute;left:3703;top:4775;width:10;height:78" coordorigin="3703,4775" coordsize="10,78">
              <v:shape style="position:absolute;left:3703;top:4775;width:10;height:78" coordorigin="3703,4775" coordsize="10,78" path="m3703,4814l3713,4814e" filled="f" stroked="t" strokeweight="4.0pt" strokecolor="#000000">
                <v:path arrowok="t"/>
              </v:shape>
            </v:group>
            <v:group style="position:absolute;left:3703;top:4932;width:10;height:78" coordorigin="3703,4932" coordsize="10,78">
              <v:shape style="position:absolute;left:3703;top:4932;width:10;height:78" coordorigin="3703,4932" coordsize="10,78" path="m3703,4971l3713,4971e" filled="f" stroked="t" strokeweight="4.0pt" strokecolor="#000000">
                <v:path arrowok="t"/>
              </v:shape>
            </v:group>
            <v:group style="position:absolute;left:3703;top:5089;width:10;height:79" coordorigin="3703,5089" coordsize="10,79">
              <v:shape style="position:absolute;left:3703;top:5089;width:10;height:79" coordorigin="3703,5089" coordsize="10,79" path="m3703,5129l3713,5129e" filled="f" stroked="t" strokeweight="4.060000pt" strokecolor="#000000">
                <v:path arrowok="t"/>
              </v:shape>
            </v:group>
            <v:group style="position:absolute;left:3703;top:5248;width:10;height:78" coordorigin="3703,5248" coordsize="10,78">
              <v:shape style="position:absolute;left:3703;top:5248;width:10;height:78" coordorigin="3703,5248" coordsize="10,78" path="m3703,5287l3713,5287e" filled="f" stroked="t" strokeweight="4.0pt" strokecolor="#000000">
                <v:path arrowok="t"/>
              </v:shape>
            </v:group>
            <v:group style="position:absolute;left:3703;top:5405;width:10;height:78" coordorigin="3703,5405" coordsize="10,78">
              <v:shape style="position:absolute;left:3703;top:5405;width:10;height:78" coordorigin="3703,5405" coordsize="10,78" path="m3703,5444l3713,5444e" filled="f" stroked="t" strokeweight="4.0pt" strokecolor="#000000">
                <v:path arrowok="t"/>
              </v:shape>
            </v:group>
            <v:group style="position:absolute;left:3703;top:5562;width:10;height:79" coordorigin="3703,5562" coordsize="10,79">
              <v:shape style="position:absolute;left:3703;top:5562;width:10;height:79" coordorigin="3703,5562" coordsize="10,79" path="m3703,5602l3713,5602e" filled="f" stroked="t" strokeweight="4.060000pt" strokecolor="#000000">
                <v:path arrowok="t"/>
              </v:shape>
            </v:group>
            <v:group style="position:absolute;left:3703;top:5721;width:10;height:78" coordorigin="3703,5721" coordsize="10,78">
              <v:shape style="position:absolute;left:3703;top:5721;width:10;height:78" coordorigin="3703,5721" coordsize="10,78" path="m3703,5760l3713,5760e" filled="f" stroked="t" strokeweight="4.0pt" strokecolor="#000000">
                <v:path arrowok="t"/>
              </v:shape>
            </v:group>
            <v:group style="position:absolute;left:3703;top:5878;width:10;height:44" coordorigin="3703,5878" coordsize="10,44">
              <v:shape style="position:absolute;left:3703;top:5878;width:10;height:44" coordorigin="3703,5878" coordsize="10,44" path="m3703,5900l3713,5900e" filled="f" stroked="t" strokeweight="2.320pt" strokecolor="#000000">
                <v:path arrowok="t"/>
              </v:shape>
            </v:group>
            <v:group style="position:absolute;left:4380;top:1296;width:10;height:78" coordorigin="4380,1296" coordsize="10,78">
              <v:shape style="position:absolute;left:4380;top:1296;width:10;height:78" coordorigin="4380,1296" coordsize="10,78" path="m4380,1335l4390,1335e" filled="f" stroked="t" strokeweight="4.0pt" strokecolor="#000000">
                <v:path arrowok="t"/>
              </v:shape>
            </v:group>
            <v:group style="position:absolute;left:4380;top:1455;width:10;height:79" coordorigin="4380,1455" coordsize="10,79">
              <v:shape style="position:absolute;left:4380;top:1455;width:10;height:79" coordorigin="4380,1455" coordsize="10,79" path="m4380,1494l4390,1494e" filled="f" stroked="t" strokeweight="4.060000pt" strokecolor="#000000">
                <v:path arrowok="t"/>
              </v:shape>
            </v:group>
            <v:group style="position:absolute;left:4380;top:1613;width:10;height:79" coordorigin="4380,1613" coordsize="10,79">
              <v:shape style="position:absolute;left:4380;top:1613;width:10;height:79" coordorigin="4380,1613" coordsize="10,79" path="m4380,1653l4390,1653e" filled="f" stroked="t" strokeweight="4.060000pt" strokecolor="#000000">
                <v:path arrowok="t"/>
              </v:shape>
            </v:group>
            <v:group style="position:absolute;left:4380;top:1771;width:10;height:79" coordorigin="4380,1771" coordsize="10,79">
              <v:shape style="position:absolute;left:4380;top:1771;width:10;height:79" coordorigin="4380,1771" coordsize="10,79" path="m4380,1811l4390,1811e" filled="f" stroked="t" strokeweight="4.060000pt" strokecolor="#000000">
                <v:path arrowok="t"/>
              </v:shape>
            </v:group>
            <v:group style="position:absolute;left:4380;top:1930;width:10;height:79" coordorigin="4380,1930" coordsize="10,79">
              <v:shape style="position:absolute;left:4380;top:1930;width:10;height:79" coordorigin="4380,1930" coordsize="10,79" path="m4380,1969l4390,1969e" filled="f" stroked="t" strokeweight="4.060000pt" strokecolor="#000000">
                <v:path arrowok="t"/>
              </v:shape>
            </v:group>
            <v:group style="position:absolute;left:4380;top:2088;width:10;height:79" coordorigin="4380,2088" coordsize="10,79">
              <v:shape style="position:absolute;left:4380;top:2088;width:10;height:79" coordorigin="4380,2088" coordsize="10,79" path="m4380,2128l4390,2128e" filled="f" stroked="t" strokeweight="4.060000pt" strokecolor="#000000">
                <v:path arrowok="t"/>
              </v:shape>
            </v:group>
            <v:group style="position:absolute;left:4380;top:2247;width:10;height:79" coordorigin="4380,2247" coordsize="10,79">
              <v:shape style="position:absolute;left:4380;top:2247;width:10;height:79" coordorigin="4380,2247" coordsize="10,79" path="m4380,2286l4390,2286e" filled="f" stroked="t" strokeweight="4.060000pt" strokecolor="#000000">
                <v:path arrowok="t"/>
              </v:shape>
            </v:group>
            <v:group style="position:absolute;left:4380;top:2405;width:10;height:79" coordorigin="4380,2405" coordsize="10,79">
              <v:shape style="position:absolute;left:4380;top:2405;width:10;height:79" coordorigin="4380,2405" coordsize="10,79" path="m4380,2445l4390,2445e" filled="f" stroked="t" strokeweight="4.060000pt" strokecolor="#000000">
                <v:path arrowok="t"/>
              </v:shape>
            </v:group>
            <v:group style="position:absolute;left:4380;top:2563;width:10;height:79" coordorigin="4380,2563" coordsize="10,79">
              <v:shape style="position:absolute;left:4380;top:2563;width:10;height:79" coordorigin="4380,2563" coordsize="10,79" path="m4380,2603l4390,2603e" filled="f" stroked="t" strokeweight="4.060000pt" strokecolor="#000000">
                <v:path arrowok="t"/>
              </v:shape>
            </v:group>
            <v:group style="position:absolute;left:4380;top:2722;width:10;height:79" coordorigin="4380,2722" coordsize="10,79">
              <v:shape style="position:absolute;left:4380;top:2722;width:10;height:79" coordorigin="4380,2722" coordsize="10,79" path="m4380,2761l4390,2761e" filled="f" stroked="t" strokeweight="4.060000pt" strokecolor="#000000">
                <v:path arrowok="t"/>
              </v:shape>
            </v:group>
            <v:group style="position:absolute;left:4380;top:2880;width:10;height:79" coordorigin="4380,2880" coordsize="10,79">
              <v:shape style="position:absolute;left:4380;top:2880;width:10;height:79" coordorigin="4380,2880" coordsize="10,79" path="m4380,2920l4390,2920e" filled="f" stroked="t" strokeweight="4.060000pt" strokecolor="#000000">
                <v:path arrowok="t"/>
              </v:shape>
            </v:group>
            <v:group style="position:absolute;left:4380;top:3040;width:10;height:78" coordorigin="4380,3040" coordsize="10,78">
              <v:shape style="position:absolute;left:4380;top:3040;width:10;height:78" coordorigin="4380,3040" coordsize="10,78" path="m4380,3079l4390,3079e" filled="f" stroked="t" strokeweight="4.0pt" strokecolor="#000000">
                <v:path arrowok="t"/>
              </v:shape>
            </v:group>
            <v:group style="position:absolute;left:4380;top:3198;width:10;height:78" coordorigin="4380,3198" coordsize="10,78">
              <v:shape style="position:absolute;left:4380;top:3198;width:10;height:78" coordorigin="4380,3198" coordsize="10,78" path="m4380,3237l4390,3237e" filled="f" stroked="t" strokeweight="4.0pt" strokecolor="#000000">
                <v:path arrowok="t"/>
              </v:shape>
            </v:group>
            <v:group style="position:absolute;left:4380;top:3357;width:10;height:78" coordorigin="4380,3357" coordsize="10,78">
              <v:shape style="position:absolute;left:4380;top:3357;width:10;height:78" coordorigin="4380,3357" coordsize="10,78" path="m4380,3396l4390,3396e" filled="f" stroked="t" strokeweight="4.0pt" strokecolor="#000000">
                <v:path arrowok="t"/>
              </v:shape>
            </v:group>
            <v:group style="position:absolute;left:4380;top:3515;width:10;height:79" coordorigin="4380,3515" coordsize="10,79">
              <v:shape style="position:absolute;left:4380;top:3515;width:10;height:79" coordorigin="4380,3515" coordsize="10,79" path="m4380,3555l4390,3555e" filled="f" stroked="t" strokeweight="4.060000pt" strokecolor="#000000">
                <v:path arrowok="t"/>
              </v:shape>
            </v:group>
            <v:group style="position:absolute;left:4380;top:3673;width:10;height:79" coordorigin="4380,3673" coordsize="10,79">
              <v:shape style="position:absolute;left:4380;top:3673;width:10;height:79" coordorigin="4380,3673" coordsize="10,79" path="m4380,3713l4390,3713e" filled="f" stroked="t" strokeweight="4.060000pt" strokecolor="#000000">
                <v:path arrowok="t"/>
              </v:shape>
            </v:group>
            <v:group style="position:absolute;left:4380;top:3832;width:10;height:79" coordorigin="4380,3832" coordsize="10,79">
              <v:shape style="position:absolute;left:4380;top:3832;width:10;height:79" coordorigin="4380,3832" coordsize="10,79" path="m4380,3871l4390,3871e" filled="f" stroked="t" strokeweight="4.060000pt" strokecolor="#000000">
                <v:path arrowok="t"/>
              </v:shape>
            </v:group>
            <v:group style="position:absolute;left:4380;top:3990;width:10;height:79" coordorigin="4380,3990" coordsize="10,79">
              <v:shape style="position:absolute;left:4380;top:3990;width:10;height:79" coordorigin="4380,3990" coordsize="10,79" path="m4380,4030l4390,4030e" filled="f" stroked="t" strokeweight="4.060000pt" strokecolor="#000000">
                <v:path arrowok="t"/>
              </v:shape>
            </v:group>
            <v:group style="position:absolute;left:4380;top:4149;width:10;height:79" coordorigin="4380,4149" coordsize="10,79">
              <v:shape style="position:absolute;left:4380;top:4149;width:10;height:79" coordorigin="4380,4149" coordsize="10,79" path="m4380,4188l4390,4188e" filled="f" stroked="t" strokeweight="4.060000pt" strokecolor="#000000">
                <v:path arrowok="t"/>
              </v:shape>
            </v:group>
            <v:group style="position:absolute;left:4380;top:4307;width:10;height:79" coordorigin="4380,4307" coordsize="10,79">
              <v:shape style="position:absolute;left:4380;top:4307;width:10;height:79" coordorigin="4380,4307" coordsize="10,79" path="m4380,4347l4390,4347e" filled="f" stroked="t" strokeweight="4.060000pt" strokecolor="#000000">
                <v:path arrowok="t"/>
              </v:shape>
            </v:group>
            <v:group style="position:absolute;left:4380;top:4465;width:10;height:79" coordorigin="4380,4465" coordsize="10,79">
              <v:shape style="position:absolute;left:4380;top:4465;width:10;height:79" coordorigin="4380,4465" coordsize="10,79" path="m4380,4505l4390,4505e" filled="f" stroked="t" strokeweight="4.060000pt" strokecolor="#000000">
                <v:path arrowok="t"/>
              </v:shape>
            </v:group>
            <v:group style="position:absolute;left:4380;top:4624;width:10;height:79" coordorigin="4380,4624" coordsize="10,79">
              <v:shape style="position:absolute;left:4380;top:4624;width:10;height:79" coordorigin="4380,4624" coordsize="10,79" path="m4380,4663l4390,4663e" filled="f" stroked="t" strokeweight="4.060000pt" strokecolor="#000000">
                <v:path arrowok="t"/>
              </v:shape>
            </v:group>
            <v:group style="position:absolute;left:4380;top:4782;width:10;height:79" coordorigin="4380,4782" coordsize="10,79">
              <v:shape style="position:absolute;left:4380;top:4782;width:10;height:79" coordorigin="4380,4782" coordsize="10,79" path="m4380,4822l4390,4822e" filled="f" stroked="t" strokeweight="4.060000pt" strokecolor="#000000">
                <v:path arrowok="t"/>
              </v:shape>
            </v:group>
            <v:group style="position:absolute;left:4380;top:4941;width:10;height:79" coordorigin="4380,4941" coordsize="10,79">
              <v:shape style="position:absolute;left:4380;top:4941;width:10;height:79" coordorigin="4380,4941" coordsize="10,79" path="m4380,4980l4390,4980e" filled="f" stroked="t" strokeweight="4.060000pt" strokecolor="#000000">
                <v:path arrowok="t"/>
              </v:shape>
            </v:group>
            <v:group style="position:absolute;left:4380;top:5099;width:10;height:79" coordorigin="4380,5099" coordsize="10,79">
              <v:shape style="position:absolute;left:4380;top:5099;width:10;height:79" coordorigin="4380,5099" coordsize="10,79" path="m4380,5139l4390,5139e" filled="f" stroked="t" strokeweight="4.060000pt" strokecolor="#000000">
                <v:path arrowok="t"/>
              </v:shape>
            </v:group>
            <v:group style="position:absolute;left:4380;top:5259;width:10;height:78" coordorigin="4380,5259" coordsize="10,78">
              <v:shape style="position:absolute;left:4380;top:5259;width:10;height:78" coordorigin="4380,5259" coordsize="10,78" path="m4380,5298l4390,5298e" filled="f" stroked="t" strokeweight="4.0pt" strokecolor="#000000">
                <v:path arrowok="t"/>
              </v:shape>
            </v:group>
            <v:group style="position:absolute;left:4380;top:5417;width:10;height:78" coordorigin="4380,5417" coordsize="10,78">
              <v:shape style="position:absolute;left:4380;top:5417;width:10;height:78" coordorigin="4380,5417" coordsize="10,78" path="m4380,5456l4390,5456e" filled="f" stroked="t" strokeweight="4.0pt" strokecolor="#000000">
                <v:path arrowok="t"/>
              </v:shape>
            </v:group>
            <v:group style="position:absolute;left:4380;top:5575;width:10;height:78" coordorigin="4380,5575" coordsize="10,78">
              <v:shape style="position:absolute;left:4380;top:5575;width:10;height:78" coordorigin="4380,5575" coordsize="10,78" path="m4380,5614l4390,5614e" filled="f" stroked="t" strokeweight="4.0pt" strokecolor="#000000">
                <v:path arrowok="t"/>
              </v:shape>
            </v:group>
            <v:group style="position:absolute;left:4380;top:5734;width:10;height:79" coordorigin="4380,5734" coordsize="10,79">
              <v:shape style="position:absolute;left:4380;top:5734;width:10;height:79" coordorigin="4380,5734" coordsize="10,79" path="m4380,5773l4390,5773e" filled="f" stroked="t" strokeweight="4.060000pt" strokecolor="#000000">
                <v:path arrowok="t"/>
              </v:shape>
            </v:group>
            <v:group style="position:absolute;left:4380;top:5892;width:10;height:44" coordorigin="4380,5892" coordsize="10,44">
              <v:shape style="position:absolute;left:4380;top:5892;width:10;height:44" coordorigin="4380,5892" coordsize="10,44" path="m4380,5914l4390,5914e" filled="f" stroked="t" strokeweight="2.320pt" strokecolor="#000000">
                <v:path arrowok="t"/>
              </v:shape>
            </v:group>
            <v:group style="position:absolute;left:4182;top:815;width:10;height:5" coordorigin="4182,815" coordsize="10,5">
              <v:shape style="position:absolute;left:4182;top:815;width:10;height:5" coordorigin="4182,815" coordsize="10,5" path="m4182,817l4192,817e" filled="f" stroked="t" strokeweight=".33999pt" strokecolor="#000000">
                <v:path arrowok="t"/>
              </v:shape>
            </v:group>
            <v:group style="position:absolute;left:4182;top:820;width:10;height:74" coordorigin="4182,820" coordsize="10,74">
              <v:shape style="position:absolute;left:4182;top:820;width:10;height:74" coordorigin="4182,820" coordsize="10,74" path="m4182,857l4192,857e" filled="f" stroked="t" strokeweight="3.82pt" strokecolor="#000000">
                <v:path arrowok="t"/>
              </v:shape>
            </v:group>
            <v:group style="position:absolute;left:4182;top:973;width:10;height:5" coordorigin="4182,973" coordsize="10,5">
              <v:shape style="position:absolute;left:4182;top:973;width:10;height:5" coordorigin="4182,973" coordsize="10,5" path="m4182,976l4192,976e" filled="f" stroked="t" strokeweight=".33999pt" strokecolor="#000000">
                <v:path arrowok="t"/>
              </v:shape>
            </v:group>
            <v:group style="position:absolute;left:4182;top:978;width:10;height:73" coordorigin="4182,978" coordsize="10,73">
              <v:shape style="position:absolute;left:4182;top:978;width:10;height:73" coordorigin="4182,978" coordsize="10,73" path="m4182,1015l4192,1015e" filled="f" stroked="t" strokeweight="3.76pt" strokecolor="#000000">
                <v:path arrowok="t"/>
              </v:shape>
            </v:group>
            <v:group style="position:absolute;left:4182;top:1132;width:10;height:5" coordorigin="4182,1132" coordsize="10,5">
              <v:shape style="position:absolute;left:4182;top:1132;width:10;height:5" coordorigin="4182,1132" coordsize="10,5" path="m4182,1134l4192,1134e" filled="f" stroked="t" strokeweight=".33999pt" strokecolor="#000000">
                <v:path arrowok="t"/>
              </v:shape>
            </v:group>
            <v:group style="position:absolute;left:4182;top:1137;width:10;height:73" coordorigin="4182,1137" coordsize="10,73">
              <v:shape style="position:absolute;left:4182;top:1137;width:10;height:73" coordorigin="4182,1137" coordsize="10,73" path="m4182,1173l4192,1173e" filled="f" stroked="t" strokeweight="3.76pt" strokecolor="#000000">
                <v:path arrowok="t"/>
              </v:shape>
            </v:group>
            <v:group style="position:absolute;left:4182;top:1289;width:10;height:5" coordorigin="4182,1289" coordsize="10,5">
              <v:shape style="position:absolute;left:4182;top:1289;width:10;height:5" coordorigin="4182,1289" coordsize="10,5" path="m4182,1291l4192,1291e" filled="f" stroked="t" strokeweight=".33999pt" strokecolor="#000000">
                <v:path arrowok="t"/>
              </v:shape>
            </v:group>
            <v:group style="position:absolute;left:4182;top:1294;width:10;height:74" coordorigin="4182,1294" coordsize="10,74">
              <v:shape style="position:absolute;left:4182;top:1294;width:10;height:74" coordorigin="4182,1294" coordsize="10,74" path="m4182,1331l4192,1331e" filled="f" stroked="t" strokeweight="3.82pt" strokecolor="#000000">
                <v:path arrowok="t"/>
              </v:shape>
            </v:group>
            <v:group style="position:absolute;left:4182;top:1447;width:10;height:5" coordorigin="4182,1447" coordsize="10,5">
              <v:shape style="position:absolute;left:4182;top:1447;width:10;height:5" coordorigin="4182,1447" coordsize="10,5" path="m4182,1450l4192,1450e" filled="f" stroked="t" strokeweight=".33999pt" strokecolor="#000000">
                <v:path arrowok="t"/>
              </v:shape>
            </v:group>
            <v:group style="position:absolute;left:4182;top:1452;width:10;height:74" coordorigin="4182,1452" coordsize="10,74">
              <v:shape style="position:absolute;left:4182;top:1452;width:10;height:74" coordorigin="4182,1452" coordsize="10,74" path="m4182,1489l4192,1489e" filled="f" stroked="t" strokeweight="3.82pt" strokecolor="#000000">
                <v:path arrowok="t"/>
              </v:shape>
            </v:group>
            <v:group style="position:absolute;left:4182;top:1606;width:10;height:5" coordorigin="4182,1606" coordsize="10,5">
              <v:shape style="position:absolute;left:4182;top:1606;width:10;height:5" coordorigin="4182,1606" coordsize="10,5" path="m4182,1608l4192,1608e" filled="f" stroked="t" strokeweight=".33999pt" strokecolor="#000000">
                <v:path arrowok="t"/>
              </v:shape>
            </v:group>
            <v:group style="position:absolute;left:4182;top:1611;width:10;height:74" coordorigin="4182,1611" coordsize="10,74">
              <v:shape style="position:absolute;left:4182;top:1611;width:10;height:74" coordorigin="4182,1611" coordsize="10,74" path="m4182,1648l4192,1648e" filled="f" stroked="t" strokeweight="3.82pt" strokecolor="#000000">
                <v:path arrowok="t"/>
              </v:shape>
            </v:group>
            <v:group style="position:absolute;left:4182;top:1764;width:10;height:5" coordorigin="4182,1764" coordsize="10,5">
              <v:shape style="position:absolute;left:4182;top:1764;width:10;height:5" coordorigin="4182,1764" coordsize="10,5" path="m4182,1767l4192,1767e" filled="f" stroked="t" strokeweight=".33999pt" strokecolor="#000000">
                <v:path arrowok="t"/>
              </v:shape>
            </v:group>
            <v:group style="position:absolute;left:4182;top:1769;width:10;height:74" coordorigin="4182,1769" coordsize="10,74">
              <v:shape style="position:absolute;left:4182;top:1769;width:10;height:74" coordorigin="4182,1769" coordsize="10,74" path="m4182,1806l4192,1806e" filled="f" stroked="t" strokeweight="3.82pt" strokecolor="#000000">
                <v:path arrowok="t"/>
              </v:shape>
            </v:group>
            <v:group style="position:absolute;left:4182;top:1923;width:10;height:5" coordorigin="4182,1923" coordsize="10,5">
              <v:shape style="position:absolute;left:4182;top:1923;width:10;height:5" coordorigin="4182,1923" coordsize="10,5" path="m4182,1925l4192,1925e" filled="f" stroked="t" strokeweight=".33999pt" strokecolor="#000000">
                <v:path arrowok="t"/>
              </v:shape>
            </v:group>
            <v:group style="position:absolute;left:4182;top:1927;width:10;height:74" coordorigin="4182,1927" coordsize="10,74">
              <v:shape style="position:absolute;left:4182;top:1927;width:10;height:74" coordorigin="4182,1927" coordsize="10,74" path="m4182,1965l4192,1965e" filled="f" stroked="t" strokeweight="3.82pt" strokecolor="#000000">
                <v:path arrowok="t"/>
              </v:shape>
            </v:group>
            <v:group style="position:absolute;left:4182;top:2081;width:10;height:5" coordorigin="4182,2081" coordsize="10,5">
              <v:shape style="position:absolute;left:4182;top:2081;width:10;height:5" coordorigin="4182,2081" coordsize="10,5" path="m4182,2083l4192,2083e" filled="f" stroked="t" strokeweight=".33999pt" strokecolor="#000000">
                <v:path arrowok="t"/>
              </v:shape>
            </v:group>
            <v:group style="position:absolute;left:4182;top:2086;width:10;height:73" coordorigin="4182,2086" coordsize="10,73">
              <v:shape style="position:absolute;left:4182;top:2086;width:10;height:73" coordorigin="4182,2086" coordsize="10,73" path="m4182,2122l4192,2122e" filled="f" stroked="t" strokeweight="3.76pt" strokecolor="#000000">
                <v:path arrowok="t"/>
              </v:shape>
            </v:group>
            <v:group style="position:absolute;left:4182;top:2239;width:10;height:5" coordorigin="4182,2239" coordsize="10,5">
              <v:shape style="position:absolute;left:4182;top:2239;width:10;height:5" coordorigin="4182,2239" coordsize="10,5" path="m4182,2242l4192,2242e" filled="f" stroked="t" strokeweight=".33999pt" strokecolor="#000000">
                <v:path arrowok="t"/>
              </v:shape>
            </v:group>
            <v:group style="position:absolute;left:4182;top:2244;width:10;height:73" coordorigin="4182,2244" coordsize="10,73">
              <v:shape style="position:absolute;left:4182;top:2244;width:10;height:73" coordorigin="4182,2244" coordsize="10,73" path="m4182,2281l4192,2281e" filled="f" stroked="t" strokeweight="3.76pt" strokecolor="#000000">
                <v:path arrowok="t"/>
              </v:shape>
            </v:group>
            <v:group style="position:absolute;left:4182;top:2397;width:10;height:5" coordorigin="4182,2397" coordsize="10,5">
              <v:shape style="position:absolute;left:4182;top:2397;width:10;height:5" coordorigin="4182,2397" coordsize="10,5" path="m4182,2399l4192,2399e" filled="f" stroked="t" strokeweight=".33999pt" strokecolor="#000000">
                <v:path arrowok="t"/>
              </v:shape>
            </v:group>
            <v:group style="position:absolute;left:4182;top:2401;width:10;height:74" coordorigin="4182,2401" coordsize="10,74">
              <v:shape style="position:absolute;left:4182;top:2401;width:10;height:74" coordorigin="4182,2401" coordsize="10,74" path="m4182,2439l4192,2439e" filled="f" stroked="t" strokeweight="3.82pt" strokecolor="#000000">
                <v:path arrowok="t"/>
              </v:shape>
            </v:group>
            <v:group style="position:absolute;left:4182;top:2555;width:10;height:5" coordorigin="4182,2555" coordsize="10,5">
              <v:shape style="position:absolute;left:4182;top:2555;width:10;height:5" coordorigin="4182,2555" coordsize="10,5" path="m4182,2557l4192,2557e" filled="f" stroked="t" strokeweight=".33999pt" strokecolor="#000000">
                <v:path arrowok="t"/>
              </v:shape>
            </v:group>
            <v:group style="position:absolute;left:4182;top:2560;width:10;height:74" coordorigin="4182,2560" coordsize="10,74">
              <v:shape style="position:absolute;left:4182;top:2560;width:10;height:74" coordorigin="4182,2560" coordsize="10,74" path="m4182,2597l4192,2597e" filled="f" stroked="t" strokeweight="3.82pt" strokecolor="#000000">
                <v:path arrowok="t"/>
              </v:shape>
            </v:group>
            <v:group style="position:absolute;left:4182;top:2713;width:10;height:5" coordorigin="4182,2713" coordsize="10,5">
              <v:shape style="position:absolute;left:4182;top:2713;width:10;height:5" coordorigin="4182,2713" coordsize="10,5" path="m4182,2716l4192,2716e" filled="f" stroked="t" strokeweight=".34002pt" strokecolor="#000000">
                <v:path arrowok="t"/>
              </v:shape>
            </v:group>
            <v:group style="position:absolute;left:4182;top:2718;width:10;height:74" coordorigin="4182,2718" coordsize="10,74">
              <v:shape style="position:absolute;left:4182;top:2718;width:10;height:74" coordorigin="4182,2718" coordsize="10,74" path="m4182,2755l4192,2755e" filled="f" stroked="t" strokeweight="3.82pt" strokecolor="#000000">
                <v:path arrowok="t"/>
              </v:shape>
            </v:group>
            <v:group style="position:absolute;left:4182;top:2872;width:10;height:5" coordorigin="4182,2872" coordsize="10,5">
              <v:shape style="position:absolute;left:4182;top:2872;width:10;height:5" coordorigin="4182,2872" coordsize="10,5" path="m4182,2874l4192,2874e" filled="f" stroked="t" strokeweight=".33999pt" strokecolor="#000000">
                <v:path arrowok="t"/>
              </v:shape>
            </v:group>
            <v:group style="position:absolute;left:4182;top:2877;width:10;height:74" coordorigin="4182,2877" coordsize="10,74">
              <v:shape style="position:absolute;left:4182;top:2877;width:10;height:74" coordorigin="4182,2877" coordsize="10,74" path="m4182,2914l4192,2914e" filled="f" stroked="t" strokeweight="3.82pt" strokecolor="#000000">
                <v:path arrowok="t"/>
              </v:shape>
            </v:group>
            <v:group style="position:absolute;left:4182;top:3030;width:10;height:5" coordorigin="4182,3030" coordsize="10,5">
              <v:shape style="position:absolute;left:4182;top:3030;width:10;height:5" coordorigin="4182,3030" coordsize="10,5" path="m4182,3033l4192,3033e" filled="f" stroked="t" strokeweight=".33999pt" strokecolor="#000000">
                <v:path arrowok="t"/>
              </v:shape>
            </v:group>
            <v:group style="position:absolute;left:4182;top:3035;width:10;height:73" coordorigin="4182,3035" coordsize="10,73">
              <v:shape style="position:absolute;left:4182;top:3035;width:10;height:73" coordorigin="4182,3035" coordsize="10,73" path="m4182,3072l4192,3072e" filled="f" stroked="t" strokeweight="3.76pt" strokecolor="#000000">
                <v:path arrowok="t"/>
              </v:shape>
            </v:group>
            <v:group style="position:absolute;left:4182;top:3189;width:10;height:5" coordorigin="4182,3189" coordsize="10,5">
              <v:shape style="position:absolute;left:4182;top:3189;width:10;height:5" coordorigin="4182,3189" coordsize="10,5" path="m4182,3191l4192,3191e" filled="f" stroked="t" strokeweight=".33999pt" strokecolor="#000000">
                <v:path arrowok="t"/>
              </v:shape>
            </v:group>
            <v:group style="position:absolute;left:4182;top:3193;width:10;height:73" coordorigin="4182,3193" coordsize="10,73">
              <v:shape style="position:absolute;left:4182;top:3193;width:10;height:73" coordorigin="4182,3193" coordsize="10,73" path="m4182,3230l4192,3230e" filled="f" stroked="t" strokeweight="3.76pt" strokecolor="#000000">
                <v:path arrowok="t"/>
              </v:shape>
            </v:group>
            <v:group style="position:absolute;left:4182;top:3346;width:10;height:79" coordorigin="4182,3346" coordsize="10,79">
              <v:shape style="position:absolute;left:4182;top:3346;width:10;height:79" coordorigin="4182,3346" coordsize="10,79" path="m4182,3385l4192,3385e" filled="f" stroked="t" strokeweight="4.060000pt" strokecolor="#000000">
                <v:path arrowok="t"/>
              </v:shape>
            </v:group>
            <v:group style="position:absolute;left:4182;top:3504;width:10;height:79" coordorigin="4182,3504" coordsize="10,79">
              <v:shape style="position:absolute;left:4182;top:3504;width:10;height:79" coordorigin="4182,3504" coordsize="10,79" path="m4182,3544l4192,3544e" filled="f" stroked="t" strokeweight="4.060000pt" strokecolor="#000000">
                <v:path arrowok="t"/>
              </v:shape>
            </v:group>
            <v:group style="position:absolute;left:4182;top:3663;width:10;height:79" coordorigin="4182,3663" coordsize="10,79">
              <v:shape style="position:absolute;left:4182;top:3663;width:10;height:79" coordorigin="4182,3663" coordsize="10,79" path="m4182,3702l4192,3702e" filled="f" stroked="t" strokeweight="4.060000pt" strokecolor="#000000">
                <v:path arrowok="t"/>
              </v:shape>
            </v:group>
            <v:group style="position:absolute;left:4182;top:3821;width:10;height:79" coordorigin="4182,3821" coordsize="10,79">
              <v:shape style="position:absolute;left:4182;top:3821;width:10;height:79" coordorigin="4182,3821" coordsize="10,79" path="m4182,3861l4192,3861e" filled="f" stroked="t" strokeweight="4.060000pt" strokecolor="#000000">
                <v:path arrowok="t"/>
              </v:shape>
            </v:group>
            <v:group style="position:absolute;left:4182;top:3979;width:10;height:78" coordorigin="4182,3979" coordsize="10,78">
              <v:shape style="position:absolute;left:4182;top:3979;width:10;height:78" coordorigin="4182,3979" coordsize="10,78" path="m4182,4018l4192,4018e" filled="f" stroked="t" strokeweight="4.0pt" strokecolor="#000000">
                <v:path arrowok="t"/>
              </v:shape>
            </v:group>
            <v:group style="position:absolute;left:4182;top:4138;width:10;height:78" coordorigin="4182,4138" coordsize="10,78">
              <v:shape style="position:absolute;left:4182;top:4138;width:10;height:78" coordorigin="4182,4138" coordsize="10,78" path="m4182,4177l4192,4177e" filled="f" stroked="t" strokeweight="4.0pt" strokecolor="#000000">
                <v:path arrowok="t"/>
              </v:shape>
            </v:group>
            <v:group style="position:absolute;left:4182;top:4295;width:10;height:79" coordorigin="4182,4295" coordsize="10,79">
              <v:shape style="position:absolute;left:4182;top:4295;width:10;height:79" coordorigin="4182,4295" coordsize="10,79" path="m4182,4335l4192,4335e" filled="f" stroked="t" strokeweight="4.060000pt" strokecolor="#000000">
                <v:path arrowok="t"/>
              </v:shape>
            </v:group>
            <v:group style="position:absolute;left:4182;top:4453;width:10;height:79" coordorigin="4182,4453" coordsize="10,79">
              <v:shape style="position:absolute;left:4182;top:4453;width:10;height:79" coordorigin="4182,4453" coordsize="10,79" path="m4182,4493l4192,4493e" filled="f" stroked="t" strokeweight="4.060000pt" strokecolor="#000000">
                <v:path arrowok="t"/>
              </v:shape>
            </v:group>
            <v:group style="position:absolute;left:4182;top:4612;width:10;height:79" coordorigin="4182,4612" coordsize="10,79">
              <v:shape style="position:absolute;left:4182;top:4612;width:10;height:79" coordorigin="4182,4612" coordsize="10,79" path="m4182,4651l4192,4651e" filled="f" stroked="t" strokeweight="4.060000pt" strokecolor="#000000">
                <v:path arrowok="t"/>
              </v:shape>
            </v:group>
            <v:group style="position:absolute;left:4182;top:4770;width:10;height:79" coordorigin="4182,4770" coordsize="10,79">
              <v:shape style="position:absolute;left:4182;top:4770;width:10;height:79" coordorigin="4182,4770" coordsize="10,79" path="m4182,4810l4192,4810e" filled="f" stroked="t" strokeweight="4.060000pt" strokecolor="#000000">
                <v:path arrowok="t"/>
              </v:shape>
            </v:group>
            <v:group style="position:absolute;left:4182;top:4929;width:10;height:79" coordorigin="4182,4929" coordsize="10,79">
              <v:shape style="position:absolute;left:4182;top:4929;width:10;height:79" coordorigin="4182,4929" coordsize="10,79" path="m4182,4968l4192,4968e" filled="f" stroked="t" strokeweight="4.060000pt" strokecolor="#000000">
                <v:path arrowok="t"/>
              </v:shape>
            </v:group>
            <v:group style="position:absolute;left:4182;top:5087;width:10;height:78" coordorigin="4182,5087" coordsize="10,78">
              <v:shape style="position:absolute;left:4182;top:5087;width:10;height:78" coordorigin="4182,5087" coordsize="10,78" path="m4182,5126l4192,5126e" filled="f" stroked="t" strokeweight="4.0pt" strokecolor="#000000">
                <v:path arrowok="t"/>
              </v:shape>
            </v:group>
            <v:group style="position:absolute;left:4182;top:5245;width:10;height:78" coordorigin="4182,5245" coordsize="10,78">
              <v:shape style="position:absolute;left:4182;top:5245;width:10;height:78" coordorigin="4182,5245" coordsize="10,78" path="m4182,5284l4192,5284e" filled="f" stroked="t" strokeweight="4.0pt" strokecolor="#000000">
                <v:path arrowok="t"/>
              </v:shape>
            </v:group>
            <v:group style="position:absolute;left:4182;top:5403;width:10;height:79" coordorigin="4182,5403" coordsize="10,79">
              <v:shape style="position:absolute;left:4182;top:5403;width:10;height:79" coordorigin="4182,5403" coordsize="10,79" path="m4182,5442l4192,5442e" filled="f" stroked="t" strokeweight="4.060000pt" strokecolor="#000000">
                <v:path arrowok="t"/>
              </v:shape>
            </v:group>
            <v:group style="position:absolute;left:4182;top:5561;width:10;height:79" coordorigin="4182,5561" coordsize="10,79">
              <v:shape style="position:absolute;left:4182;top:5561;width:10;height:79" coordorigin="4182,5561" coordsize="10,79" path="m4182,5601l4192,5601e" filled="f" stroked="t" strokeweight="4.060000pt" strokecolor="#000000">
                <v:path arrowok="t"/>
              </v:shape>
            </v:group>
            <v:group style="position:absolute;left:4182;top:5719;width:10;height:79" coordorigin="4182,5719" coordsize="10,79">
              <v:shape style="position:absolute;left:4182;top:5719;width:10;height:79" coordorigin="4182,5719" coordsize="10,79" path="m4182,5759l4192,5759e" filled="f" stroked="t" strokeweight="4.060000pt" strokecolor="#000000">
                <v:path arrowok="t"/>
              </v:shape>
            </v:group>
            <v:group style="position:absolute;left:4182;top:5878;width:10;height:44" coordorigin="4182,5878" coordsize="10,44">
              <v:shape style="position:absolute;left:4182;top:5878;width:10;height:44" coordorigin="4182,5878" coordsize="10,44" path="m4182,5900l4192,5900e" filled="f" stroked="t" strokeweight="2.320pt" strokecolor="#000000">
                <v:path arrowok="t"/>
              </v:shape>
            </v:group>
            <v:group style="position:absolute;left:5250;top:682;width:10;height:44" coordorigin="5250,682" coordsize="10,44">
              <v:shape style="position:absolute;left:5250;top:682;width:10;height:44" coordorigin="5250,682" coordsize="10,44" path="m5250,704l5260,704e" filled="f" stroked="t" strokeweight="2.320pt" strokecolor="#000000">
                <v:path arrowok="t"/>
              </v:shape>
            </v:group>
            <v:group style="position:absolute;left:5250;top:808;width:10;height:80" coordorigin="5250,808" coordsize="10,80">
              <v:shape style="position:absolute;left:5250;top:808;width:10;height:80" coordorigin="5250,808" coordsize="10,80" path="m5255,808l5255,888e" filled="f" stroked="t" strokeweight=".58001pt" strokecolor="#000000">
                <v:path arrowok="t"/>
              </v:shape>
            </v:group>
            <v:group style="position:absolute;left:5250;top:970;width:10;height:79" coordorigin="5250,970" coordsize="10,79">
              <v:shape style="position:absolute;left:5250;top:970;width:10;height:79" coordorigin="5250,970" coordsize="10,79" path="m5250,1009l5260,1009e" filled="f" stroked="t" strokeweight="4.060000pt" strokecolor="#000000">
                <v:path arrowok="t"/>
              </v:shape>
            </v:group>
            <v:group style="position:absolute;left:5250;top:1131;width:10;height:80" coordorigin="5250,1131" coordsize="10,80">
              <v:shape style="position:absolute;left:5250;top:1131;width:10;height:80" coordorigin="5250,1131" coordsize="10,80" path="m5255,1131l5255,1211e" filled="f" stroked="t" strokeweight=".58001pt" strokecolor="#000000">
                <v:path arrowok="t"/>
              </v:shape>
            </v:group>
            <v:group style="position:absolute;left:5250;top:1293;width:10;height:80" coordorigin="5250,1293" coordsize="10,80">
              <v:shape style="position:absolute;left:5250;top:1293;width:10;height:80" coordorigin="5250,1293" coordsize="10,80" path="m5255,1293l5255,1373e" filled="f" stroked="t" strokeweight=".58001pt" strokecolor="#000000">
                <v:path arrowok="t"/>
              </v:shape>
            </v:group>
            <v:group style="position:absolute;left:5250;top:1455;width:10;height:79" coordorigin="5250,1455" coordsize="10,79">
              <v:shape style="position:absolute;left:5250;top:1455;width:10;height:79" coordorigin="5250,1455" coordsize="10,79" path="m5250,1494l5260,1494e" filled="f" stroked="t" strokeweight="4.060000pt" strokecolor="#000000">
                <v:path arrowok="t"/>
              </v:shape>
            </v:group>
            <v:group style="position:absolute;left:5250;top:1615;width:10;height:80" coordorigin="5250,1615" coordsize="10,80">
              <v:shape style="position:absolute;left:5250;top:1615;width:10;height:80" coordorigin="5250,1615" coordsize="10,80" path="m5255,1615l5255,1696e" filled="f" stroked="t" strokeweight=".58001pt" strokecolor="#000000">
                <v:path arrowok="t"/>
              </v:shape>
            </v:group>
            <v:group style="position:absolute;left:5250;top:1777;width:10;height:80" coordorigin="5250,1777" coordsize="10,80">
              <v:shape style="position:absolute;left:5250;top:1777;width:10;height:80" coordorigin="5250,1777" coordsize="10,80" path="m5255,1777l5255,1858e" filled="f" stroked="t" strokeweight=".58001pt" strokecolor="#000000">
                <v:path arrowok="t"/>
              </v:shape>
            </v:group>
            <v:group style="position:absolute;left:5250;top:1938;width:10;height:80" coordorigin="5250,1938" coordsize="10,80">
              <v:shape style="position:absolute;left:5250;top:1938;width:10;height:80" coordorigin="5250,1938" coordsize="10,80" path="m5255,1938l5255,2019e" filled="f" stroked="t" strokeweight=".58001pt" strokecolor="#000000">
                <v:path arrowok="t"/>
              </v:shape>
            </v:group>
            <v:group style="position:absolute;left:5250;top:2262;width:10;height:80" coordorigin="5250,2262" coordsize="10,80">
              <v:shape style="position:absolute;left:5250;top:2262;width:10;height:80" coordorigin="5250,2262" coordsize="10,80" path="m5255,2262l5255,2343e" filled="f" stroked="t" strokeweight=".58001pt" strokecolor="#000000">
                <v:path arrowok="t"/>
              </v:shape>
            </v:group>
            <v:group style="position:absolute;left:5250;top:2423;width:10;height:80" coordorigin="5250,2423" coordsize="10,80">
              <v:shape style="position:absolute;left:5250;top:2423;width:10;height:80" coordorigin="5250,2423" coordsize="10,80" path="m5255,2423l5255,2503e" filled="f" stroked="t" strokeweight=".58001pt" strokecolor="#000000">
                <v:path arrowok="t"/>
              </v:shape>
            </v:group>
            <v:group style="position:absolute;left:5250;top:2585;width:10;height:80" coordorigin="5250,2585" coordsize="10,80">
              <v:shape style="position:absolute;left:5250;top:2585;width:10;height:80" coordorigin="5250,2585" coordsize="10,80" path="m5255,2585l5255,2665e" filled="f" stroked="t" strokeweight=".58001pt" strokecolor="#000000">
                <v:path arrowok="t"/>
              </v:shape>
            </v:group>
            <v:group style="position:absolute;left:5250;top:2747;width:10;height:80" coordorigin="5250,2747" coordsize="10,80">
              <v:shape style="position:absolute;left:5250;top:2747;width:10;height:80" coordorigin="5250,2747" coordsize="10,80" path="m5255,2747l5255,2827e" filled="f" stroked="t" strokeweight=".58001pt" strokecolor="#000000">
                <v:path arrowok="t"/>
              </v:shape>
            </v:group>
            <v:group style="position:absolute;left:5250;top:2908;width:10;height:80" coordorigin="5250,2908" coordsize="10,80">
              <v:shape style="position:absolute;left:5250;top:2908;width:10;height:80" coordorigin="5250,2908" coordsize="10,80" path="m5255,2908l5255,2988e" filled="f" stroked="t" strokeweight=".58001pt" strokecolor="#000000">
                <v:path arrowok="t"/>
              </v:shape>
            </v:group>
            <v:group style="position:absolute;left:5250;top:3070;width:10;height:80" coordorigin="5250,3070" coordsize="10,80">
              <v:shape style="position:absolute;left:5250;top:3070;width:10;height:80" coordorigin="5250,3070" coordsize="10,80" path="m5255,3070l5255,3150e" filled="f" stroked="t" strokeweight=".58001pt" strokecolor="#000000">
                <v:path arrowok="t"/>
              </v:shape>
            </v:group>
            <v:group style="position:absolute;left:5250;top:3232;width:10;height:80" coordorigin="5250,3232" coordsize="10,80">
              <v:shape style="position:absolute;left:5250;top:3232;width:10;height:80" coordorigin="5250,3232" coordsize="10,80" path="m5255,3232l5255,3312e" filled="f" stroked="t" strokeweight=".58001pt" strokecolor="#000000">
                <v:path arrowok="t"/>
              </v:shape>
            </v:group>
            <v:group style="position:absolute;left:5250;top:3393;width:10;height:80" coordorigin="5250,3393" coordsize="10,80">
              <v:shape style="position:absolute;left:5250;top:3393;width:10;height:80" coordorigin="5250,3393" coordsize="10,80" path="m5255,3393l5255,3473e" filled="f" stroked="t" strokeweight=".58001pt" strokecolor="#000000">
                <v:path arrowok="t"/>
              </v:shape>
            </v:group>
            <v:group style="position:absolute;left:5250;top:3555;width:10;height:80" coordorigin="5250,3555" coordsize="10,80">
              <v:shape style="position:absolute;left:5250;top:3555;width:10;height:80" coordorigin="5250,3555" coordsize="10,80" path="m5255,3555l5255,3635e" filled="f" stroked="t" strokeweight=".58001pt" strokecolor="#000000">
                <v:path arrowok="t"/>
              </v:shape>
            </v:group>
            <v:group style="position:absolute;left:5250;top:3717;width:10;height:80" coordorigin="5250,3717" coordsize="10,80">
              <v:shape style="position:absolute;left:5250;top:3717;width:10;height:80" coordorigin="5250,3717" coordsize="10,80" path="m5255,3717l5255,3797e" filled="f" stroked="t" strokeweight=".58001pt" strokecolor="#000000">
                <v:path arrowok="t"/>
              </v:shape>
            </v:group>
            <v:group style="position:absolute;left:5250;top:3877;width:10;height:80" coordorigin="5250,3877" coordsize="10,80">
              <v:shape style="position:absolute;left:5250;top:3877;width:10;height:80" coordorigin="5250,3877" coordsize="10,80" path="m5255,3877l5255,3958e" filled="f" stroked="t" strokeweight=".58001pt" strokecolor="#000000">
                <v:path arrowok="t"/>
              </v:shape>
            </v:group>
            <v:group style="position:absolute;left:5250;top:4039;width:10;height:80" coordorigin="5250,4039" coordsize="10,80">
              <v:shape style="position:absolute;left:5250;top:4039;width:10;height:80" coordorigin="5250,4039" coordsize="10,80" path="m5255,4039l5255,4120e" filled="f" stroked="t" strokeweight=".58001pt" strokecolor="#000000">
                <v:path arrowok="t"/>
              </v:shape>
            </v:group>
            <v:group style="position:absolute;left:5250;top:4201;width:10;height:80" coordorigin="5250,4201" coordsize="10,80">
              <v:shape style="position:absolute;left:5250;top:4201;width:10;height:80" coordorigin="5250,4201" coordsize="10,80" path="m5255,4201l5255,4282e" filled="f" stroked="t" strokeweight=".58001pt" strokecolor="#000000">
                <v:path arrowok="t"/>
              </v:shape>
            </v:group>
            <v:group style="position:absolute;left:5250;top:4362;width:10;height:80" coordorigin="5250,4362" coordsize="10,80">
              <v:shape style="position:absolute;left:5250;top:4362;width:10;height:80" coordorigin="5250,4362" coordsize="10,80" path="m5255,4362l5255,4443e" filled="f" stroked="t" strokeweight=".58001pt" strokecolor="#000000">
                <v:path arrowok="t"/>
              </v:shape>
            </v:group>
            <v:group style="position:absolute;left:5250;top:4524;width:10;height:80" coordorigin="5250,4524" coordsize="10,80">
              <v:shape style="position:absolute;left:5250;top:4524;width:10;height:80" coordorigin="5250,4524" coordsize="10,80" path="m5255,4524l5255,4605e" filled="f" stroked="t" strokeweight=".58001pt" strokecolor="#000000">
                <v:path arrowok="t"/>
              </v:shape>
            </v:group>
            <v:group style="position:absolute;left:5250;top:4686;width:10;height:79" coordorigin="5250,4686" coordsize="10,79">
              <v:shape style="position:absolute;left:5250;top:4686;width:10;height:79" coordorigin="5250,4686" coordsize="10,79" path="m5250,4726l5260,4726e" filled="f" stroked="t" strokeweight="4.060000pt" strokecolor="#000000">
                <v:path arrowok="t"/>
              </v:shape>
            </v:group>
            <v:group style="position:absolute;left:5250;top:4847;width:10;height:80" coordorigin="5250,4847" coordsize="10,80">
              <v:shape style="position:absolute;left:5250;top:4847;width:10;height:80" coordorigin="5250,4847" coordsize="10,80" path="m5255,4847l5255,4927e" filled="f" stroked="t" strokeweight=".58001pt" strokecolor="#000000">
                <v:path arrowok="t"/>
              </v:shape>
            </v:group>
            <v:group style="position:absolute;left:5250;top:5009;width:10;height:80" coordorigin="5250,5009" coordsize="10,80">
              <v:shape style="position:absolute;left:5250;top:5009;width:10;height:80" coordorigin="5250,5009" coordsize="10,80" path="m5255,5009l5255,5089e" filled="f" stroked="t" strokeweight=".58001pt" strokecolor="#000000">
                <v:path arrowok="t"/>
              </v:shape>
            </v:group>
            <v:group style="position:absolute;left:5250;top:5171;width:10;height:5" coordorigin="5250,5171" coordsize="10,5">
              <v:shape style="position:absolute;left:5250;top:5171;width:10;height:5" coordorigin="5250,5171" coordsize="10,5" path="m5250,5173l5260,5173e" filled="f" stroked="t" strokeweight=".34002pt" strokecolor="#000000">
                <v:path arrowok="t"/>
              </v:shape>
            </v:group>
            <v:group style="position:absolute;left:5250;top:5176;width:10;height:74" coordorigin="5250,5176" coordsize="10,74">
              <v:shape style="position:absolute;left:5250;top:5176;width:10;height:74" coordorigin="5250,5176" coordsize="10,74" path="m5250,5213l5260,5213e" filled="f" stroked="t" strokeweight="3.82pt" strokecolor="#000000">
                <v:path arrowok="t"/>
              </v:shape>
            </v:group>
            <v:group style="position:absolute;left:5250;top:5332;width:10;height:5" coordorigin="5250,5332" coordsize="10,5">
              <v:shape style="position:absolute;left:5250;top:5332;width:10;height:5" coordorigin="5250,5332" coordsize="10,5" path="m5250,5334l5260,5334e" filled="f" stroked="t" strokeweight=".34002pt" strokecolor="#000000">
                <v:path arrowok="t"/>
              </v:shape>
            </v:group>
            <v:group style="position:absolute;left:5250;top:5337;width:10;height:76" coordorigin="5250,5337" coordsize="10,76">
              <v:shape style="position:absolute;left:5250;top:5337;width:10;height:76" coordorigin="5250,5337" coordsize="10,76" path="m5250,5374l5260,5374e" filled="f" stroked="t" strokeweight="3.88pt" strokecolor="#000000">
                <v:path arrowok="t"/>
              </v:shape>
            </v:group>
            <v:group style="position:absolute;left:5250;top:5494;width:10;height:5" coordorigin="5250,5494" coordsize="10,5">
              <v:shape style="position:absolute;left:5250;top:5494;width:10;height:5" coordorigin="5250,5494" coordsize="10,5" path="m5250,5496l5260,5496e" filled="f" stroked="t" strokeweight=".33999pt" strokecolor="#000000">
                <v:path arrowok="t"/>
              </v:shape>
            </v:group>
            <v:group style="position:absolute;left:5250;top:5499;width:10;height:76" coordorigin="5250,5499" coordsize="10,76">
              <v:shape style="position:absolute;left:5250;top:5499;width:10;height:76" coordorigin="5250,5499" coordsize="10,76" path="m5250,5536l5260,5536e" filled="f" stroked="t" strokeweight="3.88pt" strokecolor="#000000">
                <v:path arrowok="t"/>
              </v:shape>
            </v:group>
            <v:group style="position:absolute;left:5250;top:5655;width:10;height:5" coordorigin="5250,5655" coordsize="10,5">
              <v:shape style="position:absolute;left:5250;top:5655;width:10;height:5" coordorigin="5250,5655" coordsize="10,5" path="m5250,5657l5260,5657e" filled="f" stroked="t" strokeweight=".33999pt" strokecolor="#000000">
                <v:path arrowok="t"/>
              </v:shape>
            </v:group>
            <v:group style="position:absolute;left:5250;top:5659;width:10;height:76" coordorigin="5250,5659" coordsize="10,76">
              <v:shape style="position:absolute;left:5250;top:5659;width:10;height:76" coordorigin="5250,5659" coordsize="10,76" path="m5250,5697l5260,5697e" filled="f" stroked="t" strokeweight="3.88pt" strokecolor="#000000">
                <v:path arrowok="t"/>
              </v:shape>
            </v:group>
            <v:group style="position:absolute;left:5250;top:5817;width:10;height:5" coordorigin="5250,5817" coordsize="10,5">
              <v:shape style="position:absolute;left:5250;top:5817;width:10;height:5" coordorigin="5250,5817" coordsize="10,5" path="m5250,5819l5260,5819e" filled="f" stroked="t" strokeweight=".33999pt" strokecolor="#000000">
                <v:path arrowok="t"/>
              </v:shape>
            </v:group>
            <v:group style="position:absolute;left:5250;top:5821;width:10;height:76" coordorigin="5250,5821" coordsize="10,76">
              <v:shape style="position:absolute;left:5250;top:5821;width:10;height:76" coordorigin="5250,5821" coordsize="10,76" path="m5250,5859l5260,5859e" filled="f" stroked="t" strokeweight="3.88pt" strokecolor="#000000">
                <v:path arrowok="t"/>
              </v:shape>
            </v:group>
            <v:group style="position:absolute;left:5250;top:5979;width:10;height:5" coordorigin="5250,5979" coordsize="10,5">
              <v:shape style="position:absolute;left:5250;top:5979;width:10;height:5" coordorigin="5250,5979" coordsize="10,5" path="m5250,5981l5260,5981e" filled="f" stroked="t" strokeweight=".34002pt" strokecolor="#000000">
                <v:path arrowok="t"/>
              </v:shape>
            </v:group>
            <v:group style="position:absolute;left:5250;top:5983;width:10;height:40" coordorigin="5250,5983" coordsize="10,40">
              <v:shape style="position:absolute;left:5250;top:5983;width:10;height:40" coordorigin="5250,5983" coordsize="10,40" path="m5250,6003l5260,6003e" filled="f" stroked="t" strokeweight="2.08pt" strokecolor="#000000">
                <v:path arrowok="t"/>
              </v:shape>
            </v:group>
            <v:group style="position:absolute;left:5431;top:696;width:10;height:5" coordorigin="5431,696" coordsize="10,5">
              <v:shape style="position:absolute;left:5431;top:696;width:10;height:5" coordorigin="5431,696" coordsize="10,5" path="m5431,699l5441,699e" filled="f" stroked="t" strokeweight=".33999pt" strokecolor="#000000">
                <v:path arrowok="t"/>
              </v:shape>
            </v:group>
            <v:group style="position:absolute;left:5431;top:701;width:10;height:40" coordorigin="5431,701" coordsize="10,40">
              <v:shape style="position:absolute;left:5431;top:701;width:10;height:40" coordorigin="5431,701" coordsize="10,40" path="m5431,721l5441,721e" filled="f" stroked="t" strokeweight="2.08pt" strokecolor="#000000">
                <v:path arrowok="t"/>
              </v:shape>
            </v:group>
            <v:group style="position:absolute;left:5431;top:821;width:10;height:5" coordorigin="5431,821" coordsize="10,5">
              <v:shape style="position:absolute;left:5431;top:821;width:10;height:5" coordorigin="5431,821" coordsize="10,5" path="m5431,823l5441,823e" filled="f" stroked="t" strokeweight=".34005pt" strokecolor="#000000">
                <v:path arrowok="t"/>
              </v:shape>
            </v:group>
            <v:group style="position:absolute;left:5431;top:826;width:10;height:76" coordorigin="5431,826" coordsize="10,76">
              <v:shape style="position:absolute;left:5431;top:826;width:10;height:76" coordorigin="5431,826" coordsize="10,76" path="m5431,864l5441,864e" filled="f" stroked="t" strokeweight="3.88pt" strokecolor="#000000">
                <v:path arrowok="t"/>
              </v:shape>
            </v:group>
            <v:group style="position:absolute;left:5431;top:982;width:10;height:5" coordorigin="5431,982" coordsize="10,5">
              <v:shape style="position:absolute;left:5431;top:982;width:10;height:5" coordorigin="5431,982" coordsize="10,5" path="m5431,984l5441,984e" filled="f" stroked="t" strokeweight=".33999pt" strokecolor="#000000">
                <v:path arrowok="t"/>
              </v:shape>
            </v:group>
            <v:group style="position:absolute;left:5431;top:987;width:10;height:74" coordorigin="5431,987" coordsize="10,74">
              <v:shape style="position:absolute;left:5431;top:987;width:10;height:74" coordorigin="5431,987" coordsize="10,74" path="m5431,1024l5441,1024e" filled="f" stroked="t" strokeweight="3.82pt" strokecolor="#000000">
                <v:path arrowok="t"/>
              </v:shape>
            </v:group>
            <v:group style="position:absolute;left:5431;top:1141;width:10;height:5" coordorigin="5431,1141" coordsize="10,5">
              <v:shape style="position:absolute;left:5431;top:1141;width:10;height:5" coordorigin="5431,1141" coordsize="10,5" path="m5431,1144l5441,1144e" filled="f" stroked="t" strokeweight=".33999pt" strokecolor="#000000">
                <v:path arrowok="t"/>
              </v:shape>
            </v:group>
            <v:group style="position:absolute;left:5431;top:1146;width:10;height:76" coordorigin="5431,1146" coordsize="10,76">
              <v:shape style="position:absolute;left:5431;top:1146;width:10;height:76" coordorigin="5431,1146" coordsize="10,76" path="m5431,1184l5441,1184e" filled="f" stroked="t" strokeweight="3.88pt" strokecolor="#000000">
                <v:path arrowok="t"/>
              </v:shape>
            </v:group>
            <v:group style="position:absolute;left:5431;top:1302;width:10;height:5" coordorigin="5431,1302" coordsize="10,5">
              <v:shape style="position:absolute;left:5431;top:1302;width:10;height:5" coordorigin="5431,1302" coordsize="10,5" path="m5431,1305l5441,1305e" filled="f" stroked="t" strokeweight=".33999pt" strokecolor="#000000">
                <v:path arrowok="t"/>
              </v:shape>
            </v:group>
            <v:group style="position:absolute;left:5431;top:1307;width:10;height:74" coordorigin="5431,1307" coordsize="10,74">
              <v:shape style="position:absolute;left:5431;top:1307;width:10;height:74" coordorigin="5431,1307" coordsize="10,74" path="m5431,1344l5441,1344e" filled="f" stroked="t" strokeweight="3.82pt" strokecolor="#000000">
                <v:path arrowok="t"/>
              </v:shape>
            </v:group>
            <v:group style="position:absolute;left:5431;top:1462;width:10;height:5" coordorigin="5431,1462" coordsize="10,5">
              <v:shape style="position:absolute;left:5431;top:1462;width:10;height:5" coordorigin="5431,1462" coordsize="10,5" path="m5431,1464l5441,1464e" filled="f" stroked="t" strokeweight=".33999pt" strokecolor="#000000">
                <v:path arrowok="t"/>
              </v:shape>
            </v:group>
            <v:group style="position:absolute;left:5431;top:2263;width:10;height:5" coordorigin="5431,2263" coordsize="10,5">
              <v:shape style="position:absolute;left:5431;top:2263;width:10;height:5" coordorigin="5431,2263" coordsize="10,5" path="m5431,2266l5441,2266e" filled="f" stroked="t" strokeweight=".33999pt" strokecolor="#000000">
                <v:path arrowok="t"/>
              </v:shape>
            </v:group>
            <v:group style="position:absolute;left:5431;top:2268;width:10;height:76" coordorigin="5431,2268" coordsize="10,76">
              <v:shape style="position:absolute;left:5431;top:2268;width:10;height:76" coordorigin="5431,2268" coordsize="10,76" path="m5431,2306l5441,2306e" filled="f" stroked="t" strokeweight="3.88pt" strokecolor="#000000">
                <v:path arrowok="t"/>
              </v:shape>
            </v:group>
            <v:group style="position:absolute;left:5431;top:2424;width:10;height:5" coordorigin="5431,2424" coordsize="10,5">
              <v:shape style="position:absolute;left:5431;top:2424;width:10;height:5" coordorigin="5431,2424" coordsize="10,5" path="m5431,2427l5441,2427e" filled="f" stroked="t" strokeweight=".34005pt" strokecolor="#000000">
                <v:path arrowok="t"/>
              </v:shape>
            </v:group>
            <v:group style="position:absolute;left:5431;top:2429;width:10;height:74" coordorigin="5431,2429" coordsize="10,74">
              <v:shape style="position:absolute;left:5431;top:2429;width:10;height:74" coordorigin="5431,2429" coordsize="10,74" path="m5431,2466l5441,2466e" filled="f" stroked="t" strokeweight="3.82pt" strokecolor="#000000">
                <v:path arrowok="t"/>
              </v:shape>
            </v:group>
            <v:group style="position:absolute;left:5431;top:2584;width:10;height:5" coordorigin="5431,2584" coordsize="10,5">
              <v:shape style="position:absolute;left:5431;top:2584;width:10;height:5" coordorigin="5431,2584" coordsize="10,5" path="m5431,2586l5441,2586e" filled="f" stroked="t" strokeweight=".33999pt" strokecolor="#000000">
                <v:path arrowok="t"/>
              </v:shape>
            </v:group>
            <v:group style="position:absolute;left:5431;top:2589;width:10;height:76" coordorigin="5431,2589" coordsize="10,76">
              <v:shape style="position:absolute;left:5431;top:2589;width:10;height:76" coordorigin="5431,2589" coordsize="10,76" path="m5431,2626l5441,2626e" filled="f" stroked="t" strokeweight="3.88pt" strokecolor="#000000">
                <v:path arrowok="t"/>
              </v:shape>
            </v:group>
            <v:group style="position:absolute;left:5431;top:2745;width:10;height:5" coordorigin="5431,2745" coordsize="10,5">
              <v:shape style="position:absolute;left:5431;top:2745;width:10;height:5" coordorigin="5431,2745" coordsize="10,5" path="m5431,2747l5441,2747e" filled="f" stroked="t" strokeweight=".34002pt" strokecolor="#000000">
                <v:path arrowok="t"/>
              </v:shape>
            </v:group>
            <v:group style="position:absolute;left:5431;top:2749;width:10;height:74" coordorigin="5431,2749" coordsize="10,74">
              <v:shape style="position:absolute;left:5431;top:2749;width:10;height:74" coordorigin="5431,2749" coordsize="10,74" path="m5431,2787l5441,2787e" filled="f" stroked="t" strokeweight="3.82pt" strokecolor="#000000">
                <v:path arrowok="t"/>
              </v:shape>
            </v:group>
            <v:group style="position:absolute;left:5431;top:2904;width:10;height:5" coordorigin="5431,2904" coordsize="10,5">
              <v:shape style="position:absolute;left:5431;top:2904;width:10;height:5" coordorigin="5431,2904" coordsize="10,5" path="m5431,2907l5441,2907e" filled="f" stroked="t" strokeweight=".34002pt" strokecolor="#000000">
                <v:path arrowok="t"/>
              </v:shape>
            </v:group>
            <v:group style="position:absolute;left:5431;top:2909;width:10;height:76" coordorigin="5431,2909" coordsize="10,76">
              <v:shape style="position:absolute;left:5431;top:2909;width:10;height:76" coordorigin="5431,2909" coordsize="10,76" path="m5431,2947l5441,2947e" filled="f" stroked="t" strokeweight="3.88pt" strokecolor="#000000">
                <v:path arrowok="t"/>
              </v:shape>
            </v:group>
            <v:group style="position:absolute;left:5431;top:3065;width:10;height:5" coordorigin="5431,3065" coordsize="10,5">
              <v:shape style="position:absolute;left:5431;top:3065;width:10;height:5" coordorigin="5431,3065" coordsize="10,5" path="m5431,3067l5441,3067e" filled="f" stroked="t" strokeweight=".33999pt" strokecolor="#000000">
                <v:path arrowok="t"/>
              </v:shape>
            </v:group>
            <v:group style="position:absolute;left:5431;top:3070;width:10;height:74" coordorigin="5431,3070" coordsize="10,74">
              <v:shape style="position:absolute;left:5431;top:3070;width:10;height:74" coordorigin="5431,3070" coordsize="10,74" path="m5431,3107l5441,3107e" filled="f" stroked="t" strokeweight="3.82pt" strokecolor="#000000">
                <v:path arrowok="t"/>
              </v:shape>
            </v:group>
            <v:group style="position:absolute;left:5431;top:3225;width:10;height:5" coordorigin="5431,3225" coordsize="10,5">
              <v:shape style="position:absolute;left:5431;top:3225;width:10;height:5" coordorigin="5431,3225" coordsize="10,5" path="m5431,3227l5441,3227e" filled="f" stroked="t" strokeweight=".34002pt" strokecolor="#000000">
                <v:path arrowok="t"/>
              </v:shape>
            </v:group>
            <v:group style="position:absolute;left:5431;top:3229;width:10;height:76" coordorigin="5431,3229" coordsize="10,76">
              <v:shape style="position:absolute;left:5431;top:3229;width:10;height:76" coordorigin="5431,3229" coordsize="10,76" path="m5431,3267l5441,3267e" filled="f" stroked="t" strokeweight="3.88pt" strokecolor="#000000">
                <v:path arrowok="t"/>
              </v:shape>
            </v:group>
            <v:group style="position:absolute;left:5431;top:3385;width:10;height:5" coordorigin="5431,3385" coordsize="10,5">
              <v:shape style="position:absolute;left:5431;top:3385;width:10;height:5" coordorigin="5431,3385" coordsize="10,5" path="m5431,3388l5441,3388e" filled="f" stroked="t" strokeweight=".34002pt" strokecolor="#000000">
                <v:path arrowok="t"/>
              </v:shape>
            </v:group>
            <v:group style="position:absolute;left:5431;top:3390;width:10;height:74" coordorigin="5431,3390" coordsize="10,74">
              <v:shape style="position:absolute;left:5431;top:3390;width:10;height:74" coordorigin="5431,3390" coordsize="10,74" path="m5431,3427l5441,3427e" filled="f" stroked="t" strokeweight="3.82pt" strokecolor="#000000">
                <v:path arrowok="t"/>
              </v:shape>
            </v:group>
            <v:group style="position:absolute;left:5431;top:3546;width:10;height:79" coordorigin="5431,3546" coordsize="10,79">
              <v:shape style="position:absolute;left:5431;top:3546;width:10;height:79" coordorigin="5431,3546" coordsize="10,79" path="m5431,3586l5441,3586e" filled="f" stroked="t" strokeweight="4.060000pt" strokecolor="#000000">
                <v:path arrowok="t"/>
              </v:shape>
            </v:group>
            <v:group style="position:absolute;left:5431;top:3706;width:10;height:80" coordorigin="5431,3706" coordsize="10,80">
              <v:shape style="position:absolute;left:5431;top:3706;width:10;height:80" coordorigin="5431,3706" coordsize="10,80" path="m5436,3706l5436,3786e" filled="f" stroked="t" strokeweight=".58001pt" strokecolor="#000000">
                <v:path arrowok="t"/>
              </v:shape>
            </v:group>
            <v:group style="position:absolute;left:5431;top:3867;width:10;height:79" coordorigin="5431,3867" coordsize="10,79">
              <v:shape style="position:absolute;left:5431;top:3867;width:10;height:79" coordorigin="5431,3867" coordsize="10,79" path="m5431,3906l5441,3906e" filled="f" stroked="t" strokeweight="4.060000pt" strokecolor="#000000">
                <v:path arrowok="t"/>
              </v:shape>
            </v:group>
            <v:group style="position:absolute;left:5431;top:4026;width:10;height:80" coordorigin="5431,4026" coordsize="10,80">
              <v:shape style="position:absolute;left:5431;top:4026;width:10;height:80" coordorigin="5431,4026" coordsize="10,80" path="m5436,4026l5436,4107e" filled="f" stroked="t" strokeweight=".58001pt" strokecolor="#000000">
                <v:path arrowok="t"/>
              </v:shape>
            </v:group>
            <v:group style="position:absolute;left:5431;top:4187;width:10;height:79" coordorigin="5431,4187" coordsize="10,79">
              <v:shape style="position:absolute;left:5431;top:4187;width:10;height:79" coordorigin="5431,4187" coordsize="10,79" path="m5431,4227l5441,4227e" filled="f" stroked="t" strokeweight="4.060000pt" strokecolor="#000000">
                <v:path arrowok="t"/>
              </v:shape>
            </v:group>
            <v:group style="position:absolute;left:5431;top:4347;width:10;height:80" coordorigin="5431,4347" coordsize="10,80">
              <v:shape style="position:absolute;left:5431;top:4347;width:10;height:80" coordorigin="5431,4347" coordsize="10,80" path="m5436,4347l5436,4427e" filled="f" stroked="t" strokeweight=".58001pt" strokecolor="#000000">
                <v:path arrowok="t"/>
              </v:shape>
            </v:group>
            <v:group style="position:absolute;left:5431;top:4507;width:10;height:79" coordorigin="5431,4507" coordsize="10,79">
              <v:shape style="position:absolute;left:5431;top:4507;width:10;height:79" coordorigin="5431,4507" coordsize="10,79" path="m5431,4547l5441,4547e" filled="f" stroked="t" strokeweight="4.060000pt" strokecolor="#000000">
                <v:path arrowok="t"/>
              </v:shape>
            </v:group>
            <v:group style="position:absolute;left:5431;top:4667;width:10;height:80" coordorigin="5431,4667" coordsize="10,80">
              <v:shape style="position:absolute;left:5431;top:4667;width:10;height:80" coordorigin="5431,4667" coordsize="10,80" path="m5436,4667l5436,4747e" filled="f" stroked="t" strokeweight=".58001pt" strokecolor="#000000">
                <v:path arrowok="t"/>
              </v:shape>
            </v:group>
            <v:group style="position:absolute;left:5431;top:4828;width:10;height:79" coordorigin="5431,4828" coordsize="10,79">
              <v:shape style="position:absolute;left:5431;top:4828;width:10;height:79" coordorigin="5431,4828" coordsize="10,79" path="m5431,4867l5441,4867e" filled="f" stroked="t" strokeweight="4.060000pt" strokecolor="#000000">
                <v:path arrowok="t"/>
              </v:shape>
            </v:group>
            <v:group style="position:absolute;left:5431;top:4987;width:10;height:80" coordorigin="5431,4987" coordsize="10,80">
              <v:shape style="position:absolute;left:5431;top:4987;width:10;height:80" coordorigin="5431,4987" coordsize="10,80" path="m5436,4987l5436,5068e" filled="f" stroked="t" strokeweight=".58001pt" strokecolor="#000000">
                <v:path arrowok="t"/>
              </v:shape>
            </v:group>
            <v:group style="position:absolute;left:5431;top:5148;width:10;height:79" coordorigin="5431,5148" coordsize="10,79">
              <v:shape style="position:absolute;left:5431;top:5148;width:10;height:79" coordorigin="5431,5148" coordsize="10,79" path="m5431,5188l5441,5188e" filled="f" stroked="t" strokeweight="4.060000pt" strokecolor="#000000">
                <v:path arrowok="t"/>
              </v:shape>
            </v:group>
            <v:group style="position:absolute;left:5431;top:5309;width:10;height:79" coordorigin="5431,5309" coordsize="10,79">
              <v:shape style="position:absolute;left:5431;top:5309;width:10;height:79" coordorigin="5431,5309" coordsize="10,79" path="m5431,5349l5441,5349e" filled="f" stroked="t" strokeweight="4.060000pt" strokecolor="#000000">
                <v:path arrowok="t"/>
              </v:shape>
            </v:group>
            <v:group style="position:absolute;left:5431;top:5469;width:10;height:80" coordorigin="5431,5469" coordsize="10,80">
              <v:shape style="position:absolute;left:5431;top:5469;width:10;height:80" coordorigin="5431,5469" coordsize="10,80" path="m5436,5469l5436,5549e" filled="f" stroked="t" strokeweight=".58001pt" strokecolor="#000000">
                <v:path arrowok="t"/>
              </v:shape>
            </v:group>
            <v:group style="position:absolute;left:5431;top:5629;width:10;height:79" coordorigin="5431,5629" coordsize="10,79">
              <v:shape style="position:absolute;left:5431;top:5629;width:10;height:79" coordorigin="5431,5629" coordsize="10,79" path="m5431,5669l5441,5669e" filled="f" stroked="t" strokeweight="4.060000pt" strokecolor="#000000">
                <v:path arrowok="t"/>
              </v:shape>
            </v:group>
            <v:group style="position:absolute;left:5431;top:5789;width:10;height:80" coordorigin="5431,5789" coordsize="10,80">
              <v:shape style="position:absolute;left:5431;top:5789;width:10;height:80" coordorigin="5431,5789" coordsize="10,80" path="m5436,5789l5436,5869e" filled="f" stroked="t" strokeweight=".58001pt" strokecolor="#000000">
                <v:path arrowok="t"/>
              </v:shape>
            </v:group>
            <v:group style="position:absolute;left:5431;top:5950;width:10;height:44" coordorigin="5431,5950" coordsize="10,44">
              <v:shape style="position:absolute;left:5431;top:5950;width:10;height:44" coordorigin="5431,5950" coordsize="10,44" path="m5431,5972l5441,5972e" filled="f" stroked="t" strokeweight="2.320pt" strokecolor="#000000">
                <v:path arrowok="t"/>
              </v:shape>
            </v:group>
            <v:group style="position:absolute;left:3870;top:711;width:10;height:44" coordorigin="3870,711" coordsize="10,44">
              <v:shape style="position:absolute;left:3870;top:711;width:10;height:44" coordorigin="3870,711" coordsize="10,44" path="m3870,733l3880,733e" filled="f" stroked="t" strokeweight="2.320pt" strokecolor="#000000">
                <v:path arrowok="t"/>
              </v:shape>
            </v:group>
            <v:group style="position:absolute;left:3870;top:834;width:10;height:78" coordorigin="3870,834" coordsize="10,78">
              <v:shape style="position:absolute;left:3870;top:834;width:10;height:78" coordorigin="3870,834" coordsize="10,78" path="m3870,873l3880,873e" filled="f" stroked="t" strokeweight="4.0pt" strokecolor="#000000">
                <v:path arrowok="t"/>
              </v:shape>
            </v:group>
            <v:group style="position:absolute;left:3870;top:991;width:10;height:79" coordorigin="3870,991" coordsize="10,79">
              <v:shape style="position:absolute;left:3870;top:991;width:10;height:79" coordorigin="3870,991" coordsize="10,79" path="m3870,1031l3880,1031e" filled="f" stroked="t" strokeweight="4.060000pt" strokecolor="#000000">
                <v:path arrowok="t"/>
              </v:shape>
            </v:group>
            <v:group style="position:absolute;left:3870;top:1150;width:10;height:78" coordorigin="3870,1150" coordsize="10,78">
              <v:shape style="position:absolute;left:3870;top:1150;width:10;height:78" coordorigin="3870,1150" coordsize="10,78" path="m3870,1189l3880,1189e" filled="f" stroked="t" strokeweight="4.0pt" strokecolor="#000000">
                <v:path arrowok="t"/>
              </v:shape>
            </v:group>
            <v:group style="position:absolute;left:3870;top:1307;width:10;height:79" coordorigin="3870,1307" coordsize="10,79">
              <v:shape style="position:absolute;left:3870;top:1307;width:10;height:79" coordorigin="3870,1307" coordsize="10,79" path="m3870,1347l3880,1347e" filled="f" stroked="t" strokeweight="4.060000pt" strokecolor="#000000">
                <v:path arrowok="t"/>
              </v:shape>
            </v:group>
            <v:group style="position:absolute;left:3870;top:1464;width:10;height:79" coordorigin="3870,1464" coordsize="10,79">
              <v:shape style="position:absolute;left:3870;top:1464;width:10;height:79" coordorigin="3870,1464" coordsize="10,79" path="m3870,1504l3880,1504e" filled="f" stroked="t" strokeweight="4.060000pt" strokecolor="#000000">
                <v:path arrowok="t"/>
              </v:shape>
            </v:group>
            <v:group style="position:absolute;left:3870;top:1623;width:10;height:78" coordorigin="3870,1623" coordsize="10,78">
              <v:shape style="position:absolute;left:3870;top:1623;width:10;height:78" coordorigin="3870,1623" coordsize="10,78" path="m3870,1662l3880,1662e" filled="f" stroked="t" strokeweight="4.0pt" strokecolor="#000000">
                <v:path arrowok="t"/>
              </v:shape>
            </v:group>
            <v:group style="position:absolute;left:3870;top:1780;width:10;height:79" coordorigin="3870,1780" coordsize="10,79">
              <v:shape style="position:absolute;left:3870;top:1780;width:10;height:79" coordorigin="3870,1780" coordsize="10,79" path="m3870,1819l3880,1819e" filled="f" stroked="t" strokeweight="4.060000pt" strokecolor="#000000">
                <v:path arrowok="t"/>
              </v:shape>
            </v:group>
            <v:group style="position:absolute;left:3870;top:1937;width:10;height:79" coordorigin="3870,1937" coordsize="10,79">
              <v:shape style="position:absolute;left:3870;top:1937;width:10;height:79" coordorigin="3870,1937" coordsize="10,79" path="m3870,1977l3880,1977e" filled="f" stroked="t" strokeweight="4.060000pt" strokecolor="#000000">
                <v:path arrowok="t"/>
              </v:shape>
            </v:group>
            <v:group style="position:absolute;left:3870;top:2883;width:10;height:79" coordorigin="3870,2883" coordsize="10,79">
              <v:shape style="position:absolute;left:3870;top:2883;width:10;height:79" coordorigin="3870,2883" coordsize="10,79" path="m3870,2922l3880,2922e" filled="f" stroked="t" strokeweight="4.060000pt" strokecolor="#000000">
                <v:path arrowok="t"/>
              </v:shape>
            </v:group>
            <v:group style="position:absolute;left:3870;top:3041;width:10;height:78" coordorigin="3870,3041" coordsize="10,78">
              <v:shape style="position:absolute;left:3870;top:3041;width:10;height:78" coordorigin="3870,3041" coordsize="10,78" path="m3870,3080l3880,3080e" filled="f" stroked="t" strokeweight="4.0pt" strokecolor="#000000">
                <v:path arrowok="t"/>
              </v:shape>
            </v:group>
            <v:group style="position:absolute;left:3870;top:3198;width:10;height:79" coordorigin="3870,3198" coordsize="10,79">
              <v:shape style="position:absolute;left:3870;top:3198;width:10;height:79" coordorigin="3870,3198" coordsize="10,79" path="m3870,3238l3880,3238e" filled="f" stroked="t" strokeweight="4.060000pt" strokecolor="#000000">
                <v:path arrowok="t"/>
              </v:shape>
            </v:group>
            <v:group style="position:absolute;left:3870;top:3355;width:10;height:79" coordorigin="3870,3355" coordsize="10,79">
              <v:shape style="position:absolute;left:3870;top:3355;width:10;height:79" coordorigin="3870,3355" coordsize="10,79" path="m3870,3395l3880,3395e" filled="f" stroked="t" strokeweight="4.060000pt" strokecolor="#000000">
                <v:path arrowok="t"/>
              </v:shape>
            </v:group>
            <v:group style="position:absolute;left:3870;top:3514;width:10;height:78" coordorigin="3870,3514" coordsize="10,78">
              <v:shape style="position:absolute;left:3870;top:3514;width:10;height:78" coordorigin="3870,3514" coordsize="10,78" path="m3870,3553l3880,3553e" filled="f" stroked="t" strokeweight="4.0pt" strokecolor="#000000">
                <v:path arrowok="t"/>
              </v:shape>
            </v:group>
            <v:group style="position:absolute;left:3870;top:3671;width:10;height:79" coordorigin="3870,3671" coordsize="10,79">
              <v:shape style="position:absolute;left:3870;top:3671;width:10;height:79" coordorigin="3870,3671" coordsize="10,79" path="m3870,3711l3880,3711e" filled="f" stroked="t" strokeweight="4.060000pt" strokecolor="#000000">
                <v:path arrowok="t"/>
              </v:shape>
            </v:group>
            <v:group style="position:absolute;left:3870;top:3828;width:10;height:79" coordorigin="3870,3828" coordsize="10,79">
              <v:shape style="position:absolute;left:3870;top:3828;width:10;height:79" coordorigin="3870,3828" coordsize="10,79" path="m3870,3868l3880,3868e" filled="f" stroked="t" strokeweight="4.060000pt" strokecolor="#000000">
                <v:path arrowok="t"/>
              </v:shape>
            </v:group>
            <v:group style="position:absolute;left:3870;top:3987;width:10;height:78" coordorigin="3870,3987" coordsize="10,78">
              <v:shape style="position:absolute;left:3870;top:3987;width:10;height:78" coordorigin="3870,3987" coordsize="10,78" path="m3870,4026l3880,4026e" filled="f" stroked="t" strokeweight="4.0pt" strokecolor="#000000">
                <v:path arrowok="t"/>
              </v:shape>
            </v:group>
            <v:group style="position:absolute;left:3870;top:4144;width:10;height:79" coordorigin="3870,4144" coordsize="10,79">
              <v:shape style="position:absolute;left:3870;top:4144;width:10;height:79" coordorigin="3870,4144" coordsize="10,79" path="m3870,4183l3880,4183e" filled="f" stroked="t" strokeweight="4.060000pt" strokecolor="#000000">
                <v:path arrowok="t"/>
              </v:shape>
            </v:group>
            <v:group style="position:absolute;left:3870;top:4302;width:10;height:78" coordorigin="3870,4302" coordsize="10,78">
              <v:shape style="position:absolute;left:3870;top:4302;width:10;height:78" coordorigin="3870,4302" coordsize="10,78" path="m3870,4341l3880,4341e" filled="f" stroked="t" strokeweight="4.0pt" strokecolor="#000000">
                <v:path arrowok="t"/>
              </v:shape>
            </v:group>
            <v:group style="position:absolute;left:3870;top:4459;width:10;height:78" coordorigin="3870,4459" coordsize="10,78">
              <v:shape style="position:absolute;left:3870;top:4459;width:10;height:78" coordorigin="3870,4459" coordsize="10,78" path="m3870,4498l3880,4498e" filled="f" stroked="t" strokeweight="4.0pt" strokecolor="#000000">
                <v:path arrowok="t"/>
              </v:shape>
            </v:group>
            <v:group style="position:absolute;left:3870;top:4617;width:10;height:79" coordorigin="3870,4617" coordsize="10,79">
              <v:shape style="position:absolute;left:3870;top:4617;width:10;height:79" coordorigin="3870,4617" coordsize="10,79" path="m3870,4656l3880,4656e" filled="f" stroked="t" strokeweight="4.060000pt" strokecolor="#000000">
                <v:path arrowok="t"/>
              </v:shape>
            </v:group>
            <v:group style="position:absolute;left:3870;top:4775;width:10;height:78" coordorigin="3870,4775" coordsize="10,78">
              <v:shape style="position:absolute;left:3870;top:4775;width:10;height:78" coordorigin="3870,4775" coordsize="10,78" path="m3870,4814l3880,4814e" filled="f" stroked="t" strokeweight="4.0pt" strokecolor="#000000">
                <v:path arrowok="t"/>
              </v:shape>
            </v:group>
            <v:group style="position:absolute;left:3870;top:4932;width:10;height:78" coordorigin="3870,4932" coordsize="10,78">
              <v:shape style="position:absolute;left:3870;top:4932;width:10;height:78" coordorigin="3870,4932" coordsize="10,78" path="m3870,4971l3880,4971e" filled="f" stroked="t" strokeweight="4.0pt" strokecolor="#000000">
                <v:path arrowok="t"/>
              </v:shape>
            </v:group>
            <v:group style="position:absolute;left:3870;top:5089;width:10;height:79" coordorigin="3870,5089" coordsize="10,79">
              <v:shape style="position:absolute;left:3870;top:5089;width:10;height:79" coordorigin="3870,5089" coordsize="10,79" path="m3870,5129l3880,5129e" filled="f" stroked="t" strokeweight="4.060000pt" strokecolor="#000000">
                <v:path arrowok="t"/>
              </v:shape>
            </v:group>
            <v:group style="position:absolute;left:3870;top:5248;width:10;height:78" coordorigin="3870,5248" coordsize="10,78">
              <v:shape style="position:absolute;left:3870;top:5248;width:10;height:78" coordorigin="3870,5248" coordsize="10,78" path="m3870,5287l3880,5287e" filled="f" stroked="t" strokeweight="4.0pt" strokecolor="#000000">
                <v:path arrowok="t"/>
              </v:shape>
            </v:group>
            <v:group style="position:absolute;left:3870;top:5405;width:10;height:5" coordorigin="3870,5405" coordsize="10,5">
              <v:shape style="position:absolute;left:3870;top:5405;width:10;height:5" coordorigin="3870,5405" coordsize="10,5" path="m3870,5407l3880,5407e" filled="f" stroked="t" strokeweight=".33999pt" strokecolor="#000000">
                <v:path arrowok="t"/>
              </v:shape>
            </v:group>
            <v:group style="position:absolute;left:3870;top:5410;width:10;height:73" coordorigin="3870,5410" coordsize="10,73">
              <v:shape style="position:absolute;left:3870;top:5410;width:10;height:73" coordorigin="3870,5410" coordsize="10,73" path="m3870,5446l3880,5446e" filled="f" stroked="t" strokeweight="3.76pt" strokecolor="#000000">
                <v:path arrowok="t"/>
              </v:shape>
            </v:group>
            <v:group style="position:absolute;left:3870;top:5562;width:10;height:5" coordorigin="3870,5562" coordsize="10,5">
              <v:shape style="position:absolute;left:3870;top:5562;width:10;height:5" coordorigin="3870,5562" coordsize="10,5" path="m3870,5565l3880,5565e" filled="f" stroked="t" strokeweight=".34002pt" strokecolor="#000000">
                <v:path arrowok="t"/>
              </v:shape>
            </v:group>
            <v:group style="position:absolute;left:3870;top:5567;width:10;height:74" coordorigin="3870,5567" coordsize="10,74">
              <v:shape style="position:absolute;left:3870;top:5567;width:10;height:74" coordorigin="3870,5567" coordsize="10,74" path="m3870,5604l3880,5604e" filled="f" stroked="t" strokeweight="3.82pt" strokecolor="#000000">
                <v:path arrowok="t"/>
              </v:shape>
            </v:group>
            <v:group style="position:absolute;left:3870;top:5721;width:10;height:5" coordorigin="3870,5721" coordsize="10,5">
              <v:shape style="position:absolute;left:3870;top:5721;width:10;height:5" coordorigin="3870,5721" coordsize="10,5" path="m3870,5723l3880,5723e" filled="f" stroked="t" strokeweight=".33999pt" strokecolor="#000000">
                <v:path arrowok="t"/>
              </v:shape>
            </v:group>
            <v:group style="position:absolute;left:3870;top:5725;width:10;height:73" coordorigin="3870,5725" coordsize="10,73">
              <v:shape style="position:absolute;left:3870;top:5725;width:10;height:73" coordorigin="3870,5725" coordsize="10,73" path="m3870,5762l3880,5762e" filled="f" stroked="t" strokeweight="3.76pt" strokecolor="#000000">
                <v:path arrowok="t"/>
              </v:shape>
            </v:group>
            <v:group style="position:absolute;left:3870;top:5878;width:10;height:5" coordorigin="3870,5878" coordsize="10,5">
              <v:shape style="position:absolute;left:3870;top:5878;width:10;height:5" coordorigin="3870,5878" coordsize="10,5" path="m3870,5880l3880,5880e" filled="f" stroked="t" strokeweight=".33999pt" strokecolor="#000000">
                <v:path arrowok="t"/>
              </v:shape>
            </v:group>
            <v:group style="position:absolute;left:3870;top:5883;width:10;height:40" coordorigin="3870,5883" coordsize="10,40">
              <v:shape style="position:absolute;left:3870;top:5883;width:10;height:40" coordorigin="3870,5883" coordsize="10,40" path="m3870,5902l3880,5902e" filled="f" stroked="t" strokeweight="2.08pt" strokecolor="#000000">
                <v:path arrowok="t"/>
              </v:shape>
            </v:group>
            <v:group style="position:absolute;left:2808;top:3219;width:910;height:2" coordorigin="2808,3219" coordsize="910,2">
              <v:shape style="position:absolute;left:2808;top:3219;width:910;height:2" coordorigin="2808,3219" coordsize="910,0" path="m2808,3219l3718,3219e" filled="f" stroked="t" strokeweight=".579980pt" strokecolor="#000000">
                <v:path arrowok="t"/>
              </v:shape>
            </v:group>
            <v:group style="position:absolute;left:3707;top:3213;width:11;height:7" coordorigin="3707,3213" coordsize="11,7">
              <v:shape style="position:absolute;left:3707;top:3213;width:11;height:7" coordorigin="3707,3213" coordsize="11,7" path="m3716,3213l3707,3215,3708,3220,3718,3217,3716,3213xe" filled="t" fillcolor="#000000" stroked="f">
                <v:path arrowok="t"/>
                <v:fill type="solid"/>
              </v:shape>
            </v:group>
            <v:group style="position:absolute;left:3870;top:3730;width:11;height:7" coordorigin="3870,3730" coordsize="11,7">
              <v:shape style="position:absolute;left:3870;top:3730;width:11;height:7" coordorigin="3870,3730" coordsize="11,7" path="m3880,3730l3870,3732,3871,3737,3881,3735,3880,3730xe" filled="t" fillcolor="#000000" stroked="f">
                <v:path arrowok="t"/>
                <v:fill type="solid"/>
              </v:shape>
            </v:group>
            <v:group style="position:absolute;left:3708;top:3217;width:172;height:515" coordorigin="3708,3217" coordsize="172,515">
              <v:shape style="position:absolute;left:3708;top:3217;width:172;height:515" coordorigin="3708,3217" coordsize="172,515" path="m3718,3217l3708,3220,3870,3732,3880,3730,3718,3217xe" filled="t" fillcolor="#000000" stroked="f">
                <v:path arrowok="t"/>
                <v:fill type="solid"/>
              </v:shape>
            </v:group>
            <v:group style="position:absolute;left:3870;top:3706;width:323;height:2" coordorigin="3870,3706" coordsize="323,2">
              <v:shape style="position:absolute;left:3870;top:3706;width:323;height:2" coordorigin="3870,3706" coordsize="323,0" path="m3870,3706l4193,3706e" filled="f" stroked="t" strokeweight=".58001pt" strokecolor="#000000">
                <v:path arrowok="t"/>
              </v:shape>
            </v:group>
            <v:group style="position:absolute;left:2804;top:5041;width:6638;height:2" coordorigin="2804,5041" coordsize="6638,2">
              <v:shape style="position:absolute;left:2804;top:5041;width:6638;height:2" coordorigin="2804,5041" coordsize="6638,0" path="m2804,5041l9443,5041e" filled="f" stroked="t" strokeweight=".670005pt" strokecolor="#000000">
                <v:path arrowok="t"/>
              </v:shape>
            </v:group>
            <v:group style="position:absolute;left:9415;top:4991;width:108;height:92" coordorigin="9415,4991" coordsize="108,92">
              <v:shape style="position:absolute;left:9415;top:4991;width:108;height:92" coordorigin="9415,4991" coordsize="108,92" path="m9415,4991l9420,5002,9425,5014,9427,5026,9428,5038,9427,5049,9425,5061,9420,5073,9415,5083,9509,5041,9523,5035,9428,4996,9415,4991xe" filled="t" fillcolor="#000000" stroked="f">
                <v:path arrowok="t"/>
                <v:fill type="solid"/>
              </v:shape>
            </v:group>
            <v:group style="position:absolute;left:2808;top:4651;width:6;height:10" coordorigin="2808,4651" coordsize="6,10">
              <v:shape style="position:absolute;left:2808;top:4651;width:6;height:10" coordorigin="2808,4651" coordsize="6,10" path="m2808,4656l2814,4656e" filled="f" stroked="t" strokeweight=".580pt" strokecolor="#000000">
                <v:path arrowok="t"/>
              </v:shape>
            </v:group>
            <v:group style="position:absolute;left:3713;top:4524;width:6;height:12" coordorigin="3713,4524" coordsize="6,12">
              <v:shape style="position:absolute;left:3713;top:4524;width:6;height:12" coordorigin="3713,4524" coordsize="6,12" path="m3713,4536l3719,4536,3719,4524,3713,4524,3713,4536xe" filled="t" fillcolor="#000000" stroked="f">
                <v:path arrowok="t"/>
                <v:fill type="solid"/>
              </v:shape>
            </v:group>
            <v:group style="position:absolute;left:2813;top:4525;width:901;height:136" coordorigin="2813,4525" coordsize="901,136">
              <v:shape style="position:absolute;left:2813;top:4525;width:901;height:136" coordorigin="2813,4525" coordsize="901,136" path="m3713,4525l2813,4651,2814,4661,3714,4535,3713,4525xe" filled="t" fillcolor="#000000" stroked="f">
                <v:path arrowok="t"/>
                <v:fill type="solid"/>
              </v:shape>
            </v:group>
            <v:group style="position:absolute;left:3707;top:4524;width:7;height:11" coordorigin="3707,4524" coordsize="7,11">
              <v:shape style="position:absolute;left:3707;top:4524;width:7;height:11" coordorigin="3707,4524" coordsize="7,11" path="m3709,4524l3707,4534,3712,4535,3714,4525,3709,4524xe" filled="t" fillcolor="#000000" stroked="f">
                <v:path arrowok="t"/>
                <v:fill type="solid"/>
              </v:shape>
            </v:group>
            <v:group style="position:absolute;left:4199;top:4651;width:7;height:11" coordorigin="4199,4651" coordsize="7,11">
              <v:shape style="position:absolute;left:4199;top:4651;width:7;height:11" coordorigin="4199,4651" coordsize="7,11" path="m4201,4651l4199,4661,4204,4662,4206,4653,4201,4651xe" filled="t" fillcolor="#000000" stroked="f">
                <v:path arrowok="t"/>
                <v:fill type="solid"/>
              </v:shape>
            </v:group>
            <v:group style="position:absolute;left:3712;top:4525;width:490;height:136" coordorigin="3712,4525" coordsize="490,136">
              <v:shape style="position:absolute;left:3712;top:4525;width:490;height:136" coordorigin="3712,4525" coordsize="490,136" path="m3714,4525l3712,4535,4199,4661,4201,4651,3714,4525xe" filled="t" fillcolor="#000000" stroked="f">
                <v:path arrowok="t"/>
                <v:fill type="solid"/>
              </v:shape>
            </v:group>
            <v:group style="position:absolute;left:4182;top:4637;width:11;height:7" coordorigin="4182,4637" coordsize="11,7">
              <v:shape style="position:absolute;left:4182;top:4637;width:11;height:7" coordorigin="4182,4637" coordsize="11,7" path="m4192,4637l4182,4639,4183,4644,4193,4642,4192,4637xe" filled="t" fillcolor="#000000" stroked="f">
                <v:path arrowok="t"/>
                <v:fill type="solid"/>
              </v:shape>
            </v:group>
            <v:group style="position:absolute;left:4370;top:5517;width:11;height:7" coordorigin="4370,5517" coordsize="11,7">
              <v:shape style="position:absolute;left:4370;top:5517;width:11;height:7" coordorigin="4370,5517" coordsize="11,7" path="m4380,5517l4370,5519,4372,5524,4381,5521,4380,5517xe" filled="t" fillcolor="#000000" stroked="f">
                <v:path arrowok="t"/>
                <v:fill type="solid"/>
              </v:shape>
            </v:group>
            <v:group style="position:absolute;left:4183;top:4642;width:197;height:877" coordorigin="4183,4642" coordsize="197,877">
              <v:shape style="position:absolute;left:4183;top:4642;width:197;height:877" coordorigin="4183,4642" coordsize="197,877" path="m4193,4642l4183,4644,4370,5519,4380,5517,4193,4642xe" filled="t" fillcolor="#000000" stroked="f">
                <v:path arrowok="t"/>
                <v:fill type="solid"/>
              </v:shape>
            </v:group>
            <v:group style="position:absolute;left:4381;top:5537;width:7;height:11" coordorigin="4381,5537" coordsize="7,11">
              <v:shape style="position:absolute;left:4381;top:5537;width:7;height:11" coordorigin="4381,5537" coordsize="7,11" path="m4384,5537l4381,5547,4386,5548,4388,5538,4384,5537xe" filled="t" fillcolor="#000000" stroked="f">
                <v:path arrowok="t"/>
                <v:fill type="solid"/>
              </v:shape>
            </v:group>
            <v:group style="position:absolute;left:5249;top:5776;width:7;height:11" coordorigin="5249,5776" coordsize="7,11">
              <v:shape style="position:absolute;left:5249;top:5776;width:7;height:11" coordorigin="5249,5776" coordsize="7,11" path="m5251,5776l5249,5785,5254,5787,5256,5777,5251,5776xe" filled="t" fillcolor="#000000" stroked="f">
                <v:path arrowok="t"/>
                <v:fill type="solid"/>
              </v:shape>
            </v:group>
            <v:group style="position:absolute;left:4386;top:5538;width:865;height:247" coordorigin="4386,5538" coordsize="865,247">
              <v:shape style="position:absolute;left:4386;top:5538;width:865;height:247" coordorigin="4386,5538" coordsize="865,247" path="m4388,5538l4386,5548,5249,5785,5251,5776,4388,5538xe" filled="t" fillcolor="#000000" stroked="f">
                <v:path arrowok="t"/>
                <v:fill type="solid"/>
              </v:shape>
            </v:group>
            <v:group style="position:absolute;left:4182;top:3700;width:11;height:8" coordorigin="4182,3700" coordsize="11,8">
              <v:shape style="position:absolute;left:4182;top:3700;width:11;height:8" coordorigin="4182,3700" coordsize="11,8" path="m4192,3700l4182,3703,4183,3708,4193,3705,4192,3700xe" filled="t" fillcolor="#000000" stroked="f">
                <v:path arrowok="t"/>
                <v:fill type="solid"/>
              </v:shape>
            </v:group>
            <v:group style="position:absolute;left:4382;top:4242;width:11;height:8" coordorigin="4382,4242" coordsize="11,8">
              <v:shape style="position:absolute;left:4382;top:4242;width:11;height:8" coordorigin="4382,4242" coordsize="11,8" path="m4392,4242l4382,4246,4384,4251,4393,4247,4392,4242xe" filled="t" fillcolor="#000000" stroked="f">
                <v:path arrowok="t"/>
                <v:fill type="solid"/>
              </v:shape>
            </v:group>
            <v:group style="position:absolute;left:4183;top:3705;width:209;height:541" coordorigin="4183,3705" coordsize="209,541">
              <v:shape style="position:absolute;left:4183;top:3705;width:209;height:541" coordorigin="4183,3705" coordsize="209,541" path="m4193,3705l4183,3708,4382,4246,4392,4242,4193,3705xe" filled="t" fillcolor="#000000" stroked="f">
                <v:path arrowok="t"/>
                <v:fill type="solid"/>
              </v:shape>
            </v:group>
            <v:group style="position:absolute;left:4382;top:4218;width:872;height:2" coordorigin="4382,4218" coordsize="872,2">
              <v:shape style="position:absolute;left:4382;top:4218;width:872;height:2" coordorigin="4382,4218" coordsize="872,0" path="m4382,4218l5255,4218e" filled="f" stroked="t" strokeweight=".58001pt" strokecolor="#000000">
                <v:path arrowok="t"/>
              </v:shape>
            </v:group>
            <v:group style="position:absolute;left:5256;top:4217;width:11;height:7" coordorigin="5256,4217" coordsize="11,7">
              <v:shape style="position:absolute;left:5256;top:4217;width:11;height:7" coordorigin="5256,4217" coordsize="11,7" path="m5257,4217l5256,4222,5266,4224,5267,4219,5257,4217xe" filled="t" fillcolor="#000000" stroked="f">
                <v:path arrowok="t"/>
                <v:fill type="solid"/>
              </v:shape>
            </v:group>
            <v:group style="position:absolute;left:5420;top:3712;width:11;height:7" coordorigin="5420,3712" coordsize="11,7">
              <v:shape style="position:absolute;left:5420;top:3712;width:11;height:7" coordorigin="5420,3712" coordsize="11,7" path="m5422,3712l5420,3717,5430,3719,5431,3714,5422,3712xe" filled="t" fillcolor="#000000" stroked="f">
                <v:path arrowok="t"/>
                <v:fill type="solid"/>
              </v:shape>
            </v:group>
            <v:group style="position:absolute;left:5257;top:3717;width:173;height:503" coordorigin="5257,3717" coordsize="173,503">
              <v:shape style="position:absolute;left:5257;top:3717;width:173;height:503" coordorigin="5257,3717" coordsize="173,503" path="m5420,3717l5257,4217,5267,4219,5430,3719,5420,3717xe" filled="t" fillcolor="#000000" stroked="f">
                <v:path arrowok="t"/>
                <v:fill type="solid"/>
              </v:shape>
            </v:group>
            <v:group style="position:absolute;left:5747;top:696;width:10;height:5" coordorigin="5747,696" coordsize="10,5">
              <v:shape style="position:absolute;left:5747;top:696;width:10;height:5" coordorigin="5747,696" coordsize="10,5" path="m5747,699l5756,699e" filled="f" stroked="t" strokeweight=".33999pt" strokecolor="#000000">
                <v:path arrowok="t"/>
              </v:shape>
            </v:group>
            <v:group style="position:absolute;left:5747;top:701;width:10;height:40" coordorigin="5747,701" coordsize="10,40">
              <v:shape style="position:absolute;left:5747;top:701;width:10;height:40" coordorigin="5747,701" coordsize="10,40" path="m5747,721l5756,721e" filled="f" stroked="t" strokeweight="2.08pt" strokecolor="#000000">
                <v:path arrowok="t"/>
              </v:shape>
            </v:group>
            <v:group style="position:absolute;left:5747;top:821;width:10;height:5" coordorigin="5747,821" coordsize="10,5">
              <v:shape style="position:absolute;left:5747;top:821;width:10;height:5" coordorigin="5747,821" coordsize="10,5" path="m5747,823l5756,823e" filled="f" stroked="t" strokeweight=".34005pt" strokecolor="#000000">
                <v:path arrowok="t"/>
              </v:shape>
            </v:group>
            <v:group style="position:absolute;left:5747;top:826;width:10;height:76" coordorigin="5747,826" coordsize="10,76">
              <v:shape style="position:absolute;left:5747;top:826;width:10;height:76" coordorigin="5747,826" coordsize="10,76" path="m5747,864l5756,864e" filled="f" stroked="t" strokeweight="3.88pt" strokecolor="#000000">
                <v:path arrowok="t"/>
              </v:shape>
            </v:group>
            <v:group style="position:absolute;left:5747;top:982;width:10;height:5" coordorigin="5747,982" coordsize="10,5">
              <v:shape style="position:absolute;left:5747;top:982;width:10;height:5" coordorigin="5747,982" coordsize="10,5" path="m5747,984l5756,984e" filled="f" stroked="t" strokeweight=".33999pt" strokecolor="#000000">
                <v:path arrowok="t"/>
              </v:shape>
            </v:group>
            <v:group style="position:absolute;left:5747;top:987;width:10;height:76" coordorigin="5747,987" coordsize="10,76">
              <v:shape style="position:absolute;left:5747;top:987;width:10;height:76" coordorigin="5747,987" coordsize="10,76" path="m5747,1024l5756,1024e" filled="f" stroked="t" strokeweight="3.88pt" strokecolor="#000000">
                <v:path arrowok="t"/>
              </v:shape>
            </v:group>
            <v:group style="position:absolute;left:5747;top:1143;width:10;height:5" coordorigin="5747,1143" coordsize="10,5">
              <v:shape style="position:absolute;left:5747;top:1143;width:10;height:5" coordorigin="5747,1143" coordsize="10,5" path="m5747,1145l5756,1145e" filled="f" stroked="t" strokeweight=".33999pt" strokecolor="#000000">
                <v:path arrowok="t"/>
              </v:shape>
            </v:group>
            <v:group style="position:absolute;left:5747;top:1147;width:10;height:76" coordorigin="5747,1147" coordsize="10,76">
              <v:shape style="position:absolute;left:5747;top:1147;width:10;height:76" coordorigin="5747,1147" coordsize="10,76" path="m5747,1185l5756,1185e" filled="f" stroked="t" strokeweight="3.88pt" strokecolor="#000000">
                <v:path arrowok="t"/>
              </v:shape>
            </v:group>
            <v:group style="position:absolute;left:5747;top:1303;width:10;height:80" coordorigin="5747,1303" coordsize="10,80">
              <v:shape style="position:absolute;left:5747;top:1303;width:10;height:80" coordorigin="5747,1303" coordsize="10,80" path="m5752,1303l5752,1384e" filled="f" stroked="t" strokeweight=".58001pt" strokecolor="#000000">
                <v:path arrowok="t"/>
              </v:shape>
            </v:group>
            <v:group style="position:absolute;left:5747;top:1464;width:10;height:80" coordorigin="5747,1464" coordsize="10,80">
              <v:shape style="position:absolute;left:5747;top:1464;width:10;height:80" coordorigin="5747,1464" coordsize="10,80" path="m5752,1464l5752,1545e" filled="f" stroked="t" strokeweight=".58001pt" strokecolor="#000000">
                <v:path arrowok="t"/>
              </v:shape>
            </v:group>
            <v:group style="position:absolute;left:5747;top:1625;width:10;height:80" coordorigin="5747,1625" coordsize="10,80">
              <v:shape style="position:absolute;left:5747;top:1625;width:10;height:80" coordorigin="5747,1625" coordsize="10,80" path="m5752,1625l5752,1705e" filled="f" stroked="t" strokeweight=".58001pt" strokecolor="#000000">
                <v:path arrowok="t"/>
              </v:shape>
            </v:group>
            <v:group style="position:absolute;left:5747;top:1786;width:10;height:80" coordorigin="5747,1786" coordsize="10,80">
              <v:shape style="position:absolute;left:5747;top:1786;width:10;height:80" coordorigin="5747,1786" coordsize="10,80" path="m5752,1786l5752,1866e" filled="f" stroked="t" strokeweight=".58001pt" strokecolor="#000000">
                <v:path arrowok="t"/>
              </v:shape>
            </v:group>
            <v:group style="position:absolute;left:5747;top:1947;width:10;height:79" coordorigin="5747,1947" coordsize="10,79">
              <v:shape style="position:absolute;left:5747;top:1947;width:10;height:79" coordorigin="5747,1947" coordsize="10,79" path="m5747,1986l5756,1986e" filled="f" stroked="t" strokeweight="4.060000pt" strokecolor="#000000">
                <v:path arrowok="t"/>
              </v:shape>
            </v:group>
            <v:group style="position:absolute;left:5747;top:2107;width:10;height:79" coordorigin="5747,2107" coordsize="10,79">
              <v:shape style="position:absolute;left:5747;top:2107;width:10;height:79" coordorigin="5747,2107" coordsize="10,79" path="m5747,2147l5756,2147e" filled="f" stroked="t" strokeweight="4.060000pt" strokecolor="#000000">
                <v:path arrowok="t"/>
              </v:shape>
            </v:group>
            <v:group style="position:absolute;left:5747;top:2268;width:10;height:79" coordorigin="5747,2268" coordsize="10,79">
              <v:shape style="position:absolute;left:5747;top:2268;width:10;height:79" coordorigin="5747,2268" coordsize="10,79" path="m5747,2308l5756,2308e" filled="f" stroked="t" strokeweight="4.060000pt" strokecolor="#000000">
                <v:path arrowok="t"/>
              </v:shape>
            </v:group>
            <v:group style="position:absolute;left:5747;top:2429;width:10;height:79" coordorigin="5747,2429" coordsize="10,79">
              <v:shape style="position:absolute;left:5747;top:2429;width:10;height:79" coordorigin="5747,2429" coordsize="10,79" path="m5747,2469l5756,2469e" filled="f" stroked="t" strokeweight="4.060000pt" strokecolor="#000000">
                <v:path arrowok="t"/>
              </v:shape>
            </v:group>
            <v:group style="position:absolute;left:5747;top:2590;width:10;height:79" coordorigin="5747,2590" coordsize="10,79">
              <v:shape style="position:absolute;left:5747;top:2590;width:10;height:79" coordorigin="5747,2590" coordsize="10,79" path="m5747,2629l5756,2629e" filled="f" stroked="t" strokeweight="4.060000pt" strokecolor="#000000">
                <v:path arrowok="t"/>
              </v:shape>
            </v:group>
            <v:group style="position:absolute;left:5747;top:2749;width:10;height:80" coordorigin="5747,2749" coordsize="10,80">
              <v:shape style="position:absolute;left:5747;top:2749;width:10;height:80" coordorigin="5747,2749" coordsize="10,80" path="m5752,2749l5752,2830e" filled="f" stroked="t" strokeweight=".58001pt" strokecolor="#000000">
                <v:path arrowok="t"/>
              </v:shape>
            </v:group>
            <v:group style="position:absolute;left:5747;top:2910;width:10;height:80" coordorigin="5747,2910" coordsize="10,80">
              <v:shape style="position:absolute;left:5747;top:2910;width:10;height:80" coordorigin="5747,2910" coordsize="10,80" path="m5752,2910l5752,2991e" filled="f" stroked="t" strokeweight=".58001pt" strokecolor="#000000">
                <v:path arrowok="t"/>
              </v:shape>
            </v:group>
            <v:group style="position:absolute;left:5747;top:3071;width:10;height:80" coordorigin="5747,3071" coordsize="10,80">
              <v:shape style="position:absolute;left:5747;top:3071;width:10;height:80" coordorigin="5747,3071" coordsize="10,80" path="m5752,3071l5752,3151e" filled="f" stroked="t" strokeweight=".58001pt" strokecolor="#000000">
                <v:path arrowok="t"/>
              </v:shape>
            </v:group>
            <v:group style="position:absolute;left:5747;top:3232;width:10;height:80" coordorigin="5747,3232" coordsize="10,80">
              <v:shape style="position:absolute;left:5747;top:3232;width:10;height:80" coordorigin="5747,3232" coordsize="10,80" path="m5752,3232l5752,3312e" filled="f" stroked="t" strokeweight=".58001pt" strokecolor="#000000">
                <v:path arrowok="t"/>
              </v:shape>
            </v:group>
            <v:group style="position:absolute;left:5747;top:3393;width:10;height:80" coordorigin="5747,3393" coordsize="10,80">
              <v:shape style="position:absolute;left:5747;top:3393;width:10;height:80" coordorigin="5747,3393" coordsize="10,80" path="m5752,3393l5752,3473e" filled="f" stroked="t" strokeweight=".58001pt" strokecolor="#000000">
                <v:path arrowok="t"/>
              </v:shape>
            </v:group>
            <v:group style="position:absolute;left:5747;top:3553;width:10;height:80" coordorigin="5747,3553" coordsize="10,80">
              <v:shape style="position:absolute;left:5747;top:3553;width:10;height:80" coordorigin="5747,3553" coordsize="10,80" path="m5752,3553l5752,3634e" filled="f" stroked="t" strokeweight=".58001pt" strokecolor="#000000">
                <v:path arrowok="t"/>
              </v:shape>
            </v:group>
            <v:group style="position:absolute;left:5747;top:3714;width:10;height:80" coordorigin="5747,3714" coordsize="10,80">
              <v:shape style="position:absolute;left:5747;top:3714;width:10;height:80" coordorigin="5747,3714" coordsize="10,80" path="m5752,3714l5752,3795e" filled="f" stroked="t" strokeweight=".58001pt" strokecolor="#000000">
                <v:path arrowok="t"/>
              </v:shape>
            </v:group>
            <v:group style="position:absolute;left:5747;top:3875;width:10;height:79" coordorigin="5747,3875" coordsize="10,79">
              <v:shape style="position:absolute;left:5747;top:3875;width:10;height:79" coordorigin="5747,3875" coordsize="10,79" path="m5747,3915l5756,3915e" filled="f" stroked="t" strokeweight="4.060000pt" strokecolor="#000000">
                <v:path arrowok="t"/>
              </v:shape>
            </v:group>
            <v:group style="position:absolute;left:5747;top:4036;width:10;height:79" coordorigin="5747,4036" coordsize="10,79">
              <v:shape style="position:absolute;left:5747;top:4036;width:10;height:79" coordorigin="5747,4036" coordsize="10,79" path="m5747,4075l5756,4075e" filled="f" stroked="t" strokeweight="4.060000pt" strokecolor="#000000">
                <v:path arrowok="t"/>
              </v:shape>
            </v:group>
            <v:group style="position:absolute;left:5747;top:4197;width:10;height:79" coordorigin="5747,4197" coordsize="10,79">
              <v:shape style="position:absolute;left:5747;top:4197;width:10;height:79" coordorigin="5747,4197" coordsize="10,79" path="m5747,4236l5756,4236e" filled="f" stroked="t" strokeweight="4.060000pt" strokecolor="#000000">
                <v:path arrowok="t"/>
              </v:shape>
            </v:group>
            <v:group style="position:absolute;left:5747;top:4357;width:10;height:79" coordorigin="5747,4357" coordsize="10,79">
              <v:shape style="position:absolute;left:5747;top:4357;width:10;height:79" coordorigin="5747,4357" coordsize="10,79" path="m5747,4397l5756,4397e" filled="f" stroked="t" strokeweight="4.060000pt" strokecolor="#000000">
                <v:path arrowok="t"/>
              </v:shape>
            </v:group>
            <v:group style="position:absolute;left:5747;top:4518;width:10;height:79" coordorigin="5747,4518" coordsize="10,79">
              <v:shape style="position:absolute;left:5747;top:4518;width:10;height:79" coordorigin="5747,4518" coordsize="10,79" path="m5747,4558l5756,4558e" filled="f" stroked="t" strokeweight="4.060000pt" strokecolor="#000000">
                <v:path arrowok="t"/>
              </v:shape>
            </v:group>
            <v:group style="position:absolute;left:5747;top:4678;width:10;height:80" coordorigin="5747,4678" coordsize="10,80">
              <v:shape style="position:absolute;left:5747;top:4678;width:10;height:80" coordorigin="5747,4678" coordsize="10,80" path="m5752,4678l5752,4758e" filled="f" stroked="t" strokeweight=".58001pt" strokecolor="#000000">
                <v:path arrowok="t"/>
              </v:shape>
            </v:group>
            <v:group style="position:absolute;left:5747;top:4839;width:10;height:80" coordorigin="5747,4839" coordsize="10,80">
              <v:shape style="position:absolute;left:5747;top:4839;width:10;height:80" coordorigin="5747,4839" coordsize="10,80" path="m5752,4839l5752,4919e" filled="f" stroked="t" strokeweight=".58001pt" strokecolor="#000000">
                <v:path arrowok="t"/>
              </v:shape>
            </v:group>
            <v:group style="position:absolute;left:5747;top:5160;width:10;height:80" coordorigin="5747,5160" coordsize="10,80">
              <v:shape style="position:absolute;left:5747;top:5160;width:10;height:80" coordorigin="5747,5160" coordsize="10,80" path="m5752,5160l5752,5241e" filled="f" stroked="t" strokeweight=".58001pt" strokecolor="#000000">
                <v:path arrowok="t"/>
              </v:shape>
            </v:group>
            <v:group style="position:absolute;left:5747;top:5321;width:10;height:80" coordorigin="5747,5321" coordsize="10,80">
              <v:shape style="position:absolute;left:5747;top:5321;width:10;height:80" coordorigin="5747,5321" coordsize="10,80" path="m5752,5321l5752,5401e" filled="f" stroked="t" strokeweight=".58001pt" strokecolor="#000000">
                <v:path arrowok="t"/>
              </v:shape>
            </v:group>
            <v:group style="position:absolute;left:5747;top:5482;width:10;height:80" coordorigin="5747,5482" coordsize="10,80">
              <v:shape style="position:absolute;left:5747;top:5482;width:10;height:80" coordorigin="5747,5482" coordsize="10,80" path="m5752,5482l5752,5562e" filled="f" stroked="t" strokeweight=".58001pt" strokecolor="#000000">
                <v:path arrowok="t"/>
              </v:shape>
            </v:group>
            <v:group style="position:absolute;left:5747;top:5643;width:10;height:80" coordorigin="5747,5643" coordsize="10,80">
              <v:shape style="position:absolute;left:5747;top:5643;width:10;height:80" coordorigin="5747,5643" coordsize="10,80" path="m5752,5643l5752,5723e" filled="f" stroked="t" strokeweight=".58001pt" strokecolor="#000000">
                <v:path arrowok="t"/>
              </v:shape>
            </v:group>
            <v:group style="position:absolute;left:5747;top:5803;width:10;height:79" coordorigin="5747,5803" coordsize="10,79">
              <v:shape style="position:absolute;left:5747;top:5803;width:10;height:79" coordorigin="5747,5803" coordsize="10,79" path="m5747,5843l5756,5843e" filled="f" stroked="t" strokeweight="4.060000pt" strokecolor="#000000">
                <v:path arrowok="t"/>
              </v:shape>
            </v:group>
            <v:group style="position:absolute;left:5747;top:5964;width:10;height:44" coordorigin="5747,5964" coordsize="10,44">
              <v:shape style="position:absolute;left:5747;top:5964;width:10;height:44" coordorigin="5747,5964" coordsize="10,44" path="m5747,5986l5756,5986e" filled="f" stroked="t" strokeweight="2.320pt" strokecolor="#000000">
                <v:path arrowok="t"/>
              </v:shape>
            </v:group>
            <v:group style="position:absolute;left:5914;top:696;width:10;height:44" coordorigin="5914,696" coordsize="10,44">
              <v:shape style="position:absolute;left:5914;top:696;width:10;height:44" coordorigin="5914,696" coordsize="10,44" path="m5914,718l5923,718e" filled="f" stroked="t" strokeweight="2.320pt" strokecolor="#000000">
                <v:path arrowok="t"/>
              </v:shape>
            </v:group>
            <v:group style="position:absolute;left:5914;top:822;width:10;height:79" coordorigin="5914,822" coordsize="10,79">
              <v:shape style="position:absolute;left:5914;top:822;width:10;height:79" coordorigin="5914,822" coordsize="10,79" path="m5914,862l5923,862e" filled="f" stroked="t" strokeweight="4.060000pt" strokecolor="#000000">
                <v:path arrowok="t"/>
              </v:shape>
            </v:group>
            <v:group style="position:absolute;left:5914;top:983;width:10;height:80" coordorigin="5914,983" coordsize="10,80">
              <v:shape style="position:absolute;left:5914;top:983;width:10;height:80" coordorigin="5914,983" coordsize="10,80" path="m5918,983l5918,1063e" filled="f" stroked="t" strokeweight=".58001pt" strokecolor="#000000">
                <v:path arrowok="t"/>
              </v:shape>
            </v:group>
            <v:group style="position:absolute;left:5914;top:1144;width:10;height:80" coordorigin="5914,1144" coordsize="10,80">
              <v:shape style="position:absolute;left:5914;top:1144;width:10;height:80" coordorigin="5914,1144" coordsize="10,80" path="m5918,1144l5918,1224e" filled="f" stroked="t" strokeweight=".58001pt" strokecolor="#000000">
                <v:path arrowok="t"/>
              </v:shape>
            </v:group>
            <v:group style="position:absolute;left:5914;top:1306;width:10;height:79" coordorigin="5914,1306" coordsize="10,79">
              <v:shape style="position:absolute;left:5914;top:1306;width:10;height:79" coordorigin="5914,1306" coordsize="10,79" path="m5914,1345l5923,1345e" filled="f" stroked="t" strokeweight="4.060000pt" strokecolor="#000000">
                <v:path arrowok="t"/>
              </v:shape>
            </v:group>
            <v:group style="position:absolute;left:5914;top:1467;width:10;height:80" coordorigin="5914,1467" coordsize="10,80">
              <v:shape style="position:absolute;left:5914;top:1467;width:10;height:80" coordorigin="5914,1467" coordsize="10,80" path="m5918,1467l5918,1547e" filled="f" stroked="t" strokeweight=".58001pt" strokecolor="#000000">
                <v:path arrowok="t"/>
              </v:shape>
            </v:group>
            <v:group style="position:absolute;left:5914;top:1627;width:10;height:80" coordorigin="5914,1627" coordsize="10,80">
              <v:shape style="position:absolute;left:5914;top:1627;width:10;height:80" coordorigin="5914,1627" coordsize="10,80" path="m5918,1627l5918,1708e" filled="f" stroked="t" strokeweight=".58001pt" strokecolor="#000000">
                <v:path arrowok="t"/>
              </v:shape>
            </v:group>
            <v:group style="position:absolute;left:5914;top:1788;width:10;height:80" coordorigin="5914,1788" coordsize="10,80">
              <v:shape style="position:absolute;left:5914;top:1788;width:10;height:80" coordorigin="5914,1788" coordsize="10,80" path="m5918,1788l5918,1869e" filled="f" stroked="t" strokeweight=".58001pt" strokecolor="#000000">
                <v:path arrowok="t"/>
              </v:shape>
            </v:group>
            <v:group style="position:absolute;left:5914;top:1950;width:10;height:79" coordorigin="5914,1950" coordsize="10,79">
              <v:shape style="position:absolute;left:5914;top:1950;width:10;height:79" coordorigin="5914,1950" coordsize="10,79" path="m5914,1990l5923,1990e" filled="f" stroked="t" strokeweight="4.060000pt" strokecolor="#000000">
                <v:path arrowok="t"/>
              </v:shape>
            </v:group>
            <v:group style="position:absolute;left:5914;top:2111;width:10;height:80" coordorigin="5914,2111" coordsize="10,80">
              <v:shape style="position:absolute;left:5914;top:2111;width:10;height:80" coordorigin="5914,2111" coordsize="10,80" path="m5918,2111l5918,2191e" filled="f" stroked="t" strokeweight=".58001pt" strokecolor="#000000">
                <v:path arrowok="t"/>
              </v:shape>
            </v:group>
            <v:group style="position:absolute;left:5914;top:2272;width:10;height:80" coordorigin="5914,2272" coordsize="10,80">
              <v:shape style="position:absolute;left:5914;top:2272;width:10;height:80" coordorigin="5914,2272" coordsize="10,80" path="m5918,2272l5918,2352e" filled="f" stroked="t" strokeweight=".58001pt" strokecolor="#000000">
                <v:path arrowok="t"/>
              </v:shape>
            </v:group>
            <v:group style="position:absolute;left:5914;top:2434;width:10;height:79" coordorigin="5914,2434" coordsize="10,79">
              <v:shape style="position:absolute;left:5914;top:2434;width:10;height:79" coordorigin="5914,2434" coordsize="10,79" path="m5914,2473l5923,2473e" filled="f" stroked="t" strokeweight="4.060000pt" strokecolor="#000000">
                <v:path arrowok="t"/>
              </v:shape>
            </v:group>
            <v:group style="position:absolute;left:5914;top:2595;width:10;height:80" coordorigin="5914,2595" coordsize="10,80">
              <v:shape style="position:absolute;left:5914;top:2595;width:10;height:80" coordorigin="5914,2595" coordsize="10,80" path="m5918,2595l5918,2675e" filled="f" stroked="t" strokeweight=".58001pt" strokecolor="#000000">
                <v:path arrowok="t"/>
              </v:shape>
            </v:group>
            <v:group style="position:absolute;left:5914;top:2755;width:10;height:80" coordorigin="5914,2755" coordsize="10,80">
              <v:shape style="position:absolute;left:5914;top:2755;width:10;height:80" coordorigin="5914,2755" coordsize="10,80" path="m5918,2755l5918,2836e" filled="f" stroked="t" strokeweight=".58001pt" strokecolor="#000000">
                <v:path arrowok="t"/>
              </v:shape>
            </v:group>
            <v:group style="position:absolute;left:5914;top:2916;width:10;height:80" coordorigin="5914,2916" coordsize="10,80">
              <v:shape style="position:absolute;left:5914;top:2916;width:10;height:80" coordorigin="5914,2916" coordsize="10,80" path="m5918,2916l5918,2997e" filled="f" stroked="t" strokeweight=".58001pt" strokecolor="#000000">
                <v:path arrowok="t"/>
              </v:shape>
            </v:group>
            <v:group style="position:absolute;left:5914;top:3078;width:10;height:79" coordorigin="5914,3078" coordsize="10,79">
              <v:shape style="position:absolute;left:5914;top:3078;width:10;height:79" coordorigin="5914,3078" coordsize="10,79" path="m5914,3118l5923,3118e" filled="f" stroked="t" strokeweight="4.060000pt" strokecolor="#000000">
                <v:path arrowok="t"/>
              </v:shape>
            </v:group>
            <v:group style="position:absolute;left:5914;top:3239;width:10;height:80" coordorigin="5914,3239" coordsize="10,80">
              <v:shape style="position:absolute;left:5914;top:3239;width:10;height:80" coordorigin="5914,3239" coordsize="10,80" path="m5918,3239l5918,3319e" filled="f" stroked="t" strokeweight=".58001pt" strokecolor="#000000">
                <v:path arrowok="t"/>
              </v:shape>
            </v:group>
            <v:group style="position:absolute;left:5914;top:3400;width:10;height:5" coordorigin="5914,3400" coordsize="10,5">
              <v:shape style="position:absolute;left:5914;top:3400;width:10;height:5" coordorigin="5914,3400" coordsize="10,5" path="m5914,3402l5923,3402e" filled="f" stroked="t" strokeweight=".33999pt" strokecolor="#000000">
                <v:path arrowok="t"/>
              </v:shape>
            </v:group>
            <v:group style="position:absolute;left:5914;top:3405;width:10;height:76" coordorigin="5914,3405" coordsize="10,76">
              <v:shape style="position:absolute;left:5914;top:3405;width:10;height:76" coordorigin="5914,3405" coordsize="10,76" path="m5914,3442l5923,3442e" filled="f" stroked="t" strokeweight="3.88pt" strokecolor="#000000">
                <v:path arrowok="t"/>
              </v:shape>
            </v:group>
            <v:group style="position:absolute;left:5914;top:3562;width:10;height:5" coordorigin="5914,3562" coordsize="10,5">
              <v:shape style="position:absolute;left:5914;top:3562;width:10;height:5" coordorigin="5914,3562" coordsize="10,5" path="m5914,3564l5923,3564e" filled="f" stroked="t" strokeweight=".33999pt" strokecolor="#000000">
                <v:path arrowok="t"/>
              </v:shape>
            </v:group>
            <v:group style="position:absolute;left:5914;top:3567;width:10;height:74" coordorigin="5914,3567" coordsize="10,74">
              <v:shape style="position:absolute;left:5914;top:3567;width:10;height:74" coordorigin="5914,3567" coordsize="10,74" path="m5914,3604l5923,3604e" filled="f" stroked="t" strokeweight="3.82pt" strokecolor="#000000">
                <v:path arrowok="t"/>
              </v:shape>
            </v:group>
            <v:group style="position:absolute;left:5914;top:3723;width:10;height:5" coordorigin="5914,3723" coordsize="10,5">
              <v:shape style="position:absolute;left:5914;top:3723;width:10;height:5" coordorigin="5914,3723" coordsize="10,5" path="m5914,3725l5923,3725e" filled="f" stroked="t" strokeweight=".33999pt" strokecolor="#000000">
                <v:path arrowok="t"/>
              </v:shape>
            </v:group>
            <v:group style="position:absolute;left:5914;top:3727;width:10;height:76" coordorigin="5914,3727" coordsize="10,76">
              <v:shape style="position:absolute;left:5914;top:3727;width:10;height:76" coordorigin="5914,3727" coordsize="10,76" path="m5914,3765l5923,3765e" filled="f" stroked="t" strokeweight="3.88pt" strokecolor="#000000">
                <v:path arrowok="t"/>
              </v:shape>
            </v:group>
            <v:group style="position:absolute;left:5914;top:3883;width:10;height:5" coordorigin="5914,3883" coordsize="10,5">
              <v:shape style="position:absolute;left:5914;top:3883;width:10;height:5" coordorigin="5914,3883" coordsize="10,5" path="m5914,3886l5923,3886e" filled="f" stroked="t" strokeweight=".34002pt" strokecolor="#000000">
                <v:path arrowok="t"/>
              </v:shape>
            </v:group>
            <v:group style="position:absolute;left:5914;top:3888;width:10;height:76" coordorigin="5914,3888" coordsize="10,76">
              <v:shape style="position:absolute;left:5914;top:3888;width:10;height:76" coordorigin="5914,3888" coordsize="10,76" path="m5914,3926l5923,3926e" filled="f" stroked="t" strokeweight="3.88pt" strokecolor="#000000">
                <v:path arrowok="t"/>
              </v:shape>
            </v:group>
            <v:group style="position:absolute;left:5914;top:4044;width:10;height:5" coordorigin="5914,4044" coordsize="10,5">
              <v:shape style="position:absolute;left:5914;top:4044;width:10;height:5" coordorigin="5914,4044" coordsize="10,5" path="m5914,4047l5923,4047e" filled="f" stroked="t" strokeweight=".34002pt" strokecolor="#000000">
                <v:path arrowok="t"/>
              </v:shape>
            </v:group>
            <v:group style="position:absolute;left:5914;top:4049;width:10;height:76" coordorigin="5914,4049" coordsize="10,76">
              <v:shape style="position:absolute;left:5914;top:4049;width:10;height:76" coordorigin="5914,4049" coordsize="10,76" path="m5914,4087l5923,4087e" filled="f" stroked="t" strokeweight="3.88pt" strokecolor="#000000">
                <v:path arrowok="t"/>
              </v:shape>
            </v:group>
            <v:group style="position:absolute;left:5914;top:4206;width:10;height:5" coordorigin="5914,4206" coordsize="10,5">
              <v:shape style="position:absolute;left:5914;top:4206;width:10;height:5" coordorigin="5914,4206" coordsize="10,5" path="m5914,4209l5923,4209e" filled="f" stroked="t" strokeweight=".33999pt" strokecolor="#000000">
                <v:path arrowok="t"/>
              </v:shape>
            </v:group>
            <v:group style="position:absolute;left:5914;top:4211;width:10;height:74" coordorigin="5914,4211" coordsize="10,74">
              <v:shape style="position:absolute;left:5914;top:4211;width:10;height:74" coordorigin="5914,4211" coordsize="10,74" path="m5914,4248l5923,4248e" filled="f" stroked="t" strokeweight="3.82pt" strokecolor="#000000">
                <v:path arrowok="t"/>
              </v:shape>
            </v:group>
            <v:group style="position:absolute;left:5914;top:4367;width:10;height:5" coordorigin="5914,4367" coordsize="10,5">
              <v:shape style="position:absolute;left:5914;top:4367;width:10;height:5" coordorigin="5914,4367" coordsize="10,5" path="m5914,4369l5923,4369e" filled="f" stroked="t" strokeweight=".33999pt" strokecolor="#000000">
                <v:path arrowok="t"/>
              </v:shape>
            </v:group>
            <v:group style="position:absolute;left:5914;top:4372;width:10;height:76" coordorigin="5914,4372" coordsize="10,76">
              <v:shape style="position:absolute;left:5914;top:4372;width:10;height:76" coordorigin="5914,4372" coordsize="10,76" path="m5914,4410l5923,4410e" filled="f" stroked="t" strokeweight="3.88pt" strokecolor="#000000">
                <v:path arrowok="t"/>
              </v:shape>
            </v:group>
            <v:group style="position:absolute;left:5914;top:4528;width:10;height:5" coordorigin="5914,4528" coordsize="10,5">
              <v:shape style="position:absolute;left:5914;top:4528;width:10;height:5" coordorigin="5914,4528" coordsize="10,5" path="m5914,4530l5923,4530e" filled="f" stroked="t" strokeweight=".33999pt" strokecolor="#000000">
                <v:path arrowok="t"/>
              </v:shape>
            </v:group>
            <v:group style="position:absolute;left:5914;top:4533;width:10;height:76" coordorigin="5914,4533" coordsize="10,76">
              <v:shape style="position:absolute;left:5914;top:4533;width:10;height:76" coordorigin="5914,4533" coordsize="10,76" path="m5914,4570l5923,4570e" filled="f" stroked="t" strokeweight="3.88pt" strokecolor="#000000">
                <v:path arrowok="t"/>
              </v:shape>
            </v:group>
            <v:group style="position:absolute;left:5914;top:4689;width:10;height:5" coordorigin="5914,4689" coordsize="10,5">
              <v:shape style="position:absolute;left:5914;top:4689;width:10;height:5" coordorigin="5914,4689" coordsize="10,5" path="m5914,4691l5923,4691e" filled="f" stroked="t" strokeweight=".34002pt" strokecolor="#000000">
                <v:path arrowok="t"/>
              </v:shape>
            </v:group>
            <v:group style="position:absolute;left:5914;top:4693;width:10;height:76" coordorigin="5914,4693" coordsize="10,76">
              <v:shape style="position:absolute;left:5914;top:4693;width:10;height:76" coordorigin="5914,4693" coordsize="10,76" path="m5914,4731l5923,4731e" filled="f" stroked="t" strokeweight="3.88pt" strokecolor="#000000">
                <v:path arrowok="t"/>
              </v:shape>
            </v:group>
            <v:group style="position:absolute;left:5914;top:4851;width:10;height:5" coordorigin="5914,4851" coordsize="10,5">
              <v:shape style="position:absolute;left:5914;top:4851;width:10;height:5" coordorigin="5914,4851" coordsize="10,5" path="m5914,4853l5923,4853e" filled="f" stroked="t" strokeweight=".33999pt" strokecolor="#000000">
                <v:path arrowok="t"/>
              </v:shape>
            </v:group>
            <v:group style="position:absolute;left:5914;top:4855;width:10;height:76" coordorigin="5914,4855" coordsize="10,76">
              <v:shape style="position:absolute;left:5914;top:4855;width:10;height:76" coordorigin="5914,4855" coordsize="10,76" path="m5914,4893l5923,4893e" filled="f" stroked="t" strokeweight="3.88pt" strokecolor="#000000">
                <v:path arrowok="t"/>
              </v:shape>
            </v:group>
            <v:group style="position:absolute;left:5914;top:5011;width:10;height:5" coordorigin="5914,5011" coordsize="10,5">
              <v:shape style="position:absolute;left:5914;top:5011;width:10;height:5" coordorigin="5914,5011" coordsize="10,5" path="m5914,5014l5923,5014e" filled="f" stroked="t" strokeweight=".33999pt" strokecolor="#000000">
                <v:path arrowok="t"/>
              </v:shape>
            </v:group>
            <v:group style="position:absolute;left:5914;top:5016;width:10;height:76" coordorigin="5914,5016" coordsize="10,76">
              <v:shape style="position:absolute;left:5914;top:5016;width:10;height:76" coordorigin="5914,5016" coordsize="10,76" path="m5914,5054l5923,5054e" filled="f" stroked="t" strokeweight="3.88pt" strokecolor="#000000">
                <v:path arrowok="t"/>
              </v:shape>
            </v:group>
            <v:group style="position:absolute;left:5914;top:5172;width:10;height:5" coordorigin="5914,5172" coordsize="10,5">
              <v:shape style="position:absolute;left:5914;top:5172;width:10;height:5" coordorigin="5914,5172" coordsize="10,5" path="m5914,5175l5923,5175e" filled="f" stroked="t" strokeweight=".34002pt" strokecolor="#000000">
                <v:path arrowok="t"/>
              </v:shape>
            </v:group>
            <v:group style="position:absolute;left:5914;top:5177;width:10;height:76" coordorigin="5914,5177" coordsize="10,76">
              <v:shape style="position:absolute;left:5914;top:5177;width:10;height:76" coordorigin="5914,5177" coordsize="10,76" path="m5914,5215l5923,5215e" filled="f" stroked="t" strokeweight="3.88pt" strokecolor="#000000">
                <v:path arrowok="t"/>
              </v:shape>
            </v:group>
            <v:group style="position:absolute;left:5914;top:5334;width:10;height:5" coordorigin="5914,5334" coordsize="10,5">
              <v:shape style="position:absolute;left:5914;top:5334;width:10;height:5" coordorigin="5914,5334" coordsize="10,5" path="m5914,5337l5923,5337e" filled="f" stroked="t" strokeweight=".34002pt" strokecolor="#000000">
                <v:path arrowok="t"/>
              </v:shape>
            </v:group>
            <v:group style="position:absolute;left:5914;top:5339;width:10;height:74" coordorigin="5914,5339" coordsize="10,74">
              <v:shape style="position:absolute;left:5914;top:5339;width:10;height:74" coordorigin="5914,5339" coordsize="10,74" path="m5914,5376l5923,5376e" filled="f" stroked="t" strokeweight="3.82pt" strokecolor="#000000">
                <v:path arrowok="t"/>
              </v:shape>
            </v:group>
            <v:group style="position:absolute;left:5914;top:5495;width:10;height:5" coordorigin="5914,5495" coordsize="10,5">
              <v:shape style="position:absolute;left:5914;top:5495;width:10;height:5" coordorigin="5914,5495" coordsize="10,5" path="m5914,5497l5923,5497e" filled="f" stroked="t" strokeweight=".33999pt" strokecolor="#000000">
                <v:path arrowok="t"/>
              </v:shape>
            </v:group>
            <v:group style="position:absolute;left:5914;top:5500;width:10;height:76" coordorigin="5914,5500" coordsize="10,76">
              <v:shape style="position:absolute;left:5914;top:5500;width:10;height:76" coordorigin="5914,5500" coordsize="10,76" path="m5914,5538l5923,5538e" filled="f" stroked="t" strokeweight="3.88pt" strokecolor="#000000">
                <v:path arrowok="t"/>
              </v:shape>
            </v:group>
            <v:group style="position:absolute;left:5914;top:5656;width:10;height:5" coordorigin="5914,5656" coordsize="10,5">
              <v:shape style="position:absolute;left:5914;top:5656;width:10;height:5" coordorigin="5914,5656" coordsize="10,5" path="m5914,5658l5923,5658e" filled="f" stroked="t" strokeweight=".33999pt" strokecolor="#000000">
                <v:path arrowok="t"/>
              </v:shape>
            </v:group>
            <v:group style="position:absolute;left:5914;top:5661;width:10;height:76" coordorigin="5914,5661" coordsize="10,76">
              <v:shape style="position:absolute;left:5914;top:5661;width:10;height:76" coordorigin="5914,5661" coordsize="10,76" path="m5914,5698l5923,5698e" filled="f" stroked="t" strokeweight="3.88pt" strokecolor="#000000">
                <v:path arrowok="t"/>
              </v:shape>
            </v:group>
            <v:group style="position:absolute;left:5914;top:5817;width:10;height:5" coordorigin="5914,5817" coordsize="10,5">
              <v:shape style="position:absolute;left:5914;top:5817;width:10;height:5" coordorigin="5914,5817" coordsize="10,5" path="m5914,5819l5923,5819e" filled="f" stroked="t" strokeweight=".33999pt" strokecolor="#000000">
                <v:path arrowok="t"/>
              </v:shape>
            </v:group>
            <v:group style="position:absolute;left:5914;top:5821;width:10;height:76" coordorigin="5914,5821" coordsize="10,76">
              <v:shape style="position:absolute;left:5914;top:5821;width:10;height:76" coordorigin="5914,5821" coordsize="10,76" path="m5914,5859l5923,5859e" filled="f" stroked="t" strokeweight="3.88pt" strokecolor="#000000">
                <v:path arrowok="t"/>
              </v:shape>
            </v:group>
            <v:group style="position:absolute;left:5914;top:5979;width:10;height:5" coordorigin="5914,5979" coordsize="10,5">
              <v:shape style="position:absolute;left:5914;top:5979;width:10;height:5" coordorigin="5914,5979" coordsize="10,5" path="m5914,5981l5923,5981e" filled="f" stroked="t" strokeweight=".34002pt" strokecolor="#000000">
                <v:path arrowok="t"/>
              </v:shape>
            </v:group>
            <v:group style="position:absolute;left:5914;top:5983;width:10;height:40" coordorigin="5914,5983" coordsize="10,40">
              <v:shape style="position:absolute;left:5914;top:5983;width:10;height:40" coordorigin="5914,5983" coordsize="10,40" path="m5914,6003l5923,6003e" filled="f" stroked="t" strokeweight="2.08pt" strokecolor="#000000">
                <v:path arrowok="t"/>
              </v:shape>
            </v:group>
            <v:group style="position:absolute;left:5420;top:3701;width:335;height:2" coordorigin="5420,3701" coordsize="335,2">
              <v:shape style="position:absolute;left:5420;top:3701;width:335;height:2" coordorigin="5420,3701" coordsize="335,0" path="m5420,3701l5755,3701e" filled="f" stroked="t" strokeweight=".58001pt" strokecolor="#000000">
                <v:path arrowok="t"/>
              </v:shape>
            </v:group>
            <v:group style="position:absolute;left:5744;top:3717;width:11;height:7" coordorigin="5744,3717" coordsize="11,7">
              <v:shape style="position:absolute;left:5744;top:3717;width:11;height:7" coordorigin="5744,3717" coordsize="11,7" path="m5746,3717l5744,3721,5754,3724,5755,3719,5746,3717xe" filled="t" fillcolor="#000000" stroked="f">
                <v:path arrowok="t"/>
                <v:fill type="solid"/>
              </v:shape>
            </v:group>
            <v:group style="position:absolute;left:5908;top:3213;width:11;height:7" coordorigin="5908,3213" coordsize="11,7">
              <v:shape style="position:absolute;left:5908;top:3213;width:11;height:7" coordorigin="5908,3213" coordsize="11,7" path="m5909,3213l5908,3217,5917,3220,5918,3215,5909,3213xe" filled="t" fillcolor="#000000" stroked="f">
                <v:path arrowok="t"/>
                <v:fill type="solid"/>
              </v:shape>
            </v:group>
            <v:group style="position:absolute;left:5746;top:3217;width:172;height:502" coordorigin="5746,3217" coordsize="172,502">
              <v:shape style="position:absolute;left:5746;top:3217;width:172;height:502" coordorigin="5746,3217" coordsize="172,502" path="m5908,3217l5746,3717,5755,3719,5917,3220,5908,3217xe" filled="t" fillcolor="#000000" stroked="f">
                <v:path arrowok="t"/>
                <v:fill type="solid"/>
              </v:shape>
            </v:group>
            <v:group style="position:absolute;left:5908;top:3219;width:923;height:2" coordorigin="5908,3219" coordsize="923,2">
              <v:shape style="position:absolute;left:5908;top:3219;width:923;height:2" coordorigin="5908,3219" coordsize="923,0" path="m5908,3219l6830,3219e" filled="f" stroked="t" strokeweight=".579980pt" strokecolor="#000000">
                <v:path arrowok="t"/>
              </v:shape>
            </v:group>
            <v:group style="position:absolute;left:6821;top:3214;width:10;height:7" coordorigin="6821,3214" coordsize="10,7">
              <v:shape style="position:absolute;left:6821;top:3214;width:10;height:7" coordorigin="6821,3214" coordsize="10,7" path="m6829,3214l6821,3217,6822,3221,6830,3217,6829,3214xe" filled="t" fillcolor="#000000" stroked="f">
                <v:path arrowok="t"/>
                <v:fill type="solid"/>
              </v:shape>
            </v:group>
            <v:group style="position:absolute;left:7021;top:3730;width:10;height:7" coordorigin="7021,3730" coordsize="10,7">
              <v:shape style="position:absolute;left:7021;top:3730;width:10;height:7" coordorigin="7021,3730" coordsize="10,7" path="m7030,3730l7021,3733,7022,3737,7031,3733,7030,3730xe" filled="t" fillcolor="#000000" stroked="f">
                <v:path arrowok="t"/>
                <v:fill type="solid"/>
              </v:shape>
            </v:group>
            <v:group style="position:absolute;left:6822;top:3217;width:208;height:516" coordorigin="6822,3217" coordsize="208,516">
              <v:shape style="position:absolute;left:6822;top:3217;width:208;height:516" coordorigin="6822,3217" coordsize="208,516" path="m6830,3217l6822,3221,7021,3733,7030,3730,6830,3217xe" filled="t" fillcolor="#000000" stroked="f">
                <v:path arrowok="t"/>
                <v:fill type="solid"/>
              </v:shape>
            </v:group>
            <v:group style="position:absolute;left:7294;top:3700;width:11;height:8" coordorigin="7294,3700" coordsize="11,8">
              <v:shape style="position:absolute;left:7294;top:3700;width:11;height:8" coordorigin="7294,3700" coordsize="11,8" path="m7303,3700l7294,3703,7295,3708,7304,3705,7303,3700xe" filled="t" fillcolor="#000000" stroked="f">
                <v:path arrowok="t"/>
                <v:fill type="solid"/>
              </v:shape>
            </v:group>
            <v:group style="position:absolute;left:7470;top:4229;width:11;height:8" coordorigin="7470,4229" coordsize="11,8">
              <v:shape style="position:absolute;left:7470;top:4229;width:11;height:8" coordorigin="7470,4229" coordsize="11,8" path="m7480,4229l7470,4233,7471,4237,7481,4234,7480,4229xe" filled="t" fillcolor="#000000" stroked="f">
                <v:path arrowok="t"/>
                <v:fill type="solid"/>
              </v:shape>
            </v:group>
            <v:group style="position:absolute;left:7295;top:3705;width:185;height:528" coordorigin="7295,3705" coordsize="185,528">
              <v:shape style="position:absolute;left:7295;top:3705;width:185;height:528" coordorigin="7295,3705" coordsize="185,528" path="m7304,3705l7295,3708,7470,4233,7480,4229,7304,3705xe" filled="t" fillcolor="#000000" stroked="f">
                <v:path arrowok="t"/>
                <v:fill type="solid"/>
              </v:shape>
            </v:group>
            <v:group style="position:absolute;left:7483;top:4193;width:785;height:2" coordorigin="7483,4193" coordsize="785,2">
              <v:shape style="position:absolute;left:7483;top:4193;width:785;height:2" coordorigin="7483,4193" coordsize="785,0" path="m7483,4193l8268,4193e" filled="f" stroked="t" strokeweight=".58001pt" strokecolor="#000000">
                <v:path arrowok="t"/>
              </v:shape>
            </v:group>
            <v:group style="position:absolute;left:5256;top:5776;width:7;height:11" coordorigin="5256,5776" coordsize="7,11">
              <v:shape style="position:absolute;left:5256;top:5776;width:7;height:11" coordorigin="5256,5776" coordsize="7,11" path="m5261,5776l5256,5777,5258,5787,5263,5785,5261,5776xe" filled="t" fillcolor="#000000" stroked="f">
                <v:path arrowok="t"/>
                <v:fill type="solid"/>
              </v:shape>
            </v:group>
            <v:group style="position:absolute;left:5774;top:5613;width:7;height:11" coordorigin="5774,5613" coordsize="7,11">
              <v:shape style="position:absolute;left:5774;top:5613;width:7;height:11" coordorigin="5774,5613" coordsize="7,11" path="m5779,5613l5774,5614,5777,5623,5782,5622,5779,5613xe" filled="t" fillcolor="#000000" stroked="f">
                <v:path arrowok="t"/>
                <v:fill type="solid"/>
              </v:shape>
            </v:group>
            <v:group style="position:absolute;left:5261;top:5614;width:516;height:172" coordorigin="5261,5614" coordsize="516,172">
              <v:shape style="position:absolute;left:5261;top:5614;width:516;height:172" coordorigin="5261,5614" coordsize="516,172" path="m5774,5614l5261,5776,5263,5785,5777,5623,5774,5614xe" filled="t" fillcolor="#000000" stroked="f">
                <v:path arrowok="t"/>
                <v:fill type="solid"/>
              </v:shape>
            </v:group>
            <v:group style="position:absolute;left:5746;top:5631;width:10;height:6" coordorigin="5746,5631" coordsize="10,6">
              <v:shape style="position:absolute;left:5746;top:5631;width:10;height:6" coordorigin="5746,5631" coordsize="10,6" path="m5746,5634l5755,5634e" filled="f" stroked="t" strokeweight=".4pt" strokecolor="#000000">
                <v:path arrowok="t"/>
              </v:shape>
            </v:group>
            <v:group style="position:absolute;left:5908;top:4675;width:10;height:6" coordorigin="5908,4675" coordsize="10,6">
              <v:shape style="position:absolute;left:5908;top:4675;width:10;height:6" coordorigin="5908,4675" coordsize="10,6" path="m5908,4678l5917,4678e" filled="f" stroked="t" strokeweight=".4pt" strokecolor="#000000">
                <v:path arrowok="t"/>
              </v:shape>
            </v:group>
            <v:group style="position:absolute;left:5746;top:4680;width:172;height:952" coordorigin="5746,4680" coordsize="172,952">
              <v:shape style="position:absolute;left:5746;top:4680;width:172;height:952" coordorigin="5746,4680" coordsize="172,952" path="m5908,4680l5746,5631,5755,5632,5917,4681,5908,4680xe" filled="t" fillcolor="#000000" stroked="f">
                <v:path arrowok="t"/>
                <v:fill type="solid"/>
              </v:shape>
            </v:group>
            <v:group style="position:absolute;left:5896;top:4701;width:6;height:10" coordorigin="5896,4701" coordsize="6,10">
              <v:shape style="position:absolute;left:5896;top:4701;width:6;height:10" coordorigin="5896,4701" coordsize="6,10" path="m5896,4705l5902,4705e" filled="f" stroked="t" strokeweight=".580pt" strokecolor="#000000">
                <v:path arrowok="t"/>
              </v:shape>
            </v:group>
            <v:group style="position:absolute;left:6826;top:4539;width:6;height:10" coordorigin="6826,4539" coordsize="6,10">
              <v:shape style="position:absolute;left:6826;top:4539;width:6;height:10" coordorigin="6826,4539" coordsize="6,10" path="m6826,4543l6832,4543e" filled="f" stroked="t" strokeweight=".580pt" strokecolor="#000000">
                <v:path arrowok="t"/>
              </v:shape>
            </v:group>
            <v:group style="position:absolute;left:5900;top:4539;width:926;height:172" coordorigin="5900,4539" coordsize="926,172">
              <v:shape style="position:absolute;left:5900;top:4539;width:926;height:172" coordorigin="5900,4539" coordsize="926,172" path="m6826,4539l5900,4701,5902,4710,6827,4548,6826,4539xe" filled="t" fillcolor="#000000" stroked="f">
                <v:path arrowok="t"/>
                <v:fill type="solid"/>
              </v:shape>
            </v:group>
            <v:group style="position:absolute;left:6794;top:4549;width:8;height:11" coordorigin="6794,4549" coordsize="8,11">
              <v:shape style="position:absolute;left:6794;top:4549;width:8;height:11" coordorigin="6794,4549" coordsize="8,11" path="m6798,4549l6794,4559,6799,4560,6803,4551,6798,4549xe" filled="t" fillcolor="#000000" stroked="f">
                <v:path arrowok="t"/>
                <v:fill type="solid"/>
              </v:shape>
            </v:group>
            <v:group style="position:absolute;left:7312;top:4726;width:8;height:11" coordorigin="7312,4726" coordsize="8,11">
              <v:shape style="position:absolute;left:7312;top:4726;width:8;height:11" coordorigin="7312,4726" coordsize="8,11" path="m7315,4726l7312,4735,7316,4737,7320,4727,7315,4726xe" filled="t" fillcolor="#000000" stroked="f">
                <v:path arrowok="t"/>
                <v:fill type="solid"/>
              </v:shape>
            </v:group>
            <v:group style="position:absolute;left:6799;top:4551;width:516;height:185" coordorigin="6799,4551" coordsize="516,185">
              <v:shape style="position:absolute;left:6799;top:4551;width:516;height:185" coordorigin="6799,4551" coordsize="516,185" path="m6803,4551l6799,4560,7312,4735,7315,4726,6803,4551xe" filled="t" fillcolor="#000000" stroked="f">
                <v:path arrowok="t"/>
                <v:fill type="solid"/>
              </v:shape>
            </v:group>
            <v:group style="position:absolute;left:7282;top:4737;width:11;height:7" coordorigin="7282,4737" coordsize="11,7">
              <v:shape style="position:absolute;left:7282;top:4737;width:11;height:7" coordorigin="7282,4737" coordsize="11,7" path="m7291,4737l7282,4739,7283,4744,7292,4741,7291,4737xe" filled="t" fillcolor="#000000" stroked="f">
                <v:path arrowok="t"/>
                <v:fill type="solid"/>
              </v:shape>
            </v:group>
            <v:group style="position:absolute;left:7458;top:5555;width:11;height:7" coordorigin="7458,5555" coordsize="11,7">
              <v:shape style="position:absolute;left:7458;top:5555;width:11;height:7" coordorigin="7458,5555" coordsize="11,7" path="m7468,5555l7458,5557,7459,5562,7469,5560,7468,5555xe" filled="t" fillcolor="#000000" stroked="f">
                <v:path arrowok="t"/>
                <v:fill type="solid"/>
              </v:shape>
            </v:group>
            <v:group style="position:absolute;left:7283;top:4741;width:185;height:816" coordorigin="7283,4741" coordsize="185,816">
              <v:shape style="position:absolute;left:7283;top:4741;width:185;height:816" coordorigin="7283,4741" coordsize="185,816" path="m7292,4741l7283,4744,7458,5557,7468,5555,7292,4741xe" filled="t" fillcolor="#000000" stroked="f">
                <v:path arrowok="t"/>
                <v:fill type="solid"/>
              </v:shape>
            </v:group>
            <v:group style="position:absolute;left:4273;top:711;width:10;height:44" coordorigin="4273,711" coordsize="10,44">
              <v:shape style="position:absolute;left:4273;top:711;width:10;height:44" coordorigin="4273,711" coordsize="10,44" path="m4273,733l4283,733e" filled="f" stroked="t" strokeweight="2.320pt" strokecolor="#000000">
                <v:path arrowok="t"/>
              </v:shape>
            </v:group>
            <v:group style="position:absolute;left:4273;top:835;width:10;height:79" coordorigin="4273,835" coordsize="10,79">
              <v:shape style="position:absolute;left:4273;top:835;width:10;height:79" coordorigin="4273,835" coordsize="10,79" path="m4273,875l4283,875e" filled="f" stroked="t" strokeweight="4.060000pt" strokecolor="#000000">
                <v:path arrowok="t"/>
              </v:shape>
            </v:group>
            <v:group style="position:absolute;left:4273;top:994;width:10;height:79" coordorigin="4273,994" coordsize="10,79">
              <v:shape style="position:absolute;left:4273;top:994;width:10;height:79" coordorigin="4273,994" coordsize="10,79" path="m4273,1033l4283,1033e" filled="f" stroked="t" strokeweight="4.060000pt" strokecolor="#000000">
                <v:path arrowok="t"/>
              </v:shape>
            </v:group>
            <v:group style="position:absolute;left:4273;top:1153;width:10;height:79" coordorigin="4273,1153" coordsize="10,79">
              <v:shape style="position:absolute;left:4273;top:1153;width:10;height:79" coordorigin="4273,1153" coordsize="10,79" path="m4273,1193l4283,1193e" filled="f" stroked="t" strokeweight="4.060000pt" strokecolor="#000000">
                <v:path arrowok="t"/>
              </v:shape>
            </v:group>
            <v:group style="position:absolute;left:4273;top:1312;width:10;height:79" coordorigin="4273,1312" coordsize="10,79">
              <v:shape style="position:absolute;left:4273;top:1312;width:10;height:79" coordorigin="4273,1312" coordsize="10,79" path="m4273,1351l4283,1351e" filled="f" stroked="t" strokeweight="4.060000pt" strokecolor="#000000">
                <v:path arrowok="t"/>
              </v:shape>
            </v:group>
            <v:group style="position:absolute;left:4273;top:1471;width:10;height:79" coordorigin="4273,1471" coordsize="10,79">
              <v:shape style="position:absolute;left:4273;top:1471;width:10;height:79" coordorigin="4273,1471" coordsize="10,79" path="m4273,1511l4283,1511e" filled="f" stroked="t" strokeweight="4.060000pt" strokecolor="#000000">
                <v:path arrowok="t"/>
              </v:shape>
            </v:group>
            <v:group style="position:absolute;left:4273;top:1630;width:10;height:79" coordorigin="4273,1630" coordsize="10,79">
              <v:shape style="position:absolute;left:4273;top:1630;width:10;height:79" coordorigin="4273,1630" coordsize="10,79" path="m4273,1669l4283,1669e" filled="f" stroked="t" strokeweight="4.060000pt" strokecolor="#000000">
                <v:path arrowok="t"/>
              </v:shape>
            </v:group>
            <v:group style="position:absolute;left:4273;top:1789;width:10;height:79" coordorigin="4273,1789" coordsize="10,79">
              <v:shape style="position:absolute;left:4273;top:1789;width:10;height:79" coordorigin="4273,1789" coordsize="10,79" path="m4273,1829l4283,1829e" filled="f" stroked="t" strokeweight="4.060000pt" strokecolor="#000000">
                <v:path arrowok="t"/>
              </v:shape>
            </v:group>
            <v:group style="position:absolute;left:4273;top:1948;width:10;height:79" coordorigin="4273,1948" coordsize="10,79">
              <v:shape style="position:absolute;left:4273;top:1948;width:10;height:79" coordorigin="4273,1948" coordsize="10,79" path="m4273,1987l4283,1987e" filled="f" stroked="t" strokeweight="4.060000pt" strokecolor="#000000">
                <v:path arrowok="t"/>
              </v:shape>
            </v:group>
            <v:group style="position:absolute;left:4273;top:2107;width:10;height:79" coordorigin="4273,2107" coordsize="10,79">
              <v:shape style="position:absolute;left:4273;top:2107;width:10;height:79" coordorigin="4273,2107" coordsize="10,79" path="m4273,2147l4283,2147e" filled="f" stroked="t" strokeweight="4.060000pt" strokecolor="#000000">
                <v:path arrowok="t"/>
              </v:shape>
            </v:group>
            <v:group style="position:absolute;left:4273;top:2266;width:10;height:79" coordorigin="4273,2266" coordsize="10,79">
              <v:shape style="position:absolute;left:4273;top:2266;width:10;height:79" coordorigin="4273,2266" coordsize="10,79" path="m4273,2305l4283,2305e" filled="f" stroked="t" strokeweight="4.060000pt" strokecolor="#000000">
                <v:path arrowok="t"/>
              </v:shape>
            </v:group>
            <v:group style="position:absolute;left:4273;top:2425;width:10;height:79" coordorigin="4273,2425" coordsize="10,79">
              <v:shape style="position:absolute;left:4273;top:2425;width:10;height:79" coordorigin="4273,2425" coordsize="10,79" path="m4273,2465l4283,2465e" filled="f" stroked="t" strokeweight="4.060000pt" strokecolor="#000000">
                <v:path arrowok="t"/>
              </v:shape>
            </v:group>
            <v:group style="position:absolute;left:4273;top:2584;width:10;height:79" coordorigin="4273,2584" coordsize="10,79">
              <v:shape style="position:absolute;left:4273;top:2584;width:10;height:79" coordorigin="4273,2584" coordsize="10,79" path="m4273,2623l4283,2623e" filled="f" stroked="t" strokeweight="4.060000pt" strokecolor="#000000">
                <v:path arrowok="t"/>
              </v:shape>
            </v:group>
            <v:group style="position:absolute;left:4273;top:2743;width:10;height:79" coordorigin="4273,2743" coordsize="10,79">
              <v:shape style="position:absolute;left:4273;top:2743;width:10;height:79" coordorigin="4273,2743" coordsize="10,79" path="m4273,2783l4283,2783e" filled="f" stroked="t" strokeweight="4.060000pt" strokecolor="#000000">
                <v:path arrowok="t"/>
              </v:shape>
            </v:group>
            <v:group style="position:absolute;left:4273;top:2902;width:10;height:79" coordorigin="4273,2902" coordsize="10,79">
              <v:shape style="position:absolute;left:4273;top:2902;width:10;height:79" coordorigin="4273,2902" coordsize="10,79" path="m4273,2941l4283,2941e" filled="f" stroked="t" strokeweight="4.060000pt" strokecolor="#000000">
                <v:path arrowok="t"/>
              </v:shape>
            </v:group>
            <v:group style="position:absolute;left:4273;top:3061;width:10;height:79" coordorigin="4273,3061" coordsize="10,79">
              <v:shape style="position:absolute;left:4273;top:3061;width:10;height:79" coordorigin="4273,3061" coordsize="10,79" path="m4273,3101l4283,3101e" filled="f" stroked="t" strokeweight="4.060000pt" strokecolor="#000000">
                <v:path arrowok="t"/>
              </v:shape>
            </v:group>
            <v:group style="position:absolute;left:4273;top:3220;width:10;height:79" coordorigin="4273,3220" coordsize="10,79">
              <v:shape style="position:absolute;left:4273;top:3220;width:10;height:79" coordorigin="4273,3220" coordsize="10,79" path="m4273,3259l4283,3259e" filled="f" stroked="t" strokeweight="4.060000pt" strokecolor="#000000">
                <v:path arrowok="t"/>
              </v:shape>
            </v:group>
            <v:group style="position:absolute;left:4273;top:3379;width:10;height:79" coordorigin="4273,3379" coordsize="10,79">
              <v:shape style="position:absolute;left:4273;top:3379;width:10;height:79" coordorigin="4273,3379" coordsize="10,79" path="m4273,3419l4283,3419e" filled="f" stroked="t" strokeweight="4.060000pt" strokecolor="#000000">
                <v:path arrowok="t"/>
              </v:shape>
            </v:group>
            <v:group style="position:absolute;left:4273;top:3538;width:10;height:79" coordorigin="4273,3538" coordsize="10,79">
              <v:shape style="position:absolute;left:4273;top:3538;width:10;height:79" coordorigin="4273,3538" coordsize="10,79" path="m4273,3577l4283,3577e" filled="f" stroked="t" strokeweight="4.060000pt" strokecolor="#000000">
                <v:path arrowok="t"/>
              </v:shape>
            </v:group>
            <v:group style="position:absolute;left:4273;top:3697;width:10;height:78" coordorigin="4273,3697" coordsize="10,78">
              <v:shape style="position:absolute;left:4273;top:3697;width:10;height:78" coordorigin="4273,3697" coordsize="10,78" path="m4273,3736l4283,3736e" filled="f" stroked="t" strokeweight="4.0pt" strokecolor="#000000">
                <v:path arrowok="t"/>
              </v:shape>
            </v:group>
            <v:group style="position:absolute;left:4273;top:3856;width:10;height:79" coordorigin="4273,3856" coordsize="10,79">
              <v:shape style="position:absolute;left:4273;top:3856;width:10;height:79" coordorigin="4273,3856" coordsize="10,79" path="m4273,3895l4283,3895e" filled="f" stroked="t" strokeweight="4.060000pt" strokecolor="#000000">
                <v:path arrowok="t"/>
              </v:shape>
            </v:group>
            <v:group style="position:absolute;left:4273;top:4015;width:10;height:78" coordorigin="4273,4015" coordsize="10,78">
              <v:shape style="position:absolute;left:4273;top:4015;width:10;height:78" coordorigin="4273,4015" coordsize="10,78" path="m4273,4054l4283,4054e" filled="f" stroked="t" strokeweight="4.0pt" strokecolor="#000000">
                <v:path arrowok="t"/>
              </v:shape>
            </v:group>
            <v:group style="position:absolute;left:4273;top:4174;width:10;height:79" coordorigin="4273,4174" coordsize="10,79">
              <v:shape style="position:absolute;left:4273;top:4174;width:10;height:79" coordorigin="4273,4174" coordsize="10,79" path="m4273,4213l4283,4213e" filled="f" stroked="t" strokeweight="4.060000pt" strokecolor="#000000">
                <v:path arrowok="t"/>
              </v:shape>
            </v:group>
            <v:group style="position:absolute;left:4273;top:4332;width:10;height:79" coordorigin="4273,4332" coordsize="10,79">
              <v:shape style="position:absolute;left:4273;top:4332;width:10;height:79" coordorigin="4273,4332" coordsize="10,79" path="m4273,4372l4283,4372e" filled="f" stroked="t" strokeweight="4.060000pt" strokecolor="#000000">
                <v:path arrowok="t"/>
              </v:shape>
            </v:group>
            <v:group style="position:absolute;left:4273;top:4492;width:10;height:79" coordorigin="4273,4492" coordsize="10,79">
              <v:shape style="position:absolute;left:4273;top:4492;width:10;height:79" coordorigin="4273,4492" coordsize="10,79" path="m4273,4531l4283,4531e" filled="f" stroked="t" strokeweight="4.060000pt" strokecolor="#000000">
                <v:path arrowok="t"/>
              </v:shape>
            </v:group>
            <v:group style="position:absolute;left:4273;top:4650;width:10;height:79" coordorigin="4273,4650" coordsize="10,79">
              <v:shape style="position:absolute;left:4273;top:4650;width:10;height:79" coordorigin="4273,4650" coordsize="10,79" path="m4273,4690l4283,4690e" filled="f" stroked="t" strokeweight="4.060000pt" strokecolor="#000000">
                <v:path arrowok="t"/>
              </v:shape>
            </v:group>
            <v:group style="position:absolute;left:4273;top:4810;width:10;height:79" coordorigin="4273,4810" coordsize="10,79">
              <v:shape style="position:absolute;left:4273;top:4810;width:10;height:79" coordorigin="4273,4810" coordsize="10,79" path="m4273,4849l4283,4849e" filled="f" stroked="t" strokeweight="4.060000pt" strokecolor="#000000">
                <v:path arrowok="t"/>
              </v:shape>
            </v:group>
            <v:group style="position:absolute;left:4273;top:4968;width:10;height:79" coordorigin="4273,4968" coordsize="10,79">
              <v:shape style="position:absolute;left:4273;top:4968;width:10;height:79" coordorigin="4273,4968" coordsize="10,79" path="m4273,5008l4283,5008e" filled="f" stroked="t" strokeweight="4.060000pt" strokecolor="#000000">
                <v:path arrowok="t"/>
              </v:shape>
            </v:group>
            <v:group style="position:absolute;left:4273;top:5128;width:10;height:79" coordorigin="4273,5128" coordsize="10,79">
              <v:shape style="position:absolute;left:4273;top:5128;width:10;height:79" coordorigin="4273,5128" coordsize="10,79" path="m4273,5167l4283,5167e" filled="f" stroked="t" strokeweight="4.060000pt" strokecolor="#000000">
                <v:path arrowok="t"/>
              </v:shape>
            </v:group>
            <v:group style="position:absolute;left:4273;top:5286;width:10;height:79" coordorigin="4273,5286" coordsize="10,79">
              <v:shape style="position:absolute;left:4273;top:5286;width:10;height:79" coordorigin="4273,5286" coordsize="10,79" path="m4273,5326l4283,5326e" filled="f" stroked="t" strokeweight="4.060000pt" strokecolor="#000000">
                <v:path arrowok="t"/>
              </v:shape>
            </v:group>
            <v:group style="position:absolute;left:4273;top:5446;width:10;height:79" coordorigin="4273,5446" coordsize="10,79">
              <v:shape style="position:absolute;left:4273;top:5446;width:10;height:79" coordorigin="4273,5446" coordsize="10,79" path="m4273,5485l4283,5485e" filled="f" stroked="t" strokeweight="4.060000pt" strokecolor="#000000">
                <v:path arrowok="t"/>
              </v:shape>
            </v:group>
            <v:group style="position:absolute;left:4273;top:5604;width:10;height:79" coordorigin="4273,5604" coordsize="10,79">
              <v:shape style="position:absolute;left:4273;top:5604;width:10;height:79" coordorigin="4273,5604" coordsize="10,79" path="m4273,5644l4283,5644e" filled="f" stroked="t" strokeweight="4.060000pt" strokecolor="#000000">
                <v:path arrowok="t"/>
              </v:shape>
            </v:group>
            <v:group style="position:absolute;left:4273;top:5764;width:10;height:79" coordorigin="4273,5764" coordsize="10,79">
              <v:shape style="position:absolute;left:4273;top:5764;width:10;height:79" coordorigin="4273,5764" coordsize="10,79" path="m4273,5803l4283,5803e" filled="f" stroked="t" strokeweight="4.060000pt" strokecolor="#000000">
                <v:path arrowok="t"/>
              </v:shape>
            </v:group>
            <v:group style="position:absolute;left:4273;top:5922;width:10;height:46" coordorigin="4273,5922" coordsize="10,46">
              <v:shape style="position:absolute;left:4273;top:5922;width:10;height:46" coordorigin="4273,5922" coordsize="10,46" path="m4273,5945l4283,5945e" filled="f" stroked="t" strokeweight="2.38pt" strokecolor="#000000">
                <v:path arrowok="t"/>
              </v:shape>
            </v:group>
            <v:group style="position:absolute;left:6980;top:3695;width:335;height:2" coordorigin="6980,3695" coordsize="335,2">
              <v:shape style="position:absolute;left:6980;top:3695;width:335;height:2" coordorigin="6980,3695" coordsize="335,0" path="m6980,3695l7315,3695e" filled="f" stroked="t" strokeweight=".579980pt" strokecolor="#000000">
                <v:path arrowok="t"/>
              </v:shape>
            </v:group>
            <v:group style="position:absolute;left:3650;top:4521;width:44;height:10" coordorigin="3650,4521" coordsize="44,10">
              <v:shape style="position:absolute;left:3650;top:4521;width:44;height:10" coordorigin="3650,4521" coordsize="44,10" path="m3650,4525l3695,4525e" filled="f" stroked="t" strokeweight=".58001pt" strokecolor="#000000">
                <v:path arrowok="t"/>
              </v:shape>
            </v:group>
            <v:group style="position:absolute;left:3503;top:4525;width:74;height:2" coordorigin="3503,4525" coordsize="74,2">
              <v:shape style="position:absolute;left:3503;top:4525;width:74;height:2" coordorigin="3503,4525" coordsize="74,0" path="m3503,4525l3577,4525e" filled="f" stroked="t" strokeweight=".58001pt" strokecolor="#000000">
                <v:path arrowok="t"/>
              </v:shape>
            </v:group>
            <v:group style="position:absolute;left:3356;top:4525;width:73;height:2" coordorigin="3356,4525" coordsize="73,2">
              <v:shape style="position:absolute;left:3356;top:4525;width:73;height:2" coordorigin="3356,4525" coordsize="73,0" path="m3356,4525l3430,4525e" filled="f" stroked="t" strokeweight=".58001pt" strokecolor="#000000">
                <v:path arrowok="t"/>
              </v:shape>
            </v:group>
            <v:group style="position:absolute;left:3209;top:4525;width:74;height:2" coordorigin="3209,4525" coordsize="74,2">
              <v:shape style="position:absolute;left:3209;top:4525;width:74;height:2" coordorigin="3209,4525" coordsize="74,0" path="m3209,4525l3283,4525e" filled="f" stroked="t" strokeweight=".58001pt" strokecolor="#000000">
                <v:path arrowok="t"/>
              </v:shape>
            </v:group>
            <v:group style="position:absolute;left:3062;top:4525;width:73;height:2" coordorigin="3062,4525" coordsize="73,2">
              <v:shape style="position:absolute;left:3062;top:4525;width:73;height:2" coordorigin="3062,4525" coordsize="73,0" path="m3062,4525l3136,4525e" filled="f" stroked="t" strokeweight=".58001pt" strokecolor="#000000">
                <v:path arrowok="t"/>
              </v:shape>
            </v:group>
            <v:group style="position:absolute;left:2915;top:4525;width:74;height:2" coordorigin="2915,4525" coordsize="74,2">
              <v:shape style="position:absolute;left:2915;top:4525;width:74;height:2" coordorigin="2915,4525" coordsize="74,0" path="m2915,4525l2989,4525e" filled="f" stroked="t" strokeweight=".58001pt" strokecolor="#000000">
                <v:path arrowok="t"/>
              </v:shape>
            </v:group>
            <v:group style="position:absolute;left:2797;top:4525;width:44;height:2" coordorigin="2797,4525" coordsize="44,2">
              <v:shape style="position:absolute;left:2797;top:4525;width:44;height:2" coordorigin="2797,4525" coordsize="44,0" path="m2797,4525l2842,4525e" filled="f" stroked="t" strokeweight=".58001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27.839996pt;margin-top:3.473923pt;width:6.4pt;height:21.07pt;mso-position-horizontal-relative:page;mso-position-vertical-relative:paragraph;z-index:-10421" coordorigin="2557,69" coordsize="128,421">
            <v:group style="position:absolute;left:2623;top:133;width:2;height:352" coordorigin="2623,133" coordsize="2,352">
              <v:shape style="position:absolute;left:2623;top:133;width:2;height:352" coordorigin="2623,133" coordsize="0,352" path="m2623,133l2623,485e" filled="f" stroked="t" strokeweight=".580pt" strokecolor="#000000">
                <v:path arrowok="t"/>
              </v:shape>
            </v:group>
            <v:group style="position:absolute;left:2567;top:79;width:108;height:82" coordorigin="2567,79" coordsize="108,82">
              <v:shape style="position:absolute;left:2567;top:79;width:108;height:82" coordorigin="2567,79" coordsize="108,82" path="m2623,79l2574,151,2567,161,2580,157,2594,154,2622,151,2669,151,2629,89,2623,79xe" filled="t" fillcolor="#000000" stroked="f">
                <v:path arrowok="t"/>
                <v:fill type="solid"/>
              </v:shape>
              <v:shape style="position:absolute;left:2567;top:79;width:108;height:82" coordorigin="2567,79" coordsize="108,82" path="m2669,151l2622,151,2650,154,2663,157,2675,161,2669,151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127.900002pt;margin-top:33.593922pt;width:6.4pt;height:21.13pt;mso-position-horizontal-relative:page;mso-position-vertical-relative:paragraph;z-index:-10420" coordorigin="2558,672" coordsize="128,423">
            <v:group style="position:absolute;left:2623;top:737;width:2;height:352" coordorigin="2623,737" coordsize="2,352">
              <v:shape style="position:absolute;left:2623;top:737;width:2;height:352" coordorigin="2623,737" coordsize="0,352" path="m2623,737l2623,1089e" filled="f" stroked="t" strokeweight=".580pt" strokecolor="#000000">
                <v:path arrowok="t"/>
              </v:shape>
            </v:group>
            <v:group style="position:absolute;left:2568;top:682;width:108;height:83" coordorigin="2568,682" coordsize="108,83">
              <v:shape style="position:absolute;left:2568;top:682;width:108;height:83" coordorigin="2568,682" coordsize="108,83" path="m2623,682l2575,755,2568,765,2594,757,2623,755,2670,755,2630,693,2623,682xe" filled="t" fillcolor="#000000" stroked="f">
                <v:path arrowok="t"/>
                <v:fill type="solid"/>
              </v:shape>
              <v:shape style="position:absolute;left:2568;top:682;width:108;height:83" coordorigin="2568,682" coordsize="108,83" path="m2670,755l2623,755,2651,757,2664,761,2676,765,2670,755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-2"/>
          <w:w w:val="105"/>
          <w:position w:val="4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1"/>
          <w:w w:val="105"/>
          <w:position w:val="0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WM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pgSz w:w="12240" w:h="15840"/>
          <w:pgMar w:header="477" w:footer="747" w:top="1060" w:bottom="940" w:left="1120" w:right="1480"/>
        </w:sectPr>
      </w:pPr>
    </w:p>
    <w:p>
      <w:pPr>
        <w:spacing w:line="170" w:lineRule="exact" w:before="9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35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(A)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9"/>
        <w:ind w:left="235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5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4P</w:t>
      </w:r>
      <w:r>
        <w:rPr>
          <w:rFonts w:ascii="Arial" w:hAnsi="Arial" w:cs="Arial" w:eastAsia="Arial"/>
          <w:b w:val="0"/>
          <w:bCs w:val="0"/>
          <w:spacing w:val="1"/>
          <w:w w:val="105"/>
          <w:position w:val="0"/>
          <w:sz w:val="12"/>
          <w:szCs w:val="12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120" w:right="1480"/>
          <w:cols w:num="2" w:equalWidth="0">
            <w:col w:w="571" w:space="40"/>
            <w:col w:w="9029"/>
          </w:cols>
        </w:sectPr>
      </w:pP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9"/>
        <w:ind w:left="798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27.540001pt;margin-top:2.873879pt;width:6.4pt;height:21.07pt;mso-position-horizontal-relative:page;mso-position-vertical-relative:paragraph;z-index:-10419" coordorigin="2551,57" coordsize="128,421">
            <v:group style="position:absolute;left:2616;top:121;width:2;height:352" coordorigin="2616,121" coordsize="2,352">
              <v:shape style="position:absolute;left:2616;top:121;width:2;height:352" coordorigin="2616,121" coordsize="0,352" path="m2616,121l2616,473e" filled="f" stroked="t" strokeweight=".580pt" strokecolor="#000000">
                <v:path arrowok="t"/>
              </v:shape>
            </v:group>
            <v:group style="position:absolute;left:2561;top:67;width:108;height:83" coordorigin="2561,67" coordsize="108,83">
              <v:shape style="position:absolute;left:2561;top:67;width:108;height:83" coordorigin="2561,67" coordsize="108,83" path="m2616,67l2561,150,2574,145,2587,142,2616,139,2662,139,2623,77,2616,67xe" filled="t" fillcolor="#000000" stroked="f">
                <v:path arrowok="t"/>
                <v:fill type="solid"/>
              </v:shape>
              <v:shape style="position:absolute;left:2561;top:67;width:108;height:83" coordorigin="2561,67" coordsize="108,83" path="m2662,139l2616,139,2644,142,2657,145,2669,150,2662,139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2P</w:t>
      </w:r>
      <w:r>
        <w:rPr>
          <w:rFonts w:ascii="Arial" w:hAnsi="Arial" w:cs="Arial" w:eastAsia="Arial"/>
          <w:b w:val="0"/>
          <w:bCs w:val="0"/>
          <w:spacing w:val="1"/>
          <w:w w:val="105"/>
          <w:position w:val="0"/>
          <w:sz w:val="12"/>
          <w:szCs w:val="12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00" w:lineRule="exact" w:before="4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9"/>
        <w:ind w:left="821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27.18pt;margin-top:1.733877pt;width:6.4pt;height:21.13pt;mso-position-horizontal-relative:page;mso-position-vertical-relative:paragraph;z-index:-10418" coordorigin="2544,35" coordsize="128,423">
            <v:group style="position:absolute;left:2610;top:100;width:2;height:352" coordorigin="2610,100" coordsize="2,352">
              <v:shape style="position:absolute;left:2610;top:100;width:2;height:352" coordorigin="2610,100" coordsize="0,352" path="m2610,100l2610,451e" filled="f" stroked="t" strokeweight=".580pt" strokecolor="#000000">
                <v:path arrowok="t"/>
              </v:shape>
            </v:group>
            <v:group style="position:absolute;left:2554;top:45;width:108;height:83" coordorigin="2554,45" coordsize="108,83">
              <v:shape style="position:absolute;left:2554;top:45;width:108;height:83" coordorigin="2554,45" coordsize="108,83" path="m2610,45l2561,118,2554,127,2567,124,2581,120,2609,118,2656,118,2616,55,2610,45xe" filled="t" fillcolor="#000000" stroked="f">
                <v:path arrowok="t"/>
                <v:fill type="solid"/>
              </v:shape>
              <v:shape style="position:absolute;left:2554;top:45;width:108;height:83" coordorigin="2554,45" coordsize="108,83" path="m2656,118l2609,118,2636,120,2650,124,2662,127,2656,118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3P</w:t>
      </w:r>
      <w:r>
        <w:rPr>
          <w:rFonts w:ascii="Arial" w:hAnsi="Arial" w:cs="Arial" w:eastAsia="Arial"/>
          <w:b w:val="0"/>
          <w:bCs w:val="0"/>
          <w:spacing w:val="1"/>
          <w:w w:val="105"/>
          <w:position w:val="0"/>
          <w:sz w:val="12"/>
          <w:szCs w:val="12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M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20" w:lineRule="exact" w:before="1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before="86"/>
        <w:ind w:left="35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(B)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90" w:lineRule="exact" w:before="5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35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(C)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9"/>
        <w:ind w:left="168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5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105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5"/>
          <w:sz w:val="12"/>
          <w:szCs w:val="12"/>
        </w:rPr>
        <w:t>PRIMARY</w:t>
      </w:r>
      <w:r>
        <w:rPr>
          <w:rFonts w:ascii="Arial" w:hAnsi="Arial" w:cs="Arial" w:eastAsia="Arial"/>
          <w:b w:val="0"/>
          <w:bCs w:val="0"/>
          <w:spacing w:val="0"/>
          <w:w w:val="100"/>
          <w:sz w:val="12"/>
          <w:szCs w:val="12"/>
        </w:rPr>
      </w:r>
    </w:p>
    <w:p>
      <w:pPr>
        <w:spacing w:line="110" w:lineRule="exac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311" w:lineRule="auto"/>
        <w:ind w:left="643" w:right="7992" w:firstLine="177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26.879997pt;margin-top:-58.016102pt;width:6.4pt;height:21.07pt;mso-position-horizontal-relative:page;mso-position-vertical-relative:paragraph;z-index:-10417" coordorigin="2538,-1160" coordsize="128,421">
            <v:group style="position:absolute;left:2603;top:-1090;width:2;height:346" coordorigin="2603,-1090" coordsize="2,346">
              <v:shape style="position:absolute;left:2603;top:-1090;width:2;height:346" coordorigin="2603,-1090" coordsize="0,346" path="m2603,-1090l2603,-745e" filled="f" stroked="t" strokeweight=".580pt" strokecolor="#000000">
                <v:path arrowok="t"/>
              </v:shape>
            </v:group>
            <v:group style="position:absolute;left:2548;top:-1150;width:108;height:83" coordorigin="2548,-1150" coordsize="108,83">
              <v:shape style="position:absolute;left:2548;top:-1150;width:108;height:83" coordorigin="2548,-1150" coordsize="108,83" path="m2603,-1150l2548,-1068,2561,-1072,2574,-1075,2588,-1077,2650,-1077,2610,-1140,2603,-1150xe" filled="t" fillcolor="#000000" stroked="f">
                <v:path arrowok="t"/>
                <v:fill type="solid"/>
              </v:shape>
              <v:shape style="position:absolute;left:2548;top:-1150;width:108;height:83" coordorigin="2548,-1150" coordsize="108,83" path="m2650,-1077l2616,-1077,2630,-1075,2642,-1072,2656,-1068,2650,-1077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126.519997pt;margin-top:11.643896pt;width:6.4pt;height:21.13pt;mso-position-horizontal-relative:page;mso-position-vertical-relative:paragraph;z-index:-10416" coordorigin="2530,233" coordsize="128,423">
            <v:group style="position:absolute;left:2597;top:303;width:2;height:347" coordorigin="2597,303" coordsize="2,347">
              <v:shape style="position:absolute;left:2597;top:303;width:2;height:347" coordorigin="2597,303" coordsize="0,347" path="m2597,303l2597,650e" filled="f" stroked="t" strokeweight=".580pt" strokecolor="#000000">
                <v:path arrowok="t"/>
              </v:shape>
            </v:group>
            <v:group style="position:absolute;left:2540;top:243;width:108;height:83" coordorigin="2540,243" coordsize="108,83">
              <v:shape style="position:absolute;left:2540;top:243;width:108;height:83" coordorigin="2540,243" coordsize="108,83" path="m2597,243l2548,316,2540,326,2554,322,2568,318,2581,316,2642,316,2603,254,2597,243xe" filled="t" fillcolor="#000000" stroked="f">
                <v:path arrowok="t"/>
                <v:fill type="solid"/>
              </v:shape>
              <v:shape style="position:absolute;left:2540;top:243;width:108;height:83" coordorigin="2540,243" coordsize="108,83" path="m2642,316l2610,316,2623,318,2636,322,2648,326,2642,316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PK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 w:line="311" w:lineRule="auto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120" w:right="1480"/>
          <w:cols w:num="2" w:equalWidth="0">
            <w:col w:w="571" w:space="40"/>
            <w:col w:w="9029"/>
          </w:cols>
        </w:sectPr>
      </w:pPr>
    </w:p>
    <w:p>
      <w:pPr>
        <w:spacing w:line="200" w:lineRule="exact"/>
        <w:rPr>
          <w:sz w:val="20"/>
          <w:szCs w:val="20"/>
        </w:rPr>
      </w:pPr>
      <w:r>
        <w:rPr/>
        <w:pict>
          <v:group style="position:absolute;margin-left:63pt;margin-top:740.969971pt;width:468pt;height:.1pt;mso-position-horizontal-relative:page;mso-position-vertical-relative:page;z-index:-10423" coordorigin="1260,14819" coordsize="9360,2">
            <v:shape style="position:absolute;left:1260;top:14819;width:9360;height:2" coordorigin="1260,14819" coordsize="9360,0" path="m1260,14819l10620,14819e" filled="f" stroked="t" strokeweight="1.120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1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90"/>
        <w:ind w:left="253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1"/>
          <w:w w:val="105"/>
          <w:sz w:val="12"/>
          <w:szCs w:val="12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5"/>
          <w:sz w:val="12"/>
          <w:szCs w:val="12"/>
        </w:rPr>
        <w:t>0</w:t>
      </w:r>
      <w:r>
        <w:rPr>
          <w:rFonts w:ascii="Arial" w:hAnsi="Arial" w:cs="Arial" w:eastAsia="Arial"/>
          <w:b w:val="0"/>
          <w:bCs w:val="0"/>
          <w:spacing w:val="30"/>
          <w:w w:val="105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5"/>
          <w:sz w:val="12"/>
          <w:szCs w:val="12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5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5"/>
          <w:sz w:val="12"/>
          <w:szCs w:val="12"/>
        </w:rPr>
        <w:t>  </w:t>
      </w:r>
      <w:r>
        <w:rPr>
          <w:rFonts w:ascii="Arial" w:hAnsi="Arial" w:cs="Arial" w:eastAsia="Arial"/>
          <w:b w:val="0"/>
          <w:bCs w:val="0"/>
          <w:spacing w:val="12"/>
          <w:w w:val="105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5"/>
          <w:sz w:val="12"/>
          <w:szCs w:val="12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5"/>
          <w:sz w:val="12"/>
          <w:szCs w:val="12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5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21"/>
          <w:w w:val="105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5"/>
          <w:sz w:val="12"/>
          <w:szCs w:val="12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5"/>
          <w:sz w:val="12"/>
          <w:szCs w:val="12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105"/>
          <w:sz w:val="12"/>
          <w:szCs w:val="12"/>
        </w:rPr>
        <w:t>  </w:t>
      </w:r>
      <w:r>
        <w:rPr>
          <w:rFonts w:ascii="Arial" w:hAnsi="Arial" w:cs="Arial" w:eastAsia="Arial"/>
          <w:b w:val="0"/>
          <w:bCs w:val="0"/>
          <w:spacing w:val="12"/>
          <w:w w:val="105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5"/>
          <w:sz w:val="12"/>
          <w:szCs w:val="12"/>
        </w:rPr>
        <w:t>t4</w:t>
      </w:r>
      <w:r>
        <w:rPr>
          <w:rFonts w:ascii="Arial" w:hAnsi="Arial" w:cs="Arial" w:eastAsia="Arial"/>
          <w:b w:val="0"/>
          <w:bCs w:val="0"/>
          <w:spacing w:val="0"/>
          <w:w w:val="100"/>
          <w:sz w:val="12"/>
          <w:szCs w:val="12"/>
        </w:rPr>
      </w:r>
    </w:p>
    <w:p>
      <w:pPr>
        <w:spacing w:line="130" w:lineRule="exact" w:before="9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9"/>
        <w:ind w:left="92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(A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Gate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pulse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for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all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swi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ches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for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phase-shi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ZVT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converter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5"/>
        <w:ind w:left="92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(B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1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ol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age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ross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primary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92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(C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Current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across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primary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pgSz w:w="12240" w:h="15840"/>
          <w:pgMar w:header="477" w:footer="747" w:top="1060" w:bottom="940" w:left="1480" w:right="1120"/>
        </w:sectPr>
      </w:pPr>
    </w:p>
    <w:p>
      <w:pPr>
        <w:pStyle w:val="Heading4"/>
        <w:spacing w:before="74"/>
        <w:ind w:right="2684"/>
        <w:jc w:val="both"/>
      </w:pPr>
      <w:r>
        <w:rPr/>
        <w:pict>
          <v:group style="position:absolute;margin-left:81pt;margin-top:-9.99009pt;width:468pt;height:.1pt;mso-position-horizontal-relative:page;mso-position-vertical-relative:paragraph;z-index:-10413" coordorigin="1620,-200" coordsize="9360,2">
            <v:shape style="position:absolute;left:1620;top:-200;width:9360;height:2" coordorigin="1620,-200" coordsize="9360,0" path="m1620,-200l10980,-200e" filled="f" stroked="t" strokeweight="1.120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9"/>
          <w:w w:val="100"/>
        </w:rPr>
        <w:t>T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0"/>
          <w:w w:val="100"/>
        </w:rPr>
        <w:t>ME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INTE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VALS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4"/>
        <w:ind w:right="0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ph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-shi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Z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ivid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int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interva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Assumi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liver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pow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oad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fl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thro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  <w:sz w:val="14"/>
          <w:szCs w:val="14"/>
        </w:rPr>
        <w:t>PK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gon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5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wa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=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t0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-5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turn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1"/>
          <w:w w:val="100"/>
        </w:rPr>
        <w:t>F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Heading5"/>
        <w:numPr>
          <w:ilvl w:val="0"/>
          <w:numId w:val="6"/>
        </w:numPr>
        <w:tabs>
          <w:tab w:pos="320" w:val="left" w:leader="none"/>
        </w:tabs>
        <w:spacing w:before="80"/>
        <w:ind w:left="320" w:right="2501" w:hanging="180"/>
        <w:jc w:val="both"/>
        <w:rPr>
          <w:b w:val="0"/>
          <w:bCs w:val="0"/>
        </w:rPr>
      </w:pPr>
      <w:r>
        <w:rPr>
          <w:spacing w:val="-1"/>
          <w:w w:val="100"/>
        </w:rPr>
        <w:t>I</w:t>
      </w:r>
      <w:r>
        <w:rPr>
          <w:spacing w:val="0"/>
          <w:w w:val="100"/>
        </w:rPr>
        <w:t>nterval1: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t0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&lt;</w:t>
      </w:r>
      <w:r>
        <w:rPr>
          <w:spacing w:val="-1"/>
          <w:w w:val="100"/>
        </w:rPr>
        <w:t> </w:t>
      </w:r>
      <w:r>
        <w:rPr>
          <w:spacing w:val="0"/>
          <w:w w:val="100"/>
        </w:rPr>
        <w:t>t</w:t>
      </w:r>
      <w:r>
        <w:rPr>
          <w:spacing w:val="-1"/>
          <w:w w:val="100"/>
        </w:rPr>
        <w:t> </w:t>
      </w:r>
      <w:r>
        <w:rPr>
          <w:spacing w:val="0"/>
          <w:w w:val="100"/>
        </w:rPr>
        <w:t>&lt;</w:t>
      </w:r>
      <w:r>
        <w:rPr>
          <w:spacing w:val="-1"/>
          <w:w w:val="100"/>
        </w:rPr>
        <w:t> </w:t>
      </w:r>
      <w:r>
        <w:rPr>
          <w:spacing w:val="0"/>
          <w:w w:val="100"/>
        </w:rPr>
        <w:t>t1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3"/>
        <w:ind w:left="320" w:right="179"/>
        <w:jc w:val="both"/>
      </w:pP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7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turn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21"/>
          <w:w w:val="100"/>
        </w:rPr>
        <w:t>F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gin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reson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transitio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rig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le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Pr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ary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mai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ine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cons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reso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  <w:sz w:val="14"/>
          <w:szCs w:val="14"/>
        </w:rPr>
        <w:t>L</w:t>
      </w:r>
      <w:r>
        <w:rPr>
          <w:b w:val="0"/>
          <w:bCs w:val="0"/>
          <w:spacing w:val="-1"/>
          <w:w w:val="100"/>
          <w:sz w:val="14"/>
          <w:szCs w:val="14"/>
        </w:rPr>
        <w:t>K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char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output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citor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swit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Q2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(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  <w:sz w:val="14"/>
          <w:szCs w:val="14"/>
        </w:rPr>
        <w:t>OSS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5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whic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resul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aci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3</w:t>
      </w:r>
      <w:r>
        <w:rPr>
          <w:b w:val="0"/>
          <w:bCs w:val="0"/>
          <w:spacing w:val="0"/>
          <w:w w:val="99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(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  <w:sz w:val="14"/>
          <w:szCs w:val="14"/>
        </w:rPr>
        <w:t>OSS</w:t>
      </w:r>
      <w:r>
        <w:rPr>
          <w:b w:val="0"/>
          <w:bCs w:val="0"/>
          <w:spacing w:val="0"/>
          <w:w w:val="100"/>
          <w:sz w:val="14"/>
          <w:szCs w:val="14"/>
        </w:rPr>
        <w:t>3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disch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1"/>
          <w:w w:val="100"/>
        </w:rPr>
        <w:t>ge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zer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pote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ti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create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zer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otentia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3</w:t>
      </w:r>
      <w:r>
        <w:rPr>
          <w:b w:val="0"/>
          <w:bCs w:val="0"/>
          <w:spacing w:val="1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rn-on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ltin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zer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switchin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Duri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sit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per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primary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dec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ease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2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zero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ge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su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pli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pow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t.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ener</w:t>
      </w:r>
      <w:r>
        <w:rPr>
          <w:b w:val="0"/>
          <w:bCs w:val="0"/>
          <w:spacing w:val="0"/>
          <w:w w:val="100"/>
        </w:rPr>
        <w:t>gy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stor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zer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caus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output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rectif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shar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all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Heading5"/>
        <w:numPr>
          <w:ilvl w:val="0"/>
          <w:numId w:val="6"/>
        </w:numPr>
        <w:tabs>
          <w:tab w:pos="320" w:val="left" w:leader="none"/>
        </w:tabs>
        <w:spacing w:before="80"/>
        <w:ind w:left="320" w:right="2501" w:hanging="180"/>
        <w:jc w:val="both"/>
        <w:rPr>
          <w:b w:val="0"/>
          <w:bCs w:val="0"/>
        </w:rPr>
      </w:pPr>
      <w:r>
        <w:rPr>
          <w:spacing w:val="-1"/>
          <w:w w:val="100"/>
        </w:rPr>
        <w:t>I</w:t>
      </w:r>
      <w:r>
        <w:rPr>
          <w:spacing w:val="0"/>
          <w:w w:val="100"/>
        </w:rPr>
        <w:t>nterval2: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t1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&lt;</w:t>
      </w:r>
      <w:r>
        <w:rPr>
          <w:spacing w:val="-1"/>
          <w:w w:val="100"/>
        </w:rPr>
        <w:t> </w:t>
      </w:r>
      <w:r>
        <w:rPr>
          <w:spacing w:val="0"/>
          <w:w w:val="100"/>
        </w:rPr>
        <w:t>t</w:t>
      </w:r>
      <w:r>
        <w:rPr>
          <w:spacing w:val="-1"/>
          <w:w w:val="100"/>
        </w:rPr>
        <w:t> </w:t>
      </w:r>
      <w:r>
        <w:rPr>
          <w:spacing w:val="0"/>
          <w:w w:val="100"/>
        </w:rPr>
        <w:t>&lt;</w:t>
      </w:r>
      <w:r>
        <w:rPr>
          <w:spacing w:val="-1"/>
          <w:w w:val="100"/>
        </w:rPr>
        <w:t> </w:t>
      </w:r>
      <w:r>
        <w:rPr>
          <w:spacing w:val="0"/>
          <w:w w:val="100"/>
        </w:rPr>
        <w:t>t2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3"/>
        <w:ind w:left="320" w:right="180"/>
        <w:jc w:val="both"/>
      </w:pP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1"/>
          <w:w w:val="100"/>
        </w:rPr>
        <w:t>gin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  <w:sz w:val="14"/>
          <w:szCs w:val="14"/>
        </w:rPr>
        <w:t>OSS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35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5"/>
          <w:w w:val="100"/>
        </w:rPr>
        <w:t>V</w:t>
      </w:r>
      <w:r>
        <w:rPr>
          <w:b w:val="0"/>
          <w:bCs w:val="0"/>
          <w:spacing w:val="0"/>
          <w:w w:val="100"/>
          <w:sz w:val="14"/>
          <w:szCs w:val="14"/>
        </w:rPr>
        <w:t>I</w:t>
      </w:r>
      <w:r>
        <w:rPr>
          <w:b w:val="0"/>
          <w:bCs w:val="0"/>
          <w:spacing w:val="-1"/>
          <w:w w:val="100"/>
          <w:sz w:val="14"/>
          <w:szCs w:val="14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"/>
          <w:w w:val="100"/>
        </w:rPr>
        <w:t>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flow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thro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bo</w:t>
      </w:r>
      <w:r>
        <w:rPr>
          <w:b w:val="0"/>
          <w:bCs w:val="0"/>
          <w:spacing w:val="0"/>
          <w:w w:val="100"/>
        </w:rPr>
        <w:t>dy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dio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3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3</w:t>
      </w:r>
      <w:r>
        <w:rPr>
          <w:b w:val="0"/>
          <w:bCs w:val="0"/>
          <w:spacing w:val="17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tur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tim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1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zer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turn-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on.</w:t>
      </w:r>
      <w:r>
        <w:rPr>
          <w:b w:val="0"/>
          <w:bCs w:val="0"/>
          <w:spacing w:val="0"/>
          <w:w w:val="100"/>
        </w:rPr>
      </w:r>
    </w:p>
    <w:p>
      <w:pPr>
        <w:pStyle w:val="Heading5"/>
        <w:numPr>
          <w:ilvl w:val="0"/>
          <w:numId w:val="7"/>
        </w:numPr>
        <w:tabs>
          <w:tab w:pos="320" w:val="left" w:leader="none"/>
        </w:tabs>
        <w:spacing w:before="80"/>
        <w:ind w:left="320" w:right="2562" w:hanging="180"/>
        <w:jc w:val="both"/>
        <w:rPr>
          <w:b w:val="0"/>
          <w:bCs w:val="0"/>
        </w:rPr>
      </w:pPr>
      <w:r>
        <w:rPr>
          <w:spacing w:val="-1"/>
          <w:w w:val="100"/>
        </w:rPr>
        <w:t>I</w:t>
      </w:r>
      <w:r>
        <w:rPr>
          <w:spacing w:val="0"/>
          <w:w w:val="100"/>
        </w:rPr>
        <w:t>n</w:t>
      </w:r>
      <w:r>
        <w:rPr>
          <w:spacing w:val="-1"/>
          <w:w w:val="100"/>
        </w:rPr>
        <w:t>ter</w:t>
      </w:r>
      <w:r>
        <w:rPr>
          <w:spacing w:val="0"/>
          <w:w w:val="100"/>
        </w:rPr>
        <w:t>v</w:t>
      </w:r>
      <w:r>
        <w:rPr>
          <w:spacing w:val="-1"/>
          <w:w w:val="100"/>
        </w:rPr>
        <w:t>al3</w:t>
      </w:r>
      <w:r>
        <w:rPr>
          <w:spacing w:val="0"/>
          <w:w w:val="100"/>
        </w:rPr>
        <w:t>: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spacing w:val="0"/>
          <w:w w:val="100"/>
        </w:rPr>
        <w:t>2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&lt;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t</w:t>
      </w:r>
      <w:r>
        <w:rPr>
          <w:spacing w:val="0"/>
          <w:w w:val="100"/>
        </w:rPr>
        <w:t> </w:t>
      </w:r>
      <w:r>
        <w:rPr>
          <w:spacing w:val="0"/>
          <w:w w:val="100"/>
        </w:rPr>
        <w:t>&lt;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3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3"/>
        <w:ind w:left="320" w:right="179"/>
        <w:jc w:val="both"/>
      </w:pPr>
      <w:r>
        <w:rPr/>
        <w:pict>
          <v:shape style="position:absolute;margin-left:456.899994pt;margin-top:82.490654pt;width:4.251446pt;height:6.96pt;mso-position-horizontal-relative:page;mso-position-vertical-relative:paragraph;z-index:-10411" type="#_x0000_t202" filled="f" stroked="f">
            <v:textbox inset="0,0,0,0">
              <w:txbxContent>
                <w:p>
                  <w:pPr>
                    <w:spacing w:line="139" w:lineRule="exact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0"/>
                      <w:w w:val="100"/>
                      <w:sz w:val="14"/>
                      <w:szCs w:val="14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0"/>
                      <w:w w:val="100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=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t2,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12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wa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was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main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res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1"/>
          <w:w w:val="100"/>
        </w:rPr>
        <w:t>L</w:t>
      </w:r>
      <w:r>
        <w:rPr>
          <w:b w:val="0"/>
          <w:bCs w:val="0"/>
          <w:spacing w:val="-1"/>
          <w:w w:val="100"/>
          <w:sz w:val="14"/>
          <w:szCs w:val="14"/>
        </w:rPr>
        <w:t>LK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ad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ition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=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t2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P</w:t>
      </w:r>
      <w:r>
        <w:rPr>
          <w:b w:val="0"/>
          <w:bCs w:val="0"/>
          <w:spacing w:val="38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sli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htl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les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tha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pe</w:t>
      </w:r>
      <w:r>
        <w:rPr>
          <w:b w:val="0"/>
          <w:bCs w:val="0"/>
          <w:spacing w:val="0"/>
          <w:w w:val="100"/>
        </w:rPr>
        <w:t>ak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-1"/>
          <w:w w:val="100"/>
          <w:sz w:val="14"/>
          <w:szCs w:val="14"/>
        </w:rPr>
        <w:t>P</w:t>
      </w:r>
      <w:r>
        <w:rPr>
          <w:b w:val="0"/>
          <w:bCs w:val="0"/>
          <w:spacing w:val="0"/>
          <w:w w:val="100"/>
          <w:sz w:val="14"/>
          <w:szCs w:val="14"/>
        </w:rPr>
        <w:t>K</w:t>
      </w:r>
      <w:r>
        <w:rPr>
          <w:b w:val="0"/>
          <w:bCs w:val="0"/>
          <w:spacing w:val="18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becaus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finit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losses.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res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arge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output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acito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swit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-2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(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  <w:sz w:val="14"/>
          <w:szCs w:val="14"/>
        </w:rPr>
        <w:t>OS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-1"/>
          <w:w w:val="100"/>
          <w:sz w:val="14"/>
          <w:szCs w:val="14"/>
        </w:rPr>
        <w:t>1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IN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</w:r>
    </w:p>
    <w:p>
      <w:pPr>
        <w:pStyle w:val="Heading5"/>
        <w:numPr>
          <w:ilvl w:val="0"/>
          <w:numId w:val="8"/>
        </w:numPr>
        <w:tabs>
          <w:tab w:pos="320" w:val="left" w:leader="none"/>
        </w:tabs>
        <w:spacing w:before="79"/>
        <w:ind w:left="320" w:right="2741" w:hanging="180"/>
        <w:jc w:val="both"/>
        <w:rPr>
          <w:b w:val="0"/>
          <w:bCs w:val="0"/>
        </w:rPr>
      </w:pPr>
      <w:r>
        <w:rPr>
          <w:spacing w:val="0"/>
          <w:w w:val="100"/>
        </w:rPr>
        <w:br w:type="column"/>
      </w:r>
      <w:r>
        <w:rPr>
          <w:spacing w:val="0"/>
          <w:w w:val="100"/>
        </w:rPr>
        <w:t>I</w:t>
      </w:r>
      <w:r>
        <w:rPr>
          <w:spacing w:val="-1"/>
          <w:w w:val="100"/>
        </w:rPr>
        <w:t>nte</w:t>
      </w:r>
      <w:r>
        <w:rPr>
          <w:spacing w:val="0"/>
          <w:w w:val="100"/>
        </w:rPr>
        <w:t>r</w:t>
      </w:r>
      <w:r>
        <w:rPr>
          <w:spacing w:val="-1"/>
          <w:w w:val="100"/>
        </w:rPr>
        <w:t>val</w:t>
      </w:r>
      <w:r>
        <w:rPr>
          <w:spacing w:val="0"/>
          <w:w w:val="100"/>
        </w:rPr>
        <w:t>: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spacing w:val="0"/>
          <w:w w:val="100"/>
        </w:rPr>
        <w:t>3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&lt;</w:t>
      </w:r>
      <w:r>
        <w:rPr>
          <w:spacing w:val="-1"/>
          <w:w w:val="100"/>
        </w:rPr>
        <w:t> </w:t>
      </w:r>
      <w:r>
        <w:rPr>
          <w:spacing w:val="0"/>
          <w:w w:val="100"/>
        </w:rPr>
        <w:t>t</w:t>
      </w:r>
      <w:r>
        <w:rPr>
          <w:spacing w:val="-1"/>
          <w:w w:val="100"/>
        </w:rPr>
        <w:t> </w:t>
      </w:r>
      <w:r>
        <w:rPr>
          <w:spacing w:val="0"/>
          <w:w w:val="100"/>
        </w:rPr>
        <w:t>&lt;</w:t>
      </w:r>
      <w:r>
        <w:rPr>
          <w:spacing w:val="-1"/>
          <w:w w:val="100"/>
        </w:rPr>
        <w:t> </w:t>
      </w:r>
      <w:r>
        <w:rPr>
          <w:spacing w:val="0"/>
          <w:w w:val="100"/>
        </w:rPr>
        <w:t>t4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3"/>
        <w:ind w:left="320" w:right="320"/>
        <w:jc w:val="both"/>
      </w:pP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tw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ona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3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4</w:t>
      </w:r>
      <w:r>
        <w:rPr>
          <w:b w:val="0"/>
          <w:bCs w:val="0"/>
          <w:spacing w:val="17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ON,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plyi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ful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15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Dur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erio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magn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zin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lus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reflecte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secon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1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primary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flow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switch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ex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al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switch-o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tim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22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17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pen</w:t>
      </w:r>
      <w:r>
        <w:rPr>
          <w:b w:val="0"/>
          <w:bCs w:val="0"/>
          <w:spacing w:val="0"/>
          <w:w w:val="100"/>
        </w:rPr>
        <w:t>ds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age,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turn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ratio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outpu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age.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0"/>
          <w:w w:val="100"/>
        </w:rPr>
        <w:t>ter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22"/>
          <w:w w:val="100"/>
        </w:rPr>
        <w:t>T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21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erio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iag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3</w:t>
      </w:r>
      <w:r>
        <w:rPr>
          <w:b w:val="0"/>
          <w:bCs w:val="0"/>
          <w:spacing w:val="23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turned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-21"/>
          <w:w w:val="100"/>
        </w:rPr>
        <w:t>F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4" w:lineRule="auto" w:before="80"/>
        <w:ind w:right="139"/>
        <w:jc w:val="both"/>
      </w:pP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switchin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cycl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com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lete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whe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3</w:t>
      </w:r>
      <w:r>
        <w:rPr>
          <w:b w:val="0"/>
          <w:bCs w:val="0"/>
          <w:spacing w:val="0"/>
          <w:w w:val="99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turn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21"/>
          <w:w w:val="100"/>
        </w:rPr>
        <w:t>F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charg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  <w:sz w:val="14"/>
          <w:szCs w:val="14"/>
        </w:rPr>
        <w:t>OSS</w:t>
      </w:r>
      <w:r>
        <w:rPr>
          <w:b w:val="0"/>
          <w:bCs w:val="0"/>
          <w:spacing w:val="0"/>
          <w:w w:val="100"/>
          <w:sz w:val="14"/>
          <w:szCs w:val="14"/>
        </w:rPr>
        <w:t>3</w:t>
      </w:r>
      <w:r>
        <w:rPr>
          <w:b w:val="0"/>
          <w:bCs w:val="0"/>
          <w:spacing w:val="8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16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disch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  <w:sz w:val="14"/>
          <w:szCs w:val="14"/>
        </w:rPr>
        <w:t>OSS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15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zer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potenti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ereb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na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lin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ZV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2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2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-1"/>
          <w:w w:val="100"/>
        </w:rPr>
        <w:t>identica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nalysi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-1"/>
          <w:w w:val="100"/>
        </w:rPr>
        <w:t>require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nex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-1"/>
          <w:w w:val="100"/>
        </w:rPr>
        <w:t>hal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-1"/>
          <w:w w:val="100"/>
        </w:rPr>
        <w:t>cycle.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4"/>
        <w:ind w:right="2926"/>
        <w:jc w:val="both"/>
      </w:pPr>
      <w:r>
        <w:rPr>
          <w:b w:val="0"/>
          <w:bCs w:val="0"/>
          <w:spacing w:val="0"/>
          <w:w w:val="100"/>
        </w:rPr>
        <w:t>ACHIEVI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Z</w:t>
      </w:r>
      <w:r>
        <w:rPr>
          <w:b w:val="0"/>
          <w:bCs w:val="0"/>
          <w:spacing w:val="1"/>
          <w:w w:val="100"/>
        </w:rPr>
        <w:t>V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6"/>
        <w:ind w:right="139"/>
        <w:jc w:val="both"/>
      </w:pP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H-Brid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Phas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Shi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Z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show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-1"/>
          <w:w w:val="100"/>
        </w:rPr>
        <w:t> </w:t>
      </w:r>
      <w:hyperlink w:history="true" w:anchor="_bookmark44">
        <w:r>
          <w:rPr>
            <w:b w:val="0"/>
            <w:bCs w:val="0"/>
            <w:spacing w:val="0"/>
            <w:w w:val="100"/>
          </w:rPr>
          <w:t>Figure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2</w:t>
        </w:r>
        <w:r>
          <w:rPr>
            <w:b w:val="0"/>
            <w:bCs w:val="0"/>
            <w:spacing w:val="0"/>
            <w:w w:val="100"/>
          </w:rPr>
          <w:t>7</w:t>
        </w:r>
        <w:r>
          <w:rPr>
            <w:b w:val="0"/>
            <w:bCs w:val="0"/>
            <w:spacing w:val="10"/>
            <w:w w:val="100"/>
          </w:rPr>
          <w:t> </w:t>
        </w:r>
      </w:hyperlink>
      <w:r>
        <w:rPr>
          <w:b w:val="0"/>
          <w:bCs w:val="0"/>
          <w:spacing w:val="0"/>
          <w:w w:val="100"/>
        </w:rPr>
        <w:t>(A),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ma</w:t>
      </w:r>
      <w:r>
        <w:rPr>
          <w:b w:val="0"/>
          <w:bCs w:val="0"/>
          <w:spacing w:val="-2"/>
          <w:w w:val="100"/>
        </w:rPr>
        <w:t>x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um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transition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ti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occurs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eg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min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mu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ad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maximu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minimu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trans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tim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occur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rig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le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x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um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nimu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herefore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ch</w:t>
      </w:r>
      <w:r>
        <w:rPr>
          <w:b w:val="0"/>
          <w:bCs w:val="0"/>
          <w:spacing w:val="-1"/>
          <w:w w:val="100"/>
        </w:rPr>
        <w:t>iev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ZV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al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switch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oug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ind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ener</w:t>
      </w:r>
      <w:r>
        <w:rPr>
          <w:b w:val="0"/>
          <w:bCs w:val="0"/>
          <w:spacing w:val="0"/>
          <w:w w:val="100"/>
        </w:rPr>
        <w:t>gy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mus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store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arg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sc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arg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MOS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specifie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locate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time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store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mus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greate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ergy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ire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nsitio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ive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9"/>
          <w:w w:val="100"/>
        </w:rPr>
        <w:t> </w:t>
      </w:r>
      <w:hyperlink w:history="true" w:anchor="_bookmark47">
        <w:r>
          <w:rPr>
            <w:b w:val="0"/>
            <w:bCs w:val="0"/>
            <w:spacing w:val="-1"/>
            <w:w w:val="100"/>
          </w:rPr>
          <w:t>Eq</w:t>
        </w:r>
        <w:r>
          <w:rPr>
            <w:b w:val="0"/>
            <w:bCs w:val="0"/>
            <w:spacing w:val="0"/>
            <w:w w:val="100"/>
          </w:rPr>
          <w:t>u</w:t>
        </w:r>
        <w:r>
          <w:rPr>
            <w:b w:val="0"/>
            <w:bCs w:val="0"/>
            <w:spacing w:val="-1"/>
            <w:w w:val="100"/>
          </w:rPr>
          <w:t>atio</w:t>
        </w:r>
        <w:r>
          <w:rPr>
            <w:b w:val="0"/>
            <w:bCs w:val="0"/>
            <w:spacing w:val="0"/>
            <w:w w:val="100"/>
          </w:rPr>
          <w:t>n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2</w:t>
        </w:r>
        <w:r>
          <w:rPr>
            <w:b w:val="0"/>
            <w:bCs w:val="0"/>
            <w:spacing w:val="0"/>
            <w:w w:val="100"/>
          </w:rPr>
          <w:t>0</w:t>
        </w:r>
      </w:hyperlink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MOS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ci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vari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dra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n-t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-sourc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varies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hus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output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ci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sh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ltipl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fact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4/</w:t>
      </w:r>
      <w:r>
        <w:rPr>
          <w:b w:val="0"/>
          <w:bCs w:val="0"/>
          <w:spacing w:val="0"/>
          <w:w w:val="100"/>
        </w:rPr>
        <w:t>3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lc</w:t>
      </w:r>
      <w:r>
        <w:rPr>
          <w:b w:val="0"/>
          <w:bCs w:val="0"/>
          <w:spacing w:val="-1"/>
          <w:w w:val="100"/>
        </w:rPr>
        <w:t>ulat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ival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output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ci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nce.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1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ind w:right="322"/>
        <w:jc w:val="both"/>
        <w:rPr>
          <w:b w:val="0"/>
          <w:bCs w:val="0"/>
          <w:sz w:val="16"/>
          <w:szCs w:val="16"/>
        </w:rPr>
      </w:pPr>
      <w:bookmarkStart w:name="EQUATION 20: Resonant Elements Lr and Cr" w:id="107"/>
      <w:bookmarkEnd w:id="107"/>
      <w:r>
        <w:rPr/>
      </w:r>
      <w:bookmarkStart w:name="_bookmark47" w:id="108"/>
      <w:bookmarkEnd w:id="108"/>
      <w:r>
        <w:rPr/>
      </w:r>
      <w:r>
        <w:rPr>
          <w:spacing w:val="0"/>
          <w:w w:val="100"/>
        </w:rPr>
        <w:t>EQU</w:t>
      </w:r>
      <w:r>
        <w:rPr>
          <w:spacing w:val="-16"/>
          <w:w w:val="100"/>
        </w:rPr>
        <w:t>A</w:t>
      </w:r>
      <w:r>
        <w:rPr>
          <w:spacing w:val="0"/>
          <w:w w:val="100"/>
        </w:rPr>
        <w:t>TION</w:t>
      </w:r>
      <w:r>
        <w:rPr>
          <w:spacing w:val="-6"/>
          <w:w w:val="100"/>
        </w:rPr>
        <w:t> </w:t>
      </w:r>
      <w:r>
        <w:rPr>
          <w:spacing w:val="0"/>
          <w:w w:val="100"/>
        </w:rPr>
        <w:t>20:</w:t>
      </w:r>
      <w:r>
        <w:rPr>
          <w:spacing w:val="0"/>
          <w:w w:val="100"/>
        </w:rPr>
        <w:t>  </w:t>
      </w:r>
      <w:r>
        <w:rPr>
          <w:spacing w:val="13"/>
          <w:w w:val="100"/>
        </w:rPr>
        <w:t> </w:t>
      </w:r>
      <w:r>
        <w:rPr>
          <w:spacing w:val="0"/>
          <w:w w:val="100"/>
        </w:rPr>
        <w:t>RE</w:t>
      </w:r>
      <w:r>
        <w:rPr>
          <w:spacing w:val="1"/>
          <w:w w:val="100"/>
        </w:rPr>
        <w:t>S</w:t>
      </w:r>
      <w:r>
        <w:rPr>
          <w:spacing w:val="0"/>
          <w:w w:val="100"/>
        </w:rPr>
        <w:t>ONANT</w:t>
      </w:r>
      <w:r>
        <w:rPr>
          <w:spacing w:val="-5"/>
          <w:w w:val="100"/>
        </w:rPr>
        <w:t> </w:t>
      </w:r>
      <w:r>
        <w:rPr>
          <w:spacing w:val="0"/>
          <w:w w:val="100"/>
        </w:rPr>
        <w:t>ELEMEN</w:t>
      </w:r>
      <w:r>
        <w:rPr>
          <w:spacing w:val="-7"/>
          <w:w w:val="100"/>
        </w:rPr>
        <w:t>T</w:t>
      </w:r>
      <w:r>
        <w:rPr>
          <w:spacing w:val="0"/>
          <w:w w:val="100"/>
        </w:rPr>
        <w:t>S</w:t>
      </w:r>
      <w:r>
        <w:rPr>
          <w:spacing w:val="-5"/>
          <w:w w:val="100"/>
        </w:rPr>
        <w:t> </w:t>
      </w:r>
      <w:r>
        <w:rPr>
          <w:spacing w:val="0"/>
          <w:w w:val="100"/>
        </w:rPr>
        <w:t>L</w:t>
      </w:r>
      <w:r>
        <w:rPr>
          <w:spacing w:val="0"/>
          <w:w w:val="100"/>
          <w:sz w:val="16"/>
          <w:szCs w:val="16"/>
        </w:rPr>
        <w:t>R</w:t>
      </w:r>
      <w:r>
        <w:rPr>
          <w:b w:val="0"/>
          <w:bCs w:val="0"/>
          <w:spacing w:val="0"/>
          <w:w w:val="100"/>
          <w:sz w:val="16"/>
          <w:szCs w:val="16"/>
        </w:rPr>
      </w:r>
    </w:p>
    <w:p>
      <w:pPr>
        <w:spacing w:before="10"/>
        <w:ind w:left="17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332.709991pt;margin-top:12.950077pt;width:216.580005pt;height:124.959995pt;mso-position-horizontal-relative:page;mso-position-vertical-relative:paragraph;z-index:-10412" coordorigin="6654,259" coordsize="4332,2499">
            <v:group style="position:absolute;left:6665;top:270;width:4315;height:2" coordorigin="6665,270" coordsize="4315,2">
              <v:shape style="position:absolute;left:6665;top:270;width:4315;height:2" coordorigin="6665,270" coordsize="4315,0" path="m6665,270l10980,270e" filled="f" stroked="t" strokeweight=".58001pt" strokecolor="#000000">
                <v:path arrowok="t"/>
              </v:shape>
            </v:group>
            <v:group style="position:absolute;left:10975;top:270;width:2;height:2483" coordorigin="10975,270" coordsize="2,2483">
              <v:shape style="position:absolute;left:10975;top:270;width:2;height:2483" coordorigin="10975,270" coordsize="0,2483" path="m10975,270l10975,2752e" filled="f" stroked="t" strokeweight=".579980pt" strokecolor="#000000">
                <v:path arrowok="t"/>
              </v:shape>
            </v:group>
            <v:group style="position:absolute;left:6660;top:2748;width:4315;height:2" coordorigin="6660,2748" coordsize="4315,2">
              <v:shape style="position:absolute;left:6660;top:2748;width:4315;height:2" coordorigin="6660,2748" coordsize="4315,0" path="m6660,2748l10975,2748e" filled="f" stroked="t" strokeweight=".580pt" strokecolor="#000000">
                <v:path arrowok="t"/>
              </v:shape>
            </v:group>
            <v:group style="position:absolute;left:6665;top:265;width:2;height:2483" coordorigin="6665,265" coordsize="2,2483">
              <v:shape style="position:absolute;left:6665;top:265;width:2;height:2483" coordorigin="6665,265" coordsize="0,2483" path="m6665,265l6665,2748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D</w:t>
      </w:r>
      <w:r>
        <w:rPr>
          <w:rFonts w:ascii="Arial" w:hAnsi="Arial" w:cs="Arial" w:eastAsia="Arial"/>
          <w:b/>
          <w:bCs/>
          <w:spacing w:val="-12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RELATIONSHIP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320" w:bottom="760" w:left="1480" w:right="1120"/>
          <w:cols w:num="2" w:equalWidth="0">
            <w:col w:w="4461" w:space="579"/>
            <w:col w:w="4600"/>
          </w:cols>
        </w:sectPr>
      </w:pPr>
    </w:p>
    <w:p>
      <w:pPr>
        <w:pStyle w:val="BodyText"/>
        <w:spacing w:line="254" w:lineRule="auto"/>
        <w:ind w:left="320" w:right="0"/>
        <w:jc w:val="left"/>
      </w:pP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sc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arge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acito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4</w:t>
      </w:r>
      <w:r>
        <w:rPr>
          <w:b w:val="0"/>
          <w:bCs w:val="0"/>
          <w:spacing w:val="0"/>
          <w:w w:val="99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(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  <w:sz w:val="14"/>
          <w:szCs w:val="14"/>
        </w:rPr>
        <w:t>OSS</w:t>
      </w:r>
      <w:r>
        <w:rPr>
          <w:b w:val="0"/>
          <w:bCs w:val="0"/>
          <w:spacing w:val="0"/>
          <w:w w:val="100"/>
          <w:sz w:val="14"/>
          <w:szCs w:val="14"/>
        </w:rPr>
        <w:t>4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zer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potenti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thu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bli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ro</w:t>
      </w:r>
      <w:r>
        <w:rPr>
          <w:b w:val="0"/>
          <w:bCs w:val="0"/>
          <w:spacing w:val="0"/>
          <w:w w:val="100"/>
        </w:rPr>
      </w:r>
    </w:p>
    <w:p>
      <w:pPr>
        <w:spacing w:before="97"/>
        <w:ind w:left="320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8"/>
          <w:szCs w:val="18"/>
        </w:rPr>
        <w:t>0.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  <w:t>5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spacing w:val="-1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13"/>
          <w:w w:val="100"/>
          <w:position w:val="-5"/>
          <w:sz w:val="14"/>
          <w:szCs w:val="14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1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0"/>
          <w:position w:val="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-23"/>
          <w:w w:val="100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-5"/>
          <w:sz w:val="14"/>
          <w:szCs w:val="14"/>
        </w:rPr>
        <w:t>RIM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position w:val="-5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line="82" w:lineRule="exact"/>
        <w:ind w:left="0" w:right="106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14"/>
          <w:szCs w:val="14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4"/>
          <w:szCs w:val="14"/>
        </w:rPr>
      </w:r>
    </w:p>
    <w:p>
      <w:pPr>
        <w:spacing w:before="60"/>
        <w:ind w:left="-34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spacing w:val="0"/>
          <w:w w:val="9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0"/>
          <w:position w:val="10"/>
          <w:sz w:val="14"/>
          <w:szCs w:val="14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90"/>
          <w:position w:val="10"/>
          <w:sz w:val="14"/>
          <w:szCs w:val="14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90"/>
          <w:position w:val="0"/>
          <w:sz w:val="18"/>
          <w:szCs w:val="18"/>
        </w:rPr>
        <w:t>&gt;</w:t>
      </w:r>
      <w:r>
        <w:rPr>
          <w:rFonts w:ascii="Segoe UI Symbol" w:hAnsi="Segoe UI Symbol" w:cs="Segoe UI Symbol" w:eastAsia="Segoe UI Symbol"/>
          <w:b w:val="0"/>
          <w:bCs w:val="0"/>
          <w:spacing w:val="2"/>
          <w:w w:val="9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90"/>
          <w:position w:val="0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numPr>
          <w:ilvl w:val="0"/>
          <w:numId w:val="4"/>
        </w:numPr>
        <w:tabs>
          <w:tab w:pos="94" w:val="left" w:leader="none"/>
        </w:tabs>
        <w:spacing w:before="94"/>
        <w:ind w:left="94" w:right="0" w:hanging="9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6"/>
          <w:sz w:val="18"/>
          <w:szCs w:val="18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0"/>
          <w:position w:val="6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0"/>
          <w:sz w:val="14"/>
          <w:szCs w:val="14"/>
        </w:rPr>
        <w:t>INMAX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line="83" w:lineRule="exact" w:before="1"/>
        <w:ind w:left="506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shape style="position:absolute;margin-left:497.579895pt;margin-top:-15.094935pt;width:3.48pt;height:6.96pt;mso-position-horizontal-relative:page;mso-position-vertical-relative:paragraph;z-index:-10410" type="#_x0000_t202" filled="f" stroked="f">
            <v:textbox inset="0,0,0,0">
              <w:txbxContent>
                <w:p>
                  <w:pPr>
                    <w:spacing w:line="139" w:lineRule="exact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spacing w:val="0"/>
                      <w:w w:val="100"/>
                      <w:sz w:val="14"/>
                      <w:szCs w:val="14"/>
                    </w:rPr>
                    <w:t>2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spacing w:val="0"/>
                      <w:w w:val="100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4"/>
          <w:szCs w:val="14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4"/>
          <w:szCs w:val="14"/>
        </w:rPr>
      </w:r>
    </w:p>
    <w:p>
      <w:pPr>
        <w:spacing w:after="0" w:line="83" w:lineRule="exact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2240" w:h="15840"/>
          <w:pgMar w:top="1320" w:bottom="760" w:left="1480" w:right="1120"/>
          <w:cols w:num="4" w:equalWidth="0">
            <w:col w:w="4280" w:space="1385"/>
            <w:col w:w="1601" w:space="40"/>
            <w:col w:w="437" w:space="40"/>
            <w:col w:w="1857"/>
          </w:cols>
        </w:sectPr>
      </w:pPr>
    </w:p>
    <w:p>
      <w:pPr>
        <w:pStyle w:val="BodyText"/>
        <w:spacing w:line="184" w:lineRule="exact"/>
        <w:ind w:left="320" w:right="0"/>
        <w:jc w:val="left"/>
      </w:pP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turn-o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switch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4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Durin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this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4" w:lineRule="auto" w:before="12"/>
        <w:ind w:left="320" w:right="0"/>
        <w:jc w:val="left"/>
      </w:pPr>
      <w:r>
        <w:rPr>
          <w:b w:val="0"/>
          <w:bCs w:val="0"/>
          <w:spacing w:val="-1"/>
          <w:w w:val="100"/>
        </w:rPr>
        <w:t>transition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decay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ze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ZVS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le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eg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pe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ergy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line="240" w:lineRule="exact" w:before="1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32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w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h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ere: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39" w:lineRule="exact"/>
        <w:ind w:left="320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6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17"/>
          <w:w w:val="100"/>
          <w:position w:val="0"/>
          <w:sz w:val="14"/>
          <w:szCs w:val="14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6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5"/>
          <w:w w:val="100"/>
          <w:position w:val="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0"/>
          <w:position w:val="6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0"/>
          <w:sz w:val="14"/>
          <w:szCs w:val="14"/>
        </w:rPr>
        <w:t>PRIM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position w:val="0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line="239" w:lineRule="exact"/>
        <w:ind w:left="83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spacing w:val="0"/>
          <w:w w:val="100"/>
        </w:rPr>
        <w:br w:type="column"/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  <w:position w:val="6"/>
          <w:sz w:val="18"/>
          <w:szCs w:val="18"/>
        </w:rPr>
        <w:t>&gt;</w:t>
      </w:r>
      <w:r>
        <w:rPr>
          <w:rFonts w:ascii="Segoe UI Symbol" w:hAnsi="Segoe UI Symbol" w:cs="Segoe UI Symbol" w:eastAsia="Segoe UI Symbol"/>
          <w:b w:val="0"/>
          <w:bCs w:val="0"/>
          <w:spacing w:val="-14"/>
          <w:w w:val="100"/>
          <w:position w:val="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0"/>
          <w:position w:val="6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1"/>
          <w:w w:val="100"/>
          <w:position w:val="0"/>
          <w:sz w:val="14"/>
          <w:szCs w:val="14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6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12"/>
          <w:w w:val="100"/>
          <w:position w:val="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6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position w:val="0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0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0"/>
          <w:sz w:val="14"/>
          <w:szCs w:val="14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0"/>
          <w:sz w:val="14"/>
          <w:szCs w:val="14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>X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after="0" w:line="239" w:lineRule="exact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2240" w:h="15840"/>
          <w:pgMar w:top="1320" w:bottom="760" w:left="1480" w:right="1120"/>
          <w:cols w:num="4" w:equalWidth="0">
            <w:col w:w="4280" w:space="697"/>
            <w:col w:w="800" w:space="65"/>
            <w:col w:w="1240" w:space="40"/>
            <w:col w:w="2518"/>
          </w:cols>
        </w:sectPr>
      </w:pPr>
    </w:p>
    <w:p>
      <w:pPr>
        <w:pStyle w:val="BodyText"/>
        <w:spacing w:line="255" w:lineRule="auto" w:before="1"/>
        <w:ind w:left="320" w:right="0"/>
        <w:jc w:val="both"/>
      </w:pPr>
      <w:r>
        <w:rPr/>
        <w:pict>
          <v:group style="position:absolute;margin-left:81pt;margin-top:740.969971pt;width:468pt;height:.1pt;mso-position-horizontal-relative:page;mso-position-vertical-relative:page;z-index:-10414" coordorigin="1620,14819" coordsize="9360,2">
            <v:shape style="position:absolute;left:1620;top:14819;width:9360;height:2" coordorigin="1620,14819" coordsize="9360,0" path="m1620,14819l10980,14819e" filled="f" stroked="t" strokeweight="1.120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1"/>
          <w:w w:val="100"/>
        </w:rPr>
        <w:t>st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osses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osse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win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ing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Sinc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le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transiti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ds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eaka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nerg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store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ay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req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ir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x</w:t>
      </w:r>
      <w:r>
        <w:rPr>
          <w:b w:val="0"/>
          <w:bCs w:val="0"/>
          <w:spacing w:val="-1"/>
          <w:w w:val="100"/>
        </w:rPr>
        <w:t>ter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ries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stor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erg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no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ou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for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ZVS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No</w:t>
      </w:r>
      <w:r>
        <w:rPr>
          <w:b w:val="0"/>
          <w:bCs w:val="0"/>
          <w:spacing w:val="-11"/>
          <w:w w:val="100"/>
        </w:rPr>
        <w:t>w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whe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0"/>
          <w:w w:val="100"/>
          <w:sz w:val="14"/>
          <w:szCs w:val="14"/>
        </w:rPr>
        <w:t>4</w:t>
      </w:r>
      <w:r>
        <w:rPr>
          <w:b w:val="0"/>
          <w:bCs w:val="0"/>
          <w:spacing w:val="25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turned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ON,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vol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age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5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25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lie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revers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irect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on.</w:t>
      </w:r>
      <w:r>
        <w:rPr>
          <w:b w:val="0"/>
          <w:bCs w:val="0"/>
          <w:spacing w:val="0"/>
          <w:w w:val="100"/>
        </w:rPr>
      </w:r>
    </w:p>
    <w:p>
      <w:pPr>
        <w:spacing w:before="66"/>
        <w:ind w:left="32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quivalen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aka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ind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ctor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61" w:lineRule="auto" w:before="76"/>
        <w:ind w:left="732" w:right="855" w:hanging="413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equivalent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ca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acitor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req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ir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to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charge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dischar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61" w:lineRule="auto" w:before="59"/>
        <w:ind w:left="723" w:right="944" w:hanging="134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outp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ca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cito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tw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swi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che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llel</w:t>
      </w:r>
      <w:r>
        <w:rPr>
          <w:rFonts w:ascii="Arial" w:hAnsi="Arial" w:cs="Arial" w:eastAsia="Arial"/>
          <w:b w:val="0"/>
          <w:bCs w:val="0"/>
          <w:spacing w:val="-1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w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arasitic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after="0" w:line="261" w:lineRule="auto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480" w:right="1120"/>
          <w:cols w:num="2" w:equalWidth="0">
            <w:col w:w="4280" w:space="697"/>
            <w:col w:w="4663"/>
          </w:cols>
        </w:sectPr>
      </w:pPr>
    </w:p>
    <w:p>
      <w:pPr>
        <w:spacing w:line="240" w:lineRule="exact" w:before="2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footerReference w:type="even" r:id="rId56"/>
          <w:footerReference w:type="default" r:id="rId57"/>
          <w:pgSz w:w="12240" w:h="15840"/>
          <w:pgMar w:footer="747" w:header="477" w:top="1060" w:bottom="940" w:left="1120" w:right="1480"/>
        </w:sectPr>
      </w:pPr>
    </w:p>
    <w:p>
      <w:pPr>
        <w:pStyle w:val="Heading1"/>
        <w:ind w:right="1629"/>
        <w:jc w:val="both"/>
        <w:rPr>
          <w:b w:val="0"/>
          <w:bCs w:val="0"/>
        </w:rPr>
      </w:pPr>
      <w:r>
        <w:rPr/>
        <w:pict>
          <v:group style="position:absolute;margin-left:63pt;margin-top:-9.684121pt;width:468pt;height:.1pt;mso-position-horizontal-relative:page;mso-position-vertical-relative:paragraph;z-index:-10409" coordorigin="1260,-194" coordsize="9360,2">
            <v:shape style="position:absolute;left:1260;top:-194;width:9360;height:2" coordorigin="1260,-194" coordsize="9360,0" path="m1260,-194l10620,-194e" filled="f" stroked="t" strokeweight="1.120pt" strokecolor="#000000">
              <v:path arrowok="t"/>
            </v:shape>
            <w10:wrap type="none"/>
          </v:group>
        </w:pict>
      </w:r>
      <w:bookmarkStart w:name="Method of Control" w:id="109"/>
      <w:bookmarkEnd w:id="109"/>
      <w:r>
        <w:rPr/>
      </w:r>
      <w:bookmarkStart w:name="_bookmark48" w:id="110"/>
      <w:bookmarkEnd w:id="110"/>
      <w:r>
        <w:rPr/>
      </w:r>
      <w:r>
        <w:rPr>
          <w:spacing w:val="-1"/>
          <w:w w:val="100"/>
        </w:rPr>
        <w:t>M</w:t>
      </w:r>
      <w:r>
        <w:rPr>
          <w:spacing w:val="0"/>
          <w:w w:val="100"/>
        </w:rPr>
        <w:t>E</w:t>
      </w:r>
      <w:r>
        <w:rPr>
          <w:spacing w:val="-1"/>
          <w:w w:val="100"/>
        </w:rPr>
        <w:t>THO</w:t>
      </w:r>
      <w:r>
        <w:rPr>
          <w:spacing w:val="0"/>
          <w:w w:val="100"/>
        </w:rPr>
        <w:t>D</w:t>
      </w:r>
      <w:r>
        <w:rPr>
          <w:spacing w:val="-8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0"/>
          <w:w w:val="100"/>
        </w:rPr>
        <w:t>F</w:t>
      </w:r>
      <w:r>
        <w:rPr>
          <w:spacing w:val="-8"/>
          <w:w w:val="100"/>
        </w:rPr>
        <w:t> </w:t>
      </w:r>
      <w:r>
        <w:rPr>
          <w:spacing w:val="-1"/>
          <w:w w:val="100"/>
        </w:rPr>
        <w:t>CONTROL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line="255" w:lineRule="auto"/>
        <w:ind w:right="0"/>
        <w:jc w:val="both"/>
      </w:pPr>
      <w:r>
        <w:rPr>
          <w:b w:val="0"/>
          <w:bCs w:val="0"/>
          <w:spacing w:val="-1"/>
          <w:w w:val="100"/>
        </w:rPr>
        <w:t>Al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8"/>
          <w:w w:val="100"/>
        </w:rPr>
        <w:t> </w:t>
      </w:r>
      <w:r>
        <w:rPr>
          <w:b w:val="0"/>
          <w:bCs w:val="0"/>
          <w:spacing w:val="-1"/>
          <w:w w:val="100"/>
        </w:rPr>
        <w:t>switchin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8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8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7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9"/>
          <w:w w:val="100"/>
        </w:rPr>
        <w:t> </w:t>
      </w:r>
      <w:r>
        <w:rPr>
          <w:b w:val="0"/>
          <w:bCs w:val="0"/>
          <w:spacing w:val="-1"/>
          <w:w w:val="100"/>
        </w:rPr>
        <w:t>fu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20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age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cycl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wel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circui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va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ues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gard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vari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arameter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val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es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var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90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4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A</w:t>
      </w:r>
      <w:r>
        <w:rPr>
          <w:b w:val="0"/>
          <w:bCs w:val="0"/>
          <w:spacing w:val="0"/>
          <w:w w:val="100"/>
          <w:sz w:val="14"/>
          <w:szCs w:val="14"/>
        </w:rPr>
        <w:t>C</w:t>
      </w:r>
      <w:r>
        <w:rPr>
          <w:b w:val="0"/>
          <w:bCs w:val="0"/>
          <w:spacing w:val="8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264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5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AC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fre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uenc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4</w:t>
      </w:r>
      <w:r>
        <w:rPr>
          <w:b w:val="0"/>
          <w:bCs w:val="0"/>
          <w:spacing w:val="0"/>
          <w:w w:val="100"/>
        </w:rPr>
        <w:t>7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z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6</w:t>
      </w:r>
      <w:r>
        <w:rPr>
          <w:b w:val="0"/>
          <w:bCs w:val="0"/>
          <w:spacing w:val="0"/>
          <w:w w:val="100"/>
        </w:rPr>
        <w:t>3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Hz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f-lin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su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-2</w:t>
      </w:r>
      <w:r>
        <w:rPr>
          <w:b w:val="0"/>
          <w:bCs w:val="0"/>
          <w:spacing w:val="0"/>
          <w:w w:val="100"/>
        </w:rPr>
        <w:t>5%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+</w:t>
      </w:r>
      <w:r>
        <w:rPr>
          <w:b w:val="0"/>
          <w:bCs w:val="0"/>
          <w:spacing w:val="-1"/>
          <w:w w:val="100"/>
        </w:rPr>
        <w:t>50</w:t>
      </w:r>
      <w:r>
        <w:rPr>
          <w:b w:val="0"/>
          <w:bCs w:val="0"/>
          <w:spacing w:val="0"/>
          <w:w w:val="100"/>
        </w:rPr>
        <w:t>%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nomi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va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pp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5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ad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loa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fu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dd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ad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var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no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50</w:t>
      </w:r>
      <w:r>
        <w:rPr>
          <w:b w:val="0"/>
          <w:bCs w:val="0"/>
          <w:spacing w:val="0"/>
          <w:w w:val="100"/>
        </w:rPr>
        <w:t>%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step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ce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versa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7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-1"/>
          <w:w w:val="100"/>
        </w:rPr>
        <w:t>compo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-1"/>
          <w:w w:val="100"/>
        </w:rPr>
        <w:t>hav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-1"/>
          <w:w w:val="100"/>
        </w:rPr>
        <w:t>some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lera</w:t>
      </w:r>
      <w:r>
        <w:rPr>
          <w:b w:val="0"/>
          <w:bCs w:val="0"/>
          <w:spacing w:val="0"/>
          <w:w w:val="100"/>
        </w:rPr>
        <w:t>nc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spit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variati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tha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output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with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cer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mit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"/>
          <w:w w:val="100"/>
        </w:rPr>
        <w:t>act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ach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-1"/>
          <w:w w:val="100"/>
        </w:rPr>
        <w:t>ne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ativ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-1"/>
          <w:w w:val="100"/>
        </w:rPr>
        <w:t>fee</w:t>
      </w:r>
      <w:r>
        <w:rPr>
          <w:b w:val="0"/>
          <w:bCs w:val="0"/>
          <w:spacing w:val="1"/>
          <w:w w:val="100"/>
        </w:rPr>
        <w:t>d</w:t>
      </w:r>
      <w:r>
        <w:rPr>
          <w:b w:val="0"/>
          <w:bCs w:val="0"/>
          <w:spacing w:val="-1"/>
          <w:w w:val="100"/>
        </w:rPr>
        <w:t>back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-1"/>
          <w:w w:val="100"/>
        </w:rPr>
        <w:t>sett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-1"/>
          <w:w w:val="100"/>
        </w:rPr>
        <w:t>duty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cyc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si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gl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wo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bas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contro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dut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cycl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kee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outpu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within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ecifie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limit</w:t>
      </w:r>
      <w:r>
        <w:rPr>
          <w:b w:val="0"/>
          <w:bCs w:val="0"/>
          <w:spacing w:val="0"/>
          <w:w w:val="100"/>
        </w:rPr>
        <w:t>: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ntro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ro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Heading2"/>
        <w:spacing w:before="75"/>
        <w:ind w:right="2210"/>
        <w:jc w:val="both"/>
        <w:rPr>
          <w:b w:val="0"/>
          <w:bCs w:val="0"/>
        </w:rPr>
      </w:pPr>
      <w:r>
        <w:rPr>
          <w:spacing w:val="0"/>
          <w:w w:val="100"/>
        </w:rPr>
        <w:br w:type="column"/>
      </w:r>
      <w:bookmarkStart w:name="Voltage Mode Control" w:id="111"/>
      <w:bookmarkEnd w:id="111"/>
      <w:r>
        <w:rPr>
          <w:spacing w:val="0"/>
          <w:w w:val="100"/>
        </w:rPr>
      </w:r>
      <w:r>
        <w:rPr>
          <w:spacing w:val="-17"/>
          <w:w w:val="100"/>
        </w:rPr>
        <w:t>V</w:t>
      </w:r>
      <w:r>
        <w:rPr>
          <w:spacing w:val="-1"/>
          <w:w w:val="100"/>
        </w:rPr>
        <w:t>o</w:t>
      </w:r>
      <w:r>
        <w:rPr>
          <w:spacing w:val="0"/>
          <w:w w:val="100"/>
        </w:rPr>
        <w:t>l</w:t>
      </w:r>
      <w:r>
        <w:rPr>
          <w:spacing w:val="-7"/>
          <w:w w:val="100"/>
        </w:rPr>
        <w:t>t</w:t>
      </w:r>
      <w:r>
        <w:rPr>
          <w:spacing w:val="0"/>
          <w:w w:val="100"/>
        </w:rPr>
        <w:t>age</w:t>
      </w:r>
      <w:r>
        <w:rPr>
          <w:spacing w:val="-10"/>
          <w:w w:val="100"/>
        </w:rPr>
        <w:t> </w:t>
      </w:r>
      <w:r>
        <w:rPr>
          <w:spacing w:val="0"/>
          <w:w w:val="100"/>
        </w:rPr>
        <w:t>Mode</w:t>
      </w:r>
      <w:r>
        <w:rPr>
          <w:spacing w:val="-10"/>
          <w:w w:val="100"/>
        </w:rPr>
        <w:t> </w:t>
      </w:r>
      <w:r>
        <w:rPr>
          <w:spacing w:val="0"/>
          <w:w w:val="100"/>
        </w:rPr>
        <w:t>Control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5" w:lineRule="auto"/>
        <w:ind w:right="140"/>
        <w:jc w:val="both"/>
      </w:pP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mod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ntr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meas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com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referenc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va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(des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ge)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erro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pr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ssed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compens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bl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gen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x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ty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cycl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val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sh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0"/>
          <w:w w:val="100"/>
        </w:rPr>
        <w:t> </w:t>
      </w:r>
      <w:hyperlink w:history="true" w:anchor="_bookmark49">
        <w:r>
          <w:rPr>
            <w:b w:val="0"/>
            <w:bCs w:val="0"/>
            <w:spacing w:val="-1"/>
            <w:w w:val="100"/>
          </w:rPr>
          <w:t>Figur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2</w:t>
        </w:r>
      </w:hyperlink>
      <w:r>
        <w:rPr>
          <w:b w:val="0"/>
          <w:bCs w:val="0"/>
          <w:spacing w:val="-1"/>
          <w:w w:val="100"/>
        </w:rPr>
        <w:t>9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Thi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mod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nly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ol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oop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sig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nalyze.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Ho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eve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contro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cha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mus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sens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cha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correct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fe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db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oop.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erefore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ons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slo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sient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resp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(ste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chan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vorab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Add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ng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ed-forwar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contro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sc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ll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fec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var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ut.</w:t>
      </w:r>
      <w:r>
        <w:rPr>
          <w:b w:val="0"/>
          <w:bCs w:val="0"/>
          <w:spacing w:val="0"/>
          <w:w w:val="100"/>
        </w:rPr>
      </w:r>
    </w:p>
    <w:p>
      <w:pPr>
        <w:spacing w:after="0" w:line="255" w:lineRule="auto"/>
        <w:jc w:val="both"/>
        <w:sectPr>
          <w:type w:val="continuous"/>
          <w:pgSz w:w="12240" w:h="15840"/>
          <w:pgMar w:top="1320" w:bottom="760" w:left="1120" w:right="1480"/>
          <w:cols w:num="2" w:equalWidth="0">
            <w:col w:w="4463" w:space="577"/>
            <w:col w:w="4600"/>
          </w:cols>
        </w:sectPr>
      </w:pP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tabs>
          <w:tab w:pos="1724" w:val="left" w:leader="none"/>
        </w:tabs>
        <w:spacing w:before="74"/>
        <w:ind w:right="0"/>
        <w:jc w:val="left"/>
        <w:rPr>
          <w:b w:val="0"/>
          <w:bCs w:val="0"/>
        </w:rPr>
      </w:pPr>
      <w:r>
        <w:rPr/>
        <w:pict>
          <v:group style="position:absolute;margin-left:62.709999pt;margin-top:16.149874pt;width:469.060005pt;height:327.160025pt;mso-position-horizontal-relative:page;mso-position-vertical-relative:paragraph;z-index:-10405" coordorigin="1254,323" coordsize="9381,6543">
            <v:group style="position:absolute;left:1265;top:334;width:9365;height:2" coordorigin="1265,334" coordsize="9365,2">
              <v:shape style="position:absolute;left:1265;top:334;width:9365;height:2" coordorigin="1265,334" coordsize="9365,0" path="m1265,334l10630,334e" filled="f" stroked="t" strokeweight=".58001pt" strokecolor="#000000">
                <v:path arrowok="t"/>
              </v:shape>
            </v:group>
            <v:group style="position:absolute;left:10625;top:334;width:2;height:6527" coordorigin="10625,334" coordsize="2,6527">
              <v:shape style="position:absolute;left:10625;top:334;width:2;height:6527" coordorigin="10625,334" coordsize="0,6527" path="m10625,334l10625,6860e" filled="f" stroked="t" strokeweight=".58004pt" strokecolor="#000000">
                <v:path arrowok="t"/>
              </v:shape>
            </v:group>
            <v:group style="position:absolute;left:1260;top:6856;width:9365;height:2" coordorigin="1260,6856" coordsize="9365,2">
              <v:shape style="position:absolute;left:1260;top:6856;width:9365;height:2" coordorigin="1260,6856" coordsize="9365,0" path="m1260,6856l10625,6856e" filled="f" stroked="t" strokeweight=".580pt" strokecolor="#000000">
                <v:path arrowok="t"/>
              </v:shape>
            </v:group>
            <v:group style="position:absolute;left:1265;top:329;width:2;height:6527" coordorigin="1265,329" coordsize="2,6527">
              <v:shape style="position:absolute;left:1265;top:329;width:2;height:6527" coordorigin="1265,329" coordsize="0,6527" path="m1265,329l1265,6856e" filled="f" stroked="t" strokeweight=".58001pt" strokecolor="#000000">
                <v:path arrowok="t"/>
              </v:shape>
            </v:group>
            <w10:wrap type="none"/>
          </v:group>
        </w:pict>
      </w:r>
      <w:bookmarkStart w:name="FIGURE 29: Voltage Mode Control" w:id="112"/>
      <w:bookmarkEnd w:id="112"/>
      <w:r>
        <w:rPr/>
      </w:r>
      <w:bookmarkStart w:name="_bookmark49" w:id="113"/>
      <w:bookmarkEnd w:id="113"/>
      <w:r>
        <w:rPr/>
      </w:r>
      <w:r>
        <w:rPr>
          <w:spacing w:val="0"/>
          <w:w w:val="100"/>
        </w:rPr>
        <w:t>FIG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RE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29:</w:t>
      </w:r>
      <w:r>
        <w:rPr>
          <w:spacing w:val="0"/>
          <w:w w:val="100"/>
        </w:rPr>
        <w:tab/>
      </w:r>
      <w:r>
        <w:rPr>
          <w:spacing w:val="-16"/>
          <w:w w:val="100"/>
        </w:rPr>
        <w:t>V</w:t>
      </w:r>
      <w:r>
        <w:rPr>
          <w:spacing w:val="-1"/>
          <w:w w:val="100"/>
        </w:rPr>
        <w:t>O</w:t>
      </w:r>
      <w:r>
        <w:rPr>
          <w:spacing w:val="0"/>
          <w:w w:val="100"/>
        </w:rPr>
        <w:t>L</w:t>
      </w:r>
      <w:r>
        <w:rPr>
          <w:spacing w:val="-7"/>
          <w:w w:val="100"/>
        </w:rPr>
        <w:t>T</w:t>
      </w:r>
      <w:r>
        <w:rPr>
          <w:spacing w:val="0"/>
          <w:w w:val="100"/>
        </w:rPr>
        <w:t>AGE</w:t>
      </w:r>
      <w:r>
        <w:rPr>
          <w:spacing w:val="-11"/>
          <w:w w:val="100"/>
        </w:rPr>
        <w:t> </w:t>
      </w:r>
      <w:r>
        <w:rPr>
          <w:spacing w:val="0"/>
          <w:w w:val="100"/>
        </w:rPr>
        <w:t>MODE</w:t>
      </w:r>
      <w:r>
        <w:rPr>
          <w:spacing w:val="-12"/>
          <w:w w:val="100"/>
        </w:rPr>
        <w:t> </w:t>
      </w:r>
      <w:r>
        <w:rPr>
          <w:spacing w:val="1"/>
          <w:w w:val="100"/>
        </w:rPr>
        <w:t>C</w:t>
      </w:r>
      <w:r>
        <w:rPr>
          <w:spacing w:val="-1"/>
          <w:w w:val="100"/>
        </w:rPr>
        <w:t>O</w:t>
      </w:r>
      <w:r>
        <w:rPr>
          <w:spacing w:val="1"/>
          <w:w w:val="100"/>
        </w:rPr>
        <w:t>N</w:t>
      </w:r>
      <w:r>
        <w:rPr>
          <w:spacing w:val="-1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1"/>
          <w:w w:val="100"/>
        </w:rPr>
        <w:t>O</w:t>
      </w:r>
      <w:r>
        <w:rPr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79"/>
        <w:ind w:left="6386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93.879997pt;margin-top:13.133904pt;width:316.150pt;height:230.64999pt;mso-position-horizontal-relative:page;mso-position-vertical-relative:paragraph;z-index:-10407" coordorigin="1878,263" coordsize="6323,4613">
            <v:shape style="position:absolute;left:1956;top:320;width:6244;height:4555" type="#_x0000_t75">
              <v:imagedata r:id="rId58" o:title=""/>
            </v:shape>
            <v:group style="position:absolute;left:5047;top:1498;width:10;height:10" coordorigin="5047,1498" coordsize="10,10">
              <v:shape style="position:absolute;left:5047;top:1498;width:10;height:10" coordorigin="5047,1498" coordsize="10,10" path="m5047,1503l5057,1503e" filled="f" stroked="t" strokeweight=".58001pt" strokecolor="#000000">
                <v:path arrowok="t"/>
              </v:shape>
            </v:group>
            <v:group style="position:absolute;left:5047;top:1503;width:10;height:2" coordorigin="5047,1503" coordsize="10,2">
              <v:shape style="position:absolute;left:5047;top:1503;width:10;height:2" coordorigin="5047,1503" coordsize="10,0" path="m5047,1503l5057,1503,5047,1503xe" filled="t" fillcolor="#000000" stroked="f">
                <v:path arrowok="t"/>
                <v:fill type="solid"/>
              </v:shape>
              <v:shape style="position:absolute;left:4636;top:263;width:3534;height:1420" type="#_x0000_t75">
                <v:imagedata r:id="rId59" o:title=""/>
              </v:shape>
            </v:group>
            <v:group style="position:absolute;left:4542;top:587;width:2;height:902" coordorigin="4542,587" coordsize="2,902">
              <v:shape style="position:absolute;left:4542;top:587;width:2;height:902" coordorigin="4542,587" coordsize="0,902" path="m4542,587l4542,1489e" filled="f" stroked="t" strokeweight=".580pt" strokecolor="#000000">
                <v:path arrowok="t"/>
              </v:shape>
            </v:group>
            <v:group style="position:absolute;left:8160;top:355;width:2;height:3822" coordorigin="8160,355" coordsize="2,3822">
              <v:shape style="position:absolute;left:8160;top:355;width:2;height:3822" coordorigin="8160,355" coordsize="0,3822" path="m8160,355l8160,4177e" filled="f" stroked="t" strokeweight=".58001pt" strokecolor="#000000">
                <v:path arrowok="t"/>
              </v:shape>
            </v:group>
            <v:group style="position:absolute;left:5854;top:4559;width:121;height:104" coordorigin="5854,4559" coordsize="121,104">
              <v:shape style="position:absolute;left:5854;top:4559;width:121;height:104" coordorigin="5854,4559" coordsize="121,104" path="m5863,4648l5854,4663,5915,4663,5915,4659,5881,4659,5863,4648xe" filled="t" fillcolor="#000000" stroked="f">
                <v:path arrowok="t"/>
                <v:fill type="solid"/>
              </v:shape>
              <v:shape style="position:absolute;left:5854;top:4559;width:121;height:104" coordorigin="5854,4559" coordsize="121,104" path="m5924,4576l5924,4585,5915,4601,5948,4659,5957,4663,5975,4663,5966,4649,5924,4576xe" filled="t" fillcolor="#000000" stroked="f">
                <v:path arrowok="t"/>
                <v:fill type="solid"/>
              </v:shape>
              <v:shape style="position:absolute;left:5854;top:4559;width:121;height:104" coordorigin="5854,4559" coordsize="121,104" path="m5890,4643l5872,4643,5863,4648,5881,4659,5890,4643xe" filled="t" fillcolor="#000000" stroked="f">
                <v:path arrowok="t"/>
                <v:fill type="solid"/>
              </v:shape>
              <v:shape style="position:absolute;left:5854;top:4559;width:121;height:104" coordorigin="5854,4559" coordsize="121,104" path="m5915,4643l5890,4643,5881,4659,5915,4659,5915,4643xe" filled="t" fillcolor="#000000" stroked="f">
                <v:path arrowok="t"/>
                <v:fill type="solid"/>
              </v:shape>
              <v:shape style="position:absolute;left:5854;top:4559;width:121;height:104" coordorigin="5854,4559" coordsize="121,104" path="m5915,4559l5906,4575,5863,4648,5872,4643,5890,4643,5915,4601,5906,4585,5924,4576,5915,4559xe" filled="t" fillcolor="#000000" stroked="f">
                <v:path arrowok="t"/>
                <v:fill type="solid"/>
              </v:shape>
              <v:shape style="position:absolute;left:5854;top:4559;width:121;height:104" coordorigin="5854,4559" coordsize="121,104" path="m5924,4576l5906,4585,5915,4601,5924,4585,5924,4576xe" filled="t" fillcolor="#000000" stroked="f">
                <v:path arrowok="t"/>
                <v:fill type="solid"/>
              </v:shape>
            </v:group>
            <v:group style="position:absolute;left:5872;top:4581;width:85;height:73" coordorigin="5872,4581" coordsize="85,73">
              <v:shape style="position:absolute;left:5872;top:4581;width:85;height:73" coordorigin="5872,4581" coordsize="85,73" path="m5915,4581l5872,4654,5957,4654,5915,4581xe" filled="t" fillcolor="#000000" stroked="f">
                <v:path arrowok="t"/>
                <v:fill type="solid"/>
              </v:shape>
            </v:group>
            <v:group style="position:absolute;left:4806;top:706;width:78;height:74" coordorigin="4806,706" coordsize="78,74">
              <v:shape style="position:absolute;left:4806;top:706;width:78;height:74" coordorigin="4806,706" coordsize="78,74" path="m4853,706l4837,706,4830,708,4806,743,4807,750,4844,780,4853,779,4884,743,4883,735,4853,706xe" filled="t" fillcolor="#000000" stroked="f">
                <v:path arrowok="t"/>
                <v:fill type="solid"/>
              </v:shape>
            </v:group>
            <v:group style="position:absolute;left:4801;top:701;width:88;height:84" coordorigin="4801,701" coordsize="88,84">
              <v:shape style="position:absolute;left:4801;top:701;width:88;height:84" coordorigin="4801,701" coordsize="88,84" path="m4854,784l4837,784,4844,785,4846,785,4854,784xe" filled="t" fillcolor="#000000" stroked="f">
                <v:path arrowok="t"/>
                <v:fill type="solid"/>
              </v:shape>
              <v:shape style="position:absolute;left:4801;top:701;width:88;height:84" coordorigin="4801,701" coordsize="88,84" path="m4832,772l4832,773,4816,773,4820,777,4820,778,4828,781,4829,781,4836,784,4855,784,4862,781,4872,775,4844,775,4845,775,4838,774,4840,774,4832,772xe" filled="t" fillcolor="#000000" stroked="f">
                <v:path arrowok="t"/>
                <v:fill type="solid"/>
              </v:shape>
              <v:shape style="position:absolute;left:4801;top:701;width:88;height:84" coordorigin="4801,701" coordsize="88,84" path="m4845,775l4844,775,4846,775,4845,775xe" filled="t" fillcolor="#000000" stroked="f">
                <v:path arrowok="t"/>
                <v:fill type="solid"/>
              </v:shape>
              <v:shape style="position:absolute;left:4801;top:701;width:88;height:84" coordorigin="4801,701" coordsize="88,84" path="m4859,772l4852,774,4853,774,4845,775,4846,775,4872,775,4874,774,4876,773,4858,773,4859,772xe" filled="t" fillcolor="#000000" stroked="f">
                <v:path arrowok="t"/>
                <v:fill type="solid"/>
              </v:shape>
              <v:shape style="position:absolute;left:4801;top:701;width:88;height:84" coordorigin="4801,701" coordsize="88,84" path="m4870,708l4819,708,4810,718,4810,719,4806,726,4806,727,4804,733,4802,735,4801,743,4801,744,4802,750,4802,753,4805,760,4806,760,4810,766,4810,767,4814,773,4832,773,4825,769,4826,769,4823,767,4822,767,4817,761,4818,761,4815,756,4814,756,4812,750,4812,750,4811,744,4811,744,4812,736,4812,736,4814,731,4817,725,4817,725,4826,715,4828,715,4832,713,4840,711,4873,711,4870,708xe" filled="t" fillcolor="#000000" stroked="f">
                <v:path arrowok="t"/>
                <v:fill type="solid"/>
              </v:shape>
              <v:shape style="position:absolute;left:4801;top:701;width:88;height:84" coordorigin="4801,701" coordsize="88,84" path="m4869,766l4858,773,4876,773,4880,767,4868,767,4869,766xe" filled="t" fillcolor="#000000" stroked="f">
                <v:path arrowok="t"/>
                <v:fill type="solid"/>
              </v:shape>
              <v:shape style="position:absolute;left:4801;top:701;width:88;height:84" coordorigin="4801,701" coordsize="88,84" path="m4822,766l4822,767,4823,767,4822,766xe" filled="t" fillcolor="#000000" stroked="f">
                <v:path arrowok="t"/>
                <v:fill type="solid"/>
              </v:shape>
              <v:shape style="position:absolute;left:4801;top:701;width:88;height:84" coordorigin="4801,701" coordsize="88,84" path="m4870,766l4869,766,4868,767,4870,766xe" filled="t" fillcolor="#000000" stroked="f">
                <v:path arrowok="t"/>
                <v:fill type="solid"/>
              </v:shape>
              <v:shape style="position:absolute;left:4801;top:701;width:88;height:84" coordorigin="4801,701" coordsize="88,84" path="m4882,766l4870,766,4868,767,4880,767,4882,766xe" filled="t" fillcolor="#000000" stroked="f">
                <v:path arrowok="t"/>
                <v:fill type="solid"/>
              </v:shape>
              <v:shape style="position:absolute;left:4801;top:701;width:88;height:84" coordorigin="4801,701" coordsize="88,84" path="m4887,755l4877,755,4873,761,4869,766,4870,766,4882,766,4885,760,4887,755xe" filled="t" fillcolor="#000000" stroked="f">
                <v:path arrowok="t"/>
                <v:fill type="solid"/>
              </v:shape>
              <v:shape style="position:absolute;left:4801;top:701;width:88;height:84" coordorigin="4801,701" coordsize="88,84" path="m4814,755l4814,756,4815,756,4814,755xe" filled="t" fillcolor="#000000" stroked="f">
                <v:path arrowok="t"/>
                <v:fill type="solid"/>
              </v:shape>
              <v:shape style="position:absolute;left:4801;top:701;width:88;height:84" coordorigin="4801,701" coordsize="88,84" path="m4878,749l4876,756,4877,755,4887,755,4888,753,4888,751,4888,750,4878,750,4878,749xe" filled="t" fillcolor="#000000" stroked="f">
                <v:path arrowok="t"/>
                <v:fill type="solid"/>
              </v:shape>
              <v:shape style="position:absolute;left:4801;top:701;width:88;height:84" coordorigin="4801,701" coordsize="88,84" path="m4812,749l4812,750,4812,750,4812,749xe" filled="t" fillcolor="#000000" stroked="f">
                <v:path arrowok="t"/>
                <v:fill type="solid"/>
              </v:shape>
              <v:shape style="position:absolute;left:4801;top:701;width:88;height:84" coordorigin="4801,701" coordsize="88,84" path="m4884,744l4879,744,4878,750,4888,750,4889,744,4884,744xe" filled="t" fillcolor="#000000" stroked="f">
                <v:path arrowok="t"/>
                <v:fill type="solid"/>
              </v:shape>
              <v:shape style="position:absolute;left:4801;top:701;width:88;height:84" coordorigin="4801,701" coordsize="88,84" path="m4811,744l4811,744,4811,744,4811,744xe" filled="t" fillcolor="#000000" stroked="f">
                <v:path arrowok="t"/>
                <v:fill type="solid"/>
              </v:shape>
              <v:shape style="position:absolute;left:4801;top:701;width:88;height:84" coordorigin="4801,701" coordsize="88,84" path="m4879,744l4879,744,4879,744xe" filled="t" fillcolor="#000000" stroked="f">
                <v:path arrowok="t"/>
                <v:fill type="solid"/>
              </v:shape>
              <v:shape style="position:absolute;left:4801;top:701;width:88;height:84" coordorigin="4801,701" coordsize="88,84" path="m4879,743l4879,744,4884,744,4879,743xe" filled="t" fillcolor="#000000" stroked="f">
                <v:path arrowok="t"/>
                <v:fill type="solid"/>
              </v:shape>
              <v:shape style="position:absolute;left:4801;top:701;width:88;height:84" coordorigin="4801,701" coordsize="88,84" path="m4889,743l4879,743,4884,744,4889,743xe" filled="t" fillcolor="#000000" stroked="f">
                <v:path arrowok="t"/>
                <v:fill type="solid"/>
              </v:shape>
              <v:shape style="position:absolute;left:4801;top:701;width:88;height:84" coordorigin="4801,701" coordsize="88,84" path="m4811,743l4811,744,4811,743xe" filled="t" fillcolor="#000000" stroked="f">
                <v:path arrowok="t"/>
                <v:fill type="solid"/>
              </v:shape>
              <v:shape style="position:absolute;left:4801;top:701;width:88;height:84" coordorigin="4801,701" coordsize="88,84" path="m4884,724l4873,724,4877,731,4879,737,4878,737,4879,744,4879,743,4889,743,4888,737,4879,737,4878,736,4888,736,4888,733,4885,727,4885,726,4884,724xe" filled="t" fillcolor="#000000" stroked="f">
                <v:path arrowok="t"/>
                <v:fill type="solid"/>
              </v:shape>
              <v:shape style="position:absolute;left:4801;top:701;width:88;height:84" coordorigin="4801,701" coordsize="88,84" path="m4812,736l4812,736,4812,737,4812,736xe" filled="t" fillcolor="#000000" stroked="f">
                <v:path arrowok="t"/>
                <v:fill type="solid"/>
              </v:shape>
              <v:shape style="position:absolute;left:4801;top:701;width:88;height:84" coordorigin="4801,701" coordsize="88,84" path="m4818,724l4817,725,4817,725,4818,724xe" filled="t" fillcolor="#000000" stroked="f">
                <v:path arrowok="t"/>
                <v:fill type="solid"/>
              </v:shape>
              <v:shape style="position:absolute;left:4801;top:701;width:88;height:84" coordorigin="4801,701" coordsize="88,84" path="m4878,715l4864,715,4870,720,4868,720,4873,725,4873,724,4884,724,4882,719,4878,715xe" filled="t" fillcolor="#000000" stroked="f">
                <v:path arrowok="t"/>
                <v:fill type="solid"/>
              </v:shape>
              <v:shape style="position:absolute;left:4801;top:701;width:88;height:84" coordorigin="4801,701" coordsize="88,84" path="m4828,715l4826,715,4825,717,4828,715xe" filled="t" fillcolor="#000000" stroked="f">
                <v:path arrowok="t"/>
                <v:fill type="solid"/>
              </v:shape>
              <v:shape style="position:absolute;left:4801;top:701;width:88;height:84" coordorigin="4801,701" coordsize="88,84" path="m4873,711l4852,711,4859,713,4858,713,4864,717,4864,715,4878,715,4876,713,4873,711xe" filled="t" fillcolor="#000000" stroked="f">
                <v:path arrowok="t"/>
                <v:fill type="solid"/>
              </v:shape>
              <v:shape style="position:absolute;left:4801;top:701;width:88;height:84" coordorigin="4801,701" coordsize="88,84" path="m4855,701l4836,701,4829,703,4828,705,4820,708,4868,708,4862,705,4862,703,4855,701xe" filled="t" fillcolor="#000000" stroked="f">
                <v:path arrowok="t"/>
                <v:fill type="solid"/>
              </v:shape>
            </v:group>
            <v:group style="position:absolute;left:4879;top:743;width:10;height:2" coordorigin="4879,743" coordsize="10,2">
              <v:shape style="position:absolute;left:4879;top:743;width:10;height:2" coordorigin="4879,743" coordsize="10,1" path="m4879,743l4879,744,4884,744,4879,743xe" filled="t" fillcolor="#000000" stroked="f">
                <v:path arrowok="t"/>
                <v:fill type="solid"/>
              </v:shape>
              <v:shape style="position:absolute;left:4879;top:743;width:10;height:2" coordorigin="4879,743" coordsize="10,1" path="m4889,743l4884,744,4889,744,4889,743xe" filled="t" fillcolor="#000000" stroked="f">
                <v:path arrowok="t"/>
                <v:fill type="solid"/>
              </v:shape>
            </v:group>
            <v:group style="position:absolute;left:2216;top:1595;width:78;height:74" coordorigin="2216,1595" coordsize="78,74">
              <v:shape style="position:absolute;left:2216;top:1595;width:78;height:74" coordorigin="2216,1595" coordsize="78,74" path="m2255,1595l2216,1632,2218,1639,2255,1669,2263,1668,2294,1632,2293,1625,2255,1595xe" filled="t" fillcolor="#000000" stroked="f">
                <v:path arrowok="t"/>
                <v:fill type="solid"/>
              </v:shape>
            </v:group>
            <v:group style="position:absolute;left:2212;top:1590;width:88;height:84" coordorigin="2212,1590" coordsize="88,84">
              <v:shape style="position:absolute;left:2212;top:1590;width:88;height:84" coordorigin="2212,1590" coordsize="88,84" path="m2264,1673l2248,1673,2255,1674,2256,1674,2264,1673xe" filled="t" fillcolor="#000000" stroked="f">
                <v:path arrowok="t"/>
                <v:fill type="solid"/>
              </v:shape>
              <v:shape style="position:absolute;left:2212;top:1590;width:88;height:84" coordorigin="2212,1590" coordsize="88,84" path="m2256,1590l2255,1590,2240,1593,2231,1597,2225,1602,2224,1603,2216,1615,2215,1617,2213,1624,2213,1626,2212,1632,2212,1633,2213,1639,2213,1642,2215,1649,2216,1649,2224,1661,2225,1662,2231,1667,2232,1668,2246,1673,2266,1673,2273,1671,2279,1668,2280,1667,2283,1665,2255,1665,2255,1665,2249,1663,2250,1663,2239,1660,2237,1660,2232,1656,2232,1656,2231,1655,2231,1655,2226,1645,2225,1645,2223,1639,2222,1639,2221,1633,2222,1626,2223,1626,2225,1620,2231,1609,2231,1609,2232,1608,2232,1608,2237,1605,2238,1605,2243,1602,2242,1602,2255,1600,2255,1600,2283,1600,2280,1597,2279,1597,2273,1594,2272,1593,2264,1591,2256,1590xe" filled="t" fillcolor="#000000" stroked="f">
                <v:path arrowok="t"/>
                <v:fill type="solid"/>
              </v:shape>
              <v:shape style="position:absolute;left:2212;top:1590;width:88;height:84" coordorigin="2212,1590" coordsize="88,84" path="m2255,1665l2255,1665,2256,1665,2255,1665xe" filled="t" fillcolor="#000000" stroked="f">
                <v:path arrowok="t"/>
                <v:fill type="solid"/>
              </v:shape>
              <v:shape style="position:absolute;left:2212;top:1590;width:88;height:84" coordorigin="2212,1590" coordsize="88,84" path="m2269,1661l2262,1663,2263,1663,2255,1665,2256,1665,2283,1665,2286,1662,2269,1662,2269,1661xe" filled="t" fillcolor="#000000" stroked="f">
                <v:path arrowok="t"/>
                <v:fill type="solid"/>
              </v:shape>
              <v:shape style="position:absolute;left:2212;top:1590;width:88;height:84" coordorigin="2212,1590" coordsize="88,84" path="m2279,1656l2274,1660,2275,1660,2269,1662,2286,1662,2291,1656,2279,1656,2279,1656xe" filled="t" fillcolor="#000000" stroked="f">
                <v:path arrowok="t"/>
                <v:fill type="solid"/>
              </v:shape>
              <v:shape style="position:absolute;left:2212;top:1590;width:88;height:84" coordorigin="2212,1590" coordsize="88,84" path="m2236,1659l2237,1660,2239,1660,2236,1659xe" filled="t" fillcolor="#000000" stroked="f">
                <v:path arrowok="t"/>
                <v:fill type="solid"/>
              </v:shape>
              <v:shape style="position:absolute;left:2212;top:1590;width:88;height:84" coordorigin="2212,1590" coordsize="88,84" path="m2231,1655l2232,1656,2232,1656,2231,1655xe" filled="t" fillcolor="#000000" stroked="f">
                <v:path arrowok="t"/>
                <v:fill type="solid"/>
              </v:shape>
              <v:shape style="position:absolute;left:2212;top:1590;width:88;height:84" coordorigin="2212,1590" coordsize="88,84" path="m2232,1656l2232,1656,2232,1656,2232,1656xe" filled="t" fillcolor="#000000" stroked="f">
                <v:path arrowok="t"/>
                <v:fill type="solid"/>
              </v:shape>
              <v:shape style="position:absolute;left:2212;top:1590;width:88;height:84" coordorigin="2212,1590" coordsize="88,84" path="m2280,1655l2279,1656,2279,1656,2280,1655xe" filled="t" fillcolor="#000000" stroked="f">
                <v:path arrowok="t"/>
                <v:fill type="solid"/>
              </v:shape>
              <v:shape style="position:absolute;left:2212;top:1590;width:88;height:84" coordorigin="2212,1590" coordsize="88,84" path="m2292,1655l2280,1655,2279,1656,2291,1656,2292,1655xe" filled="t" fillcolor="#000000" stroked="f">
                <v:path arrowok="t"/>
                <v:fill type="solid"/>
              </v:shape>
              <v:shape style="position:absolute;left:2212;top:1590;width:88;height:84" coordorigin="2212,1590" coordsize="88,84" path="m2231,1655l2231,1655,2232,1656,2231,1655xe" filled="t" fillcolor="#000000" stroked="f">
                <v:path arrowok="t"/>
                <v:fill type="solid"/>
              </v:shape>
              <v:shape style="position:absolute;left:2212;top:1590;width:88;height:84" coordorigin="2212,1590" coordsize="88,84" path="m2297,1644l2287,1644,2284,1650,2279,1656,2280,1655,2292,1655,2296,1649,2297,1644xe" filled="t" fillcolor="#000000" stroked="f">
                <v:path arrowok="t"/>
                <v:fill type="solid"/>
              </v:shape>
              <v:shape style="position:absolute;left:2212;top:1590;width:88;height:84" coordorigin="2212,1590" coordsize="88,84" path="m2225,1644l2225,1645,2226,1645,2225,1644xe" filled="t" fillcolor="#000000" stroked="f">
                <v:path arrowok="t"/>
                <v:fill type="solid"/>
              </v:shape>
              <v:shape style="position:absolute;left:2212;top:1590;width:88;height:84" coordorigin="2212,1590" coordsize="88,84" path="m2288,1638l2286,1645,2287,1644,2297,1644,2298,1642,2298,1641,2298,1639,2288,1639,2288,1638xe" filled="t" fillcolor="#000000" stroked="f">
                <v:path arrowok="t"/>
                <v:fill type="solid"/>
              </v:shape>
              <v:shape style="position:absolute;left:2212;top:1590;width:88;height:84" coordorigin="2212,1590" coordsize="88,84" path="m2222,1638l2222,1639,2223,1639,2222,1638xe" filled="t" fillcolor="#000000" stroked="f">
                <v:path arrowok="t"/>
                <v:fill type="solid"/>
              </v:shape>
              <v:shape style="position:absolute;left:2212;top:1590;width:88;height:84" coordorigin="2212,1590" coordsize="88,84" path="m2294,1633l2290,1633,2288,1639,2298,1639,2299,1633,2290,1633,2289,1633,2294,1633xe" filled="t" fillcolor="#000000" stroked="f">
                <v:path arrowok="t"/>
                <v:fill type="solid"/>
              </v:shape>
              <v:shape style="position:absolute;left:2212;top:1590;width:88;height:84" coordorigin="2212,1590" coordsize="88,84" path="m2221,1633l2221,1633,2221,1633xe" filled="t" fillcolor="#000000" stroked="f">
                <v:path arrowok="t"/>
                <v:fill type="solid"/>
              </v:shape>
              <v:shape style="position:absolute;left:2212;top:1590;width:88;height:84" coordorigin="2212,1590" coordsize="88,84" path="m2290,1632l2290,1633,2294,1633,2290,1632xe" filled="t" fillcolor="#000000" stroked="f">
                <v:path arrowok="t"/>
                <v:fill type="solid"/>
              </v:shape>
              <v:shape style="position:absolute;left:2212;top:1590;width:88;height:84" coordorigin="2212,1590" coordsize="88,84" path="m2221,1632l2221,1633,2221,1632xe" filled="t" fillcolor="#000000" stroked="f">
                <v:path arrowok="t"/>
                <v:fill type="solid"/>
              </v:shape>
              <v:shape style="position:absolute;left:2212;top:1590;width:88;height:84" coordorigin="2212,1590" coordsize="88,84" path="m2298,1626l2288,1626,2289,1633,2290,1632,2299,1632,2298,1626xe" filled="t" fillcolor="#000000" stroked="f">
                <v:path arrowok="t"/>
                <v:fill type="solid"/>
              </v:shape>
              <v:shape style="position:absolute;left:2212;top:1590;width:88;height:84" coordorigin="2212,1590" coordsize="88,84" path="m2299,1632l2290,1632,2294,1633,2299,1632xe" filled="t" fillcolor="#000000" stroked="f">
                <v:path arrowok="t"/>
                <v:fill type="solid"/>
              </v:shape>
              <v:shape style="position:absolute;left:2212;top:1590;width:88;height:84" coordorigin="2212,1590" coordsize="88,84" path="m2223,1626l2222,1626,2222,1627,2223,1626xe" filled="t" fillcolor="#000000" stroked="f">
                <v:path arrowok="t"/>
                <v:fill type="solid"/>
              </v:shape>
              <v:shape style="position:absolute;left:2212;top:1590;width:88;height:84" coordorigin="2212,1590" coordsize="88,84" path="m2295,1614l2284,1614,2287,1620,2286,1620,2288,1627,2288,1626,2298,1626,2298,1625,2298,1624,2296,1617,2296,1615,2295,1614xe" filled="t" fillcolor="#000000" stroked="f">
                <v:path arrowok="t"/>
                <v:fill type="solid"/>
              </v:shape>
              <v:shape style="position:absolute;left:2212;top:1590;width:88;height:84" coordorigin="2212,1590" coordsize="88,84" path="m2292,1609l2279,1609,2284,1615,2284,1614,2295,1614,2292,1609xe" filled="t" fillcolor="#000000" stroked="f">
                <v:path arrowok="t"/>
                <v:fill type="solid"/>
              </v:shape>
              <v:shape style="position:absolute;left:2212;top:1590;width:88;height:84" coordorigin="2212,1590" coordsize="88,84" path="m2232,1608l2231,1609,2232,1609,2232,1608xe" filled="t" fillcolor="#000000" stroked="f">
                <v:path arrowok="t"/>
                <v:fill type="solid"/>
              </v:shape>
              <v:shape style="position:absolute;left:2212;top:1590;width:88;height:84" coordorigin="2212,1590" coordsize="88,84" path="m2232,1609l2231,1609,2231,1609,2232,1609xe" filled="t" fillcolor="#000000" stroked="f">
                <v:path arrowok="t"/>
                <v:fill type="solid"/>
              </v:shape>
              <v:shape style="position:absolute;left:2212;top:1590;width:88;height:84" coordorigin="2212,1590" coordsize="88,84" path="m2287,1605l2274,1605,2280,1609,2291,1609,2287,1605xe" filled="t" fillcolor="#000000" stroked="f">
                <v:path arrowok="t"/>
                <v:fill type="solid"/>
              </v:shape>
              <v:shape style="position:absolute;left:2212;top:1590;width:88;height:84" coordorigin="2212,1590" coordsize="88,84" path="m2232,1608l2232,1608,2232,1609,2232,1608xe" filled="t" fillcolor="#000000" stroked="f">
                <v:path arrowok="t"/>
                <v:fill type="solid"/>
              </v:shape>
              <v:shape style="position:absolute;left:2212;top:1590;width:88;height:84" coordorigin="2212,1590" coordsize="88,84" path="m2238,1605l2237,1605,2236,1606,2238,1605xe" filled="t" fillcolor="#000000" stroked="f">
                <v:path arrowok="t"/>
                <v:fill type="solid"/>
              </v:shape>
              <v:shape style="position:absolute;left:2212;top:1590;width:88;height:84" coordorigin="2212,1590" coordsize="88,84" path="m2283,1600l2256,1600,2255,1600,2263,1601,2270,1602,2268,1602,2274,1606,2274,1605,2287,1605,2286,1603,2286,1602,2283,1600xe" filled="t" fillcolor="#000000" stroked="f">
                <v:path arrowok="t"/>
                <v:fill type="solid"/>
              </v:shape>
              <v:shape style="position:absolute;left:2212;top:1590;width:88;height:84" coordorigin="2212,1590" coordsize="88,84" path="m2256,1600l2255,1600,2255,1600,2256,1600xe" filled="t" fillcolor="#000000" stroked="f">
                <v:path arrowok="t"/>
                <v:fill type="solid"/>
              </v:shape>
            </v:group>
            <v:group style="position:absolute;left:2290;top:1632;width:10;height:2" coordorigin="2290,1632" coordsize="10,2">
              <v:shape style="position:absolute;left:2290;top:1632;width:10;height:2" coordorigin="2290,1632" coordsize="10,1" path="m2290,1632l2290,1633,2294,1633,2290,1632xe" filled="t" fillcolor="#000000" stroked="f">
                <v:path arrowok="t"/>
                <v:fill type="solid"/>
              </v:shape>
              <v:shape style="position:absolute;left:2290;top:1632;width:10;height:2" coordorigin="2290,1632" coordsize="10,1" path="m2299,1632l2294,1633,2299,1633,2299,1632xe" filled="t" fillcolor="#000000" stroked="f">
                <v:path arrowok="t"/>
                <v:fill type="solid"/>
              </v:shape>
            </v:group>
            <v:group style="position:absolute;left:4237;top:3126;width:2;height:652" coordorigin="4237,3126" coordsize="2,652">
              <v:shape style="position:absolute;left:4237;top:3126;width:2;height:652" coordorigin="4237,3126" coordsize="0,652" path="m4237,3126l4237,3778e" filled="f" stroked="t" strokeweight=".580pt" strokecolor="#000000">
                <v:path arrowok="t"/>
              </v:shape>
            </v:group>
            <v:group style="position:absolute;left:1889;top:433;width:121;height:106" coordorigin="1889,433" coordsize="121,106">
              <v:shape style="position:absolute;left:1889;top:433;width:121;height:106" coordorigin="1889,433" coordsize="121,106" path="m1898,523l1889,539,1950,539,1950,534,1916,534,1898,523xe" filled="t" fillcolor="#000000" stroked="f">
                <v:path arrowok="t"/>
                <v:fill type="solid"/>
              </v:shape>
              <v:shape style="position:absolute;left:1889;top:433;width:121;height:106" coordorigin="1889,433" coordsize="121,106" path="m1960,450l1960,460,1950,476,1984,534,1992,539,2010,539,2002,525,1960,450xe" filled="t" fillcolor="#000000" stroked="f">
                <v:path arrowok="t"/>
                <v:fill type="solid"/>
              </v:shape>
              <v:shape style="position:absolute;left:1889;top:433;width:121;height:106" coordorigin="1889,433" coordsize="121,106" path="m1925,519l1907,519,1898,523,1916,534,1925,519xe" filled="t" fillcolor="#000000" stroked="f">
                <v:path arrowok="t"/>
                <v:fill type="solid"/>
              </v:shape>
              <v:shape style="position:absolute;left:1889;top:433;width:121;height:106" coordorigin="1889,433" coordsize="121,106" path="m1950,519l1925,519,1916,534,1950,534,1950,519xe" filled="t" fillcolor="#000000" stroked="f">
                <v:path arrowok="t"/>
                <v:fill type="solid"/>
              </v:shape>
              <v:shape style="position:absolute;left:1889;top:433;width:121;height:106" coordorigin="1889,433" coordsize="121,106" path="m1950,433l1942,449,1898,523,1907,519,1925,519,1950,476,1942,460,1960,450,1950,433xe" filled="t" fillcolor="#000000" stroked="f">
                <v:path arrowok="t"/>
                <v:fill type="solid"/>
              </v:shape>
              <v:shape style="position:absolute;left:1889;top:433;width:121;height:106" coordorigin="1889,433" coordsize="121,106" path="m1960,450l1942,460,1950,476,1960,460,1960,450xe" filled="t" fillcolor="#000000" stroked="f">
                <v:path arrowok="t"/>
                <v:fill type="solid"/>
              </v:shape>
            </v:group>
            <v:group style="position:absolute;left:1950;top:519;width:42;height:20" coordorigin="1950,519" coordsize="42,20">
              <v:shape style="position:absolute;left:1950;top:519;width:42;height:20" coordorigin="1950,519" coordsize="42,20" path="m1950,529l1992,529e" filled="f" stroked="t" strokeweight="1.120pt" strokecolor="#000000">
                <v:path arrowok="t"/>
              </v:shape>
            </v:group>
            <v:group style="position:absolute;left:1907;top:455;width:85;height:74" coordorigin="1907,455" coordsize="85,74">
              <v:shape style="position:absolute;left:1907;top:455;width:85;height:74" coordorigin="1907,455" coordsize="85,74" path="m1950,455l1907,529,1992,529,1950,455xe" filled="t" fillcolor="#000000" stroked="f">
                <v:path arrowok="t"/>
                <v:fill type="solid"/>
              </v:shape>
            </v:group>
            <v:group style="position:absolute;left:1950;top:534;width:2;height:298" coordorigin="1950,534" coordsize="2,298">
              <v:shape style="position:absolute;left:1950;top:534;width:2;height:298" coordorigin="1950,534" coordsize="0,298" path="m1950,534l1950,832e" filled="f" stroked="t" strokeweight=".580pt" strokecolor="#000000">
                <v:path arrowok="t"/>
              </v:shape>
            </v:group>
            <v:group style="position:absolute;left:1888;top:1494;width:121;height:104" coordorigin="1888,1494" coordsize="121,104">
              <v:shape style="position:absolute;left:1888;top:1494;width:121;height:104" coordorigin="1888,1494" coordsize="121,104" path="m1982,1499l1949,1558,1958,1573,1940,1584,1949,1599,1958,1583,1997,1515,1992,1515,2000,1509,1982,1499xe" filled="t" fillcolor="#000000" stroked="f">
                <v:path arrowok="t"/>
                <v:fill type="solid"/>
              </v:shape>
              <v:shape style="position:absolute;left:1888;top:1494;width:121;height:104" coordorigin="1888,1494" coordsize="121,104" path="m1907,1494l1888,1494,1897,1510,1940,1584,1940,1573,1949,1558,1915,1499,1907,1494xe" filled="t" fillcolor="#000000" stroked="f">
                <v:path arrowok="t"/>
                <v:fill type="solid"/>
              </v:shape>
              <v:shape style="position:absolute;left:1888;top:1494;width:121;height:104" coordorigin="1888,1494" coordsize="121,104" path="m1949,1558l1940,1573,1940,1584,1958,1573,1949,1558xe" filled="t" fillcolor="#000000" stroked="f">
                <v:path arrowok="t"/>
                <v:fill type="solid"/>
              </v:shape>
              <v:shape style="position:absolute;left:1888;top:1494;width:121;height:104" coordorigin="1888,1494" coordsize="121,104" path="m2009,1494l1950,1494,1950,1515,1974,1515,1982,1499,2006,1499,2009,1494xe" filled="t" fillcolor="#000000" stroked="f">
                <v:path arrowok="t"/>
                <v:fill type="solid"/>
              </v:shape>
              <v:shape style="position:absolute;left:1888;top:1494;width:121;height:104" coordorigin="1888,1494" coordsize="121,104" path="m2000,1509l1992,1515,1997,1515,2000,1509xe" filled="t" fillcolor="#000000" stroked="f">
                <v:path arrowok="t"/>
                <v:fill type="solid"/>
              </v:shape>
              <v:shape style="position:absolute;left:1888;top:1494;width:121;height:104" coordorigin="1888,1494" coordsize="121,104" path="m2006,1499l1982,1499,2000,1509,2006,1499xe" filled="t" fillcolor="#000000" stroked="f">
                <v:path arrowok="t"/>
                <v:fill type="solid"/>
              </v:shape>
            </v:group>
            <v:group style="position:absolute;left:1907;top:1494;width:43;height:20" coordorigin="1907,1494" coordsize="43,20">
              <v:shape style="position:absolute;left:1907;top:1494;width:43;height:20" coordorigin="1907,1494" coordsize="43,20" path="m1907,1504l1950,1504e" filled="f" stroked="t" strokeweight="1.120pt" strokecolor="#000000">
                <v:path arrowok="t"/>
              </v:shape>
            </v:group>
            <v:group style="position:absolute;left:1907;top:1504;width:85;height:74" coordorigin="1907,1504" coordsize="85,74">
              <v:shape style="position:absolute;left:1907;top:1504;width:85;height:74" coordorigin="1907,1504" coordsize="85,74" path="m1992,1504l1907,1504,1950,1578,1992,1504xe" filled="t" fillcolor="#000000" stroked="f">
                <v:path arrowok="t"/>
                <v:fill type="solid"/>
              </v:shape>
            </v:group>
            <v:group style="position:absolute;left:1950;top:1213;width:2;height:286" coordorigin="1950,1213" coordsize="2,286">
              <v:shape style="position:absolute;left:1950;top:1213;width:2;height:286" coordorigin="1950,1213" coordsize="0,286" path="m1950,1213l1950,1499e" filled="f" stroked="t" strokeweight=".580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-8"/>
          <w:w w:val="105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OUT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00" w:lineRule="exact" w:before="6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6619" w:val="left" w:leader="none"/>
        </w:tabs>
        <w:spacing w:before="80"/>
        <w:ind w:left="69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3"/>
          <w:w w:val="100"/>
          <w:position w:val="7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3"/>
          <w:sz w:val="12"/>
          <w:szCs w:val="12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3"/>
          <w:sz w:val="12"/>
          <w:szCs w:val="12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3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Load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160" w:lineRule="exact" w:before="1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line="280" w:lineRule="exact" w:before="13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159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Drive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Circuit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10" w:lineRule="exact" w:before="5"/>
        <w:rPr>
          <w:sz w:val="11"/>
          <w:szCs w:val="11"/>
        </w:rPr>
      </w:pPr>
      <w:r>
        <w:rPr/>
        <w:br w:type="column"/>
      </w:r>
      <w:r>
        <w:rPr>
          <w:sz w:val="11"/>
          <w:szCs w:val="11"/>
        </w:rPr>
      </w:r>
    </w:p>
    <w:p>
      <w:pPr>
        <w:ind w:left="11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PWM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70" w:lineRule="exact" w:before="5"/>
        <w:rPr>
          <w:sz w:val="17"/>
          <w:szCs w:val="17"/>
        </w:rPr>
      </w:pPr>
      <w:r>
        <w:rPr/>
        <w:br w:type="column"/>
      </w:r>
      <w:r>
        <w:rPr>
          <w:sz w:val="17"/>
          <w:szCs w:val="17"/>
        </w:rPr>
      </w:r>
    </w:p>
    <w:p>
      <w:pPr>
        <w:spacing w:line="295" w:lineRule="auto"/>
        <w:ind w:left="290" w:right="0" w:hanging="21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Compar</w:t>
      </w: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tor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lock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tabs>
          <w:tab w:pos="2522" w:val="left" w:leader="none"/>
        </w:tabs>
        <w:spacing w:line="237" w:lineRule="exact" w:before="79"/>
        <w:ind w:left="12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-6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REF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108" w:lineRule="exact"/>
        <w:ind w:left="91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x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tabs>
          <w:tab w:pos="2509" w:val="left" w:leader="none"/>
        </w:tabs>
        <w:spacing w:line="206" w:lineRule="exact"/>
        <w:ind w:left="74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-6"/>
          <w:sz w:val="16"/>
          <w:szCs w:val="16"/>
        </w:rPr>
        <w:t>x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6"/>
          <w:sz w:val="16"/>
          <w:szCs w:val="16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+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after="0" w:line="206" w:lineRule="exac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120" w:right="1480"/>
          <w:cols w:num="4" w:equalWidth="0">
            <w:col w:w="2463" w:space="40"/>
            <w:col w:w="507" w:space="40"/>
            <w:col w:w="925" w:space="40"/>
            <w:col w:w="5625"/>
          </w:cols>
        </w:sectPr>
      </w:pPr>
    </w:p>
    <w:p>
      <w:pPr>
        <w:spacing w:line="170" w:lineRule="exact" w:before="6"/>
        <w:rPr>
          <w:sz w:val="17"/>
          <w:szCs w:val="17"/>
        </w:rPr>
      </w:pPr>
      <w:r>
        <w:rPr/>
        <w:pict>
          <v:group style="position:absolute;margin-left:63pt;margin-top:740.969971pt;width:468pt;height:.1pt;mso-position-horizontal-relative:page;mso-position-vertical-relative:page;z-index:-10408" coordorigin="1260,14819" coordsize="9360,2">
            <v:shape style="position:absolute;left:1260;top:14819;width:9360;height:2" coordorigin="1260,14819" coordsize="9360,0" path="m1260,14819l10620,14819e" filled="f" stroked="t" strokeweight="1.120pt" strokecolor="#000000">
              <v:path arrowok="t"/>
            </v:shape>
            <w10:wrap type="none"/>
          </v:group>
        </w:pict>
      </w:r>
      <w:r>
        <w:rPr>
          <w:sz w:val="17"/>
          <w:szCs w:val="17"/>
        </w:rPr>
      </w:r>
    </w:p>
    <w:p>
      <w:pPr>
        <w:spacing w:line="171" w:lineRule="exact"/>
        <w:ind w:left="572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268.450012pt;margin-top:-2.275945pt;width:56.550015pt;height:50.930015pt;mso-position-horizontal-relative:page;mso-position-vertical-relative:paragraph;z-index:-10404" type="#_x0000_t202" filled="f" stroked="f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/>
                  <w:tr>
                    <w:trPr>
                      <w:trHeight w:val="444" w:hRule="exact"/>
                    </w:trPr>
                    <w:tc>
                      <w:tcPr>
                        <w:tcW w:w="540" w:type="dxa"/>
                        <w:tcBorders>
                          <w:top w:val="nil" w:sz="6" w:space="0" w:color="auto"/>
                          <w:left w:val="nil" w:sz="6" w:space="0" w:color="auto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74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569" w:hRule="exact"/>
                    </w:trPr>
                    <w:tc>
                      <w:tcPr>
                        <w:tcW w:w="1114" w:type="dxa"/>
                        <w:gridSpan w:val="2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pStyle w:val="TableParagraph"/>
                          <w:spacing w:line="160" w:lineRule="exact"/>
                          <w:ind w:left="288" w:right="0"/>
                          <w:jc w:val="lef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6"/>
                            <w:szCs w:val="16"/>
                          </w:rPr>
                          <w:t>Voltage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pStyle w:val="TableParagraph"/>
                          <w:spacing w:line="178" w:lineRule="exact" w:before="2"/>
                          <w:ind w:left="288" w:right="32" w:hanging="214"/>
                          <w:jc w:val="lef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6"/>
                            <w:szCs w:val="16"/>
                          </w:rPr>
                          <w:t>Fee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0"/>
                            <w:w w:val="100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6"/>
                            <w:szCs w:val="16"/>
                          </w:rPr>
                          <w:t>For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1"/>
                            <w:w w:val="100"/>
                            <w:sz w:val="16"/>
                            <w:szCs w:val="16"/>
                          </w:rPr>
                          <w:t>w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6"/>
                            <w:szCs w:val="16"/>
                          </w:rPr>
                          <w:t>ard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99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6"/>
                            <w:szCs w:val="16"/>
                          </w:rPr>
                          <w:t>Block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Compensator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tabs>
          <w:tab w:pos="6832" w:val="left" w:leader="none"/>
        </w:tabs>
        <w:spacing w:line="168" w:lineRule="auto" w:before="11"/>
        <w:ind w:left="6832" w:right="2265" w:hanging="794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-6"/>
          <w:sz w:val="16"/>
          <w:szCs w:val="16"/>
        </w:rPr>
        <w:t>Blo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-6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6"/>
          <w:sz w:val="16"/>
          <w:szCs w:val="16"/>
        </w:rPr>
        <w:t>k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6"/>
          <w:sz w:val="16"/>
          <w:szCs w:val="16"/>
        </w:rPr>
        <w:tab/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1"/>
          <w:w w:val="100"/>
          <w:position w:val="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tput</w:t>
      </w:r>
      <w:r>
        <w:rPr>
          <w:rFonts w:ascii="Arial" w:hAnsi="Arial" w:cs="Arial" w:eastAsia="Arial"/>
          <w:b w:val="0"/>
          <w:bCs w:val="0"/>
          <w:spacing w:val="-1"/>
          <w:w w:val="99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position w:val="0"/>
          <w:sz w:val="16"/>
          <w:szCs w:val="16"/>
        </w:rPr>
        <w:t>Vo</w:t>
      </w:r>
      <w:r>
        <w:rPr>
          <w:rFonts w:ascii="Arial" w:hAnsi="Arial" w:cs="Arial" w:eastAsia="Arial"/>
          <w:b w:val="0"/>
          <w:bCs w:val="0"/>
          <w:spacing w:val="-1"/>
          <w:w w:val="95"/>
          <w:position w:val="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95"/>
          <w:position w:val="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position w:val="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position w:val="0"/>
          <w:sz w:val="16"/>
          <w:szCs w:val="16"/>
        </w:rPr>
        <w:t>ge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before="5"/>
        <w:ind w:left="0" w:right="207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"/>
          <w:w w:val="95"/>
          <w:sz w:val="16"/>
          <w:szCs w:val="16"/>
        </w:rPr>
        <w:t>Refe</w:t>
      </w: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1"/>
          <w:w w:val="95"/>
          <w:sz w:val="16"/>
          <w:szCs w:val="16"/>
        </w:rPr>
        <w:t>ence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4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79"/>
        <w:ind w:left="364" w:right="0" w:firstLine="0"/>
        <w:jc w:val="center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290.619995pt;margin-top:-7.985997pt;width:7.06pt;height:27.84999pt;mso-position-horizontal-relative:page;mso-position-vertical-relative:paragraph;z-index:-10406" coordorigin="5812,-160" coordsize="141,557">
            <v:group style="position:absolute;left:5822;top:-150;width:121;height:103" coordorigin="5822,-150" coordsize="121,103">
              <v:shape style="position:absolute;left:5822;top:-150;width:121;height:103" coordorigin="5822,-150" coordsize="121,103" path="m5831,-61l5822,-47,5881,-47,5881,-51,5849,-51,5831,-61xe" filled="t" fillcolor="#000000" stroked="f">
                <v:path arrowok="t"/>
                <v:fill type="solid"/>
              </v:shape>
              <v:shape style="position:absolute;left:5822;top:-150;width:121;height:103" coordorigin="5822,-150" coordsize="121,103" path="m5891,-135l5891,-125,5882,-109,5916,-51,5924,-47,5944,-47,5934,-62,5891,-135xe" filled="t" fillcolor="#000000" stroked="f">
                <v:path arrowok="t"/>
                <v:fill type="solid"/>
              </v:shape>
              <v:shape style="position:absolute;left:5822;top:-150;width:121;height:103" coordorigin="5822,-150" coordsize="121,103" path="m5858,-67l5839,-67,5831,-61,5849,-51,5858,-67xe" filled="t" fillcolor="#000000" stroked="f">
                <v:path arrowok="t"/>
                <v:fill type="solid"/>
              </v:shape>
              <v:shape style="position:absolute;left:5822;top:-150;width:121;height:103" coordorigin="5822,-150" coordsize="121,103" path="m5881,-67l5858,-67,5849,-51,5881,-51,5881,-67xe" filled="t" fillcolor="#000000" stroked="f">
                <v:path arrowok="t"/>
                <v:fill type="solid"/>
              </v:shape>
              <v:shape style="position:absolute;left:5822;top:-150;width:121;height:103" coordorigin="5822,-150" coordsize="121,103" path="m5882,-150l5873,-134,5831,-61,5839,-67,5858,-67,5882,-109,5873,-125,5891,-135,5882,-150xe" filled="t" fillcolor="#000000" stroked="f">
                <v:path arrowok="t"/>
                <v:fill type="solid"/>
              </v:shape>
              <v:shape style="position:absolute;left:5822;top:-150;width:121;height:103" coordorigin="5822,-150" coordsize="121,103" path="m5891,-135l5873,-125,5882,-109,5891,-125,5891,-135xe" filled="t" fillcolor="#000000" stroked="f">
                <v:path arrowok="t"/>
                <v:fill type="solid"/>
              </v:shape>
            </v:group>
            <v:group style="position:absolute;left:5881;top:-67;width:43;height:20" coordorigin="5881,-67" coordsize="43,20">
              <v:shape style="position:absolute;left:5881;top:-67;width:43;height:20" coordorigin="5881,-67" coordsize="43,20" path="m5881,-57l5924,-57e" filled="f" stroked="t" strokeweight="1.120pt" strokecolor="#000000">
                <v:path arrowok="t"/>
              </v:shape>
            </v:group>
            <v:group style="position:absolute;left:5839;top:-129;width:85;height:73" coordorigin="5839,-129" coordsize="85,73">
              <v:shape style="position:absolute;left:5839;top:-129;width:85;height:73" coordorigin="5839,-129" coordsize="85,73" path="m5881,-129l5839,-56,5924,-56,5881,-129xe" filled="t" fillcolor="#000000" stroked="f">
                <v:path arrowok="t"/>
                <v:fill type="solid"/>
              </v:shape>
            </v:group>
            <v:group style="position:absolute;left:5881;top:-55;width:2;height:446" coordorigin="5881,-55" coordsize="2,446">
              <v:shape style="position:absolute;left:5881;top:-55;width:2;height:446" coordorigin="5881,-55" coordsize="0,446" path="m5881,-55l5881,391e" filled="f" stroked="t" strokeweight=".579980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-4"/>
          <w:w w:val="105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5"/>
          <w:position w:val="0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center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line="240" w:lineRule="exact" w:before="5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pgSz w:w="12240" w:h="15840"/>
          <w:pgMar w:header="477" w:footer="747" w:top="1060" w:bottom="940" w:left="1480" w:right="1120"/>
        </w:sectPr>
      </w:pPr>
    </w:p>
    <w:p>
      <w:pPr>
        <w:pStyle w:val="Heading2"/>
        <w:spacing w:before="71"/>
        <w:ind w:right="2050"/>
        <w:jc w:val="both"/>
        <w:rPr>
          <w:b w:val="0"/>
          <w:bCs w:val="0"/>
        </w:rPr>
      </w:pPr>
      <w:r>
        <w:rPr/>
        <w:pict>
          <v:group style="position:absolute;margin-left:81pt;margin-top:-9.862014pt;width:468pt;height:.1pt;mso-position-horizontal-relative:page;mso-position-vertical-relative:paragraph;z-index:-10402" coordorigin="1620,-197" coordsize="9360,2">
            <v:shape style="position:absolute;left:1620;top:-197;width:9360;height:2" coordorigin="1620,-197" coordsize="9360,0" path="m1620,-197l10980,-197e" filled="f" stroked="t" strokeweight="1.120pt" strokecolor="#000000">
              <v:path arrowok="t"/>
            </v:shape>
            <w10:wrap type="none"/>
          </v:group>
        </w:pict>
      </w:r>
      <w:bookmarkStart w:name="Current Mode Control" w:id="114"/>
      <w:bookmarkEnd w:id="114"/>
      <w:r>
        <w:rPr/>
      </w:r>
      <w:r>
        <w:rPr>
          <w:spacing w:val="0"/>
          <w:w w:val="100"/>
        </w:rPr>
        <w:t>Current</w:t>
      </w:r>
      <w:r>
        <w:rPr>
          <w:spacing w:val="-11"/>
          <w:w w:val="100"/>
        </w:rPr>
        <w:t> </w:t>
      </w:r>
      <w:r>
        <w:rPr>
          <w:spacing w:val="0"/>
          <w:w w:val="100"/>
        </w:rPr>
        <w:t>Mode</w:t>
      </w:r>
      <w:r>
        <w:rPr>
          <w:spacing w:val="-11"/>
          <w:w w:val="100"/>
        </w:rPr>
        <w:t> </w:t>
      </w:r>
      <w:r>
        <w:rPr>
          <w:spacing w:val="0"/>
          <w:w w:val="100"/>
        </w:rPr>
        <w:t>Control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5" w:lineRule="auto"/>
        <w:ind w:right="1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mo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contro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techn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qu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uire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two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ed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oo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show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4"/>
          <w:w w:val="100"/>
        </w:rPr>
        <w:t> </w:t>
      </w:r>
      <w:hyperlink w:history="true" w:anchor="_bookmark50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3</w:t>
        </w:r>
        <w:r>
          <w:rPr>
            <w:b w:val="0"/>
            <w:bCs w:val="0"/>
            <w:spacing w:val="0"/>
            <w:w w:val="100"/>
          </w:rPr>
          <w:t>0</w:t>
        </w:r>
      </w:hyperlink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de,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wo</w:t>
      </w:r>
      <w:r>
        <w:rPr>
          <w:b w:val="0"/>
          <w:bCs w:val="0"/>
          <w:spacing w:val="-20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7"/>
          <w:w w:val="100"/>
        </w:rPr>
        <w:t> </w:t>
      </w:r>
      <w:r>
        <w:rPr>
          <w:b w:val="0"/>
          <w:bCs w:val="0"/>
          <w:spacing w:val="-1"/>
          <w:w w:val="100"/>
        </w:rPr>
        <w:t>measure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7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ntro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9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rposes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me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1"/>
          <w:w w:val="100"/>
        </w:rPr>
        <w:t>ure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outpu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acito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ad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(kno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se</w:t>
      </w:r>
      <w:r>
        <w:rPr>
          <w:b w:val="0"/>
          <w:bCs w:val="0"/>
          <w:spacing w:val="0"/>
          <w:w w:val="100"/>
        </w:rPr>
        <w:t>ns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2"/>
          <w:w w:val="100"/>
        </w:rPr>
        <w:t>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output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/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als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measur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0"/>
        <w:jc w:val="both"/>
      </w:pP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mod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control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rst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com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(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esire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output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erro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proc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compe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sat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bl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ge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erat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fer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sign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op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refere</w:t>
      </w:r>
      <w:r>
        <w:rPr>
          <w:b w:val="0"/>
          <w:bCs w:val="0"/>
          <w:spacing w:val="0"/>
          <w:w w:val="100"/>
        </w:rPr>
        <w:t>nce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com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asure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erro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gen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rat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com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aris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referenc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ener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compe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sat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loc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actua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draw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from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4" w:lineRule="auto" w:before="82"/>
        <w:ind w:right="139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processe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compens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ock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ener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requ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dut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cycl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mai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outpu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spec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mit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contro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sens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circui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any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cha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can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correcte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fec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140"/>
        <w:jc w:val="both"/>
      </w:pPr>
      <w:r>
        <w:rPr>
          <w:b w:val="0"/>
          <w:bCs w:val="0"/>
          <w:spacing w:val="-1"/>
          <w:w w:val="100"/>
        </w:rPr>
        <w:t>Sens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dep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pr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he</w:t>
      </w:r>
      <w:r>
        <w:rPr>
          <w:b w:val="0"/>
          <w:bCs w:val="0"/>
          <w:spacing w:val="-1"/>
          <w:w w:val="100"/>
        </w:rPr>
        <w:t>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ed-forwar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feature.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ro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provi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symm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push-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brid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nv</w:t>
      </w:r>
      <w:r>
        <w:rPr>
          <w:b w:val="0"/>
          <w:bCs w:val="0"/>
          <w:spacing w:val="-1"/>
          <w:w w:val="100"/>
        </w:rPr>
        <w:t>ert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rs,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here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imitin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-1"/>
          <w:w w:val="100"/>
        </w:rPr>
        <w:t>eature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shar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feature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multi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necte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lle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It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im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ste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respo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sient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resp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beca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ne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after="0" w:line="255" w:lineRule="auto"/>
        <w:jc w:val="both"/>
        <w:sectPr>
          <w:type w:val="continuous"/>
          <w:pgSz w:w="12240" w:h="15840"/>
          <w:pgMar w:top="1320" w:bottom="760" w:left="1480" w:right="1120"/>
          <w:cols w:num="2" w:equalWidth="0">
            <w:col w:w="4461" w:space="579"/>
            <w:col w:w="4600"/>
          </w:cols>
        </w:sectPr>
      </w:pPr>
    </w:p>
    <w:p>
      <w:pPr>
        <w:spacing w:line="160" w:lineRule="exact" w:before="1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Heading3"/>
        <w:tabs>
          <w:tab w:pos="1723" w:val="left" w:leader="none"/>
        </w:tabs>
        <w:spacing w:before="74"/>
        <w:ind w:right="0"/>
        <w:jc w:val="left"/>
        <w:rPr>
          <w:b w:val="0"/>
          <w:bCs w:val="0"/>
        </w:rPr>
      </w:pPr>
      <w:r>
        <w:rPr/>
        <w:pict>
          <v:group style="position:absolute;margin-left:80.709999pt;margin-top:16.149904pt;width:469.36002pt;height:338.080025pt;mso-position-horizontal-relative:page;mso-position-vertical-relative:paragraph;z-index:-10400" coordorigin="1614,323" coordsize="9387,6762">
            <v:group style="position:absolute;left:1625;top:334;width:9371;height:2" coordorigin="1625,334" coordsize="9371,2">
              <v:shape style="position:absolute;left:1625;top:334;width:9371;height:2" coordorigin="1625,334" coordsize="9371,0" path="m1625,334l10996,334e" filled="f" stroked="t" strokeweight=".58004pt" strokecolor="#000000">
                <v:path arrowok="t"/>
              </v:shape>
            </v:group>
            <v:group style="position:absolute;left:10991;top:334;width:2;height:6745" coordorigin="10991,334" coordsize="2,6745">
              <v:shape style="position:absolute;left:10991;top:334;width:2;height:6745" coordorigin="10991,334" coordsize="0,6745" path="m10991,334l10991,7079e" filled="f" stroked="t" strokeweight=".58004pt" strokecolor="#000000">
                <v:path arrowok="t"/>
              </v:shape>
            </v:group>
            <v:group style="position:absolute;left:1620;top:7074;width:9371;height:2" coordorigin="1620,7074" coordsize="9371,2">
              <v:shape style="position:absolute;left:1620;top:7074;width:9371;height:2" coordorigin="1620,7074" coordsize="9371,0" path="m1620,7074l10991,7074e" filled="f" stroked="t" strokeweight=".580pt" strokecolor="#000000">
                <v:path arrowok="t"/>
              </v:shape>
            </v:group>
            <v:group style="position:absolute;left:1625;top:329;width:2;height:6745" coordorigin="1625,329" coordsize="2,6745">
              <v:shape style="position:absolute;left:1625;top:329;width:2;height:6745" coordorigin="1625,329" coordsize="0,6745" path="m1625,329l1625,7074e" filled="f" stroked="t" strokeweight=".58001pt" strokecolor="#000000">
                <v:path arrowok="t"/>
              </v:shape>
            </v:group>
            <w10:wrap type="none"/>
          </v:group>
        </w:pict>
      </w:r>
      <w:bookmarkStart w:name="FIGURE 30: Current Mode Control" w:id="115"/>
      <w:bookmarkEnd w:id="115"/>
      <w:r>
        <w:rPr/>
      </w:r>
      <w:bookmarkStart w:name="_bookmark50" w:id="116"/>
      <w:bookmarkEnd w:id="116"/>
      <w:r>
        <w:rPr/>
      </w:r>
      <w:r>
        <w:rPr>
          <w:spacing w:val="0"/>
          <w:w w:val="100"/>
        </w:rPr>
        <w:t>FIG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RE</w:t>
      </w:r>
      <w:r>
        <w:rPr>
          <w:spacing w:val="-3"/>
          <w:w w:val="100"/>
        </w:rPr>
        <w:t> </w:t>
      </w:r>
      <w:r>
        <w:rPr>
          <w:spacing w:val="0"/>
          <w:w w:val="100"/>
        </w:rPr>
        <w:t>30:</w:t>
      </w:r>
      <w:r>
        <w:rPr>
          <w:spacing w:val="0"/>
          <w:w w:val="100"/>
        </w:rPr>
        <w:tab/>
      </w:r>
      <w:r>
        <w:rPr>
          <w:spacing w:val="0"/>
          <w:w w:val="100"/>
        </w:rPr>
        <w:t>CU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RENT</w:t>
      </w:r>
      <w:r>
        <w:rPr>
          <w:spacing w:val="-13"/>
          <w:w w:val="100"/>
        </w:rPr>
        <w:t> </w:t>
      </w:r>
      <w:r>
        <w:rPr>
          <w:spacing w:val="0"/>
          <w:w w:val="100"/>
        </w:rPr>
        <w:t>MODE</w:t>
      </w:r>
      <w:r>
        <w:rPr>
          <w:spacing w:val="-14"/>
          <w:w w:val="100"/>
        </w:rPr>
        <w:t> </w:t>
      </w:r>
      <w:r>
        <w:rPr>
          <w:spacing w:val="1"/>
          <w:w w:val="100"/>
        </w:rPr>
        <w:t>C</w:t>
      </w:r>
      <w:r>
        <w:rPr>
          <w:spacing w:val="-1"/>
          <w:w w:val="100"/>
        </w:rPr>
        <w:t>O</w:t>
      </w:r>
      <w:r>
        <w:rPr>
          <w:spacing w:val="1"/>
          <w:w w:val="100"/>
        </w:rPr>
        <w:t>N</w:t>
      </w:r>
      <w:r>
        <w:rPr>
          <w:spacing w:val="-1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1"/>
          <w:w w:val="100"/>
        </w:rPr>
        <w:t>O</w:t>
      </w:r>
      <w:r>
        <w:rPr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</w:r>
    </w:p>
    <w:p>
      <w:pPr>
        <w:spacing w:line="260" w:lineRule="exact" w:before="6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after="0" w:line="260" w:lineRule="exact"/>
        <w:rPr>
          <w:sz w:val="26"/>
          <w:szCs w:val="26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line="100" w:lineRule="exact" w:before="5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31.589996pt;margin-top:7.86391pt;width:339.16001pt;height:251.34999pt;mso-position-horizontal-relative:page;mso-position-vertical-relative:paragraph;z-index:-10401" coordorigin="2632,157" coordsize="6783,5027">
            <v:shape style="position:absolute;left:3077;top:215;width:2711;height:3478" type="#_x0000_t75">
              <v:imagedata r:id="rId60" o:title=""/>
            </v:shape>
            <v:group style="position:absolute;left:6169;top:1392;width:10;height:10" coordorigin="6169,1392" coordsize="10,10">
              <v:shape style="position:absolute;left:6169;top:1392;width:10;height:10" coordorigin="6169,1392" coordsize="10,10" path="m6169,1397l6179,1397e" filled="f" stroked="t" strokeweight=".58001pt" strokecolor="#000000">
                <v:path arrowok="t"/>
              </v:shape>
            </v:group>
            <v:group style="position:absolute;left:6169;top:1397;width:10;height:2" coordorigin="6169,1397" coordsize="10,2">
              <v:shape style="position:absolute;left:6169;top:1397;width:10;height:2" coordorigin="6169,1397" coordsize="10,0" path="m6169,1397l6179,1397,6169,1397xe" filled="t" fillcolor="#000000" stroked="f">
                <v:path arrowok="t"/>
                <v:fill type="solid"/>
              </v:shape>
              <v:shape style="position:absolute;left:5758;top:157;width:3533;height:1420" type="#_x0000_t75">
                <v:imagedata r:id="rId61" o:title=""/>
              </v:shape>
            </v:group>
            <v:group style="position:absolute;left:5663;top:482;width:2;height:902" coordorigin="5663,482" coordsize="2,902">
              <v:shape style="position:absolute;left:5663;top:482;width:2;height:902" coordorigin="5663,482" coordsize="0,902" path="m5663,482l5663,1384e" filled="f" stroked="t" strokeweight=".58001pt" strokecolor="#000000">
                <v:path arrowok="t"/>
              </v:shape>
            </v:group>
            <v:group style="position:absolute;left:8540;top:4426;width:450;height:368" coordorigin="8540,4426" coordsize="450,368">
              <v:shape style="position:absolute;left:8540;top:4426;width:450;height:368" coordorigin="8540,4426" coordsize="450,368" path="m8990,4426l8540,4610,8990,4794,8990,4426xe" filled="t" fillcolor="#FFFDFF" stroked="f">
                <v:path arrowok="t"/>
                <v:fill type="solid"/>
              </v:shape>
            </v:group>
            <v:group style="position:absolute;left:8968;top:4311;width:2;height:512" coordorigin="8968,4311" coordsize="2,512">
              <v:shape style="position:absolute;left:8968;top:4311;width:2;height:512" coordorigin="8968,4311" coordsize="0,512" path="m8968,4311l8968,4823e" filled="f" stroked="t" strokeweight=".580pt" strokecolor="#000000">
                <v:path arrowok="t"/>
              </v:shape>
            </v:group>
            <v:group style="position:absolute;left:8508;top:4568;width:462;height:260" coordorigin="8508,4568" coordsize="462,260">
              <v:shape style="position:absolute;left:8508;top:4568;width:462;height:260" coordorigin="8508,4568" coordsize="462,260" path="m8519,4568l8514,4568,8508,4571,8514,4576,8965,4828,8970,4820,8519,4568xe" filled="t" fillcolor="#000000" stroked="f">
                <v:path arrowok="t"/>
                <v:fill type="solid"/>
              </v:shape>
            </v:group>
            <v:group style="position:absolute;left:8965;top:4314;width:8;height:11" coordorigin="8965,4314" coordsize="8,11">
              <v:shape style="position:absolute;left:8965;top:4314;width:8;height:11" coordorigin="8965,4314" coordsize="8,11" path="m8969,4314l8965,4317,8970,4325,8974,4323,8969,4314xe" filled="t" fillcolor="#000000" stroked="f">
                <v:path arrowok="t"/>
                <v:fill type="solid"/>
              </v:shape>
            </v:group>
            <v:group style="position:absolute;left:8514;top:4317;width:456;height:259" coordorigin="8514,4317" coordsize="456,259">
              <v:shape style="position:absolute;left:8514;top:4317;width:456;height:259" coordorigin="8514,4317" coordsize="456,259" path="m8965,4317l8514,4568,8519,4576,8970,4325,8965,4317xe" filled="t" fillcolor="#000000" stroked="f">
                <v:path arrowok="t"/>
                <v:fill type="solid"/>
              </v:shape>
            </v:group>
            <v:group style="position:absolute;left:7964;top:4244;width:1145;height:2" coordorigin="7964,4244" coordsize="1145,2">
              <v:shape style="position:absolute;left:7964;top:4244;width:1145;height:2" coordorigin="7964,4244" coordsize="1145,0" path="m7964,4244l9109,4244e" filled="f" stroked="t" strokeweight=".58001pt" strokecolor="#000000">
                <v:path arrowok="t"/>
              </v:shape>
            </v:group>
            <v:group style="position:absolute;left:9104;top:4244;width:2;height:725" coordorigin="9104,4244" coordsize="2,725">
              <v:shape style="position:absolute;left:9104;top:4244;width:2;height:725" coordorigin="9104,4244" coordsize="0,725" path="m9104,4244l9104,4968e" filled="f" stroked="t" strokeweight=".579980pt" strokecolor="#000000">
                <v:path arrowok="t"/>
              </v:shape>
            </v:group>
            <v:group style="position:absolute;left:7960;top:4964;width:1145;height:2" coordorigin="7960,4964" coordsize="1145,2">
              <v:shape style="position:absolute;left:7960;top:4964;width:1145;height:2" coordorigin="7960,4964" coordsize="1145,0" path="m7960,4964l9104,4964e" filled="f" stroked="t" strokeweight=".580pt" strokecolor="#000000">
                <v:path arrowok="t"/>
              </v:shape>
            </v:group>
            <v:group style="position:absolute;left:7964;top:4239;width:2;height:725" coordorigin="7964,4239" coordsize="2,725">
              <v:shape style="position:absolute;left:7964;top:4239;width:2;height:725" coordorigin="7964,4239" coordsize="0,725" path="m7964,4239l7964,4964e" filled="f" stroked="t" strokeweight=".579980pt" strokecolor="#000000">
                <v:path arrowok="t"/>
              </v:shape>
            </v:group>
            <v:group style="position:absolute;left:8960;top:4497;width:325;height:2" coordorigin="8960,4497" coordsize="325,2">
              <v:shape style="position:absolute;left:8960;top:4497;width:325;height:2" coordorigin="8960,4497" coordsize="325,0" path="m8960,4497l9286,4497e" filled="f" stroked="t" strokeweight=".93998pt" strokecolor="#000000">
                <v:path arrowok="t"/>
              </v:shape>
            </v:group>
            <v:group style="position:absolute;left:8958;top:4678;width:451;height:2" coordorigin="8958,4678" coordsize="451,2">
              <v:shape style="position:absolute;left:8958;top:4678;width:451;height:2" coordorigin="8958,4678" coordsize="451,0" path="m8958,4678l9409,4678e" filled="f" stroked="t" strokeweight=".58001pt" strokecolor="#000000">
                <v:path arrowok="t"/>
              </v:shape>
            </v:group>
            <v:group style="position:absolute;left:9404;top:4678;width:2;height:500" coordorigin="9404,4678" coordsize="2,500">
              <v:shape style="position:absolute;left:9404;top:4678;width:2;height:500" coordorigin="9404,4678" coordsize="0,500" path="m9404,4678l9404,5178e" filled="f" stroked="t" strokeweight=".579980pt" strokecolor="#000000">
                <v:path arrowok="t"/>
              </v:shape>
            </v:group>
            <v:group style="position:absolute;left:9281;top:250;width:2;height:4250" coordorigin="9281,250" coordsize="2,4250">
              <v:shape style="position:absolute;left:9281;top:250;width:2;height:4250" coordorigin="9281,250" coordsize="0,4250" path="m9281,250l9281,4500e" filled="f" stroked="t" strokeweight=".579980pt" strokecolor="#000000">
                <v:path arrowok="t"/>
              </v:shape>
            </v:group>
            <v:group style="position:absolute;left:3252;top:2688;width:480;height:2" coordorigin="3252,2688" coordsize="480,2">
              <v:shape style="position:absolute;left:3252;top:2688;width:480;height:2" coordorigin="3252,2688" coordsize="480,0" path="m3252,2688l3732,2688e" filled="f" stroked="t" strokeweight=".58001pt" strokecolor="#000000">
                <v:path arrowok="t"/>
              </v:shape>
            </v:group>
            <v:group style="position:absolute;left:2642;top:4353;width:983;height:2" coordorigin="2642,4353" coordsize="983,2">
              <v:shape style="position:absolute;left:2642;top:4353;width:983;height:2" coordorigin="2642,4353" coordsize="983,0" path="m2642,4353l3625,4353e" filled="f" stroked="t" strokeweight=".58001pt" strokecolor="#000000">
                <v:path arrowok="t"/>
              </v:shape>
            </v:group>
            <v:group style="position:absolute;left:3620;top:4353;width:2;height:492" coordorigin="3620,4353" coordsize="2,492">
              <v:shape style="position:absolute;left:3620;top:4353;width:2;height:492" coordorigin="3620,4353" coordsize="0,492" path="m3620,4353l3620,4845e" filled="f" stroked="t" strokeweight=".580pt" strokecolor="#000000">
                <v:path arrowok="t"/>
              </v:shape>
            </v:group>
            <v:group style="position:absolute;left:2638;top:4840;width:983;height:2" coordorigin="2638,4840" coordsize="983,2">
              <v:shape style="position:absolute;left:2638;top:4840;width:983;height:2" coordorigin="2638,4840" coordsize="983,0" path="m2638,4840l3620,4840e" filled="f" stroked="t" strokeweight=".58001pt" strokecolor="#000000">
                <v:path arrowok="t"/>
              </v:shape>
            </v:group>
            <v:group style="position:absolute;left:2642;top:4348;width:2;height:492" coordorigin="2642,4348" coordsize="2,492">
              <v:shape style="position:absolute;left:2642;top:4348;width:2;height:492" coordorigin="2642,4348" coordsize="0,492" path="m2642,4348l2642,4840e" filled="f" stroked="t" strokeweight=".58001pt" strokecolor="#000000">
                <v:path arrowok="t"/>
              </v:shape>
            </v:group>
            <v:group style="position:absolute;left:4182;top:4368;width:1043;height:2" coordorigin="4182,4368" coordsize="1043,2">
              <v:shape style="position:absolute;left:4182;top:4368;width:1043;height:2" coordorigin="4182,4368" coordsize="1043,0" path="m4182,4368l5225,4368e" filled="f" stroked="t" strokeweight=".579980pt" strokecolor="#000000">
                <v:path arrowok="t"/>
              </v:shape>
            </v:group>
            <v:group style="position:absolute;left:5220;top:4368;width:2;height:478" coordorigin="5220,4368" coordsize="2,478">
              <v:shape style="position:absolute;left:5220;top:4368;width:2;height:478" coordorigin="5220,4368" coordsize="0,478" path="m5220,4368l5220,4846e" filled="f" stroked="t" strokeweight=".579980pt" strokecolor="#000000">
                <v:path arrowok="t"/>
              </v:shape>
            </v:group>
            <v:group style="position:absolute;left:4177;top:4841;width:1043;height:2" coordorigin="4177,4841" coordsize="1043,2">
              <v:shape style="position:absolute;left:4177;top:4841;width:1043;height:2" coordorigin="4177,4841" coordsize="1043,0" path="m4177,4841l5220,4841e" filled="f" stroked="t" strokeweight=".58001pt" strokecolor="#000000">
                <v:path arrowok="t"/>
              </v:shape>
            </v:group>
            <v:group style="position:absolute;left:4182;top:4364;width:2;height:478" coordorigin="4182,4364" coordsize="2,478">
              <v:shape style="position:absolute;left:4182;top:4364;width:2;height:478" coordorigin="4182,4364" coordsize="0,478" path="m4182,4364l4182,4841e" filled="f" stroked="t" strokeweight=".580pt" strokecolor="#000000">
                <v:path arrowok="t"/>
              </v:shape>
            </v:group>
            <v:group style="position:absolute;left:3607;top:4607;width:598;height:2" coordorigin="3607,4607" coordsize="598,2">
              <v:shape style="position:absolute;left:3607;top:4607;width:598;height:2" coordorigin="3607,4607" coordsize="598,0" path="m3607,4607l4205,4607e" filled="f" stroked="t" strokeweight=".649990pt" strokecolor="#000000">
                <v:path arrowok="t"/>
              </v:shape>
            </v:group>
            <v:group style="position:absolute;left:3877;top:4592;width:7;height:10" coordorigin="3877,4592" coordsize="7,10">
              <v:shape style="position:absolute;left:3877;top:4592;width:7;height:10" coordorigin="3877,4592" coordsize="7,10" path="m3881,4592l3877,4593,3881,4601,3884,4600,3881,4592xe" filled="t" fillcolor="#000000" stroked="f">
                <v:path arrowok="t"/>
                <v:fill type="solid"/>
              </v:shape>
            </v:group>
            <v:group style="position:absolute;left:3994;top:4539;width:7;height:10" coordorigin="3994,4539" coordsize="7,10">
              <v:shape style="position:absolute;left:3994;top:4539;width:7;height:10" coordorigin="3994,4539" coordsize="7,10" path="m3997,4539l3994,4540,3997,4548,4001,4547,3997,4539xe" filled="t" fillcolor="#000000" stroked="f">
                <v:path arrowok="t"/>
                <v:fill type="solid"/>
              </v:shape>
            </v:group>
            <v:group style="position:absolute;left:3881;top:4540;width:116;height:60" coordorigin="3881,4540" coordsize="116,60">
              <v:shape style="position:absolute;left:3881;top:4540;width:116;height:60" coordorigin="3881,4540" coordsize="116,60" path="m3994,4540l3881,4592,3884,4600,3997,4548,3994,4540xe" filled="t" fillcolor="#000000" stroked="f">
                <v:path arrowok="t"/>
                <v:fill type="solid"/>
              </v:shape>
            </v:group>
            <v:group style="position:absolute;left:3886;top:4595;width:7;height:10" coordorigin="3886,4595" coordsize="7,10">
              <v:shape style="position:absolute;left:3886;top:4595;width:7;height:10" coordorigin="3886,4595" coordsize="7,10" path="m3889,4595l3886,4604,3889,4605,3893,4596,3889,4595xe" filled="t" fillcolor="#000000" stroked="f">
                <v:path arrowok="t"/>
                <v:fill type="solid"/>
              </v:shape>
            </v:group>
            <v:group style="position:absolute;left:3985;top:4642;width:7;height:10" coordorigin="3985,4642" coordsize="7,10">
              <v:shape style="position:absolute;left:3985;top:4642;width:7;height:10" coordorigin="3985,4642" coordsize="7,10" path="m3989,4642l3985,4650,3989,4652,3992,4643,3989,4642xe" filled="t" fillcolor="#000000" stroked="f">
                <v:path arrowok="t"/>
                <v:fill type="solid"/>
              </v:shape>
            </v:group>
            <v:group style="position:absolute;left:3889;top:4596;width:100;height:54" coordorigin="3889,4596" coordsize="100,54">
              <v:shape style="position:absolute;left:3889;top:4596;width:100;height:54" coordorigin="3889,4596" coordsize="100,54" path="m3893,4596l3889,4605,3985,4650,3989,4642,3893,4596xe" filled="t" fillcolor="#000000" stroked="f">
                <v:path arrowok="t"/>
                <v:fill type="solid"/>
              </v:shape>
            </v:group>
            <v:group style="position:absolute;left:5743;top:4294;width:594;height:526" coordorigin="5743,4294" coordsize="594,526">
              <v:shape style="position:absolute;left:5743;top:4294;width:594;height:526" coordorigin="5743,4294" coordsize="594,526" path="m6041,4294l6011,4295,5982,4300,5981,4300,5952,4307,5926,4317,5926,4318,5899,4330,5898,4330,5874,4344,5812,4402,5779,4449,5779,4450,5767,4475,5766,4475,5756,4503,5749,4530,5749,4532,5744,4560,5743,4590,5744,4620,5744,4622,5749,4650,5756,4679,5756,4680,5766,4707,5767,4707,5779,4733,5795,4757,5795,4758,5812,4780,5830,4802,5831,4802,5852,4820,5858,4812,5838,4796,5837,4796,5819,4774,5802,4752,5803,4752,5788,4730,5788,4730,5776,4703,5766,4677,5759,4649,5759,4649,5754,4620,5753,4590,5754,4560,5754,4560,5759,4533,5766,4505,5766,4505,5776,4479,5788,4454,5802,4431,5802,4431,5819,4408,5837,4388,5858,4368,5880,4352,5881,4352,5903,4338,5929,4326,5956,4317,5954,4317,5983,4310,6012,4305,6011,4305,6041,4304,6115,4304,6101,4300,6072,4295,6071,4295,6041,4294xe" filled="t" fillcolor="#000000" stroked="f">
                <v:path arrowok="t"/>
                <v:fill type="solid"/>
              </v:shape>
              <v:shape style="position:absolute;left:5743;top:4294;width:594;height:526" coordorigin="5743,4294" coordsize="594,526" path="m5837,4794l5837,4796,5838,4796,5837,4794xe" filled="t" fillcolor="#000000" stroked="f">
                <v:path arrowok="t"/>
                <v:fill type="solid"/>
              </v:shape>
              <v:shape style="position:absolute;left:5743;top:4294;width:594;height:526" coordorigin="5743,4294" coordsize="594,526" path="m5788,4728l5788,4730,5788,4730,5788,4728xe" filled="t" fillcolor="#000000" stroked="f">
                <v:path arrowok="t"/>
                <v:fill type="solid"/>
              </v:shape>
              <v:shape style="position:absolute;left:5743;top:4294;width:594;height:526" coordorigin="5743,4294" coordsize="594,526" path="m5759,4648l5759,4649,5759,4649,5759,4648xe" filled="t" fillcolor="#000000" stroked="f">
                <v:path arrowok="t"/>
                <v:fill type="solid"/>
              </v:shape>
              <v:shape style="position:absolute;left:5743;top:4294;width:594;height:526" coordorigin="5743,4294" coordsize="594,526" path="m6336,4560l6326,4560,6328,4590,6337,4590,6336,4560xe" filled="t" fillcolor="#000000" stroked="f">
                <v:path arrowok="t"/>
                <v:fill type="solid"/>
              </v:shape>
              <v:shape style="position:absolute;left:5743;top:4294;width:594;height:526" coordorigin="5743,4294" coordsize="594,526" path="m5754,4560l5754,4560,5754,4562,5754,4560xe" filled="t" fillcolor="#000000" stroked="f">
                <v:path arrowok="t"/>
                <v:fill type="solid"/>
              </v:shape>
              <v:shape style="position:absolute;left:5743;top:4294;width:594;height:526" coordorigin="5743,4294" coordsize="594,526" path="m6325,4505l6314,4505,6322,4533,6326,4562,6326,4560,6336,4560,6331,4532,6331,4530,6325,4505xe" filled="t" fillcolor="#000000" stroked="f">
                <v:path arrowok="t"/>
                <v:fill type="solid"/>
              </v:shape>
              <v:shape style="position:absolute;left:5743;top:4294;width:594;height:526" coordorigin="5743,4294" coordsize="594,526" path="m5766,4505l5766,4505,5766,4506,5766,4505xe" filled="t" fillcolor="#000000" stroked="f">
                <v:path arrowok="t"/>
                <v:fill type="solid"/>
              </v:shape>
              <v:shape style="position:absolute;left:5743;top:4294;width:594;height:526" coordorigin="5743,4294" coordsize="594,526" path="m6291,4430l6280,4430,6294,4454,6306,4479,6305,4479,6314,4506,6314,4505,6325,4505,6324,4503,6314,4475,6302,4450,6302,4449,6291,4430xe" filled="t" fillcolor="#000000" stroked="f">
                <v:path arrowok="t"/>
                <v:fill type="solid"/>
              </v:shape>
              <v:shape style="position:absolute;left:5743;top:4294;width:594;height:526" coordorigin="5743,4294" coordsize="594,526" path="m5803,4430l5802,4431,5802,4431,5803,4430xe" filled="t" fillcolor="#000000" stroked="f">
                <v:path arrowok="t"/>
                <v:fill type="solid"/>
              </v:shape>
              <v:shape style="position:absolute;left:5743;top:4294;width:594;height:526" coordorigin="5743,4294" coordsize="594,526" path="m6217,4352l6202,4352,6224,4368,6245,4388,6244,4388,6263,4408,6280,4431,6280,4430,6291,4430,6288,4425,6287,4425,6270,4402,6251,4382,6251,4380,6230,4361,6217,4352xe" filled="t" fillcolor="#000000" stroked="f">
                <v:path arrowok="t"/>
                <v:fill type="solid"/>
              </v:shape>
              <v:shape style="position:absolute;left:5743;top:4294;width:594;height:526" coordorigin="5743,4294" coordsize="594,526" path="m5881,4352l5880,4352,5879,4353,5881,4352xe" filled="t" fillcolor="#000000" stroked="f">
                <v:path arrowok="t"/>
                <v:fill type="solid"/>
              </v:shape>
              <v:shape style="position:absolute;left:5743;top:4294;width:594;height:526" coordorigin="5743,4294" coordsize="594,526" path="m6115,4304l6041,4304,6071,4305,6100,4310,6098,4310,6126,4317,6154,4326,6179,4338,6178,4338,6202,4353,6202,4352,6217,4352,6208,4344,6206,4344,6182,4330,6157,4318,6157,4317,6130,4307,6128,4307,6115,4304xe" filled="t" fillcolor="#000000" stroked="f">
                <v:path arrowok="t"/>
                <v:fill type="solid"/>
              </v:shape>
            </v:group>
            <v:group style="position:absolute;left:5852;top:4590;width:485;height:298" coordorigin="5852,4590" coordsize="485,298">
              <v:shape style="position:absolute;left:5852;top:4590;width:485;height:298" coordorigin="5852,4590" coordsize="485,298" path="m5858,4812l5852,4820,5874,4836,5874,4838,5898,4853,5899,4853,5926,4865,5952,4875,5981,4882,5982,4882,6011,4887,6041,4888,6071,4887,6072,4887,6101,4882,6115,4878,6041,4878,6011,4877,6012,4877,5983,4872,5954,4865,5956,4865,5932,4857,5929,4857,5903,4845,5879,4829,5880,4829,5858,4812xe" filled="t" fillcolor="#000000" stroked="f">
                <v:path arrowok="t"/>
                <v:fill type="solid"/>
              </v:shape>
              <v:shape style="position:absolute;left:5852;top:4590;width:485;height:298" coordorigin="5852,4590" coordsize="485,298" path="m6154,4856l6126,4865,6098,4872,6100,4872,6071,4877,6041,4878,6115,4878,6128,4875,6130,4875,6157,4865,6175,4857,6154,4857,6154,4856xe" filled="t" fillcolor="#000000" stroked="f">
                <v:path arrowok="t"/>
                <v:fill type="solid"/>
              </v:shape>
              <v:shape style="position:absolute;left:5852;top:4590;width:485;height:298" coordorigin="5852,4590" coordsize="485,298" path="m5929,4856l5929,4857,5932,4857,5929,4856xe" filled="t" fillcolor="#000000" stroked="f">
                <v:path arrowok="t"/>
                <v:fill type="solid"/>
              </v:shape>
              <v:shape style="position:absolute;left:5852;top:4590;width:485;height:298" coordorigin="5852,4590" coordsize="485,298" path="m6257,4794l6245,4794,6244,4796,6224,4812,6202,4829,6178,4845,6179,4845,6154,4857,6175,4857,6182,4853,6206,4838,6208,4836,6230,4820,6251,4802,6257,4794xe" filled="t" fillcolor="#000000" stroked="f">
                <v:path arrowok="t"/>
                <v:fill type="solid"/>
              </v:shape>
              <v:shape style="position:absolute;left:5852;top:4590;width:485;height:298" coordorigin="5852,4590" coordsize="485,298" path="m6244,4795l6243,4796,6244,4795xe" filled="t" fillcolor="#000000" stroked="f">
                <v:path arrowok="t"/>
                <v:fill type="solid"/>
              </v:shape>
              <v:shape style="position:absolute;left:5852;top:4590;width:485;height:298" coordorigin="5852,4590" coordsize="485,298" path="m6245,4794l6244,4795,6244,4796,6245,4794xe" filled="t" fillcolor="#000000" stroked="f">
                <v:path arrowok="t"/>
                <v:fill type="solid"/>
              </v:shape>
              <v:shape style="position:absolute;left:5852;top:4590;width:485;height:298" coordorigin="5852,4590" coordsize="485,298" path="m6294,4728l6280,4752,6263,4774,6244,4795,6245,4794,6257,4794,6270,4780,6287,4758,6288,4757,6302,4733,6304,4730,6294,4730,6294,4728xe" filled="t" fillcolor="#000000" stroked="f">
                <v:path arrowok="t"/>
                <v:fill type="solid"/>
              </v:shape>
              <v:shape style="position:absolute;left:5852;top:4590;width:485;height:298" coordorigin="5852,4590" coordsize="485,298" path="m6322,4648l6314,4677,6305,4703,6306,4703,6294,4730,6304,4730,6314,4707,6324,4680,6324,4679,6331,4650,6331,4649,6322,4649,6322,4648xe" filled="t" fillcolor="#000000" stroked="f">
                <v:path arrowok="t"/>
                <v:fill type="solid"/>
              </v:shape>
              <v:shape style="position:absolute;left:5852;top:4590;width:485;height:298" coordorigin="5852,4590" coordsize="485,298" path="m6337,4590l6328,4590,6326,4620,6322,4649,6331,4649,6336,4622,6336,4620,6337,4590xe" filled="t" fillcolor="#000000" stroked="f">
                <v:path arrowok="t"/>
                <v:fill type="solid"/>
              </v:shape>
            </v:group>
            <v:group style="position:absolute;left:5856;top:4805;width:10;height:10" coordorigin="5856,4805" coordsize="10,10">
              <v:shape style="position:absolute;left:5856;top:4805;width:10;height:10" coordorigin="5856,4805" coordsize="10,10" path="m5858,4805l5856,4809,5863,4815,5866,4811,5858,4805xe" filled="t" fillcolor="#000000" stroked="f">
                <v:path arrowok="t"/>
                <v:fill type="solid"/>
              </v:shape>
            </v:group>
            <v:group style="position:absolute;left:6202;top:4356;width:10;height:10" coordorigin="6202,4356" coordsize="10,10">
              <v:shape style="position:absolute;left:6202;top:4356;width:10;height:10" coordorigin="6202,4356" coordsize="10,10" path="m6204,4356l6202,4360,6209,4366,6211,4362,6204,4356xe" filled="t" fillcolor="#000000" stroked="f">
                <v:path arrowok="t"/>
                <v:fill type="solid"/>
              </v:shape>
            </v:group>
            <v:group style="position:absolute;left:5858;top:4360;width:350;height:451" coordorigin="5858,4360" coordsize="350,451">
              <v:shape style="position:absolute;left:5858;top:4360;width:350;height:451" coordorigin="5858,4360" coordsize="350,451" path="m6202,4360l5858,4805,5866,4811,6209,4366,6202,4360xe" filled="t" fillcolor="#000000" stroked="f">
                <v:path arrowok="t"/>
                <v:fill type="solid"/>
              </v:shape>
            </v:group>
            <v:group style="position:absolute;left:6198;top:4800;width:10;height:10" coordorigin="6198,4800" coordsize="10,10">
              <v:shape style="position:absolute;left:6198;top:4800;width:10;height:10" coordorigin="6198,4800" coordsize="10,10" path="m6205,4800l6198,4806,6200,4810,6208,4804,6205,4800xe" filled="t" fillcolor="#000000" stroked="f">
                <v:path arrowok="t"/>
                <v:fill type="solid"/>
              </v:shape>
            </v:group>
            <v:group style="position:absolute;left:5852;top:4352;width:10;height:10" coordorigin="5852,4352" coordsize="10,10">
              <v:shape style="position:absolute;left:5852;top:4352;width:10;height:10" coordorigin="5852,4352" coordsize="10,10" path="m5860,4352l5852,4358,5855,4361,5862,4355,5860,4352xe" filled="t" fillcolor="#000000" stroked="f">
                <v:path arrowok="t"/>
                <v:fill type="solid"/>
              </v:shape>
            </v:group>
            <v:group style="position:absolute;left:5855;top:4355;width:350;height:451" coordorigin="5855,4355" coordsize="350,451">
              <v:shape style="position:absolute;left:5855;top:4355;width:350;height:451" coordorigin="5855,4355" coordsize="350,451" path="m5862,4355l5855,4361,6198,4806,6205,4800,5862,4355xe" filled="t" fillcolor="#000000" stroked="f">
                <v:path arrowok="t"/>
                <v:fill type="solid"/>
              </v:shape>
            </v:group>
            <v:group style="position:absolute;left:5220;top:4613;width:560;height:2" coordorigin="5220,4613" coordsize="560,2">
              <v:shape style="position:absolute;left:5220;top:4613;width:560;height:2" coordorigin="5220,4613" coordsize="560,0" path="m5220,4613l5780,4613e" filled="f" stroked="t" strokeweight=".579980pt" strokecolor="#000000">
                <v:path arrowok="t"/>
              </v:shape>
            </v:group>
            <v:group style="position:absolute;left:3257;top:2688;width:2;height:1697" coordorigin="3257,2688" coordsize="2,1697">
              <v:shape style="position:absolute;left:3257;top:2688;width:2;height:1697" coordorigin="3257,2688" coordsize="0,1697" path="m3257,2688l3257,4385e" filled="f" stroked="t" strokeweight=".58001pt" strokecolor="#000000">
                <v:path arrowok="t"/>
              </v:shape>
            </v:group>
            <v:group style="position:absolute;left:6337;top:4570;width:1646;height:2" coordorigin="6337,4570" coordsize="1646,2">
              <v:shape style="position:absolute;left:6337;top:4570;width:1646;height:2" coordorigin="6337,4570" coordsize="1646,0" path="m6337,4570l7984,4570e" filled="f" stroked="t" strokeweight=".58001pt" strokecolor="#000000">
                <v:path arrowok="t"/>
              </v:shape>
            </v:group>
            <v:group style="position:absolute;left:5944;top:584;width:78;height:74" coordorigin="5944,584" coordsize="78,74">
              <v:shape style="position:absolute;left:5944;top:584;width:78;height:74" coordorigin="5944,584" coordsize="78,74" path="m5990,584l5975,584,5968,586,5944,621,5945,628,5982,658,5990,657,6022,621,6020,614,5990,584xe" filled="t" fillcolor="#000000" stroked="f">
                <v:path arrowok="t"/>
                <v:fill type="solid"/>
              </v:shape>
            </v:group>
            <v:group style="position:absolute;left:5939;top:579;width:88;height:84" coordorigin="5939,579" coordsize="88,84">
              <v:shape style="position:absolute;left:5939;top:579;width:88;height:84" coordorigin="5939,579" coordsize="88,84" path="m5992,662l5975,662,5982,663,5983,663,5992,662xe" filled="t" fillcolor="#000000" stroked="f">
                <v:path arrowok="t"/>
                <v:fill type="solid"/>
              </v:shape>
              <v:shape style="position:absolute;left:5939;top:579;width:88;height:84" coordorigin="5939,579" coordsize="88,84" path="m6007,586l5957,586,5947,596,5947,597,5944,604,5942,605,5940,612,5940,615,5939,621,5939,622,5940,628,5940,630,5942,638,5944,638,5947,644,5947,645,5952,651,5957,656,5959,657,5974,662,5993,662,6000,659,6006,657,6007,656,6010,653,5982,653,5983,653,5976,652,5977,652,5966,648,5964,648,5960,645,5959,645,5954,639,5956,639,5953,634,5952,634,5950,628,5950,628,5949,622,5950,615,5950,615,5952,609,5955,603,5954,603,5964,593,5965,593,5970,591,5977,588,6010,588,6007,586xe" filled="t" fillcolor="#000000" stroked="f">
                <v:path arrowok="t"/>
                <v:fill type="solid"/>
              </v:shape>
              <v:shape style="position:absolute;left:5939;top:579;width:88;height:84" coordorigin="5939,579" coordsize="88,84" path="m5983,653l5982,653,5983,653,5983,653xe" filled="t" fillcolor="#000000" stroked="f">
                <v:path arrowok="t"/>
                <v:fill type="solid"/>
              </v:shape>
              <v:shape style="position:absolute;left:5939;top:579;width:88;height:84" coordorigin="5939,579" coordsize="88,84" path="m5996,650l5989,652,5990,652,5983,653,5983,653,6010,653,6013,651,5996,651,5996,650xe" filled="t" fillcolor="#000000" stroked="f">
                <v:path arrowok="t"/>
                <v:fill type="solid"/>
              </v:shape>
              <v:shape style="position:absolute;left:5939;top:579;width:88;height:84" coordorigin="5939,579" coordsize="88,84" path="m6007,644l6001,648,6002,648,5996,651,6013,651,6018,645,6006,645,6007,644xe" filled="t" fillcolor="#000000" stroked="f">
                <v:path arrowok="t"/>
                <v:fill type="solid"/>
              </v:shape>
              <v:shape style="position:absolute;left:5939;top:579;width:88;height:84" coordorigin="5939,579" coordsize="88,84" path="m5963,647l5964,648,5966,648,5963,647xe" filled="t" fillcolor="#000000" stroked="f">
                <v:path arrowok="t"/>
                <v:fill type="solid"/>
              </v:shape>
              <v:shape style="position:absolute;left:5939;top:579;width:88;height:84" coordorigin="5939,579" coordsize="88,84" path="m5959,644l5959,645,5960,645,5959,644xe" filled="t" fillcolor="#000000" stroked="f">
                <v:path arrowok="t"/>
                <v:fill type="solid"/>
              </v:shape>
              <v:shape style="position:absolute;left:5939;top:579;width:88;height:84" coordorigin="5939,579" coordsize="88,84" path="m6007,644l6007,644,6006,645,6007,644xe" filled="t" fillcolor="#000000" stroked="f">
                <v:path arrowok="t"/>
                <v:fill type="solid"/>
              </v:shape>
              <v:shape style="position:absolute;left:5939;top:579;width:88;height:84" coordorigin="5939,579" coordsize="88,84" path="m6019,644l6007,644,6006,645,6018,645,6019,644xe" filled="t" fillcolor="#000000" stroked="f">
                <v:path arrowok="t"/>
                <v:fill type="solid"/>
              </v:shape>
              <v:shape style="position:absolute;left:5939;top:579;width:88;height:84" coordorigin="5939,579" coordsize="88,84" path="m6024,633l6014,633,6011,639,6007,644,6007,644,6019,644,6023,638,6024,633xe" filled="t" fillcolor="#000000" stroked="f">
                <v:path arrowok="t"/>
                <v:fill type="solid"/>
              </v:shape>
              <v:shape style="position:absolute;left:5939;top:579;width:88;height:84" coordorigin="5939,579" coordsize="88,84" path="m5952,633l5952,634,5953,634,5952,633xe" filled="t" fillcolor="#000000" stroked="f">
                <v:path arrowok="t"/>
                <v:fill type="solid"/>
              </v:shape>
              <v:shape style="position:absolute;left:5939;top:579;width:88;height:84" coordorigin="5939,579" coordsize="88,84" path="m6016,627l6013,634,6014,633,6024,633,6025,630,6025,629,6025,628,6016,628,6016,627xe" filled="t" fillcolor="#000000" stroked="f">
                <v:path arrowok="t"/>
                <v:fill type="solid"/>
              </v:shape>
              <v:shape style="position:absolute;left:5939;top:579;width:88;height:84" coordorigin="5939,579" coordsize="88,84" path="m5950,627l5950,628,5950,628,5950,627xe" filled="t" fillcolor="#000000" stroked="f">
                <v:path arrowok="t"/>
                <v:fill type="solid"/>
              </v:shape>
              <v:shape style="position:absolute;left:5939;top:579;width:88;height:84" coordorigin="5939,579" coordsize="88,84" path="m6022,621l6017,622,6016,628,6025,628,6026,622,6017,622,6017,621,6022,621xe" filled="t" fillcolor="#000000" stroked="f">
                <v:path arrowok="t"/>
                <v:fill type="solid"/>
              </v:shape>
              <v:shape style="position:absolute;left:5939;top:579;width:88;height:84" coordorigin="5939,579" coordsize="88,84" path="m5949,621l5948,622,5949,621xe" filled="t" fillcolor="#000000" stroked="f">
                <v:path arrowok="t"/>
                <v:fill type="solid"/>
              </v:shape>
              <v:shape style="position:absolute;left:5939;top:579;width:88;height:84" coordorigin="5939,579" coordsize="88,84" path="m6017,621l6017,622,6022,621,6017,621xe" filled="t" fillcolor="#000000" stroked="f">
                <v:path arrowok="t"/>
                <v:fill type="solid"/>
              </v:shape>
              <v:shape style="position:absolute;left:5939;top:579;width:88;height:84" coordorigin="5939,579" coordsize="88,84" path="m5949,621l5949,621,5949,621xe" filled="t" fillcolor="#000000" stroked="f">
                <v:path arrowok="t"/>
                <v:fill type="solid"/>
              </v:shape>
              <v:shape style="position:absolute;left:5939;top:579;width:88;height:84" coordorigin="5939,579" coordsize="88,84" path="m6025,615l6016,615,6017,621,6017,621,6026,621,6025,615xe" filled="t" fillcolor="#000000" stroked="f">
                <v:path arrowok="t"/>
                <v:fill type="solid"/>
              </v:shape>
              <v:shape style="position:absolute;left:5939;top:579;width:88;height:84" coordorigin="5939,579" coordsize="88,84" path="m6026,621l6017,621,6022,621,6026,621xe" filled="t" fillcolor="#000000" stroked="f">
                <v:path arrowok="t"/>
                <v:fill type="solid"/>
              </v:shape>
              <v:shape style="position:absolute;left:5939;top:579;width:88;height:84" coordorigin="5939,579" coordsize="88,84" path="m5950,615l5950,615,5950,616,5950,615xe" filled="t" fillcolor="#000000" stroked="f">
                <v:path arrowok="t"/>
                <v:fill type="solid"/>
              </v:shape>
              <v:shape style="position:absolute;left:5939;top:579;width:88;height:84" coordorigin="5939,579" coordsize="88,84" path="m6022,602l6011,602,6014,609,6013,609,6016,616,6016,615,6025,615,6025,614,6025,612,6023,605,6023,604,6022,602xe" filled="t" fillcolor="#000000" stroked="f">
                <v:path arrowok="t"/>
                <v:fill type="solid"/>
              </v:shape>
              <v:shape style="position:absolute;left:5939;top:579;width:88;height:84" coordorigin="5939,579" coordsize="88,84" path="m5956,602l5954,603,5955,603,5956,602xe" filled="t" fillcolor="#000000" stroked="f">
                <v:path arrowok="t"/>
                <v:fill type="solid"/>
              </v:shape>
              <v:shape style="position:absolute;left:5939;top:579;width:88;height:84" coordorigin="5939,579" coordsize="88,84" path="m6016,593l6001,593,6007,598,6006,598,6011,603,6011,602,6022,602,6019,597,6016,593xe" filled="t" fillcolor="#000000" stroked="f">
                <v:path arrowok="t"/>
                <v:fill type="solid"/>
              </v:shape>
              <v:shape style="position:absolute;left:5939;top:579;width:88;height:84" coordorigin="5939,579" coordsize="88,84" path="m5965,593l5964,593,5963,594,5965,593xe" filled="t" fillcolor="#000000" stroked="f">
                <v:path arrowok="t"/>
                <v:fill type="solid"/>
              </v:shape>
              <v:shape style="position:absolute;left:5939;top:579;width:88;height:84" coordorigin="5939,579" coordsize="88,84" path="m6010,588l5989,588,5996,591,5995,591,6001,594,6001,593,6016,593,6013,591,6010,588xe" filled="t" fillcolor="#000000" stroked="f">
                <v:path arrowok="t"/>
                <v:fill type="solid"/>
              </v:shape>
              <v:shape style="position:absolute;left:5939;top:579;width:88;height:84" coordorigin="5939,579" coordsize="88,84" path="m5993,579l5974,579,5966,581,5965,582,5958,586,6006,586,6000,582,6000,581,5993,579xe" filled="t" fillcolor="#000000" stroked="f">
                <v:path arrowok="t"/>
                <v:fill type="solid"/>
              </v:shape>
            </v:group>
            <v:group style="position:absolute;left:6017;top:621;width:10;height:2" coordorigin="6017,621" coordsize="10,2">
              <v:shape style="position:absolute;left:6017;top:621;width:10;height:2" coordorigin="6017,621" coordsize="10,1" path="m6017,621l6017,622,6022,621,6017,621xe" filled="t" fillcolor="#000000" stroked="f">
                <v:path arrowok="t"/>
                <v:fill type="solid"/>
              </v:shape>
              <v:shape style="position:absolute;left:6017;top:621;width:10;height:2" coordorigin="6017,621" coordsize="10,1" path="m6026,621l6022,621,6026,622,6026,621xe" filled="t" fillcolor="#000000" stroked="f">
                <v:path arrowok="t"/>
                <v:fill type="solid"/>
              </v:shape>
            </v:group>
            <v:group style="position:absolute;left:7004;top:1920;width:1117;height:2" coordorigin="7004,1920" coordsize="1117,2">
              <v:shape style="position:absolute;left:7004;top:1920;width:1117;height:2" coordorigin="7004,1920" coordsize="1117,0" path="m7004,1920l8122,1920e" filled="f" stroked="t" strokeweight=".58001pt" strokecolor="#000000">
                <v:path arrowok="t"/>
              </v:shape>
            </v:group>
            <v:group style="position:absolute;left:8117;top:1920;width:2;height:804" coordorigin="8117,1920" coordsize="2,804">
              <v:shape style="position:absolute;left:8117;top:1920;width:2;height:804" coordorigin="8117,1920" coordsize="0,804" path="m8117,1920l8117,2724e" filled="f" stroked="t" strokeweight=".579980pt" strokecolor="#000000">
                <v:path arrowok="t"/>
              </v:shape>
            </v:group>
            <v:group style="position:absolute;left:7000;top:2720;width:1117;height:2" coordorigin="7000,2720" coordsize="1117,2">
              <v:shape style="position:absolute;left:7000;top:2720;width:1117;height:2" coordorigin="7000,2720" coordsize="1117,0" path="m7000,2720l8117,2720e" filled="f" stroked="t" strokeweight=".58001pt" strokecolor="#000000">
                <v:path arrowok="t"/>
              </v:shape>
            </v:group>
            <v:group style="position:absolute;left:7004;top:1916;width:2;height:804" coordorigin="7004,1916" coordsize="2,804">
              <v:shape style="position:absolute;left:7004;top:1916;width:2;height:804" coordorigin="7004,1916" coordsize="0,804" path="m7004,1916l7004,2720e" filled="f" stroked="t" strokeweight=".579980pt" strokecolor="#000000">
                <v:path arrowok="t"/>
              </v:shape>
            </v:group>
            <v:group style="position:absolute;left:7307;top:1539;width:397;height:2" coordorigin="7307,1539" coordsize="397,2">
              <v:shape style="position:absolute;left:7307;top:1539;width:397;height:2" coordorigin="7307,1539" coordsize="397,0" path="m7307,1539l7704,1539e" filled="f" stroked="t" strokeweight="4.54pt" strokecolor="#FFFFFF">
                <v:path arrowok="t"/>
              </v:shape>
            </v:group>
            <v:group style="position:absolute;left:7310;top:1490;width:2;height:454" coordorigin="7310,1490" coordsize="2,454">
              <v:shape style="position:absolute;left:7310;top:1490;width:2;height:454" coordorigin="7310,1490" coordsize="0,454" path="m7310,1490l7310,1943e" filled="f" stroked="t" strokeweight=".88001pt" strokecolor="#000000">
                <v:path arrowok="t"/>
              </v:shape>
            </v:group>
            <v:group style="position:absolute;left:7307;top:1494;width:402;height:2" coordorigin="7307,1494" coordsize="402,2">
              <v:shape style="position:absolute;left:7307;top:1494;width:402;height:2" coordorigin="7307,1494" coordsize="402,0" path="m7307,1494l7709,1494e" filled="f" stroked="t" strokeweight=".579980pt" strokecolor="#000000">
                <v:path arrowok="t"/>
              </v:shape>
            </v:group>
            <v:group style="position:absolute;left:7702;top:1494;width:2;height:449" coordorigin="7702,1494" coordsize="2,449">
              <v:shape style="position:absolute;left:7702;top:1494;width:2;height:449" coordorigin="7702,1494" coordsize="0,449" path="m7702,1494l7702,1943e" filled="f" stroked="t" strokeweight=".76001pt" strokecolor="#000000">
                <v:path arrowok="t"/>
              </v:shape>
            </v:group>
            <v:group style="position:absolute;left:7302;top:1583;width:402;height:2" coordorigin="7302,1583" coordsize="402,2">
              <v:shape style="position:absolute;left:7302;top:1583;width:402;height:2" coordorigin="7302,1583" coordsize="402,0" path="m7302,1583l7704,1583e" filled="f" stroked="t" strokeweight=".579980pt" strokecolor="#000000">
                <v:path arrowok="t"/>
              </v:shape>
            </v:group>
            <v:group style="position:absolute;left:7308;top:1571;width:10;height:5" coordorigin="7308,1571" coordsize="10,5">
              <v:shape style="position:absolute;left:7308;top:1571;width:10;height:5" coordorigin="7308,1571" coordsize="10,5" path="m7308,1574l7318,1574e" filled="f" stroked="t" strokeweight=".33999pt" strokecolor="#000000">
                <v:path arrowok="t"/>
              </v:shape>
            </v:group>
            <v:group style="position:absolute;left:5988;top:4210;width:121;height:103" coordorigin="5988,4210" coordsize="121,103">
              <v:shape style="position:absolute;left:5988;top:4210;width:121;height:103" coordorigin="5988,4210" coordsize="121,103" path="m6083,4215l6050,4273,6059,4288,6041,4299,6049,4313,6059,4298,6097,4230,6092,4230,6101,4224,6083,4215xe" filled="t" fillcolor="#000000" stroked="f">
                <v:path arrowok="t"/>
                <v:fill type="solid"/>
              </v:shape>
              <v:shape style="position:absolute;left:5988;top:4210;width:121;height:103" coordorigin="5988,4210" coordsize="121,103" path="m6007,4210l5988,4210,5998,4226,6041,4299,6041,4288,6050,4273,6016,4215,6007,4210xe" filled="t" fillcolor="#000000" stroked="f">
                <v:path arrowok="t"/>
                <v:fill type="solid"/>
              </v:shape>
              <v:shape style="position:absolute;left:5988;top:4210;width:121;height:103" coordorigin="5988,4210" coordsize="121,103" path="m6050,4273l6041,4288,6041,4299,6059,4288,6050,4273xe" filled="t" fillcolor="#000000" stroked="f">
                <v:path arrowok="t"/>
                <v:fill type="solid"/>
              </v:shape>
              <v:shape style="position:absolute;left:5988;top:4210;width:121;height:103" coordorigin="5988,4210" coordsize="121,103" path="m6109,4210l6050,4210,6050,4230,6074,4230,6083,4215,6106,4215,6109,4210xe" filled="t" fillcolor="#000000" stroked="f">
                <v:path arrowok="t"/>
                <v:fill type="solid"/>
              </v:shape>
              <v:shape style="position:absolute;left:5988;top:4210;width:121;height:103" coordorigin="5988,4210" coordsize="121,103" path="m6101,4224l6092,4230,6097,4230,6101,4224xe" filled="t" fillcolor="#000000" stroked="f">
                <v:path arrowok="t"/>
                <v:fill type="solid"/>
              </v:shape>
              <v:shape style="position:absolute;left:5988;top:4210;width:121;height:103" coordorigin="5988,4210" coordsize="121,103" path="m6106,4215l6083,4215,6101,4224,6106,4215xe" filled="t" fillcolor="#000000" stroked="f">
                <v:path arrowok="t"/>
                <v:fill type="solid"/>
              </v:shape>
            </v:group>
            <v:group style="position:absolute;left:6007;top:4220;width:85;height:73" coordorigin="6007,4220" coordsize="85,73">
              <v:shape style="position:absolute;left:6007;top:4220;width:85;height:73" coordorigin="6007,4220" coordsize="85,73" path="m6092,4220l6007,4220,6050,4293,6092,4220xe" filled="t" fillcolor="#000000" stroked="f">
                <v:path arrowok="t"/>
                <v:fill type="solid"/>
              </v:shape>
            </v:group>
            <v:group style="position:absolute;left:7546;top:2721;width:10;height:5" coordorigin="7546,2721" coordsize="10,5">
              <v:shape style="position:absolute;left:7546;top:2721;width:10;height:5" coordorigin="7546,2721" coordsize="10,5" path="m7546,2723l7555,2723e" filled="f" stroked="t" strokeweight=".33999pt" strokecolor="#000000">
                <v:path arrowok="t"/>
              </v:shape>
            </v:group>
            <v:group style="position:absolute;left:7546;top:2726;width:10;height:40" coordorigin="7546,2726" coordsize="10,40">
              <v:shape style="position:absolute;left:7546;top:2726;width:10;height:40" coordorigin="7546,2726" coordsize="10,40" path="m7546,2745l7555,2745e" filled="f" stroked="t" strokeweight="2.08pt" strokecolor="#000000">
                <v:path arrowok="t"/>
              </v:shape>
            </v:group>
            <v:group style="position:absolute;left:7546;top:2853;width:10;height:5" coordorigin="7546,2853" coordsize="10,5">
              <v:shape style="position:absolute;left:7546;top:2853;width:10;height:5" coordorigin="7546,2853" coordsize="10,5" path="m7546,2855l7555,2855e" filled="f" stroked="t" strokeweight=".33999pt" strokecolor="#000000">
                <v:path arrowok="t"/>
              </v:shape>
            </v:group>
            <v:group style="position:absolute;left:7546;top:2858;width:10;height:79" coordorigin="7546,2858" coordsize="10,79">
              <v:shape style="position:absolute;left:7546;top:2858;width:10;height:79" coordorigin="7546,2858" coordsize="10,79" path="m7546,2897l7555,2897e" filled="f" stroked="t" strokeweight="4.060000pt" strokecolor="#000000">
                <v:path arrowok="t"/>
              </v:shape>
            </v:group>
            <v:group style="position:absolute;left:7546;top:3024;width:10;height:5" coordorigin="7546,3024" coordsize="10,5">
              <v:shape style="position:absolute;left:7546;top:3024;width:10;height:5" coordorigin="7546,3024" coordsize="10,5" path="m7546,3027l7555,3027e" filled="f" stroked="t" strokeweight=".34002pt" strokecolor="#000000">
                <v:path arrowok="t"/>
              </v:shape>
            </v:group>
            <v:group style="position:absolute;left:7546;top:3029;width:10;height:79" coordorigin="7546,3029" coordsize="10,79">
              <v:shape style="position:absolute;left:7546;top:3029;width:10;height:79" coordorigin="7546,3029" coordsize="10,79" path="m7546,3069l7555,3069e" filled="f" stroked="t" strokeweight="4.060000pt" strokecolor="#000000">
                <v:path arrowok="t"/>
              </v:shape>
            </v:group>
            <v:group style="position:absolute;left:7546;top:3196;width:10;height:5" coordorigin="7546,3196" coordsize="10,5">
              <v:shape style="position:absolute;left:7546;top:3196;width:10;height:5" coordorigin="7546,3196" coordsize="10,5" path="m7546,3198l7555,3198e" filled="f" stroked="t" strokeweight=".33999pt" strokecolor="#000000">
                <v:path arrowok="t"/>
              </v:shape>
            </v:group>
            <v:group style="position:absolute;left:7546;top:3201;width:10;height:80" coordorigin="7546,3201" coordsize="10,80">
              <v:shape style="position:absolute;left:7546;top:3201;width:10;height:80" coordorigin="7546,3201" coordsize="10,80" path="m7550,3201l7550,3281e" filled="f" stroked="t" strokeweight=".58001pt" strokecolor="#000000">
                <v:path arrowok="t"/>
              </v:shape>
            </v:group>
            <v:group style="position:absolute;left:7546;top:3368;width:10;height:5" coordorigin="7546,3368" coordsize="10,5">
              <v:shape style="position:absolute;left:7546;top:3368;width:10;height:5" coordorigin="7546,3368" coordsize="10,5" path="m7546,3370l7555,3370e" filled="f" stroked="t" strokeweight=".33999pt" strokecolor="#000000">
                <v:path arrowok="t"/>
              </v:shape>
            </v:group>
            <v:group style="position:absolute;left:7546;top:3372;width:10;height:80" coordorigin="7546,3372" coordsize="10,80">
              <v:shape style="position:absolute;left:7546;top:3372;width:10;height:80" coordorigin="7546,3372" coordsize="10,80" path="m7550,3372l7550,3453e" filled="f" stroked="t" strokeweight=".58001pt" strokecolor="#000000">
                <v:path arrowok="t"/>
              </v:shape>
            </v:group>
            <v:group style="position:absolute;left:7546;top:3539;width:10;height:5" coordorigin="7546,3539" coordsize="10,5">
              <v:shape style="position:absolute;left:7546;top:3539;width:10;height:5" coordorigin="7546,3539" coordsize="10,5" path="m7546,3542l7555,3542e" filled="f" stroked="t" strokeweight=".33999pt" strokecolor="#000000">
                <v:path arrowok="t"/>
              </v:shape>
            </v:group>
            <v:group style="position:absolute;left:7546;top:3544;width:10;height:80" coordorigin="7546,3544" coordsize="10,80">
              <v:shape style="position:absolute;left:7546;top:3544;width:10;height:80" coordorigin="7546,3544" coordsize="10,80" path="m7550,3544l7550,3624e" filled="f" stroked="t" strokeweight=".58001pt" strokecolor="#000000">
                <v:path arrowok="t"/>
              </v:shape>
            </v:group>
            <v:group style="position:absolute;left:7546;top:3711;width:10;height:5" coordorigin="7546,3711" coordsize="10,5">
              <v:shape style="position:absolute;left:7546;top:3711;width:10;height:5" coordorigin="7546,3711" coordsize="10,5" path="m7546,3713l7555,3713e" filled="f" stroked="t" strokeweight=".33999pt" strokecolor="#000000">
                <v:path arrowok="t"/>
              </v:shape>
            </v:group>
            <v:group style="position:absolute;left:7546;top:3716;width:10;height:40" coordorigin="7546,3716" coordsize="10,40">
              <v:shape style="position:absolute;left:7546;top:3716;width:10;height:40" coordorigin="7546,3716" coordsize="10,40" path="m7546,3735l7555,3735e" filled="f" stroked="t" strokeweight="2.08pt" strokecolor="#000000">
                <v:path arrowok="t"/>
              </v:shape>
            </v:group>
            <v:group style="position:absolute;left:6049;top:3684;width:104;height:121" coordorigin="6049,3684" coordsize="104,121">
              <v:shape style="position:absolute;left:6049;top:3684;width:104;height:121" coordorigin="6049,3684" coordsize="104,121" path="m6154,3747l6133,3747,6133,3770,6149,3779,6139,3797,6154,3806,6154,3747xe" filled="t" fillcolor="#000000" stroked="f">
                <v:path arrowok="t"/>
                <v:fill type="solid"/>
              </v:shape>
              <v:shape style="position:absolute;left:6049;top:3684;width:104;height:121" coordorigin="6049,3684" coordsize="104,121" path="m6064,3737l6049,3746,6065,3755,6139,3797,6133,3789,6133,3770,6106,3755,6074,3755,6064,3737xe" filled="t" fillcolor="#000000" stroked="f">
                <v:path arrowok="t"/>
                <v:fill type="solid"/>
              </v:shape>
              <v:shape style="position:absolute;left:6049;top:3684;width:104;height:121" coordorigin="6049,3684" coordsize="104,121" path="m6133,3770l6133,3789,6139,3797,6149,3779,6133,3770xe" filled="t" fillcolor="#000000" stroked="f">
                <v:path arrowok="t"/>
                <v:fill type="solid"/>
              </v:shape>
              <v:shape style="position:absolute;left:6049;top:3684;width:104;height:121" coordorigin="6049,3684" coordsize="104,121" path="m6154,3684l6138,3694,6064,3737,6074,3755,6090,3746,6074,3737,6105,3737,6149,3712,6154,3704,6154,3684xe" filled="t" fillcolor="#000000" stroked="f">
                <v:path arrowok="t"/>
                <v:fill type="solid"/>
              </v:shape>
              <v:shape style="position:absolute;left:6049;top:3684;width:104;height:121" coordorigin="6049,3684" coordsize="104,121" path="m6090,3746l6074,3755,6106,3755,6090,3746xe" filled="t" fillcolor="#000000" stroked="f">
                <v:path arrowok="t"/>
                <v:fill type="solid"/>
              </v:shape>
              <v:shape style="position:absolute;left:6049;top:3684;width:104;height:121" coordorigin="6049,3684" coordsize="104,121" path="m6105,3737l6074,3737,6090,3746,6105,3737xe" filled="t" fillcolor="#000000" stroked="f">
                <v:path arrowok="t"/>
                <v:fill type="solid"/>
              </v:shape>
            </v:group>
            <v:group style="position:absolute;left:6133;top:3704;width:20;height:43" coordorigin="6133,3704" coordsize="20,43">
              <v:shape style="position:absolute;left:6133;top:3704;width:20;height:43" coordorigin="6133,3704" coordsize="20,43" path="m6133,3725l6154,3725e" filled="f" stroked="t" strokeweight="2.260pt" strokecolor="#000000">
                <v:path arrowok="t"/>
              </v:shape>
            </v:group>
            <v:group style="position:absolute;left:6070;top:3704;width:74;height:85" coordorigin="6070,3704" coordsize="74,85">
              <v:shape style="position:absolute;left:6070;top:3704;width:74;height:85" coordorigin="6070,3704" coordsize="74,85" path="m6144,3704l6070,3747,6144,3789,6144,3704xe" filled="t" fillcolor="#000000" stroked="f">
                <v:path arrowok="t"/>
                <v:fill type="solid"/>
              </v:shape>
            </v:group>
            <v:group style="position:absolute;left:7511;top:3747;width:44;height:2" coordorigin="7511,3747" coordsize="44,2">
              <v:shape style="position:absolute;left:7511;top:3747;width:44;height:2" coordorigin="7511,3747" coordsize="44,0" path="m7511,3747l7555,3747e" filled="f" stroked="t" strokeweight=".58001pt" strokecolor="#000000">
                <v:path arrowok="t"/>
              </v:shape>
            </v:group>
            <v:group style="position:absolute;left:7356;top:3747;width:77;height:2" coordorigin="7356,3747" coordsize="77,2">
              <v:shape style="position:absolute;left:7356;top:3747;width:77;height:2" coordorigin="7356,3747" coordsize="77,0" path="m7356,3747l7433,3747e" filled="f" stroked="t" strokeweight=".58001pt" strokecolor="#000000">
                <v:path arrowok="t"/>
              </v:shape>
            </v:group>
            <v:group style="position:absolute;left:7200;top:3747;width:78;height:2" coordorigin="7200,3747" coordsize="78,2">
              <v:shape style="position:absolute;left:7200;top:3747;width:78;height:2" coordorigin="7200,3747" coordsize="78,0" path="m7200,3747l7278,3747e" filled="f" stroked="t" strokeweight=".58001pt" strokecolor="#000000">
                <v:path arrowok="t"/>
              </v:shape>
            </v:group>
            <v:group style="position:absolute;left:7045;top:3747;width:78;height:2" coordorigin="7045,3747" coordsize="78,2">
              <v:shape style="position:absolute;left:7045;top:3747;width:78;height:2" coordorigin="7045,3747" coordsize="78,0" path="m7045,3747l7123,3747e" filled="f" stroked="t" strokeweight=".58001pt" strokecolor="#000000">
                <v:path arrowok="t"/>
              </v:shape>
            </v:group>
            <v:group style="position:absolute;left:6890;top:3747;width:78;height:2" coordorigin="6890,3747" coordsize="78,2">
              <v:shape style="position:absolute;left:6890;top:3747;width:78;height:2" coordorigin="6890,3747" coordsize="78,0" path="m6890,3747l6968,3747e" filled="f" stroked="t" strokeweight=".58001pt" strokecolor="#000000">
                <v:path arrowok="t"/>
              </v:shape>
            </v:group>
            <v:group style="position:absolute;left:6736;top:3747;width:78;height:2" coordorigin="6736,3747" coordsize="78,2">
              <v:shape style="position:absolute;left:6736;top:3747;width:78;height:2" coordorigin="6736,3747" coordsize="78,0" path="m6736,3747l6814,3747e" filled="f" stroked="t" strokeweight=".58001pt" strokecolor="#000000">
                <v:path arrowok="t"/>
              </v:shape>
            </v:group>
            <v:group style="position:absolute;left:6581;top:3747;width:78;height:2" coordorigin="6581,3747" coordsize="78,2">
              <v:shape style="position:absolute;left:6581;top:3747;width:78;height:2" coordorigin="6581,3747" coordsize="78,0" path="m6581,3747l6659,3747e" filled="f" stroked="t" strokeweight=".58001pt" strokecolor="#000000">
                <v:path arrowok="t"/>
              </v:shape>
            </v:group>
            <v:group style="position:absolute;left:6426;top:3747;width:78;height:2" coordorigin="6426,3747" coordsize="78,2">
              <v:shape style="position:absolute;left:6426;top:3747;width:78;height:2" coordorigin="6426,3747" coordsize="78,0" path="m6426,3747l6504,3747e" filled="f" stroked="t" strokeweight=".58001pt" strokecolor="#000000">
                <v:path arrowok="t"/>
              </v:shape>
            </v:group>
            <v:group style="position:absolute;left:6271;top:3747;width:78;height:2" coordorigin="6271,3747" coordsize="78,2">
              <v:shape style="position:absolute;left:6271;top:3747;width:78;height:2" coordorigin="6271,3747" coordsize="78,0" path="m6271,3747l6349,3747e" filled="f" stroked="t" strokeweight=".58001pt" strokecolor="#000000">
                <v:path arrowok="t"/>
              </v:shape>
            </v:group>
            <v:group style="position:absolute;left:6149;top:3747;width:44;height:2" coordorigin="6149,3747" coordsize="44,2">
              <v:shape style="position:absolute;left:6149;top:3747;width:44;height:2" coordorigin="6149,3747" coordsize="44,0" path="m6149,3747l6193,3747e" filled="f" stroked="t" strokeweight=".58001pt" strokecolor="#000000">
                <v:path arrowok="t"/>
              </v:shape>
            </v:group>
            <v:group style="position:absolute;left:7945;top:4576;width:584;height:2" coordorigin="7945,4576" coordsize="584,2">
              <v:shape style="position:absolute;left:7945;top:4576;width:584;height:2" coordorigin="7945,4576" coordsize="584,0" path="m7945,4576l8530,4576e" filled="f" stroked="t" strokeweight=".579980pt" strokecolor="#000000">
                <v:path arrowok="t"/>
              </v:shape>
            </v:group>
            <v:group style="position:absolute;left:3337;top:1490;width:78;height:74" coordorigin="3337,1490" coordsize="78,74">
              <v:shape style="position:absolute;left:3337;top:1490;width:78;height:74" coordorigin="3337,1490" coordsize="78,74" path="m3377,1490l3337,1527,3338,1534,3377,1564,3391,1562,3415,1527,3414,1520,3377,1490xe" filled="t" fillcolor="#000000" stroked="f">
                <v:path arrowok="t"/>
                <v:fill type="solid"/>
              </v:shape>
            </v:group>
            <v:group style="position:absolute;left:3332;top:1485;width:88;height:84" coordorigin="3332,1485" coordsize="88,84">
              <v:shape style="position:absolute;left:3332;top:1485;width:88;height:84" coordorigin="3332,1485" coordsize="88,84" path="m3392,1566l3361,1566,3368,1568,3377,1569,3378,1569,3392,1566xe" filled="t" fillcolor="#000000" stroked="f">
                <v:path arrowok="t"/>
                <v:fill type="solid"/>
              </v:shape>
              <v:shape style="position:absolute;left:3332;top:1485;width:88;height:84" coordorigin="3332,1485" coordsize="88,84" path="m3378,1485l3377,1485,3368,1486,3337,1510,3336,1511,3334,1518,3333,1521,3332,1527,3332,1528,3333,1534,3334,1536,3336,1544,3337,1544,3341,1550,3341,1551,3346,1557,3347,1557,3353,1562,3353,1563,3359,1566,3394,1566,3401,1563,3404,1559,3377,1559,3377,1559,3370,1558,3364,1558,3358,1554,3359,1554,3354,1551,3353,1551,3348,1545,3349,1545,3346,1540,3346,1540,3344,1534,3343,1534,3342,1528,3343,1521,3344,1521,3346,1515,3348,1510,3348,1510,3353,1504,3359,1499,3360,1499,3364,1497,3362,1497,3370,1496,3377,1495,3377,1494,3404,1494,3402,1492,3401,1492,3394,1488,3392,1487,3378,1485xe" filled="t" fillcolor="#000000" stroked="f">
                <v:path arrowok="t"/>
                <v:fill type="solid"/>
              </v:shape>
              <v:shape style="position:absolute;left:3332;top:1485;width:88;height:84" coordorigin="3332,1485" coordsize="88,84" path="m3377,1559l3377,1559,3378,1559,3377,1559xe" filled="t" fillcolor="#000000" stroked="f">
                <v:path arrowok="t"/>
                <v:fill type="solid"/>
              </v:shape>
              <v:shape style="position:absolute;left:3332;top:1485;width:88;height:84" coordorigin="3332,1485" coordsize="88,84" path="m3391,1557l3377,1559,3378,1559,3404,1559,3406,1558,3389,1558,3391,1557xe" filled="t" fillcolor="#000000" stroked="f">
                <v:path arrowok="t"/>
                <v:fill type="solid"/>
              </v:shape>
              <v:shape style="position:absolute;left:3332;top:1485;width:88;height:84" coordorigin="3332,1485" coordsize="88,84" path="m3362,1557l3364,1558,3370,1558,3362,1557xe" filled="t" fillcolor="#000000" stroked="f">
                <v:path arrowok="t"/>
                <v:fill type="solid"/>
              </v:shape>
              <v:shape style="position:absolute;left:3332;top:1485;width:88;height:84" coordorigin="3332,1485" coordsize="88,84" path="m3400,1550l3395,1554,3396,1554,3389,1558,3406,1558,3407,1557,3412,1551,3400,1551,3400,1550xe" filled="t" fillcolor="#000000" stroked="f">
                <v:path arrowok="t"/>
                <v:fill type="solid"/>
              </v:shape>
              <v:shape style="position:absolute;left:3332;top:1485;width:88;height:84" coordorigin="3332,1485" coordsize="88,84" path="m3353,1550l3353,1551,3354,1551,3353,1550xe" filled="t" fillcolor="#000000" stroked="f">
                <v:path arrowok="t"/>
                <v:fill type="solid"/>
              </v:shape>
              <v:shape style="position:absolute;left:3332;top:1485;width:88;height:84" coordorigin="3332,1485" coordsize="88,84" path="m3418,1539l3408,1539,3404,1545,3400,1551,3412,1551,3413,1550,3416,1544,3418,1539xe" filled="t" fillcolor="#000000" stroked="f">
                <v:path arrowok="t"/>
                <v:fill type="solid"/>
              </v:shape>
              <v:shape style="position:absolute;left:3332;top:1485;width:88;height:84" coordorigin="3332,1485" coordsize="88,84" path="m3346,1539l3346,1540,3346,1540,3346,1539xe" filled="t" fillcolor="#000000" stroked="f">
                <v:path arrowok="t"/>
                <v:fill type="solid"/>
              </v:shape>
              <v:shape style="position:absolute;left:3332;top:1485;width:88;height:84" coordorigin="3332,1485" coordsize="88,84" path="m3409,1533l3407,1540,3408,1539,3418,1539,3419,1536,3419,1535,3419,1534,3409,1534,3409,1533xe" filled="t" fillcolor="#000000" stroked="f">
                <v:path arrowok="t"/>
                <v:fill type="solid"/>
              </v:shape>
              <v:shape style="position:absolute;left:3332;top:1485;width:88;height:84" coordorigin="3332,1485" coordsize="88,84" path="m3343,1533l3343,1534,3344,1534,3343,1533xe" filled="t" fillcolor="#000000" stroked="f">
                <v:path arrowok="t"/>
                <v:fill type="solid"/>
              </v:shape>
              <v:shape style="position:absolute;left:3332;top:1485;width:88;height:84" coordorigin="3332,1485" coordsize="88,84" path="m3415,1527l3410,1528,3409,1534,3419,1534,3420,1528,3410,1528,3410,1527,3415,1527xe" filled="t" fillcolor="#000000" stroked="f">
                <v:path arrowok="t"/>
                <v:fill type="solid"/>
              </v:shape>
              <v:shape style="position:absolute;left:3332;top:1485;width:88;height:84" coordorigin="3332,1485" coordsize="88,84" path="m3342,1527l3342,1528,3342,1527xe" filled="t" fillcolor="#000000" stroked="f">
                <v:path arrowok="t"/>
                <v:fill type="solid"/>
              </v:shape>
              <v:shape style="position:absolute;left:3332;top:1485;width:88;height:84" coordorigin="3332,1485" coordsize="88,84" path="m3410,1527l3410,1528,3415,1527,3410,1527xe" filled="t" fillcolor="#000000" stroked="f">
                <v:path arrowok="t"/>
                <v:fill type="solid"/>
              </v:shape>
              <v:shape style="position:absolute;left:3332;top:1485;width:88;height:84" coordorigin="3332,1485" coordsize="88,84" path="m3342,1527l3342,1527,3342,1527xe" filled="t" fillcolor="#000000" stroked="f">
                <v:path arrowok="t"/>
                <v:fill type="solid"/>
              </v:shape>
              <v:shape style="position:absolute;left:3332;top:1485;width:88;height:84" coordorigin="3332,1485" coordsize="88,84" path="m3419,1521l3409,1521,3410,1527,3410,1527,3420,1527,3419,1521xe" filled="t" fillcolor="#000000" stroked="f">
                <v:path arrowok="t"/>
                <v:fill type="solid"/>
              </v:shape>
              <v:shape style="position:absolute;left:3332;top:1485;width:88;height:84" coordorigin="3332,1485" coordsize="88,84" path="m3420,1527l3410,1527,3415,1527,3420,1527xe" filled="t" fillcolor="#000000" stroked="f">
                <v:path arrowok="t"/>
                <v:fill type="solid"/>
              </v:shape>
              <v:shape style="position:absolute;left:3332;top:1485;width:88;height:84" coordorigin="3332,1485" coordsize="88,84" path="m3344,1521l3343,1521,3343,1522,3344,1521xe" filled="t" fillcolor="#000000" stroked="f">
                <v:path arrowok="t"/>
                <v:fill type="solid"/>
              </v:shape>
              <v:shape style="position:absolute;left:3332;top:1485;width:88;height:84" coordorigin="3332,1485" coordsize="88,84" path="m3416,1509l3404,1509,3408,1515,3407,1515,3409,1522,3409,1521,3419,1521,3419,1520,3419,1518,3416,1511,3416,1510,3416,1509xe" filled="t" fillcolor="#000000" stroked="f">
                <v:path arrowok="t"/>
                <v:fill type="solid"/>
              </v:shape>
              <v:shape style="position:absolute;left:3332;top:1485;width:88;height:84" coordorigin="3332,1485" coordsize="88,84" path="m3349,1509l3348,1510,3348,1510,3349,1509xe" filled="t" fillcolor="#000000" stroked="f">
                <v:path arrowok="t"/>
                <v:fill type="solid"/>
              </v:shape>
              <v:shape style="position:absolute;left:3332;top:1485;width:88;height:84" coordorigin="3332,1485" coordsize="88,84" path="m3408,1499l3395,1499,3400,1504,3404,1510,3404,1509,3416,1509,3413,1504,3412,1504,3408,1499xe" filled="t" fillcolor="#000000" stroked="f">
                <v:path arrowok="t"/>
                <v:fill type="solid"/>
              </v:shape>
              <v:shape style="position:absolute;left:3332;top:1485;width:88;height:84" coordorigin="3332,1485" coordsize="88,84" path="m3360,1499l3359,1499,3358,1500,3360,1499xe" filled="t" fillcolor="#000000" stroked="f">
                <v:path arrowok="t"/>
                <v:fill type="solid"/>
              </v:shape>
              <v:shape style="position:absolute;left:3332;top:1485;width:88;height:84" coordorigin="3332,1485" coordsize="88,84" path="m3404,1494l3378,1494,3377,1495,3391,1497,3389,1497,3396,1500,3395,1499,3408,1499,3407,1498,3407,1497,3404,1494xe" filled="t" fillcolor="#000000" stroked="f">
                <v:path arrowok="t"/>
                <v:fill type="solid"/>
              </v:shape>
              <v:shape style="position:absolute;left:3332;top:1485;width:88;height:84" coordorigin="3332,1485" coordsize="88,84" path="m3378,1494l3377,1494,3377,1495,3378,1494xe" filled="t" fillcolor="#000000" stroked="f">
                <v:path arrowok="t"/>
                <v:fill type="solid"/>
              </v:shape>
            </v:group>
            <v:group style="position:absolute;left:3410;top:1527;width:10;height:2" coordorigin="3410,1527" coordsize="10,2">
              <v:shape style="position:absolute;left:3410;top:1527;width:10;height:2" coordorigin="3410,1527" coordsize="10,1" path="m3410,1527l3410,1528,3415,1527,3410,1527xe" filled="t" fillcolor="#000000" stroked="f">
                <v:path arrowok="t"/>
                <v:fill type="solid"/>
              </v:shape>
              <v:shape style="position:absolute;left:3410;top:1527;width:10;height:2" coordorigin="3410,1527" coordsize="10,1" path="m3420,1527l3415,1527,3420,1528,3420,1527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-3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79"/>
        <w:ind w:left="0" w:right="401" w:firstLine="0"/>
        <w:jc w:val="center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5"/>
        </w:rPr>
        <w:br w:type="column"/>
      </w:r>
      <w:r>
        <w:rPr>
          <w:rFonts w:ascii="Arial" w:hAnsi="Arial" w:cs="Arial" w:eastAsia="Arial"/>
          <w:b w:val="0"/>
          <w:bCs w:val="0"/>
          <w:spacing w:val="-8"/>
          <w:w w:val="105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OUT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center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480" w:right="1120"/>
          <w:cols w:num="2" w:equalWidth="0">
            <w:col w:w="1953" w:space="3473"/>
            <w:col w:w="4214"/>
          </w:cols>
        </w:sectPr>
      </w:pPr>
    </w:p>
    <w:p>
      <w:pPr>
        <w:spacing w:line="150" w:lineRule="exac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9"/>
        <w:ind w:left="0" w:right="1902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Load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79"/>
        <w:ind w:left="2475" w:right="0" w:firstLine="0"/>
        <w:jc w:val="center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3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32" w:lineRule="auto" w:before="84"/>
        <w:ind w:left="5582" w:right="3053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rr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1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se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amplifier</w:t>
      </w:r>
      <w:r>
        <w:rPr>
          <w:rFonts w:ascii="Arial" w:hAnsi="Arial" w:cs="Arial" w:eastAsia="Arial"/>
          <w:b w:val="0"/>
          <w:bCs w:val="0"/>
          <w:spacing w:val="-1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w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isola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ion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60" w:lineRule="exact" w:before="2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9"/>
        <w:ind w:left="0" w:right="2161" w:firstLine="0"/>
        <w:jc w:val="center"/>
        <w:rPr>
          <w:rFonts w:ascii="Arial" w:hAnsi="Arial" w:cs="Arial" w:eastAsia="Arial"/>
          <w:sz w:val="12"/>
          <w:szCs w:val="12"/>
        </w:rPr>
      </w:pPr>
      <w:r>
        <w:rPr/>
        <w:pict>
          <v:shape style="position:absolute;margin-left:281.890015pt;margin-top:-4.316081pt;width:40.230015pt;height:60.819985pt;mso-position-horizontal-relative:page;mso-position-vertical-relative:paragraph;z-index:-10399" type="#_x0000_t202" filled="f" stroked="f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/>
                  <w:tr>
                    <w:trPr>
                      <w:trHeight w:val="563" w:hRule="exact"/>
                    </w:trPr>
                    <w:tc>
                      <w:tcPr>
                        <w:tcW w:w="787" w:type="dxa"/>
                        <w:gridSpan w:val="2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pStyle w:val="TableParagraph"/>
                          <w:spacing w:line="167" w:lineRule="auto" w:before="58"/>
                          <w:ind w:left="126" w:right="116"/>
                          <w:jc w:val="lef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6"/>
                            <w:szCs w:val="16"/>
                          </w:rPr>
                          <w:t>Curr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1"/>
                            <w:w w:val="100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100"/>
                            <w:sz w:val="16"/>
                            <w:szCs w:val="16"/>
                          </w:rPr>
                          <w:t>nt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-1"/>
                            <w:w w:val="99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6"/>
                            <w:szCs w:val="16"/>
                          </w:rPr>
                          <w:t>sense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pStyle w:val="TableParagraph"/>
                          <w:spacing w:before="17"/>
                          <w:ind w:left="42" w:right="0"/>
                          <w:jc w:val="lef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6"/>
                            <w:szCs w:val="16"/>
                          </w:rPr>
                          <w:t>amplifier</w:t>
                        </w:r>
                        <w:r>
                          <w:rPr>
                            <w:rFonts w:ascii="Arial" w:hAnsi="Arial" w:cs="Arial" w:eastAsia="Arial"/>
                            <w:b w:val="0"/>
                            <w:bCs w:val="0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</w:tr>
                  <w:tr>
                    <w:trPr>
                      <w:trHeight w:val="642" w:hRule="exact"/>
                    </w:trPr>
                    <w:tc>
                      <w:tcPr>
                        <w:tcW w:w="407" w:type="dxa"/>
                        <w:tcBorders>
                          <w:top w:val="single" w:sz="5" w:space="0" w:color="000000"/>
                          <w:left w:val="nil" w:sz="6" w:space="0" w:color="auto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80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2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line="110" w:lineRule="exact" w:before="2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236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Drive</w:t>
      </w:r>
      <w:r>
        <w:rPr>
          <w:rFonts w:ascii="Arial" w:hAnsi="Arial" w:cs="Arial" w:eastAsia="Arial"/>
          <w:b w:val="0"/>
          <w:bCs w:val="0"/>
          <w:spacing w:val="-1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Circuit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9"/>
        <w:ind w:left="86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spacing w:val="0"/>
          <w:w w:val="95"/>
        </w:rPr>
        <w:br w:type="column"/>
      </w:r>
      <w:r>
        <w:rPr>
          <w:rFonts w:ascii="Arial" w:hAnsi="Arial" w:cs="Arial" w:eastAsia="Arial"/>
          <w:b w:val="0"/>
          <w:bCs w:val="0"/>
          <w:spacing w:val="-1"/>
          <w:w w:val="95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WM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 w:before="2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line="270" w:lineRule="auto"/>
        <w:ind w:left="272" w:right="0" w:hanging="198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Comp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sat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B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ock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40" w:lineRule="exact" w:before="8"/>
        <w:rPr>
          <w:sz w:val="14"/>
          <w:szCs w:val="14"/>
        </w:rPr>
      </w:pPr>
      <w:r>
        <w:rPr/>
        <w:br w:type="column"/>
      </w:r>
      <w:r>
        <w:rPr>
          <w:sz w:val="14"/>
          <w:szCs w:val="14"/>
        </w:rPr>
      </w:r>
    </w:p>
    <w:p>
      <w:pPr>
        <w:ind w:left="213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ERR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50" w:lineRule="exact" w:before="6"/>
        <w:rPr>
          <w:sz w:val="15"/>
          <w:szCs w:val="15"/>
        </w:rPr>
      </w:pPr>
      <w:r>
        <w:rPr/>
        <w:br w:type="column"/>
      </w:r>
      <w:r>
        <w:rPr>
          <w:sz w:val="15"/>
          <w:szCs w:val="15"/>
        </w:rPr>
      </w:r>
    </w:p>
    <w:p>
      <w:pPr>
        <w:tabs>
          <w:tab w:pos="3090" w:val="left" w:leader="none"/>
        </w:tabs>
        <w:ind w:left="1103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REF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2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before="20"/>
        <w:ind w:left="888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+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after="0"/>
        <w:jc w:val="center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480" w:right="1120"/>
          <w:cols w:num="5" w:equalWidth="0">
            <w:col w:w="2107" w:space="40"/>
            <w:col w:w="476" w:space="40"/>
            <w:col w:w="1035" w:space="40"/>
            <w:col w:w="528" w:space="40"/>
            <w:col w:w="5334"/>
          </w:cols>
        </w:sectPr>
      </w:pPr>
    </w:p>
    <w:p>
      <w:pPr>
        <w:spacing w:line="110" w:lineRule="exact" w:before="6"/>
        <w:rPr>
          <w:sz w:val="11"/>
          <w:szCs w:val="11"/>
        </w:rPr>
      </w:pPr>
      <w:r>
        <w:rPr/>
        <w:pict>
          <v:group style="position:absolute;margin-left:81pt;margin-top:740.969971pt;width:468pt;height:.1pt;mso-position-horizontal-relative:page;mso-position-vertical-relative:page;z-index:-10403" coordorigin="1620,14819" coordsize="9360,2">
            <v:shape style="position:absolute;left:1620;top:14819;width:9360;height:2" coordorigin="1620,14819" coordsize="9360,0" path="m1620,14819l10980,14819e" filled="f" stroked="t" strokeweight="1.120pt" strokecolor="#000000">
              <v:path arrowok="t"/>
            </v:shape>
            <w10:wrap type="none"/>
          </v:group>
        </w:pict>
      </w:r>
      <w:r>
        <w:rPr>
          <w:sz w:val="11"/>
          <w:szCs w:val="11"/>
        </w:rPr>
      </w:r>
    </w:p>
    <w:p>
      <w:pPr>
        <w:spacing w:line="172" w:lineRule="exact" w:before="79"/>
        <w:ind w:left="0" w:right="2081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ompensator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tabs>
          <w:tab w:pos="7702" w:val="left" w:leader="none"/>
        </w:tabs>
        <w:spacing w:line="168" w:lineRule="auto" w:before="11"/>
        <w:ind w:left="7702" w:right="1395" w:hanging="794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-6"/>
          <w:sz w:val="16"/>
          <w:szCs w:val="16"/>
        </w:rPr>
        <w:t>B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-6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6"/>
          <w:sz w:val="16"/>
          <w:szCs w:val="16"/>
        </w:rPr>
        <w:t>ock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6"/>
          <w:sz w:val="16"/>
          <w:szCs w:val="16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Output</w:t>
      </w:r>
      <w:r>
        <w:rPr>
          <w:rFonts w:ascii="Arial" w:hAnsi="Arial" w:cs="Arial" w:eastAsia="Arial"/>
          <w:b w:val="0"/>
          <w:bCs w:val="0"/>
          <w:spacing w:val="0"/>
          <w:w w:val="99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position w:val="0"/>
          <w:sz w:val="16"/>
          <w:szCs w:val="16"/>
        </w:rPr>
        <w:t>Voltage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before="3"/>
        <w:ind w:left="0" w:right="1262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refe</w:t>
      </w:r>
      <w:r>
        <w:rPr>
          <w:rFonts w:ascii="Arial" w:hAnsi="Arial" w:cs="Arial" w:eastAsia="Arial"/>
          <w:b w:val="0"/>
          <w:bCs w:val="0"/>
          <w:spacing w:val="-1"/>
          <w:w w:val="95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95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7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3"/>
        <w:tabs>
          <w:tab w:pos="1434" w:val="left" w:leader="none"/>
        </w:tabs>
        <w:spacing w:before="74"/>
        <w:ind w:right="0"/>
        <w:jc w:val="left"/>
        <w:rPr>
          <w:b w:val="0"/>
          <w:bCs w:val="0"/>
        </w:rPr>
      </w:pPr>
      <w:bookmarkStart w:name="TABLE 1: Control Methods and Characteris" w:id="117"/>
      <w:bookmarkEnd w:id="117"/>
      <w:r>
        <w:rPr/>
      </w:r>
      <w:r>
        <w:rPr>
          <w:spacing w:val="-16"/>
          <w:w w:val="100"/>
        </w:rPr>
        <w:t>T</w:t>
      </w:r>
      <w:r>
        <w:rPr>
          <w:spacing w:val="1"/>
          <w:w w:val="100"/>
        </w:rPr>
        <w:t>A</w:t>
      </w:r>
      <w:r>
        <w:rPr>
          <w:spacing w:val="0"/>
          <w:w w:val="100"/>
        </w:rPr>
        <w:t>BLE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1:</w:t>
      </w:r>
      <w:r>
        <w:rPr>
          <w:spacing w:val="0"/>
          <w:w w:val="100"/>
        </w:rPr>
        <w:tab/>
      </w:r>
      <w:r>
        <w:rPr>
          <w:spacing w:val="0"/>
          <w:w w:val="100"/>
        </w:rPr>
        <w:t>CONTROL</w:t>
      </w:r>
      <w:r>
        <w:rPr>
          <w:spacing w:val="-14"/>
          <w:w w:val="100"/>
        </w:rPr>
        <w:t> </w:t>
      </w:r>
      <w:r>
        <w:rPr>
          <w:spacing w:val="0"/>
          <w:w w:val="100"/>
        </w:rPr>
        <w:t>MET</w:t>
      </w:r>
      <w:r>
        <w:rPr>
          <w:spacing w:val="1"/>
          <w:w w:val="100"/>
        </w:rPr>
        <w:t>H</w:t>
      </w:r>
      <w:r>
        <w:rPr>
          <w:spacing w:val="0"/>
          <w:w w:val="100"/>
        </w:rPr>
        <w:t>O</w:t>
      </w:r>
      <w:r>
        <w:rPr>
          <w:spacing w:val="1"/>
          <w:w w:val="100"/>
        </w:rPr>
        <w:t>D</w:t>
      </w:r>
      <w:r>
        <w:rPr>
          <w:spacing w:val="0"/>
          <w:w w:val="100"/>
        </w:rPr>
        <w:t>S</w:t>
      </w:r>
      <w:r>
        <w:rPr>
          <w:spacing w:val="-15"/>
          <w:w w:val="100"/>
        </w:rPr>
        <w:t> </w:t>
      </w:r>
      <w:r>
        <w:rPr>
          <w:spacing w:val="0"/>
          <w:w w:val="100"/>
        </w:rPr>
        <w:t>A</w:t>
      </w:r>
      <w:r>
        <w:rPr>
          <w:spacing w:val="1"/>
          <w:w w:val="100"/>
        </w:rPr>
        <w:t>N</w:t>
      </w:r>
      <w:r>
        <w:rPr>
          <w:spacing w:val="0"/>
          <w:w w:val="100"/>
        </w:rPr>
        <w:t>D</w:t>
      </w:r>
      <w:r>
        <w:rPr>
          <w:spacing w:val="-16"/>
          <w:w w:val="100"/>
        </w:rPr>
        <w:t> </w:t>
      </w:r>
      <w:r>
        <w:rPr>
          <w:spacing w:val="0"/>
          <w:w w:val="100"/>
        </w:rPr>
        <w:t>C</w:t>
      </w:r>
      <w:r>
        <w:rPr>
          <w:spacing w:val="1"/>
          <w:w w:val="100"/>
        </w:rPr>
        <w:t>H</w:t>
      </w:r>
      <w:r>
        <w:rPr>
          <w:spacing w:val="0"/>
          <w:w w:val="100"/>
        </w:rPr>
        <w:t>ARA</w:t>
      </w:r>
      <w:r>
        <w:rPr>
          <w:spacing w:val="1"/>
          <w:w w:val="100"/>
        </w:rPr>
        <w:t>C</w:t>
      </w:r>
      <w:r>
        <w:rPr>
          <w:spacing w:val="0"/>
          <w:w w:val="100"/>
        </w:rPr>
        <w:t>T</w:t>
      </w:r>
      <w:r>
        <w:rPr>
          <w:spacing w:val="1"/>
          <w:w w:val="100"/>
        </w:rPr>
        <w:t>E</w:t>
      </w:r>
      <w:r>
        <w:rPr>
          <w:spacing w:val="0"/>
          <w:w w:val="100"/>
        </w:rPr>
        <w:t>RISTI</w:t>
      </w:r>
      <w:r>
        <w:rPr>
          <w:spacing w:val="1"/>
          <w:w w:val="100"/>
        </w:rPr>
        <w:t>C</w:t>
      </w:r>
      <w:r>
        <w:rPr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</w:r>
    </w:p>
    <w:p>
      <w:pPr>
        <w:spacing w:line="30" w:lineRule="exact" w:before="9"/>
        <w:rPr>
          <w:sz w:val="4"/>
          <w:szCs w:val="4"/>
        </w:rPr>
      </w:pPr>
      <w:r>
        <w:rPr>
          <w:sz w:val="4"/>
          <w:szCs w:val="4"/>
        </w:rPr>
      </w:r>
    </w:p>
    <w:tbl>
      <w:tblPr>
        <w:tblW w:w="0" w:type="auto"/>
        <w:jc w:val="left"/>
        <w:tblInd w:w="13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359" w:hRule="exact"/>
        </w:trPr>
        <w:tc>
          <w:tcPr>
            <w:tcW w:w="14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65"/>
              <w:ind w:left="462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18"/>
                <w:szCs w:val="18"/>
              </w:rPr>
              <w:t>de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2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65"/>
              <w:ind w:right="0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18"/>
                <w:szCs w:val="18"/>
              </w:rPr>
              <w:t>erter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7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65"/>
              <w:ind w:left="0" w:right="0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/>
                <w:bCs/>
                <w:spacing w:val="-5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18"/>
                <w:szCs w:val="18"/>
              </w:rPr>
              <w:t>eed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65"/>
              <w:ind w:right="0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18"/>
                <w:szCs w:val="18"/>
              </w:rPr>
              <w:t>De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18"/>
                <w:szCs w:val="18"/>
              </w:rPr>
              <w:t>pt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ion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500" w:hRule="exact"/>
        </w:trPr>
        <w:tc>
          <w:tcPr>
            <w:tcW w:w="14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5"/>
              <w:ind w:left="54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12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age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2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5"/>
              <w:ind w:left="54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Buck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b w:val="0"/>
                <w:bCs w:val="0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rward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7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5"/>
              <w:ind w:left="2" w:right="0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low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6" w:lineRule="auto" w:before="25"/>
              <w:ind w:left="54" w:right="253" w:firstLine="1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utpu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shor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ec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ti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no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puls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lse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ec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on</w:t>
            </w:r>
          </w:p>
        </w:tc>
      </w:tr>
      <w:tr>
        <w:trPr>
          <w:trHeight w:val="500" w:hRule="exact"/>
        </w:trPr>
        <w:tc>
          <w:tcPr>
            <w:tcW w:w="14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5"/>
              <w:ind w:left="54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Current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2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4" w:lineRule="auto" w:before="25"/>
              <w:ind w:left="54" w:right="425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Boost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b w:val="0"/>
                <w:bCs w:val="0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Flyback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b w:val="0"/>
                <w:bCs w:val="0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Push-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ull,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Half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an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ull-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dge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7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5"/>
              <w:ind w:left="1" w:right="0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st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4" w:lineRule="auto" w:before="25"/>
              <w:ind w:left="54" w:right="94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Outpu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-1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or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-1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circui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-1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b w:val="0"/>
                <w:bCs w:val="0"/>
                <w:spacing w:val="-1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b w:val="0"/>
                <w:bCs w:val="0"/>
                <w:spacing w:val="-1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protection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b w:val="0"/>
                <w:bCs w:val="0"/>
                <w:spacing w:val="-1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ulse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curr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pr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ecti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on</w:t>
            </w:r>
          </w:p>
        </w:tc>
      </w:tr>
    </w:tbl>
    <w:p>
      <w:pPr>
        <w:spacing w:after="0" w:line="254" w:lineRule="auto"/>
        <w:jc w:val="left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line="240" w:lineRule="exact" w:before="5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footerReference w:type="even" r:id="rId62"/>
          <w:footerReference w:type="default" r:id="rId63"/>
          <w:pgSz w:w="12240" w:h="15840"/>
          <w:pgMar w:footer="747" w:header="477" w:top="1060" w:bottom="940" w:left="1120" w:right="1480"/>
          <w:pgNumType w:start="32"/>
        </w:sectPr>
      </w:pPr>
    </w:p>
    <w:p>
      <w:pPr>
        <w:pStyle w:val="Heading2"/>
        <w:spacing w:before="71"/>
        <w:ind w:right="2989"/>
        <w:jc w:val="both"/>
        <w:rPr>
          <w:b w:val="0"/>
          <w:bCs w:val="0"/>
        </w:rPr>
      </w:pPr>
      <w:r>
        <w:rPr/>
        <w:pict>
          <v:group style="position:absolute;margin-left:63pt;margin-top:-9.862014pt;width:468pt;height:.1pt;mso-position-horizontal-relative:page;mso-position-vertical-relative:paragraph;z-index:-10398" coordorigin="1260,-197" coordsize="9360,2">
            <v:shape style="position:absolute;left:1260;top:-197;width:9360;height:2" coordorigin="1260,-197" coordsize="9360,0" path="m1260,-197l10620,-197e" filled="f" stroked="t" strokeweight="1.120pt" strokecolor="#000000">
              <v:path arrowok="t"/>
            </v:shape>
            <w10:wrap type="none"/>
          </v:group>
        </w:pict>
      </w:r>
      <w:bookmarkStart w:name="Power Diode" w:id="118"/>
      <w:bookmarkEnd w:id="118"/>
      <w:r>
        <w:rPr/>
      </w:r>
      <w:r>
        <w:rPr>
          <w:spacing w:val="0"/>
          <w:w w:val="100"/>
        </w:rPr>
        <w:t>Power</w:t>
      </w:r>
      <w:r>
        <w:rPr>
          <w:spacing w:val="-13"/>
          <w:w w:val="100"/>
        </w:rPr>
        <w:t> </w:t>
      </w:r>
      <w:r>
        <w:rPr>
          <w:spacing w:val="0"/>
          <w:w w:val="100"/>
        </w:rPr>
        <w:t>Diode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49" w:lineRule="auto"/>
        <w:ind w:right="0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pow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quir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fi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bl</w:t>
      </w:r>
      <w:r>
        <w:rPr>
          <w:b w:val="0"/>
          <w:bCs w:val="0"/>
          <w:spacing w:val="0"/>
          <w:w w:val="100"/>
        </w:rPr>
        <w:t>oc</w:t>
      </w:r>
      <w:r>
        <w:rPr>
          <w:b w:val="0"/>
          <w:bCs w:val="0"/>
          <w:spacing w:val="-1"/>
          <w:w w:val="100"/>
        </w:rPr>
        <w:t>k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vic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versa.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tim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req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ire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ate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ow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transiti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per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perati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circuitr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wavefor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(v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sit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time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ds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ntr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nsi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prop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rti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4"/>
        <w:ind w:right="2433"/>
        <w:jc w:val="both"/>
      </w:pPr>
      <w:r>
        <w:rPr>
          <w:b w:val="0"/>
          <w:bCs w:val="0"/>
          <w:spacing w:val="0"/>
          <w:w w:val="95"/>
        </w:rPr>
        <w:t>CHA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ACTERISTICS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49" w:lineRule="auto" w:before="94"/>
        <w:ind w:right="0"/>
        <w:jc w:val="both"/>
      </w:pPr>
      <w:hyperlink w:history="true" w:anchor="_bookmark51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3</w:t>
        </w:r>
        <w:r>
          <w:rPr>
            <w:b w:val="0"/>
            <w:bCs w:val="0"/>
            <w:spacing w:val="0"/>
            <w:w w:val="100"/>
          </w:rPr>
          <w:t>1</w:t>
        </w:r>
        <w:r>
          <w:rPr>
            <w:b w:val="0"/>
            <w:bCs w:val="0"/>
            <w:spacing w:val="2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ws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ho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rie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pow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duri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sitio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riod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Duri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per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t1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arg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stor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letio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regi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growt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rwar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remova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revers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Durin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peri</w:t>
      </w:r>
      <w:r>
        <w:rPr>
          <w:b w:val="0"/>
          <w:bCs w:val="0"/>
          <w:spacing w:val="0"/>
          <w:w w:val="100"/>
        </w:rPr>
        <w:t>od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t2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eca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dio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rwar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exces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carri</w:t>
      </w:r>
      <w:r>
        <w:rPr>
          <w:b w:val="0"/>
          <w:bCs w:val="0"/>
          <w:spacing w:val="0"/>
          <w:w w:val="100"/>
        </w:rPr>
        <w:t>ers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distr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bute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14" w:lineRule="exact"/>
        <w:ind w:right="0"/>
        <w:jc w:val="both"/>
      </w:pPr>
      <w:r>
        <w:rPr>
          <w:b w:val="0"/>
          <w:bCs w:val="0"/>
          <w:spacing w:val="-1"/>
          <w:w w:val="100"/>
        </w:rPr>
        <w:t>reg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settl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tow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ste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val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larg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-2"/>
          <w:w w:val="100"/>
        </w:rPr>
        <w:t>Δ</w:t>
      </w:r>
      <w:r>
        <w:rPr>
          <w:b w:val="0"/>
          <w:bCs w:val="0"/>
          <w:spacing w:val="0"/>
          <w:w w:val="100"/>
        </w:rPr>
        <w:t>I/</w:t>
      </w:r>
      <w:r>
        <w:rPr>
          <w:rFonts w:ascii="Segoe UI Symbol" w:hAnsi="Segoe UI Symbol" w:cs="Segoe UI Symbol" w:eastAsia="Segoe UI Symbol"/>
          <w:b w:val="0"/>
          <w:bCs w:val="0"/>
          <w:spacing w:val="-2"/>
          <w:w w:val="100"/>
        </w:rPr>
        <w:t>Δ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49" w:lineRule="auto" w:before="2"/>
        <w:ind w:right="1"/>
        <w:jc w:val="both"/>
      </w:pP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app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dio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oversho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obs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prese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hmi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resis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reg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si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fe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bo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ire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ach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49" w:lineRule="auto" w:before="80"/>
        <w:ind w:right="0"/>
        <w:jc w:val="both"/>
      </w:pP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-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4"/>
          <w:w w:val="100"/>
        </w:rPr>
        <w:t> </w:t>
      </w:r>
      <w:hyperlink w:history="true" w:anchor="_bookmark51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</w:t>
        </w:r>
        <w:r>
          <w:rPr>
            <w:b w:val="0"/>
            <w:bCs w:val="0"/>
            <w:spacing w:val="0"/>
            <w:w w:val="100"/>
          </w:rPr>
          <w:t>g</w:t>
        </w:r>
        <w:r>
          <w:rPr>
            <w:b w:val="0"/>
            <w:bCs w:val="0"/>
            <w:spacing w:val="-1"/>
            <w:w w:val="100"/>
          </w:rPr>
          <w:t>u</w:t>
        </w:r>
        <w:r>
          <w:rPr>
            <w:b w:val="0"/>
            <w:bCs w:val="0"/>
            <w:spacing w:val="0"/>
            <w:w w:val="100"/>
          </w:rPr>
          <w:t>re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3</w:t>
        </w:r>
        <w:r>
          <w:rPr>
            <w:b w:val="0"/>
            <w:bCs w:val="0"/>
            <w:spacing w:val="-1"/>
            <w:w w:val="100"/>
          </w:rPr>
          <w:t>1</w:t>
        </w:r>
      </w:hyperlink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dur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peri</w:t>
      </w:r>
      <w:r>
        <w:rPr>
          <w:b w:val="0"/>
          <w:bCs w:val="0"/>
          <w:spacing w:val="0"/>
          <w:w w:val="100"/>
        </w:rPr>
        <w:t>od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3,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exc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charg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store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dri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remov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befor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j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nctio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ecomes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reverse-b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ase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duri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erio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t4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rec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inati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proces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letio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ye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acq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ire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subs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anti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amou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reverse-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iase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exces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regi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de,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forwar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-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iase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49" w:lineRule="auto" w:before="82"/>
        <w:ind w:right="141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4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j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nct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bec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rev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rs</w:t>
      </w:r>
      <w:r>
        <w:rPr>
          <w:b w:val="0"/>
          <w:bCs w:val="0"/>
          <w:spacing w:val="0"/>
          <w:w w:val="100"/>
        </w:rPr>
        <w:t>e-</w:t>
      </w:r>
      <w:r>
        <w:rPr>
          <w:b w:val="0"/>
          <w:bCs w:val="0"/>
          <w:spacing w:val="-1"/>
          <w:w w:val="100"/>
        </w:rPr>
        <w:t>bias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ter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tim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peri</w:t>
      </w:r>
      <w:r>
        <w:rPr>
          <w:b w:val="0"/>
          <w:bCs w:val="0"/>
          <w:spacing w:val="0"/>
          <w:w w:val="100"/>
        </w:rPr>
        <w:t>od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t4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ge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oes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gativ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uickl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ll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ecome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zer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t5.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49" w:lineRule="auto" w:before="80"/>
        <w:ind w:right="139"/>
        <w:jc w:val="both"/>
      </w:pPr>
      <w:r>
        <w:rPr>
          <w:b w:val="0"/>
          <w:bCs w:val="0"/>
          <w:spacing w:val="0"/>
          <w:w w:val="100"/>
        </w:rPr>
        <w:t>Reve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recove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current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reache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ximu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value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t4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circuit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confi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uratio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vers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cover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fl</w:t>
      </w:r>
      <w:r>
        <w:rPr>
          <w:b w:val="0"/>
          <w:bCs w:val="0"/>
          <w:spacing w:val="0"/>
          <w:w w:val="100"/>
        </w:rPr>
        <w:t>ow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rou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x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ON.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So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whil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fix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MOS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rating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reverse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recov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mus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ad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ed.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49" w:lineRule="auto" w:before="80"/>
        <w:ind w:right="139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Schottk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j</w:t>
      </w:r>
      <w:r>
        <w:rPr>
          <w:b w:val="0"/>
          <w:bCs w:val="0"/>
          <w:spacing w:val="-1"/>
          <w:w w:val="100"/>
        </w:rPr>
        <w:t>orit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devic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no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store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mi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orit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carrier</w:t>
      </w:r>
      <w:r>
        <w:rPr>
          <w:b w:val="0"/>
          <w:bCs w:val="0"/>
          <w:spacing w:val="0"/>
          <w:w w:val="100"/>
        </w:rPr>
        <w:t>;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erefore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Sch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ttk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turns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FF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faster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than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6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j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Schottk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switch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char</w:t>
      </w:r>
      <w:r>
        <w:rPr>
          <w:b w:val="0"/>
          <w:bCs w:val="0"/>
          <w:spacing w:val="0"/>
          <w:w w:val="100"/>
        </w:rPr>
        <w:t>ac</w:t>
      </w:r>
      <w:r>
        <w:rPr>
          <w:b w:val="0"/>
          <w:bCs w:val="0"/>
          <w:spacing w:val="-1"/>
          <w:w w:val="100"/>
        </w:rPr>
        <w:t>ter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stic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forw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dro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plac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fil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me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dir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semico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49" w:lineRule="auto" w:before="80"/>
        <w:ind w:right="139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dr</w:t>
      </w:r>
      <w:r>
        <w:rPr>
          <w:b w:val="0"/>
          <w:bCs w:val="0"/>
          <w:spacing w:val="0"/>
          <w:w w:val="100"/>
        </w:rPr>
        <w:t>op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Schottk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0.3-0.4</w:t>
      </w:r>
      <w:r>
        <w:rPr>
          <w:b w:val="0"/>
          <w:bCs w:val="0"/>
          <w:spacing w:val="-17"/>
          <w:w w:val="100"/>
        </w:rPr>
        <w:t>V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ha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arge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revers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com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bl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lico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pow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dio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caus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ys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br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akdow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Sch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ttk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"/>
          <w:w w:val="100"/>
        </w:rPr>
        <w:t>esen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nno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1</w:t>
      </w:r>
      <w:r>
        <w:rPr>
          <w:b w:val="0"/>
          <w:bCs w:val="0"/>
          <w:spacing w:val="-1"/>
          <w:w w:val="100"/>
        </w:rPr>
        <w:t>50-2</w:t>
      </w:r>
      <w:r>
        <w:rPr>
          <w:b w:val="0"/>
          <w:bCs w:val="0"/>
          <w:spacing w:val="0"/>
          <w:w w:val="100"/>
        </w:rPr>
        <w:t>0</w:t>
      </w:r>
      <w:r>
        <w:rPr>
          <w:b w:val="0"/>
          <w:bCs w:val="0"/>
          <w:spacing w:val="-1"/>
          <w:w w:val="100"/>
        </w:rPr>
        <w:t>0</w:t>
      </w:r>
      <w:r>
        <w:rPr>
          <w:b w:val="0"/>
          <w:bCs w:val="0"/>
          <w:spacing w:val="-17"/>
          <w:w w:val="100"/>
        </w:rPr>
        <w:t>V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turn-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6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ther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vers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recover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beca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no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store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charg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Ohmi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sis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dri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reg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muc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les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tha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38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ju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ode,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resu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consi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erab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ov</w:t>
      </w:r>
      <w:r>
        <w:rPr>
          <w:b w:val="0"/>
          <w:bCs w:val="0"/>
          <w:spacing w:val="-1"/>
          <w:w w:val="100"/>
        </w:rPr>
        <w:t>ersho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dur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ice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rn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ON.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49" w:lineRule="auto" w:before="80"/>
        <w:ind w:right="140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circui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by</w:t>
      </w:r>
      <w:hyperlink w:history="true" w:anchor="_bookmark52"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Equ</w:t>
        </w:r>
        <w:r>
          <w:rPr>
            <w:b w:val="0"/>
            <w:bCs w:val="0"/>
            <w:spacing w:val="0"/>
            <w:w w:val="100"/>
          </w:rPr>
          <w:t>a</w:t>
        </w:r>
        <w:r>
          <w:rPr>
            <w:b w:val="0"/>
            <w:bCs w:val="0"/>
            <w:spacing w:val="-1"/>
            <w:w w:val="100"/>
          </w:rPr>
          <w:t>t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o</w:t>
        </w:r>
        <w:r>
          <w:rPr>
            <w:b w:val="0"/>
            <w:bCs w:val="0"/>
            <w:spacing w:val="0"/>
            <w:w w:val="100"/>
          </w:rPr>
          <w:t>n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21</w:t>
        </w:r>
        <w:r>
          <w:rPr>
            <w:b w:val="0"/>
            <w:bCs w:val="0"/>
            <w:spacing w:val="0"/>
            <w:w w:val="100"/>
          </w:rPr>
          <w:t>,</w:t>
        </w:r>
        <w:r>
          <w:rPr>
            <w:b w:val="0"/>
            <w:bCs w:val="0"/>
            <w:spacing w:val="36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forwar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dr</w:t>
      </w:r>
      <w:r>
        <w:rPr>
          <w:b w:val="0"/>
          <w:bCs w:val="0"/>
          <w:spacing w:val="-1"/>
          <w:w w:val="100"/>
        </w:rPr>
        <w:t>op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revers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cover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revers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leak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loss.</w:t>
      </w:r>
      <w:r>
        <w:rPr>
          <w:b w:val="0"/>
          <w:bCs w:val="0"/>
          <w:spacing w:val="0"/>
          <w:w w:val="100"/>
        </w:rPr>
      </w:r>
    </w:p>
    <w:p>
      <w:pPr>
        <w:spacing w:after="0" w:line="249" w:lineRule="auto"/>
        <w:jc w:val="both"/>
        <w:sectPr>
          <w:type w:val="continuous"/>
          <w:pgSz w:w="12240" w:h="15840"/>
          <w:pgMar w:top="1320" w:bottom="760" w:left="1120" w:right="1480"/>
          <w:cols w:num="2" w:equalWidth="0">
            <w:col w:w="4461" w:space="579"/>
            <w:col w:w="4600"/>
          </w:cols>
        </w:sectPr>
      </w:pPr>
    </w:p>
    <w:p>
      <w:pPr>
        <w:spacing w:line="150" w:lineRule="exact" w:before="4"/>
        <w:rPr>
          <w:sz w:val="15"/>
          <w:szCs w:val="15"/>
        </w:rPr>
      </w:pPr>
      <w:r>
        <w:rPr>
          <w:sz w:val="15"/>
          <w:szCs w:val="15"/>
        </w:rPr>
      </w:r>
    </w:p>
    <w:p>
      <w:pPr>
        <w:tabs>
          <w:tab w:pos="1723" w:val="left" w:leader="none"/>
        </w:tabs>
        <w:ind w:left="14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88.869995pt;margin-top:22.82988pt;width:400.990005pt;height:279.49pt;mso-position-horizontal-relative:page;mso-position-vertical-relative:paragraph;z-index:-10396" coordorigin="1777,457" coordsize="8020,5590">
            <v:group style="position:absolute;left:6301;top:1626;width:103;height:121" coordorigin="6301,1626" coordsize="103,121">
              <v:shape style="position:absolute;left:6301;top:1626;width:103;height:121" coordorigin="6301,1626" coordsize="103,121" path="m6364,1686l6306,1720,6301,1728,6301,1748,6317,1738,6390,1695,6379,1695,6364,1686xe" filled="t" fillcolor="#000000" stroked="f">
                <v:path arrowok="t"/>
                <v:fill type="solid"/>
              </v:shape>
              <v:shape style="position:absolute;left:6301;top:1626;width:103;height:121" coordorigin="6301,1626" coordsize="103,121" path="m6379,1677l6364,1686,6379,1695,6390,1695,6379,1677xe" filled="t" fillcolor="#000000" stroked="f">
                <v:path arrowok="t"/>
                <v:fill type="solid"/>
              </v:shape>
              <v:shape style="position:absolute;left:6301;top:1626;width:103;height:121" coordorigin="6301,1626" coordsize="103,121" path="m6389,1677l6379,1677,6390,1695,6404,1686,6389,1677xe" filled="t" fillcolor="#000000" stroked="f">
                <v:path arrowok="t"/>
                <v:fill type="solid"/>
              </v:shape>
              <v:shape style="position:absolute;left:6301;top:1626;width:103;height:121" coordorigin="6301,1626" coordsize="103,121" path="m6316,1635l6322,1643,6322,1662,6364,1686,6379,1677,6389,1677,6316,1635xe" filled="t" fillcolor="#000000" stroked="f">
                <v:path arrowok="t"/>
                <v:fill type="solid"/>
              </v:shape>
              <v:shape style="position:absolute;left:6301;top:1626;width:103;height:121" coordorigin="6301,1626" coordsize="103,121" path="m6301,1626l6301,1685,6322,1685,6322,1662,6306,1653,6316,1635,6301,1626xe" filled="t" fillcolor="#000000" stroked="f">
                <v:path arrowok="t"/>
                <v:fill type="solid"/>
              </v:shape>
              <v:shape style="position:absolute;left:6301;top:1626;width:103;height:121" coordorigin="6301,1626" coordsize="103,121" path="m6316,1635l6306,1653,6322,1662,6322,1643,6316,1635xe" filled="t" fillcolor="#000000" stroked="f">
                <v:path arrowok="t"/>
                <v:fill type="solid"/>
              </v:shape>
            </v:group>
            <v:group style="position:absolute;left:6301;top:1685;width:20;height:43" coordorigin="6301,1685" coordsize="20,43">
              <v:shape style="position:absolute;left:6301;top:1685;width:20;height:43" coordorigin="6301,1685" coordsize="20,43" path="m6301,1707l6322,1707e" filled="f" stroked="t" strokeweight="2.260pt" strokecolor="#000000">
                <v:path arrowok="t"/>
              </v:shape>
            </v:group>
            <v:group style="position:absolute;left:6311;top:1643;width:73;height:85" coordorigin="6311,1643" coordsize="73,85">
              <v:shape style="position:absolute;left:6311;top:1643;width:73;height:85" coordorigin="6311,1643" coordsize="73,85" path="m6311,1643l6311,1728,6384,1685,6311,1643xe" filled="t" fillcolor="#000000" stroked="f">
                <v:path arrowok="t"/>
                <v:fill type="solid"/>
              </v:shape>
            </v:group>
            <v:group style="position:absolute;left:6221;top:1685;width:84;height:2" coordorigin="6221,1685" coordsize="84,2">
              <v:shape style="position:absolute;left:6221;top:1685;width:84;height:2" coordorigin="6221,1685" coordsize="84,0" path="m6221,1685l6305,1685e" filled="f" stroked="t" strokeweight=".58001pt" strokecolor="#000000">
                <v:path arrowok="t"/>
              </v:shape>
              <v:shape style="position:absolute;left:6414;top:1605;width:2191;height:1313" type="#_x0000_t75">
                <v:imagedata r:id="rId64" o:title=""/>
              </v:shape>
            </v:group>
            <v:group style="position:absolute;left:6408;top:1607;width:10;height:10" coordorigin="6408,1607" coordsize="10,10">
              <v:shape style="position:absolute;left:6408;top:1607;width:10;height:10" coordorigin="6408,1607" coordsize="10,10" path="m6415,1607l6408,1613,6410,1617,6418,1611,6415,1607xe" filled="t" fillcolor="#000000" stroked="f">
                <v:path arrowok="t"/>
                <v:fill type="solid"/>
              </v:shape>
            </v:group>
            <v:group style="position:absolute;left:6410;top:1611;width:1463;height:1312" coordorigin="6410,1611" coordsize="1463,1312">
              <v:shape style="position:absolute;left:6410;top:1611;width:1463;height:1312" coordorigin="6410,1611" coordsize="1463,1312" path="m6885,2211l6874,2211,6917,2274,6959,2338,7001,2404,7040,2471,7081,2540,7120,2610,7136,2637,7154,2664,7154,2666,7176,2693,7199,2721,7224,2748,7250,2775,7252,2775,7279,2800,7337,2846,7337,2847,7367,2866,7397,2883,7427,2898,7428,2898,7458,2909,7487,2918,7488,2918,7517,2922,7546,2922,7560,2921,7574,2918,7592,2913,7518,2913,7489,2908,7460,2900,7462,2900,7435,2890,7432,2890,7402,2874,7372,2858,7342,2838,7343,2838,7285,2793,7258,2768,7232,2742,7231,2742,7206,2715,7183,2687,7162,2660,7163,2660,7145,2632,7128,2606,7090,2535,7049,2466,7009,2399,6967,2333,6925,2270,6885,2211xe" filled="t" fillcolor="#000000" stroked="f">
                <v:path arrowok="t"/>
                <v:fill type="solid"/>
              </v:shape>
              <v:shape style="position:absolute;left:6410;top:1611;width:1463;height:1312" coordorigin="6410,1611" coordsize="1463,1312" path="m7602,2900l7572,2908,7558,2912,7559,2912,7544,2913,7592,2913,7604,2909,7606,2909,7622,2901,7601,2901,7602,2900xe" filled="t" fillcolor="#000000" stroked="f">
                <v:path arrowok="t"/>
                <v:fill type="solid"/>
              </v:shape>
              <v:shape style="position:absolute;left:6410;top:1611;width:1463;height:1312" coordorigin="6410,1611" coordsize="1463,1312" path="m7742,2799l7715,2825,7716,2825,7688,2849,7660,2870,7630,2886,7601,2901,7622,2901,7634,2895,7664,2878,7666,2878,7694,2858,7694,2856,7722,2832,7750,2806,7755,2800,7742,2800,7742,2799xe" filled="t" fillcolor="#000000" stroked="f">
                <v:path arrowok="t"/>
                <v:fill type="solid"/>
              </v:shape>
              <v:shape style="position:absolute;left:6410;top:1611;width:1463;height:1312" coordorigin="6410,1611" coordsize="1463,1312" path="m7432,2889l7432,2890,7435,2890,7432,2889xe" filled="t" fillcolor="#000000" stroked="f">
                <v:path arrowok="t"/>
                <v:fill type="solid"/>
              </v:shape>
              <v:shape style="position:absolute;left:6410;top:1611;width:1463;height:1312" coordorigin="6410,1611" coordsize="1463,1312" path="m7865,2645l7819,2710,7794,2741,7769,2771,7742,2800,7755,2800,7776,2777,7801,2747,7826,2716,7828,2716,7873,2651,7873,2650,7865,2645xe" filled="t" fillcolor="#000000" stroked="f">
                <v:path arrowok="t"/>
                <v:fill type="solid"/>
              </v:shape>
              <v:shape style="position:absolute;left:6410;top:1611;width:1463;height:1312" coordorigin="6410,1611" coordsize="1463,1312" path="m7231,2741l7231,2742,7232,2742,7231,2741xe" filled="t" fillcolor="#000000" stroked="f">
                <v:path arrowok="t"/>
                <v:fill type="solid"/>
              </v:shape>
              <v:shape style="position:absolute;left:6410;top:1611;width:1463;height:1312" coordorigin="6410,1611" coordsize="1463,1312" path="m6418,1611l6410,1617,6509,1734,6604,1851,6697,1970,6787,2090,6874,2212,6874,2211,6885,2211,6882,2206,6796,2084,6794,2084,6704,1964,6611,1845,6516,1728,6418,1611xe" filled="t" fillcolor="#000000" stroked="f">
                <v:path arrowok="t"/>
                <v:fill type="solid"/>
              </v:shape>
            </v:group>
            <v:group style="position:absolute;left:7458;top:1600;width:1152;height:1050" coordorigin="7458,1600" coordsize="1152,1050">
              <v:shape style="position:absolute;left:7458;top:1600;width:1152;height:1050" coordorigin="7458,1600" coordsize="1152,1050" path="m8598,1628l8591,1638,8578,1654,8542,1702,8518,1734,8492,1773,8464,1815,8432,1858,8399,1902,8363,1948,8208,2139,8130,2236,8093,2284,8057,2332,7992,2428,7938,2519,7904,2580,7885,2613,7865,2645,7873,2650,7894,2618,7913,2585,7946,2524,7972,2478,8000,2433,8032,2385,8032,2385,8065,2338,8064,2338,8100,2290,8137,2242,8215,2145,8370,1954,8406,1908,8440,1864,8471,1821,8472,1821,8501,1779,8501,1778,8525,1740,8525,1740,8549,1708,8585,1660,8598,1644,8599,1643,8606,1632,8608,1629,8598,1629,8598,1628xe" filled="t" fillcolor="#000000" stroked="f">
                <v:path arrowok="t"/>
                <v:fill type="solid"/>
              </v:shape>
              <v:shape style="position:absolute;left:7458;top:1600;width:1152;height:1050" coordorigin="7458,1600" coordsize="1152,1050" path="m8032,2385l8032,2385,8032,2386,8032,2385xe" filled="t" fillcolor="#000000" stroked="f">
                <v:path arrowok="t"/>
                <v:fill type="solid"/>
              </v:shape>
              <v:shape style="position:absolute;left:7458;top:1600;width:1152;height:1050" coordorigin="7458,1600" coordsize="1152,1050" path="m8526,1739l8525,1740,8525,1740,8526,1739xe" filled="t" fillcolor="#000000" stroked="f">
                <v:path arrowok="t"/>
                <v:fill type="solid"/>
              </v:shape>
              <v:shape style="position:absolute;left:7458;top:1600;width:1152;height:1050" coordorigin="7458,1600" coordsize="1152,1050" path="m8600,1623l8598,1629,8608,1629,8610,1624,8602,1624,8600,1623xe" filled="t" fillcolor="#000000" stroked="f">
                <v:path arrowok="t"/>
                <v:fill type="solid"/>
              </v:shape>
              <v:shape style="position:absolute;left:7458;top:1600;width:1152;height:1050" coordorigin="7458,1600" coordsize="1152,1050" path="m8601,1622l8600,1623,8602,1624,8601,1622xe" filled="t" fillcolor="#000000" stroked="f">
                <v:path arrowok="t"/>
                <v:fill type="solid"/>
              </v:shape>
              <v:shape style="position:absolute;left:7458;top:1600;width:1152;height:1050" coordorigin="7458,1600" coordsize="1152,1050" path="m8602,1620l8601,1622,8602,1624,8602,1620xe" filled="t" fillcolor="#000000" stroked="f">
                <v:path arrowok="t"/>
                <v:fill type="solid"/>
              </v:shape>
              <v:shape style="position:absolute;left:7458;top:1600;width:1152;height:1050" coordorigin="7458,1600" coordsize="1152,1050" path="m8610,1620l8602,1620,8602,1624,8610,1624,8610,1620xe" filled="t" fillcolor="#000000" stroked="f">
                <v:path arrowok="t"/>
                <v:fill type="solid"/>
              </v:shape>
              <v:shape style="position:absolute;left:7458;top:1600;width:1152;height:1050" coordorigin="7458,1600" coordsize="1152,1050" path="m8601,1623l8599,1623,8600,1623,8601,1623xe" filled="t" fillcolor="#000000" stroked="f">
                <v:path arrowok="t"/>
                <v:fill type="solid"/>
              </v:shape>
              <v:shape style="position:absolute;left:7458;top:1600;width:1152;height:1050" coordorigin="7458,1600" coordsize="1152,1050" path="m8588,1610l8329,1610,8524,1613,8561,1616,8587,1619,8586,1619,8600,1623,8601,1622,8600,1622,8601,1622,8602,1620,8610,1620,8610,1619,8609,1617,8604,1614,8603,1613,8588,1610xe" filled="t" fillcolor="#000000" stroked="f">
                <v:path arrowok="t"/>
                <v:fill type="solid"/>
              </v:shape>
              <v:shape style="position:absolute;left:7458;top:1600;width:1152;height:1050" coordorigin="7458,1600" coordsize="1152,1050" path="m8601,1622l8600,1622,8601,1622,8601,1622xe" filled="t" fillcolor="#000000" stroked="f">
                <v:path arrowok="t"/>
                <v:fill type="solid"/>
              </v:shape>
              <v:shape style="position:absolute;left:7458;top:1600;width:1152;height:1050" coordorigin="7458,1600" coordsize="1152,1050" path="m8329,1600l7458,1605,7458,1614,8588,1610,8562,1606,8525,1604,8524,1604,8329,1600xe" filled="t" fillcolor="#000000" stroked="f">
                <v:path arrowok="t"/>
                <v:fill type="solid"/>
              </v:shape>
            </v:group>
            <v:group style="position:absolute;left:6410;top:1614;width:1048;height:2" coordorigin="6410,1614" coordsize="1048,2">
              <v:shape style="position:absolute;left:6410;top:1614;width:1048;height:2" coordorigin="6410,1614" coordsize="1048,0" path="m6410,1614l7458,1614e" filled="f" stroked="t" strokeweight=".579980pt" strokecolor="#000000">
                <v:path arrowok="t"/>
              </v:shape>
            </v:group>
            <v:group style="position:absolute;left:6902;top:1898;width:1253;height:193" coordorigin="6902,1898" coordsize="1253,193">
              <v:shape style="position:absolute;left:6902;top:1898;width:1253;height:193" coordorigin="6902,1898" coordsize="1253,193" path="m6902,2091l8155,2091,8155,1898,6902,1898,6902,2091xe" filled="t" fillcolor="#FFFFFF" stroked="f">
                <v:path arrowok="t"/>
                <v:fill type="solid"/>
              </v:shape>
            </v:group>
            <v:group style="position:absolute;left:6902;top:1898;width:1258;height:2" coordorigin="6902,1898" coordsize="1258,2">
              <v:shape style="position:absolute;left:6902;top:1898;width:1258;height:2" coordorigin="6902,1898" coordsize="1258,0" path="m6902,1898l8160,1898e" filled="f" stroked="t" strokeweight=".58001pt" strokecolor="#FFFFFF">
                <v:path arrowok="t"/>
              </v:shape>
            </v:group>
            <v:group style="position:absolute;left:8155;top:1898;width:2;height:198" coordorigin="8155,1898" coordsize="2,198">
              <v:shape style="position:absolute;left:8155;top:1898;width:2;height:198" coordorigin="8155,1898" coordsize="0,198" path="m8155,1898l8155,2096e" filled="f" stroked="t" strokeweight=".58001pt" strokecolor="#FFFFFF">
                <v:path arrowok="t"/>
              </v:shape>
            </v:group>
            <v:group style="position:absolute;left:6898;top:2091;width:1258;height:2" coordorigin="6898,2091" coordsize="1258,2">
              <v:shape style="position:absolute;left:6898;top:2091;width:1258;height:2" coordorigin="6898,2091" coordsize="1258,0" path="m6898,2091l8155,2091e" filled="f" stroked="t" strokeweight=".579980pt" strokecolor="#FFFFFF">
                <v:path arrowok="t"/>
              </v:shape>
            </v:group>
            <v:group style="position:absolute;left:6902;top:1893;width:2;height:198" coordorigin="6902,1893" coordsize="2,198">
              <v:shape style="position:absolute;left:6902;top:1893;width:2;height:198" coordorigin="6902,1893" coordsize="0,198" path="m6902,1893l6902,2091e" filled="f" stroked="t" strokeweight=".58001pt" strokecolor="#FFFFFF">
                <v:path arrowok="t"/>
              </v:shape>
            </v:group>
            <v:group style="position:absolute;left:4513;top:4071;width:5;height:10" coordorigin="4513,4071" coordsize="5,10">
              <v:shape style="position:absolute;left:4513;top:4071;width:5;height:10" coordorigin="4513,4071" coordsize="5,10" path="m4513,4076l4518,4076e" filled="f" stroked="t" strokeweight=".58001pt" strokecolor="#000000">
                <v:path arrowok="t"/>
              </v:shape>
            </v:group>
            <v:group style="position:absolute;left:7261;top:4235;width:13;height:2" coordorigin="7261,4235" coordsize="13,2">
              <v:shape style="position:absolute;left:7261;top:4235;width:13;height:2" coordorigin="7261,4235" coordsize="13,0" path="m7261,4235l7274,4235e" filled="f" stroked="t" strokeweight=".64001pt" strokecolor="#000000">
                <v:path arrowok="t"/>
              </v:shape>
            </v:group>
            <v:group style="position:absolute;left:4518;top:4071;width:2752;height:168" coordorigin="4518,4071" coordsize="2752,168">
              <v:shape style="position:absolute;left:4518;top:4071;width:2752;height:168" coordorigin="4518,4071" coordsize="2752,168" path="m4518,4071l4518,4080,7270,4239,7270,4229,4518,4071xe" filled="t" fillcolor="#000000" stroked="f">
                <v:path arrowok="t"/>
                <v:fill type="solid"/>
              </v:shape>
            </v:group>
            <v:group style="position:absolute;left:9576;top:4419;width:106;height:121" coordorigin="9576,4419" coordsize="106,121">
              <v:shape style="position:absolute;left:9576;top:4419;width:106;height:121" coordorigin="9576,4419" coordsize="106,121" path="m9639,4480l9581,4514,9576,4522,9576,4540,9590,4532,9665,4490,9655,4490,9639,4480xe" filled="t" fillcolor="#000000" stroked="f">
                <v:path arrowok="t"/>
                <v:fill type="solid"/>
              </v:shape>
              <v:shape style="position:absolute;left:9576;top:4419;width:106;height:121" coordorigin="9576,4419" coordsize="106,121" path="m9655,4472l9639,4480,9655,4490,9665,4490,9655,4472xe" filled="t" fillcolor="#000000" stroked="f">
                <v:path arrowok="t"/>
                <v:fill type="solid"/>
              </v:shape>
              <v:shape style="position:absolute;left:9576;top:4419;width:106;height:121" coordorigin="9576,4419" coordsize="106,121" path="m9666,4472l9655,4472,9665,4490,9682,4480,9666,4472xe" filled="t" fillcolor="#000000" stroked="f">
                <v:path arrowok="t"/>
                <v:fill type="solid"/>
              </v:shape>
              <v:shape style="position:absolute;left:9576;top:4419;width:106;height:121" coordorigin="9576,4419" coordsize="106,121" path="m9592,4428l9596,4437,9596,4455,9639,4480,9655,4472,9666,4472,9592,4428xe" filled="t" fillcolor="#000000" stroked="f">
                <v:path arrowok="t"/>
                <v:fill type="solid"/>
              </v:shape>
              <v:shape style="position:absolute;left:9576;top:4419;width:106;height:121" coordorigin="9576,4419" coordsize="106,121" path="m9576,4419l9576,4480,9596,4480,9596,4455,9581,4446,9592,4428,9576,4419xe" filled="t" fillcolor="#000000" stroked="f">
                <v:path arrowok="t"/>
                <v:fill type="solid"/>
              </v:shape>
              <v:shape style="position:absolute;left:9576;top:4419;width:106;height:121" coordorigin="9576,4419" coordsize="106,121" path="m9592,4428l9581,4446,9596,4455,9596,4437,9592,4428xe" filled="t" fillcolor="#000000" stroked="f">
                <v:path arrowok="t"/>
                <v:fill type="solid"/>
              </v:shape>
            </v:group>
            <v:group style="position:absolute;left:9576;top:4480;width:20;height:42" coordorigin="9576,4480" coordsize="20,42">
              <v:shape style="position:absolute;left:9576;top:4480;width:20;height:42" coordorigin="9576,4480" coordsize="20,42" path="m9576,4501l9596,4501e" filled="f" stroked="t" strokeweight="2.2pt" strokecolor="#000000">
                <v:path arrowok="t"/>
              </v:shape>
            </v:group>
            <v:group style="position:absolute;left:9586;top:4437;width:74;height:85" coordorigin="9586,4437" coordsize="74,85">
              <v:shape style="position:absolute;left:9586;top:4437;width:74;height:85" coordorigin="9586,4437" coordsize="74,85" path="m9586,4437l9586,4522,9660,4480,9586,4437xe" filled="t" fillcolor="#000000" stroked="f">
                <v:path arrowok="t"/>
                <v:fill type="solid"/>
              </v:shape>
            </v:group>
            <v:group style="position:absolute;left:1958;top:4480;width:7622;height:2" coordorigin="1958,4480" coordsize="7622,2">
              <v:shape style="position:absolute;left:1958;top:4480;width:7622;height:2" coordorigin="1958,4480" coordsize="7622,0" path="m1958,4480l9581,4480e" filled="f" stroked="t" strokeweight=".58001pt" strokecolor="#000000">
                <v:path arrowok="t"/>
              </v:shape>
            </v:group>
            <v:group style="position:absolute;left:2447;top:491;width:2;height:5476" coordorigin="2447,491" coordsize="2,5476">
              <v:shape style="position:absolute;left:2447;top:491;width:2;height:5476" coordorigin="2447,491" coordsize="0,5476" path="m2447,491l2447,5967e" filled="f" stroked="t" strokeweight=".580pt" strokecolor="#000000">
                <v:path arrowok="t"/>
              </v:shape>
            </v:group>
            <v:group style="position:absolute;left:1783;top:5573;width:815;height:2" coordorigin="1783,5573" coordsize="815,2">
              <v:shape style="position:absolute;left:1783;top:5573;width:815;height:2" coordorigin="1783,5573" coordsize="815,0" path="m1783,5573l2598,5573e" filled="f" stroked="t" strokeweight=".58001pt" strokecolor="#000000">
                <v:path arrowok="t"/>
              </v:shape>
            </v:group>
            <v:group style="position:absolute;left:4504;top:4073;width:11;height:7" coordorigin="4504,4073" coordsize="11,7">
              <v:shape style="position:absolute;left:4504;top:4073;width:11;height:7" coordorigin="4504,4073" coordsize="11,7" path="m4513,4073l4504,4076,4505,4080,4514,4078,4513,4073xe" filled="t" fillcolor="#000000" stroked="f">
                <v:path arrowok="t"/>
                <v:fill type="solid"/>
              </v:shape>
            </v:group>
            <v:group style="position:absolute;left:3466;top:2400;width:1048;height:1675" coordorigin="3466,2400" coordsize="1048,1675">
              <v:shape style="position:absolute;left:3466;top:2400;width:1048;height:1675" coordorigin="3466,2400" coordsize="1048,1675" path="m4117,2734l4456,3908,4504,4076,4513,4073,4465,3905,4128,2735,4118,2735,4117,2734xe" filled="t" fillcolor="#000000" stroked="f">
                <v:path arrowok="t"/>
                <v:fill type="solid"/>
              </v:shape>
              <v:shape style="position:absolute;left:3466;top:2400;width:1048;height:1675" coordorigin="3466,2400" coordsize="1048,1675" path="m4048,2568l4037,2568,4051,2590,4064,2613,4076,2637,4088,2662,4111,2716,4110,2716,4114,2727,4115,2727,4118,2735,4128,2735,4127,2732,4123,2723,4120,2712,4097,2658,4085,2633,4085,2632,4073,2608,4060,2585,4048,2568xe" filled="t" fillcolor="#000000" stroked="f">
                <v:path arrowok="t"/>
                <v:fill type="solid"/>
              </v:shape>
              <v:shape style="position:absolute;left:3466;top:2400;width:1048;height:1675" coordorigin="3466,2400" coordsize="1048,1675" path="m3695,2429l3672,2429,3636,2451,3583,2496,3535,2555,3493,2625,3467,2678,3466,2679,3475,2682,3502,2630,3529,2582,3543,2561,3542,2561,3558,2541,3574,2522,3589,2504,3624,2471,3642,2458,3643,2458,3677,2438,3695,2429xe" filled="t" fillcolor="#000000" stroked="f">
                <v:path arrowok="t"/>
                <v:fill type="solid"/>
              </v:shape>
              <v:shape style="position:absolute;left:3466;top:2400;width:1048;height:1675" coordorigin="3466,2400" coordsize="1048,1675" path="m3959,2468l3944,2468,3961,2482,3977,2496,3976,2496,3992,2513,4007,2530,4022,2549,4037,2570,4037,2568,4048,2568,4045,2564,4031,2543,4030,2543,4014,2524,4000,2507,4000,2506,3983,2489,3967,2475,3959,2468xe" filled="t" fillcolor="#000000" stroked="f">
                <v:path arrowok="t"/>
                <v:fill type="solid"/>
              </v:shape>
              <v:shape style="position:absolute;left:3466;top:2400;width:1048;height:1675" coordorigin="3466,2400" coordsize="1048,1675" path="m3544,2560l3542,2561,3543,2561,3544,2560xe" filled="t" fillcolor="#000000" stroked="f">
                <v:path arrowok="t"/>
                <v:fill type="solid"/>
              </v:shape>
              <v:shape style="position:absolute;left:3466;top:2400;width:1048;height:1675" coordorigin="3466,2400" coordsize="1048,1675" path="m3851,2410l3786,2410,3804,2411,3823,2414,3822,2414,3840,2417,3858,2422,3894,2436,3893,2436,3910,2446,3928,2457,3944,2469,3944,2468,3959,2468,3950,2460,3934,2448,3932,2448,3914,2438,3898,2428,3862,2414,3860,2412,3851,2410xe" filled="t" fillcolor="#000000" stroked="f">
                <v:path arrowok="t"/>
                <v:fill type="solid"/>
              </v:shape>
              <v:shape style="position:absolute;left:3466;top:2400;width:1048;height:1675" coordorigin="3466,2400" coordsize="1048,1675" path="m3643,2458l3642,2458,3641,2459,3643,2458xe" filled="t" fillcolor="#000000" stroked="f">
                <v:path arrowok="t"/>
                <v:fill type="solid"/>
              </v:shape>
              <v:shape style="position:absolute;left:3466;top:2400;width:1048;height:1675" coordorigin="3466,2400" coordsize="1048,1675" path="m3787,2400l3786,2400,3767,2402,3749,2404,3730,2408,3728,2408,3710,2414,3691,2420,3691,2421,3673,2429,3694,2429,3713,2423,3714,2423,3732,2417,3731,2417,3750,2414,3768,2411,3767,2411,3786,2410,3851,2410,3842,2408,3824,2404,3805,2402,3787,2400xe" filled="t" fillcolor="#000000" stroked="f">
                <v:path arrowok="t"/>
                <v:fill type="solid"/>
              </v:shape>
            </v:group>
            <v:group style="position:absolute;left:2586;top:2679;width:889;height:2891" coordorigin="2586,2679" coordsize="889,2891">
              <v:shape style="position:absolute;left:2586;top:2679;width:889;height:2891" coordorigin="2586,2679" coordsize="889,2891" path="m3466,2679l3458,2700,3454,2722,3408,2907,3360,3092,3312,3274,3263,3456,3212,3638,3161,3818,3109,3996,3055,4175,3000,4353,2945,4529,2887,4704,2830,4878,2771,5052,2648,5396,2586,5566,2596,5570,2658,5399,2780,5056,2839,4882,2897,4708,2897,4707,2954,4532,3010,4355,3065,4178,3119,3999,3170,3820,3222,3640,3272,3459,3322,3276,3370,3094,3418,2909,3463,2724,3468,2703,3468,2703,3475,2682,3466,2679xe" filled="t" fillcolor="#000000" stroked="f">
                <v:path arrowok="t"/>
                <v:fill type="solid"/>
              </v:shape>
              <v:shape style="position:absolute;left:2586;top:2679;width:889;height:2891" coordorigin="2586,2679" coordsize="889,2891" path="m3468,2703l3468,2703,3468,2704,3468,2703xe" filled="t" fillcolor="#000000" stroked="f">
                <v:path arrowok="t"/>
                <v:fill type="solid"/>
              </v:shape>
            </v:group>
            <v:group style="position:absolute;left:2585;top:5566;width:11;height:8" coordorigin="2585,5566" coordsize="11,8">
              <v:shape style="position:absolute;left:2585;top:5566;width:11;height:8" coordorigin="2585,5566" coordsize="11,8" path="m2586,5566l2585,5571,2594,5574,2596,5570,2586,5566xe" filled="t" fillcolor="#000000" stroked="f">
                <v:path arrowok="t"/>
                <v:fill type="solid"/>
              </v:shape>
            </v:group>
            <v:group style="position:absolute;left:7266;top:4228;width:276;height:250" coordorigin="7266,4228" coordsize="276,250">
              <v:shape style="position:absolute;left:7266;top:4228;width:276;height:250" coordorigin="7266,4228" coordsize="276,250" path="m7542,4456l7532,4456,7532,4478,7542,4478,7542,4456xe" filled="t" fillcolor="#000000" stroked="f">
                <v:path arrowok="t"/>
                <v:fill type="solid"/>
              </v:shape>
              <v:shape style="position:absolute;left:7266;top:4228;width:276;height:250" coordorigin="7266,4228" coordsize="276,250" path="m7532,4406l7522,4406,7528,4431,7532,4457,7532,4456,7542,4456,7537,4430,7537,4428,7532,4406xe" filled="t" fillcolor="#000000" stroked="f">
                <v:path arrowok="t"/>
                <v:fill type="solid"/>
              </v:shape>
              <v:shape style="position:absolute;left:7266;top:4228;width:276;height:250" coordorigin="7266,4228" coordsize="276,250" path="m7502,4340l7490,4340,7504,4360,7514,4383,7513,4383,7522,4407,7522,4406,7532,4406,7531,4403,7523,4379,7512,4356,7512,4355,7502,4340xe" filled="t" fillcolor="#000000" stroked="f">
                <v:path arrowok="t"/>
                <v:fill type="solid"/>
              </v:shape>
              <v:shape style="position:absolute;left:7266;top:4228;width:276;height:250" coordorigin="7266,4228" coordsize="276,250" path="m7440,4274l7424,4274,7444,4288,7462,4304,7460,4304,7476,4322,7490,4341,7490,4340,7502,4340,7499,4335,7498,4335,7483,4316,7468,4298,7468,4296,7450,4281,7440,4274xe" filled="t" fillcolor="#000000" stroked="f">
                <v:path arrowok="t"/>
                <v:fill type="solid"/>
              </v:shape>
              <v:shape style="position:absolute;left:7266;top:4228;width:276;height:250" coordorigin="7266,4228" coordsize="276,250" path="m7369,4238l7316,4238,7340,4240,7339,4240,7362,4246,7384,4253,7405,4263,7404,4263,7424,4275,7424,4274,7440,4274,7430,4266,7429,4266,7409,4254,7387,4245,7387,4244,7369,4238xe" filled="t" fillcolor="#000000" stroked="f">
                <v:path arrowok="t"/>
                <v:fill type="solid"/>
              </v:shape>
              <v:shape style="position:absolute;left:7266;top:4228;width:276;height:250" coordorigin="7266,4228" coordsize="276,250" path="m7318,4228l7291,4228,7266,4230,7267,4240,7292,4238,7369,4238,7366,4236,7364,4236,7342,4230,7318,4228xe" filled="t" fillcolor="#000000" stroked="f">
                <v:path arrowok="t"/>
                <v:fill type="solid"/>
              </v:shape>
            </v:group>
            <v:group style="position:absolute;left:7532;top:4478;width:10;height:2" coordorigin="7532,4478" coordsize="10,2">
              <v:shape style="position:absolute;left:7532;top:4478;width:10;height:2" coordorigin="7532,4478" coordsize="10,0" path="m7542,4478l7532,4478e" filled="t" fillcolor="#000000" stroked="f">
                <v:path arrowok="t"/>
                <v:fill type="solid"/>
              </v:shape>
            </v:group>
            <v:group style="position:absolute;left:7532;top:4478;width:10;height:2" coordorigin="7532,4478" coordsize="10,2">
              <v:shape style="position:absolute;left:7532;top:4478;width:10;height:2" coordorigin="7532,4478" coordsize="10,0" path="m7532,4478l7542,4478,7532,4478xe" filled="t" fillcolor="#000000" stroked="f">
                <v:path arrowok="t"/>
                <v:fill type="solid"/>
              </v:shape>
            </v:group>
            <v:group style="position:absolute;left:8500;top:5206;width:11;height:7" coordorigin="8500,5206" coordsize="11,7">
              <v:shape style="position:absolute;left:8500;top:5206;width:11;height:7" coordorigin="8500,5206" coordsize="11,7" path="m8501,5206l8500,5211,8509,5213,8510,5208,8501,5206xe" filled="t" fillcolor="#000000" stroked="f">
                <v:path arrowok="t"/>
                <v:fill type="solid"/>
              </v:shape>
            </v:group>
            <v:group style="position:absolute;left:7534;top:4478;width:976;height:1556" coordorigin="7534,4478" coordsize="976,1556">
              <v:shape style="position:absolute;left:7534;top:4478;width:976;height:1556" coordorigin="7534,4478" coordsize="976,1556" path="m7723,4986l7712,4986,7768,5158,7820,5332,7871,5508,7919,5686,7966,5865,7967,5866,7978,5894,7991,5920,7998,5937,8008,5952,8008,5954,8020,5969,8032,5982,8048,5999,8050,5999,8066,6012,8066,6014,8084,6023,8086,6023,8105,6029,8123,6034,8144,6034,8164,6032,8182,6027,8183,6027,8188,6024,8125,6024,8107,6020,8092,6015,8089,6015,8071,6005,8072,6005,8056,5992,8040,5976,8039,5976,8027,5963,8015,5948,8016,5948,8007,5933,8006,5933,7999,5916,7999,5915,7987,5890,7986,5890,7975,5862,7928,5684,7880,5506,7830,5330,7777,5156,7723,4986xe" filled="t" fillcolor="#000000" stroked="f">
                <v:path arrowok="t"/>
                <v:fill type="solid"/>
              </v:shape>
              <v:shape style="position:absolute;left:7534;top:4478;width:976;height:1556" coordorigin="7534,4478" coordsize="976,1556" path="m8179,6017l8161,6022,8162,6022,8143,6024,8188,6024,8201,6018,8179,6018,8179,6017xe" filled="t" fillcolor="#000000" stroked="f">
                <v:path arrowok="t"/>
                <v:fill type="solid"/>
              </v:shape>
              <v:shape style="position:absolute;left:7534;top:4478;width:976;height:1556" coordorigin="7534,4478" coordsize="976,1556" path="m8245,5970l8230,5986,8231,5986,8214,5999,8196,6010,8197,6010,8179,6018,8201,6018,8219,6008,8220,6006,8237,5993,8252,5978,8257,5972,8245,5972,8245,5970xe" filled="t" fillcolor="#000000" stroked="f">
                <v:path arrowok="t"/>
                <v:fill type="solid"/>
              </v:shape>
              <v:shape style="position:absolute;left:7534;top:4478;width:976;height:1556" coordorigin="7534,4478" coordsize="976,1556" path="m8088,6014l8089,6015,8092,6015,8088,6014xe" filled="t" fillcolor="#000000" stroked="f">
                <v:path arrowok="t"/>
                <v:fill type="solid"/>
              </v:shape>
              <v:shape style="position:absolute;left:7534;top:4478;width:976;height:1556" coordorigin="7534,4478" coordsize="976,1556" path="m8039,5975l8039,5976,8040,5976,8039,5975xe" filled="t" fillcolor="#000000" stroked="f">
                <v:path arrowok="t"/>
                <v:fill type="solid"/>
              </v:shape>
              <v:shape style="position:absolute;left:7534;top:4478;width:976;height:1556" coordorigin="7534,4478" coordsize="976,1556" path="m8287,5907l8275,5931,8261,5952,8245,5972,8257,5972,8268,5958,8269,5957,8284,5936,8296,5912,8297,5908,8287,5908,8287,5907xe" filled="t" fillcolor="#000000" stroked="f">
                <v:path arrowok="t"/>
                <v:fill type="solid"/>
              </v:shape>
              <v:shape style="position:absolute;left:7534;top:4478;width:976;height:1556" coordorigin="7534,4478" coordsize="976,1556" path="m8006,5932l8006,5933,8007,5933,8006,5932xe" filled="t" fillcolor="#000000" stroked="f">
                <v:path arrowok="t"/>
                <v:fill type="solid"/>
              </v:shape>
              <v:shape style="position:absolute;left:7534;top:4478;width:976;height:1556" coordorigin="7534,4478" coordsize="976,1556" path="m8313,5872l8304,5872,8299,5880,8299,5882,8287,5908,8297,5908,8308,5885,8312,5877,8312,5876,8313,5872xe" filled="t" fillcolor="#000000" stroked="f">
                <v:path arrowok="t"/>
                <v:fill type="solid"/>
              </v:shape>
              <v:shape style="position:absolute;left:7534;top:4478;width:976;height:1556" coordorigin="7534,4478" coordsize="976,1556" path="m7986,5889l7986,5890,7987,5890,7986,5889xe" filled="t" fillcolor="#000000" stroked="f">
                <v:path arrowok="t"/>
                <v:fill type="solid"/>
              </v:shape>
              <v:shape style="position:absolute;left:7534;top:4478;width:976;height:1556" coordorigin="7534,4478" coordsize="976,1556" path="m8500,5211l8474,5292,8305,5862,8303,5873,8304,5872,8313,5872,8315,5865,8484,5295,8509,5213,8500,5211xe" filled="t" fillcolor="#000000" stroked="f">
                <v:path arrowok="t"/>
                <v:fill type="solid"/>
              </v:shape>
              <v:shape style="position:absolute;left:7534;top:4478;width:976;height:1556" coordorigin="7534,4478" coordsize="976,1556" path="m7542,4478l7534,4481,7596,4648,7595,4648,7655,4817,7712,4988,7712,4986,7723,4986,7722,4984,7664,4814,7604,4644,7542,4478xe" filled="t" fillcolor="#000000" stroked="f">
                <v:path arrowok="t"/>
                <v:fill type="solid"/>
              </v:shape>
            </v:group>
            <v:group style="position:absolute;left:7532;top:4474;width:10;height:7" coordorigin="7532,4474" coordsize="10,7">
              <v:shape style="position:absolute;left:7532;top:4474;width:10;height:7" coordorigin="7532,4474" coordsize="10,7" path="m7541,4474l7532,4478,7534,4481,7542,4478,7541,4474xe" filled="t" fillcolor="#000000" stroked="f">
                <v:path arrowok="t"/>
                <v:fill type="solid"/>
              </v:shape>
            </v:group>
            <v:group style="position:absolute;left:8482;top:5279;width:10;height:5" coordorigin="8482,5279" coordsize="10,5">
              <v:shape style="position:absolute;left:8482;top:5279;width:10;height:5" coordorigin="8482,5279" coordsize="10,5" path="m8482,5282l8491,5282e" filled="f" stroked="t" strokeweight=".33999pt" strokecolor="#000000">
                <v:path arrowok="t"/>
              </v:shape>
            </v:group>
            <v:group style="position:absolute;left:8482;top:5031;width:666;height:248" coordorigin="8482,5031" coordsize="666,248">
              <v:shape style="position:absolute;left:8482;top:5031;width:666;height:248" coordorigin="8482,5031" coordsize="666,248" path="m9148,5031l9079,5032,9013,5036,8950,5042,8890,5050,8831,5060,8830,5060,8776,5072,8724,5086,8677,5102,8677,5103,8634,5120,8633,5120,8596,5139,8562,5159,8548,5169,8534,5180,8533,5180,8521,5192,8521,5193,8512,5204,8502,5216,8495,5228,8495,5229,8485,5253,8484,5253,8482,5265,8482,5279,8491,5279,8491,5266,8491,5266,8494,5255,8494,5255,8503,5232,8510,5222,8509,5222,8519,5210,8528,5199,8540,5187,8554,5176,8554,5176,8567,5168,8600,5147,8638,5128,8681,5111,8728,5096,8726,5096,8832,5069,8951,5051,9014,5045,9013,5045,9079,5042,9148,5040,9148,5031xe" filled="t" fillcolor="#000000" stroked="f">
                <v:path arrowok="t"/>
                <v:fill type="solid"/>
              </v:shape>
              <v:shape style="position:absolute;left:8482;top:5031;width:666;height:248" coordorigin="8482,5031" coordsize="666,248" path="m8491,5266l8491,5266,8491,5267,8491,5266xe" filled="t" fillcolor="#000000" stroked="f">
                <v:path arrowok="t"/>
                <v:fill type="solid"/>
              </v:shape>
              <v:shape style="position:absolute;left:8482;top:5031;width:666;height:248" coordorigin="8482,5031" coordsize="666,248" path="m8494,5255l8494,5255,8494,5256,8494,5255xe" filled="t" fillcolor="#000000" stroked="f">
                <v:path arrowok="t"/>
                <v:fill type="solid"/>
              </v:shape>
              <v:shape style="position:absolute;left:8482;top:5031;width:666;height:248" coordorigin="8482,5031" coordsize="666,248" path="m8510,5220l8509,5222,8510,5222,8510,5220xe" filled="t" fillcolor="#000000" stroked="f">
                <v:path arrowok="t"/>
                <v:fill type="solid"/>
              </v:shape>
              <v:shape style="position:absolute;left:8482;top:5031;width:666;height:248" coordorigin="8482,5031" coordsize="666,248" path="m8554,5176l8554,5176,8552,5177,8554,5176xe" filled="t" fillcolor="#000000" stroked="f">
                <v:path arrowok="t"/>
                <v:fill type="solid"/>
              </v:shape>
            </v:group>
            <v:group style="position:absolute;left:9148;top:5031;width:2;height:10" coordorigin="9148,5031" coordsize="2,10">
              <v:shape style="position:absolute;left:9148;top:5031;width:2;height:10" coordorigin="9148,5031" coordsize="0,10" path="m9148,5031l9148,5040e" filled="t" fillcolor="#000000" stroked="f">
                <v:path arrowok="t"/>
                <v:fill type="solid"/>
              </v:shape>
            </v:group>
            <v:group style="position:absolute;left:9148;top:5031;width:5;height:10" coordorigin="9148,5031" coordsize="5,10">
              <v:shape style="position:absolute;left:9148;top:5031;width:5;height:10" coordorigin="9148,5031" coordsize="5,10" path="m9148,5036l9152,5036e" filled="f" stroked="t" strokeweight=".58001pt" strokecolor="#000000">
                <v:path arrowok="t"/>
              </v:shape>
            </v:group>
            <v:group style="position:absolute;left:9148;top:5031;width:2;height:10" coordorigin="9148,5031" coordsize="2,10">
              <v:shape style="position:absolute;left:9148;top:5031;width:2;height:10" coordorigin="9148,5031" coordsize="0,10" path="m9148,5040l9148,5031e" filled="t" fillcolor="#000000" stroked="f">
                <v:path arrowok="t"/>
                <v:fill type="solid"/>
              </v:shape>
            </v:group>
            <v:group style="position:absolute;left:4710;top:4173;width:421;height:244" coordorigin="4710,4173" coordsize="421,244">
              <v:shape style="position:absolute;left:4710;top:4173;width:421;height:244" coordorigin="4710,4173" coordsize="421,244" path="m4710,4416l5131,4416,5131,4173,4710,4173,4710,4416xe" filled="t" fillcolor="#FFFFFF" stroked="f">
                <v:path arrowok="t"/>
                <v:fill type="solid"/>
              </v:shape>
            </v:group>
            <v:group style="position:absolute;left:6395;top:1581;width:11;height:8" coordorigin="6395,1581" coordsize="11,8">
              <v:shape style="position:absolute;left:6395;top:1581;width:11;height:8" coordorigin="6395,1581" coordsize="11,8" path="m6403,1581l6395,1586,6397,1589,6406,1584,6403,1581xe" filled="t" fillcolor="#000000" stroked="f">
                <v:path arrowok="t"/>
                <v:fill type="solid"/>
              </v:shape>
            </v:group>
            <v:group style="position:absolute;left:3773;top:640;width:2110;height:2" coordorigin="3773,640" coordsize="2110,2">
              <v:shape style="position:absolute;left:3773;top:640;width:2110;height:2" coordorigin="3773,640" coordsize="2110,0" path="m3773,640l5882,640e" filled="f" stroked="t" strokeweight=".579980pt" strokecolor="#000000">
                <v:path arrowok="t"/>
              </v:shape>
            </v:group>
            <v:group style="position:absolute;left:5852;top:615;width:11;height:8" coordorigin="5852,615" coordsize="11,8">
              <v:shape style="position:absolute;left:5852;top:615;width:11;height:8" coordorigin="5852,615" coordsize="11,8" path="m5861,615l5852,620,5855,623,5863,618,5861,615xe" filled="t" fillcolor="#000000" stroked="f">
                <v:path arrowok="t"/>
                <v:fill type="solid"/>
              </v:shape>
            </v:group>
            <v:group style="position:absolute;left:5892;top:1625;width:104;height:121" coordorigin="5892,1625" coordsize="104,121">
              <v:shape style="position:absolute;left:5892;top:1625;width:104;height:121" coordorigin="5892,1625" coordsize="104,121" path="m5996,1685l5976,1685,5976,1710,5992,1719,5981,1737,5996,1746,5996,1685xe" filled="t" fillcolor="#000000" stroked="f">
                <v:path arrowok="t"/>
                <v:fill type="solid"/>
              </v:shape>
              <v:shape style="position:absolute;left:5892;top:1625;width:104;height:121" coordorigin="5892,1625" coordsize="104,121" path="m5909,1676l5892,1685,5908,1694,5981,1737,5976,1728,5976,1710,5949,1694,5918,1694,5909,1676xe" filled="t" fillcolor="#000000" stroked="f">
                <v:path arrowok="t"/>
                <v:fill type="solid"/>
              </v:shape>
              <v:shape style="position:absolute;left:5892;top:1625;width:104;height:121" coordorigin="5892,1625" coordsize="104,121" path="m5976,1710l5976,1728,5981,1737,5992,1719,5976,1710xe" filled="t" fillcolor="#000000" stroked="f">
                <v:path arrowok="t"/>
                <v:fill type="solid"/>
              </v:shape>
              <v:shape style="position:absolute;left:5892;top:1625;width:104;height:121" coordorigin="5892,1625" coordsize="104,121" path="m5996,1625l5909,1676,5918,1694,5934,1685,5918,1676,5950,1676,5992,1652,5996,1643,5996,1625xe" filled="t" fillcolor="#000000" stroked="f">
                <v:path arrowok="t"/>
                <v:fill type="solid"/>
              </v:shape>
              <v:shape style="position:absolute;left:5892;top:1625;width:104;height:121" coordorigin="5892,1625" coordsize="104,121" path="m5934,1685l5918,1694,5949,1694,5934,1685xe" filled="t" fillcolor="#000000" stroked="f">
                <v:path arrowok="t"/>
                <v:fill type="solid"/>
              </v:shape>
              <v:shape style="position:absolute;left:5892;top:1625;width:104;height:121" coordorigin="5892,1625" coordsize="104,121" path="m5950,1676l5918,1676,5934,1685,5950,1676xe" filled="t" fillcolor="#000000" stroked="f">
                <v:path arrowok="t"/>
                <v:fill type="solid"/>
              </v:shape>
            </v:group>
            <v:group style="position:absolute;left:5976;top:1643;width:20;height:42" coordorigin="5976,1643" coordsize="20,42">
              <v:shape style="position:absolute;left:5976;top:1643;width:20;height:42" coordorigin="5976,1643" coordsize="20,42" path="m5976,1664l5996,1664e" filled="f" stroked="t" strokeweight="2.2pt" strokecolor="#000000">
                <v:path arrowok="t"/>
              </v:shape>
            </v:group>
            <v:group style="position:absolute;left:5914;top:1643;width:73;height:85" coordorigin="5914,1643" coordsize="73,85">
              <v:shape style="position:absolute;left:5914;top:1643;width:73;height:85" coordorigin="5914,1643" coordsize="73,85" path="m5987,1643l5914,1685,5987,1728,5987,1643xe" filled="t" fillcolor="#000000" stroked="f">
                <v:path arrowok="t"/>
                <v:fill type="solid"/>
              </v:shape>
            </v:group>
            <v:group style="position:absolute;left:5993;top:1685;width:77;height:2" coordorigin="5993,1685" coordsize="77,2">
              <v:shape style="position:absolute;left:5993;top:1685;width:77;height:2" coordorigin="5993,1685" coordsize="77,0" path="m5993,1685l6070,1685e" filled="f" stroked="t" strokeweight=".58001pt" strokecolor="#000000">
                <v:path arrowok="t"/>
              </v:shape>
            </v:group>
            <v:group style="position:absolute;left:5855;top:618;width:548;height:967" coordorigin="5855,618" coordsize="548,967">
              <v:shape style="position:absolute;left:5855;top:618;width:548;height:967" coordorigin="5855,618" coordsize="548,967" path="m5863,618l5855,623,6395,1586,6403,1581,5863,618xe" filled="t" fillcolor="#000000" stroked="f">
                <v:path arrowok="t"/>
                <v:fill type="solid"/>
              </v:shape>
            </v:group>
            <v:group style="position:absolute;left:3766;top:480;width:10;height:46" coordorigin="3766,480" coordsize="10,46">
              <v:shape style="position:absolute;left:3766;top:480;width:10;height:46" coordorigin="3766,480" coordsize="10,46" path="m3766,503l3775,503e" filled="f" stroked="t" strokeweight="2.38pt" strokecolor="#000000">
                <v:path arrowok="t"/>
              </v:shape>
            </v:group>
            <v:group style="position:absolute;left:3766;top:604;width:10;height:78" coordorigin="3766,604" coordsize="10,78">
              <v:shape style="position:absolute;left:3766;top:604;width:10;height:78" coordorigin="3766,604" coordsize="10,78" path="m3766,643l3775,643e" filled="f" stroked="t" strokeweight="4.0pt" strokecolor="#000000">
                <v:path arrowok="t"/>
              </v:shape>
            </v:group>
            <v:group style="position:absolute;left:3766;top:760;width:10;height:79" coordorigin="3766,760" coordsize="10,79">
              <v:shape style="position:absolute;left:3766;top:760;width:10;height:79" coordorigin="3766,760" coordsize="10,79" path="m3766,800l3775,800e" filled="f" stroked="t" strokeweight="4.060000pt" strokecolor="#000000">
                <v:path arrowok="t"/>
              </v:shape>
            </v:group>
            <v:group style="position:absolute;left:3766;top:917;width:10;height:78" coordorigin="3766,917" coordsize="10,78">
              <v:shape style="position:absolute;left:3766;top:917;width:10;height:78" coordorigin="3766,917" coordsize="10,78" path="m3766,956l3775,956e" filled="f" stroked="t" strokeweight="4.0pt" strokecolor="#000000">
                <v:path arrowok="t"/>
              </v:shape>
            </v:group>
            <v:group style="position:absolute;left:3766;top:1074;width:10;height:78" coordorigin="3766,1074" coordsize="10,78">
              <v:shape style="position:absolute;left:3766;top:1074;width:10;height:78" coordorigin="3766,1074" coordsize="10,78" path="m3766,1113l3775,1113e" filled="f" stroked="t" strokeweight="4.0pt" strokecolor="#000000">
                <v:path arrowok="t"/>
              </v:shape>
            </v:group>
            <v:group style="position:absolute;left:3766;top:1230;width:10;height:78" coordorigin="3766,1230" coordsize="10,78">
              <v:shape style="position:absolute;left:3766;top:1230;width:10;height:78" coordorigin="3766,1230" coordsize="10,78" path="m3766,1269l3775,1269e" filled="f" stroked="t" strokeweight="4.0pt" strokecolor="#000000">
                <v:path arrowok="t"/>
              </v:shape>
            </v:group>
            <v:group style="position:absolute;left:3766;top:1388;width:10;height:78" coordorigin="3766,1388" coordsize="10,78">
              <v:shape style="position:absolute;left:3766;top:1388;width:10;height:78" coordorigin="3766,1388" coordsize="10,78" path="m3766,1427l3775,1427e" filled="f" stroked="t" strokeweight="4.0pt" strokecolor="#000000">
                <v:path arrowok="t"/>
              </v:shape>
            </v:group>
            <v:group style="position:absolute;left:3766;top:1544;width:10;height:78" coordorigin="3766,1544" coordsize="10,78">
              <v:shape style="position:absolute;left:3766;top:1544;width:10;height:78" coordorigin="3766,1544" coordsize="10,78" path="m3766,1583l3775,1583e" filled="f" stroked="t" strokeweight="4.0pt" strokecolor="#000000">
                <v:path arrowok="t"/>
              </v:shape>
            </v:group>
            <v:group style="position:absolute;left:3766;top:1701;width:10;height:78" coordorigin="3766,1701" coordsize="10,78">
              <v:shape style="position:absolute;left:3766;top:1701;width:10;height:78" coordorigin="3766,1701" coordsize="10,78" path="m3766,1740l3775,1740e" filled="f" stroked="t" strokeweight="4.0pt" strokecolor="#000000">
                <v:path arrowok="t"/>
              </v:shape>
            </v:group>
            <v:group style="position:absolute;left:3766;top:1857;width:10;height:78" coordorigin="3766,1857" coordsize="10,78">
              <v:shape style="position:absolute;left:3766;top:1857;width:10;height:78" coordorigin="3766,1857" coordsize="10,78" path="m3766,1896l3775,1896e" filled="f" stroked="t" strokeweight="4.0pt" strokecolor="#000000">
                <v:path arrowok="t"/>
              </v:shape>
            </v:group>
            <v:group style="position:absolute;left:3766;top:2014;width:10;height:78" coordorigin="3766,2014" coordsize="10,78">
              <v:shape style="position:absolute;left:3766;top:2014;width:10;height:78" coordorigin="3766,2014" coordsize="10,78" path="m3766,2053l3775,2053e" filled="f" stroked="t" strokeweight="4.0pt" strokecolor="#000000">
                <v:path arrowok="t"/>
              </v:shape>
            </v:group>
            <v:group style="position:absolute;left:3766;top:2170;width:10;height:78" coordorigin="3766,2170" coordsize="10,78">
              <v:shape style="position:absolute;left:3766;top:2170;width:10;height:78" coordorigin="3766,2170" coordsize="10,78" path="m3766,2209l3775,2209e" filled="f" stroked="t" strokeweight="4.0pt" strokecolor="#000000">
                <v:path arrowok="t"/>
              </v:shape>
            </v:group>
            <v:group style="position:absolute;left:3766;top:2327;width:10;height:78" coordorigin="3766,2327" coordsize="10,78">
              <v:shape style="position:absolute;left:3766;top:2327;width:10;height:78" coordorigin="3766,2327" coordsize="10,78" path="m3766,2366l3775,2366e" filled="f" stroked="t" strokeweight="4.0pt" strokecolor="#000000">
                <v:path arrowok="t"/>
              </v:shape>
            </v:group>
            <v:group style="position:absolute;left:3766;top:2483;width:10;height:78" coordorigin="3766,2483" coordsize="10,78">
              <v:shape style="position:absolute;left:3766;top:2483;width:10;height:78" coordorigin="3766,2483" coordsize="10,78" path="m3766,2522l3775,2522e" filled="f" stroked="t" strokeweight="4.0pt" strokecolor="#000000">
                <v:path arrowok="t"/>
              </v:shape>
            </v:group>
            <v:group style="position:absolute;left:3766;top:2639;width:10;height:46" coordorigin="3766,2639" coordsize="10,46">
              <v:shape style="position:absolute;left:3766;top:2639;width:10;height:46" coordorigin="3766,2639" coordsize="10,46" path="m3766,2686l3775,2686,3775,2639,3766,2639,3766,2686xe" filled="t" fillcolor="#000000" stroked="f">
                <v:path arrowok="t"/>
                <v:fill type="solid"/>
              </v:shape>
            </v:group>
            <v:group style="position:absolute;left:3715;top:2411;width:121;height:104" coordorigin="3715,2411" coordsize="121,104">
              <v:shape style="position:absolute;left:3715;top:2411;width:121;height:104" coordorigin="3715,2411" coordsize="121,104" path="m3725,2500l3715,2516,3776,2516,3776,2511,3743,2511,3725,2500xe" filled="t" fillcolor="#000000" stroked="f">
                <v:path arrowok="t"/>
                <v:fill type="solid"/>
              </v:shape>
              <v:shape style="position:absolute;left:3715;top:2411;width:121;height:104" coordorigin="3715,2411" coordsize="121,104" path="m3786,2428l3786,2438,3777,2453,3810,2511,3818,2516,3836,2516,3828,2501,3786,2428xe" filled="t" fillcolor="#000000" stroked="f">
                <v:path arrowok="t"/>
                <v:fill type="solid"/>
              </v:shape>
              <v:shape style="position:absolute;left:3715;top:2411;width:121;height:104" coordorigin="3715,2411" coordsize="121,104" path="m3752,2495l3733,2495,3725,2500,3743,2511,3752,2495xe" filled="t" fillcolor="#000000" stroked="f">
                <v:path arrowok="t"/>
                <v:fill type="solid"/>
              </v:shape>
              <v:shape style="position:absolute;left:3715;top:2411;width:121;height:104" coordorigin="3715,2411" coordsize="121,104" path="m3776,2495l3752,2495,3743,2511,3776,2511,3776,2495xe" filled="t" fillcolor="#000000" stroked="f">
                <v:path arrowok="t"/>
                <v:fill type="solid"/>
              </v:shape>
              <v:shape style="position:absolute;left:3715;top:2411;width:121;height:104" coordorigin="3715,2411" coordsize="121,104" path="m3776,2411l3768,2427,3725,2500,3733,2495,3752,2495,3777,2453,3768,2438,3786,2428,3776,2411xe" filled="t" fillcolor="#000000" stroked="f">
                <v:path arrowok="t"/>
                <v:fill type="solid"/>
              </v:shape>
              <v:shape style="position:absolute;left:3715;top:2411;width:121;height:104" coordorigin="3715,2411" coordsize="121,104" path="m3786,2428l3768,2438,3777,2453,3786,2438,3786,2428xe" filled="t" fillcolor="#000000" stroked="f">
                <v:path arrowok="t"/>
                <v:fill type="solid"/>
              </v:shape>
            </v:group>
            <v:group style="position:absolute;left:3776;top:2495;width:42;height:20" coordorigin="3776,2495" coordsize="42,20">
              <v:shape style="position:absolute;left:3776;top:2495;width:42;height:20" coordorigin="3776,2495" coordsize="42,20" path="m3776,2505l3818,2505e" filled="f" stroked="t" strokeweight="1.120pt" strokecolor="#000000">
                <v:path arrowok="t"/>
              </v:shape>
            </v:group>
            <v:group style="position:absolute;left:3733;top:2433;width:85;height:73" coordorigin="3733,2433" coordsize="85,73">
              <v:shape style="position:absolute;left:3733;top:2433;width:85;height:73" coordorigin="3733,2433" coordsize="85,73" path="m3776,2433l3733,2506,3818,2506,3776,2433xe" filled="t" fillcolor="#000000" stroked="f">
                <v:path arrowok="t"/>
                <v:fill type="solid"/>
              </v:shape>
            </v:group>
            <v:group style="position:absolute;left:3714;top:4323;width:121;height:103" coordorigin="3714,4323" coordsize="121,103">
              <v:shape style="position:absolute;left:3714;top:4323;width:121;height:103" coordorigin="3714,4323" coordsize="121,103" path="m3809,4328l3776,4385,3785,4401,3767,4412,3775,4426,3785,4410,3823,4343,3818,4343,3827,4337,3809,4328xe" filled="t" fillcolor="#000000" stroked="f">
                <v:path arrowok="t"/>
                <v:fill type="solid"/>
              </v:shape>
              <v:shape style="position:absolute;left:3714;top:4323;width:121;height:103" coordorigin="3714,4323" coordsize="121,103" path="m3733,4323l3714,4323,3724,4338,3767,4412,3767,4401,3776,4385,3742,4328,3733,4323xe" filled="t" fillcolor="#000000" stroked="f">
                <v:path arrowok="t"/>
                <v:fill type="solid"/>
              </v:shape>
              <v:shape style="position:absolute;left:3714;top:4323;width:121;height:103" coordorigin="3714,4323" coordsize="121,103" path="m3776,4385l3767,4401,3767,4412,3785,4401,3776,4385xe" filled="t" fillcolor="#000000" stroked="f">
                <v:path arrowok="t"/>
                <v:fill type="solid"/>
              </v:shape>
              <v:shape style="position:absolute;left:3714;top:4323;width:121;height:103" coordorigin="3714,4323" coordsize="121,103" path="m3835,4323l3776,4323,3776,4343,3800,4343,3809,4328,3832,4328,3835,4323xe" filled="t" fillcolor="#000000" stroked="f">
                <v:path arrowok="t"/>
                <v:fill type="solid"/>
              </v:shape>
              <v:shape style="position:absolute;left:3714;top:4323;width:121;height:103" coordorigin="3714,4323" coordsize="121,103" path="m3827,4337l3818,4343,3823,4343,3827,4337xe" filled="t" fillcolor="#000000" stroked="f">
                <v:path arrowok="t"/>
                <v:fill type="solid"/>
              </v:shape>
              <v:shape style="position:absolute;left:3714;top:4323;width:121;height:103" coordorigin="3714,4323" coordsize="121,103" path="m3832,4328l3809,4328,3827,4337,3832,4328xe" filled="t" fillcolor="#000000" stroked="f">
                <v:path arrowok="t"/>
                <v:fill type="solid"/>
              </v:shape>
            </v:group>
            <v:group style="position:absolute;left:3733;top:4323;width:43;height:20" coordorigin="3733,4323" coordsize="43,20">
              <v:shape style="position:absolute;left:3733;top:4323;width:43;height:20" coordorigin="3733,4323" coordsize="43,20" path="m3733,4333l3776,4333e" filled="f" stroked="t" strokeweight="1.120pt" strokecolor="#000000">
                <v:path arrowok="t"/>
              </v:shape>
            </v:group>
            <v:group style="position:absolute;left:3733;top:4332;width:85;height:73" coordorigin="3733,4332" coordsize="85,73">
              <v:shape style="position:absolute;left:3733;top:4332;width:85;height:73" coordorigin="3733,4332" coordsize="85,73" path="m3818,4332l3733,4332,3776,4406,3818,4332xe" filled="t" fillcolor="#000000" stroked="f">
                <v:path arrowok="t"/>
                <v:fill type="solid"/>
              </v:shape>
            </v:group>
            <v:group style="position:absolute;left:3772;top:2512;width:10;height:44" coordorigin="3772,2512" coordsize="10,44">
              <v:shape style="position:absolute;left:3772;top:2512;width:10;height:44" coordorigin="3772,2512" coordsize="10,44" path="m3772,2534l3781,2534e" filled="f" stroked="t" strokeweight="2.320pt" strokecolor="#000000">
                <v:path arrowok="t"/>
              </v:shape>
            </v:group>
            <v:group style="position:absolute;left:3771;top:2639;width:12;height:82" coordorigin="3771,2639" coordsize="12,82">
              <v:shape style="position:absolute;left:3771;top:2639;width:12;height:82" coordorigin="3771,2639" coordsize="12,82" path="m3771,2721l3782,2721,3782,2639,3771,2639,3771,2721xe" filled="t" fillcolor="#000000" stroked="f">
                <v:path arrowok="t"/>
                <v:fill type="solid"/>
              </v:shape>
            </v:group>
            <v:group style="position:absolute;left:3772;top:2804;width:10;height:82" coordorigin="3772,2804" coordsize="10,82">
              <v:shape style="position:absolute;left:3772;top:2804;width:10;height:82" coordorigin="3772,2804" coordsize="10,82" path="m3776,2804l3776,2885e" filled="f" stroked="t" strokeweight=".580pt" strokecolor="#000000">
                <v:path arrowok="t"/>
              </v:shape>
            </v:group>
            <v:group style="position:absolute;left:3772;top:2968;width:10;height:82" coordorigin="3772,2968" coordsize="10,82">
              <v:shape style="position:absolute;left:3772;top:2968;width:10;height:82" coordorigin="3772,2968" coordsize="10,82" path="m3776,2968l3776,3050e" filled="f" stroked="t" strokeweight=".580pt" strokecolor="#000000">
                <v:path arrowok="t"/>
              </v:shape>
            </v:group>
            <v:group style="position:absolute;left:3772;top:3132;width:10;height:82" coordorigin="3772,3132" coordsize="10,82">
              <v:shape style="position:absolute;left:3772;top:3132;width:10;height:82" coordorigin="3772,3132" coordsize="10,82" path="m3776,3132l3776,3214e" filled="f" stroked="t" strokeweight=".580pt" strokecolor="#000000">
                <v:path arrowok="t"/>
              </v:shape>
            </v:group>
            <v:group style="position:absolute;left:3772;top:3297;width:10;height:82" coordorigin="3772,3297" coordsize="10,82">
              <v:shape style="position:absolute;left:3772;top:3297;width:10;height:82" coordorigin="3772,3297" coordsize="10,82" path="m3776,3297l3776,3378e" filled="f" stroked="t" strokeweight=".580pt" strokecolor="#000000">
                <v:path arrowok="t"/>
              </v:shape>
            </v:group>
            <v:group style="position:absolute;left:3772;top:3624;width:10;height:82" coordorigin="3772,3624" coordsize="10,82">
              <v:shape style="position:absolute;left:3772;top:3624;width:10;height:82" coordorigin="3772,3624" coordsize="10,82" path="m3776,3624l3776,3706e" filled="f" stroked="t" strokeweight=".580pt" strokecolor="#000000">
                <v:path arrowok="t"/>
              </v:shape>
            </v:group>
            <v:group style="position:absolute;left:3772;top:3789;width:10;height:82" coordorigin="3772,3789" coordsize="10,82">
              <v:shape style="position:absolute;left:3772;top:3789;width:10;height:82" coordorigin="3772,3789" coordsize="10,82" path="m3776,3789l3776,3870e" filled="f" stroked="t" strokeweight=".580pt" strokecolor="#000000">
                <v:path arrowok="t"/>
              </v:shape>
            </v:group>
            <v:group style="position:absolute;left:3772;top:3953;width:10;height:82" coordorigin="3772,3953" coordsize="10,82">
              <v:shape style="position:absolute;left:3772;top:3953;width:10;height:82" coordorigin="3772,3953" coordsize="10,82" path="m3776,3953l3776,4035e" filled="f" stroked="t" strokeweight=".580pt" strokecolor="#000000">
                <v:path arrowok="t"/>
              </v:shape>
            </v:group>
            <v:group style="position:absolute;left:3772;top:4118;width:10;height:82" coordorigin="3772,4118" coordsize="10,82">
              <v:shape style="position:absolute;left:3772;top:4118;width:10;height:82" coordorigin="3772,4118" coordsize="10,82" path="m3776,4118l3776,4199e" filled="f" stroked="t" strokeweight=".580pt" strokecolor="#000000">
                <v:path arrowok="t"/>
              </v:shape>
            </v:group>
            <v:group style="position:absolute;left:3772;top:4282;width:10;height:44" coordorigin="3772,4282" coordsize="10,44">
              <v:shape style="position:absolute;left:3772;top:4282;width:10;height:44" coordorigin="3772,4282" coordsize="10,44" path="m3772,4304l3781,4304e" filled="f" stroked="t" strokeweight="2.320pt" strokecolor="#000000">
                <v:path arrowok="t"/>
              </v:shape>
            </v:group>
            <v:group style="position:absolute;left:3658;top:3447;width:244;height:164" coordorigin="3658,3447" coordsize="244,164">
              <v:shape style="position:absolute;left:3658;top:3447;width:244;height:164" coordorigin="3658,3447" coordsize="244,164" path="m3658,3611l3901,3611,3901,3447,3658,3447,3658,3611xe" filled="t" fillcolor="#FFFFFF" stroked="f">
                <v:path arrowok="t"/>
                <v:fill type="solid"/>
              </v:shape>
            </v:group>
            <v:group style="position:absolute;left:3653;top:3442;width:10;height:44" coordorigin="3653,3442" coordsize="10,44">
              <v:shape style="position:absolute;left:3653;top:3442;width:10;height:44" coordorigin="3653,3442" coordsize="10,44" path="m3653,3464l3662,3464e" filled="f" stroked="t" strokeweight="2.320pt" strokecolor="#FFFFFF">
                <v:path arrowok="t"/>
              </v:shape>
            </v:group>
            <v:group style="position:absolute;left:3658;top:3442;width:40;height:10" coordorigin="3658,3442" coordsize="40,10">
              <v:shape style="position:absolute;left:3658;top:3442;width:40;height:10" coordorigin="3658,3442" coordsize="40,10" path="m3658,3447l3697,3447e" filled="f" stroked="t" strokeweight=".58001pt" strokecolor="#FFFFFF">
                <v:path arrowok="t"/>
              </v:shape>
            </v:group>
            <v:group style="position:absolute;left:3750;top:3442;width:59;height:10" coordorigin="3750,3442" coordsize="59,10">
              <v:shape style="position:absolute;left:3750;top:3442;width:59;height:10" coordorigin="3750,3442" coordsize="59,10" path="m3750,3447l3809,3447e" filled="f" stroked="t" strokeweight=".58001pt" strokecolor="#FFFFFF">
                <v:path arrowok="t"/>
              </v:shape>
            </v:group>
            <v:group style="position:absolute;left:3862;top:3442;width:44;height:10" coordorigin="3862,3442" coordsize="44,10">
              <v:shape style="position:absolute;left:3862;top:3442;width:44;height:10" coordorigin="3862,3442" coordsize="44,10" path="m3862,3447l3906,3447e" filled="f" stroked="t" strokeweight=".58001pt" strokecolor="#FFFFFF">
                <v:path arrowok="t"/>
              </v:shape>
            </v:group>
            <v:group style="position:absolute;left:3896;top:3447;width:10;height:40" coordorigin="3896,3447" coordsize="10,40">
              <v:shape style="position:absolute;left:3896;top:3447;width:10;height:40" coordorigin="3896,3447" coordsize="10,40" path="m3896,3467l3906,3467e" filled="f" stroked="t" strokeweight="2.08pt" strokecolor="#FFFFFF">
                <v:path arrowok="t"/>
              </v:shape>
            </v:group>
            <v:group style="position:absolute;left:3896;top:3572;width:10;height:44" coordorigin="3896,3572" coordsize="10,44">
              <v:shape style="position:absolute;left:3896;top:3572;width:10;height:44" coordorigin="3896,3572" coordsize="10,44" path="m3896,3594l3906,3594e" filled="f" stroked="t" strokeweight="2.320pt" strokecolor="#FFFFFF">
                <v:path arrowok="t"/>
              </v:shape>
            </v:group>
            <v:group style="position:absolute;left:3862;top:3606;width:40;height:10" coordorigin="3862,3606" coordsize="40,10">
              <v:shape style="position:absolute;left:3862;top:3606;width:40;height:10" coordorigin="3862,3606" coordsize="40,10" path="m3862,3611l3901,3611e" filled="f" stroked="t" strokeweight=".58001pt" strokecolor="#FFFFFF">
                <v:path arrowok="t"/>
              </v:shape>
            </v:group>
            <v:group style="position:absolute;left:3750;top:3606;width:59;height:10" coordorigin="3750,3606" coordsize="59,10">
              <v:shape style="position:absolute;left:3750;top:3606;width:59;height:10" coordorigin="3750,3606" coordsize="59,10" path="m3750,3611l3809,3611e" filled="f" stroked="t" strokeweight=".58001pt" strokecolor="#FFFFFF">
                <v:path arrowok="t"/>
              </v:shape>
            </v:group>
            <v:group style="position:absolute;left:3653;top:3606;width:44;height:10" coordorigin="3653,3606" coordsize="44,10">
              <v:shape style="position:absolute;left:3653;top:3606;width:44;height:10" coordorigin="3653,3606" coordsize="44,10" path="m3653,3611l3697,3611e" filled="f" stroked="t" strokeweight=".58001pt" strokecolor="#FFFFFF">
                <v:path arrowok="t"/>
              </v:shape>
            </v:group>
            <v:group style="position:absolute;left:3653;top:3572;width:10;height:40" coordorigin="3653,3572" coordsize="10,40">
              <v:shape style="position:absolute;left:3653;top:3572;width:10;height:40" coordorigin="3653,3572" coordsize="10,40" path="m3653,3591l3662,3591e" filled="f" stroked="t" strokeweight="2.08pt" strokecolor="#FFFFFF">
                <v:path arrowok="t"/>
              </v:shape>
            </v:group>
            <v:group style="position:absolute;left:4504;top:3863;width:10;height:44" coordorigin="4504,3863" coordsize="10,44">
              <v:shape style="position:absolute;left:4504;top:3863;width:10;height:44" coordorigin="4504,3863" coordsize="10,44" path="m4504,3885l4513,3885e" filled="f" stroked="t" strokeweight="2.320pt" strokecolor="#000000">
                <v:path arrowok="t"/>
              </v:shape>
            </v:group>
            <v:group style="position:absolute;left:4504;top:3990;width:10;height:80" coordorigin="4504,3990" coordsize="10,80">
              <v:shape style="position:absolute;left:4504;top:3990;width:10;height:80" coordorigin="4504,3990" coordsize="10,80" path="m4508,3990l4508,4071e" filled="f" stroked="t" strokeweight=".579980pt" strokecolor="#000000">
                <v:path arrowok="t"/>
              </v:shape>
            </v:group>
            <v:group style="position:absolute;left:4504;top:4152;width:10;height:82" coordorigin="4504,4152" coordsize="10,82">
              <v:shape style="position:absolute;left:4504;top:4152;width:10;height:82" coordorigin="4504,4152" coordsize="10,82" path="m4508,4152l4508,4234e" filled="f" stroked="t" strokeweight=".579980pt" strokecolor="#000000">
                <v:path arrowok="t"/>
              </v:shape>
            </v:group>
            <v:group style="position:absolute;left:4504;top:4316;width:10;height:80" coordorigin="4504,4316" coordsize="10,80">
              <v:shape style="position:absolute;left:4504;top:4316;width:10;height:80" coordorigin="4504,4316" coordsize="10,80" path="m4508,4316l4508,4396e" filled="f" stroked="t" strokeweight=".579980pt" strokecolor="#000000">
                <v:path arrowok="t"/>
              </v:shape>
            </v:group>
            <v:group style="position:absolute;left:4504;top:4479;width:10;height:80" coordorigin="4504,4479" coordsize="10,80">
              <v:shape style="position:absolute;left:4504;top:4479;width:10;height:80" coordorigin="4504,4479" coordsize="10,80" path="m4508,4479l4508,4559e" filled="f" stroked="t" strokeweight=".579980pt" strokecolor="#000000">
                <v:path arrowok="t"/>
              </v:shape>
            </v:group>
            <v:group style="position:absolute;left:4504;top:4641;width:10;height:82" coordorigin="4504,4641" coordsize="10,82">
              <v:shape style="position:absolute;left:4504;top:4641;width:10;height:82" coordorigin="4504,4641" coordsize="10,82" path="m4508,4641l4508,4722e" filled="f" stroked="t" strokeweight=".579980pt" strokecolor="#000000">
                <v:path arrowok="t"/>
              </v:shape>
            </v:group>
            <v:group style="position:absolute;left:4504;top:4804;width:10;height:80" coordorigin="4504,4804" coordsize="10,80">
              <v:shape style="position:absolute;left:4504;top:4804;width:10;height:80" coordorigin="4504,4804" coordsize="10,80" path="m4508,4804l4508,4884e" filled="f" stroked="t" strokeweight=".579980pt" strokecolor="#000000">
                <v:path arrowok="t"/>
              </v:shape>
            </v:group>
            <v:group style="position:absolute;left:4504;top:4966;width:10;height:82" coordorigin="4504,4966" coordsize="10,82">
              <v:shape style="position:absolute;left:4504;top:4966;width:10;height:82" coordorigin="4504,4966" coordsize="10,82" path="m4508,4966l4508,5048e" filled="f" stroked="t" strokeweight=".579980pt" strokecolor="#000000">
                <v:path arrowok="t"/>
              </v:shape>
            </v:group>
            <v:group style="position:absolute;left:4504;top:5129;width:10;height:80" coordorigin="4504,5129" coordsize="10,80">
              <v:shape style="position:absolute;left:4504;top:5129;width:10;height:80" coordorigin="4504,5129" coordsize="10,80" path="m4508,5129l4508,5210e" filled="f" stroked="t" strokeweight=".579980pt" strokecolor="#000000">
                <v:path arrowok="t"/>
              </v:shape>
            </v:group>
            <v:group style="position:absolute;left:4504;top:5292;width:10;height:80" coordorigin="4504,5292" coordsize="10,80">
              <v:shape style="position:absolute;left:4504;top:5292;width:10;height:80" coordorigin="4504,5292" coordsize="10,80" path="m4508,5292l4508,5373e" filled="f" stroked="t" strokeweight=".579980pt" strokecolor="#000000">
                <v:path arrowok="t"/>
              </v:shape>
            </v:group>
            <v:group style="position:absolute;left:4504;top:5454;width:10;height:82" coordorigin="4504,5454" coordsize="10,82">
              <v:shape style="position:absolute;left:4504;top:5454;width:10;height:82" coordorigin="4504,5454" coordsize="10,82" path="m4508,5454l4508,5536e" filled="f" stroked="t" strokeweight=".579980pt" strokecolor="#000000">
                <v:path arrowok="t"/>
              </v:shape>
            </v:group>
            <v:group style="position:absolute;left:4504;top:5618;width:10;height:5" coordorigin="4504,5618" coordsize="10,5">
              <v:shape style="position:absolute;left:4504;top:5618;width:10;height:5" coordorigin="4504,5618" coordsize="10,5" path="m4504,5620l4513,5620e" filled="f" stroked="t" strokeweight=".34002pt" strokecolor="#000000">
                <v:path arrowok="t"/>
              </v:shape>
            </v:group>
            <v:group style="position:absolute;left:4504;top:5622;width:10;height:76" coordorigin="4504,5622" coordsize="10,76">
              <v:shape style="position:absolute;left:4504;top:5622;width:10;height:76" coordorigin="4504,5622" coordsize="10,76" path="m4504,5660l4513,5660e" filled="f" stroked="t" strokeweight="3.88pt" strokecolor="#000000">
                <v:path arrowok="t"/>
              </v:shape>
            </v:group>
            <v:group style="position:absolute;left:4504;top:5781;width:10;height:5" coordorigin="4504,5781" coordsize="10,5">
              <v:shape style="position:absolute;left:4504;top:5781;width:10;height:5" coordorigin="4504,5781" coordsize="10,5" path="m4504,5783l4513,5783e" filled="f" stroked="t" strokeweight=".34002pt" strokecolor="#000000">
                <v:path arrowok="t"/>
              </v:shape>
            </v:group>
            <v:group style="position:absolute;left:4504;top:5786;width:10;height:76" coordorigin="4504,5786" coordsize="10,76">
              <v:shape style="position:absolute;left:4504;top:5786;width:10;height:76" coordorigin="4504,5786" coordsize="10,76" path="m4504,5823l4513,5823e" filled="f" stroked="t" strokeweight="3.88pt" strokecolor="#000000">
                <v:path arrowok="t"/>
              </v:shape>
            </v:group>
            <v:group style="position:absolute;left:4504;top:5943;width:10;height:5" coordorigin="4504,5943" coordsize="10,5">
              <v:shape style="position:absolute;left:4504;top:5943;width:10;height:5" coordorigin="4504,5943" coordsize="10,5" path="m4504,5945l4513,5945e" filled="f" stroked="t" strokeweight=".33999pt" strokecolor="#000000">
                <v:path arrowok="t"/>
              </v:shape>
            </v:group>
            <v:group style="position:absolute;left:4504;top:5948;width:10;height:40" coordorigin="4504,5948" coordsize="10,40">
              <v:shape style="position:absolute;left:4504;top:5948;width:10;height:40" coordorigin="4504,5948" coordsize="10,40" path="m4504,5967l4513,5967e" filled="f" stroked="t" strokeweight="2.08pt" strokecolor="#000000">
                <v:path arrowok="t"/>
              </v:shape>
            </v:group>
            <v:group style="position:absolute;left:5219;top:3970;width:2;height:271" coordorigin="5219,3970" coordsize="2,271">
              <v:shape style="position:absolute;left:5219;top:3970;width:2;height:271" coordorigin="5219,3970" coordsize="0,271" path="m5219,3970l5219,4241e" filled="f" stroked="t" strokeweight="3.29pt" strokecolor="#FFFFFF">
                <v:path arrowok="t"/>
              </v:shape>
            </v:group>
            <v:group style="position:absolute;left:5246;top:4064;width:10;height:52" coordorigin="5246,4064" coordsize="10,52">
              <v:shape style="position:absolute;left:5246;top:4064;width:10;height:52" coordorigin="5246,4064" coordsize="10,52" path="m5246,4089l5256,4089e" filled="f" stroked="t" strokeweight="2.68pt" strokecolor="#FFFFFF">
                <v:path arrowok="t"/>
              </v:shape>
            </v:group>
            <v:group style="position:absolute;left:5246;top:4164;width:10;height:44" coordorigin="5246,4164" coordsize="10,44">
              <v:shape style="position:absolute;left:5246;top:4164;width:10;height:44" coordorigin="5246,4164" coordsize="10,44" path="m5246,4187l5256,4187e" filled="f" stroked="t" strokeweight="2.320pt" strokecolor="#FFFFFF">
                <v:path arrowok="t"/>
              </v:shape>
            </v:group>
            <v:group style="position:absolute;left:5186;top:4164;width:10;height:40" coordorigin="5186,4164" coordsize="10,40">
              <v:shape style="position:absolute;left:5186;top:4164;width:10;height:40" coordorigin="5186,4164" coordsize="10,40" path="m5186,4184l5196,4184e" filled="f" stroked="t" strokeweight="2.08pt" strokecolor="#FFFFFF">
                <v:path arrowok="t"/>
              </v:shape>
            </v:group>
            <v:group style="position:absolute;left:5186;top:4110;width:10;height:5" coordorigin="5186,4110" coordsize="10,5">
              <v:shape style="position:absolute;left:5186;top:4110;width:10;height:5" coordorigin="5186,4110" coordsize="10,5" path="m5186,4113l5196,4113e" filled="f" stroked="t" strokeweight=".33999pt" strokecolor="#FFFFFF">
                <v:path arrowok="t"/>
              </v:shape>
            </v:group>
            <v:group style="position:absolute;left:5186;top:4059;width:10;height:52" coordorigin="5186,4059" coordsize="10,52">
              <v:shape style="position:absolute;left:5186;top:4059;width:10;height:52" coordorigin="5186,4059" coordsize="10,52" path="m5186,4085l5196,4085e" filled="f" stroked="t" strokeweight="2.68pt" strokecolor="#FFFFFF">
                <v:path arrowok="t"/>
              </v:shape>
            </v:group>
            <v:group style="position:absolute;left:5873;top:480;width:10;height:5" coordorigin="5873,480" coordsize="10,5">
              <v:shape style="position:absolute;left:5873;top:480;width:10;height:5" coordorigin="5873,480" coordsize="10,5" path="m5873,483l5882,483e" filled="f" stroked="t" strokeweight=".33999pt" strokecolor="#000000">
                <v:path arrowok="t"/>
              </v:shape>
            </v:group>
            <v:group style="position:absolute;left:5873;top:485;width:10;height:41" coordorigin="5873,485" coordsize="10,41">
              <v:shape style="position:absolute;left:5873;top:485;width:10;height:41" coordorigin="5873,485" coordsize="10,41" path="m5873,506l5882,506e" filled="f" stroked="t" strokeweight="2.14pt" strokecolor="#000000">
                <v:path arrowok="t"/>
              </v:shape>
            </v:group>
            <v:group style="position:absolute;left:5873;top:605;width:10;height:78" coordorigin="5873,605" coordsize="10,78">
              <v:shape style="position:absolute;left:5873;top:605;width:10;height:78" coordorigin="5873,605" coordsize="10,78" path="m5873,644l5882,644e" filled="f" stroked="t" strokeweight="4.0pt" strokecolor="#000000">
                <v:path arrowok="t"/>
              </v:shape>
            </v:group>
            <v:group style="position:absolute;left:5873;top:762;width:10;height:79" coordorigin="5873,762" coordsize="10,79">
              <v:shape style="position:absolute;left:5873;top:762;width:10;height:79" coordorigin="5873,762" coordsize="10,79" path="m5873,802l5882,802e" filled="f" stroked="t" strokeweight="4.060000pt" strokecolor="#000000">
                <v:path arrowok="t"/>
              </v:shape>
            </v:group>
            <v:group style="position:absolute;left:5873;top:921;width:10;height:79" coordorigin="5873,921" coordsize="10,79">
              <v:shape style="position:absolute;left:5873;top:921;width:10;height:79" coordorigin="5873,921" coordsize="10,79" path="m5873,960l5882,960e" filled="f" stroked="t" strokeweight="4.060000pt" strokecolor="#000000">
                <v:path arrowok="t"/>
              </v:shape>
            </v:group>
            <v:group style="position:absolute;left:5873;top:1079;width:10;height:78" coordorigin="5873,1079" coordsize="10,78">
              <v:shape style="position:absolute;left:5873;top:1079;width:10;height:78" coordorigin="5873,1079" coordsize="10,78" path="m5873,1118l5882,1118e" filled="f" stroked="t" strokeweight="4.0pt" strokecolor="#000000">
                <v:path arrowok="t"/>
              </v:shape>
            </v:group>
            <v:group style="position:absolute;left:5873;top:1238;width:10;height:78" coordorigin="5873,1238" coordsize="10,78">
              <v:shape style="position:absolute;left:5873;top:1238;width:10;height:78" coordorigin="5873,1238" coordsize="10,78" path="m5873,1277l5882,1277e" filled="f" stroked="t" strokeweight="4.0pt" strokecolor="#000000">
                <v:path arrowok="t"/>
              </v:shape>
            </v:group>
            <v:group style="position:absolute;left:5873;top:1395;width:10;height:79" coordorigin="5873,1395" coordsize="10,79">
              <v:shape style="position:absolute;left:5873;top:1395;width:10;height:79" coordorigin="5873,1395" coordsize="10,79" path="m5873,1434l5882,1434e" filled="f" stroked="t" strokeweight="4.060000pt" strokecolor="#000000">
                <v:path arrowok="t"/>
              </v:shape>
            </v:group>
            <v:group style="position:absolute;left:5873;top:1553;width:10;height:79" coordorigin="5873,1553" coordsize="10,79">
              <v:shape style="position:absolute;left:5873;top:1553;width:10;height:79" coordorigin="5873,1553" coordsize="10,79" path="m5873,1593l5882,1593e" filled="f" stroked="t" strokeweight="4.060000pt" strokecolor="#000000">
                <v:path arrowok="t"/>
              </v:shape>
            </v:group>
            <v:group style="position:absolute;left:5873;top:1712;width:10;height:78" coordorigin="5873,1712" coordsize="10,78">
              <v:shape style="position:absolute;left:5873;top:1712;width:10;height:78" coordorigin="5873,1712" coordsize="10,78" path="m5873,1751l5882,1751e" filled="f" stroked="t" strokeweight="4.0pt" strokecolor="#000000">
                <v:path arrowok="t"/>
              </v:shape>
            </v:group>
            <v:group style="position:absolute;left:5873;top:1869;width:10;height:79" coordorigin="5873,1869" coordsize="10,79">
              <v:shape style="position:absolute;left:5873;top:1869;width:10;height:79" coordorigin="5873,1869" coordsize="10,79" path="m5873,1908l5882,1908e" filled="f" stroked="t" strokeweight="4.060000pt" strokecolor="#000000">
                <v:path arrowok="t"/>
              </v:shape>
            </v:group>
            <v:group style="position:absolute;left:5873;top:2027;width:10;height:79" coordorigin="5873,2027" coordsize="10,79">
              <v:shape style="position:absolute;left:5873;top:2027;width:10;height:79" coordorigin="5873,2027" coordsize="10,79" path="m5873,2067l5882,2067e" filled="f" stroked="t" strokeweight="4.060000pt" strokecolor="#000000">
                <v:path arrowok="t"/>
              </v:shape>
            </v:group>
            <v:group style="position:absolute;left:5873;top:2186;width:10;height:78" coordorigin="5873,2186" coordsize="10,78">
              <v:shape style="position:absolute;left:5873;top:2186;width:10;height:78" coordorigin="5873,2186" coordsize="10,78" path="m5873,2225l5882,2225e" filled="f" stroked="t" strokeweight="4.0pt" strokecolor="#000000">
                <v:path arrowok="t"/>
              </v:shape>
            </v:group>
            <v:group style="position:absolute;left:5873;top:2344;width:10;height:78" coordorigin="5873,2344" coordsize="10,78">
              <v:shape style="position:absolute;left:5873;top:2344;width:10;height:78" coordorigin="5873,2344" coordsize="10,78" path="m5873,2383l5882,2383e" filled="f" stroked="t" strokeweight="4.0pt" strokecolor="#000000">
                <v:path arrowok="t"/>
              </v:shape>
            </v:group>
            <v:group style="position:absolute;left:5873;top:2501;width:10;height:79" coordorigin="5873,2501" coordsize="10,79">
              <v:shape style="position:absolute;left:5873;top:2501;width:10;height:79" coordorigin="5873,2501" coordsize="10,79" path="m5873,2541l5882,2541e" filled="f" stroked="t" strokeweight="4.060000pt" strokecolor="#000000">
                <v:path arrowok="t"/>
              </v:shape>
            </v:group>
            <v:group style="position:absolute;left:5873;top:2660;width:10;height:79" coordorigin="5873,2660" coordsize="10,79">
              <v:shape style="position:absolute;left:5873;top:2660;width:10;height:79" coordorigin="5873,2660" coordsize="10,79" path="m5873,2699l5882,2699e" filled="f" stroked="t" strokeweight="4.060000pt" strokecolor="#000000">
                <v:path arrowok="t"/>
              </v:shape>
            </v:group>
            <v:group style="position:absolute;left:5873;top:2818;width:10;height:44" coordorigin="5873,2818" coordsize="10,44">
              <v:shape style="position:absolute;left:5873;top:2818;width:10;height:44" coordorigin="5873,2818" coordsize="10,44" path="m5873,2840l5882,2840e" filled="f" stroked="t" strokeweight="2.320pt" strokecolor="#000000">
                <v:path arrowok="t"/>
              </v:shape>
            </v:group>
            <v:group style="position:absolute;left:2438;top:1604;width:10;height:10" coordorigin="2438,1604" coordsize="10,10">
              <v:shape style="position:absolute;left:2438;top:1604;width:10;height:10" coordorigin="2438,1604" coordsize="10,10" path="m2442,1604l2438,1606,2444,1613,2448,1611,2442,1604xe" filled="t" fillcolor="#000000" stroked="f">
                <v:path arrowok="t"/>
                <v:fill type="solid"/>
              </v:shape>
            </v:group>
            <v:group style="position:absolute;left:3782;top:633;width:10;height:10" coordorigin="3782,633" coordsize="10,10">
              <v:shape style="position:absolute;left:3782;top:633;width:10;height:10" coordorigin="3782,633" coordsize="10,10" path="m3786,633l3782,635,3788,642,3792,640,3786,633xe" filled="t" fillcolor="#000000" stroked="f">
                <v:path arrowok="t"/>
                <v:fill type="solid"/>
              </v:shape>
            </v:group>
            <v:group style="position:absolute;left:2442;top:635;width:1346;height:976" coordorigin="2442,635" coordsize="1346,976">
              <v:shape style="position:absolute;left:2442;top:635;width:1346;height:976" coordorigin="2442,635" coordsize="1346,976" path="m3782,635l2442,1604,2448,1611,3788,642,3782,635xe" filled="t" fillcolor="#000000" stroked="f">
                <v:path arrowok="t"/>
                <v:fill type="solid"/>
              </v:shape>
            </v:group>
            <v:group style="position:absolute;left:3767;top:4473;width:10;height:44" coordorigin="3767,4473" coordsize="10,44">
              <v:shape style="position:absolute;left:3767;top:4473;width:10;height:44" coordorigin="3767,4473" coordsize="10,44" path="m3767,4495l3776,4495e" filled="f" stroked="t" strokeweight="2.320pt" strokecolor="#000000">
                <v:path arrowok="t"/>
              </v:shape>
            </v:group>
            <v:group style="position:absolute;left:3767;top:4598;width:10;height:79" coordorigin="3767,4598" coordsize="10,79">
              <v:shape style="position:absolute;left:3767;top:4598;width:10;height:79" coordorigin="3767,4598" coordsize="10,79" path="m3767,4637l3776,4637e" filled="f" stroked="t" strokeweight="4.060000pt" strokecolor="#000000">
                <v:path arrowok="t"/>
              </v:shape>
            </v:group>
            <v:group style="position:absolute;left:3767;top:4756;width:10;height:79" coordorigin="3767,4756" coordsize="10,79">
              <v:shape style="position:absolute;left:3767;top:4756;width:10;height:79" coordorigin="3767,4756" coordsize="10,79" path="m3767,4796l3776,4796e" filled="f" stroked="t" strokeweight="4.060000pt" strokecolor="#000000">
                <v:path arrowok="t"/>
              </v:shape>
            </v:group>
            <v:group style="position:absolute;left:3767;top:4914;width:10;height:79" coordorigin="3767,4914" coordsize="10,79">
              <v:shape style="position:absolute;left:3767;top:4914;width:10;height:79" coordorigin="3767,4914" coordsize="10,79" path="m3767,4954l3776,4954e" filled="f" stroked="t" strokeweight="4.060000pt" strokecolor="#000000">
                <v:path arrowok="t"/>
              </v:shape>
            </v:group>
            <v:group style="position:absolute;left:3767;top:5074;width:10;height:79" coordorigin="3767,5074" coordsize="10,79">
              <v:shape style="position:absolute;left:3767;top:5074;width:10;height:79" coordorigin="3767,5074" coordsize="10,79" path="m3767,5114l3776,5114e" filled="f" stroked="t" strokeweight="4.060000pt" strokecolor="#000000">
                <v:path arrowok="t"/>
              </v:shape>
            </v:group>
            <v:group style="position:absolute;left:3767;top:5232;width:10;height:79" coordorigin="3767,5232" coordsize="10,79">
              <v:shape style="position:absolute;left:3767;top:5232;width:10;height:79" coordorigin="3767,5232" coordsize="10,79" path="m3767,5272l3776,5272e" filled="f" stroked="t" strokeweight="4.060000pt" strokecolor="#000000">
                <v:path arrowok="t"/>
              </v:shape>
            </v:group>
            <v:group style="position:absolute;left:3767;top:5392;width:10;height:79" coordorigin="3767,5392" coordsize="10,79">
              <v:shape style="position:absolute;left:3767;top:5392;width:10;height:79" coordorigin="3767,5392" coordsize="10,79" path="m3767,5432l3776,5432e" filled="f" stroked="t" strokeweight="4.060000pt" strokecolor="#000000">
                <v:path arrowok="t"/>
              </v:shape>
            </v:group>
            <v:group style="position:absolute;left:3767;top:5550;width:10;height:79" coordorigin="3767,5550" coordsize="10,79">
              <v:shape style="position:absolute;left:3767;top:5550;width:10;height:79" coordorigin="3767,5550" coordsize="10,79" path="m3767,5590l3776,5590e" filled="f" stroked="t" strokeweight="4.060000pt" strokecolor="#000000">
                <v:path arrowok="t"/>
              </v:shape>
            </v:group>
            <v:group style="position:absolute;left:3767;top:5710;width:10;height:79" coordorigin="3767,5710" coordsize="10,79">
              <v:shape style="position:absolute;left:3767;top:5710;width:10;height:79" coordorigin="3767,5710" coordsize="10,79" path="m3767,5750l3776,5750e" filled="f" stroked="t" strokeweight="4.060000pt" strokecolor="#000000">
                <v:path arrowok="t"/>
              </v:shape>
            </v:group>
            <v:group style="position:absolute;left:3767;top:5868;width:10;height:44" coordorigin="3767,5868" coordsize="10,44">
              <v:shape style="position:absolute;left:3767;top:5868;width:10;height:44" coordorigin="3767,5868" coordsize="10,44" path="m3767,5891l3776,5891e" filled="f" stroked="t" strokeweight="2.320pt" strokecolor="#000000">
                <v:path arrowok="t"/>
              </v:shape>
            </v:group>
            <v:group style="position:absolute;left:3664;top:5778;width:103;height:121" coordorigin="3664,5778" coordsize="103,121">
              <v:shape style="position:absolute;left:3664;top:5778;width:103;height:121" coordorigin="3664,5778" coordsize="103,121" path="m3726,5838l3668,5872,3664,5880,3664,5900,3679,5890,3752,5847,3742,5847,3726,5838xe" filled="t" fillcolor="#000000" stroked="f">
                <v:path arrowok="t"/>
                <v:fill type="solid"/>
              </v:shape>
              <v:shape style="position:absolute;left:3664;top:5778;width:103;height:121" coordorigin="3664,5778" coordsize="103,121" path="m3742,5829l3726,5838,3742,5847,3752,5847,3742,5829xe" filled="t" fillcolor="#000000" stroked="f">
                <v:path arrowok="t"/>
                <v:fill type="solid"/>
              </v:shape>
              <v:shape style="position:absolute;left:3664;top:5778;width:103;height:121" coordorigin="3664,5778" coordsize="103,121" path="m3751,5829l3742,5829,3752,5847,3767,5838,3751,5829xe" filled="t" fillcolor="#000000" stroked="f">
                <v:path arrowok="t"/>
                <v:fill type="solid"/>
              </v:shape>
              <v:shape style="position:absolute;left:3664;top:5778;width:103;height:121" coordorigin="3664,5778" coordsize="103,121" path="m3678,5787l3684,5795,3684,5814,3726,5838,3742,5829,3751,5829,3678,5787xe" filled="t" fillcolor="#000000" stroked="f">
                <v:path arrowok="t"/>
                <v:fill type="solid"/>
              </v:shape>
              <v:shape style="position:absolute;left:3664;top:5778;width:103;height:121" coordorigin="3664,5778" coordsize="103,121" path="m3664,5778l3664,5837,3684,5837,3684,5814,3668,5805,3678,5787,3664,5778xe" filled="t" fillcolor="#000000" stroked="f">
                <v:path arrowok="t"/>
                <v:fill type="solid"/>
              </v:shape>
              <v:shape style="position:absolute;left:3664;top:5778;width:103;height:121" coordorigin="3664,5778" coordsize="103,121" path="m3678,5787l3668,5805,3684,5814,3684,5795,3678,5787xe" filled="t" fillcolor="#000000" stroked="f">
                <v:path arrowok="t"/>
                <v:fill type="solid"/>
              </v:shape>
            </v:group>
            <v:group style="position:absolute;left:3664;top:5837;width:20;height:43" coordorigin="3664,5837" coordsize="20,43">
              <v:shape style="position:absolute;left:3664;top:5837;width:20;height:43" coordorigin="3664,5837" coordsize="20,43" path="m3664,5859l3684,5859e" filled="f" stroked="t" strokeweight="2.260pt" strokecolor="#000000">
                <v:path arrowok="t"/>
              </v:shape>
            </v:group>
            <v:group style="position:absolute;left:3673;top:5795;width:73;height:85" coordorigin="3673,5795" coordsize="73,85">
              <v:shape style="position:absolute;left:3673;top:5795;width:73;height:85" coordorigin="3673,5795" coordsize="73,85" path="m3673,5795l3673,5880,3746,5837,3673,5795xe" filled="t" fillcolor="#000000" stroked="f">
                <v:path arrowok="t"/>
                <v:fill type="solid"/>
              </v:shape>
            </v:group>
            <v:group style="position:absolute;left:2459;top:5777;width:104;height:121" coordorigin="2459,5777" coordsize="104,121">
              <v:shape style="position:absolute;left:2459;top:5777;width:104;height:121" coordorigin="2459,5777" coordsize="104,121" path="m2563,5837l2543,5837,2543,5862,2558,5871,2548,5889,2563,5898,2563,5837xe" filled="t" fillcolor="#000000" stroked="f">
                <v:path arrowok="t"/>
                <v:fill type="solid"/>
              </v:shape>
              <v:shape style="position:absolute;left:2459;top:5777;width:104;height:121" coordorigin="2459,5777" coordsize="104,121" path="m2476,5828l2459,5837,2474,5846,2548,5889,2543,5880,2543,5862,2516,5846,2485,5846,2476,5828xe" filled="t" fillcolor="#000000" stroked="f">
                <v:path arrowok="t"/>
                <v:fill type="solid"/>
              </v:shape>
              <v:shape style="position:absolute;left:2459;top:5777;width:104;height:121" coordorigin="2459,5777" coordsize="104,121" path="m2543,5862l2543,5880,2548,5889,2558,5871,2543,5862xe" filled="t" fillcolor="#000000" stroked="f">
                <v:path arrowok="t"/>
                <v:fill type="solid"/>
              </v:shape>
              <v:shape style="position:absolute;left:2459;top:5777;width:104;height:121" coordorigin="2459,5777" coordsize="104,121" path="m2563,5777l2476,5828,2485,5846,2501,5837,2485,5828,2517,5828,2558,5804,2563,5795,2563,5777xe" filled="t" fillcolor="#000000" stroked="f">
                <v:path arrowok="t"/>
                <v:fill type="solid"/>
              </v:shape>
              <v:shape style="position:absolute;left:2459;top:5777;width:104;height:121" coordorigin="2459,5777" coordsize="104,121" path="m2501,5837l2485,5846,2516,5846,2501,5837xe" filled="t" fillcolor="#000000" stroked="f">
                <v:path arrowok="t"/>
                <v:fill type="solid"/>
              </v:shape>
              <v:shape style="position:absolute;left:2459;top:5777;width:104;height:121" coordorigin="2459,5777" coordsize="104,121" path="m2517,5828l2485,5828,2501,5837,2517,5828xe" filled="t" fillcolor="#000000" stroked="f">
                <v:path arrowok="t"/>
                <v:fill type="solid"/>
              </v:shape>
            </v:group>
            <v:group style="position:absolute;left:2543;top:5795;width:20;height:42" coordorigin="2543,5795" coordsize="20,42">
              <v:shape style="position:absolute;left:2543;top:5795;width:20;height:42" coordorigin="2543,5795" coordsize="20,42" path="m2543,5816l2563,5816e" filled="f" stroked="t" strokeweight="2.2pt" strokecolor="#000000">
                <v:path arrowok="t"/>
              </v:shape>
            </v:group>
            <v:group style="position:absolute;left:2480;top:5795;width:73;height:85" coordorigin="2480,5795" coordsize="73,85">
              <v:shape style="position:absolute;left:2480;top:5795;width:73;height:85" coordorigin="2480,5795" coordsize="73,85" path="m2554,5795l2480,5837,2554,5880,2554,5795xe" filled="t" fillcolor="#000000" stroked="f">
                <v:path arrowok="t"/>
                <v:fill type="solid"/>
              </v:shape>
            </v:group>
            <v:group style="position:absolute;left:3268;top:5837;width:400;height:2" coordorigin="3268,5837" coordsize="400,2">
              <v:shape style="position:absolute;left:3268;top:5837;width:400;height:2" coordorigin="3268,5837" coordsize="400,0" path="m3268,5837l3667,5837e" filled="f" stroked="t" strokeweight=".579980pt" strokecolor="#000000">
                <v:path arrowok="t"/>
              </v:shape>
            </v:group>
            <v:group style="position:absolute;left:2558;top:5837;width:466;height:2" coordorigin="2558,5837" coordsize="466,2">
              <v:shape style="position:absolute;left:2558;top:5837;width:466;height:2" coordorigin="2558,5837" coordsize="466,0" path="m2558,5837l3024,5837e" filled="f" stroked="t" strokeweight=".579980pt" strokecolor="#000000">
                <v:path arrowok="t"/>
              </v:shape>
            </v:group>
            <v:group style="position:absolute;left:4388;top:5776;width:104;height:121" coordorigin="4388,5776" coordsize="104,121">
              <v:shape style="position:absolute;left:4388;top:5776;width:104;height:121" coordorigin="4388,5776" coordsize="104,121" path="m4451,5838l4393,5871,4388,5879,4388,5897,4476,5847,4466,5847,4451,5838xe" filled="t" fillcolor="#000000" stroked="f">
                <v:path arrowok="t"/>
                <v:fill type="solid"/>
              </v:shape>
              <v:shape style="position:absolute;left:4388;top:5776;width:104;height:121" coordorigin="4388,5776" coordsize="104,121" path="m4466,5829l4451,5838,4466,5847,4476,5847,4466,5829xe" filled="t" fillcolor="#000000" stroked="f">
                <v:path arrowok="t"/>
                <v:fill type="solid"/>
              </v:shape>
              <v:shape style="position:absolute;left:4388;top:5776;width:104;height:121" coordorigin="4388,5776" coordsize="104,121" path="m4477,5829l4466,5829,4476,5847,4493,5837,4477,5829xe" filled="t" fillcolor="#000000" stroked="f">
                <v:path arrowok="t"/>
                <v:fill type="solid"/>
              </v:shape>
              <v:shape style="position:absolute;left:4388;top:5776;width:104;height:121" coordorigin="4388,5776" coordsize="104,121" path="m4404,5786l4409,5794,4409,5813,4451,5838,4466,5829,4477,5829,4404,5786xe" filled="t" fillcolor="#000000" stroked="f">
                <v:path arrowok="t"/>
                <v:fill type="solid"/>
              </v:shape>
              <v:shape style="position:absolute;left:4388;top:5776;width:104;height:121" coordorigin="4388,5776" coordsize="104,121" path="m4388,5776l4388,5837,4409,5837,4409,5813,4393,5804,4404,5786,4388,5776xe" filled="t" fillcolor="#000000" stroked="f">
                <v:path arrowok="t"/>
                <v:fill type="solid"/>
              </v:shape>
              <v:shape style="position:absolute;left:4388;top:5776;width:104;height:121" coordorigin="4388,5776" coordsize="104,121" path="m4404,5786l4393,5804,4409,5813,4409,5794,4404,5786xe" filled="t" fillcolor="#000000" stroked="f">
                <v:path arrowok="t"/>
                <v:fill type="solid"/>
              </v:shape>
            </v:group>
            <v:group style="position:absolute;left:4388;top:5837;width:20;height:42" coordorigin="4388,5837" coordsize="20,42">
              <v:shape style="position:absolute;left:4388;top:5837;width:20;height:42" coordorigin="4388,5837" coordsize="20,42" path="m4388,5858l4409,5858e" filled="f" stroked="t" strokeweight="2.2pt" strokecolor="#000000">
                <v:path arrowok="t"/>
              </v:shape>
            </v:group>
            <v:group style="position:absolute;left:4398;top:5794;width:73;height:85" coordorigin="4398,5794" coordsize="73,85">
              <v:shape style="position:absolute;left:4398;top:5794;width:73;height:85" coordorigin="4398,5794" coordsize="73,85" path="m4398,5794l4398,5879,4471,5837,4398,5794xe" filled="t" fillcolor="#000000" stroked="f">
                <v:path arrowok="t"/>
                <v:fill type="solid"/>
              </v:shape>
            </v:group>
            <v:group style="position:absolute;left:3775;top:5775;width:103;height:121" coordorigin="3775,5775" coordsize="103,121">
              <v:shape style="position:absolute;left:3775;top:5775;width:103;height:121" coordorigin="3775,5775" coordsize="103,121" path="m3878,5837l3858,5837,3858,5861,3874,5870,3864,5888,3878,5896,3878,5837xe" filled="t" fillcolor="#000000" stroked="f">
                <v:path arrowok="t"/>
                <v:fill type="solid"/>
              </v:shape>
              <v:shape style="position:absolute;left:3775;top:5775;width:103;height:121" coordorigin="3775,5775" coordsize="103,121" path="m3790,5828l3775,5836,3791,5846,3864,5888,3858,5879,3858,5861,3832,5846,3800,5846,3790,5828xe" filled="t" fillcolor="#000000" stroked="f">
                <v:path arrowok="t"/>
                <v:fill type="solid"/>
              </v:shape>
              <v:shape style="position:absolute;left:3775;top:5775;width:103;height:121" coordorigin="3775,5775" coordsize="103,121" path="m3858,5861l3858,5879,3864,5888,3874,5870,3858,5861xe" filled="t" fillcolor="#000000" stroked="f">
                <v:path arrowok="t"/>
                <v:fill type="solid"/>
              </v:shape>
              <v:shape style="position:absolute;left:3775;top:5775;width:103;height:121" coordorigin="3775,5775" coordsize="103,121" path="m3878,5775l3863,5784,3790,5828,3800,5846,3816,5836,3800,5828,3831,5828,3874,5802,3878,5794,3878,5775xe" filled="t" fillcolor="#000000" stroked="f">
                <v:path arrowok="t"/>
                <v:fill type="solid"/>
              </v:shape>
              <v:shape style="position:absolute;left:3775;top:5775;width:103;height:121" coordorigin="3775,5775" coordsize="103,121" path="m3816,5836l3800,5846,3832,5846,3816,5836xe" filled="t" fillcolor="#000000" stroked="f">
                <v:path arrowok="t"/>
                <v:fill type="solid"/>
              </v:shape>
              <v:shape style="position:absolute;left:3775;top:5775;width:103;height:121" coordorigin="3775,5775" coordsize="103,121" path="m3831,5828l3800,5828,3816,5836,3831,5828xe" filled="t" fillcolor="#000000" stroked="f">
                <v:path arrowok="t"/>
                <v:fill type="solid"/>
              </v:shape>
            </v:group>
            <v:group style="position:absolute;left:3858;top:5794;width:20;height:43" coordorigin="3858,5794" coordsize="20,43">
              <v:shape style="position:absolute;left:3858;top:5794;width:20;height:43" coordorigin="3858,5794" coordsize="20,43" path="m3858,5816l3878,5816e" filled="f" stroked="t" strokeweight="2.260pt" strokecolor="#000000">
                <v:path arrowok="t"/>
              </v:shape>
            </v:group>
            <v:group style="position:absolute;left:3796;top:5794;width:73;height:85" coordorigin="3796,5794" coordsize="73,85">
              <v:shape style="position:absolute;left:3796;top:5794;width:73;height:85" coordorigin="3796,5794" coordsize="73,85" path="m3869,5794l3796,5837,3869,5879,3869,5794xe" filled="t" fillcolor="#000000" stroked="f">
                <v:path arrowok="t"/>
                <v:fill type="solid"/>
              </v:shape>
            </v:group>
            <v:group style="position:absolute;left:3875;top:5837;width:517;height:2" coordorigin="3875,5837" coordsize="517,2">
              <v:shape style="position:absolute;left:3875;top:5837;width:517;height:2" coordorigin="3875,5837" coordsize="517,0" path="m3875,5837l4392,5837e" filled="f" stroked="t" strokeweight=".579980pt" strokecolor="#000000">
                <v:path arrowok="t"/>
              </v:shape>
            </v:group>
            <v:group style="position:absolute;left:4136;top:5742;width:2;height:164" coordorigin="4136,5742" coordsize="2,164">
              <v:shape style="position:absolute;left:4136;top:5742;width:2;height:164" coordorigin="4136,5742" coordsize="0,164" path="m4136,5742l4136,5907e" filled="f" stroked="t" strokeweight="4.3pt" strokecolor="#FFFFFF">
                <v:path arrowok="t"/>
              </v:shape>
            </v:group>
            <v:group style="position:absolute;left:6124;top:1727;width:50;height:10" coordorigin="6124,1727" coordsize="50,10">
              <v:shape style="position:absolute;left:6124;top:1727;width:50;height:10" coordorigin="6124,1727" coordsize="50,10" path="m6124,1732l6174,1732e" filled="f" stroked="t" strokeweight=".579980pt" strokecolor="#FFFFFF">
                <v:path arrowok="t"/>
              </v:shape>
            </v:group>
            <v:group style="position:absolute;left:6407;top:1364;width:10;height:5" coordorigin="6407,1364" coordsize="10,5">
              <v:shape style="position:absolute;left:6407;top:1364;width:10;height:5" coordorigin="6407,1364" coordsize="10,5" path="m6407,1366l6416,1366e" filled="f" stroked="t" strokeweight=".34002pt" strokecolor="#000000">
                <v:path arrowok="t"/>
              </v:shape>
            </v:group>
            <v:group style="position:absolute;left:6407;top:1368;width:10;height:40" coordorigin="6407,1368" coordsize="10,40">
              <v:shape style="position:absolute;left:6407;top:1368;width:10;height:40" coordorigin="6407,1368" coordsize="10,40" path="m6407,1388l6416,1388e" filled="f" stroked="t" strokeweight="2.08pt" strokecolor="#000000">
                <v:path arrowok="t"/>
              </v:shape>
            </v:group>
            <v:group style="position:absolute;left:6407;top:1486;width:10;height:5" coordorigin="6407,1486" coordsize="10,5">
              <v:shape style="position:absolute;left:6407;top:1486;width:10;height:5" coordorigin="6407,1486" coordsize="10,5" path="m6407,1488l6416,1488e" filled="f" stroked="t" strokeweight=".34002pt" strokecolor="#000000">
                <v:path arrowok="t"/>
              </v:shape>
            </v:group>
            <v:group style="position:absolute;left:6407;top:1491;width:10;height:73" coordorigin="6407,1491" coordsize="10,73">
              <v:shape style="position:absolute;left:6407;top:1491;width:10;height:73" coordorigin="6407,1491" coordsize="10,73" path="m6407,1527l6416,1527e" filled="f" stroked="t" strokeweight="3.76pt" strokecolor="#000000">
                <v:path arrowok="t"/>
              </v:shape>
            </v:group>
            <v:group style="position:absolute;left:6407;top:1641;width:10;height:5" coordorigin="6407,1641" coordsize="10,5">
              <v:shape style="position:absolute;left:6407;top:1641;width:10;height:5" coordorigin="6407,1641" coordsize="10,5" path="m6407,1643l6416,1643e" filled="f" stroked="t" strokeweight=".33999pt" strokecolor="#000000">
                <v:path arrowok="t"/>
              </v:shape>
            </v:group>
            <v:group style="position:absolute;left:6407;top:1646;width:10;height:73" coordorigin="6407,1646" coordsize="10,73">
              <v:shape style="position:absolute;left:6407;top:1646;width:10;height:73" coordorigin="6407,1646" coordsize="10,73" path="m6407,1682l6416,1682e" filled="f" stroked="t" strokeweight="3.76pt" strokecolor="#000000">
                <v:path arrowok="t"/>
              </v:shape>
            </v:group>
            <v:group style="position:absolute;left:6407;top:1797;width:10;height:5" coordorigin="6407,1797" coordsize="10,5">
              <v:shape style="position:absolute;left:6407;top:1797;width:10;height:5" coordorigin="6407,1797" coordsize="10,5" path="m6407,1799l6416,1799e" filled="f" stroked="t" strokeweight=".34002pt" strokecolor="#000000">
                <v:path arrowok="t"/>
              </v:shape>
            </v:group>
            <v:group style="position:absolute;left:6407;top:1802;width:10;height:72" coordorigin="6407,1802" coordsize="10,72">
              <v:shape style="position:absolute;left:6407;top:1802;width:10;height:72" coordorigin="6407,1802" coordsize="10,72" path="m6407,1838l6416,1838e" filled="f" stroked="t" strokeweight="3.7pt" strokecolor="#000000">
                <v:path arrowok="t"/>
              </v:shape>
            </v:group>
            <v:group style="position:absolute;left:6407;top:1952;width:10;height:5" coordorigin="6407,1952" coordsize="10,5">
              <v:shape style="position:absolute;left:6407;top:1952;width:10;height:5" coordorigin="6407,1952" coordsize="10,5" path="m6407,1954l6416,1954e" filled="f" stroked="t" strokeweight=".33999pt" strokecolor="#000000">
                <v:path arrowok="t"/>
              </v:shape>
            </v:group>
            <v:group style="position:absolute;left:6407;top:1956;width:10;height:73" coordorigin="6407,1956" coordsize="10,73">
              <v:shape style="position:absolute;left:6407;top:1956;width:10;height:73" coordorigin="6407,1956" coordsize="10,73" path="m6407,1993l6416,1993e" filled="f" stroked="t" strokeweight="3.76pt" strokecolor="#000000">
                <v:path arrowok="t"/>
              </v:shape>
            </v:group>
            <v:group style="position:absolute;left:6407;top:2106;width:10;height:5" coordorigin="6407,2106" coordsize="10,5">
              <v:shape style="position:absolute;left:6407;top:2106;width:10;height:5" coordorigin="6407,2106" coordsize="10,5" path="m6407,2109l6416,2109e" filled="f" stroked="t" strokeweight=".33999pt" strokecolor="#000000">
                <v:path arrowok="t"/>
              </v:shape>
            </v:group>
            <v:group style="position:absolute;left:6407;top:2111;width:10;height:73" coordorigin="6407,2111" coordsize="10,73">
              <v:shape style="position:absolute;left:6407;top:2111;width:10;height:73" coordorigin="6407,2111" coordsize="10,73" path="m6407,2148l6416,2148e" filled="f" stroked="t" strokeweight="3.76pt" strokecolor="#000000">
                <v:path arrowok="t"/>
              </v:shape>
            </v:group>
            <v:group style="position:absolute;left:6407;top:2262;width:10;height:5" coordorigin="6407,2262" coordsize="10,5">
              <v:shape style="position:absolute;left:6407;top:2262;width:10;height:5" coordorigin="6407,2262" coordsize="10,5" path="m6407,2265l6416,2265e" filled="f" stroked="t" strokeweight=".33999pt" strokecolor="#000000">
                <v:path arrowok="t"/>
              </v:shape>
            </v:group>
            <v:group style="position:absolute;left:6407;top:2267;width:10;height:72" coordorigin="6407,2267" coordsize="10,72">
              <v:shape style="position:absolute;left:6407;top:2267;width:10;height:72" coordorigin="6407,2267" coordsize="10,72" path="m6407,2303l6416,2303e" filled="f" stroked="t" strokeweight="3.7pt" strokecolor="#000000">
                <v:path arrowok="t"/>
              </v:shape>
            </v:group>
            <v:group style="position:absolute;left:6407;top:2417;width:10;height:5" coordorigin="6407,2417" coordsize="10,5">
              <v:shape style="position:absolute;left:6407;top:2417;width:10;height:5" coordorigin="6407,2417" coordsize="10,5" path="m6407,2420l6416,2420e" filled="f" stroked="t" strokeweight=".33999pt" strokecolor="#000000">
                <v:path arrowok="t"/>
              </v:shape>
            </v:group>
            <v:group style="position:absolute;left:6407;top:2422;width:10;height:72" coordorigin="6407,2422" coordsize="10,72">
              <v:shape style="position:absolute;left:6407;top:2422;width:10;height:72" coordorigin="6407,2422" coordsize="10,72" path="m6407,2458l6416,2458e" filled="f" stroked="t" strokeweight="3.7pt" strokecolor="#000000">
                <v:path arrowok="t"/>
              </v:shape>
            </v:group>
            <v:group style="position:absolute;left:6407;top:2572;width:10;height:5" coordorigin="6407,2572" coordsize="10,5">
              <v:shape style="position:absolute;left:6407;top:2572;width:10;height:5" coordorigin="6407,2572" coordsize="10,5" path="m6407,2574l6416,2574e" filled="f" stroked="t" strokeweight=".34001pt" strokecolor="#000000">
                <v:path arrowok="t"/>
              </v:shape>
            </v:group>
            <v:group style="position:absolute;left:6407;top:2577;width:10;height:73" coordorigin="6407,2577" coordsize="10,73">
              <v:shape style="position:absolute;left:6407;top:2577;width:10;height:73" coordorigin="6407,2577" coordsize="10,73" path="m6407,2613l6416,2613e" filled="f" stroked="t" strokeweight="3.76pt" strokecolor="#000000">
                <v:path arrowok="t"/>
              </v:shape>
            </v:group>
            <v:group style="position:absolute;left:6407;top:2727;width:10;height:5" coordorigin="6407,2727" coordsize="10,5">
              <v:shape style="position:absolute;left:6407;top:2727;width:10;height:5" coordorigin="6407,2727" coordsize="10,5" path="m6407,2729l6416,2729e" filled="f" stroked="t" strokeweight=".34001pt" strokecolor="#000000">
                <v:path arrowok="t"/>
              </v:shape>
            </v:group>
            <v:group style="position:absolute;left:6407;top:2732;width:10;height:73" coordorigin="6407,2732" coordsize="10,73">
              <v:shape style="position:absolute;left:6407;top:2732;width:10;height:73" coordorigin="6407,2732" coordsize="10,73" path="m6407,2768l6416,2768e" filled="f" stroked="t" strokeweight="3.76pt" strokecolor="#000000">
                <v:path arrowok="t"/>
              </v:shape>
            </v:group>
            <v:group style="position:absolute;left:6407;top:2883;width:10;height:5" coordorigin="6407,2883" coordsize="10,5">
              <v:shape style="position:absolute;left:6407;top:2883;width:10;height:5" coordorigin="6407,2883" coordsize="10,5" path="m6407,2885l6416,2885e" filled="f" stroked="t" strokeweight=".33999pt" strokecolor="#000000">
                <v:path arrowok="t"/>
              </v:shape>
            </v:group>
            <v:group style="position:absolute;left:6407;top:2888;width:10;height:72" coordorigin="6407,2888" coordsize="10,72">
              <v:shape style="position:absolute;left:6407;top:2888;width:10;height:72" coordorigin="6407,2888" coordsize="10,72" path="m6407,2924l6416,2924e" filled="f" stroked="t" strokeweight="3.7pt" strokecolor="#000000">
                <v:path arrowok="t"/>
              </v:shape>
            </v:group>
            <v:group style="position:absolute;left:6407;top:3038;width:10;height:5" coordorigin="6407,3038" coordsize="10,5">
              <v:shape style="position:absolute;left:6407;top:3038;width:10;height:5" coordorigin="6407,3038" coordsize="10,5" path="m6407,3040l6416,3040e" filled="f" stroked="t" strokeweight=".34001pt" strokecolor="#000000">
                <v:path arrowok="t"/>
              </v:shape>
            </v:group>
            <v:group style="position:absolute;left:6407;top:3042;width:10;height:73" coordorigin="6407,3042" coordsize="10,73">
              <v:shape style="position:absolute;left:6407;top:3042;width:10;height:73" coordorigin="6407,3042" coordsize="10,73" path="m6407,3079l6416,3079e" filled="f" stroked="t" strokeweight="3.76pt" strokecolor="#000000">
                <v:path arrowok="t"/>
              </v:shape>
            </v:group>
            <v:group style="position:absolute;left:6407;top:3192;width:10;height:5" coordorigin="6407,3192" coordsize="10,5">
              <v:shape style="position:absolute;left:6407;top:3192;width:10;height:5" coordorigin="6407,3192" coordsize="10,5" path="m6407,3195l6416,3195e" filled="f" stroked="t" strokeweight=".34001pt" strokecolor="#000000">
                <v:path arrowok="t"/>
              </v:shape>
            </v:group>
            <v:group style="position:absolute;left:6407;top:3197;width:10;height:73" coordorigin="6407,3197" coordsize="10,73">
              <v:shape style="position:absolute;left:6407;top:3197;width:10;height:73" coordorigin="6407,3197" coordsize="10,73" path="m6407,3234l6416,3234e" filled="f" stroked="t" strokeweight="3.76pt" strokecolor="#000000">
                <v:path arrowok="t"/>
              </v:shape>
            </v:group>
            <v:group style="position:absolute;left:6407;top:3348;width:10;height:5" coordorigin="6407,3348" coordsize="10,5">
              <v:shape style="position:absolute;left:6407;top:3348;width:10;height:5" coordorigin="6407,3348" coordsize="10,5" path="m6407,3351l6416,3351e" filled="f" stroked="t" strokeweight=".33999pt" strokecolor="#000000">
                <v:path arrowok="t"/>
              </v:shape>
            </v:group>
            <v:group style="position:absolute;left:6407;top:3353;width:10;height:72" coordorigin="6407,3353" coordsize="10,72">
              <v:shape style="position:absolute;left:6407;top:3353;width:10;height:72" coordorigin="6407,3353" coordsize="10,72" path="m6407,3389l6416,3389e" filled="f" stroked="t" strokeweight="3.7pt" strokecolor="#000000">
                <v:path arrowok="t"/>
              </v:shape>
            </v:group>
            <v:group style="position:absolute;left:6407;top:3503;width:10;height:5" coordorigin="6407,3503" coordsize="10,5">
              <v:shape style="position:absolute;left:6407;top:3503;width:10;height:5" coordorigin="6407,3503" coordsize="10,5" path="m6407,3506l6416,3506e" filled="f" stroked="t" strokeweight=".33999pt" strokecolor="#000000">
                <v:path arrowok="t"/>
              </v:shape>
            </v:group>
            <v:group style="position:absolute;left:6407;top:3508;width:10;height:72" coordorigin="6407,3508" coordsize="10,72">
              <v:shape style="position:absolute;left:6407;top:3508;width:10;height:72" coordorigin="6407,3508" coordsize="10,72" path="m6407,3544l6416,3544e" filled="f" stroked="t" strokeweight="3.7pt" strokecolor="#000000">
                <v:path arrowok="t"/>
              </v:shape>
            </v:group>
            <v:group style="position:absolute;left:6407;top:3658;width:10;height:5" coordorigin="6407,3658" coordsize="10,5">
              <v:shape style="position:absolute;left:6407;top:3658;width:10;height:5" coordorigin="6407,3658" coordsize="10,5" path="m6407,3660l6416,3660e" filled="f" stroked="t" strokeweight=".34001pt" strokecolor="#000000">
                <v:path arrowok="t"/>
              </v:shape>
            </v:group>
            <v:group style="position:absolute;left:6407;top:3663;width:10;height:73" coordorigin="6407,3663" coordsize="10,73">
              <v:shape style="position:absolute;left:6407;top:3663;width:10;height:73" coordorigin="6407,3663" coordsize="10,73" path="m6407,3699l6416,3699e" filled="f" stroked="t" strokeweight="3.76pt" strokecolor="#000000">
                <v:path arrowok="t"/>
              </v:shape>
            </v:group>
            <v:group style="position:absolute;left:6407;top:3814;width:10;height:44" coordorigin="6407,3814" coordsize="10,44">
              <v:shape style="position:absolute;left:6407;top:3814;width:10;height:44" coordorigin="6407,3814" coordsize="10,44" path="m6407,3836l6416,3836e" filled="f" stroked="t" strokeweight="2.320pt" strokecolor="#000000">
                <v:path arrowok="t"/>
              </v:shape>
            </v:group>
            <v:group style="position:absolute;left:7421;top:2859;width:104;height:121" coordorigin="7421,2859" coordsize="104,121">
              <v:shape style="position:absolute;left:7421;top:2859;width:104;height:121" coordorigin="7421,2859" coordsize="104,121" path="m7483,2920l7426,2954,7421,2962,7421,2980,7508,2930,7499,2930,7483,2920xe" filled="t" fillcolor="#000000" stroked="f">
                <v:path arrowok="t"/>
                <v:fill type="solid"/>
              </v:shape>
              <v:shape style="position:absolute;left:7421;top:2859;width:104;height:121" coordorigin="7421,2859" coordsize="104,121" path="m7499,2912l7483,2920,7499,2930,7508,2930,7499,2912xe" filled="t" fillcolor="#000000" stroked="f">
                <v:path arrowok="t"/>
                <v:fill type="solid"/>
              </v:shape>
              <v:shape style="position:absolute;left:7421;top:2859;width:104;height:121" coordorigin="7421,2859" coordsize="104,121" path="m7510,2912l7499,2912,7508,2930,7525,2920,7510,2912xe" filled="t" fillcolor="#000000" stroked="f">
                <v:path arrowok="t"/>
                <v:fill type="solid"/>
              </v:shape>
              <v:shape style="position:absolute;left:7421;top:2859;width:104;height:121" coordorigin="7421,2859" coordsize="104,121" path="m7436,2868l7441,2877,7441,2896,7483,2920,7499,2912,7510,2912,7436,2868xe" filled="t" fillcolor="#000000" stroked="f">
                <v:path arrowok="t"/>
                <v:fill type="solid"/>
              </v:shape>
              <v:shape style="position:absolute;left:7421;top:2859;width:104;height:121" coordorigin="7421,2859" coordsize="104,121" path="m7421,2859l7421,2920,7441,2920,7441,2896,7426,2886,7436,2868,7421,2859xe" filled="t" fillcolor="#000000" stroked="f">
                <v:path arrowok="t"/>
                <v:fill type="solid"/>
              </v:shape>
              <v:shape style="position:absolute;left:7421;top:2859;width:104;height:121" coordorigin="7421,2859" coordsize="104,121" path="m7436,2868l7426,2886,7441,2896,7441,2877,7436,2868xe" filled="t" fillcolor="#000000" stroked="f">
                <v:path arrowok="t"/>
                <v:fill type="solid"/>
              </v:shape>
            </v:group>
            <v:group style="position:absolute;left:7421;top:2920;width:20;height:42" coordorigin="7421,2920" coordsize="20,42">
              <v:shape style="position:absolute;left:7421;top:2920;width:20;height:42" coordorigin="7421,2920" coordsize="20,42" path="m7421,2941l7441,2941e" filled="f" stroked="t" strokeweight="2.2pt" strokecolor="#000000">
                <v:path arrowok="t"/>
              </v:shape>
            </v:group>
            <v:group style="position:absolute;left:7430;top:2877;width:73;height:85" coordorigin="7430,2877" coordsize="73,85">
              <v:shape style="position:absolute;left:7430;top:2877;width:73;height:85" coordorigin="7430,2877" coordsize="73,85" path="m7430,2877l7430,2962,7504,2920,7430,2877xe" filled="t" fillcolor="#000000" stroked="f">
                <v:path arrowok="t"/>
                <v:fill type="solid"/>
              </v:shape>
            </v:group>
            <v:group style="position:absolute;left:6409;top:2858;width:103;height:121" coordorigin="6409,2858" coordsize="103,121">
              <v:shape style="position:absolute;left:6409;top:2858;width:103;height:121" coordorigin="6409,2858" coordsize="103,121" path="m6512,2920l6492,2920,6492,2943,6508,2952,6498,2970,6512,2979,6512,2920xe" filled="t" fillcolor="#000000" stroked="f">
                <v:path arrowok="t"/>
                <v:fill type="solid"/>
              </v:shape>
              <v:shape style="position:absolute;left:6409;top:2858;width:103;height:121" coordorigin="6409,2858" coordsize="103,121" path="m6424,2910l6409,2919,6425,2928,6498,2970,6492,2962,6492,2943,6466,2928,6434,2928,6424,2910xe" filled="t" fillcolor="#000000" stroked="f">
                <v:path arrowok="t"/>
                <v:fill type="solid"/>
              </v:shape>
              <v:shape style="position:absolute;left:6409;top:2858;width:103;height:121" coordorigin="6409,2858" coordsize="103,121" path="m6492,2943l6492,2962,6498,2970,6508,2952,6492,2943xe" filled="t" fillcolor="#000000" stroked="f">
                <v:path arrowok="t"/>
                <v:fill type="solid"/>
              </v:shape>
              <v:shape style="position:absolute;left:6409;top:2858;width:103;height:121" coordorigin="6409,2858" coordsize="103,121" path="m6512,2858l6497,2867,6424,2910,6434,2928,6450,2919,6434,2910,6465,2910,6508,2885,6512,2877,6512,2858xe" filled="t" fillcolor="#000000" stroked="f">
                <v:path arrowok="t"/>
                <v:fill type="solid"/>
              </v:shape>
              <v:shape style="position:absolute;left:6409;top:2858;width:103;height:121" coordorigin="6409,2858" coordsize="103,121" path="m6450,2919l6434,2928,6466,2928,6450,2919xe" filled="t" fillcolor="#000000" stroked="f">
                <v:path arrowok="t"/>
                <v:fill type="solid"/>
              </v:shape>
              <v:shape style="position:absolute;left:6409;top:2858;width:103;height:121" coordorigin="6409,2858" coordsize="103,121" path="m6465,2910l6434,2910,6450,2919,6465,2910xe" filled="t" fillcolor="#000000" stroked="f">
                <v:path arrowok="t"/>
                <v:fill type="solid"/>
              </v:shape>
            </v:group>
            <v:group style="position:absolute;left:6492;top:2877;width:20;height:43" coordorigin="6492,2877" coordsize="20,43">
              <v:shape style="position:absolute;left:6492;top:2877;width:20;height:43" coordorigin="6492,2877" coordsize="20,43" path="m6492,2898l6512,2898e" filled="f" stroked="t" strokeweight="2.260pt" strokecolor="#000000">
                <v:path arrowok="t"/>
              </v:shape>
            </v:group>
            <v:group style="position:absolute;left:6430;top:2877;width:73;height:85" coordorigin="6430,2877" coordsize="73,85">
              <v:shape style="position:absolute;left:6430;top:2877;width:73;height:85" coordorigin="6430,2877" coordsize="73,85" path="m6503,2877l6430,2920,6503,2962,6503,2877xe" filled="t" fillcolor="#000000" stroked="f">
                <v:path arrowok="t"/>
                <v:fill type="solid"/>
              </v:shape>
            </v:group>
            <v:group style="position:absolute;left:6509;top:2920;width:917;height:2" coordorigin="6509,2920" coordsize="917,2">
              <v:shape style="position:absolute;left:6509;top:2920;width:917;height:2" coordorigin="6509,2920" coordsize="917,0" path="m6509,2920l7426,2920e" filled="f" stroked="t" strokeweight=".580pt" strokecolor="#000000">
                <v:path arrowok="t"/>
              </v:shape>
            </v:group>
            <v:group style="position:absolute;left:6898;top:2828;width:151;height:112" coordorigin="6898,2828" coordsize="151,112">
              <v:shape style="position:absolute;left:6898;top:2828;width:151;height:112" coordorigin="6898,2828" coordsize="151,112" path="m6898,2939l7049,2939,7049,2828,6898,2828,6898,2939xe" filled="t" fillcolor="#FFFFFF" stroked="f">
                <v:path arrowok="t"/>
                <v:fill type="solid"/>
              </v:shape>
            </v:group>
            <v:group style="position:absolute;left:6893;top:2823;width:10;height:46" coordorigin="6893,2823" coordsize="10,46">
              <v:shape style="position:absolute;left:6893;top:2823;width:10;height:46" coordorigin="6893,2823" coordsize="10,46" path="m6893,2846l6902,2846e" filled="f" stroked="t" strokeweight="2.38pt" strokecolor="#FFFFFF">
                <v:path arrowok="t"/>
              </v:shape>
            </v:group>
            <v:group style="position:absolute;left:6898;top:2823;width:40;height:10" coordorigin="6898,2823" coordsize="40,10">
              <v:shape style="position:absolute;left:6898;top:2823;width:40;height:10" coordorigin="6898,2823" coordsize="40,10" path="m6898,2828l6937,2828e" filled="f" stroked="t" strokeweight=".580pt" strokecolor="#FFFFFF">
                <v:path arrowok="t"/>
              </v:shape>
            </v:group>
            <v:group style="position:absolute;left:7008;top:2823;width:46;height:10" coordorigin="7008,2823" coordsize="46,10">
              <v:shape style="position:absolute;left:7008;top:2823;width:46;height:10" coordorigin="7008,2823" coordsize="46,10" path="m7008,2828l7054,2828e" filled="f" stroked="t" strokeweight=".580pt" strokecolor="#FFFFFF">
                <v:path arrowok="t"/>
              </v:shape>
            </v:group>
            <v:group style="position:absolute;left:7044;top:2828;width:10;height:41" coordorigin="7044,2828" coordsize="10,41">
              <v:shape style="position:absolute;left:7044;top:2828;width:10;height:41" coordorigin="7044,2828" coordsize="10,41" path="m7044,2848l7054,2848e" filled="f" stroked="t" strokeweight="2.14pt" strokecolor="#FFFFFF">
                <v:path arrowok="t"/>
              </v:shape>
            </v:group>
            <v:group style="position:absolute;left:7044;top:2900;width:10;height:44" coordorigin="7044,2900" coordsize="10,44">
              <v:shape style="position:absolute;left:7044;top:2900;width:10;height:44" coordorigin="7044,2900" coordsize="10,44" path="m7044,2922l7054,2922e" filled="f" stroked="t" strokeweight="2.320pt" strokecolor="#FFFFFF">
                <v:path arrowok="t"/>
              </v:shape>
            </v:group>
            <v:group style="position:absolute;left:6893;top:2900;width:10;height:40" coordorigin="6893,2900" coordsize="10,40">
              <v:shape style="position:absolute;left:6893;top:2900;width:10;height:40" coordorigin="6893,2900" coordsize="10,40" path="m6893,2919l6902,2919e" filled="f" stroked="t" strokeweight="2.08pt" strokecolor="#FFFFFF">
                <v:path arrowok="t"/>
              </v:shape>
            </v:group>
            <v:group style="position:absolute;left:8473;top:2854;width:103;height:121" coordorigin="8473,2854" coordsize="103,121">
              <v:shape style="position:absolute;left:8473;top:2854;width:103;height:121" coordorigin="8473,2854" coordsize="103,121" path="m8536,2914l8478,2948,8473,2956,8473,2975,8489,2966,8562,2922,8551,2922,8536,2914xe" filled="t" fillcolor="#000000" stroked="f">
                <v:path arrowok="t"/>
                <v:fill type="solid"/>
              </v:shape>
              <v:shape style="position:absolute;left:8473;top:2854;width:103;height:121" coordorigin="8473,2854" coordsize="103,121" path="m8551,2904l8536,2914,8551,2922,8562,2922,8551,2904xe" filled="t" fillcolor="#000000" stroked="f">
                <v:path arrowok="t"/>
                <v:fill type="solid"/>
              </v:shape>
              <v:shape style="position:absolute;left:8473;top:2854;width:103;height:121" coordorigin="8473,2854" coordsize="103,121" path="m8561,2904l8551,2904,8562,2922,8576,2914,8561,2904xe" filled="t" fillcolor="#000000" stroked="f">
                <v:path arrowok="t"/>
                <v:fill type="solid"/>
              </v:shape>
              <v:shape style="position:absolute;left:8473;top:2854;width:103;height:121" coordorigin="8473,2854" coordsize="103,121" path="m8488,2862l8494,2871,8494,2889,8536,2914,8551,2904,8561,2904,8488,2862xe" filled="t" fillcolor="#000000" stroked="f">
                <v:path arrowok="t"/>
                <v:fill type="solid"/>
              </v:shape>
              <v:shape style="position:absolute;left:8473;top:2854;width:103;height:121" coordorigin="8473,2854" coordsize="103,121" path="m8473,2854l8473,2913,8494,2913,8494,2889,8478,2880,8488,2862,8473,2854xe" filled="t" fillcolor="#000000" stroked="f">
                <v:path arrowok="t"/>
                <v:fill type="solid"/>
              </v:shape>
              <v:shape style="position:absolute;left:8473;top:2854;width:103;height:121" coordorigin="8473,2854" coordsize="103,121" path="m8488,2862l8478,2880,8494,2889,8494,2871,8488,2862xe" filled="t" fillcolor="#000000" stroked="f">
                <v:path arrowok="t"/>
                <v:fill type="solid"/>
              </v:shape>
            </v:group>
            <v:group style="position:absolute;left:8473;top:2913;width:20;height:43" coordorigin="8473,2913" coordsize="20,43">
              <v:shape style="position:absolute;left:8473;top:2913;width:20;height:43" coordorigin="8473,2913" coordsize="20,43" path="m8473,2934l8494,2934e" filled="f" stroked="t" strokeweight="2.260pt" strokecolor="#000000">
                <v:path arrowok="t"/>
              </v:shape>
            </v:group>
            <v:group style="position:absolute;left:8483;top:2871;width:73;height:85" coordorigin="8483,2871" coordsize="73,85">
              <v:shape style="position:absolute;left:8483;top:2871;width:73;height:85" coordorigin="8483,2871" coordsize="73,85" path="m8483,2871l8483,2956,8556,2913,8483,2871xe" filled="t" fillcolor="#000000" stroked="f">
                <v:path arrowok="t"/>
                <v:fill type="solid"/>
              </v:shape>
            </v:group>
            <v:group style="position:absolute;left:7550;top:2853;width:106;height:121" coordorigin="7550,2853" coordsize="106,121">
              <v:shape style="position:absolute;left:7550;top:2853;width:106;height:121" coordorigin="7550,2853" coordsize="106,121" path="m7656,2913l7636,2913,7636,2937,7651,2946,7640,2964,7656,2974,7656,2913xe" filled="t" fillcolor="#000000" stroked="f">
                <v:path arrowok="t"/>
                <v:fill type="solid"/>
              </v:shape>
              <v:shape style="position:absolute;left:7550;top:2853;width:106;height:121" coordorigin="7550,2853" coordsize="106,121" path="m7567,2903l7550,2913,7566,2921,7640,2964,7636,2956,7636,2937,7608,2921,7577,2921,7567,2903xe" filled="t" fillcolor="#000000" stroked="f">
                <v:path arrowok="t"/>
                <v:fill type="solid"/>
              </v:shape>
              <v:shape style="position:absolute;left:7550;top:2853;width:106;height:121" coordorigin="7550,2853" coordsize="106,121" path="m7636,2937l7636,2956,7640,2964,7651,2946,7636,2937xe" filled="t" fillcolor="#000000" stroked="f">
                <v:path arrowok="t"/>
                <v:fill type="solid"/>
              </v:shape>
              <v:shape style="position:absolute;left:7550;top:2853;width:106;height:121" coordorigin="7550,2853" coordsize="106,121" path="m7656,2853l7642,2861,7567,2903,7577,2921,7593,2912,7577,2903,7609,2903,7651,2879,7656,2871,7656,2853xe" filled="t" fillcolor="#000000" stroked="f">
                <v:path arrowok="t"/>
                <v:fill type="solid"/>
              </v:shape>
              <v:shape style="position:absolute;left:7550;top:2853;width:106;height:121" coordorigin="7550,2853" coordsize="106,121" path="m7593,2912l7577,2921,7608,2921,7593,2912xe" filled="t" fillcolor="#000000" stroked="f">
                <v:path arrowok="t"/>
                <v:fill type="solid"/>
              </v:shape>
              <v:shape style="position:absolute;left:7550;top:2853;width:106;height:121" coordorigin="7550,2853" coordsize="106,121" path="m7609,2903l7577,2903,7593,2912,7609,2903xe" filled="t" fillcolor="#000000" stroked="f">
                <v:path arrowok="t"/>
                <v:fill type="solid"/>
              </v:shape>
            </v:group>
            <v:group style="position:absolute;left:7636;top:2871;width:20;height:42" coordorigin="7636,2871" coordsize="20,42">
              <v:shape style="position:absolute;left:7636;top:2871;width:20;height:42" coordorigin="7636,2871" coordsize="20,42" path="m7636,2892l7656,2892e" filled="f" stroked="t" strokeweight="2.2pt" strokecolor="#000000">
                <v:path arrowok="t"/>
              </v:shape>
            </v:group>
            <v:group style="position:absolute;left:7572;top:2871;width:74;height:85" coordorigin="7572,2871" coordsize="74,85">
              <v:shape style="position:absolute;left:7572;top:2871;width:74;height:85" coordorigin="7572,2871" coordsize="74,85" path="m7646,2871l7572,2913,7646,2956,7646,2871xe" filled="t" fillcolor="#000000" stroked="f">
                <v:path arrowok="t"/>
                <v:fill type="solid"/>
              </v:shape>
            </v:group>
            <v:group style="position:absolute;left:8144;top:2913;width:332;height:2" coordorigin="8144,2913" coordsize="332,2">
              <v:shape style="position:absolute;left:8144;top:2913;width:332;height:2" coordorigin="8144,2913" coordsize="332,0" path="m8144,2913l8477,2913e" filled="f" stroked="t" strokeweight=".580pt" strokecolor="#000000">
                <v:path arrowok="t"/>
              </v:shape>
            </v:group>
            <v:group style="position:absolute;left:7651;top:2913;width:342;height:2" coordorigin="7651,2913" coordsize="342,2">
              <v:shape style="position:absolute;left:7651;top:2913;width:342;height:2" coordorigin="7651,2913" coordsize="342,0" path="m7651,2913l7993,2913e" filled="f" stroked="t" strokeweight=".580pt" strokecolor="#000000">
                <v:path arrowok="t"/>
              </v:shape>
            </v:group>
            <v:group style="position:absolute;left:8587;top:1410;width:10;height:44" coordorigin="8587,1410" coordsize="10,44">
              <v:shape style="position:absolute;left:8587;top:1410;width:10;height:44" coordorigin="8587,1410" coordsize="10,44" path="m8587,1433l8597,1433e" filled="f" stroked="t" strokeweight="2.320pt" strokecolor="#000000">
                <v:path arrowok="t"/>
              </v:shape>
            </v:group>
            <v:group style="position:absolute;left:8587;top:1534;width:10;height:79" coordorigin="8587,1534" coordsize="10,79">
              <v:shape style="position:absolute;left:8587;top:1534;width:10;height:79" coordorigin="8587,1534" coordsize="10,79" path="m8587,1574l8597,1574e" filled="f" stroked="t" strokeweight="4.060000pt" strokecolor="#000000">
                <v:path arrowok="t"/>
              </v:shape>
            </v:group>
            <v:group style="position:absolute;left:8587;top:1694;width:10;height:79" coordorigin="8587,1694" coordsize="10,79">
              <v:shape style="position:absolute;left:8587;top:1694;width:10;height:79" coordorigin="8587,1694" coordsize="10,79" path="m8587,1733l8597,1733e" filled="f" stroked="t" strokeweight="4.060000pt" strokecolor="#000000">
                <v:path arrowok="t"/>
              </v:shape>
            </v:group>
            <v:group style="position:absolute;left:8587;top:1852;width:10;height:79" coordorigin="8587,1852" coordsize="10,79">
              <v:shape style="position:absolute;left:8587;top:1852;width:10;height:79" coordorigin="8587,1852" coordsize="10,79" path="m8587,1892l8597,1892e" filled="f" stroked="t" strokeweight="4.060000pt" strokecolor="#000000">
                <v:path arrowok="t"/>
              </v:shape>
            </v:group>
            <v:group style="position:absolute;left:8587;top:2012;width:10;height:78" coordorigin="8587,2012" coordsize="10,78">
              <v:shape style="position:absolute;left:8587;top:2012;width:10;height:78" coordorigin="8587,2012" coordsize="10,78" path="m8587,2051l8597,2051e" filled="f" stroked="t" strokeweight="4.0pt" strokecolor="#000000">
                <v:path arrowok="t"/>
              </v:shape>
            </v:group>
            <v:group style="position:absolute;left:8587;top:2170;width:10;height:79" coordorigin="8587,2170" coordsize="10,79">
              <v:shape style="position:absolute;left:8587;top:2170;width:10;height:79" coordorigin="8587,2170" coordsize="10,79" path="m8587,2210l8597,2210e" filled="f" stroked="t" strokeweight="4.060000pt" strokecolor="#000000">
                <v:path arrowok="t"/>
              </v:shape>
            </v:group>
            <v:group style="position:absolute;left:8587;top:2328;width:10;height:79" coordorigin="8587,2328" coordsize="10,79">
              <v:shape style="position:absolute;left:8587;top:2328;width:10;height:79" coordorigin="8587,2328" coordsize="10,79" path="m8587,2368l8597,2368e" filled="f" stroked="t" strokeweight="4.060000pt" strokecolor="#000000">
                <v:path arrowok="t"/>
              </v:shape>
            </v:group>
            <v:group style="position:absolute;left:8587;top:2488;width:10;height:79" coordorigin="8587,2488" coordsize="10,79">
              <v:shape style="position:absolute;left:8587;top:2488;width:10;height:79" coordorigin="8587,2488" coordsize="10,79" path="m8587,2528l8597,2528e" filled="f" stroked="t" strokeweight="4.060000pt" strokecolor="#000000">
                <v:path arrowok="t"/>
              </v:shape>
            </v:group>
            <v:group style="position:absolute;left:8587;top:2646;width:10;height:79" coordorigin="8587,2646" coordsize="10,79">
              <v:shape style="position:absolute;left:8587;top:2646;width:10;height:79" coordorigin="8587,2646" coordsize="10,79" path="m8587,2686l8597,2686e" filled="f" stroked="t" strokeweight="4.060000pt" strokecolor="#000000">
                <v:path arrowok="t"/>
              </v:shape>
            </v:group>
            <v:group style="position:absolute;left:8587;top:2806;width:10;height:78" coordorigin="8587,2806" coordsize="10,78">
              <v:shape style="position:absolute;left:8587;top:2806;width:10;height:78" coordorigin="8587,2806" coordsize="10,78" path="m8587,2845l8597,2845e" filled="f" stroked="t" strokeweight="4.0pt" strokecolor="#000000">
                <v:path arrowok="t"/>
              </v:shape>
            </v:group>
            <v:group style="position:absolute;left:8587;top:2964;width:10;height:79" coordorigin="8587,2964" coordsize="10,79">
              <v:shape style="position:absolute;left:8587;top:2964;width:10;height:79" coordorigin="8587,2964" coordsize="10,79" path="m8587,3004l8597,3004e" filled="f" stroked="t" strokeweight="4.060000pt" strokecolor="#000000">
                <v:path arrowok="t"/>
              </v:shape>
            </v:group>
            <v:group style="position:absolute;left:8587;top:3123;width:10;height:79" coordorigin="8587,3123" coordsize="10,79">
              <v:shape style="position:absolute;left:8587;top:3123;width:10;height:79" coordorigin="8587,3123" coordsize="10,79" path="m8587,3162l8597,3162e" filled="f" stroked="t" strokeweight="4.060000pt" strokecolor="#000000">
                <v:path arrowok="t"/>
              </v:shape>
            </v:group>
            <v:group style="position:absolute;left:8587;top:3282;width:10;height:79" coordorigin="8587,3282" coordsize="10,79">
              <v:shape style="position:absolute;left:8587;top:3282;width:10;height:79" coordorigin="8587,3282" coordsize="10,79" path="m8587,3322l8597,3322e" filled="f" stroked="t" strokeweight="4.060000pt" strokecolor="#000000">
                <v:path arrowok="t"/>
              </v:shape>
            </v:group>
            <v:group style="position:absolute;left:8587;top:3441;width:10;height:79" coordorigin="8587,3441" coordsize="10,79">
              <v:shape style="position:absolute;left:8587;top:3441;width:10;height:79" coordorigin="8587,3441" coordsize="10,79" path="m8587,3480l8597,3480e" filled="f" stroked="t" strokeweight="4.060000pt" strokecolor="#000000">
                <v:path arrowok="t"/>
              </v:shape>
            </v:group>
            <v:group style="position:absolute;left:8587;top:3599;width:10;height:79" coordorigin="8587,3599" coordsize="10,79">
              <v:shape style="position:absolute;left:8587;top:3599;width:10;height:79" coordorigin="8587,3599" coordsize="10,79" path="m8587,3639l8597,3639e" filled="f" stroked="t" strokeweight="4.060000pt" strokecolor="#000000">
                <v:path arrowok="t"/>
              </v:shape>
            </v:group>
            <v:group style="position:absolute;left:8587;top:3759;width:10;height:44" coordorigin="8587,3759" coordsize="10,44">
              <v:shape style="position:absolute;left:8587;top:3759;width:10;height:44" coordorigin="8587,3759" coordsize="10,44" path="m8587,3781l8597,3781e" filled="f" stroked="t" strokeweight="2.320pt" strokecolor="#000000">
                <v:path arrowok="t"/>
              </v:shape>
            </v:group>
            <v:group style="position:absolute;left:7993;top:2862;width:151;height:112" coordorigin="7993,2862" coordsize="151,112">
              <v:shape style="position:absolute;left:7993;top:2862;width:151;height:112" coordorigin="7993,2862" coordsize="151,112" path="m7993,2974l8144,2974,8144,2862,7993,2862,7993,2974xe" filled="t" fillcolor="#FFFFFF" stroked="f">
                <v:path arrowok="t"/>
                <v:fill type="solid"/>
              </v:shape>
            </v:group>
            <v:group style="position:absolute;left:7988;top:2858;width:10;height:44" coordorigin="7988,2858" coordsize="10,44">
              <v:shape style="position:absolute;left:7988;top:2858;width:10;height:44" coordorigin="7988,2858" coordsize="10,44" path="m7988,2880l7998,2880e" filled="f" stroked="t" strokeweight="2.320pt" strokecolor="#FFFFFF">
                <v:path arrowok="t"/>
              </v:shape>
            </v:group>
            <v:group style="position:absolute;left:7993;top:2858;width:40;height:10" coordorigin="7993,2858" coordsize="40,10">
              <v:shape style="position:absolute;left:7993;top:2858;width:40;height:10" coordorigin="7993,2858" coordsize="40,10" path="m7993,2862l8033,2862e" filled="f" stroked="t" strokeweight=".58001pt" strokecolor="#FFFFFF">
                <v:path arrowok="t"/>
              </v:shape>
            </v:group>
            <v:group style="position:absolute;left:8105;top:2858;width:44;height:10" coordorigin="8105,2858" coordsize="44,10">
              <v:shape style="position:absolute;left:8105;top:2858;width:44;height:10" coordorigin="8105,2858" coordsize="44,10" path="m8105,2862l8149,2862e" filled="f" stroked="t" strokeweight=".58001pt" strokecolor="#FFFFFF">
                <v:path arrowok="t"/>
              </v:shape>
            </v:group>
            <v:group style="position:absolute;left:8140;top:2862;width:10;height:40" coordorigin="8140,2862" coordsize="10,40">
              <v:shape style="position:absolute;left:8140;top:2862;width:10;height:40" coordorigin="8140,2862" coordsize="10,40" path="m8140,2882l8149,2882e" filled="f" stroked="t" strokeweight="2.08pt" strokecolor="#FFFFFF">
                <v:path arrowok="t"/>
              </v:shape>
            </v:group>
            <v:group style="position:absolute;left:8479;top:3516;width:106;height:121" coordorigin="8479,3516" coordsize="106,121">
              <v:shape style="position:absolute;left:8479;top:3516;width:106;height:121" coordorigin="8479,3516" coordsize="106,121" path="m8543,3578l8484,3611,8479,3620,8479,3638,8494,3629,8568,3587,8558,3587,8543,3578xe" filled="t" fillcolor="#000000" stroked="f">
                <v:path arrowok="t"/>
                <v:fill type="solid"/>
              </v:shape>
              <v:shape style="position:absolute;left:8479;top:3516;width:106;height:121" coordorigin="8479,3516" coordsize="106,121" path="m8558,3569l8543,3578,8558,3587,8568,3587,8558,3569xe" filled="t" fillcolor="#000000" stroked="f">
                <v:path arrowok="t"/>
                <v:fill type="solid"/>
              </v:shape>
              <v:shape style="position:absolute;left:8479;top:3516;width:106;height:121" coordorigin="8479,3516" coordsize="106,121" path="m8569,3569l8558,3569,8568,3587,8585,3578,8569,3569xe" filled="t" fillcolor="#000000" stroked="f">
                <v:path arrowok="t"/>
                <v:fill type="solid"/>
              </v:shape>
              <v:shape style="position:absolute;left:8479;top:3516;width:106;height:121" coordorigin="8479,3516" coordsize="106,121" path="m8495,3526l8500,3534,8500,3553,8543,3578,8558,3569,8569,3569,8495,3526xe" filled="t" fillcolor="#000000" stroked="f">
                <v:path arrowok="t"/>
                <v:fill type="solid"/>
              </v:shape>
              <v:shape style="position:absolute;left:8479;top:3516;width:106;height:121" coordorigin="8479,3516" coordsize="106,121" path="m8479,3516l8479,3578,8500,3578,8500,3553,8484,3544,8495,3526,8479,3516xe" filled="t" fillcolor="#000000" stroked="f">
                <v:path arrowok="t"/>
                <v:fill type="solid"/>
              </v:shape>
              <v:shape style="position:absolute;left:8479;top:3516;width:106;height:121" coordorigin="8479,3516" coordsize="106,121" path="m8495,3526l8484,3544,8500,3553,8500,3534,8495,3526xe" filled="t" fillcolor="#000000" stroked="f">
                <v:path arrowok="t"/>
                <v:fill type="solid"/>
              </v:shape>
            </v:group>
            <v:group style="position:absolute;left:8479;top:3578;width:20;height:42" coordorigin="8479,3578" coordsize="20,42">
              <v:shape style="position:absolute;left:8479;top:3578;width:20;height:42" coordorigin="8479,3578" coordsize="20,42" path="m8479,3599l8500,3599e" filled="f" stroked="t" strokeweight="2.2pt" strokecolor="#000000">
                <v:path arrowok="t"/>
              </v:shape>
            </v:group>
            <v:group style="position:absolute;left:8489;top:3534;width:74;height:85" coordorigin="8489,3534" coordsize="74,85">
              <v:shape style="position:absolute;left:8489;top:3534;width:74;height:85" coordorigin="8489,3534" coordsize="74,85" path="m8489,3534l8489,3620,8563,3578,8489,3534xe" filled="t" fillcolor="#000000" stroked="f">
                <v:path arrowok="t"/>
                <v:fill type="solid"/>
              </v:shape>
            </v:group>
            <v:group style="position:absolute;left:6436;top:3515;width:103;height:121" coordorigin="6436,3515" coordsize="103,121">
              <v:shape style="position:absolute;left:6436;top:3515;width:103;height:121" coordorigin="6436,3515" coordsize="103,121" path="m6539,3578l6518,3578,6518,3601,6534,3610,6524,3628,6539,3636,6539,3578xe" filled="t" fillcolor="#000000" stroked="f">
                <v:path arrowok="t"/>
                <v:fill type="solid"/>
              </v:shape>
              <v:shape style="position:absolute;left:6436;top:3515;width:103;height:121" coordorigin="6436,3515" coordsize="103,121" path="m6450,3568l6436,3576,6451,3586,6524,3628,6518,3620,6518,3601,6492,3586,6461,3586,6450,3568xe" filled="t" fillcolor="#000000" stroked="f">
                <v:path arrowok="t"/>
                <v:fill type="solid"/>
              </v:shape>
              <v:shape style="position:absolute;left:6436;top:3515;width:103;height:121" coordorigin="6436,3515" coordsize="103,121" path="m6518,3601l6518,3620,6524,3628,6534,3610,6518,3601xe" filled="t" fillcolor="#000000" stroked="f">
                <v:path arrowok="t"/>
                <v:fill type="solid"/>
              </v:shape>
              <v:shape style="position:absolute;left:6436;top:3515;width:103;height:121" coordorigin="6436,3515" coordsize="103,121" path="m6539,3515l6523,3525,6450,3568,6461,3586,6476,3577,6461,3568,6491,3568,6534,3543,6539,3534,6539,3515xe" filled="t" fillcolor="#000000" stroked="f">
                <v:path arrowok="t"/>
                <v:fill type="solid"/>
              </v:shape>
              <v:shape style="position:absolute;left:6436;top:3515;width:103;height:121" coordorigin="6436,3515" coordsize="103,121" path="m6476,3577l6461,3586,6492,3586,6476,3577xe" filled="t" fillcolor="#000000" stroked="f">
                <v:path arrowok="t"/>
                <v:fill type="solid"/>
              </v:shape>
              <v:shape style="position:absolute;left:6436;top:3515;width:103;height:121" coordorigin="6436,3515" coordsize="103,121" path="m6491,3568l6461,3568,6476,3577,6491,3568xe" filled="t" fillcolor="#000000" stroked="f">
                <v:path arrowok="t"/>
                <v:fill type="solid"/>
              </v:shape>
            </v:group>
            <v:group style="position:absolute;left:6518;top:3534;width:20;height:43" coordorigin="6518,3534" coordsize="20,43">
              <v:shape style="position:absolute;left:6518;top:3534;width:20;height:43" coordorigin="6518,3534" coordsize="20,43" path="m6518,3556l6539,3556e" filled="f" stroked="t" strokeweight="2.260pt" strokecolor="#000000">
                <v:path arrowok="t"/>
              </v:shape>
            </v:group>
            <v:group style="position:absolute;left:6456;top:3534;width:73;height:85" coordorigin="6456,3534" coordsize="73,85">
              <v:shape style="position:absolute;left:6456;top:3534;width:73;height:85" coordorigin="6456,3534" coordsize="73,85" path="m6529,3534l6456,3578,6529,3620,6529,3534xe" filled="t" fillcolor="#000000" stroked="f">
                <v:path arrowok="t"/>
                <v:fill type="solid"/>
              </v:shape>
            </v:group>
            <v:group style="position:absolute;left:7722;top:3578;width:762;height:2" coordorigin="7722,3578" coordsize="762,2">
              <v:shape style="position:absolute;left:7722;top:3578;width:762;height:2" coordorigin="7722,3578" coordsize="762,0" path="m7722,3578l8484,3578e" filled="f" stroked="t" strokeweight=".580pt" strokecolor="#000000">
                <v:path arrowok="t"/>
              </v:shape>
            </v:group>
            <v:group style="position:absolute;left:6535;top:3578;width:912;height:2" coordorigin="6535,3578" coordsize="912,2">
              <v:shape style="position:absolute;left:6535;top:3578;width:912;height:2" coordorigin="6535,3578" coordsize="912,0" path="m6535,3578l7447,3578e" filled="f" stroked="t" strokeweight=".580pt" strokecolor="#000000">
                <v:path arrowok="t"/>
              </v:shape>
            </v:group>
            <v:group style="position:absolute;left:8758;top:2825;width:121;height:104" coordorigin="8758,2825" coordsize="121,104">
              <v:shape style="position:absolute;left:8758;top:2825;width:121;height:104" coordorigin="8758,2825" coordsize="121,104" path="m8852,2830l8819,2889,8828,2904,8810,2915,8819,2930,8828,2914,8867,2846,8862,2846,8870,2840,8852,2830xe" filled="t" fillcolor="#000000" stroked="f">
                <v:path arrowok="t"/>
                <v:fill type="solid"/>
              </v:shape>
              <v:shape style="position:absolute;left:8758;top:2825;width:121;height:104" coordorigin="8758,2825" coordsize="121,104" path="m8777,2825l8758,2825,8767,2841,8810,2915,8810,2904,8819,2889,8785,2830,8777,2825xe" filled="t" fillcolor="#000000" stroked="f">
                <v:path arrowok="t"/>
                <v:fill type="solid"/>
              </v:shape>
              <v:shape style="position:absolute;left:8758;top:2825;width:121;height:104" coordorigin="8758,2825" coordsize="121,104" path="m8819,2889l8810,2904,8810,2915,8828,2904,8819,2889xe" filled="t" fillcolor="#000000" stroked="f">
                <v:path arrowok="t"/>
                <v:fill type="solid"/>
              </v:shape>
              <v:shape style="position:absolute;left:8758;top:2825;width:121;height:104" coordorigin="8758,2825" coordsize="121,104" path="m8879,2825l8820,2825,8820,2846,8844,2846,8852,2830,8876,2830,8879,2825xe" filled="t" fillcolor="#000000" stroked="f">
                <v:path arrowok="t"/>
                <v:fill type="solid"/>
              </v:shape>
              <v:shape style="position:absolute;left:8758;top:2825;width:121;height:104" coordorigin="8758,2825" coordsize="121,104" path="m8870,2840l8862,2846,8867,2846,8870,2840xe" filled="t" fillcolor="#000000" stroked="f">
                <v:path arrowok="t"/>
                <v:fill type="solid"/>
              </v:shape>
              <v:shape style="position:absolute;left:8758;top:2825;width:121;height:104" coordorigin="8758,2825" coordsize="121,104" path="m8876,2830l8852,2830,8870,2840,8876,2830xe" filled="t" fillcolor="#000000" stroked="f">
                <v:path arrowok="t"/>
                <v:fill type="solid"/>
              </v:shape>
            </v:group>
            <v:group style="position:absolute;left:8777;top:2825;width:43;height:20" coordorigin="8777,2825" coordsize="43,20">
              <v:shape style="position:absolute;left:8777;top:2825;width:43;height:20" coordorigin="8777,2825" coordsize="43,20" path="m8777,2835l8820,2835e" filled="f" stroked="t" strokeweight="1.120pt" strokecolor="#000000">
                <v:path arrowok="t"/>
              </v:shape>
            </v:group>
            <v:group style="position:absolute;left:8777;top:2835;width:85;height:74" coordorigin="8777,2835" coordsize="85,74">
              <v:shape style="position:absolute;left:8777;top:2835;width:85;height:74" coordorigin="8777,2835" coordsize="85,74" path="m8862,2835l8777,2835,8820,2909,8862,2835xe" filled="t" fillcolor="#000000" stroked="f">
                <v:path arrowok="t"/>
                <v:fill type="solid"/>
              </v:shape>
            </v:group>
            <v:group style="position:absolute;left:8759;top:1624;width:121;height:104" coordorigin="8759,1624" coordsize="121,104">
              <v:shape style="position:absolute;left:8759;top:1624;width:121;height:104" coordorigin="8759,1624" coordsize="121,104" path="m8768,1713l8759,1728,8820,1728,8820,1724,8786,1724,8768,1713xe" filled="t" fillcolor="#000000" stroked="f">
                <v:path arrowok="t"/>
                <v:fill type="solid"/>
              </v:shape>
              <v:shape style="position:absolute;left:8759;top:1624;width:121;height:104" coordorigin="8759,1624" coordsize="121,104" path="m8830,1641l8830,1650,8820,1666,8854,1724,8862,1728,8880,1728,8872,1714,8830,1641xe" filled="t" fillcolor="#000000" stroked="f">
                <v:path arrowok="t"/>
                <v:fill type="solid"/>
              </v:shape>
              <v:shape style="position:absolute;left:8759;top:1624;width:121;height:104" coordorigin="8759,1624" coordsize="121,104" path="m8796,1708l8777,1708,8768,1713,8786,1724,8796,1708xe" filled="t" fillcolor="#000000" stroked="f">
                <v:path arrowok="t"/>
                <v:fill type="solid"/>
              </v:shape>
              <v:shape style="position:absolute;left:8759;top:1624;width:121;height:104" coordorigin="8759,1624" coordsize="121,104" path="m8820,1708l8796,1708,8786,1724,8820,1724,8820,1708xe" filled="t" fillcolor="#000000" stroked="f">
                <v:path arrowok="t"/>
                <v:fill type="solid"/>
              </v:shape>
              <v:shape style="position:absolute;left:8759;top:1624;width:121;height:104" coordorigin="8759,1624" coordsize="121,104" path="m8820,1624l8812,1640,8768,1713,8777,1708,8796,1708,8820,1666,8812,1650,8830,1641,8820,1624xe" filled="t" fillcolor="#000000" stroked="f">
                <v:path arrowok="t"/>
                <v:fill type="solid"/>
              </v:shape>
              <v:shape style="position:absolute;left:8759;top:1624;width:121;height:104" coordorigin="8759,1624" coordsize="121,104" path="m8830,1641l8812,1650,8820,1666,8830,1650,8830,1641xe" filled="t" fillcolor="#000000" stroked="f">
                <v:path arrowok="t"/>
                <v:fill type="solid"/>
              </v:shape>
            </v:group>
            <v:group style="position:absolute;left:8820;top:1708;width:42;height:20" coordorigin="8820,1708" coordsize="42,20">
              <v:shape style="position:absolute;left:8820;top:1708;width:42;height:20" coordorigin="8820,1708" coordsize="42,20" path="m8820,1718l8862,1718e" filled="f" stroked="t" strokeweight="1.120pt" strokecolor="#000000">
                <v:path arrowok="t"/>
              </v:shape>
            </v:group>
            <v:group style="position:absolute;left:8777;top:1646;width:85;height:73" coordorigin="8777,1646" coordsize="85,73">
              <v:shape style="position:absolute;left:8777;top:1646;width:85;height:73" coordorigin="8777,1646" coordsize="85,73" path="m8820,1646l8777,1719,8862,1719,8820,1646xe" filled="t" fillcolor="#000000" stroked="f">
                <v:path arrowok="t"/>
                <v:fill type="solid"/>
              </v:shape>
            </v:group>
            <v:group style="position:absolute;left:8820;top:1725;width:2;height:472" coordorigin="8820,1725" coordsize="2,472">
              <v:shape style="position:absolute;left:8820;top:1725;width:2;height:472" coordorigin="8820,1725" coordsize="0,472" path="m8820,1725l8820,2196e" filled="f" stroked="t" strokeweight=".58001pt" strokecolor="#000000">
                <v:path arrowok="t"/>
              </v:shape>
            </v:group>
            <v:group style="position:absolute;left:8820;top:2307;width:2;height:523" coordorigin="8820,2307" coordsize="2,523">
              <v:shape style="position:absolute;left:8820;top:2307;width:2;height:523" coordorigin="8820,2307" coordsize="0,523" path="m8820,2307l8820,2830e" filled="f" stroked="t" strokeweight=".58001pt" strokecolor="#000000">
                <v:path arrowok="t"/>
              </v:shape>
            </v:group>
            <v:group style="position:absolute;left:8081;top:5932;width:121;height:104" coordorigin="8081,5932" coordsize="121,104">
              <v:shape style="position:absolute;left:8081;top:5932;width:121;height:104" coordorigin="8081,5932" coordsize="121,104" path="m8176,5937l8142,5995,8152,6011,8134,6022,8142,6036,8152,6021,8190,5952,8185,5952,8194,5946,8176,5937xe" filled="t" fillcolor="#000000" stroked="f">
                <v:path arrowok="t"/>
                <v:fill type="solid"/>
              </v:shape>
              <v:shape style="position:absolute;left:8081;top:5932;width:121;height:104" coordorigin="8081,5932" coordsize="121,104" path="m8100,5932l8081,5932,8090,5948,8134,6022,8134,6011,8142,5995,8108,5937,8100,5932xe" filled="t" fillcolor="#000000" stroked="f">
                <v:path arrowok="t"/>
                <v:fill type="solid"/>
              </v:shape>
              <v:shape style="position:absolute;left:8081;top:5932;width:121;height:104" coordorigin="8081,5932" coordsize="121,104" path="m8142,5995l8134,6011,8134,6022,8152,6011,8142,5995xe" filled="t" fillcolor="#000000" stroked="f">
                <v:path arrowok="t"/>
                <v:fill type="solid"/>
              </v:shape>
              <v:shape style="position:absolute;left:8081;top:5932;width:121;height:104" coordorigin="8081,5932" coordsize="121,104" path="m8202,5932l8143,5932,8143,5952,8167,5952,8176,5937,8199,5937,8202,5932xe" filled="t" fillcolor="#000000" stroked="f">
                <v:path arrowok="t"/>
                <v:fill type="solid"/>
              </v:shape>
              <v:shape style="position:absolute;left:8081;top:5932;width:121;height:104" coordorigin="8081,5932" coordsize="121,104" path="m8194,5946l8185,5952,8190,5952,8194,5946xe" filled="t" fillcolor="#000000" stroked="f">
                <v:path arrowok="t"/>
                <v:fill type="solid"/>
              </v:shape>
              <v:shape style="position:absolute;left:8081;top:5932;width:121;height:104" coordorigin="8081,5932" coordsize="121,104" path="m8199,5937l8176,5937,8194,5946,8199,5937xe" filled="t" fillcolor="#000000" stroked="f">
                <v:path arrowok="t"/>
                <v:fill type="solid"/>
              </v:shape>
            </v:group>
            <v:group style="position:absolute;left:8100;top:5932;width:43;height:20" coordorigin="8100,5932" coordsize="43,20">
              <v:shape style="position:absolute;left:8100;top:5932;width:43;height:20" coordorigin="8100,5932" coordsize="43,20" path="m8100,5942l8143,5942e" filled="f" stroked="t" strokeweight="1.120pt" strokecolor="#000000">
                <v:path arrowok="t"/>
              </v:shape>
            </v:group>
            <v:group style="position:absolute;left:8100;top:5942;width:85;height:74" coordorigin="8100,5942" coordsize="85,74">
              <v:shape style="position:absolute;left:8100;top:5942;width:85;height:74" coordorigin="8100,5942" coordsize="85,74" path="m8185,5942l8100,5942,8143,6016,8185,5942xe" filled="t" fillcolor="#000000" stroked="f">
                <v:path arrowok="t"/>
                <v:fill type="solid"/>
              </v:shape>
            </v:group>
            <v:group style="position:absolute;left:8082;top:4500;width:121;height:104" coordorigin="8082,4500" coordsize="121,104">
              <v:shape style="position:absolute;left:8082;top:4500;width:121;height:104" coordorigin="8082,4500" coordsize="121,104" path="m8092,4589l8082,4605,8143,4605,8143,4600,8110,4600,8092,4589xe" filled="t" fillcolor="#000000" stroked="f">
                <v:path arrowok="t"/>
                <v:fill type="solid"/>
              </v:shape>
              <v:shape style="position:absolute;left:8082;top:4500;width:121;height:104" coordorigin="8082,4500" coordsize="121,104" path="m8153,4517l8153,4527,8144,4542,8177,4600,8185,4605,8203,4605,8195,4590,8153,4517xe" filled="t" fillcolor="#000000" stroked="f">
                <v:path arrowok="t"/>
                <v:fill type="solid"/>
              </v:shape>
              <v:shape style="position:absolute;left:8082;top:4500;width:121;height:104" coordorigin="8082,4500" coordsize="121,104" path="m8119,4584l8100,4584,8092,4589,8110,4600,8119,4584xe" filled="t" fillcolor="#000000" stroked="f">
                <v:path arrowok="t"/>
                <v:fill type="solid"/>
              </v:shape>
              <v:shape style="position:absolute;left:8082;top:4500;width:121;height:104" coordorigin="8082,4500" coordsize="121,104" path="m8143,4584l8119,4584,8110,4600,8143,4600,8143,4584xe" filled="t" fillcolor="#000000" stroked="f">
                <v:path arrowok="t"/>
                <v:fill type="solid"/>
              </v:shape>
              <v:shape style="position:absolute;left:8082;top:4500;width:121;height:104" coordorigin="8082,4500" coordsize="121,104" path="m8143,4500l8135,4516,8092,4589,8100,4584,8119,4584,8144,4542,8135,4527,8153,4517,8143,4500xe" filled="t" fillcolor="#000000" stroked="f">
                <v:path arrowok="t"/>
                <v:fill type="solid"/>
              </v:shape>
              <v:shape style="position:absolute;left:8082;top:4500;width:121;height:104" coordorigin="8082,4500" coordsize="121,104" path="m8153,4517l8135,4527,8144,4542,8153,4527,8153,4517xe" filled="t" fillcolor="#000000" stroked="f">
                <v:path arrowok="t"/>
                <v:fill type="solid"/>
              </v:shape>
            </v:group>
            <v:group style="position:absolute;left:8143;top:4584;width:42;height:20" coordorigin="8143,4584" coordsize="42,20">
              <v:shape style="position:absolute;left:8143;top:4584;width:42;height:20" coordorigin="8143,4584" coordsize="42,20" path="m8143,4595l8185,4595e" filled="f" stroked="t" strokeweight="1.120pt" strokecolor="#000000">
                <v:path arrowok="t"/>
              </v:shape>
            </v:group>
            <v:group style="position:absolute;left:8100;top:4522;width:85;height:73" coordorigin="8100,4522" coordsize="85,73">
              <v:shape style="position:absolute;left:8100;top:4522;width:85;height:73" coordorigin="8100,4522" coordsize="85,73" path="m8143,4522l8100,4595,8185,4595,8143,4522xe" filled="t" fillcolor="#000000" stroked="f">
                <v:path arrowok="t"/>
                <v:fill type="solid"/>
              </v:shape>
            </v:group>
            <v:group style="position:absolute;left:8143;top:4600;width:2;height:562" coordorigin="8143,4600" coordsize="2,562">
              <v:shape style="position:absolute;left:8143;top:4600;width:2;height:562" coordorigin="8143,4600" coordsize="0,562" path="m8143,4600l8143,5162e" filled="f" stroked="t" strokeweight=".579980pt" strokecolor="#000000">
                <v:path arrowok="t"/>
              </v:shape>
            </v:group>
            <v:group style="position:absolute;left:8143;top:5349;width:2;height:593" coordorigin="8143,5349" coordsize="2,593">
              <v:shape style="position:absolute;left:8143;top:5349;width:2;height:593" coordorigin="8143,5349" coordsize="0,593" path="m8143,5349l8143,5942e" filled="f" stroked="t" strokeweight=".579980pt" strokecolor="#000000">
                <v:path arrowok="t"/>
              </v:shape>
            </v:group>
            <v:group style="position:absolute;left:8017;top:5162;width:295;height:187" coordorigin="8017,5162" coordsize="295,187">
              <v:shape style="position:absolute;left:8017;top:5162;width:295;height:187" coordorigin="8017,5162" coordsize="295,187" path="m8017,5349l8312,5349,8312,5162,8017,5162,8017,5349xe" filled="t" fillcolor="#FFFFFF" stroked="f">
                <v:path arrowok="t"/>
                <v:fill type="solid"/>
              </v:shape>
            </v:group>
            <v:group style="position:absolute;left:8012;top:5157;width:10;height:44" coordorigin="8012,5157" coordsize="10,44">
              <v:shape style="position:absolute;left:8012;top:5157;width:10;height:44" coordorigin="8012,5157" coordsize="10,44" path="m8012,5179l8022,5179e" filled="f" stroked="t" strokeweight="2.320pt" strokecolor="#FFFFFF">
                <v:path arrowok="t"/>
              </v:shape>
            </v:group>
            <v:group style="position:absolute;left:8017;top:5157;width:40;height:10" coordorigin="8017,5157" coordsize="40,10">
              <v:shape style="position:absolute;left:8017;top:5157;width:40;height:10" coordorigin="8017,5157" coordsize="40,10" path="m8017,5162l8057,5162e" filled="f" stroked="t" strokeweight=".579980pt" strokecolor="#FFFFFF">
                <v:path arrowok="t"/>
              </v:shape>
            </v:group>
            <v:group style="position:absolute;left:8129;top:5162;width:72;height:2" coordorigin="8129,5162" coordsize="72,2">
              <v:shape style="position:absolute;left:8129;top:5162;width:72;height:2" coordorigin="8129,5162" coordsize="72,0" path="m8129,5162l8201,5162e" filled="f" stroked="t" strokeweight=".579980pt" strokecolor="#FFFFFF">
                <v:path arrowok="t"/>
              </v:shape>
            </v:group>
            <v:group style="position:absolute;left:8273;top:5157;width:44;height:10" coordorigin="8273,5157" coordsize="44,10">
              <v:shape style="position:absolute;left:8273;top:5157;width:44;height:10" coordorigin="8273,5157" coordsize="44,10" path="m8273,5162l8317,5162e" filled="f" stroked="t" strokeweight=".579980pt" strokecolor="#FFFFFF">
                <v:path arrowok="t"/>
              </v:shape>
            </v:group>
            <v:group style="position:absolute;left:8308;top:5162;width:10;height:40" coordorigin="8308,5162" coordsize="10,40">
              <v:shape style="position:absolute;left:8308;top:5162;width:10;height:40" coordorigin="8308,5162" coordsize="10,40" path="m8308,5181l8317,5181e" filled="f" stroked="t" strokeweight="2.08pt" strokecolor="#FFFFFF">
                <v:path arrowok="t"/>
              </v:shape>
            </v:group>
            <v:group style="position:absolute;left:8308;top:5308;width:10;height:46" coordorigin="8308,5308" coordsize="10,46">
              <v:shape style="position:absolute;left:8308;top:5308;width:10;height:46" coordorigin="8308,5308" coordsize="10,46" path="m8308,5331l8317,5331e" filled="f" stroked="t" strokeweight="2.38pt" strokecolor="#FFFFFF">
                <v:path arrowok="t"/>
              </v:shape>
            </v:group>
            <v:group style="position:absolute;left:8273;top:5344;width:40;height:10" coordorigin="8273,5344" coordsize="40,10">
              <v:shape style="position:absolute;left:8273;top:5344;width:40;height:10" coordorigin="8273,5344" coordsize="40,10" path="m8273,5349l8312,5349e" filled="f" stroked="t" strokeweight=".58001pt" strokecolor="#FFFFFF">
                <v:path arrowok="t"/>
              </v:shape>
            </v:group>
            <v:group style="position:absolute;left:8129;top:5349;width:72;height:2" coordorigin="8129,5349" coordsize="72,2">
              <v:shape style="position:absolute;left:8129;top:5349;width:72;height:2" coordorigin="8129,5349" coordsize="72,0" path="m8129,5349l8201,5349e" filled="f" stroked="t" strokeweight=".58001pt" strokecolor="#FFFFFF">
                <v:path arrowok="t"/>
              </v:shape>
            </v:group>
            <v:group style="position:absolute;left:8012;top:5344;width:44;height:10" coordorigin="8012,5344" coordsize="44,10">
              <v:shape style="position:absolute;left:8012;top:5344;width:44;height:10" coordorigin="8012,5344" coordsize="44,10" path="m8012,5349l8057,5349e" filled="f" stroked="t" strokeweight=".58001pt" strokecolor="#FFFFFF">
                <v:path arrowok="t"/>
              </v:shape>
            </v:group>
            <v:group style="position:absolute;left:8012;top:5308;width:10;height:41" coordorigin="8012,5308" coordsize="10,41">
              <v:shape style="position:absolute;left:8012;top:5308;width:10;height:41" coordorigin="8012,5308" coordsize="10,41" path="m8012,5328l8022,5328e" filled="f" stroked="t" strokeweight="2.14pt" strokecolor="#FFFFFF">
                <v:path arrowok="t"/>
              </v:shape>
            </v:group>
            <v:group style="position:absolute;left:8772;top:4953;width:121;height:106" coordorigin="8772,4953" coordsize="121,106">
              <v:shape style="position:absolute;left:8772;top:4953;width:121;height:106" coordorigin="8772,4953" coordsize="121,106" path="m8866,4958l8832,5016,8840,5032,8822,5042,8832,5058,8840,5043,8881,4973,8875,4973,8884,4968,8866,4958xe" filled="t" fillcolor="#000000" stroked="f">
                <v:path arrowok="t"/>
                <v:fill type="solid"/>
              </v:shape>
              <v:shape style="position:absolute;left:8772;top:4953;width:121;height:106" coordorigin="8772,4953" coordsize="121,106" path="m8790,4953l8772,4953,8780,4967,8822,5042,8822,5032,8832,5016,8798,4958,8790,4953xe" filled="t" fillcolor="#000000" stroked="f">
                <v:path arrowok="t"/>
                <v:fill type="solid"/>
              </v:shape>
              <v:shape style="position:absolute;left:8772;top:4953;width:121;height:106" coordorigin="8772,4953" coordsize="121,106" path="m8832,5016l8822,5032,8822,5042,8840,5032,8832,5016xe" filled="t" fillcolor="#000000" stroked="f">
                <v:path arrowok="t"/>
                <v:fill type="solid"/>
              </v:shape>
              <v:shape style="position:absolute;left:8772;top:4953;width:121;height:106" coordorigin="8772,4953" coordsize="121,106" path="m8893,4953l8832,4953,8832,4973,8857,4973,8866,4958,8890,4958,8893,4953xe" filled="t" fillcolor="#000000" stroked="f">
                <v:path arrowok="t"/>
                <v:fill type="solid"/>
              </v:shape>
              <v:shape style="position:absolute;left:8772;top:4953;width:121;height:106" coordorigin="8772,4953" coordsize="121,106" path="m8884,4968l8875,4973,8881,4973,8884,4968xe" filled="t" fillcolor="#000000" stroked="f">
                <v:path arrowok="t"/>
                <v:fill type="solid"/>
              </v:shape>
              <v:shape style="position:absolute;left:8772;top:4953;width:121;height:106" coordorigin="8772,4953" coordsize="121,106" path="m8890,4958l8866,4958,8884,4968,8890,4958xe" filled="t" fillcolor="#000000" stroked="f">
                <v:path arrowok="t"/>
                <v:fill type="solid"/>
              </v:shape>
            </v:group>
            <v:group style="position:absolute;left:8790;top:4953;width:42;height:20" coordorigin="8790,4953" coordsize="42,20">
              <v:shape style="position:absolute;left:8790;top:4953;width:42;height:20" coordorigin="8790,4953" coordsize="42,20" path="m8790,4963l8832,4963e" filled="f" stroked="t" strokeweight="1.120pt" strokecolor="#000000">
                <v:path arrowok="t"/>
              </v:shape>
            </v:group>
            <v:group style="position:absolute;left:8790;top:4962;width:85;height:74" coordorigin="8790,4962" coordsize="85,74">
              <v:shape style="position:absolute;left:8790;top:4962;width:85;height:74" coordorigin="8790,4962" coordsize="85,74" path="m8875,4962l8790,4962,8832,5037,8875,4962xe" filled="t" fillcolor="#000000" stroked="f">
                <v:path arrowok="t"/>
                <v:fill type="solid"/>
              </v:shape>
            </v:group>
            <v:group style="position:absolute;left:8773;top:4487;width:121;height:104" coordorigin="8773,4487" coordsize="121,104">
              <v:shape style="position:absolute;left:8773;top:4487;width:121;height:104" coordorigin="8773,4487" coordsize="121,104" path="m8782,4577l8773,4592,8832,4592,8832,4587,8800,4587,8782,4577xe" filled="t" fillcolor="#000000" stroked="f">
                <v:path arrowok="t"/>
                <v:fill type="solid"/>
              </v:shape>
              <v:shape style="position:absolute;left:8773;top:4487;width:121;height:104" coordorigin="8773,4487" coordsize="121,104" path="m8842,4502l8842,4512,8833,4528,8867,4587,8875,4592,8894,4592,8885,4576,8842,4502xe" filled="t" fillcolor="#000000" stroked="f">
                <v:path arrowok="t"/>
                <v:fill type="solid"/>
              </v:shape>
              <v:shape style="position:absolute;left:8773;top:4487;width:121;height:104" coordorigin="8773,4487" coordsize="121,104" path="m8808,4571l8790,4571,8782,4577,8800,4587,8808,4571xe" filled="t" fillcolor="#000000" stroked="f">
                <v:path arrowok="t"/>
                <v:fill type="solid"/>
              </v:shape>
              <v:shape style="position:absolute;left:8773;top:4487;width:121;height:104" coordorigin="8773,4487" coordsize="121,104" path="m8832,4571l8808,4571,8800,4587,8832,4587,8832,4571xe" filled="t" fillcolor="#000000" stroked="f">
                <v:path arrowok="t"/>
                <v:fill type="solid"/>
              </v:shape>
              <v:shape style="position:absolute;left:8773;top:4487;width:121;height:104" coordorigin="8773,4487" coordsize="121,104" path="m8833,4487l8824,4503,8782,4577,8790,4571,8808,4571,8833,4528,8824,4512,8842,4502,8833,4487xe" filled="t" fillcolor="#000000" stroked="f">
                <v:path arrowok="t"/>
                <v:fill type="solid"/>
              </v:shape>
              <v:shape style="position:absolute;left:8773;top:4487;width:121;height:104" coordorigin="8773,4487" coordsize="121,104" path="m8842,4502l8824,4512,8833,4528,8842,4512,8842,4502xe" filled="t" fillcolor="#000000" stroked="f">
                <v:path arrowok="t"/>
                <v:fill type="solid"/>
              </v:shape>
            </v:group>
            <v:group style="position:absolute;left:8832;top:4571;width:43;height:20" coordorigin="8832,4571" coordsize="43,20">
              <v:shape style="position:absolute;left:8832;top:4571;width:43;height:20" coordorigin="8832,4571" coordsize="43,20" path="m8832,4581l8875,4581e" filled="f" stroked="t" strokeweight="1.120pt" strokecolor="#000000">
                <v:path arrowok="t"/>
              </v:shape>
            </v:group>
            <v:group style="position:absolute;left:8790;top:4508;width:85;height:74" coordorigin="8790,4508" coordsize="85,74">
              <v:shape style="position:absolute;left:8790;top:4508;width:85;height:74" coordorigin="8790,4508" coordsize="85,74" path="m8832,4508l8790,4582,8875,4582,8832,4508xe" filled="t" fillcolor="#000000" stroked="f">
                <v:path arrowok="t"/>
                <v:fill type="solid"/>
              </v:shape>
            </v:group>
            <v:group style="position:absolute;left:8832;top:4587;width:2;height:130" coordorigin="8832,4587" coordsize="2,130">
              <v:shape style="position:absolute;left:8832;top:4587;width:2;height:130" coordorigin="8832,4587" coordsize="0,130" path="m8832,4587l8832,4716e" filled="f" stroked="t" strokeweight=".579980pt" strokecolor="#000000">
                <v:path arrowok="t"/>
              </v:shape>
            </v:group>
            <v:group style="position:absolute;left:8832;top:4841;width:2;height:116" coordorigin="8832,4841" coordsize="2,116">
              <v:shape style="position:absolute;left:8832;top:4841;width:2;height:116" coordorigin="8832,4841" coordsize="0,116" path="m8832,4841l8832,4958e" filled="f" stroked="t" strokeweight=".579980pt" strokecolor="#000000">
                <v:path arrowok="t"/>
              </v:shape>
            </v:group>
            <v:group style="position:absolute;left:4402;top:1480;width:124;height:107" coordorigin="4402,1480" coordsize="124,107">
              <v:shape style="position:absolute;left:4402;top:1480;width:124;height:107" coordorigin="4402,1480" coordsize="124,107" path="m4498,1485l4463,1544,4472,1559,4454,1570,4464,1587,4472,1570,4513,1500,4507,1500,4516,1496,4498,1485xe" filled="t" fillcolor="#000000" stroked="f">
                <v:path arrowok="t"/>
                <v:fill type="solid"/>
              </v:shape>
              <v:shape style="position:absolute;left:4402;top:1480;width:124;height:107" coordorigin="4402,1480" coordsize="124,107" path="m4421,1480l4402,1480,4411,1496,4454,1570,4454,1559,4463,1544,4429,1485,4421,1480xe" filled="t" fillcolor="#000000" stroked="f">
                <v:path arrowok="t"/>
                <v:fill type="solid"/>
              </v:shape>
              <v:shape style="position:absolute;left:4402;top:1480;width:124;height:107" coordorigin="4402,1480" coordsize="124,107" path="m4463,1544l4454,1559,4454,1570,4472,1559,4463,1544xe" filled="t" fillcolor="#000000" stroked="f">
                <v:path arrowok="t"/>
                <v:fill type="solid"/>
              </v:shape>
              <v:shape style="position:absolute;left:4402;top:1480;width:124;height:107" coordorigin="4402,1480" coordsize="124,107" path="m4525,1480l4464,1480,4464,1500,4489,1500,4498,1485,4522,1485,4525,1480xe" filled="t" fillcolor="#000000" stroked="f">
                <v:path arrowok="t"/>
                <v:fill type="solid"/>
              </v:shape>
              <v:shape style="position:absolute;left:4402;top:1480;width:124;height:107" coordorigin="4402,1480" coordsize="124,107" path="m4516,1496l4507,1500,4513,1500,4516,1496xe" filled="t" fillcolor="#000000" stroked="f">
                <v:path arrowok="t"/>
                <v:fill type="solid"/>
              </v:shape>
              <v:shape style="position:absolute;left:4402;top:1480;width:124;height:107" coordorigin="4402,1480" coordsize="124,107" path="m4522,1485l4498,1485,4516,1496,4522,1485xe" filled="t" fillcolor="#000000" stroked="f">
                <v:path arrowok="t"/>
                <v:fill type="solid"/>
              </v:shape>
            </v:group>
            <v:group style="position:absolute;left:4421;top:1480;width:43;height:20" coordorigin="4421,1480" coordsize="43,20">
              <v:shape style="position:absolute;left:4421;top:1480;width:43;height:20" coordorigin="4421,1480" coordsize="43,20" path="m4421,1490l4464,1490e" filled="f" stroked="t" strokeweight="1.120pt" strokecolor="#000000">
                <v:path arrowok="t"/>
              </v:shape>
            </v:group>
            <v:group style="position:absolute;left:4421;top:1490;width:86;height:74" coordorigin="4421,1490" coordsize="86,74">
              <v:shape style="position:absolute;left:4421;top:1490;width:86;height:74" coordorigin="4421,1490" coordsize="86,74" path="m4507,1490l4421,1490,4464,1564,4507,1490xe" filled="t" fillcolor="#000000" stroked="f">
                <v:path arrowok="t"/>
                <v:fill type="solid"/>
              </v:shape>
            </v:group>
            <v:group style="position:absolute;left:4403;top:674;width:124;height:106" coordorigin="4403,674" coordsize="124,106">
              <v:shape style="position:absolute;left:4403;top:674;width:124;height:106" coordorigin="4403,674" coordsize="124,106" path="m4412,764l4403,779,4464,779,4464,774,4430,774,4412,764xe" filled="t" fillcolor="#000000" stroked="f">
                <v:path arrowok="t"/>
                <v:fill type="solid"/>
              </v:shape>
              <v:shape style="position:absolute;left:4403;top:674;width:124;height:106" coordorigin="4403,674" coordsize="124,106" path="m4474,690l4474,701,4465,716,4499,774,4507,779,4526,779,4517,764,4474,690xe" filled="t" fillcolor="#000000" stroked="f">
                <v:path arrowok="t"/>
                <v:fill type="solid"/>
              </v:shape>
              <v:shape style="position:absolute;left:4403;top:674;width:124;height:106" coordorigin="4403,674" coordsize="124,106" path="m4440,759l4421,759,4412,764,4430,774,4440,759xe" filled="t" fillcolor="#000000" stroked="f">
                <v:path arrowok="t"/>
                <v:fill type="solid"/>
              </v:shape>
              <v:shape style="position:absolute;left:4403;top:674;width:124;height:106" coordorigin="4403,674" coordsize="124,106" path="m4464,759l4440,759,4430,774,4464,774,4464,759xe" filled="t" fillcolor="#000000" stroked="f">
                <v:path arrowok="t"/>
                <v:fill type="solid"/>
              </v:shape>
              <v:shape style="position:absolute;left:4403;top:674;width:124;height:106" coordorigin="4403,674" coordsize="124,106" path="m4464,674l4456,690,4412,764,4421,759,4440,759,4465,716,4456,701,4474,690,4464,674xe" filled="t" fillcolor="#000000" stroked="f">
                <v:path arrowok="t"/>
                <v:fill type="solid"/>
              </v:shape>
              <v:shape style="position:absolute;left:4403;top:674;width:124;height:106" coordorigin="4403,674" coordsize="124,106" path="m4474,690l4456,701,4465,716,4474,701,4474,690xe" filled="t" fillcolor="#000000" stroked="f">
                <v:path arrowok="t"/>
                <v:fill type="solid"/>
              </v:shape>
            </v:group>
            <v:group style="position:absolute;left:4464;top:759;width:43;height:20" coordorigin="4464,759" coordsize="43,20">
              <v:shape style="position:absolute;left:4464;top:759;width:43;height:20" coordorigin="4464,759" coordsize="43,20" path="m4464,769l4507,769e" filled="f" stroked="t" strokeweight="1.120pt" strokecolor="#000000">
                <v:path arrowok="t"/>
              </v:shape>
            </v:group>
            <v:group style="position:absolute;left:4421;top:696;width:86;height:73" coordorigin="4421,696" coordsize="86,73">
              <v:shape style="position:absolute;left:4421;top:696;width:86;height:73" coordorigin="4421,696" coordsize="86,73" path="m4464,696l4421,770,4507,770,4464,696xe" filled="t" fillcolor="#000000" stroked="f">
                <v:path arrowok="t"/>
                <v:fill type="solid"/>
              </v:shape>
            </v:group>
            <v:group style="position:absolute;left:4464;top:776;width:2;height:308" coordorigin="4464,776" coordsize="2,308">
              <v:shape style="position:absolute;left:4464;top:776;width:2;height:308" coordorigin="4464,776" coordsize="0,308" path="m4464,776l4464,1084e" filled="f" stroked="t" strokeweight=".579980pt" strokecolor="#000000">
                <v:path arrowok="t"/>
              </v:shape>
            </v:group>
            <v:group style="position:absolute;left:4464;top:1236;width:2;height:248" coordorigin="4464,1236" coordsize="2,248">
              <v:shape style="position:absolute;left:4464;top:1236;width:2;height:248" coordorigin="4464,1236" coordsize="0,248" path="m4464,1236l4464,1485e" filled="f" stroked="t" strokeweight=".579980pt" strokecolor="#000000">
                <v:path arrowok="t"/>
              </v:shape>
            </v:group>
            <v:group style="position:absolute;left:3149;top:914;width:115;height:116" coordorigin="3149,914" coordsize="115,116">
              <v:shape style="position:absolute;left:3149;top:914;width:115;height:116" coordorigin="3149,914" coordsize="115,116" path="m3239,929l3236,940,3223,953,3234,1000,3252,1005,3246,1024,3264,1030,3259,1012,3239,929xe" filled="t" fillcolor="#000000" stroked="f">
                <v:path arrowok="t"/>
                <v:fill type="solid"/>
              </v:shape>
              <v:shape style="position:absolute;left:3149;top:914;width:115;height:116" coordorigin="3149,914" coordsize="115,116" path="m3170,981l3161,983,3149,996,3164,1000,3246,1024,3239,1018,3234,1000,3170,981xe" filled="t" fillcolor="#000000" stroked="f">
                <v:path arrowok="t"/>
                <v:fill type="solid"/>
              </v:shape>
              <v:shape style="position:absolute;left:3149;top:914;width:115;height:116" coordorigin="3149,914" coordsize="115,116" path="m3234,1000l3239,1018,3246,1024,3252,1005,3234,1000xe" filled="t" fillcolor="#000000" stroked="f">
                <v:path arrowok="t"/>
                <v:fill type="solid"/>
              </v:shape>
              <v:shape style="position:absolute;left:3149;top:914;width:115;height:116" coordorigin="3149,914" coordsize="115,116" path="m3235,914l3222,924,3192,954,3206,970,3223,953,3218,935,3239,929,3235,914xe" filled="t" fillcolor="#000000" stroked="f">
                <v:path arrowok="t"/>
                <v:fill type="solid"/>
              </v:shape>
              <v:shape style="position:absolute;left:3149;top:914;width:115;height:116" coordorigin="3149,914" coordsize="115,116" path="m3239,929l3218,935,3223,953,3236,940,3239,929xe" filled="t" fillcolor="#000000" stroked="f">
                <v:path arrowok="t"/>
                <v:fill type="solid"/>
              </v:shape>
            </v:group>
            <v:group style="position:absolute;left:3161;top:954;width:46;height:44" coordorigin="3161,954" coordsize="46,44">
              <v:shape style="position:absolute;left:3161;top:954;width:46;height:44" coordorigin="3161,954" coordsize="46,44" path="m3192,954l3161,983,3175,999,3206,970,3192,954xe" filled="t" fillcolor="#000000" stroked="f">
                <v:path arrowok="t"/>
                <v:fill type="solid"/>
              </v:shape>
            </v:group>
            <v:group style="position:absolute;left:3168;top:932;width:82;height:83" coordorigin="3168,932" coordsize="82,83">
              <v:shape style="position:absolute;left:3168;top:932;width:82;height:83" coordorigin="3168,932" coordsize="82,83" path="m3229,932l3199,962,3168,990,3250,1014,3229,932xe" filled="t" fillcolor="#000000" stroked="f">
                <v:path arrowok="t"/>
                <v:fill type="solid"/>
              </v:shape>
            </v:group>
            <v:group style="position:absolute;left:2899;top:960;width:8;height:11" coordorigin="2899,960" coordsize="8,11">
              <v:shape style="position:absolute;left:2899;top:960;width:8;height:11" coordorigin="2899,960" coordsize="8,11" path="m2903,960l2899,963,2904,971,2908,969,2903,960xe" filled="t" fillcolor="#000000" stroked="f">
                <v:path arrowok="t"/>
                <v:fill type="solid"/>
              </v:shape>
            </v:group>
            <v:group style="position:absolute;left:2903;top:909;width:265;height:60" coordorigin="2903,909" coordsize="265,60">
              <v:shape style="position:absolute;left:2903;top:909;width:265;height:60" coordorigin="2903,909" coordsize="265,60" path="m3082,909l3062,909,3043,911,3023,915,3022,915,2982,926,2942,940,2941,941,2903,960,2908,969,2946,950,2986,935,2984,935,3024,924,3044,921,3064,918,3145,918,3137,916,3119,911,3102,910,3101,910,3082,909xe" filled="t" fillcolor="#000000" stroked="f">
                <v:path arrowok="t"/>
                <v:fill type="solid"/>
              </v:shape>
              <v:shape style="position:absolute;left:2903;top:909;width:265;height:60" coordorigin="2903,909" coordsize="265,60" path="m3145,918l3082,918,3118,921,3116,921,3134,926,3150,930,3149,930,3163,939,3168,930,3154,922,3152,921,3145,918xe" filled="t" fillcolor="#000000" stroked="f">
                <v:path arrowok="t"/>
                <v:fill type="solid"/>
              </v:shape>
            </v:group>
            <v:group style="position:absolute;left:3163;top:930;width:20;height:17" coordorigin="3163,930" coordsize="20,17">
              <v:shape style="position:absolute;left:3163;top:930;width:20;height:17" coordorigin="3163,930" coordsize="20,17" path="m3168,930l3163,939,3178,947,3176,946,3184,939,3182,939,3168,930xe" filled="t" fillcolor="#000000" stroked="f">
                <v:path arrowok="t"/>
                <v:fill type="solid"/>
              </v:shape>
            </v:group>
            <v:group style="position:absolute;left:3188;top:951;width:11;height:11" coordorigin="3188,951" coordsize="11,11">
              <v:shape style="position:absolute;left:3188;top:951;width:11;height:11" coordorigin="3188,951" coordsize="11,11" path="m3196,951l3188,958,3192,962,3199,954,3196,951xe" filled="t" fillcolor="#000000" stroked="f">
                <v:path arrowok="t"/>
                <v:fill type="solid"/>
              </v:shape>
            </v:group>
            <v:group style="position:absolute;left:3176;top:939;width:19;height:19" coordorigin="3176,939" coordsize="19,19">
              <v:shape style="position:absolute;left:3176;top:939;width:19;height:19" coordorigin="3176,939" coordsize="19,19" path="m3184,939l3176,946,3188,958,3196,951,3184,939xe" filled="t" fillcolor="#000000" stroked="f">
                <v:path arrowok="t"/>
                <v:fill type="solid"/>
              </v:shape>
            </v:group>
            <v:group style="position:absolute;left:4794;top:4487;width:121;height:104" coordorigin="4794,4487" coordsize="121,104">
              <v:shape style="position:absolute;left:4794;top:4487;width:121;height:104" coordorigin="4794,4487" coordsize="121,104" path="m4802,4577l4794,4592,4853,4592,4853,4587,4820,4587,4802,4577xe" filled="t" fillcolor="#000000" stroked="f">
                <v:path arrowok="t"/>
                <v:fill type="solid"/>
              </v:shape>
              <v:shape style="position:absolute;left:4794;top:4487;width:121;height:104" coordorigin="4794,4487" coordsize="121,104" path="m4862,4502l4862,4512,4854,4528,4888,4587,4896,4592,4915,4592,4906,4576,4862,4502xe" filled="t" fillcolor="#000000" stroked="f">
                <v:path arrowok="t"/>
                <v:fill type="solid"/>
              </v:shape>
              <v:shape style="position:absolute;left:4794;top:4487;width:121;height:104" coordorigin="4794,4487" coordsize="121,104" path="m4829,4571l4811,4571,4802,4577,4820,4587,4829,4571xe" filled="t" fillcolor="#000000" stroked="f">
                <v:path arrowok="t"/>
                <v:fill type="solid"/>
              </v:shape>
              <v:shape style="position:absolute;left:4794;top:4487;width:121;height:104" coordorigin="4794,4487" coordsize="121,104" path="m4853,4571l4829,4571,4820,4587,4853,4587,4853,4571xe" filled="t" fillcolor="#000000" stroked="f">
                <v:path arrowok="t"/>
                <v:fill type="solid"/>
              </v:shape>
              <v:shape style="position:absolute;left:4794;top:4487;width:121;height:104" coordorigin="4794,4487" coordsize="121,104" path="m4854,4487l4844,4503,4802,4577,4811,4571,4829,4571,4854,4528,4844,4512,4862,4502,4854,4487xe" filled="t" fillcolor="#000000" stroked="f">
                <v:path arrowok="t"/>
                <v:fill type="solid"/>
              </v:shape>
              <v:shape style="position:absolute;left:4794;top:4487;width:121;height:104" coordorigin="4794,4487" coordsize="121,104" path="m4862,4502l4844,4512,4854,4528,4862,4512,4862,4502xe" filled="t" fillcolor="#000000" stroked="f">
                <v:path arrowok="t"/>
                <v:fill type="solid"/>
              </v:shape>
            </v:group>
            <v:group style="position:absolute;left:4853;top:4571;width:43;height:20" coordorigin="4853,4571" coordsize="43,20">
              <v:shape style="position:absolute;left:4853;top:4571;width:43;height:20" coordorigin="4853,4571" coordsize="43,20" path="m4853,4581l4896,4581e" filled="f" stroked="t" strokeweight="1.120pt" strokecolor="#000000">
                <v:path arrowok="t"/>
              </v:shape>
            </v:group>
            <v:group style="position:absolute;left:4811;top:4508;width:85;height:74" coordorigin="4811,4508" coordsize="85,74">
              <v:shape style="position:absolute;left:4811;top:4508;width:85;height:74" coordorigin="4811,4508" coordsize="85,74" path="m4853,4508l4811,4582,4896,4582,4853,4508xe" filled="t" fillcolor="#000000" stroked="f">
                <v:path arrowok="t"/>
                <v:fill type="solid"/>
              </v:shape>
            </v:group>
            <v:group style="position:absolute;left:4853;top:4587;width:2;height:450" coordorigin="4853,4587" coordsize="2,450">
              <v:shape style="position:absolute;left:4853;top:4587;width:2;height:450" coordorigin="4853,4587" coordsize="0,450" path="m4853,4587l4853,5037e" filled="f" stroked="t" strokeweight=".580pt" strokecolor="#000000">
                <v:path arrowok="t"/>
              </v:shape>
            </v:group>
            <v:group style="position:absolute;left:4780;top:3990;width:121;height:106" coordorigin="4780,3990" coordsize="121,106">
              <v:shape style="position:absolute;left:4780;top:3990;width:121;height:106" coordorigin="4780,3990" coordsize="121,106" path="m4873,3995l4839,4054,4848,4070,4830,4079,4840,4096,4848,4080,4888,4011,4883,4011,4891,4006,4873,3995xe" filled="t" fillcolor="#000000" stroked="f">
                <v:path arrowok="t"/>
                <v:fill type="solid"/>
              </v:shape>
              <v:shape style="position:absolute;left:4780;top:3990;width:121;height:106" coordorigin="4780,3990" coordsize="121,106" path="m4798,3990l4780,3990,4788,4005,4830,4079,4830,4070,4839,4054,4806,3995,4798,3990xe" filled="t" fillcolor="#000000" stroked="f">
                <v:path arrowok="t"/>
                <v:fill type="solid"/>
              </v:shape>
              <v:shape style="position:absolute;left:4780;top:3990;width:121;height:106" coordorigin="4780,3990" coordsize="121,106" path="m4839,4054l4830,4070,4830,4079,4848,4070,4839,4054xe" filled="t" fillcolor="#000000" stroked="f">
                <v:path arrowok="t"/>
                <v:fill type="solid"/>
              </v:shape>
              <v:shape style="position:absolute;left:4780;top:3990;width:121;height:106" coordorigin="4780,3990" coordsize="121,106" path="m4901,3990l4840,3990,4840,4011,4864,4011,4873,3995,4898,3995,4901,3990xe" filled="t" fillcolor="#000000" stroked="f">
                <v:path arrowok="t"/>
                <v:fill type="solid"/>
              </v:shape>
              <v:shape style="position:absolute;left:4780;top:3990;width:121;height:106" coordorigin="4780,3990" coordsize="121,106" path="m4891,4006l4883,4011,4888,4011,4891,4006xe" filled="t" fillcolor="#000000" stroked="f">
                <v:path arrowok="t"/>
                <v:fill type="solid"/>
              </v:shape>
              <v:shape style="position:absolute;left:4780;top:3990;width:121;height:106" coordorigin="4780,3990" coordsize="121,106" path="m4898,3995l4873,3995,4891,4006,4898,3995xe" filled="t" fillcolor="#000000" stroked="f">
                <v:path arrowok="t"/>
                <v:fill type="solid"/>
              </v:shape>
            </v:group>
            <v:group style="position:absolute;left:4798;top:3990;width:42;height:20" coordorigin="4798,3990" coordsize="42,20">
              <v:shape style="position:absolute;left:4798;top:3990;width:42;height:20" coordorigin="4798,3990" coordsize="42,20" path="m4798,4001l4840,4001e" filled="f" stroked="t" strokeweight="1.120pt" strokecolor="#000000">
                <v:path arrowok="t"/>
              </v:shape>
            </v:group>
            <v:group style="position:absolute;left:4798;top:4000;width:85;height:74" coordorigin="4798,4000" coordsize="85,74">
              <v:shape style="position:absolute;left:4798;top:4000;width:85;height:74" coordorigin="4798,4000" coordsize="85,74" path="m4883,4000l4798,4000,4840,4074,4883,4000xe" filled="t" fillcolor="#000000" stroked="f">
                <v:path arrowok="t"/>
                <v:fill type="solid"/>
              </v:shape>
            </v:group>
            <v:group style="position:absolute;left:4840;top:3544;width:2;height:451" coordorigin="4840,3544" coordsize="2,451">
              <v:shape style="position:absolute;left:4840;top:3544;width:2;height:451" coordorigin="4840,3544" coordsize="0,451" path="m4840,3544l4840,3995e" filled="f" stroked="t" strokeweight=".580pt" strokecolor="#000000">
                <v:path arrowok="t"/>
              </v:shape>
            </v:group>
            <v:group style="position:absolute;left:2248;top:3407;width:121;height:106" coordorigin="2248,3407" coordsize="121,106">
              <v:shape style="position:absolute;left:2248;top:3407;width:121;height:106" coordorigin="2248,3407" coordsize="121,106" path="m2257,3497l2248,3513,2309,3513,2309,3508,2275,3508,2257,3497xe" filled="t" fillcolor="#000000" stroked="f">
                <v:path arrowok="t"/>
                <v:fill type="solid"/>
              </v:shape>
              <v:shape style="position:absolute;left:2248;top:3407;width:121;height:106" coordorigin="2248,3407" coordsize="121,106" path="m2318,3424l2318,3434,2309,3449,2342,3508,2351,3513,2369,3513,2360,3498,2318,3424xe" filled="t" fillcolor="#000000" stroked="f">
                <v:path arrowok="t"/>
                <v:fill type="solid"/>
              </v:shape>
              <v:shape style="position:absolute;left:2248;top:3407;width:121;height:106" coordorigin="2248,3407" coordsize="121,106" path="m2284,3492l2266,3492,2257,3497,2275,3508,2284,3492xe" filled="t" fillcolor="#000000" stroked="f">
                <v:path arrowok="t"/>
                <v:fill type="solid"/>
              </v:shape>
              <v:shape style="position:absolute;left:2248;top:3407;width:121;height:106" coordorigin="2248,3407" coordsize="121,106" path="m2309,3492l2284,3492,2275,3508,2309,3508,2309,3492xe" filled="t" fillcolor="#000000" stroked="f">
                <v:path arrowok="t"/>
                <v:fill type="solid"/>
              </v:shape>
              <v:shape style="position:absolute;left:2248;top:3407;width:121;height:106" coordorigin="2248,3407" coordsize="121,106" path="m2309,3407l2300,3423,2257,3497,2266,3492,2284,3492,2309,3449,2300,3434,2318,3424,2309,3407xe" filled="t" fillcolor="#000000" stroked="f">
                <v:path arrowok="t"/>
                <v:fill type="solid"/>
              </v:shape>
              <v:shape style="position:absolute;left:2248;top:3407;width:121;height:106" coordorigin="2248,3407" coordsize="121,106" path="m2318,3424l2300,3434,2309,3449,2318,3434,2318,3424xe" filled="t" fillcolor="#000000" stroked="f">
                <v:path arrowok="t"/>
                <v:fill type="solid"/>
              </v:shape>
            </v:group>
            <v:group style="position:absolute;left:2309;top:3492;width:42;height:20" coordorigin="2309,3492" coordsize="42,20">
              <v:shape style="position:absolute;left:2309;top:3492;width:42;height:20" coordorigin="2309,3492" coordsize="42,20" path="m2309,3503l2351,3503e" filled="f" stroked="t" strokeweight="1.120pt" strokecolor="#000000">
                <v:path arrowok="t"/>
              </v:shape>
            </v:group>
            <v:group style="position:absolute;left:2266;top:3429;width:85;height:74" coordorigin="2266,3429" coordsize="85,74">
              <v:shape style="position:absolute;left:2266;top:3429;width:85;height:74" coordorigin="2266,3429" coordsize="85,74" path="m2309,3429l2266,3503,2351,3503,2309,3429xe" filled="t" fillcolor="#000000" stroked="f">
                <v:path arrowok="t"/>
                <v:fill type="solid"/>
              </v:shape>
            </v:group>
            <v:group style="position:absolute;left:2309;top:3508;width:2;height:775" coordorigin="2309,3508" coordsize="2,775">
              <v:shape style="position:absolute;left:2309;top:3508;width:2;height:775" coordorigin="2309,3508" coordsize="0,775" path="m2309,3508l2309,4283e" filled="f" stroked="t" strokeweight=".580pt" strokecolor="#000000">
                <v:path arrowok="t"/>
              </v:shape>
            </v:group>
            <v:group style="position:absolute;left:2248;top:586;width:121;height:106" coordorigin="2248,586" coordsize="121,106">
              <v:shape style="position:absolute;left:2248;top:586;width:121;height:106" coordorigin="2248,586" coordsize="121,106" path="m2257,676l2248,692,2309,692,2309,687,2275,687,2257,676xe" filled="t" fillcolor="#000000" stroked="f">
                <v:path arrowok="t"/>
                <v:fill type="solid"/>
              </v:shape>
              <v:shape style="position:absolute;left:2248;top:586;width:121;height:106" coordorigin="2248,586" coordsize="121,106" path="m2318,603l2318,612,2309,628,2342,687,2351,692,2369,692,2360,677,2318,603xe" filled="t" fillcolor="#000000" stroked="f">
                <v:path arrowok="t"/>
                <v:fill type="solid"/>
              </v:shape>
              <v:shape style="position:absolute;left:2248;top:586;width:121;height:106" coordorigin="2248,586" coordsize="121,106" path="m2284,671l2266,671,2257,676,2275,687,2284,671xe" filled="t" fillcolor="#000000" stroked="f">
                <v:path arrowok="t"/>
                <v:fill type="solid"/>
              </v:shape>
              <v:shape style="position:absolute;left:2248;top:586;width:121;height:106" coordorigin="2248,586" coordsize="121,106" path="m2309,671l2284,671,2275,687,2309,687,2309,671xe" filled="t" fillcolor="#000000" stroked="f">
                <v:path arrowok="t"/>
                <v:fill type="solid"/>
              </v:shape>
              <v:shape style="position:absolute;left:2248;top:586;width:121;height:106" coordorigin="2248,586" coordsize="121,106" path="m2309,586l2300,602,2257,676,2266,671,2284,671,2309,628,2300,612,2318,603,2309,586xe" filled="t" fillcolor="#000000" stroked="f">
                <v:path arrowok="t"/>
                <v:fill type="solid"/>
              </v:shape>
              <v:shape style="position:absolute;left:2248;top:586;width:121;height:106" coordorigin="2248,586" coordsize="121,106" path="m2318,603l2300,612,2309,628,2318,612,2318,603xe" filled="t" fillcolor="#000000" stroked="f">
                <v:path arrowok="t"/>
                <v:fill type="solid"/>
              </v:shape>
            </v:group>
            <v:group style="position:absolute;left:2309;top:671;width:42;height:20" coordorigin="2309,671" coordsize="42,20">
              <v:shape style="position:absolute;left:2309;top:671;width:42;height:20" coordorigin="2309,671" coordsize="42,20" path="m2309,681l2351,681e" filled="f" stroked="t" strokeweight="1.120pt" strokecolor="#000000">
                <v:path arrowok="t"/>
              </v:shape>
            </v:group>
            <v:group style="position:absolute;left:2266;top:608;width:85;height:74" coordorigin="2266,608" coordsize="85,74">
              <v:shape style="position:absolute;left:2266;top:608;width:85;height:74" coordorigin="2266,608" coordsize="85,74" path="m2309,608l2266,682,2351,682,2309,608xe" filled="t" fillcolor="#000000" stroked="f">
                <v:path arrowok="t"/>
                <v:fill type="solid"/>
              </v:shape>
            </v:group>
            <v:group style="position:absolute;left:2309;top:687;width:2;height:776" coordorigin="2309,687" coordsize="2,776">
              <v:shape style="position:absolute;left:2309;top:687;width:2;height:776" coordorigin="2309,687" coordsize="0,776" path="m2309,687l2309,1463e" filled="f" stroked="t" strokeweight=".580pt" strokecolor="#000000">
                <v:path arrowok="t"/>
              </v:shape>
            </v:group>
            <v:group style="position:absolute;left:6407;top:1617;width:2201;height:2" coordorigin="6407,1617" coordsize="2201,2">
              <v:shape style="position:absolute;left:6407;top:1617;width:2201;height:2" coordorigin="6407,1617" coordsize="2201,0" path="m6407,1617l8608,1617e" filled="f" stroked="t" strokeweight="1.05999pt" strokecolor="#FFFFFF">
                <v:path arrowok="t"/>
              </v:shape>
            </v:group>
            <v:group style="position:absolute;left:6407;top:1602;width:10;height:19" coordorigin="6407,1602" coordsize="10,19">
              <v:shape style="position:absolute;left:6407;top:1602;width:10;height:19" coordorigin="6407,1602" coordsize="10,19" path="m6407,1612l6416,1612e" filled="f" stroked="t" strokeweight="1.05999pt" strokecolor="#FFFFFF">
                <v:path arrowok="t"/>
              </v:shape>
            </v:group>
            <v:group style="position:absolute;left:9682;top:1275;width:106;height:121" coordorigin="9682,1275" coordsize="106,121">
              <v:shape style="position:absolute;left:9682;top:1275;width:106;height:121" coordorigin="9682,1275" coordsize="106,121" path="m9745,1336l9686,1370,9682,1378,9682,1396,9696,1388,9770,1346,9761,1346,9745,1336xe" filled="t" fillcolor="#000000" stroked="f">
                <v:path arrowok="t"/>
                <v:fill type="solid"/>
              </v:shape>
              <v:shape style="position:absolute;left:9682;top:1275;width:106;height:121" coordorigin="9682,1275" coordsize="106,121" path="m9761,1328l9745,1336,9761,1346,9770,1346,9761,1328xe" filled="t" fillcolor="#000000" stroked="f">
                <v:path arrowok="t"/>
                <v:fill type="solid"/>
              </v:shape>
              <v:shape style="position:absolute;left:9682;top:1275;width:106;height:121" coordorigin="9682,1275" coordsize="106,121" path="m9772,1328l9761,1328,9770,1346,9787,1336,9772,1328xe" filled="t" fillcolor="#000000" stroked="f">
                <v:path arrowok="t"/>
                <v:fill type="solid"/>
              </v:shape>
              <v:shape style="position:absolute;left:9682;top:1275;width:106;height:121" coordorigin="9682,1275" coordsize="106,121" path="m9697,1284l9702,1293,9702,1311,9745,1336,9761,1328,9772,1328,9697,1284xe" filled="t" fillcolor="#000000" stroked="f">
                <v:path arrowok="t"/>
                <v:fill type="solid"/>
              </v:shape>
              <v:shape style="position:absolute;left:9682;top:1275;width:106;height:121" coordorigin="9682,1275" coordsize="106,121" path="m9682,1275l9682,1336,9702,1336,9702,1311,9686,1302,9697,1284,9682,1275xe" filled="t" fillcolor="#000000" stroked="f">
                <v:path arrowok="t"/>
                <v:fill type="solid"/>
              </v:shape>
              <v:shape style="position:absolute;left:9682;top:1275;width:106;height:121" coordorigin="9682,1275" coordsize="106,121" path="m9697,1284l9686,1302,9702,1311,9702,1293,9697,1284xe" filled="t" fillcolor="#000000" stroked="f">
                <v:path arrowok="t"/>
                <v:fill type="solid"/>
              </v:shape>
            </v:group>
            <v:group style="position:absolute;left:9682;top:1336;width:20;height:42" coordorigin="9682,1336" coordsize="20,42">
              <v:shape style="position:absolute;left:9682;top:1336;width:20;height:42" coordorigin="9682,1336" coordsize="20,42" path="m9682,1357l9702,1357e" filled="f" stroked="t" strokeweight="2.2pt" strokecolor="#000000">
                <v:path arrowok="t"/>
              </v:shape>
            </v:group>
            <v:group style="position:absolute;left:9691;top:1293;width:74;height:85" coordorigin="9691,1293" coordsize="74,85">
              <v:shape style="position:absolute;left:9691;top:1293;width:74;height:85" coordorigin="9691,1293" coordsize="74,85" path="m9691,1293l9691,1378,9766,1336,9691,1293xe" filled="t" fillcolor="#000000" stroked="f">
                <v:path arrowok="t"/>
                <v:fill type="solid"/>
              </v:shape>
            </v:group>
            <v:group style="position:absolute;left:1958;top:1336;width:7728;height:2" coordorigin="1958,1336" coordsize="7728,2">
              <v:shape style="position:absolute;left:1958;top:1336;width:7728;height:2" coordorigin="1958,1336" coordsize="7728,0" path="m1958,1336l9686,1336e" filled="f" stroked="t" strokeweight=".58001pt" strokecolor="#000000">
                <v:path arrowok="t"/>
              </v:shape>
            </v:group>
            <v:group style="position:absolute;left:5099;top:489;width:2;height:234" coordorigin="5099,489" coordsize="2,234">
              <v:shape style="position:absolute;left:5099;top:489;width:2;height:234" coordorigin="5099,489" coordsize="0,234" path="m5099,489l5099,723e" filled="f" stroked="t" strokeweight="3.1pt" strokecolor="#FFFFFF">
                <v:path arrowok="t"/>
              </v:shape>
            </v:group>
            <v:group style="position:absolute;left:6070;top:1628;width:151;height:112" coordorigin="6070,1628" coordsize="151,112">
              <v:shape style="position:absolute;left:6070;top:1628;width:151;height:112" coordorigin="6070,1628" coordsize="151,112" path="m6070,1739l6221,1739,6221,1628,6070,1628,6070,1739xe" filled="t" fillcolor="#FFFFFF" stroked="f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62.709995pt;margin-top:12.449874pt;width:468.58001pt;height:296.559995pt;mso-position-horizontal-relative:page;mso-position-vertical-relative:paragraph;z-index:-10395" coordorigin="1254,249" coordsize="9372,5931">
            <v:group style="position:absolute;left:1265;top:260;width:9355;height:2" coordorigin="1265,260" coordsize="9355,2">
              <v:shape style="position:absolute;left:1265;top:260;width:9355;height:2" coordorigin="1265,260" coordsize="9355,0" path="m1265,260l10620,260e" filled="f" stroked="t" strokeweight=".58001pt" strokecolor="#000000">
                <v:path arrowok="t"/>
              </v:shape>
            </v:group>
            <v:group style="position:absolute;left:10615;top:260;width:2;height:5915" coordorigin="10615,260" coordsize="2,5915">
              <v:shape style="position:absolute;left:10615;top:260;width:2;height:5915" coordorigin="10615,260" coordsize="0,5915" path="m10615,260l10615,6174e" filled="f" stroked="t" strokeweight=".579980pt" strokecolor="#000000">
                <v:path arrowok="t"/>
              </v:shape>
            </v:group>
            <v:group style="position:absolute;left:1260;top:6170;width:9355;height:2" coordorigin="1260,6170" coordsize="9355,2">
              <v:shape style="position:absolute;left:1260;top:6170;width:9355;height:2" coordorigin="1260,6170" coordsize="9355,0" path="m1260,6170l10615,6170e" filled="f" stroked="t" strokeweight=".58001pt" strokecolor="#000000">
                <v:path arrowok="t"/>
              </v:shape>
            </v:group>
            <v:group style="position:absolute;left:1265;top:255;width:2;height:5915" coordorigin="1265,255" coordsize="2,5915">
              <v:shape style="position:absolute;left:1265;top:255;width:2;height:5915" coordorigin="1265,255" coordsize="0,5915" path="m1265,255l1265,6170e" filled="f" stroked="t" strokeweight=".58001pt" strokecolor="#000000">
                <v:path arrowok="t"/>
              </v:shape>
            </v:group>
            <w10:wrap type="none"/>
          </v:group>
        </w:pict>
      </w:r>
      <w:bookmarkStart w:name="FIGURE 31: Power Diode Switching Charact" w:id="119"/>
      <w:bookmarkEnd w:id="119"/>
      <w:r>
        <w:rPr/>
      </w:r>
      <w:bookmarkStart w:name="_bookmark51" w:id="120"/>
      <w:bookmarkEnd w:id="120"/>
      <w:r>
        <w:rPr/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FIG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RE</w:t>
      </w:r>
      <w:r>
        <w:rPr>
          <w:rFonts w:ascii="Arial" w:hAnsi="Arial" w:cs="Arial" w:eastAsia="Arial"/>
          <w:b/>
          <w:bCs/>
          <w:spacing w:val="-3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31: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POWER</w:t>
      </w:r>
      <w:r>
        <w:rPr>
          <w:rFonts w:ascii="Arial" w:hAnsi="Arial" w:cs="Arial" w:eastAsia="Arial"/>
          <w:b/>
          <w:bCs/>
          <w:spacing w:val="-14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DIODE</w:t>
      </w:r>
      <w:r>
        <w:rPr>
          <w:rFonts w:ascii="Arial" w:hAnsi="Arial" w:cs="Arial" w:eastAsia="Arial"/>
          <w:b/>
          <w:bCs/>
          <w:spacing w:val="-15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W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ITCHING</w:t>
      </w:r>
      <w:r>
        <w:rPr>
          <w:rFonts w:ascii="Arial" w:hAnsi="Arial" w:cs="Arial" w:eastAsia="Arial"/>
          <w:b/>
          <w:bCs/>
          <w:spacing w:val="-16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CH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RA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TE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STICS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182" w:lineRule="exact" w:before="79"/>
        <w:ind w:left="103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shape style="position:absolute;margin-left:251.133926pt;margin-top:-12.145975pt;width:9.98pt;height:6.660196pt;mso-position-horizontal-relative:page;mso-position-vertical-relative:paragraph;z-index:-10394" type="#_x0000_t202" filled="f" stroked="f">
            <v:textbox inset="0,0,0,0" style="layout-flow:vertical;mso-layout-flow-alt:bottom-to-top">
              <w:txbxContent>
                <w:p>
                  <w:pPr>
                    <w:spacing w:line="183" w:lineRule="exact"/>
                    <w:ind w:left="2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 w:hAnsi="Arial" w:cs="Arial" w:eastAsia="Arial"/>
                      <w:b w:val="0"/>
                      <w:bCs w:val="0"/>
                      <w:w w:val="99"/>
                      <w:sz w:val="16"/>
                      <w:szCs w:val="16"/>
                    </w:rPr>
                    <w:t>~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w w:val="10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b w:val="0"/>
          <w:bCs w:val="0"/>
          <w:spacing w:val="0"/>
          <w:w w:val="105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tabs>
          <w:tab w:pos="3297" w:val="left" w:leader="none"/>
        </w:tabs>
        <w:spacing w:line="191" w:lineRule="exact"/>
        <w:ind w:left="1427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Segoe UI Symbol" w:hAnsi="Segoe UI Symbol" w:cs="Segoe UI Symbol" w:eastAsia="Segoe UI Symbol"/>
          <w:b w:val="0"/>
          <w:bCs w:val="0"/>
          <w:spacing w:val="-2"/>
          <w:w w:val="100"/>
          <w:position w:val="1"/>
          <w:sz w:val="16"/>
          <w:szCs w:val="16"/>
        </w:rPr>
        <w:t>Δ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2"/>
          <w:szCs w:val="12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6"/>
          <w:szCs w:val="16"/>
        </w:rPr>
        <w:t>/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  <w:position w:val="1"/>
          <w:sz w:val="16"/>
          <w:szCs w:val="16"/>
        </w:rPr>
        <w:t>Δ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6"/>
          <w:szCs w:val="16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after="0" w:line="220" w:lineRule="exact"/>
        <w:rPr>
          <w:sz w:val="22"/>
          <w:szCs w:val="22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tabs>
          <w:tab w:pos="4975" w:val="left" w:leader="none"/>
        </w:tabs>
        <w:spacing w:before="79"/>
        <w:ind w:left="1193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-12"/>
          <w:sz w:val="16"/>
          <w:szCs w:val="1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12"/>
          <w:sz w:val="16"/>
          <w:szCs w:val="16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80" w:lineRule="exact" w:before="2"/>
        <w:rPr>
          <w:sz w:val="18"/>
          <w:szCs w:val="18"/>
        </w:rPr>
      </w:pPr>
      <w:r>
        <w:rPr/>
        <w:br w:type="column"/>
      </w: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68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-3"/>
          <w:sz w:val="12"/>
          <w:szCs w:val="12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R</w:t>
      </w:r>
      <w:r>
        <w:rPr>
          <w:rFonts w:ascii="Arial" w:hAnsi="Arial" w:cs="Arial" w:eastAsia="Arial"/>
          <w:b w:val="0"/>
          <w:bCs w:val="0"/>
          <w:spacing w:val="17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7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RR</w:t>
      </w:r>
      <w:r>
        <w:rPr>
          <w:rFonts w:ascii="Arial" w:hAnsi="Arial" w:cs="Arial" w:eastAsia="Arial"/>
          <w:b w:val="0"/>
          <w:bCs w:val="0"/>
          <w:spacing w:val="18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•</w:t>
      </w:r>
      <w:r>
        <w:rPr>
          <w:rFonts w:ascii="Arial" w:hAnsi="Arial" w:cs="Arial" w:eastAsia="Arial"/>
          <w:b w:val="0"/>
          <w:bCs w:val="0"/>
          <w:spacing w:val="6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5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R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-3"/>
          <w:sz w:val="12"/>
          <w:szCs w:val="12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/2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150" w:lineRule="exact" w:before="1"/>
        <w:rPr>
          <w:sz w:val="15"/>
          <w:szCs w:val="15"/>
        </w:rPr>
      </w:pPr>
      <w:r>
        <w:rPr/>
        <w:br w:type="column"/>
      </w:r>
      <w:r>
        <w:rPr>
          <w:sz w:val="15"/>
          <w:szCs w:val="15"/>
        </w:rPr>
      </w:r>
    </w:p>
    <w:p>
      <w:pPr>
        <w:spacing w:line="584" w:lineRule="auto"/>
        <w:ind w:left="504" w:right="1016" w:firstLine="939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RR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 w:line="584" w:lineRule="auto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120" w:right="1480"/>
          <w:cols w:num="3" w:equalWidth="0">
            <w:col w:w="5092" w:space="40"/>
            <w:col w:w="1965" w:space="40"/>
            <w:col w:w="2503"/>
          </w:cols>
        </w:sectPr>
      </w:pP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tabs>
          <w:tab w:pos="6922" w:val="left" w:leader="none"/>
        </w:tabs>
        <w:ind w:left="580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position w:val="1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2"/>
          <w:sz w:val="12"/>
          <w:szCs w:val="12"/>
        </w:rPr>
        <w:t>4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2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line="297" w:lineRule="auto" w:before="80"/>
        <w:ind w:left="968" w:right="0" w:firstLine="1579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shape style="position:absolute;margin-left:257.194061pt;margin-top:34.243908pt;width:9.98pt;height:6.660196pt;mso-position-horizontal-relative:page;mso-position-vertical-relative:paragraph;z-index:-10393" type="#_x0000_t202" filled="f" stroked="f">
            <v:textbox inset="0,0,0,0" style="layout-flow:vertical;mso-layout-flow-alt:bottom-to-top">
              <w:txbxContent>
                <w:p>
                  <w:pPr>
                    <w:spacing w:line="183" w:lineRule="exact"/>
                    <w:ind w:left="2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 w:hAnsi="Arial" w:cs="Arial" w:eastAsia="Arial"/>
                      <w:b w:val="0"/>
                      <w:bCs w:val="0"/>
                      <w:w w:val="99"/>
                      <w:sz w:val="16"/>
                      <w:szCs w:val="16"/>
                    </w:rPr>
                    <w:t>~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w w:val="10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FP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87"/>
        <w:ind w:left="968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5"/>
        </w:rPr>
        <w:br w:type="column"/>
      </w:r>
      <w:r>
        <w:rPr>
          <w:rFonts w:ascii="Arial" w:hAnsi="Arial" w:cs="Arial" w:eastAsia="Arial"/>
          <w:b w:val="0"/>
          <w:bCs w:val="0"/>
          <w:spacing w:val="-5"/>
          <w:w w:val="105"/>
          <w:position w:val="4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RR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120" w:right="1480"/>
          <w:cols w:num="2" w:equalWidth="0">
            <w:col w:w="2818" w:space="2539"/>
            <w:col w:w="4283"/>
          </w:cols>
        </w:sectPr>
      </w:pPr>
    </w:p>
    <w:p>
      <w:pPr>
        <w:spacing w:line="170" w:lineRule="exact" w:before="6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363" w:lineRule="auto"/>
        <w:ind w:left="1193" w:right="0" w:firstLine="2428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8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ON</w:t>
      </w:r>
      <w:r>
        <w:rPr>
          <w:rFonts w:ascii="Arial" w:hAnsi="Arial" w:cs="Arial" w:eastAsia="Arial"/>
          <w:b w:val="0"/>
          <w:bCs w:val="0"/>
          <w:spacing w:val="0"/>
          <w:w w:val="106"/>
          <w:position w:val="0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6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975" w:val="left" w:leader="none"/>
        </w:tabs>
        <w:ind w:left="104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6"/>
          <w:w w:val="100"/>
          <w:position w:val="-8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12"/>
          <w:sz w:val="12"/>
          <w:szCs w:val="12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12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after="0"/>
        <w:jc w:val="center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120" w:right="1480"/>
          <w:cols w:num="2" w:equalWidth="0">
            <w:col w:w="3915" w:space="2527"/>
            <w:col w:w="3198"/>
          </w:cols>
        </w:sectPr>
      </w:pP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79"/>
        <w:ind w:left="0" w:right="2454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6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RR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20" w:lineRule="exact" w:before="1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2957" w:val="left" w:leader="none"/>
        </w:tabs>
        <w:spacing w:before="84"/>
        <w:ind w:left="1982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63pt;margin-top:43.713905pt;width:468pt;height:.1pt;mso-position-horizontal-relative:page;mso-position-vertical-relative:paragraph;z-index:-10397" coordorigin="1260,874" coordsize="9360,2">
            <v:shape style="position:absolute;left:1260;top:874;width:9360;height:2" coordorigin="1260,874" coordsize="9360,0" path="m1260,874l10620,874e" filled="f" stroked="t" strokeweight="1.120pt" strokecolor="#000000">
              <v:path arrowok="t"/>
            </v:shape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74"/>
        <w:ind w:right="0"/>
        <w:jc w:val="left"/>
        <w:rPr>
          <w:b w:val="0"/>
          <w:bCs w:val="0"/>
        </w:rPr>
      </w:pPr>
      <w:r>
        <w:rPr/>
        <w:pict>
          <v:group style="position:absolute;margin-left:81pt;margin-top:-9.99009pt;width:468pt;height:.1pt;mso-position-horizontal-relative:page;mso-position-vertical-relative:paragraph;z-index:-10391" coordorigin="1620,-200" coordsize="9360,2">
            <v:shape style="position:absolute;left:1620;top:-200;width:9360;height:2" coordorigin="1620,-200" coordsize="9360,0" path="m1620,-200l10980,-200e" filled="f" stroked="t" strokeweight="1.120pt" strokecolor="#000000">
              <v:path arrowok="t"/>
            </v:shape>
            <w10:wrap type="none"/>
          </v:group>
        </w:pict>
      </w:r>
      <w:r>
        <w:rPr/>
        <w:pict>
          <v:group style="position:absolute;margin-left:80.709976pt;margin-top:16.149904pt;width:468.58001pt;height:98.559995pt;mso-position-horizontal-relative:page;mso-position-vertical-relative:paragraph;z-index:-10390" coordorigin="1614,323" coordsize="9372,1971">
            <v:group style="position:absolute;left:1625;top:334;width:9355;height:2" coordorigin="1625,334" coordsize="9355,2">
              <v:shape style="position:absolute;left:1625;top:334;width:9355;height:2" coordorigin="1625,334" coordsize="9355,0" path="m1625,334l10980,334e" filled="f" stroked="t" strokeweight=".579980pt" strokecolor="#000000">
                <v:path arrowok="t"/>
              </v:shape>
            </v:group>
            <v:group style="position:absolute;left:10975;top:334;width:2;height:1955" coordorigin="10975,334" coordsize="2,1955">
              <v:shape style="position:absolute;left:10975;top:334;width:2;height:1955" coordorigin="10975,334" coordsize="0,1955" path="m10975,334l10975,2288e" filled="f" stroked="t" strokeweight=".579980pt" strokecolor="#000000">
                <v:path arrowok="t"/>
              </v:shape>
            </v:group>
            <v:group style="position:absolute;left:1620;top:2284;width:9355;height:2" coordorigin="1620,2284" coordsize="9355,2">
              <v:shape style="position:absolute;left:1620;top:2284;width:9355;height:2" coordorigin="1620,2284" coordsize="9355,0" path="m1620,2284l10975,2284e" filled="f" stroked="t" strokeweight=".58004pt" strokecolor="#000000">
                <v:path arrowok="t"/>
              </v:shape>
            </v:group>
            <v:group style="position:absolute;left:1625;top:329;width:2;height:1955" coordorigin="1625,329" coordsize="2,1955">
              <v:shape style="position:absolute;left:1625;top:329;width:2;height:1955" coordorigin="1625,329" coordsize="0,1955" path="m1625,329l1625,2284e" filled="f" stroked="t" strokeweight=".58001pt" strokecolor="#000000">
                <v:path arrowok="t"/>
              </v:shape>
            </v:group>
            <w10:wrap type="none"/>
          </v:group>
        </w:pict>
      </w:r>
      <w:bookmarkStart w:name="EQUATION 21: Diode Loss" w:id="121"/>
      <w:bookmarkEnd w:id="121"/>
      <w:r>
        <w:rPr/>
      </w:r>
      <w:bookmarkStart w:name="_bookmark52" w:id="122"/>
      <w:bookmarkEnd w:id="122"/>
      <w:r>
        <w:rPr/>
      </w:r>
      <w:r>
        <w:rPr>
          <w:spacing w:val="0"/>
          <w:w w:val="100"/>
        </w:rPr>
        <w:t>E</w:t>
      </w:r>
      <w:r>
        <w:rPr>
          <w:spacing w:val="1"/>
          <w:w w:val="100"/>
        </w:rPr>
        <w:t>Q</w:t>
      </w:r>
      <w:r>
        <w:rPr>
          <w:spacing w:val="0"/>
          <w:w w:val="100"/>
        </w:rPr>
        <w:t>U</w:t>
      </w:r>
      <w:r>
        <w:rPr>
          <w:spacing w:val="-16"/>
          <w:w w:val="100"/>
        </w:rPr>
        <w:t>A</w:t>
      </w:r>
      <w:r>
        <w:rPr>
          <w:spacing w:val="0"/>
          <w:w w:val="100"/>
        </w:rPr>
        <w:t>TION</w:t>
      </w:r>
      <w:r>
        <w:rPr>
          <w:spacing w:val="-4"/>
          <w:w w:val="100"/>
        </w:rPr>
        <w:t> </w:t>
      </w:r>
      <w:r>
        <w:rPr>
          <w:spacing w:val="0"/>
          <w:w w:val="100"/>
        </w:rPr>
        <w:t>21:</w:t>
      </w:r>
      <w:r>
        <w:rPr>
          <w:spacing w:val="0"/>
          <w:w w:val="100"/>
        </w:rPr>
        <w:t>  </w:t>
      </w:r>
      <w:r>
        <w:rPr>
          <w:spacing w:val="17"/>
          <w:w w:val="100"/>
        </w:rPr>
        <w:t> </w:t>
      </w:r>
      <w:r>
        <w:rPr>
          <w:spacing w:val="0"/>
          <w:w w:val="100"/>
        </w:rPr>
        <w:t>DI</w:t>
      </w:r>
      <w:r>
        <w:rPr>
          <w:spacing w:val="1"/>
          <w:w w:val="100"/>
        </w:rPr>
        <w:t>O</w:t>
      </w:r>
      <w:r>
        <w:rPr>
          <w:spacing w:val="0"/>
          <w:w w:val="100"/>
        </w:rPr>
        <w:t>DE</w:t>
      </w:r>
      <w:r>
        <w:rPr>
          <w:spacing w:val="-4"/>
          <w:w w:val="100"/>
        </w:rPr>
        <w:t> </w:t>
      </w:r>
      <w:r>
        <w:rPr>
          <w:spacing w:val="0"/>
          <w:w w:val="100"/>
        </w:rPr>
        <w:t>LOSS</w:t>
      </w:r>
      <w:r>
        <w:rPr>
          <w:b w:val="0"/>
          <w:bCs w:val="0"/>
          <w:spacing w:val="0"/>
          <w:w w:val="100"/>
        </w:rPr>
      </w:r>
    </w:p>
    <w:p>
      <w:pPr>
        <w:spacing w:line="100" w:lineRule="exact" w:before="3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2476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-5"/>
          <w:sz w:val="14"/>
          <w:szCs w:val="14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22"/>
          <w:w w:val="100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2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0"/>
          <w:position w:val="0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F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position w:val="-5"/>
          <w:sz w:val="14"/>
          <w:szCs w:val="14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3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0"/>
          <w:position w:val="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position w:val="-5"/>
          <w:sz w:val="14"/>
          <w:szCs w:val="14"/>
        </w:rPr>
        <w:t>FAV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8"/>
          <w:szCs w:val="18"/>
        </w:rPr>
        <w:t>+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2"/>
          <w:w w:val="100"/>
          <w:position w:val="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8"/>
          <w:szCs w:val="18"/>
        </w:rPr>
        <w:t>.5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4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0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8"/>
          <w:szCs w:val="18"/>
        </w:rPr>
        <w:t>5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"/>
          <w:w w:val="100"/>
          <w:position w:val="0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4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0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-5"/>
          <w:sz w:val="14"/>
          <w:szCs w:val="14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3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position w:val="-5"/>
          <w:sz w:val="14"/>
          <w:szCs w:val="14"/>
        </w:rPr>
        <w:t>RE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spacing w:val="12"/>
          <w:w w:val="100"/>
          <w:position w:val="-5"/>
          <w:sz w:val="14"/>
          <w:szCs w:val="14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3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8"/>
          <w:szCs w:val="18"/>
        </w:rPr>
        <w:t>+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0"/>
          <w:position w:val="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position w:val="-5"/>
          <w:sz w:val="14"/>
          <w:szCs w:val="14"/>
        </w:rPr>
        <w:t>REV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spacing w:val="-22"/>
          <w:w w:val="100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position w:val="-5"/>
          <w:sz w:val="14"/>
          <w:szCs w:val="14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position w:val="-5"/>
          <w:sz w:val="14"/>
          <w:szCs w:val="14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4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0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before="13"/>
        <w:ind w:left="40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where: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5"/>
        <w:ind w:left="40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16"/>
          <w:szCs w:val="16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LOSS</w:t>
      </w:r>
      <w:r>
        <w:rPr>
          <w:rFonts w:ascii="Times New Roman" w:hAnsi="Times New Roman" w:cs="Times New Roman" w:eastAsia="Times New Roman"/>
          <w:b w:val="0"/>
          <w:bCs w:val="0"/>
          <w:i/>
          <w:spacing w:val="16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-20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-2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al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diode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loss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</w:r>
    </w:p>
    <w:p>
      <w:pPr>
        <w:spacing w:before="44"/>
        <w:ind w:left="40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16"/>
          <w:szCs w:val="16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4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rwa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rd</w:t>
      </w:r>
      <w:r>
        <w:rPr>
          <w:rFonts w:ascii="Arial" w:hAnsi="Arial" w:cs="Arial" w:eastAsia="Arial"/>
          <w:b w:val="0"/>
          <w:bCs w:val="0"/>
          <w:i w:val="0"/>
          <w:spacing w:val="-4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ag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drop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</w:r>
    </w:p>
    <w:p>
      <w:pPr>
        <w:spacing w:before="44"/>
        <w:ind w:left="40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-17"/>
          <w:w w:val="100"/>
          <w:position w:val="-3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b w:val="0"/>
          <w:bCs w:val="0"/>
          <w:i/>
          <w:spacing w:val="-6"/>
          <w:w w:val="100"/>
          <w:position w:val="-3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spacing w:val="13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erage</w:t>
      </w:r>
      <w:r>
        <w:rPr>
          <w:rFonts w:ascii="Arial" w:hAnsi="Arial" w:cs="Arial" w:eastAsia="Arial"/>
          <w:b w:val="0"/>
          <w:bCs w:val="0"/>
          <w:i w:val="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for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w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ard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current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</w:r>
    </w:p>
    <w:p>
      <w:pPr>
        <w:spacing w:before="43"/>
        <w:ind w:left="40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16"/>
          <w:szCs w:val="16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4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Reverse</w:t>
      </w:r>
      <w:r>
        <w:rPr>
          <w:rFonts w:ascii="Arial" w:hAnsi="Arial" w:cs="Arial" w:eastAsia="Arial"/>
          <w:b w:val="0"/>
          <w:bCs w:val="0"/>
          <w:i w:val="0"/>
          <w:spacing w:val="-5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blocking</w:t>
      </w:r>
      <w:r>
        <w:rPr>
          <w:rFonts w:ascii="Arial" w:hAnsi="Arial" w:cs="Arial" w:eastAsia="Arial"/>
          <w:b w:val="0"/>
          <w:bCs w:val="0"/>
          <w:i w:val="0"/>
          <w:spacing w:val="-4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applied</w:t>
      </w:r>
      <w:r>
        <w:rPr>
          <w:rFonts w:ascii="Arial" w:hAnsi="Arial" w:cs="Arial" w:eastAsia="Arial"/>
          <w:b w:val="0"/>
          <w:bCs w:val="0"/>
          <w:i w:val="0"/>
          <w:spacing w:val="-5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across</w:t>
      </w:r>
      <w:r>
        <w:rPr>
          <w:rFonts w:ascii="Arial" w:hAnsi="Arial" w:cs="Arial" w:eastAsia="Arial"/>
          <w:b w:val="0"/>
          <w:bCs w:val="0"/>
          <w:i w:val="0"/>
          <w:spacing w:val="-4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diode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</w:r>
    </w:p>
    <w:p>
      <w:pPr>
        <w:spacing w:before="44"/>
        <w:ind w:left="40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REC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Peak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rever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rec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very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current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</w:r>
    </w:p>
    <w:p>
      <w:pPr>
        <w:spacing w:line="200" w:lineRule="exact" w:before="16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pgSz w:w="12240" w:h="15840"/>
          <w:pgMar w:header="477" w:footer="747" w:top="1060" w:bottom="940" w:left="1480" w:right="1120"/>
        </w:sectPr>
      </w:pPr>
    </w:p>
    <w:p>
      <w:pPr>
        <w:pStyle w:val="Heading2"/>
        <w:spacing w:before="71"/>
        <w:ind w:right="3404"/>
        <w:jc w:val="both"/>
        <w:rPr>
          <w:b w:val="0"/>
          <w:bCs w:val="0"/>
        </w:rPr>
      </w:pPr>
      <w:bookmarkStart w:name="MOSFET" w:id="123"/>
      <w:bookmarkEnd w:id="123"/>
      <w:r>
        <w:rPr/>
      </w:r>
      <w:r>
        <w:rPr>
          <w:spacing w:val="0"/>
          <w:w w:val="95"/>
        </w:rPr>
        <w:t>MOSFET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9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5" w:lineRule="auto"/>
        <w:ind w:right="0"/>
        <w:jc w:val="both"/>
      </w:pPr>
      <w:r>
        <w:rPr>
          <w:b w:val="0"/>
          <w:bCs w:val="0"/>
          <w:spacing w:val="-1"/>
          <w:w w:val="100"/>
        </w:rPr>
        <w:t>Apprec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abl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carryin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ilit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verse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bl</w:t>
      </w:r>
      <w:r>
        <w:rPr>
          <w:b w:val="0"/>
          <w:bCs w:val="0"/>
          <w:spacing w:val="0"/>
          <w:w w:val="100"/>
        </w:rPr>
        <w:t>oc</w:t>
      </w:r>
      <w:r>
        <w:rPr>
          <w:b w:val="0"/>
          <w:bCs w:val="0"/>
          <w:spacing w:val="-1"/>
          <w:w w:val="100"/>
        </w:rPr>
        <w:t>k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ver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ow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resis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fast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switchin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ab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litie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k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ice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emen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SMP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topo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og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es.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0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MOS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major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carri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driv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dev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wher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Bip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la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J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nct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8"/>
          <w:w w:val="100"/>
        </w:rPr>
        <w:t>T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nsisto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(BJ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min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carri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dr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dev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resis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MOS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oretica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t,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los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tha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BJ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FF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switchin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tim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MOS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prese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abse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k</w:t>
      </w:r>
      <w:r>
        <w:rPr>
          <w:b w:val="0"/>
          <w:bCs w:val="0"/>
          <w:spacing w:val="0"/>
          <w:w w:val="100"/>
        </w:rPr>
        <w:t>ey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arg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antit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dev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req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ire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ser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or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remov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ntroll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char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tit</w:t>
      </w:r>
      <w:r>
        <w:rPr>
          <w:b w:val="0"/>
          <w:bCs w:val="0"/>
          <w:spacing w:val="-15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175" w:lineRule="exact" w:before="80"/>
        <w:ind w:right="2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amou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control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arg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jority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2"/>
        <w:ind w:right="137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0"/>
          <w:w w:val="100"/>
        </w:rPr>
        <w:t>ter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  <w:sz w:val="14"/>
          <w:szCs w:val="14"/>
        </w:rPr>
        <w:t>GS</w:t>
      </w:r>
      <w:r>
        <w:rPr>
          <w:b w:val="0"/>
          <w:bCs w:val="0"/>
          <w:spacing w:val="12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charg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GT</w:t>
      </w:r>
      <w:r>
        <w:rPr>
          <w:b w:val="0"/>
          <w:bCs w:val="0"/>
          <w:spacing w:val="0"/>
          <w:w w:val="100"/>
          <w:sz w:val="14"/>
          <w:szCs w:val="14"/>
        </w:rPr>
        <w:t>H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drai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be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ins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risi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rate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val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riod,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gat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arge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bot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tors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  <w:sz w:val="14"/>
          <w:szCs w:val="14"/>
        </w:rPr>
        <w:t>G</w:t>
      </w:r>
      <w:r>
        <w:rPr>
          <w:b w:val="0"/>
          <w:bCs w:val="0"/>
          <w:spacing w:val="0"/>
          <w:w w:val="100"/>
          <w:sz w:val="14"/>
          <w:szCs w:val="14"/>
        </w:rPr>
        <w:t>S</w:t>
      </w:r>
      <w:r>
        <w:rPr>
          <w:b w:val="0"/>
          <w:bCs w:val="0"/>
          <w:spacing w:val="16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  <w:sz w:val="14"/>
          <w:szCs w:val="14"/>
        </w:rPr>
        <w:t>G</w:t>
      </w:r>
      <w:r>
        <w:rPr>
          <w:b w:val="0"/>
          <w:bCs w:val="0"/>
          <w:spacing w:val="0"/>
          <w:w w:val="100"/>
          <w:sz w:val="14"/>
          <w:szCs w:val="14"/>
        </w:rPr>
        <w:t>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dra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n-to-sourc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0"/>
          <w:w w:val="100"/>
          <w:sz w:val="14"/>
          <w:szCs w:val="14"/>
        </w:rPr>
        <w:t>DS</w:t>
      </w:r>
      <w:r>
        <w:rPr>
          <w:b w:val="0"/>
          <w:bCs w:val="0"/>
          <w:spacing w:val="36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so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drai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(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-1"/>
          <w:w w:val="100"/>
          <w:sz w:val="14"/>
          <w:szCs w:val="14"/>
        </w:rPr>
        <w:t>D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reach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rate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va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(I</w:t>
      </w:r>
      <w:r>
        <w:rPr>
          <w:b w:val="0"/>
          <w:bCs w:val="0"/>
          <w:spacing w:val="-1"/>
          <w:w w:val="100"/>
          <w:sz w:val="14"/>
          <w:szCs w:val="14"/>
        </w:rPr>
        <w:t>D</w:t>
      </w:r>
      <w:r>
        <w:rPr>
          <w:b w:val="0"/>
          <w:bCs w:val="0"/>
          <w:spacing w:val="-1"/>
          <w:w w:val="100"/>
        </w:rPr>
        <w:t>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tim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req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ire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drai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reac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rate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val</w:t>
      </w:r>
      <w:r>
        <w:rPr>
          <w:b w:val="0"/>
          <w:bCs w:val="0"/>
          <w:spacing w:val="0"/>
          <w:w w:val="100"/>
        </w:rPr>
        <w:t>ue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‘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D</w:t>
      </w:r>
      <w:r>
        <w:rPr>
          <w:b w:val="0"/>
          <w:bCs w:val="0"/>
          <w:spacing w:val="-1"/>
          <w:w w:val="100"/>
        </w:rPr>
        <w:t>’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show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7"/>
          <w:w w:val="100"/>
        </w:rPr>
        <w:t> </w:t>
      </w:r>
      <w:hyperlink w:history="true" w:anchor="_bookmark56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</w:t>
        </w:r>
        <w:r>
          <w:rPr>
            <w:b w:val="0"/>
            <w:bCs w:val="0"/>
            <w:spacing w:val="0"/>
            <w:w w:val="100"/>
          </w:rPr>
          <w:t>u</w:t>
        </w:r>
        <w:r>
          <w:rPr>
            <w:b w:val="0"/>
            <w:bCs w:val="0"/>
            <w:spacing w:val="-1"/>
            <w:w w:val="100"/>
          </w:rPr>
          <w:t>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3</w:t>
        </w:r>
        <w:r>
          <w:rPr>
            <w:b w:val="0"/>
            <w:bCs w:val="0"/>
            <w:spacing w:val="-1"/>
            <w:w w:val="100"/>
          </w:rPr>
          <w:t>3</w:t>
        </w:r>
      </w:hyperlink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know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ris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ti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8"/>
          <w:w w:val="100"/>
        </w:rPr>
        <w:t>T</w:t>
      </w:r>
      <w:r>
        <w:rPr>
          <w:b w:val="0"/>
          <w:bCs w:val="0"/>
          <w:spacing w:val="0"/>
          <w:w w:val="100"/>
          <w:sz w:val="14"/>
          <w:szCs w:val="14"/>
        </w:rPr>
        <w:t>R</w:t>
      </w:r>
      <w:r>
        <w:rPr>
          <w:b w:val="0"/>
          <w:bCs w:val="0"/>
          <w:spacing w:val="-1"/>
          <w:w w:val="100"/>
          <w:sz w:val="14"/>
          <w:szCs w:val="14"/>
        </w:rPr>
        <w:t>I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dr</w:t>
      </w:r>
      <w:r>
        <w:rPr>
          <w:b w:val="0"/>
          <w:bCs w:val="0"/>
          <w:spacing w:val="-1"/>
          <w:w w:val="100"/>
        </w:rPr>
        <w:t>ai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reach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G</w:t>
      </w:r>
      <w:r>
        <w:rPr>
          <w:b w:val="0"/>
          <w:bCs w:val="0"/>
          <w:spacing w:val="0"/>
          <w:w w:val="100"/>
          <w:sz w:val="14"/>
          <w:szCs w:val="14"/>
        </w:rPr>
        <w:t>S</w:t>
      </w:r>
      <w:r>
        <w:rPr>
          <w:b w:val="0"/>
          <w:bCs w:val="0"/>
          <w:spacing w:val="21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clamp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GS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0"/>
          <w:w w:val="100"/>
        </w:rPr>
        <w:t> </w:t>
      </w:r>
      <w:hyperlink w:history="true" w:anchor="_bookmark56">
        <w:r>
          <w:rPr>
            <w:b w:val="0"/>
            <w:bCs w:val="0"/>
            <w:spacing w:val="-1"/>
            <w:w w:val="100"/>
          </w:rPr>
          <w:t>Fi</w:t>
        </w:r>
        <w:r>
          <w:rPr>
            <w:b w:val="0"/>
            <w:bCs w:val="0"/>
            <w:spacing w:val="0"/>
            <w:w w:val="100"/>
          </w:rPr>
          <w:t>g</w:t>
        </w:r>
        <w:r>
          <w:rPr>
            <w:b w:val="0"/>
            <w:bCs w:val="0"/>
            <w:spacing w:val="-1"/>
            <w:w w:val="100"/>
          </w:rPr>
          <w:t>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33</w:t>
        </w:r>
        <w:r>
          <w:rPr>
            <w:b w:val="0"/>
            <w:bCs w:val="0"/>
            <w:spacing w:val="0"/>
            <w:w w:val="100"/>
          </w:rPr>
          <w:t>,</w:t>
        </w:r>
        <w:r>
          <w:rPr>
            <w:b w:val="0"/>
            <w:bCs w:val="0"/>
            <w:spacing w:val="9"/>
            <w:w w:val="100"/>
          </w:rPr>
          <w:t> </w:t>
        </w:r>
      </w:hyperlink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tir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owi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  <w:sz w:val="14"/>
          <w:szCs w:val="14"/>
        </w:rPr>
        <w:t>G</w:t>
      </w:r>
      <w:r>
        <w:rPr>
          <w:b w:val="0"/>
          <w:bCs w:val="0"/>
          <w:spacing w:val="0"/>
          <w:w w:val="100"/>
          <w:sz w:val="14"/>
          <w:szCs w:val="14"/>
        </w:rPr>
        <w:t>D</w:t>
      </w:r>
      <w:r>
        <w:rPr>
          <w:b w:val="0"/>
          <w:bCs w:val="0"/>
          <w:spacing w:val="37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char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it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dr</w:t>
      </w:r>
      <w:r>
        <w:rPr>
          <w:b w:val="0"/>
          <w:bCs w:val="0"/>
          <w:spacing w:val="-1"/>
          <w:w w:val="100"/>
        </w:rPr>
        <w:t>ain-to-so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DS</w:t>
      </w:r>
      <w:r>
        <w:rPr>
          <w:b w:val="0"/>
          <w:bCs w:val="0"/>
          <w:spacing w:val="-1"/>
          <w:w w:val="102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dr</w:t>
      </w:r>
      <w:r>
        <w:rPr>
          <w:b w:val="0"/>
          <w:bCs w:val="0"/>
          <w:spacing w:val="-1"/>
          <w:w w:val="100"/>
        </w:rPr>
        <w:t>op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rat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S</w:t>
      </w:r>
      <w:r>
        <w:rPr>
          <w:b w:val="0"/>
          <w:bCs w:val="0"/>
          <w:spacing w:val="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ive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by</w:t>
      </w:r>
      <w:r>
        <w:rPr>
          <w:b w:val="0"/>
          <w:bCs w:val="0"/>
          <w:spacing w:val="-1"/>
          <w:w w:val="100"/>
        </w:rPr>
        <w:t> </w:t>
      </w:r>
      <w:hyperlink w:history="true" w:anchor="_bookmark53">
        <w:r>
          <w:rPr>
            <w:b w:val="0"/>
            <w:bCs w:val="0"/>
            <w:spacing w:val="-1"/>
            <w:w w:val="100"/>
          </w:rPr>
          <w:t>Equ</w:t>
        </w:r>
        <w:r>
          <w:rPr>
            <w:b w:val="0"/>
            <w:bCs w:val="0"/>
            <w:spacing w:val="0"/>
            <w:w w:val="100"/>
          </w:rPr>
          <w:t>a</w:t>
        </w:r>
        <w:r>
          <w:rPr>
            <w:b w:val="0"/>
            <w:bCs w:val="0"/>
            <w:spacing w:val="-1"/>
            <w:w w:val="100"/>
          </w:rPr>
          <w:t>t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o</w:t>
        </w:r>
        <w:r>
          <w:rPr>
            <w:b w:val="0"/>
            <w:bCs w:val="0"/>
            <w:spacing w:val="0"/>
            <w:w w:val="100"/>
          </w:rPr>
          <w:t>n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22.</w:t>
        </w:r>
        <w:r>
          <w:rPr>
            <w:b w:val="0"/>
            <w:bCs w:val="0"/>
            <w:spacing w:val="0"/>
            <w:w w:val="100"/>
          </w:rPr>
        </w:r>
      </w:hyperlink>
    </w:p>
    <w:p>
      <w:pPr>
        <w:spacing w:line="220" w:lineRule="exact" w:before="16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ind w:right="331"/>
        <w:jc w:val="both"/>
        <w:rPr>
          <w:b w:val="0"/>
          <w:bCs w:val="0"/>
          <w:sz w:val="16"/>
          <w:szCs w:val="16"/>
        </w:rPr>
      </w:pPr>
      <w:r>
        <w:rPr/>
        <w:pict>
          <v:group style="position:absolute;margin-left:332.710022pt;margin-top:12.389885pt;width:216.57998pt;height:62.439995pt;mso-position-horizontal-relative:page;mso-position-vertical-relative:paragraph;z-index:-10387" coordorigin="6654,248" coordsize="4332,1249">
            <v:group style="position:absolute;left:6665;top:258;width:4315;height:2" coordorigin="6665,258" coordsize="4315,2">
              <v:shape style="position:absolute;left:6665;top:258;width:4315;height:2" coordorigin="6665,258" coordsize="4315,0" path="m6665,258l10980,258e" filled="f" stroked="t" strokeweight=".579980pt" strokecolor="#000000">
                <v:path arrowok="t"/>
              </v:shape>
            </v:group>
            <v:group style="position:absolute;left:10975;top:258;width:2;height:1232" coordorigin="10975,258" coordsize="2,1232">
              <v:shape style="position:absolute;left:10975;top:258;width:2;height:1232" coordorigin="10975,258" coordsize="0,1232" path="m10975,258l10975,1491e" filled="f" stroked="t" strokeweight=".579980pt" strokecolor="#000000">
                <v:path arrowok="t"/>
              </v:shape>
            </v:group>
            <v:group style="position:absolute;left:6660;top:1486;width:4315;height:2" coordorigin="6660,1486" coordsize="4315,2">
              <v:shape style="position:absolute;left:6660;top:1486;width:4315;height:2" coordorigin="6660,1486" coordsize="4315,0" path="m6660,1486l10975,1486e" filled="f" stroked="t" strokeweight=".579980pt" strokecolor="#000000">
                <v:path arrowok="t"/>
              </v:shape>
            </v:group>
            <v:group style="position:absolute;left:6665;top:254;width:2;height:1232" coordorigin="6665,254" coordsize="2,1232">
              <v:shape style="position:absolute;left:6665;top:254;width:2;height:1232" coordorigin="6665,254" coordsize="0,1232" path="m6665,254l6665,1486e" filled="f" stroked="t" strokeweight=".58001pt" strokecolor="#000000">
                <v:path arrowok="t"/>
              </v:shape>
            </v:group>
            <w10:wrap type="none"/>
          </v:group>
        </w:pict>
      </w:r>
      <w:bookmarkStart w:name="EQUATION 22: Rate of Change of Vds" w:id="124"/>
      <w:bookmarkEnd w:id="124"/>
      <w:r>
        <w:rPr/>
      </w:r>
      <w:bookmarkStart w:name="_bookmark53" w:id="125"/>
      <w:bookmarkEnd w:id="125"/>
      <w:r>
        <w:rPr/>
      </w:r>
      <w:r>
        <w:rPr>
          <w:spacing w:val="0"/>
          <w:w w:val="100"/>
        </w:rPr>
        <w:t>E</w:t>
      </w:r>
      <w:r>
        <w:rPr>
          <w:spacing w:val="1"/>
          <w:w w:val="100"/>
        </w:rPr>
        <w:t>Q</w:t>
      </w:r>
      <w:r>
        <w:rPr>
          <w:spacing w:val="0"/>
          <w:w w:val="100"/>
        </w:rPr>
        <w:t>U</w:t>
      </w:r>
      <w:r>
        <w:rPr>
          <w:spacing w:val="-16"/>
          <w:w w:val="100"/>
        </w:rPr>
        <w:t>A</w:t>
      </w:r>
      <w:r>
        <w:rPr>
          <w:spacing w:val="0"/>
          <w:w w:val="100"/>
        </w:rPr>
        <w:t>TI</w:t>
      </w:r>
      <w:r>
        <w:rPr>
          <w:spacing w:val="1"/>
          <w:w w:val="100"/>
        </w:rPr>
        <w:t>O</w:t>
      </w:r>
      <w:r>
        <w:rPr>
          <w:spacing w:val="0"/>
          <w:w w:val="100"/>
        </w:rPr>
        <w:t>N</w:t>
      </w:r>
      <w:r>
        <w:rPr>
          <w:spacing w:val="-6"/>
          <w:w w:val="100"/>
        </w:rPr>
        <w:t> </w:t>
      </w:r>
      <w:r>
        <w:rPr>
          <w:spacing w:val="0"/>
          <w:w w:val="100"/>
        </w:rPr>
        <w:t>22:</w:t>
      </w:r>
      <w:r>
        <w:rPr>
          <w:spacing w:val="0"/>
          <w:w w:val="100"/>
        </w:rPr>
        <w:t>  </w:t>
      </w:r>
      <w:r>
        <w:rPr>
          <w:spacing w:val="18"/>
          <w:w w:val="100"/>
        </w:rPr>
        <w:t> </w:t>
      </w:r>
      <w:r>
        <w:rPr>
          <w:spacing w:val="0"/>
          <w:w w:val="100"/>
        </w:rPr>
        <w:t>R</w:t>
      </w:r>
      <w:r>
        <w:rPr>
          <w:spacing w:val="1"/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0"/>
          <w:w w:val="100"/>
        </w:rPr>
        <w:t>E</w:t>
      </w:r>
      <w:r>
        <w:rPr>
          <w:spacing w:val="-3"/>
          <w:w w:val="100"/>
        </w:rPr>
        <w:t> </w:t>
      </w:r>
      <w:r>
        <w:rPr>
          <w:spacing w:val="0"/>
          <w:w w:val="100"/>
        </w:rPr>
        <w:t>OF</w:t>
      </w:r>
      <w:r>
        <w:rPr>
          <w:spacing w:val="-5"/>
          <w:w w:val="100"/>
        </w:rPr>
        <w:t> </w:t>
      </w:r>
      <w:r>
        <w:rPr>
          <w:spacing w:val="1"/>
          <w:w w:val="100"/>
        </w:rPr>
        <w:t>C</w:t>
      </w:r>
      <w:r>
        <w:rPr>
          <w:spacing w:val="0"/>
          <w:w w:val="100"/>
        </w:rPr>
        <w:t>HA</w:t>
      </w:r>
      <w:r>
        <w:rPr>
          <w:spacing w:val="1"/>
          <w:w w:val="100"/>
        </w:rPr>
        <w:t>N</w:t>
      </w:r>
      <w:r>
        <w:rPr>
          <w:spacing w:val="0"/>
          <w:w w:val="100"/>
        </w:rPr>
        <w:t>GE</w:t>
      </w:r>
      <w:r>
        <w:rPr>
          <w:spacing w:val="-3"/>
          <w:w w:val="100"/>
        </w:rPr>
        <w:t> </w:t>
      </w:r>
      <w:r>
        <w:rPr>
          <w:spacing w:val="0"/>
          <w:w w:val="100"/>
        </w:rPr>
        <w:t>OF</w:t>
      </w:r>
      <w:r>
        <w:rPr>
          <w:spacing w:val="-6"/>
          <w:w w:val="100"/>
        </w:rPr>
        <w:t> </w:t>
      </w:r>
      <w:r>
        <w:rPr>
          <w:spacing w:val="1"/>
          <w:w w:val="100"/>
        </w:rPr>
        <w:t>V</w:t>
      </w:r>
      <w:r>
        <w:rPr>
          <w:spacing w:val="1"/>
          <w:w w:val="100"/>
          <w:sz w:val="16"/>
          <w:szCs w:val="16"/>
        </w:rPr>
        <w:t>DS</w:t>
      </w:r>
      <w:r>
        <w:rPr>
          <w:b w:val="0"/>
          <w:bCs w:val="0"/>
          <w:spacing w:val="0"/>
          <w:w w:val="100"/>
          <w:sz w:val="16"/>
          <w:szCs w:val="16"/>
        </w:rPr>
      </w:r>
    </w:p>
    <w:p>
      <w:pPr>
        <w:spacing w:line="187" w:lineRule="exact" w:before="63"/>
        <w:ind w:left="2150" w:right="0" w:firstLine="0"/>
        <w:jc w:val="left"/>
        <w:rPr>
          <w:rFonts w:ascii="Segoe UI Symbol" w:hAnsi="Segoe UI Symbol" w:cs="Segoe UI Symbol" w:eastAsia="Segoe UI Symbol"/>
          <w:sz w:val="18"/>
          <w:szCs w:val="18"/>
        </w:rPr>
      </w:pPr>
      <w:r>
        <w:rPr>
          <w:rFonts w:ascii="Segoe UI Symbol" w:hAnsi="Segoe UI Symbol" w:cs="Segoe UI Symbol" w:eastAsia="Segoe UI Symbol"/>
          <w:b w:val="0"/>
          <w:bCs w:val="0"/>
          <w:spacing w:val="10"/>
          <w:w w:val="100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0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spacing w:val="12"/>
          <w:w w:val="100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8"/>
          <w:szCs w:val="18"/>
        </w:rPr>
        <w:t>–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3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0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-5"/>
          <w:sz w:val="14"/>
          <w:szCs w:val="14"/>
        </w:rPr>
        <w:t>GSI</w:t>
      </w:r>
      <w:r>
        <w:rPr>
          <w:rFonts w:ascii="Times New Roman" w:hAnsi="Times New Roman" w:cs="Times New Roman" w:eastAsia="Times New Roman"/>
          <w:b w:val="0"/>
          <w:bCs w:val="0"/>
          <w:i/>
          <w:spacing w:val="12"/>
          <w:w w:val="100"/>
          <w:position w:val="-5"/>
          <w:sz w:val="14"/>
          <w:szCs w:val="14"/>
        </w:rPr>
        <w:t>D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  <w:t>)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spacing w:after="0" w:line="187" w:lineRule="exact"/>
        <w:jc w:val="left"/>
        <w:rPr>
          <w:rFonts w:ascii="Segoe UI Symbol" w:hAnsi="Segoe UI Symbol" w:cs="Segoe UI Symbol" w:eastAsia="Segoe UI Symbol"/>
          <w:sz w:val="18"/>
          <w:szCs w:val="18"/>
        </w:rPr>
        <w:sectPr>
          <w:type w:val="continuous"/>
          <w:pgSz w:w="12240" w:h="15840"/>
          <w:pgMar w:top="1320" w:bottom="760" w:left="1480" w:right="1120"/>
          <w:cols w:num="2" w:equalWidth="0">
            <w:col w:w="4461" w:space="579"/>
            <w:col w:w="4600"/>
          </w:cols>
        </w:sectPr>
      </w:pPr>
    </w:p>
    <w:p>
      <w:pPr>
        <w:pStyle w:val="BodyText"/>
        <w:tabs>
          <w:tab w:pos="313" w:val="left" w:leader="none"/>
        </w:tabs>
        <w:ind w:left="0" w:right="1440"/>
        <w:jc w:val="righ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  <w:t>----------------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  <w:t>----------</w:t>
      </w:r>
      <w:r>
        <w:rPr>
          <w:rFonts w:ascii="Times New Roman" w:hAnsi="Times New Roman" w:cs="Times New Roman" w:eastAsia="Times New Roman"/>
          <w:b w:val="0"/>
          <w:bCs w:val="0"/>
          <w:spacing w:val="-39"/>
          <w:w w:val="10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-</w:t>
      </w:r>
    </w:p>
    <w:p>
      <w:pPr>
        <w:spacing w:after="0"/>
        <w:jc w:val="right"/>
        <w:rPr>
          <w:rFonts w:ascii="Times New Roman" w:hAnsi="Times New Roman" w:cs="Times New Roman" w:eastAsia="Times New Roman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pStyle w:val="BodyText"/>
        <w:spacing w:line="68" w:lineRule="exact"/>
        <w:ind w:right="0"/>
        <w:jc w:val="left"/>
      </w:pPr>
      <w:r>
        <w:rPr>
          <w:b w:val="0"/>
          <w:bCs w:val="0"/>
          <w:spacing w:val="-1"/>
          <w:w w:val="100"/>
        </w:rPr>
        <w:t>carrie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evic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muc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les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char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ire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</w:p>
    <w:p>
      <w:pPr>
        <w:pStyle w:val="BodyText"/>
        <w:spacing w:line="149" w:lineRule="exact" w:before="12"/>
        <w:ind w:right="0"/>
        <w:jc w:val="left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ival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mi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orit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carr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evice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</w:p>
    <w:p>
      <w:pPr>
        <w:spacing w:line="49" w:lineRule="exact"/>
        <w:ind w:left="140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0"/>
          <w:position w:val="6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0"/>
          <w:sz w:val="14"/>
          <w:szCs w:val="14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spacing w:val="12"/>
          <w:w w:val="100"/>
          <w:position w:val="0"/>
          <w:sz w:val="14"/>
          <w:szCs w:val="14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position w:val="0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pStyle w:val="BodyText"/>
        <w:spacing w:line="26" w:lineRule="atLeast"/>
        <w:ind w:right="0"/>
        <w:jc w:val="left"/>
        <w:rPr>
          <w:rFonts w:ascii="Times New Roman" w:hAnsi="Times New Roman" w:cs="Times New Roman" w:eastAsia="Times New Roman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  <w:t>----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</w:p>
    <w:p>
      <w:pPr>
        <w:spacing w:line="182" w:lineRule="exact"/>
        <w:ind w:left="536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G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after="0" w:line="182" w:lineRule="exact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2240" w:h="15840"/>
          <w:pgMar w:top="1320" w:bottom="760" w:left="1480" w:right="1120"/>
          <w:cols w:num="3" w:equalWidth="0">
            <w:col w:w="4462" w:space="1854"/>
            <w:col w:w="589" w:space="144"/>
            <w:col w:w="2591"/>
          </w:cols>
        </w:sectPr>
      </w:pPr>
    </w:p>
    <w:p>
      <w:pPr>
        <w:pStyle w:val="BodyText"/>
        <w:spacing w:line="70" w:lineRule="exact" w:before="71"/>
        <w:ind w:right="0"/>
        <w:jc w:val="left"/>
      </w:pPr>
      <w:r>
        <w:rPr>
          <w:b w:val="0"/>
          <w:bCs w:val="0"/>
          <w:spacing w:val="-1"/>
          <w:w w:val="100"/>
        </w:rPr>
        <w:t>major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arg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carrie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devic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tur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OFF</w:t>
      </w:r>
      <w:r>
        <w:rPr>
          <w:b w:val="0"/>
          <w:bCs w:val="0"/>
          <w:spacing w:val="0"/>
          <w:w w:val="100"/>
        </w:rPr>
      </w:r>
    </w:p>
    <w:p>
      <w:pPr>
        <w:tabs>
          <w:tab w:pos="922" w:val="left" w:leader="none"/>
        </w:tabs>
        <w:spacing w:line="141" w:lineRule="exact"/>
        <w:ind w:left="140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spacing w:val="0"/>
          <w:w w:val="100"/>
        </w:rPr>
        <w:br w:type="column"/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  <w:position w:val="6"/>
          <w:sz w:val="18"/>
          <w:szCs w:val="18"/>
        </w:rPr>
        <w:t>Δ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6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0"/>
          <w:sz w:val="14"/>
          <w:szCs w:val="14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ab/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0"/>
          <w:position w:val="6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>G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after="0" w:line="141" w:lineRule="exact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2240" w:h="15840"/>
          <w:pgMar w:top="1320" w:bottom="760" w:left="1480" w:right="1120"/>
          <w:cols w:num="2" w:equalWidth="0">
            <w:col w:w="4458" w:space="2214"/>
            <w:col w:w="2968"/>
          </w:cols>
        </w:sectPr>
      </w:pPr>
    </w:p>
    <w:p>
      <w:pPr>
        <w:pStyle w:val="BodyText"/>
        <w:spacing w:line="128" w:lineRule="exact"/>
        <w:ind w:left="0" w:right="1791"/>
        <w:jc w:val="righ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  <w:t>------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  <w:t>----</w:t>
      </w:r>
      <w:r>
        <w:rPr>
          <w:rFonts w:ascii="Times New Roman" w:hAnsi="Times New Roman" w:cs="Times New Roman" w:eastAsia="Times New Roman"/>
          <w:b w:val="0"/>
          <w:bCs w:val="0"/>
          <w:spacing w:val="-41"/>
          <w:w w:val="10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  <w:t>--------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10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-</w:t>
      </w:r>
    </w:p>
    <w:p>
      <w:pPr>
        <w:spacing w:after="0" w:line="128" w:lineRule="exact"/>
        <w:jc w:val="right"/>
        <w:rPr>
          <w:rFonts w:ascii="Times New Roman" w:hAnsi="Times New Roman" w:cs="Times New Roman" w:eastAsia="Times New Roman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pStyle w:val="BodyText"/>
        <w:spacing w:line="255" w:lineRule="auto" w:before="22"/>
        <w:ind w:right="0"/>
        <w:jc w:val="both"/>
      </w:pP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ty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car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e.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OS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ET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pos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temp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  <w:t>ure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coe</w:t>
      </w:r>
      <w:r>
        <w:rPr>
          <w:b w:val="0"/>
          <w:bCs w:val="0"/>
          <w:spacing w:val="-4"/>
          <w:w w:val="100"/>
        </w:rPr>
        <w:t>f</w:t>
      </w:r>
      <w:r>
        <w:rPr>
          <w:b w:val="0"/>
          <w:bCs w:val="0"/>
          <w:spacing w:val="-1"/>
          <w:w w:val="100"/>
        </w:rPr>
        <w:t>ficie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ate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resis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ance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whic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make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eas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rall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sma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dev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del</w:t>
      </w:r>
      <w:r>
        <w:rPr>
          <w:b w:val="0"/>
          <w:bCs w:val="0"/>
          <w:spacing w:val="0"/>
          <w:w w:val="100"/>
        </w:rPr>
        <w:t>iv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he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3"/>
          <w:w w:val="100"/>
        </w:rPr>
        <w:t> </w:t>
      </w:r>
      <w:hyperlink w:history="true" w:anchor="_bookmark54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3</w:t>
        </w:r>
        <w:r>
          <w:rPr>
            <w:b w:val="0"/>
            <w:bCs w:val="0"/>
            <w:spacing w:val="0"/>
            <w:w w:val="100"/>
          </w:rPr>
          <w:t>2</w:t>
        </w:r>
        <w:r>
          <w:rPr>
            <w:b w:val="0"/>
            <w:bCs w:val="0"/>
            <w:spacing w:val="15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show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ival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circ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agra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aras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cito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bo</w:t>
      </w:r>
      <w:r>
        <w:rPr>
          <w:b w:val="0"/>
          <w:bCs w:val="0"/>
          <w:spacing w:val="0"/>
          <w:w w:val="100"/>
        </w:rPr>
        <w:t>dy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5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Heading3"/>
        <w:ind w:right="1904"/>
        <w:jc w:val="both"/>
        <w:rPr>
          <w:b w:val="0"/>
          <w:bCs w:val="0"/>
        </w:rPr>
      </w:pPr>
      <w:r>
        <w:rPr/>
        <w:pict>
          <v:group style="position:absolute;margin-left:80.709999pt;margin-top:12.389866pt;width:216.280005pt;height:105.64001pt;mso-position-horizontal-relative:page;mso-position-vertical-relative:paragraph;z-index:-10388" coordorigin="1614,248" coordsize="4326,2113">
            <v:group style="position:absolute;left:1625;top:258;width:4309;height:2" coordorigin="1625,258" coordsize="4309,2">
              <v:shape style="position:absolute;left:1625;top:258;width:4309;height:2" coordorigin="1625,258" coordsize="4309,0" path="m1625,258l5934,258e" filled="f" stroked="t" strokeweight=".58001pt" strokecolor="#000000">
                <v:path arrowok="t"/>
              </v:shape>
            </v:group>
            <v:group style="position:absolute;left:5929;top:258;width:2;height:2096" coordorigin="5929,258" coordsize="2,2096">
              <v:shape style="position:absolute;left:5929;top:258;width:2;height:2096" coordorigin="5929,258" coordsize="0,2096" path="m5929,258l5929,2355e" filled="f" stroked="t" strokeweight=".58001pt" strokecolor="#000000">
                <v:path arrowok="t"/>
              </v:shape>
            </v:group>
            <v:group style="position:absolute;left:1620;top:2350;width:4309;height:2" coordorigin="1620,2350" coordsize="4309,2">
              <v:shape style="position:absolute;left:1620;top:2350;width:4309;height:2" coordorigin="1620,2350" coordsize="4309,0" path="m1620,2350l5929,2350e" filled="f" stroked="t" strokeweight=".580pt" strokecolor="#000000">
                <v:path arrowok="t"/>
              </v:shape>
            </v:group>
            <v:group style="position:absolute;left:1625;top:254;width:2;height:2096" coordorigin="1625,254" coordsize="2,2096">
              <v:shape style="position:absolute;left:1625;top:254;width:2;height:2096" coordorigin="1625,254" coordsize="0,2096" path="m1625,254l1625,2350e" filled="f" stroked="t" strokeweight=".58001pt" strokecolor="#000000">
                <v:path arrowok="t"/>
              </v:shape>
            </v:group>
            <w10:wrap type="none"/>
          </v:group>
        </w:pict>
      </w:r>
      <w:bookmarkStart w:name="FIGURE 32: MOSFET" w:id="126"/>
      <w:bookmarkEnd w:id="126"/>
      <w:r>
        <w:rPr/>
      </w:r>
      <w:bookmarkStart w:name="_bookmark54" w:id="127"/>
      <w:bookmarkEnd w:id="127"/>
      <w:r>
        <w:rPr/>
      </w:r>
      <w:r>
        <w:rPr>
          <w:spacing w:val="0"/>
          <w:w w:val="100"/>
        </w:rPr>
        <w:t>FIG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RE</w:t>
      </w:r>
      <w:r>
        <w:rPr>
          <w:spacing w:val="-3"/>
          <w:w w:val="100"/>
        </w:rPr>
        <w:t> </w:t>
      </w:r>
      <w:r>
        <w:rPr>
          <w:spacing w:val="0"/>
          <w:w w:val="100"/>
        </w:rPr>
        <w:t>32:</w:t>
      </w:r>
      <w:r>
        <w:rPr>
          <w:spacing w:val="0"/>
          <w:w w:val="100"/>
        </w:rPr>
        <w:t>       </w:t>
      </w:r>
      <w:r>
        <w:rPr>
          <w:spacing w:val="22"/>
          <w:w w:val="100"/>
        </w:rPr>
        <w:t> </w:t>
      </w:r>
      <w:r>
        <w:rPr>
          <w:spacing w:val="0"/>
          <w:w w:val="100"/>
        </w:rPr>
        <w:t>MOSFET</w:t>
      </w:r>
      <w:r>
        <w:rPr>
          <w:b w:val="0"/>
          <w:bCs w:val="0"/>
          <w:spacing w:val="0"/>
          <w:w w:val="100"/>
        </w:rPr>
      </w:r>
    </w:p>
    <w:p>
      <w:pPr>
        <w:spacing w:before="95"/>
        <w:ind w:left="258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129.100006pt;margin-top:12.654236pt;width:132.190005pt;height:80.62pt;mso-position-horizontal-relative:page;mso-position-vertical-relative:paragraph;z-index:-10389" type="#_x0000_t75">
            <v:imagedata r:id="rId65" o:title=""/>
          </v:shape>
        </w:pic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ain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(D)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70" w:lineRule="exact" w:before="2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183" w:lineRule="exact"/>
        <w:ind w:left="1474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1"/>
          <w:w w:val="105"/>
          <w:position w:val="4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-1"/>
          <w:w w:val="105"/>
          <w:position w:val="0"/>
          <w:sz w:val="12"/>
          <w:szCs w:val="12"/>
        </w:rPr>
        <w:t>GD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62" w:lineRule="exact"/>
        <w:ind w:left="0" w:right="374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position w:val="4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DS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tabs>
          <w:tab w:pos="687" w:val="left" w:leader="none"/>
        </w:tabs>
        <w:spacing w:line="238" w:lineRule="exact"/>
        <w:ind w:left="115" w:right="0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spacing w:val="0"/>
          <w:w w:val="95"/>
        </w:rPr>
        <w:br w:type="column"/>
      </w:r>
      <w:r>
        <w:rPr>
          <w:rFonts w:ascii="Segoe UI Symbol" w:hAnsi="Segoe UI Symbol" w:cs="Segoe UI Symbol" w:eastAsia="Segoe UI Symbol"/>
          <w:b w:val="0"/>
          <w:bCs w:val="0"/>
          <w:spacing w:val="-1"/>
          <w:w w:val="95"/>
          <w:sz w:val="18"/>
          <w:szCs w:val="18"/>
        </w:rPr>
        <w:t>Δ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9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95"/>
          <w:sz w:val="18"/>
          <w:szCs w:val="18"/>
        </w:rPr>
        <w:tab/>
      </w:r>
      <w:r>
        <w:rPr>
          <w:rFonts w:ascii="Times New Roman" w:hAnsi="Times New Roman" w:cs="Times New Roman" w:eastAsia="Times New Roman"/>
          <w:b w:val="0"/>
          <w:bCs w:val="0"/>
          <w:i/>
          <w:spacing w:val="4"/>
          <w:w w:val="95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95"/>
          <w:position w:val="-5"/>
          <w:sz w:val="14"/>
          <w:szCs w:val="14"/>
        </w:rPr>
        <w:t>GD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line="200" w:lineRule="exact" w:before="2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5" w:lineRule="auto"/>
        <w:ind w:right="137"/>
        <w:jc w:val="both"/>
      </w:pP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S</w:t>
      </w:r>
      <w:r>
        <w:rPr>
          <w:b w:val="0"/>
          <w:bCs w:val="0"/>
          <w:spacing w:val="19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decr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  <w:sz w:val="14"/>
          <w:szCs w:val="14"/>
        </w:rPr>
        <w:t>D</w:t>
      </w:r>
      <w:r>
        <w:rPr>
          <w:b w:val="0"/>
          <w:bCs w:val="0"/>
          <w:spacing w:val="20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DS</w:t>
      </w:r>
      <w:r>
        <w:rPr>
          <w:b w:val="0"/>
          <w:bCs w:val="0"/>
          <w:spacing w:val="0"/>
          <w:w w:val="100"/>
          <w:sz w:val="14"/>
          <w:szCs w:val="14"/>
        </w:rPr>
        <w:t>ON</w:t>
      </w:r>
      <w:r>
        <w:rPr>
          <w:b w:val="0"/>
          <w:bCs w:val="0"/>
          <w:spacing w:val="20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rvals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rst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terv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k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act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reg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sec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terv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kno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nsie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ohmi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regi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Once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MOS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enter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hmi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gio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te-to-so</w:t>
      </w:r>
      <w:r>
        <w:rPr>
          <w:b w:val="0"/>
          <w:bCs w:val="0"/>
          <w:spacing w:val="0"/>
          <w:w w:val="100"/>
        </w:rPr>
        <w:t>ur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ris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tow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1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G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while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simul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eous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5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gat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cay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zer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practica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syst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free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hee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ha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some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revers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recove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  <w:sz w:val="14"/>
          <w:szCs w:val="14"/>
        </w:rPr>
        <w:t>R</w:t>
      </w:r>
      <w:r>
        <w:rPr>
          <w:b w:val="0"/>
          <w:bCs w:val="0"/>
          <w:spacing w:val="-11"/>
          <w:w w:val="100"/>
          <w:sz w:val="14"/>
          <w:szCs w:val="14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dur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drai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risin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riod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D</w:t>
      </w:r>
      <w:r>
        <w:rPr>
          <w:b w:val="0"/>
          <w:bCs w:val="0"/>
          <w:spacing w:val="4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+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  <w:sz w:val="14"/>
          <w:szCs w:val="14"/>
        </w:rPr>
        <w:t>R</w:t>
      </w:r>
      <w:r>
        <w:rPr>
          <w:b w:val="0"/>
          <w:bCs w:val="0"/>
          <w:spacing w:val="-11"/>
          <w:w w:val="100"/>
          <w:sz w:val="14"/>
          <w:szCs w:val="14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then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0"/>
          <w:w w:val="100"/>
          <w:sz w:val="14"/>
          <w:szCs w:val="14"/>
        </w:rPr>
        <w:t>DS</w:t>
      </w:r>
      <w:r>
        <w:rPr>
          <w:b w:val="0"/>
          <w:bCs w:val="0"/>
          <w:spacing w:val="4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decay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DS</w:t>
      </w:r>
      <w:r>
        <w:rPr>
          <w:b w:val="0"/>
          <w:bCs w:val="0"/>
          <w:spacing w:val="0"/>
          <w:w w:val="100"/>
          <w:sz w:val="14"/>
          <w:szCs w:val="14"/>
        </w:rPr>
        <w:t>O</w:t>
      </w:r>
      <w:r>
        <w:rPr>
          <w:b w:val="0"/>
          <w:bCs w:val="0"/>
          <w:spacing w:val="-1"/>
          <w:w w:val="100"/>
          <w:sz w:val="14"/>
          <w:szCs w:val="14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decay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revers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recove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169" w:lineRule="exact" w:before="1"/>
        <w:ind w:right="2536"/>
        <w:jc w:val="both"/>
      </w:pP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2"/>
          <w:w w:val="100"/>
        </w:rPr>
        <w:t>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ro,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D</w:t>
      </w:r>
      <w:r>
        <w:rPr>
          <w:b w:val="0"/>
          <w:bCs w:val="0"/>
          <w:spacing w:val="9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clam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-1"/>
          <w:w w:val="100"/>
          <w:sz w:val="14"/>
          <w:szCs w:val="14"/>
        </w:rPr>
        <w:t>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after="0" w:line="169" w:lineRule="exact"/>
        <w:jc w:val="both"/>
        <w:sectPr>
          <w:type w:val="continuous"/>
          <w:pgSz w:w="12240" w:h="15840"/>
          <w:pgMar w:top="1320" w:bottom="760" w:left="1480" w:right="1120"/>
          <w:cols w:num="2" w:equalWidth="0">
            <w:col w:w="4461" w:space="579"/>
            <w:col w:w="4600"/>
          </w:cols>
        </w:sectPr>
      </w:pPr>
    </w:p>
    <w:p>
      <w:pPr>
        <w:spacing w:line="163" w:lineRule="exact"/>
        <w:ind w:left="38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G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(G)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80" w:lineRule="exact" w:before="4"/>
        <w:rPr>
          <w:sz w:val="18"/>
          <w:szCs w:val="18"/>
        </w:rPr>
      </w:pPr>
      <w:r>
        <w:rPr/>
        <w:br w:type="column"/>
      </w: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38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position w:val="4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GS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50" w:lineRule="exact" w:before="6"/>
        <w:rPr>
          <w:sz w:val="15"/>
          <w:szCs w:val="15"/>
        </w:rPr>
      </w:pPr>
      <w:r>
        <w:rPr/>
        <w:br w:type="column"/>
      </w: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2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ce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(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30" w:lineRule="exact" w:before="1"/>
        <w:rPr>
          <w:sz w:val="13"/>
          <w:szCs w:val="13"/>
        </w:rPr>
      </w:pPr>
      <w:r>
        <w:rPr/>
        <w:br w:type="column"/>
      </w:r>
      <w:r>
        <w:rPr>
          <w:sz w:val="13"/>
          <w:szCs w:val="13"/>
        </w:rPr>
      </w:r>
    </w:p>
    <w:p>
      <w:pPr>
        <w:pStyle w:val="BodyText"/>
        <w:spacing w:line="254" w:lineRule="auto"/>
        <w:ind w:left="380" w:right="139"/>
        <w:jc w:val="both"/>
      </w:pP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seq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enc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rev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whe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tur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21"/>
          <w:w w:val="100"/>
        </w:rPr>
        <w:t>F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gate-to-sourc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firs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decay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1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GS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dra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n-t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-s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urc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ris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ng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167" w:lineRule="exact" w:before="1"/>
        <w:ind w:left="380" w:right="139"/>
        <w:jc w:val="both"/>
      </w:pPr>
      <w:r>
        <w:rPr>
          <w:b w:val="0"/>
          <w:bCs w:val="0"/>
          <w:spacing w:val="-1"/>
          <w:w w:val="100"/>
        </w:rPr>
        <w:t>towar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  <w:sz w:val="14"/>
          <w:szCs w:val="14"/>
        </w:rPr>
        <w:t>D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show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47"/>
          <w:w w:val="100"/>
        </w:rPr>
        <w:t> </w:t>
      </w:r>
      <w:hyperlink w:history="true" w:anchor="_bookmark57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</w:t>
        </w:r>
        <w:r>
          <w:rPr>
            <w:b w:val="0"/>
            <w:bCs w:val="0"/>
            <w:spacing w:val="0"/>
            <w:w w:val="100"/>
          </w:rPr>
          <w:t>u</w:t>
        </w:r>
        <w:r>
          <w:rPr>
            <w:b w:val="0"/>
            <w:bCs w:val="0"/>
            <w:spacing w:val="-1"/>
            <w:w w:val="100"/>
          </w:rPr>
          <w:t>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3</w:t>
        </w:r>
        <w:r>
          <w:rPr>
            <w:b w:val="0"/>
            <w:bCs w:val="0"/>
            <w:spacing w:val="-1"/>
            <w:w w:val="100"/>
          </w:rPr>
          <w:t>4</w:t>
        </w:r>
      </w:hyperlink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0"/>
          <w:w w:val="100"/>
        </w:rPr>
      </w:r>
    </w:p>
    <w:p>
      <w:pPr>
        <w:spacing w:after="0" w:line="167" w:lineRule="exact"/>
        <w:jc w:val="both"/>
        <w:sectPr>
          <w:type w:val="continuous"/>
          <w:pgSz w:w="12240" w:h="15840"/>
          <w:pgMar w:top="1320" w:bottom="760" w:left="1480" w:right="1120"/>
          <w:cols w:num="4" w:equalWidth="0">
            <w:col w:w="1002" w:space="715"/>
            <w:col w:w="681" w:space="40"/>
            <w:col w:w="889" w:space="1473"/>
            <w:col w:w="4840"/>
          </w:cols>
        </w:sectPr>
      </w:pPr>
    </w:p>
    <w:p>
      <w:pPr>
        <w:pStyle w:val="BodyText"/>
        <w:spacing w:line="184" w:lineRule="exact"/>
        <w:ind w:right="0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he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-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ve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rms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n-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-</w:t>
      </w:r>
      <w:r>
        <w:rPr>
          <w:b w:val="0"/>
          <w:bCs w:val="0"/>
          <w:spacing w:val="0"/>
          <w:w w:val="100"/>
        </w:rPr>
        <w:t>so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rce</w:t>
      </w:r>
    </w:p>
    <w:p>
      <w:pPr>
        <w:pStyle w:val="BodyText"/>
        <w:spacing w:line="255" w:lineRule="auto" w:before="12"/>
        <w:ind w:right="2"/>
        <w:jc w:val="both"/>
      </w:pP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drai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gate-to-sourc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6"/>
          <w:w w:val="100"/>
        </w:rPr>
        <w:t> </w:t>
      </w:r>
      <w:hyperlink w:history="true" w:anchor="_bookmark56">
        <w:r>
          <w:rPr>
            <w:b w:val="0"/>
            <w:bCs w:val="0"/>
            <w:spacing w:val="-1"/>
            <w:w w:val="100"/>
          </w:rPr>
          <w:t>Fi</w:t>
        </w:r>
        <w:r>
          <w:rPr>
            <w:b w:val="0"/>
            <w:bCs w:val="0"/>
            <w:spacing w:val="0"/>
            <w:w w:val="100"/>
          </w:rPr>
          <w:t>g</w:t>
        </w:r>
        <w:r>
          <w:rPr>
            <w:b w:val="0"/>
            <w:bCs w:val="0"/>
            <w:spacing w:val="-1"/>
            <w:w w:val="100"/>
          </w:rPr>
          <w:t>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33</w:t>
        </w:r>
        <w:r>
          <w:rPr>
            <w:b w:val="0"/>
            <w:bCs w:val="0"/>
            <w:spacing w:val="0"/>
            <w:w w:val="100"/>
          </w:rPr>
          <w:t>.</w:t>
        </w:r>
        <w:r>
          <w:rPr>
            <w:b w:val="0"/>
            <w:bCs w:val="0"/>
            <w:spacing w:val="24"/>
            <w:w w:val="100"/>
          </w:rPr>
          <w:t> </w:t>
        </w:r>
      </w:hyperlink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dra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-1"/>
          <w:w w:val="100"/>
        </w:rPr>
        <w:t>dep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rat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ich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-t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-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urce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char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driv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circuit.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4" w:lineRule="auto" w:before="80"/>
        <w:ind w:right="0"/>
        <w:jc w:val="both"/>
      </w:pPr>
      <w:r>
        <w:rPr/>
        <w:pict>
          <v:group style="position:absolute;margin-left:81pt;margin-top:83.331398pt;width:468pt;height:.1pt;mso-position-horizontal-relative:page;mso-position-vertical-relative:paragraph;z-index:-10392" coordorigin="1620,1667" coordsize="9360,2">
            <v:shape style="position:absolute;left:1620;top:1667;width:9360;height:2" coordorigin="1620,1667" coordsize="9360,0" path="m1620,1667l10980,1667e" filled="f" stroked="t" strokeweight="1.120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tim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uire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char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gat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acito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GTH</w:t>
      </w:r>
      <w:r>
        <w:rPr>
          <w:b w:val="0"/>
          <w:bCs w:val="0"/>
          <w:spacing w:val="-1"/>
          <w:w w:val="102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(gat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shol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ge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kn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turn-o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la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(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d).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assume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driv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rise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ze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  <w:sz w:val="14"/>
          <w:szCs w:val="14"/>
        </w:rPr>
        <w:t>G</w:t>
      </w:r>
      <w:r>
        <w:rPr>
          <w:b w:val="0"/>
          <w:bCs w:val="0"/>
          <w:spacing w:val="7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=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0,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dri</w:t>
      </w:r>
      <w:r>
        <w:rPr>
          <w:b w:val="0"/>
          <w:bCs w:val="0"/>
          <w:spacing w:val="0"/>
          <w:w w:val="100"/>
        </w:rPr>
        <w:t>vi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MOS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gat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throu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gat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resis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  <w:sz w:val="14"/>
          <w:szCs w:val="14"/>
        </w:rPr>
        <w:t>G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52"/>
        <w:ind w:right="139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dra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n-t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-sourc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ache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valu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2"/>
          <w:w w:val="100"/>
        </w:rPr>
        <w:t>V</w:t>
      </w:r>
      <w:r>
        <w:rPr>
          <w:b w:val="0"/>
          <w:bCs w:val="0"/>
          <w:spacing w:val="0"/>
          <w:w w:val="100"/>
          <w:sz w:val="14"/>
          <w:szCs w:val="14"/>
        </w:rPr>
        <w:t>D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gi</w:t>
      </w:r>
      <w:r>
        <w:rPr>
          <w:b w:val="0"/>
          <w:bCs w:val="0"/>
          <w:spacing w:val="0"/>
          <w:w w:val="100"/>
        </w:rPr>
        <w:t>ns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zer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te-to-so</w:t>
      </w:r>
      <w:r>
        <w:rPr>
          <w:b w:val="0"/>
          <w:bCs w:val="0"/>
          <w:spacing w:val="0"/>
          <w:w w:val="100"/>
        </w:rPr>
        <w:t>ur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gat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curr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decay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zero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show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4"/>
          <w:w w:val="100"/>
        </w:rPr>
        <w:t> </w:t>
      </w:r>
      <w:hyperlink w:history="true" w:anchor="_bookmark57">
        <w:r>
          <w:rPr>
            <w:b w:val="0"/>
            <w:bCs w:val="0"/>
            <w:spacing w:val="-1"/>
            <w:w w:val="100"/>
          </w:rPr>
          <w:t>Fi</w:t>
        </w:r>
        <w:r>
          <w:rPr>
            <w:b w:val="0"/>
            <w:bCs w:val="0"/>
            <w:spacing w:val="0"/>
            <w:w w:val="100"/>
          </w:rPr>
          <w:t>g</w:t>
        </w:r>
        <w:r>
          <w:rPr>
            <w:b w:val="0"/>
            <w:bCs w:val="0"/>
            <w:spacing w:val="-1"/>
            <w:w w:val="100"/>
          </w:rPr>
          <w:t>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34</w:t>
        </w:r>
        <w:r>
          <w:rPr>
            <w:b w:val="0"/>
            <w:bCs w:val="0"/>
            <w:spacing w:val="0"/>
            <w:w w:val="100"/>
          </w:rPr>
          <w:t>.</w:t>
        </w:r>
        <w:r>
          <w:rPr>
            <w:b w:val="0"/>
            <w:bCs w:val="0"/>
            <w:spacing w:val="3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tim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uire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urc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reac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1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GS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D</w:t>
      </w:r>
      <w:r>
        <w:rPr>
          <w:b w:val="0"/>
          <w:bCs w:val="0"/>
          <w:spacing w:val="3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kn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turn-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6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la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after="0" w:line="255" w:lineRule="auto"/>
        <w:jc w:val="both"/>
        <w:sectPr>
          <w:type w:val="continuous"/>
          <w:pgSz w:w="12240" w:h="15840"/>
          <w:pgMar w:top="1320" w:bottom="760" w:left="1480" w:right="1120"/>
          <w:cols w:num="2" w:equalWidth="0">
            <w:col w:w="4462" w:space="578"/>
            <w:col w:w="4600"/>
          </w:cols>
        </w:sectPr>
      </w:pP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pgSz w:w="12240" w:h="15840"/>
          <w:pgMar w:header="477" w:footer="747" w:top="1060" w:bottom="940" w:left="1120" w:right="1480"/>
        </w:sectPr>
      </w:pPr>
    </w:p>
    <w:p>
      <w:pPr>
        <w:pStyle w:val="Heading4"/>
        <w:spacing w:before="74"/>
        <w:ind w:right="2632"/>
        <w:jc w:val="both"/>
      </w:pPr>
      <w:r>
        <w:rPr/>
        <w:pict>
          <v:group style="position:absolute;margin-left:63pt;margin-top:-9.99009pt;width:468pt;height:.1pt;mso-position-horizontal-relative:page;mso-position-vertical-relative:paragraph;z-index:-10386" coordorigin="1260,-200" coordsize="9360,2">
            <v:shape style="position:absolute;left:1260;top:-200;width:9360;height:2" coordorigin="1260,-200" coordsize="9360,0" path="m1260,-200l10620,-200e" filled="f" stroked="t" strokeweight="1.120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MOSFET</w:t>
      </w:r>
      <w:r>
        <w:rPr>
          <w:b w:val="0"/>
          <w:bCs w:val="0"/>
          <w:spacing w:val="-17"/>
          <w:w w:val="100"/>
        </w:rPr>
        <w:t> </w:t>
      </w:r>
      <w:r>
        <w:rPr>
          <w:b w:val="0"/>
          <w:bCs w:val="0"/>
          <w:spacing w:val="0"/>
          <w:w w:val="100"/>
        </w:rPr>
        <w:t>LO</w:t>
      </w:r>
      <w:r>
        <w:rPr>
          <w:b w:val="0"/>
          <w:bCs w:val="0"/>
          <w:spacing w:val="1"/>
          <w:w w:val="100"/>
        </w:rPr>
        <w:t>S</w:t>
      </w:r>
      <w:r>
        <w:rPr>
          <w:b w:val="0"/>
          <w:bCs w:val="0"/>
          <w:spacing w:val="0"/>
          <w:w w:val="100"/>
        </w:rPr>
        <w:t>SES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4"/>
        <w:ind w:right="0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thre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type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loss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</w:rPr>
        <w:t>: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char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loss.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ow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cies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los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bu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be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switchin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cie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betwe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1</w:t>
      </w:r>
      <w:r>
        <w:rPr>
          <w:b w:val="0"/>
          <w:bCs w:val="0"/>
          <w:spacing w:val="-1"/>
          <w:w w:val="100"/>
        </w:rPr>
        <w:t>00-1</w:t>
      </w:r>
      <w:r>
        <w:rPr>
          <w:b w:val="0"/>
          <w:bCs w:val="0"/>
          <w:spacing w:val="0"/>
          <w:w w:val="100"/>
        </w:rPr>
        <w:t>50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kHz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charg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losse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art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contrib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gnifica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amo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dissi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on.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losse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el</w:t>
      </w:r>
      <w:r>
        <w:rPr>
          <w:b w:val="0"/>
          <w:bCs w:val="0"/>
          <w:spacing w:val="0"/>
          <w:w w:val="100"/>
        </w:rPr>
        <w:t>ec</w:t>
      </w:r>
      <w:r>
        <w:rPr>
          <w:b w:val="0"/>
          <w:bCs w:val="0"/>
          <w:spacing w:val="-1"/>
          <w:w w:val="100"/>
        </w:rPr>
        <w:t>tro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ic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circuitr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ve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hyperlink w:history="true" w:anchor="_bookmark55">
        <w:r>
          <w:rPr>
            <w:b w:val="0"/>
            <w:bCs w:val="0"/>
            <w:spacing w:val="-1"/>
            <w:w w:val="100"/>
          </w:rPr>
          <w:t>Equati</w:t>
        </w:r>
        <w:r>
          <w:rPr>
            <w:b w:val="0"/>
            <w:bCs w:val="0"/>
            <w:spacing w:val="0"/>
            <w:w w:val="100"/>
          </w:rPr>
          <w:t>on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23.</w:t>
        </w:r>
        <w:r>
          <w:rPr>
            <w:b w:val="0"/>
            <w:bCs w:val="0"/>
            <w:spacing w:val="0"/>
            <w:w w:val="100"/>
          </w:rPr>
        </w:r>
      </w:hyperlink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4"/>
        <w:ind w:right="2832"/>
        <w:jc w:val="both"/>
      </w:pPr>
      <w:r>
        <w:rPr>
          <w:b w:val="0"/>
          <w:bCs w:val="0"/>
          <w:spacing w:val="0"/>
          <w:w w:val="100"/>
        </w:rPr>
        <w:t>Co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duction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oss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6"/>
        <w:ind w:right="0"/>
        <w:jc w:val="both"/>
      </w:pP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los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epe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res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MOSF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(R</w:t>
      </w:r>
      <w:r>
        <w:rPr>
          <w:b w:val="0"/>
          <w:bCs w:val="0"/>
          <w:spacing w:val="-1"/>
          <w:w w:val="100"/>
          <w:sz w:val="14"/>
          <w:szCs w:val="14"/>
        </w:rPr>
        <w:t>DSO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-1"/>
          <w:w w:val="100"/>
        </w:rPr>
        <w:t>)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sel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cti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  <w:sz w:val="14"/>
          <w:szCs w:val="14"/>
        </w:rPr>
        <w:t>DS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N</w:t>
      </w:r>
      <w:r>
        <w:rPr>
          <w:b w:val="0"/>
          <w:bCs w:val="0"/>
          <w:spacing w:val="11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MOSFE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4"/>
        <w:ind w:right="2987"/>
        <w:jc w:val="both"/>
      </w:pPr>
      <w:r>
        <w:rPr>
          <w:b w:val="0"/>
          <w:bCs w:val="0"/>
          <w:spacing w:val="0"/>
          <w:w w:val="100"/>
        </w:rPr>
        <w:t>Switc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ing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ss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4" w:lineRule="auto" w:before="96"/>
        <w:ind w:right="0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switchin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osse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giv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are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waveform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1"/>
          <w:w w:val="100"/>
        </w:rPr>
        <w:t>V</w:t>
      </w:r>
      <w:r>
        <w:rPr>
          <w:b w:val="0"/>
          <w:bCs w:val="0"/>
          <w:spacing w:val="0"/>
          <w:w w:val="100"/>
          <w:sz w:val="14"/>
          <w:szCs w:val="14"/>
        </w:rPr>
        <w:t>DS</w:t>
      </w:r>
      <w:r>
        <w:rPr>
          <w:b w:val="0"/>
          <w:bCs w:val="0"/>
          <w:spacing w:val="32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sha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38"/>
          <w:w w:val="100"/>
        </w:rPr>
        <w:t> </w:t>
      </w:r>
      <w:hyperlink w:history="true" w:anchor="_bookmark56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3</w:t>
        </w:r>
        <w:r>
          <w:rPr>
            <w:b w:val="0"/>
            <w:bCs w:val="0"/>
            <w:spacing w:val="0"/>
            <w:w w:val="100"/>
          </w:rPr>
          <w:t>3</w:t>
        </w:r>
        <w:r>
          <w:rPr>
            <w:b w:val="0"/>
            <w:bCs w:val="0"/>
            <w:spacing w:val="39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37"/>
          <w:w w:val="100"/>
        </w:rPr>
        <w:t> </w:t>
      </w:r>
      <w:hyperlink w:history="true" w:anchor="_bookmark57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3</w:t>
        </w:r>
        <w:r>
          <w:rPr>
            <w:b w:val="0"/>
            <w:bCs w:val="0"/>
            <w:spacing w:val="0"/>
            <w:w w:val="100"/>
          </w:rPr>
          <w:t>4</w:t>
        </w:r>
      </w:hyperlink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char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rasiti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outpu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  <w:sz w:val="14"/>
          <w:szCs w:val="14"/>
        </w:rPr>
        <w:t>DS</w:t>
      </w:r>
      <w:r>
        <w:rPr>
          <w:b w:val="0"/>
          <w:bCs w:val="0"/>
          <w:spacing w:val="18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duri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peri</w:t>
      </w:r>
      <w:r>
        <w:rPr>
          <w:b w:val="0"/>
          <w:bCs w:val="0"/>
          <w:spacing w:val="0"/>
          <w:w w:val="100"/>
        </w:rPr>
        <w:t>od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osses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MOS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sel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cti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low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  <w:sz w:val="14"/>
          <w:szCs w:val="14"/>
        </w:rPr>
        <w:t>DS</w:t>
      </w:r>
      <w:r>
        <w:rPr>
          <w:b w:val="0"/>
          <w:bCs w:val="0"/>
          <w:spacing w:val="21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ci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shi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ting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D</w:t>
      </w:r>
      <w:r>
        <w:rPr>
          <w:b w:val="0"/>
          <w:bCs w:val="0"/>
          <w:spacing w:val="8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0"/>
          <w:w w:val="100"/>
          <w:sz w:val="14"/>
          <w:szCs w:val="14"/>
        </w:rPr>
        <w:t>DS</w:t>
      </w:r>
      <w:r>
        <w:rPr>
          <w:b w:val="0"/>
          <w:bCs w:val="0"/>
          <w:spacing w:val="9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wavefor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redu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overl</w:t>
      </w:r>
      <w:r>
        <w:rPr>
          <w:b w:val="0"/>
          <w:bCs w:val="0"/>
          <w:spacing w:val="0"/>
          <w:w w:val="100"/>
        </w:rPr>
        <w:t>ap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peri</w:t>
      </w:r>
      <w:r>
        <w:rPr>
          <w:b w:val="0"/>
          <w:bCs w:val="0"/>
          <w:spacing w:val="0"/>
          <w:w w:val="100"/>
        </w:rPr>
        <w:t>od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duri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on.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6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4"/>
        <w:ind w:right="2699"/>
        <w:jc w:val="both"/>
      </w:pPr>
      <w:r>
        <w:rPr>
          <w:b w:val="0"/>
          <w:bCs w:val="0"/>
          <w:spacing w:val="0"/>
          <w:w w:val="100"/>
        </w:rPr>
        <w:t>Gate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arge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Loss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4"/>
        <w:ind w:right="1"/>
        <w:jc w:val="both"/>
      </w:pP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arg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cause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charg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nce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umpi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char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grou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ever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switchin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cycle.</w:t>
      </w:r>
      <w:r>
        <w:rPr>
          <w:b w:val="0"/>
          <w:bCs w:val="0"/>
          <w:spacing w:val="0"/>
          <w:w w:val="100"/>
        </w:rPr>
      </w:r>
    </w:p>
    <w:p>
      <w:pPr>
        <w:pStyle w:val="Heading4"/>
        <w:spacing w:before="74"/>
        <w:ind w:right="1282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0"/>
          <w:w w:val="100"/>
        </w:rPr>
        <w:t>APPLIC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ION</w:t>
      </w:r>
      <w:r>
        <w:rPr>
          <w:b w:val="0"/>
          <w:bCs w:val="0"/>
          <w:spacing w:val="-32"/>
          <w:w w:val="100"/>
        </w:rPr>
        <w:t> </w:t>
      </w:r>
      <w:r>
        <w:rPr>
          <w:b w:val="0"/>
          <w:bCs w:val="0"/>
          <w:spacing w:val="0"/>
          <w:w w:val="100"/>
        </w:rPr>
        <w:t>CONSIDERATIONS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49" w:lineRule="auto" w:before="94"/>
        <w:ind w:right="139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lowe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-1"/>
          <w:w w:val="100"/>
          <w:sz w:val="14"/>
          <w:szCs w:val="14"/>
        </w:rPr>
        <w:t>DS</w:t>
      </w:r>
      <w:r>
        <w:rPr>
          <w:b w:val="0"/>
          <w:bCs w:val="0"/>
          <w:spacing w:val="0"/>
          <w:w w:val="100"/>
          <w:sz w:val="14"/>
          <w:szCs w:val="14"/>
        </w:rPr>
        <w:t>ON</w:t>
      </w:r>
      <w:r>
        <w:rPr>
          <w:b w:val="0"/>
          <w:bCs w:val="0"/>
          <w:spacing w:val="11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devic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come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hig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gate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ci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ha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igg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gate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ci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nce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whic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me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ge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turn-o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turn-o</w:t>
      </w:r>
      <w:r>
        <w:rPr>
          <w:b w:val="0"/>
          <w:bCs w:val="0"/>
          <w:spacing w:val="-4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resultin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mor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switchin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nera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ru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faste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tim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switchi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wil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caus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frequ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ise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us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3"/>
          <w:w w:val="100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-2"/>
          <w:w w:val="100"/>
        </w:rPr>
        <w:t>Δ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/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</w:rPr>
        <w:t>Δ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2"/>
          <w:w w:val="100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-2"/>
          <w:w w:val="100"/>
        </w:rPr>
        <w:t>Δ</w:t>
      </w:r>
      <w:r>
        <w:rPr>
          <w:b w:val="0"/>
          <w:bCs w:val="0"/>
          <w:spacing w:val="0"/>
          <w:w w:val="100"/>
        </w:rPr>
        <w:t>I/</w:t>
      </w:r>
      <w:r>
        <w:rPr>
          <w:rFonts w:ascii="Segoe UI Symbol" w:hAnsi="Segoe UI Symbol" w:cs="Segoe UI Symbol" w:eastAsia="Segoe UI Symbol"/>
          <w:b w:val="0"/>
          <w:bCs w:val="0"/>
          <w:spacing w:val="-2"/>
          <w:w w:val="100"/>
        </w:rPr>
        <w:t>Δ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whic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may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caus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ncreas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EM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lt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siz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4"/>
        <w:ind w:right="138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saf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op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(SOA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maximu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dra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-1"/>
          <w:w w:val="100"/>
          <w:sz w:val="14"/>
          <w:szCs w:val="14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M</w:t>
      </w:r>
      <w:r>
        <w:rPr>
          <w:b w:val="0"/>
          <w:bCs w:val="0"/>
          <w:spacing w:val="-1"/>
          <w:w w:val="100"/>
          <w:sz w:val="14"/>
          <w:szCs w:val="14"/>
        </w:rPr>
        <w:t>A</w:t>
      </w:r>
      <w:r>
        <w:rPr>
          <w:b w:val="0"/>
          <w:bCs w:val="0"/>
          <w:spacing w:val="-1"/>
          <w:w w:val="100"/>
          <w:sz w:val="14"/>
          <w:szCs w:val="14"/>
        </w:rPr>
        <w:t>X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ternal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j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nct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eratur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-2"/>
          <w:w w:val="100"/>
          <w:sz w:val="14"/>
          <w:szCs w:val="14"/>
        </w:rPr>
        <w:t>J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bre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kdow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BV</w:t>
      </w:r>
      <w:r>
        <w:rPr>
          <w:b w:val="0"/>
          <w:bCs w:val="0"/>
          <w:spacing w:val="-1"/>
          <w:w w:val="100"/>
          <w:sz w:val="14"/>
          <w:szCs w:val="14"/>
        </w:rPr>
        <w:t>D</w:t>
      </w:r>
      <w:r>
        <w:rPr>
          <w:b w:val="0"/>
          <w:bCs w:val="0"/>
          <w:spacing w:val="0"/>
          <w:w w:val="100"/>
          <w:sz w:val="14"/>
          <w:szCs w:val="14"/>
        </w:rPr>
        <w:t>S</w:t>
      </w:r>
      <w:r>
        <w:rPr>
          <w:b w:val="0"/>
          <w:bCs w:val="0"/>
          <w:spacing w:val="12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ng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no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sec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br</w:t>
      </w:r>
      <w:r>
        <w:rPr>
          <w:b w:val="0"/>
          <w:bCs w:val="0"/>
          <w:spacing w:val="-1"/>
          <w:w w:val="100"/>
        </w:rPr>
        <w:t>eakd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MOS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cas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IGB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SO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remain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sam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revers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direction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ditio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MOS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cond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eithe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kee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sam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  <w:sz w:val="14"/>
          <w:szCs w:val="14"/>
        </w:rPr>
        <w:t>D</w:t>
      </w:r>
      <w:r>
        <w:rPr>
          <w:b w:val="0"/>
          <w:bCs w:val="0"/>
          <w:spacing w:val="-2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  <w:sz w:val="14"/>
          <w:szCs w:val="14"/>
        </w:rPr>
        <w:t>O</w:t>
      </w:r>
      <w:r>
        <w:rPr>
          <w:b w:val="0"/>
          <w:bCs w:val="0"/>
          <w:spacing w:val="-1"/>
          <w:w w:val="100"/>
          <w:sz w:val="14"/>
          <w:szCs w:val="14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139"/>
        <w:jc w:val="both"/>
      </w:pP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sel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dr</w:t>
      </w:r>
      <w:r>
        <w:rPr>
          <w:b w:val="0"/>
          <w:bCs w:val="0"/>
          <w:spacing w:val="0"/>
          <w:w w:val="100"/>
        </w:rPr>
        <w:t>iv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car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ken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nsur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drive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sourc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si</w:t>
      </w:r>
      <w:r>
        <w:rPr>
          <w:b w:val="0"/>
          <w:bCs w:val="0"/>
          <w:spacing w:val="0"/>
          <w:w w:val="100"/>
        </w:rPr>
        <w:t>nk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maximu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uire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gat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tur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FF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ve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sp</w:t>
      </w:r>
      <w:r>
        <w:rPr>
          <w:b w:val="0"/>
          <w:bCs w:val="0"/>
          <w:spacing w:val="0"/>
          <w:w w:val="100"/>
        </w:rPr>
        <w:t>ec</w:t>
      </w:r>
      <w:r>
        <w:rPr>
          <w:b w:val="0"/>
          <w:bCs w:val="0"/>
          <w:spacing w:val="-1"/>
          <w:w w:val="100"/>
        </w:rPr>
        <w:t>if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time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MOS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ET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ne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turn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res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peri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hig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-to-s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urc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leve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after="0" w:line="255" w:lineRule="auto"/>
        <w:jc w:val="both"/>
        <w:sectPr>
          <w:type w:val="continuous"/>
          <w:pgSz w:w="12240" w:h="15840"/>
          <w:pgMar w:top="1320" w:bottom="760" w:left="1120" w:right="1480"/>
          <w:cols w:num="2" w:equalWidth="0">
            <w:col w:w="4461" w:space="579"/>
            <w:col w:w="4600"/>
          </w:cols>
        </w:sectPr>
      </w:pP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Heading3"/>
        <w:spacing w:before="74"/>
        <w:ind w:right="0"/>
        <w:jc w:val="left"/>
        <w:rPr>
          <w:b w:val="0"/>
          <w:bCs w:val="0"/>
        </w:rPr>
      </w:pPr>
      <w:r>
        <w:rPr/>
        <w:pict>
          <v:group style="position:absolute;margin-left:62.709999pt;margin-top:16.149862pt;width:468.580005pt;height:184.839995pt;mso-position-horizontal-relative:page;mso-position-vertical-relative:paragraph;z-index:-10384" coordorigin="1254,323" coordsize="9372,3697">
            <v:group style="position:absolute;left:1265;top:334;width:9355;height:2" coordorigin="1265,334" coordsize="9355,2">
              <v:shape style="position:absolute;left:1265;top:334;width:9355;height:2" coordorigin="1265,334" coordsize="9355,0" path="m1265,334l10620,334e" filled="f" stroked="t" strokeweight=".58001pt" strokecolor="#000000">
                <v:path arrowok="t"/>
              </v:shape>
            </v:group>
            <v:group style="position:absolute;left:10615;top:334;width:2;height:3680" coordorigin="10615,334" coordsize="2,3680">
              <v:shape style="position:absolute;left:10615;top:334;width:2;height:3680" coordorigin="10615,334" coordsize="0,3680" path="m10615,334l10615,4014e" filled="f" stroked="t" strokeweight=".579980pt" strokecolor="#000000">
                <v:path arrowok="t"/>
              </v:shape>
            </v:group>
            <v:group style="position:absolute;left:1260;top:4009;width:9355;height:2" coordorigin="1260,4009" coordsize="9355,2">
              <v:shape style="position:absolute;left:1260;top:4009;width:9355;height:2" coordorigin="1260,4009" coordsize="9355,0" path="m1260,4009l10615,4009e" filled="f" stroked="t" strokeweight=".580pt" strokecolor="#000000">
                <v:path arrowok="t"/>
              </v:shape>
            </v:group>
            <v:group style="position:absolute;left:1265;top:329;width:2;height:3680" coordorigin="1265,329" coordsize="2,3680">
              <v:shape style="position:absolute;left:1265;top:329;width:2;height:3680" coordorigin="1265,329" coordsize="0,3680" path="m1265,329l1265,4009e" filled="f" stroked="t" strokeweight=".58001pt" strokecolor="#000000">
                <v:path arrowok="t"/>
              </v:shape>
            </v:group>
            <w10:wrap type="none"/>
          </v:group>
        </w:pict>
      </w:r>
      <w:bookmarkStart w:name="EQUATION 23: MOSFET Loss" w:id="128"/>
      <w:bookmarkEnd w:id="128"/>
      <w:r>
        <w:rPr/>
      </w:r>
      <w:bookmarkStart w:name="_bookmark55" w:id="129"/>
      <w:bookmarkEnd w:id="129"/>
      <w:r>
        <w:rPr/>
      </w:r>
      <w:r>
        <w:rPr>
          <w:spacing w:val="0"/>
          <w:w w:val="100"/>
        </w:rPr>
        <w:t>EQU</w:t>
      </w:r>
      <w:r>
        <w:rPr>
          <w:spacing w:val="-16"/>
          <w:w w:val="100"/>
        </w:rPr>
        <w:t>A</w:t>
      </w:r>
      <w:r>
        <w:rPr>
          <w:spacing w:val="0"/>
          <w:w w:val="100"/>
        </w:rPr>
        <w:t>TION</w:t>
      </w:r>
      <w:r>
        <w:rPr>
          <w:spacing w:val="-5"/>
          <w:w w:val="100"/>
        </w:rPr>
        <w:t> </w:t>
      </w:r>
      <w:r>
        <w:rPr>
          <w:spacing w:val="0"/>
          <w:w w:val="100"/>
        </w:rPr>
        <w:t>2</w:t>
      </w:r>
      <w:r>
        <w:rPr>
          <w:spacing w:val="-1"/>
          <w:w w:val="100"/>
        </w:rPr>
        <w:t>3</w:t>
      </w:r>
      <w:r>
        <w:rPr>
          <w:spacing w:val="0"/>
          <w:w w:val="100"/>
        </w:rPr>
        <w:t>:</w:t>
      </w:r>
      <w:r>
        <w:rPr>
          <w:spacing w:val="0"/>
          <w:w w:val="100"/>
        </w:rPr>
        <w:t>  </w:t>
      </w:r>
      <w:r>
        <w:rPr>
          <w:spacing w:val="16"/>
          <w:w w:val="100"/>
        </w:rPr>
        <w:t> </w:t>
      </w:r>
      <w:r>
        <w:rPr>
          <w:spacing w:val="0"/>
          <w:w w:val="100"/>
        </w:rPr>
        <w:t>MOSFET</w:t>
      </w:r>
      <w:r>
        <w:rPr>
          <w:spacing w:val="-5"/>
          <w:w w:val="100"/>
        </w:rPr>
        <w:t> </w:t>
      </w:r>
      <w:r>
        <w:rPr>
          <w:spacing w:val="0"/>
          <w:w w:val="100"/>
        </w:rPr>
        <w:t>LOSS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 w:before="3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tabs>
          <w:tab w:pos="1835" w:val="left" w:leader="none"/>
        </w:tabs>
        <w:spacing w:line="86" w:lineRule="exact" w:before="84"/>
        <w:ind w:left="1166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8"/>
          <w:szCs w:val="18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position w:val="10"/>
          <w:sz w:val="14"/>
          <w:szCs w:val="14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5"/>
          <w:position w:val="10"/>
          <w:sz w:val="14"/>
          <w:szCs w:val="14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5"/>
          <w:position w:val="0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spacing w:val="-6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position w:val="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spacing w:line="120" w:lineRule="exact" w:before="1"/>
        <w:rPr>
          <w:sz w:val="12"/>
          <w:szCs w:val="12"/>
        </w:rPr>
      </w:pPr>
      <w:r>
        <w:rPr/>
        <w:br w:type="column"/>
      </w:r>
      <w:r>
        <w:rPr>
          <w:sz w:val="12"/>
          <w:szCs w:val="12"/>
        </w:rPr>
      </w:r>
    </w:p>
    <w:p>
      <w:pPr>
        <w:pStyle w:val="BodyText"/>
        <w:spacing w:line="49" w:lineRule="exact"/>
        <w:ind w:left="409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+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0.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00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</w:rPr>
      </w:r>
    </w:p>
    <w:p>
      <w:pPr>
        <w:spacing w:line="120" w:lineRule="exact" w:before="1"/>
        <w:rPr>
          <w:sz w:val="12"/>
          <w:szCs w:val="12"/>
        </w:rPr>
      </w:pPr>
      <w:r>
        <w:rPr/>
        <w:br w:type="column"/>
      </w:r>
      <w:r>
        <w:rPr>
          <w:sz w:val="12"/>
          <w:szCs w:val="12"/>
        </w:rPr>
      </w:r>
    </w:p>
    <w:p>
      <w:pPr>
        <w:numPr>
          <w:ilvl w:val="0"/>
          <w:numId w:val="9"/>
        </w:numPr>
        <w:tabs>
          <w:tab w:pos="283" w:val="left" w:leader="none"/>
          <w:tab w:pos="1129" w:val="left" w:leader="none"/>
        </w:tabs>
        <w:spacing w:line="49" w:lineRule="exact"/>
        <w:ind w:left="283" w:right="0" w:hanging="9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18"/>
          <w:szCs w:val="18"/>
        </w:rPr>
        <w:t>  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5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7"/>
          <w:w w:val="105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11"/>
          <w:w w:val="105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18"/>
          <w:szCs w:val="18"/>
        </w:rPr>
        <w:tab/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sz w:val="18"/>
          <w:szCs w:val="18"/>
        </w:rPr>
        <w:t>+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4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18"/>
          <w:szCs w:val="18"/>
        </w:rPr>
      </w:r>
    </w:p>
    <w:p>
      <w:pPr>
        <w:spacing w:line="120" w:lineRule="exact" w:before="1"/>
        <w:rPr>
          <w:sz w:val="12"/>
          <w:szCs w:val="12"/>
        </w:rPr>
      </w:pPr>
      <w:r>
        <w:rPr/>
        <w:br w:type="column"/>
      </w:r>
      <w:r>
        <w:rPr>
          <w:sz w:val="12"/>
          <w:szCs w:val="12"/>
        </w:rPr>
      </w:r>
    </w:p>
    <w:p>
      <w:pPr>
        <w:pStyle w:val="BodyText"/>
        <w:spacing w:line="49" w:lineRule="exact"/>
        <w:ind w:left="337" w:right="0"/>
        <w:jc w:val="left"/>
        <w:rPr>
          <w:rFonts w:ascii="Times New Roman" w:hAnsi="Times New Roman" w:cs="Times New Roman" w:eastAsia="Times New Roman"/>
        </w:rPr>
      </w:pPr>
      <w:r>
        <w:rPr>
          <w:rFonts w:ascii="Segoe UI Symbol" w:hAnsi="Segoe UI Symbol" w:cs="Segoe UI Symbol" w:eastAsia="Segoe UI Symbol"/>
          <w:b w:val="0"/>
          <w:bCs w:val="0"/>
          <w:spacing w:val="0"/>
          <w:w w:val="110"/>
        </w:rPr>
        <w:t>)</w:t>
      </w:r>
      <w:r>
        <w:rPr>
          <w:rFonts w:ascii="Segoe UI Symbol" w:hAnsi="Segoe UI Symbol" w:cs="Segoe UI Symbol" w:eastAsia="Segoe UI Symbol"/>
          <w:b w:val="0"/>
          <w:bCs w:val="0"/>
          <w:spacing w:val="-7"/>
          <w:w w:val="110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10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10"/>
        </w:rPr>
        <w:t>f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</w:rPr>
      </w:r>
    </w:p>
    <w:p>
      <w:pPr>
        <w:spacing w:line="120" w:lineRule="exact" w:before="1"/>
        <w:rPr>
          <w:sz w:val="12"/>
          <w:szCs w:val="12"/>
        </w:rPr>
      </w:pPr>
      <w:r>
        <w:rPr/>
        <w:br w:type="column"/>
      </w:r>
      <w:r>
        <w:rPr>
          <w:sz w:val="12"/>
          <w:szCs w:val="12"/>
        </w:rPr>
      </w:r>
    </w:p>
    <w:p>
      <w:pPr>
        <w:pStyle w:val="BodyText"/>
        <w:spacing w:line="49" w:lineRule="exact"/>
        <w:ind w:left="208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+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0.5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</w:rPr>
      </w:r>
    </w:p>
    <w:p>
      <w:pPr>
        <w:tabs>
          <w:tab w:pos="712" w:val="left" w:leader="none"/>
          <w:tab w:pos="1101" w:val="left" w:leader="none"/>
        </w:tabs>
        <w:spacing w:line="86" w:lineRule="exact" w:before="84"/>
        <w:ind w:left="154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spacing w:val="0"/>
          <w:w w:val="105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position w:val="10"/>
          <w:sz w:val="14"/>
          <w:szCs w:val="14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5"/>
          <w:position w:val="10"/>
          <w:sz w:val="14"/>
          <w:szCs w:val="14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5"/>
          <w:position w:val="0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spacing w:val="-8"/>
          <w:w w:val="10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position w:val="0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position w:val="0"/>
          <w:sz w:val="18"/>
          <w:szCs w:val="18"/>
        </w:rPr>
        <w:tab/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  <w:position w:val="0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7"/>
          <w:w w:val="10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position w:val="0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position w:val="0"/>
          <w:sz w:val="18"/>
          <w:szCs w:val="18"/>
        </w:rPr>
        <w:tab/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position w:val="0"/>
          <w:sz w:val="18"/>
          <w:szCs w:val="18"/>
        </w:rPr>
        <w:t>+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6"/>
          <w:w w:val="10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position w:val="0"/>
          <w:sz w:val="18"/>
          <w:szCs w:val="18"/>
        </w:rPr>
        <w:t>Q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spacing w:line="120" w:lineRule="exact" w:before="1"/>
        <w:rPr>
          <w:sz w:val="12"/>
          <w:szCs w:val="12"/>
        </w:rPr>
      </w:pPr>
      <w:r>
        <w:rPr/>
        <w:br w:type="column"/>
      </w:r>
      <w:r>
        <w:rPr>
          <w:sz w:val="12"/>
          <w:szCs w:val="12"/>
        </w:rPr>
      </w:r>
    </w:p>
    <w:p>
      <w:pPr>
        <w:numPr>
          <w:ilvl w:val="0"/>
          <w:numId w:val="10"/>
        </w:numPr>
        <w:tabs>
          <w:tab w:pos="676" w:val="left" w:leader="none"/>
        </w:tabs>
        <w:spacing w:line="49" w:lineRule="exact"/>
        <w:ind w:left="676" w:right="0" w:hanging="9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18"/>
          <w:szCs w:val="18"/>
        </w:rPr>
        <w:t>  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5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18"/>
          <w:szCs w:val="18"/>
        </w:rPr>
      </w:r>
    </w:p>
    <w:p>
      <w:pPr>
        <w:spacing w:after="0" w:line="49" w:lineRule="exact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type w:val="continuous"/>
          <w:pgSz w:w="12240" w:h="15840"/>
          <w:pgMar w:top="1320" w:bottom="760" w:left="1120" w:right="1480"/>
          <w:cols w:num="7" w:equalWidth="0">
            <w:col w:w="2150" w:space="40"/>
            <w:col w:w="1026" w:space="40"/>
            <w:col w:w="1376" w:space="40"/>
            <w:col w:w="582" w:space="40"/>
            <w:col w:w="826" w:space="40"/>
            <w:col w:w="1379" w:space="40"/>
            <w:col w:w="2061"/>
          </w:cols>
        </w:sectPr>
      </w:pPr>
    </w:p>
    <w:p>
      <w:pPr>
        <w:tabs>
          <w:tab w:pos="1356" w:val="left" w:leader="none"/>
        </w:tabs>
        <w:spacing w:line="233" w:lineRule="exact"/>
        <w:ind w:left="761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0"/>
          <w:position w:val="6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position w:val="0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>W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ab/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95"/>
          <w:position w:val="6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95"/>
          <w:position w:val="0"/>
          <w:sz w:val="14"/>
          <w:szCs w:val="14"/>
        </w:rPr>
        <w:t>DRMS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39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w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here: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1"/>
        <w:ind w:left="277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spacing w:val="0"/>
          <w:w w:val="95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95"/>
          <w:sz w:val="14"/>
          <w:szCs w:val="14"/>
        </w:rPr>
        <w:t>DSON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14"/>
          <w:szCs w:val="14"/>
        </w:rPr>
      </w:r>
    </w:p>
    <w:p>
      <w:pPr>
        <w:tabs>
          <w:tab w:pos="781" w:val="left" w:leader="none"/>
        </w:tabs>
        <w:spacing w:before="71"/>
        <w:ind w:left="399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sz w:val="14"/>
          <w:szCs w:val="14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4"/>
          <w:szCs w:val="14"/>
        </w:rPr>
        <w:tab/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4"/>
          <w:szCs w:val="14"/>
        </w:rPr>
        <w:t>D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14"/>
          <w:szCs w:val="14"/>
        </w:rPr>
      </w:r>
    </w:p>
    <w:p>
      <w:pPr>
        <w:spacing w:before="71"/>
        <w:ind w:left="274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sz w:val="14"/>
          <w:szCs w:val="14"/>
        </w:rPr>
        <w:t>RISE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14"/>
          <w:szCs w:val="14"/>
        </w:rPr>
      </w:r>
    </w:p>
    <w:p>
      <w:pPr>
        <w:tabs>
          <w:tab w:pos="870" w:val="left" w:leader="none"/>
        </w:tabs>
        <w:spacing w:before="71"/>
        <w:ind w:left="248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sz w:val="14"/>
          <w:szCs w:val="14"/>
        </w:rPr>
        <w:t>FAL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4"/>
          <w:szCs w:val="14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4"/>
          <w:szCs w:val="14"/>
        </w:rPr>
        <w:tab/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sz w:val="14"/>
          <w:szCs w:val="14"/>
        </w:rPr>
        <w:t>SW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14"/>
          <w:szCs w:val="14"/>
        </w:rPr>
      </w:r>
    </w:p>
    <w:p>
      <w:pPr>
        <w:tabs>
          <w:tab w:pos="918" w:val="left" w:leader="none"/>
        </w:tabs>
        <w:spacing w:before="71"/>
        <w:ind w:left="399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sz w:val="14"/>
          <w:szCs w:val="14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4"/>
          <w:szCs w:val="14"/>
        </w:rPr>
        <w:tab/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sz w:val="14"/>
          <w:szCs w:val="14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4"/>
          <w:szCs w:val="14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i/>
          <w:spacing w:val="13"/>
          <w:w w:val="10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sz w:val="14"/>
          <w:szCs w:val="14"/>
        </w:rPr>
        <w:t>SW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14"/>
          <w:szCs w:val="14"/>
        </w:rPr>
      </w:r>
    </w:p>
    <w:p>
      <w:pPr>
        <w:spacing w:before="71"/>
        <w:ind w:left="278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spacing w:val="0"/>
          <w:w w:val="95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95"/>
          <w:sz w:val="14"/>
          <w:szCs w:val="14"/>
        </w:rPr>
        <w:t>GTO</w:t>
      </w:r>
      <w:r>
        <w:rPr>
          <w:rFonts w:ascii="Times New Roman" w:hAnsi="Times New Roman" w:cs="Times New Roman" w:eastAsia="Times New Roman"/>
          <w:b w:val="0"/>
          <w:bCs w:val="0"/>
          <w:i/>
          <w:spacing w:val="9"/>
          <w:w w:val="95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95"/>
          <w:sz w:val="14"/>
          <w:szCs w:val="14"/>
        </w:rPr>
        <w:t>AL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14"/>
          <w:szCs w:val="14"/>
        </w:rPr>
      </w:r>
    </w:p>
    <w:p>
      <w:pPr>
        <w:spacing w:before="71"/>
        <w:ind w:left="201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4"/>
          <w:szCs w:val="14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4"/>
          <w:szCs w:val="14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i/>
          <w:spacing w:val="14"/>
          <w:w w:val="10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sz w:val="14"/>
          <w:szCs w:val="14"/>
        </w:rPr>
        <w:t>SW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14"/>
          <w:szCs w:val="1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2240" w:h="15840"/>
          <w:pgMar w:top="1320" w:bottom="760" w:left="1120" w:right="1480"/>
          <w:cols w:num="8" w:equalWidth="0">
            <w:col w:w="1840" w:space="40"/>
            <w:col w:w="686" w:space="257"/>
            <w:col w:w="883" w:space="40"/>
            <w:col w:w="605" w:space="40"/>
            <w:col w:w="1079" w:space="257"/>
            <w:col w:w="1500" w:space="40"/>
            <w:col w:w="863" w:space="40"/>
            <w:col w:w="1470"/>
          </w:cols>
        </w:sectPr>
      </w:pPr>
    </w:p>
    <w:p>
      <w:pPr>
        <w:spacing w:before="76"/>
        <w:ind w:left="39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63pt;margin-top:740.969971pt;width:468pt;height:.1pt;mso-position-horizontal-relative:page;mso-position-vertical-relative:page;z-index:-10385" coordorigin="1260,14819" coordsize="9360,2">
            <v:shape style="position:absolute;left:1260;top:14819;width:9360;height:2" coordorigin="1260,14819" coordsize="9360,0" path="m1260,14819l10620,14819e" filled="f" stroked="t" strokeweight="1.120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DRMS</w:t>
      </w:r>
      <w:r>
        <w:rPr>
          <w:rFonts w:ascii="Times New Roman" w:hAnsi="Times New Roman" w:cs="Times New Roman" w:eastAsia="Times New Roman"/>
          <w:b w:val="0"/>
          <w:bCs w:val="0"/>
          <w:i/>
          <w:spacing w:val="15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Dr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i w:val="0"/>
          <w:spacing w:val="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RMS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current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</w:r>
    </w:p>
    <w:p>
      <w:pPr>
        <w:spacing w:before="43"/>
        <w:ind w:left="39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position w:val="-3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SE</w:t>
      </w:r>
      <w:r>
        <w:rPr>
          <w:rFonts w:ascii="Times New Roman" w:hAnsi="Times New Roman" w:cs="Times New Roman" w:eastAsia="Times New Roman"/>
          <w:b w:val="0"/>
          <w:bCs w:val="0"/>
          <w:i/>
          <w:spacing w:val="18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se</w:t>
      </w:r>
      <w:r>
        <w:rPr>
          <w:rFonts w:ascii="Arial" w:hAnsi="Arial" w:cs="Arial" w:eastAsia="Arial"/>
          <w:b w:val="0"/>
          <w:bCs w:val="0"/>
          <w:i w:val="0"/>
          <w:spacing w:val="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time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</w:r>
    </w:p>
    <w:p>
      <w:pPr>
        <w:spacing w:before="44"/>
        <w:ind w:left="39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-17"/>
          <w:w w:val="100"/>
          <w:position w:val="-3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LL</w:t>
      </w:r>
      <w:r>
        <w:rPr>
          <w:rFonts w:ascii="Times New Roman" w:hAnsi="Times New Roman" w:cs="Times New Roman" w:eastAsia="Times New Roman"/>
          <w:b w:val="0"/>
          <w:bCs w:val="0"/>
          <w:i/>
          <w:spacing w:val="18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Fall</w:t>
      </w:r>
      <w:r>
        <w:rPr>
          <w:rFonts w:ascii="Arial" w:hAnsi="Arial" w:cs="Arial" w:eastAsia="Arial"/>
          <w:b w:val="0"/>
          <w:bCs w:val="0"/>
          <w:i w:val="0"/>
          <w:spacing w:val="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time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</w:r>
    </w:p>
    <w:p>
      <w:pPr>
        <w:spacing w:line="288" w:lineRule="auto" w:before="44"/>
        <w:ind w:left="399" w:right="6949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6"/>
          <w:szCs w:val="16"/>
        </w:rPr>
        <w:t>f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b w:val="0"/>
          <w:bCs w:val="0"/>
          <w:i/>
          <w:spacing w:val="12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w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itchi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g</w:t>
      </w:r>
      <w:r>
        <w:rPr>
          <w:rFonts w:ascii="Arial" w:hAnsi="Arial" w:cs="Arial" w:eastAsia="Arial"/>
          <w:b w:val="0"/>
          <w:bCs w:val="0"/>
          <w:i w:val="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frequ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ncy</w:t>
      </w:r>
      <w:r>
        <w:rPr>
          <w:rFonts w:ascii="Arial" w:hAnsi="Arial" w:cs="Arial" w:eastAsia="Arial"/>
          <w:b w:val="0"/>
          <w:bCs w:val="0"/>
          <w:i w:val="0"/>
          <w:spacing w:val="-1"/>
          <w:w w:val="99"/>
          <w:position w:val="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position w:val="0"/>
          <w:sz w:val="16"/>
          <w:szCs w:val="16"/>
        </w:rPr>
        <w:t>Q</w:t>
      </w:r>
      <w:r>
        <w:rPr>
          <w:rFonts w:ascii="Times New Roman" w:hAnsi="Times New Roman" w:cs="Times New Roman" w:eastAsia="Times New Roman"/>
          <w:b w:val="0"/>
          <w:bCs w:val="0"/>
          <w:i/>
          <w:spacing w:val="-4"/>
          <w:w w:val="100"/>
          <w:position w:val="-3"/>
          <w:sz w:val="12"/>
          <w:szCs w:val="12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position w:val="-3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spacing w:val="-10"/>
          <w:w w:val="100"/>
          <w:position w:val="-3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spacing w:val="18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-19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al</w:t>
      </w:r>
      <w:r>
        <w:rPr>
          <w:rFonts w:ascii="Arial" w:hAnsi="Arial" w:cs="Arial" w:eastAsia="Arial"/>
          <w:b w:val="0"/>
          <w:bCs w:val="0"/>
          <w:i w:val="0"/>
          <w:spacing w:val="4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gate</w:t>
      </w:r>
      <w:r>
        <w:rPr>
          <w:rFonts w:ascii="Arial" w:hAnsi="Arial" w:cs="Arial" w:eastAsia="Arial"/>
          <w:b w:val="0"/>
          <w:bCs w:val="0"/>
          <w:i w:val="0"/>
          <w:spacing w:val="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charge</w:t>
      </w:r>
      <w:r>
        <w:rPr>
          <w:rFonts w:ascii="Arial" w:hAnsi="Arial" w:cs="Arial" w:eastAsia="Arial"/>
          <w:b w:val="0"/>
          <w:bCs w:val="0"/>
          <w:i w:val="0"/>
          <w:spacing w:val="0"/>
          <w:w w:val="99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99"/>
          <w:position w:val="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position w:val="0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DS</w:t>
      </w:r>
      <w:r>
        <w:rPr>
          <w:rFonts w:ascii="Times New Roman" w:hAnsi="Times New Roman" w:cs="Times New Roman" w:eastAsia="Times New Roman"/>
          <w:b w:val="0"/>
          <w:bCs w:val="0"/>
          <w:i/>
          <w:spacing w:val="12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4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MOSFET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output</w:t>
      </w:r>
      <w:r>
        <w:rPr>
          <w:rFonts w:ascii="Arial" w:hAnsi="Arial" w:cs="Arial" w:eastAsia="Arial"/>
          <w:b w:val="0"/>
          <w:bCs w:val="0"/>
          <w:i w:val="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ca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acitor</w:t>
      </w:r>
      <w:r>
        <w:rPr>
          <w:rFonts w:ascii="Arial" w:hAnsi="Arial" w:cs="Arial" w:eastAsia="Arial"/>
          <w:b w:val="0"/>
          <w:bCs w:val="0"/>
          <w:i w:val="0"/>
          <w:spacing w:val="0"/>
          <w:w w:val="99"/>
          <w:position w:val="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position w:val="0"/>
          <w:sz w:val="16"/>
          <w:szCs w:val="16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DS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Drain-to-source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vol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age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</w:r>
    </w:p>
    <w:p>
      <w:pPr>
        <w:spacing w:before="1"/>
        <w:ind w:left="39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spacing w:val="12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Drain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current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</w:r>
    </w:p>
    <w:p>
      <w:pPr>
        <w:spacing w:before="43"/>
        <w:ind w:left="39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16"/>
          <w:szCs w:val="16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spacing w:val="12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Ga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vol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age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</w:r>
    </w:p>
    <w:p>
      <w:pPr>
        <w:spacing w:before="44"/>
        <w:ind w:left="39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DSON</w:t>
      </w:r>
      <w:r>
        <w:rPr>
          <w:rFonts w:ascii="Times New Roman" w:hAnsi="Times New Roman" w:cs="Times New Roman" w:eastAsia="Times New Roman"/>
          <w:b w:val="0"/>
          <w:bCs w:val="0"/>
          <w:i/>
          <w:spacing w:val="13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ON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ate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sis</w:t>
      </w:r>
      <w:r>
        <w:rPr>
          <w:rFonts w:ascii="Arial" w:hAnsi="Arial" w:cs="Arial" w:eastAsia="Arial"/>
          <w:b w:val="0"/>
          <w:bCs w:val="0"/>
          <w:i w:val="0"/>
          <w:spacing w:val="-2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ance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of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MOSFET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tabs>
          <w:tab w:pos="1722" w:val="left" w:leader="none"/>
        </w:tabs>
        <w:spacing w:before="74"/>
        <w:ind w:right="0"/>
        <w:jc w:val="left"/>
        <w:rPr>
          <w:b w:val="0"/>
          <w:bCs w:val="0"/>
        </w:rPr>
      </w:pPr>
      <w:r>
        <w:rPr/>
        <w:pict>
          <v:group style="position:absolute;margin-left:81pt;margin-top:-9.99009pt;width:468pt;height:.1pt;mso-position-horizontal-relative:page;mso-position-vertical-relative:paragraph;z-index:-10382" coordorigin="1620,-200" coordsize="9360,2">
            <v:shape style="position:absolute;left:1620;top:-200;width:9360;height:2" coordorigin="1620,-200" coordsize="9360,0" path="m1620,-200l10980,-200e" filled="f" stroked="t" strokeweight="1.120pt" strokecolor="#000000">
              <v:path arrowok="t"/>
            </v:shape>
            <w10:wrap type="none"/>
          </v:group>
        </w:pict>
      </w:r>
      <w:r>
        <w:rPr/>
        <w:pict>
          <v:group style="position:absolute;margin-left:80.709991pt;margin-top:16.149904pt;width:469.059995pt;height:301.720025pt;mso-position-horizontal-relative:page;mso-position-vertical-relative:paragraph;z-index:-10380" coordorigin="1614,323" coordsize="9381,6034">
            <v:group style="position:absolute;left:1625;top:334;width:9365;height:2" coordorigin="1625,334" coordsize="9365,2">
              <v:shape style="position:absolute;left:1625;top:334;width:9365;height:2" coordorigin="1625,334" coordsize="9365,0" path="m1625,334l10990,334e" filled="f" stroked="t" strokeweight=".579980pt" strokecolor="#000000">
                <v:path arrowok="t"/>
              </v:shape>
            </v:group>
            <v:group style="position:absolute;left:10985;top:334;width:2;height:6018" coordorigin="10985,334" coordsize="2,6018">
              <v:shape style="position:absolute;left:10985;top:334;width:2;height:6018" coordorigin="10985,334" coordsize="0,6018" path="m10985,334l10985,6352e" filled="f" stroked="t" strokeweight=".58004pt" strokecolor="#000000">
                <v:path arrowok="t"/>
              </v:shape>
            </v:group>
            <v:group style="position:absolute;left:1620;top:6347;width:9365;height:2" coordorigin="1620,6347" coordsize="9365,2">
              <v:shape style="position:absolute;left:1620;top:6347;width:9365;height:2" coordorigin="1620,6347" coordsize="9365,0" path="m1620,6347l10985,6347e" filled="f" stroked="t" strokeweight=".58001pt" strokecolor="#000000">
                <v:path arrowok="t"/>
              </v:shape>
            </v:group>
            <v:group style="position:absolute;left:1625;top:329;width:2;height:6018" coordorigin="1625,329" coordsize="2,6018">
              <v:shape style="position:absolute;left:1625;top:329;width:2;height:6018" coordorigin="1625,329" coordsize="0,6018" path="m1625,329l1625,6347e" filled="f" stroked="t" strokeweight=".58001pt" strokecolor="#000000">
                <v:path arrowok="t"/>
              </v:shape>
            </v:group>
            <w10:wrap type="none"/>
          </v:group>
        </w:pict>
      </w:r>
      <w:bookmarkStart w:name="FIGURE 33: MOSFET Turn On Characteristic" w:id="130"/>
      <w:bookmarkEnd w:id="130"/>
      <w:r>
        <w:rPr/>
      </w:r>
      <w:bookmarkStart w:name="_bookmark56" w:id="131"/>
      <w:bookmarkEnd w:id="131"/>
      <w:r>
        <w:rPr/>
      </w:r>
      <w:r>
        <w:rPr>
          <w:spacing w:val="0"/>
          <w:w w:val="100"/>
        </w:rPr>
        <w:t>FIG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RE</w:t>
      </w:r>
      <w:r>
        <w:rPr>
          <w:spacing w:val="-3"/>
          <w:w w:val="100"/>
        </w:rPr>
        <w:t> </w:t>
      </w:r>
      <w:r>
        <w:rPr>
          <w:spacing w:val="0"/>
          <w:w w:val="100"/>
        </w:rPr>
        <w:t>33:</w:t>
      </w:r>
      <w:r>
        <w:rPr>
          <w:spacing w:val="0"/>
          <w:w w:val="100"/>
        </w:rPr>
        <w:tab/>
      </w:r>
      <w:r>
        <w:rPr>
          <w:spacing w:val="0"/>
          <w:w w:val="100"/>
        </w:rPr>
        <w:t>MOSFET</w:t>
      </w:r>
      <w:r>
        <w:rPr>
          <w:spacing w:val="-12"/>
          <w:w w:val="100"/>
        </w:rPr>
        <w:t> </w:t>
      </w:r>
      <w:r>
        <w:rPr>
          <w:spacing w:val="-15"/>
          <w:w w:val="100"/>
        </w:rPr>
        <w:t>T</w:t>
      </w:r>
      <w:r>
        <w:rPr>
          <w:spacing w:val="0"/>
          <w:w w:val="100"/>
        </w:rPr>
        <w:t>URN</w:t>
      </w:r>
      <w:r>
        <w:rPr>
          <w:spacing w:val="-12"/>
          <w:w w:val="100"/>
        </w:rPr>
        <w:t> </w:t>
      </w:r>
      <w:r>
        <w:rPr>
          <w:spacing w:val="0"/>
          <w:w w:val="100"/>
        </w:rPr>
        <w:t>ON</w:t>
      </w:r>
      <w:r>
        <w:rPr>
          <w:spacing w:val="-12"/>
          <w:w w:val="100"/>
        </w:rPr>
        <w:t> </w:t>
      </w:r>
      <w:r>
        <w:rPr>
          <w:spacing w:val="0"/>
          <w:w w:val="100"/>
        </w:rPr>
        <w:t>C</w:t>
      </w:r>
      <w:r>
        <w:rPr>
          <w:spacing w:val="1"/>
          <w:w w:val="100"/>
        </w:rPr>
        <w:t>H</w:t>
      </w:r>
      <w:r>
        <w:rPr>
          <w:spacing w:val="0"/>
          <w:w w:val="100"/>
        </w:rPr>
        <w:t>ARA</w:t>
      </w:r>
      <w:r>
        <w:rPr>
          <w:spacing w:val="1"/>
          <w:w w:val="100"/>
        </w:rPr>
        <w:t>C</w:t>
      </w:r>
      <w:r>
        <w:rPr>
          <w:spacing w:val="0"/>
          <w:w w:val="100"/>
        </w:rPr>
        <w:t>T</w:t>
      </w:r>
      <w:r>
        <w:rPr>
          <w:spacing w:val="1"/>
          <w:w w:val="100"/>
        </w:rPr>
        <w:t>E</w:t>
      </w:r>
      <w:r>
        <w:rPr>
          <w:spacing w:val="0"/>
          <w:w w:val="100"/>
        </w:rPr>
        <w:t>RISTI</w:t>
      </w:r>
      <w:r>
        <w:rPr>
          <w:spacing w:val="1"/>
          <w:w w:val="100"/>
        </w:rPr>
        <w:t>C</w:t>
      </w:r>
      <w:r>
        <w:rPr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3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after="0" w:line="130" w:lineRule="exact"/>
        <w:rPr>
          <w:sz w:val="13"/>
          <w:szCs w:val="13"/>
        </w:rPr>
        <w:sectPr>
          <w:pgSz w:w="12240" w:h="15840"/>
          <w:pgMar w:header="477" w:footer="747" w:top="1060" w:bottom="940" w:left="1480" w:right="1120"/>
        </w:sectPr>
      </w:pPr>
    </w:p>
    <w:p>
      <w:pPr>
        <w:spacing w:before="79"/>
        <w:ind w:left="0" w:right="52" w:firstLine="0"/>
        <w:jc w:val="righ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41.460007pt;margin-top:6.664084pt;width:358.36pt;height:276.31pt;mso-position-horizontal-relative:page;mso-position-vertical-relative:paragraph;z-index:-10381" coordorigin="2829,133" coordsize="7167,5526">
            <v:shape style="position:absolute;left:3224;top:4567;width:2296;height:683" type="#_x0000_t75">
              <v:imagedata r:id="rId66" o:title=""/>
            </v:shape>
            <v:group style="position:absolute;left:3222;top:4562;width:2303;height:691" coordorigin="3222,4562" coordsize="2303,691">
              <v:shape style="position:absolute;left:3222;top:4562;width:2303;height:691" coordorigin="3222,4562" coordsize="2303,691" path="m4004,4562l4003,4562,4002,4563,3222,5246,3228,5253,4007,4572,4004,4572,4004,4562xe" filled="t" fillcolor="#000000" stroked="f">
                <v:path arrowok="t"/>
                <v:fill type="solid"/>
              </v:shape>
              <v:shape style="position:absolute;left:3222;top:4562;width:2303;height:691" coordorigin="3222,4562" coordsize="2303,691" path="m5168,5144l5167,5154,5520,5180,5525,5175,5525,5171,5521,5171,5168,5144xe" filled="t" fillcolor="#000000" stroked="f">
                <v:path arrowok="t"/>
                <v:fill type="solid"/>
              </v:shape>
              <v:shape style="position:absolute;left:3222;top:4562;width:2303;height:691" coordorigin="3222,4562" coordsize="2303,691" path="m4486,5073l4484,5083,5167,5154,5168,5144,4486,5073xe" filled="t" fillcolor="#000000" stroked="f">
                <v:path arrowok="t"/>
                <v:fill type="solid"/>
              </v:shape>
              <v:shape style="position:absolute;left:3222;top:4562;width:2303;height:691" coordorigin="3222,4562" coordsize="2303,691" path="m4392,5054l4390,5064,4483,5083,4484,5083,4486,5073,4392,5054xe" filled="t" fillcolor="#000000" stroked="f">
                <v:path arrowok="t"/>
                <v:fill type="solid"/>
              </v:shape>
              <v:shape style="position:absolute;left:3222;top:4562;width:2303;height:691" coordorigin="3222,4562" coordsize="2303,691" path="m4342,5039l4343,5040,4338,5048,4390,5064,4392,5054,4342,5039xe" filled="t" fillcolor="#000000" stroked="f">
                <v:path arrowok="t"/>
                <v:fill type="solid"/>
              </v:shape>
              <v:shape style="position:absolute;left:3222;top:4562;width:2303;height:691" coordorigin="3222,4562" coordsize="2303,691" path="m4286,4995l4280,5003,4337,5047,4338,5048,4340,5039,4341,5039,4286,4995xe" filled="t" fillcolor="#000000" stroked="f">
                <v:path arrowok="t"/>
                <v:fill type="solid"/>
              </v:shape>
              <v:shape style="position:absolute;left:3222;top:4562;width:2303;height:691" coordorigin="3222,4562" coordsize="2303,691" path="m4340,5039l4338,5048,4343,5040,4342,5039,4340,5039xe" filled="t" fillcolor="#000000" stroked="f">
                <v:path arrowok="t"/>
                <v:fill type="solid"/>
              </v:shape>
              <v:shape style="position:absolute;left:3222;top:4562;width:2303;height:691" coordorigin="3222,4562" coordsize="2303,691" path="m4341,5039l4340,5039,4342,5039,4341,5039xe" filled="t" fillcolor="#000000" stroked="f">
                <v:path arrowok="t"/>
                <v:fill type="solid"/>
              </v:shape>
              <v:shape style="position:absolute;left:3222;top:4562;width:2303;height:691" coordorigin="3222,4562" coordsize="2303,691" path="m4249,4959l4249,4961,4241,4965,4279,5003,4274,4998,4284,4998,4286,4995,4249,4959xe" filled="t" fillcolor="#000000" stroked="f">
                <v:path arrowok="t"/>
                <v:fill type="solid"/>
              </v:shape>
              <v:shape style="position:absolute;left:3222;top:4562;width:2303;height:691" coordorigin="3222,4562" coordsize="2303,691" path="m4284,4998l4274,4998,4280,5003,4284,4998xe" filled="t" fillcolor="#000000" stroked="f">
                <v:path arrowok="t"/>
                <v:fill type="solid"/>
              </v:shape>
              <v:shape style="position:absolute;left:3222;top:4562;width:2303;height:691" coordorigin="3222,4562" coordsize="2303,691" path="m4156,4566l4146,4568,4240,4963,4240,4964,4241,4965,4248,4958,4249,4958,4157,4572,4151,4572,4156,4566xe" filled="t" fillcolor="#000000" stroked="f">
                <v:path arrowok="t"/>
                <v:fill type="solid"/>
              </v:shape>
              <v:shape style="position:absolute;left:3222;top:4562;width:2303;height:691" coordorigin="3222,4562" coordsize="2303,691" path="m4248,4958l4241,4965,4249,4961,4249,4959,4248,4958xe" filled="t" fillcolor="#000000" stroked="f">
                <v:path arrowok="t"/>
                <v:fill type="solid"/>
              </v:shape>
              <v:shape style="position:absolute;left:3222;top:4562;width:2303;height:691" coordorigin="3222,4562" coordsize="2303,691" path="m4249,4958l4248,4958,4249,4959,4249,4958xe" filled="t" fillcolor="#000000" stroked="f">
                <v:path arrowok="t"/>
                <v:fill type="solid"/>
              </v:shape>
              <v:shape style="position:absolute;left:3222;top:4562;width:2303;height:691" coordorigin="3222,4562" coordsize="2303,691" path="m4004,4562l4004,4572,4007,4572,4008,4571,4004,4562xe" filled="t" fillcolor="#000000" stroked="f">
                <v:path arrowok="t"/>
                <v:fill type="solid"/>
              </v:shape>
              <v:shape style="position:absolute;left:3222;top:4562;width:2303;height:691" coordorigin="3222,4562" coordsize="2303,691" path="m4154,4562l4004,4562,4008,4571,4007,4572,4147,4572,4146,4568,4156,4566,4154,4562xe" filled="t" fillcolor="#000000" stroked="f">
                <v:path arrowok="t"/>
                <v:fill type="solid"/>
              </v:shape>
              <v:shape style="position:absolute;left:3222;top:4562;width:2303;height:691" coordorigin="3222,4562" coordsize="2303,691" path="m4156,4566l4151,4572,4157,4572,4156,4566xe" filled="t" fillcolor="#000000" stroked="f">
                <v:path arrowok="t"/>
                <v:fill type="solid"/>
              </v:shape>
            </v:group>
            <v:group style="position:absolute;left:5515;top:5174;width:10;height:81" coordorigin="5515,5174" coordsize="10,81">
              <v:shape style="position:absolute;left:5515;top:5174;width:10;height:81" coordorigin="5515,5174" coordsize="10,81" path="m5515,5256l5525,5256,5525,5174,5515,5174,5515,5256xe" filled="t" fillcolor="#000000" stroked="f">
                <v:path arrowok="t"/>
                <v:fill type="solid"/>
              </v:shape>
            </v:group>
            <v:group style="position:absolute;left:3222;top:5246;width:2298;height:2" coordorigin="3222,5246" coordsize="2298,2">
              <v:shape style="position:absolute;left:3222;top:5246;width:2298;height:2" coordorigin="3222,5246" coordsize="2298,0" path="m3222,5246l5520,5246e" filled="f" stroked="t" strokeweight=".16pt" strokecolor="#000000">
                <v:path arrowok="t"/>
              </v:shape>
            </v:group>
            <v:group style="position:absolute;left:2846;top:139;width:2;height:5497" coordorigin="2846,139" coordsize="2,5497">
              <v:shape style="position:absolute;left:2846;top:139;width:2;height:5497" coordorigin="2846,139" coordsize="0,5497" path="m2846,139l2846,5636e" filled="f" stroked="t" strokeweight=".58001pt" strokecolor="#000000">
                <v:path arrowok="t"/>
              </v:shape>
            </v:group>
            <v:group style="position:absolute;left:9626;top:2813;width:104;height:121" coordorigin="9626,2813" coordsize="104,121">
              <v:shape style="position:absolute;left:9626;top:2813;width:104;height:121" coordorigin="9626,2813" coordsize="104,121" path="m9690,2872l9631,2906,9626,2915,9626,2934,9642,2924,9716,2881,9706,2881,9690,2872xe" filled="t" fillcolor="#000000" stroked="f">
                <v:path arrowok="t"/>
                <v:fill type="solid"/>
              </v:shape>
              <v:shape style="position:absolute;left:9626;top:2813;width:104;height:121" coordorigin="9626,2813" coordsize="104,121" path="m9706,2863l9690,2872,9706,2881,9716,2881,9706,2863xe" filled="t" fillcolor="#000000" stroked="f">
                <v:path arrowok="t"/>
                <v:fill type="solid"/>
              </v:shape>
              <v:shape style="position:absolute;left:9626;top:2813;width:104;height:121" coordorigin="9626,2813" coordsize="104,121" path="m9715,2863l9706,2863,9716,2881,9731,2873,9715,2863xe" filled="t" fillcolor="#000000" stroked="f">
                <v:path arrowok="t"/>
                <v:fill type="solid"/>
              </v:shape>
              <v:shape style="position:absolute;left:9626;top:2813;width:104;height:121" coordorigin="9626,2813" coordsize="104,121" path="m9641,2821l9647,2829,9647,2848,9690,2872,9706,2863,9715,2863,9641,2821xe" filled="t" fillcolor="#000000" stroked="f">
                <v:path arrowok="t"/>
                <v:fill type="solid"/>
              </v:shape>
              <v:shape style="position:absolute;left:9626;top:2813;width:104;height:121" coordorigin="9626,2813" coordsize="104,121" path="m9626,2813l9626,2871,9647,2871,9647,2848,9631,2839,9641,2821,9626,2813xe" filled="t" fillcolor="#000000" stroked="f">
                <v:path arrowok="t"/>
                <v:fill type="solid"/>
              </v:shape>
              <v:shape style="position:absolute;left:9626;top:2813;width:104;height:121" coordorigin="9626,2813" coordsize="104,121" path="m9641,2821l9631,2839,9647,2848,9647,2829,9641,2821xe" filled="t" fillcolor="#000000" stroked="f">
                <v:path arrowok="t"/>
                <v:fill type="solid"/>
              </v:shape>
            </v:group>
            <v:group style="position:absolute;left:9626;top:2871;width:20;height:43" coordorigin="9626,2871" coordsize="20,43">
              <v:shape style="position:absolute;left:9626;top:2871;width:20;height:43" coordorigin="9626,2871" coordsize="20,43" path="m9626,2893l9647,2893e" filled="f" stroked="t" strokeweight="2.260pt" strokecolor="#000000">
                <v:path arrowok="t"/>
              </v:shape>
            </v:group>
            <v:group style="position:absolute;left:9636;top:2829;width:74;height:85" coordorigin="9636,2829" coordsize="74,85">
              <v:shape style="position:absolute;left:9636;top:2829;width:74;height:85" coordorigin="9636,2829" coordsize="74,85" path="m9636,2829l9636,2915,9710,2871,9636,2829xe" filled="t" fillcolor="#000000" stroked="f">
                <v:path arrowok="t"/>
                <v:fill type="solid"/>
              </v:shape>
            </v:group>
            <v:group style="position:absolute;left:2842;top:2871;width:6790;height:2" coordorigin="2842,2871" coordsize="6790,2">
              <v:shape style="position:absolute;left:2842;top:2871;width:6790;height:2" coordorigin="2842,2871" coordsize="6790,0" path="m2842,2871l9631,2871e" filled="f" stroked="t" strokeweight=".580pt" strokecolor="#000000">
                <v:path arrowok="t"/>
              </v:shape>
            </v:group>
            <v:group style="position:absolute;left:2844;top:2871;width:10;height:5" coordorigin="2844,2871" coordsize="10,5">
              <v:shape style="position:absolute;left:2844;top:2871;width:10;height:5" coordorigin="2844,2871" coordsize="10,5" path="m2844,2874l2854,2874e" filled="f" stroked="t" strokeweight=".33999pt" strokecolor="#000000">
                <v:path arrowok="t"/>
              </v:shape>
            </v:group>
            <v:group style="position:absolute;left:3989;top:1170;width:1946;height:2" coordorigin="3989,1170" coordsize="1946,2">
              <v:shape style="position:absolute;left:3989;top:1170;width:1946;height:2" coordorigin="3989,1170" coordsize="1946,0" path="m3989,1170l5935,1170e" filled="f" stroked="t" strokeweight=".580050pt" strokecolor="#000000">
                <v:path arrowok="t"/>
              </v:shape>
            </v:group>
            <v:group style="position:absolute;left:3989;top:1681;width:1538;height:2" coordorigin="3989,1681" coordsize="1538,2">
              <v:shape style="position:absolute;left:3989;top:1681;width:1538;height:2" coordorigin="3989,1681" coordsize="1538,0" path="m3989,1681l5527,1681e" filled="f" stroked="t" strokeweight=".579980pt" strokecolor="#000000">
                <v:path arrowok="t"/>
              </v:shape>
            </v:group>
            <v:group style="position:absolute;left:2844;top:1165;width:1151;height:1706" coordorigin="2844,1165" coordsize="1151,1706">
              <v:shape style="position:absolute;left:2844;top:1165;width:1151;height:1706" coordorigin="2844,1165" coordsize="1151,1706" path="m3992,1165l3926,1187,3926,1188,3862,1213,3798,1239,3797,1239,3736,1269,3677,1301,3619,1334,3563,1371,3509,1410,3456,1451,3406,1493,3404,1493,3356,1538,3310,1585,3310,1586,3265,1634,3223,1685,3182,1737,3144,1793,3108,1848,3074,1907,3043,1965,3013,2027,3013,2028,2986,2090,2984,2090,2960,2155,2938,2221,2917,2288,2899,2357,2884,2426,2884,2427,2870,2498,2860,2571,2852,2645,2846,2719,2844,2795,2844,2871,2854,2871,2854,2795,2856,2720,2856,2719,2862,2646,2869,2573,2880,2499,2893,2429,2909,2359,2927,2291,2947,2223,2948,2223,2970,2159,2994,2094,3022,2031,3052,1970,3083,1911,3116,1853,3152,1797,3153,1797,3191,1743,3190,1743,3230,1691,3272,1640,3317,1592,3364,1545,3412,1500,3462,1458,3515,1417,3516,1417,3569,1380,3568,1380,3624,1343,3682,1309,3740,1278,3802,1248,3865,1221,3930,1196,3929,1196,3995,1175,3992,1165xe" filled="t" fillcolor="#000000" stroked="f">
                <v:path arrowok="t"/>
                <v:fill type="solid"/>
              </v:shape>
              <v:shape style="position:absolute;left:2844;top:1165;width:1151;height:1706" coordorigin="2844,1165" coordsize="1151,1706" path="m2856,2719l2856,2720,2856,2719xe" filled="t" fillcolor="#000000" stroked="f">
                <v:path arrowok="t"/>
                <v:fill type="solid"/>
              </v:shape>
              <v:shape style="position:absolute;left:2844;top:1165;width:1151;height:1706" coordorigin="2844,1165" coordsize="1151,1706" path="m2948,2223l2947,2223,2947,2225,2948,2223xe" filled="t" fillcolor="#000000" stroked="f">
                <v:path arrowok="t"/>
                <v:fill type="solid"/>
              </v:shape>
              <v:shape style="position:absolute;left:2844;top:1165;width:1151;height:1706" coordorigin="2844,1165" coordsize="1151,1706" path="m3153,1797l3152,1797,3152,1799,3153,1797xe" filled="t" fillcolor="#000000" stroked="f">
                <v:path arrowok="t"/>
                <v:fill type="solid"/>
              </v:shape>
              <v:shape style="position:absolute;left:2844;top:1165;width:1151;height:1706" coordorigin="2844,1165" coordsize="1151,1706" path="m3516,1417l3515,1417,3515,1418,3516,1417xe" filled="t" fillcolor="#000000" stroked="f">
                <v:path arrowok="t"/>
                <v:fill type="solid"/>
              </v:shape>
            </v:group>
            <v:group style="position:absolute;left:3992;top:1164;width:7;height:11" coordorigin="3992,1164" coordsize="7,11">
              <v:shape style="position:absolute;left:3992;top:1164;width:7;height:11" coordorigin="3992,1164" coordsize="7,11" path="m3997,1164l3992,1165,3995,1175,4000,1173,3997,1164xe" filled="t" fillcolor="#000000" stroked="f">
                <v:path arrowok="t"/>
                <v:fill type="solid"/>
              </v:shape>
            </v:group>
            <v:group style="position:absolute;left:3138;top:1167;width:95;height:2" coordorigin="3138,1167" coordsize="95,2">
              <v:shape style="position:absolute;left:3138;top:1167;width:95;height:2" coordorigin="3138,1167" coordsize="95,0" path="m3138,1167l3233,1167e" filled="f" stroked="t" strokeweight=".58004pt" strokecolor="#000000">
                <v:path arrowok="t"/>
              </v:shape>
            </v:group>
            <v:group style="position:absolute;left:3223;top:1170;width:10;height:40" coordorigin="3223,1170" coordsize="10,40">
              <v:shape style="position:absolute;left:3223;top:1170;width:10;height:40" coordorigin="3223,1170" coordsize="10,40" path="m3223,1190l3233,1190e" filled="f" stroked="t" strokeweight="2.08pt" strokecolor="#000000">
                <v:path arrowok="t"/>
              </v:shape>
            </v:group>
            <v:group style="position:absolute;left:3223;top:1289;width:10;height:5" coordorigin="3223,1289" coordsize="10,5">
              <v:shape style="position:absolute;left:3223;top:1289;width:10;height:5" coordorigin="3223,1289" coordsize="10,5" path="m3223,1291l3233,1291e" filled="f" stroked="t" strokeweight=".33999pt" strokecolor="#000000">
                <v:path arrowok="t"/>
              </v:shape>
            </v:group>
            <v:group style="position:absolute;left:3223;top:1293;width:10;height:74" coordorigin="3223,1293" coordsize="10,74">
              <v:shape style="position:absolute;left:3223;top:1293;width:10;height:74" coordorigin="3223,1293" coordsize="10,74" path="m3223,1331l3233,1331e" filled="f" stroked="t" strokeweight="3.82pt" strokecolor="#000000">
                <v:path arrowok="t"/>
              </v:shape>
            </v:group>
            <v:group style="position:absolute;left:3223;top:1448;width:10;height:5" coordorigin="3223,1448" coordsize="10,5">
              <v:shape style="position:absolute;left:3223;top:1448;width:10;height:5" coordorigin="3223,1448" coordsize="10,5" path="m3223,1451l3233,1451e" filled="f" stroked="t" strokeweight=".33999pt" strokecolor="#000000">
                <v:path arrowok="t"/>
              </v:shape>
            </v:group>
            <v:group style="position:absolute;left:3223;top:1453;width:10;height:74" coordorigin="3223,1453" coordsize="10,74">
              <v:shape style="position:absolute;left:3223;top:1453;width:10;height:74" coordorigin="3223,1453" coordsize="10,74" path="m3223,1490l3233,1490e" filled="f" stroked="t" strokeweight="3.82pt" strokecolor="#000000">
                <v:path arrowok="t"/>
              </v:shape>
            </v:group>
            <v:group style="position:absolute;left:3223;top:1607;width:10;height:5" coordorigin="3223,1607" coordsize="10,5">
              <v:shape style="position:absolute;left:3223;top:1607;width:10;height:5" coordorigin="3223,1607" coordsize="10,5" path="m3223,1609l3233,1609e" filled="f" stroked="t" strokeweight=".33999pt" strokecolor="#000000">
                <v:path arrowok="t"/>
              </v:shape>
            </v:group>
            <v:group style="position:absolute;left:3223;top:1611;width:10;height:74" coordorigin="3223,1611" coordsize="10,74">
              <v:shape style="position:absolute;left:3223;top:1611;width:10;height:74" coordorigin="3223,1611" coordsize="10,74" path="m3223,1649l3233,1649e" filled="f" stroked="t" strokeweight="3.82pt" strokecolor="#000000">
                <v:path arrowok="t"/>
              </v:shape>
            </v:group>
            <v:group style="position:absolute;left:3223;top:1766;width:10;height:5" coordorigin="3223,1766" coordsize="10,5">
              <v:shape style="position:absolute;left:3223;top:1766;width:10;height:5" coordorigin="3223,1766" coordsize="10,5" path="m3223,1769l3233,1769e" filled="f" stroked="t" strokeweight=".33999pt" strokecolor="#000000">
                <v:path arrowok="t"/>
              </v:shape>
            </v:group>
            <v:group style="position:absolute;left:3223;top:1771;width:10;height:74" coordorigin="3223,1771" coordsize="10,74">
              <v:shape style="position:absolute;left:3223;top:1771;width:10;height:74" coordorigin="3223,1771" coordsize="10,74" path="m3223,1808l3233,1808e" filled="f" stroked="t" strokeweight="3.82pt" strokecolor="#000000">
                <v:path arrowok="t"/>
              </v:shape>
            </v:group>
            <v:group style="position:absolute;left:3223;top:1925;width:10;height:5" coordorigin="3223,1925" coordsize="10,5">
              <v:shape style="position:absolute;left:3223;top:1925;width:10;height:5" coordorigin="3223,1925" coordsize="10,5" path="m3223,1927l3233,1927e" filled="f" stroked="t" strokeweight=".33999pt" strokecolor="#000000">
                <v:path arrowok="t"/>
              </v:shape>
            </v:group>
            <v:group style="position:absolute;left:3223;top:1929;width:10;height:74" coordorigin="3223,1929" coordsize="10,74">
              <v:shape style="position:absolute;left:3223;top:1929;width:10;height:74" coordorigin="3223,1929" coordsize="10,74" path="m3223,1967l3233,1967e" filled="f" stroked="t" strokeweight="3.82pt" strokecolor="#000000">
                <v:path arrowok="t"/>
              </v:shape>
            </v:group>
            <v:group style="position:absolute;left:3223;top:2084;width:10;height:5" coordorigin="3223,2084" coordsize="10,5">
              <v:shape style="position:absolute;left:3223;top:2084;width:10;height:5" coordorigin="3223,2084" coordsize="10,5" path="m3223,2087l3233,2087e" filled="f" stroked="t" strokeweight=".33999pt" strokecolor="#000000">
                <v:path arrowok="t"/>
              </v:shape>
            </v:group>
            <v:group style="position:absolute;left:3223;top:2089;width:10;height:74" coordorigin="3223,2089" coordsize="10,74">
              <v:shape style="position:absolute;left:3223;top:2089;width:10;height:74" coordorigin="3223,2089" coordsize="10,74" path="m3223,2126l3233,2126e" filled="f" stroked="t" strokeweight="3.82pt" strokecolor="#000000">
                <v:path arrowok="t"/>
              </v:shape>
            </v:group>
            <v:group style="position:absolute;left:3223;top:2243;width:10;height:5" coordorigin="3223,2243" coordsize="10,5">
              <v:shape style="position:absolute;left:3223;top:2243;width:10;height:5" coordorigin="3223,2243" coordsize="10,5" path="m3223,2245l3233,2245e" filled="f" stroked="t" strokeweight=".33999pt" strokecolor="#000000">
                <v:path arrowok="t"/>
              </v:shape>
            </v:group>
            <v:group style="position:absolute;left:3223;top:2247;width:10;height:74" coordorigin="3223,2247" coordsize="10,74">
              <v:shape style="position:absolute;left:3223;top:2247;width:10;height:74" coordorigin="3223,2247" coordsize="10,74" path="m3223,2285l3233,2285e" filled="f" stroked="t" strokeweight="3.82pt" strokecolor="#000000">
                <v:path arrowok="t"/>
              </v:shape>
            </v:group>
            <v:group style="position:absolute;left:3223;top:2401;width:10;height:5" coordorigin="3223,2401" coordsize="10,5">
              <v:shape style="position:absolute;left:3223;top:2401;width:10;height:5" coordorigin="3223,2401" coordsize="10,5" path="m3223,2403l3233,2403e" filled="f" stroked="t" strokeweight=".33999pt" strokecolor="#000000">
                <v:path arrowok="t"/>
              </v:shape>
            </v:group>
            <v:group style="position:absolute;left:3223;top:2406;width:10;height:74" coordorigin="3223,2406" coordsize="10,74">
              <v:shape style="position:absolute;left:3223;top:2406;width:10;height:74" coordorigin="3223,2406" coordsize="10,74" path="m3223,2443l3233,2443e" filled="f" stroked="t" strokeweight="3.82pt" strokecolor="#000000">
                <v:path arrowok="t"/>
              </v:shape>
            </v:group>
            <v:group style="position:absolute;left:3223;top:2561;width:10;height:5" coordorigin="3223,2561" coordsize="10,5">
              <v:shape style="position:absolute;left:3223;top:2561;width:10;height:5" coordorigin="3223,2561" coordsize="10,5" path="m3223,2563l3233,2563e" filled="f" stroked="t" strokeweight=".33999pt" strokecolor="#000000">
                <v:path arrowok="t"/>
              </v:shape>
            </v:group>
            <v:group style="position:absolute;left:3223;top:2565;width:10;height:74" coordorigin="3223,2565" coordsize="10,74">
              <v:shape style="position:absolute;left:3223;top:2565;width:10;height:74" coordorigin="3223,2565" coordsize="10,74" path="m3223,2603l3233,2603e" filled="f" stroked="t" strokeweight="3.82pt" strokecolor="#000000">
                <v:path arrowok="t"/>
              </v:shape>
            </v:group>
            <v:group style="position:absolute;left:3223;top:2719;width:10;height:5" coordorigin="3223,2719" coordsize="10,5">
              <v:shape style="position:absolute;left:3223;top:2719;width:10;height:5" coordorigin="3223,2719" coordsize="10,5" path="m3223,2721l3233,2721e" filled="f" stroked="t" strokeweight=".33999pt" strokecolor="#000000">
                <v:path arrowok="t"/>
              </v:shape>
            </v:group>
            <v:group style="position:absolute;left:3223;top:2724;width:10;height:74" coordorigin="3223,2724" coordsize="10,74">
              <v:shape style="position:absolute;left:3223;top:2724;width:10;height:74" coordorigin="3223,2724" coordsize="10,74" path="m3223,2761l3233,2761e" filled="f" stroked="t" strokeweight="3.82pt" strokecolor="#000000">
                <v:path arrowok="t"/>
              </v:shape>
            </v:group>
            <v:group style="position:absolute;left:3223;top:2879;width:10;height:5" coordorigin="3223,2879" coordsize="10,5">
              <v:shape style="position:absolute;left:3223;top:2879;width:10;height:5" coordorigin="3223,2879" coordsize="10,5" path="m3223,2881l3233,2881e" filled="f" stroked="t" strokeweight=".33999pt" strokecolor="#000000">
                <v:path arrowok="t"/>
              </v:shape>
            </v:group>
            <v:group style="position:absolute;left:3223;top:2883;width:10;height:74" coordorigin="3223,2883" coordsize="10,74">
              <v:shape style="position:absolute;left:3223;top:2883;width:10;height:74" coordorigin="3223,2883" coordsize="10,74" path="m3223,2921l3233,2921e" filled="f" stroked="t" strokeweight="3.82pt" strokecolor="#000000">
                <v:path arrowok="t"/>
              </v:shape>
            </v:group>
            <v:group style="position:absolute;left:3223;top:3037;width:10;height:5" coordorigin="3223,3037" coordsize="10,5">
              <v:shape style="position:absolute;left:3223;top:3037;width:10;height:5" coordorigin="3223,3037" coordsize="10,5" path="m3223,3039l3233,3039e" filled="f" stroked="t" strokeweight=".33999pt" strokecolor="#000000">
                <v:path arrowok="t"/>
              </v:shape>
            </v:group>
            <v:group style="position:absolute;left:3223;top:3042;width:10;height:74" coordorigin="3223,3042" coordsize="10,74">
              <v:shape style="position:absolute;left:3223;top:3042;width:10;height:74" coordorigin="3223,3042" coordsize="10,74" path="m3223,3079l3233,3079e" filled="f" stroked="t" strokeweight="3.82pt" strokecolor="#000000">
                <v:path arrowok="t"/>
              </v:shape>
            </v:group>
            <v:group style="position:absolute;left:3223;top:3197;width:10;height:5" coordorigin="3223,3197" coordsize="10,5">
              <v:shape style="position:absolute;left:3223;top:3197;width:10;height:5" coordorigin="3223,3197" coordsize="10,5" path="m3223,3199l3233,3199e" filled="f" stroked="t" strokeweight=".34005pt" strokecolor="#000000">
                <v:path arrowok="t"/>
              </v:shape>
            </v:group>
            <v:group style="position:absolute;left:3223;top:3201;width:10;height:74" coordorigin="3223,3201" coordsize="10,74">
              <v:shape style="position:absolute;left:3223;top:3201;width:10;height:74" coordorigin="3223,3201" coordsize="10,74" path="m3223,3239l3233,3239e" filled="f" stroked="t" strokeweight="3.82pt" strokecolor="#000000">
                <v:path arrowok="t"/>
              </v:shape>
            </v:group>
            <v:group style="position:absolute;left:3223;top:3355;width:10;height:5" coordorigin="3223,3355" coordsize="10,5">
              <v:shape style="position:absolute;left:3223;top:3355;width:10;height:5" coordorigin="3223,3355" coordsize="10,5" path="m3223,3357l3233,3357e" filled="f" stroked="t" strokeweight=".34005pt" strokecolor="#000000">
                <v:path arrowok="t"/>
              </v:shape>
            </v:group>
            <v:group style="position:absolute;left:3223;top:3360;width:10;height:74" coordorigin="3223,3360" coordsize="10,74">
              <v:shape style="position:absolute;left:3223;top:3360;width:10;height:74" coordorigin="3223,3360" coordsize="10,74" path="m3223,3397l3233,3397e" filled="f" stroked="t" strokeweight="3.82pt" strokecolor="#000000">
                <v:path arrowok="t"/>
              </v:shape>
            </v:group>
            <v:group style="position:absolute;left:3223;top:3515;width:10;height:5" coordorigin="3223,3515" coordsize="10,5">
              <v:shape style="position:absolute;left:3223;top:3515;width:10;height:5" coordorigin="3223,3515" coordsize="10,5" path="m3223,3517l3233,3517e" filled="f" stroked="t" strokeweight=".33999pt" strokecolor="#000000">
                <v:path arrowok="t"/>
              </v:shape>
            </v:group>
            <v:group style="position:absolute;left:3223;top:3519;width:10;height:74" coordorigin="3223,3519" coordsize="10,74">
              <v:shape style="position:absolute;left:3223;top:3519;width:10;height:74" coordorigin="3223,3519" coordsize="10,74" path="m3223,3557l3233,3557e" filled="f" stroked="t" strokeweight="3.82pt" strokecolor="#000000">
                <v:path arrowok="t"/>
              </v:shape>
            </v:group>
            <v:group style="position:absolute;left:3223;top:3673;width:10;height:5" coordorigin="3223,3673" coordsize="10,5">
              <v:shape style="position:absolute;left:3223;top:3673;width:10;height:5" coordorigin="3223,3673" coordsize="10,5" path="m3223,3675l3233,3675e" filled="f" stroked="t" strokeweight=".33999pt" strokecolor="#000000">
                <v:path arrowok="t"/>
              </v:shape>
            </v:group>
            <v:group style="position:absolute;left:3223;top:3678;width:10;height:74" coordorigin="3223,3678" coordsize="10,74">
              <v:shape style="position:absolute;left:3223;top:3678;width:10;height:74" coordorigin="3223,3678" coordsize="10,74" path="m3223,3715l3233,3715e" filled="f" stroked="t" strokeweight="3.82pt" strokecolor="#000000">
                <v:path arrowok="t"/>
              </v:shape>
            </v:group>
            <v:group style="position:absolute;left:3223;top:3831;width:10;height:5" coordorigin="3223,3831" coordsize="10,5">
              <v:shape style="position:absolute;left:3223;top:3831;width:10;height:5" coordorigin="3223,3831" coordsize="10,5" path="m3223,3834l3233,3834e" filled="f" stroked="t" strokeweight=".33999pt" strokecolor="#000000">
                <v:path arrowok="t"/>
              </v:shape>
            </v:group>
            <v:group style="position:absolute;left:3223;top:3836;width:10;height:74" coordorigin="3223,3836" coordsize="10,74">
              <v:shape style="position:absolute;left:3223;top:3836;width:10;height:74" coordorigin="3223,3836" coordsize="10,74" path="m3223,3873l3233,3873e" filled="f" stroked="t" strokeweight="3.82pt" strokecolor="#000000">
                <v:path arrowok="t"/>
              </v:shape>
            </v:group>
            <v:group style="position:absolute;left:3223;top:3991;width:10;height:5" coordorigin="3223,3991" coordsize="10,5">
              <v:shape style="position:absolute;left:3223;top:3991;width:10;height:5" coordorigin="3223,3991" coordsize="10,5" path="m3223,3993l3233,3993e" filled="f" stroked="t" strokeweight=".33999pt" strokecolor="#000000">
                <v:path arrowok="t"/>
              </v:shape>
            </v:group>
            <v:group style="position:absolute;left:3223;top:3996;width:10;height:74" coordorigin="3223,3996" coordsize="10,74">
              <v:shape style="position:absolute;left:3223;top:3996;width:10;height:74" coordorigin="3223,3996" coordsize="10,74" path="m3223,4033l3233,4033e" filled="f" stroked="t" strokeweight="3.82pt" strokecolor="#000000">
                <v:path arrowok="t"/>
              </v:shape>
            </v:group>
            <v:group style="position:absolute;left:3223;top:4149;width:10;height:5" coordorigin="3223,4149" coordsize="10,5">
              <v:shape style="position:absolute;left:3223;top:4149;width:10;height:5" coordorigin="3223,4149" coordsize="10,5" path="m3223,4152l3233,4152e" filled="f" stroked="t" strokeweight=".33999pt" strokecolor="#000000">
                <v:path arrowok="t"/>
              </v:shape>
            </v:group>
            <v:group style="position:absolute;left:3223;top:4154;width:10;height:74" coordorigin="3223,4154" coordsize="10,74">
              <v:shape style="position:absolute;left:3223;top:4154;width:10;height:74" coordorigin="3223,4154" coordsize="10,74" path="m3223,4191l3233,4191e" filled="f" stroked="t" strokeweight="3.82pt" strokecolor="#000000">
                <v:path arrowok="t"/>
              </v:shape>
            </v:group>
            <v:group style="position:absolute;left:3223;top:4309;width:10;height:5" coordorigin="3223,4309" coordsize="10,5">
              <v:shape style="position:absolute;left:3223;top:4309;width:10;height:5" coordorigin="3223,4309" coordsize="10,5" path="m3223,4311l3233,4311e" filled="f" stroked="t" strokeweight=".33999pt" strokecolor="#000000">
                <v:path arrowok="t"/>
              </v:shape>
            </v:group>
            <v:group style="position:absolute;left:3223;top:4314;width:10;height:74" coordorigin="3223,4314" coordsize="10,74">
              <v:shape style="position:absolute;left:3223;top:4314;width:10;height:74" coordorigin="3223,4314" coordsize="10,74" path="m3223,4351l3233,4351e" filled="f" stroked="t" strokeweight="3.82pt" strokecolor="#000000">
                <v:path arrowok="t"/>
              </v:shape>
            </v:group>
            <v:group style="position:absolute;left:3223;top:4467;width:10;height:5" coordorigin="3223,4467" coordsize="10,5">
              <v:shape style="position:absolute;left:3223;top:4467;width:10;height:5" coordorigin="3223,4467" coordsize="10,5" path="m3223,4470l3233,4470e" filled="f" stroked="t" strokeweight=".34002pt" strokecolor="#000000">
                <v:path arrowok="t"/>
              </v:shape>
            </v:group>
            <v:group style="position:absolute;left:3223;top:4472;width:10;height:74" coordorigin="3223,4472" coordsize="10,74">
              <v:shape style="position:absolute;left:3223;top:4472;width:10;height:74" coordorigin="3223,4472" coordsize="10,74" path="m3223,4509l3233,4509e" filled="f" stroked="t" strokeweight="3.82pt" strokecolor="#000000">
                <v:path arrowok="t"/>
              </v:shape>
            </v:group>
            <v:group style="position:absolute;left:3223;top:4627;width:10;height:5" coordorigin="3223,4627" coordsize="10,5">
              <v:shape style="position:absolute;left:3223;top:4627;width:10;height:5" coordorigin="3223,4627" coordsize="10,5" path="m3223,4629l3233,4629e" filled="f" stroked="t" strokeweight=".33999pt" strokecolor="#000000">
                <v:path arrowok="t"/>
              </v:shape>
            </v:group>
            <v:group style="position:absolute;left:3223;top:4632;width:10;height:74" coordorigin="3223,4632" coordsize="10,74">
              <v:shape style="position:absolute;left:3223;top:4632;width:10;height:74" coordorigin="3223,4632" coordsize="10,74" path="m3223,4669l3233,4669e" filled="f" stroked="t" strokeweight="3.82pt" strokecolor="#000000">
                <v:path arrowok="t"/>
              </v:shape>
            </v:group>
            <v:group style="position:absolute;left:3223;top:4785;width:10;height:5" coordorigin="3223,4785" coordsize="10,5">
              <v:shape style="position:absolute;left:3223;top:4785;width:10;height:5" coordorigin="3223,4785" coordsize="10,5" path="m3223,4788l3233,4788e" filled="f" stroked="t" strokeweight=".34002pt" strokecolor="#000000">
                <v:path arrowok="t"/>
              </v:shape>
            </v:group>
            <v:group style="position:absolute;left:3223;top:4790;width:10;height:74" coordorigin="3223,4790" coordsize="10,74">
              <v:shape style="position:absolute;left:3223;top:4790;width:10;height:74" coordorigin="3223,4790" coordsize="10,74" path="m3223,4827l3233,4827e" filled="f" stroked="t" strokeweight="3.82pt" strokecolor="#000000">
                <v:path arrowok="t"/>
              </v:shape>
            </v:group>
            <v:group style="position:absolute;left:3223;top:4945;width:10;height:5" coordorigin="3223,4945" coordsize="10,5">
              <v:shape style="position:absolute;left:3223;top:4945;width:10;height:5" coordorigin="3223,4945" coordsize="10,5" path="m3223,4947l3233,4947e" filled="f" stroked="t" strokeweight=".34002pt" strokecolor="#000000">
                <v:path arrowok="t"/>
              </v:shape>
            </v:group>
            <v:group style="position:absolute;left:3223;top:4950;width:10;height:74" coordorigin="3223,4950" coordsize="10,74">
              <v:shape style="position:absolute;left:3223;top:4950;width:10;height:74" coordorigin="3223,4950" coordsize="10,74" path="m3223,4987l3233,4987e" filled="f" stroked="t" strokeweight="3.82pt" strokecolor="#000000">
                <v:path arrowok="t"/>
              </v:shape>
            </v:group>
            <v:group style="position:absolute;left:3223;top:5103;width:10;height:5" coordorigin="3223,5103" coordsize="10,5">
              <v:shape style="position:absolute;left:3223;top:5103;width:10;height:5" coordorigin="3223,5103" coordsize="10,5" path="m3223,5106l3233,5106e" filled="f" stroked="t" strokeweight=".33999pt" strokecolor="#000000">
                <v:path arrowok="t"/>
              </v:shape>
            </v:group>
            <v:group style="position:absolute;left:3223;top:5108;width:10;height:74" coordorigin="3223,5108" coordsize="10,74">
              <v:shape style="position:absolute;left:3223;top:5108;width:10;height:74" coordorigin="3223,5108" coordsize="10,74" path="m3223,5145l3233,5145e" filled="f" stroked="t" strokeweight="3.82pt" strokecolor="#000000">
                <v:path arrowok="t"/>
              </v:shape>
            </v:group>
            <v:group style="position:absolute;left:3223;top:5263;width:10;height:5" coordorigin="3223,5263" coordsize="10,5">
              <v:shape style="position:absolute;left:3223;top:5263;width:10;height:5" coordorigin="3223,5263" coordsize="10,5" path="m3223,5265l3233,5265e" filled="f" stroked="t" strokeweight=".34002pt" strokecolor="#000000">
                <v:path arrowok="t"/>
              </v:shape>
            </v:group>
            <v:group style="position:absolute;left:3223;top:5268;width:10;height:73" coordorigin="3223,5268" coordsize="10,73">
              <v:shape style="position:absolute;left:3223;top:5268;width:10;height:73" coordorigin="3223,5268" coordsize="10,73" path="m3223,5304l3233,5304e" filled="f" stroked="t" strokeweight="3.76pt" strokecolor="#000000">
                <v:path arrowok="t"/>
              </v:shape>
            </v:group>
            <v:group style="position:absolute;left:3223;top:5421;width:10;height:5" coordorigin="3223,5421" coordsize="10,5">
              <v:shape style="position:absolute;left:3223;top:5421;width:10;height:5" coordorigin="3223,5421" coordsize="10,5" path="m3223,5424l3233,5424e" filled="f" stroked="t" strokeweight=".33999pt" strokecolor="#000000">
                <v:path arrowok="t"/>
              </v:shape>
            </v:group>
            <v:group style="position:absolute;left:3223;top:5426;width:10;height:74" coordorigin="3223,5426" coordsize="10,74">
              <v:shape style="position:absolute;left:3223;top:5426;width:10;height:74" coordorigin="3223,5426" coordsize="10,74" path="m3223,5463l3233,5463e" filled="f" stroked="t" strokeweight="3.82pt" strokecolor="#000000">
                <v:path arrowok="t"/>
              </v:shape>
            </v:group>
            <v:group style="position:absolute;left:3223;top:5580;width:10;height:5" coordorigin="3223,5580" coordsize="10,5">
              <v:shape style="position:absolute;left:3223;top:5580;width:10;height:5" coordorigin="3223,5580" coordsize="10,5" path="m3223,5582l3233,5582e" filled="f" stroked="t" strokeweight=".33999pt" strokecolor="#000000">
                <v:path arrowok="t"/>
              </v:shape>
            </v:group>
            <v:group style="position:absolute;left:3223;top:5585;width:10;height:41" coordorigin="3223,5585" coordsize="10,41">
              <v:shape style="position:absolute;left:3223;top:5585;width:10;height:41" coordorigin="3223,5585" coordsize="10,41" path="m3223,5605l3233,5605e" filled="f" stroked="t" strokeweight="2.14pt" strokecolor="#000000">
                <v:path arrowok="t"/>
              </v:shape>
            </v:group>
            <v:group style="position:absolute;left:3989;top:1170;width:10;height:40" coordorigin="3989,1170" coordsize="10,40">
              <v:shape style="position:absolute;left:3989;top:1170;width:10;height:40" coordorigin="3989,1170" coordsize="10,40" path="m3989,1190l3998,1190e" filled="f" stroked="t" strokeweight="2.08pt" strokecolor="#000000">
                <v:path arrowok="t"/>
              </v:shape>
            </v:group>
            <v:group style="position:absolute;left:3989;top:1290;width:10;height:5" coordorigin="3989,1290" coordsize="10,5">
              <v:shape style="position:absolute;left:3989;top:1290;width:10;height:5" coordorigin="3989,1290" coordsize="10,5" path="m3989,1292l3998,1292e" filled="f" stroked="t" strokeweight=".33999pt" strokecolor="#000000">
                <v:path arrowok="t"/>
              </v:shape>
            </v:group>
            <v:group style="position:absolute;left:3989;top:1295;width:10;height:74" coordorigin="3989,1295" coordsize="10,74">
              <v:shape style="position:absolute;left:3989;top:1295;width:10;height:74" coordorigin="3989,1295" coordsize="10,74" path="m3989,1332l3998,1332e" filled="f" stroked="t" strokeweight="3.82pt" strokecolor="#000000">
                <v:path arrowok="t"/>
              </v:shape>
            </v:group>
            <v:group style="position:absolute;left:3989;top:1448;width:10;height:5" coordorigin="3989,1448" coordsize="10,5">
              <v:shape style="position:absolute;left:3989;top:1448;width:10;height:5" coordorigin="3989,1448" coordsize="10,5" path="m3989,1451l3998,1451e" filled="f" stroked="t" strokeweight=".33999pt" strokecolor="#000000">
                <v:path arrowok="t"/>
              </v:shape>
            </v:group>
            <v:group style="position:absolute;left:3989;top:1453;width:10;height:74" coordorigin="3989,1453" coordsize="10,74">
              <v:shape style="position:absolute;left:3989;top:1453;width:10;height:74" coordorigin="3989,1453" coordsize="10,74" path="m3989,1490l3998,1490e" filled="f" stroked="t" strokeweight="3.82pt" strokecolor="#000000">
                <v:path arrowok="t"/>
              </v:shape>
            </v:group>
            <v:group style="position:absolute;left:3989;top:1608;width:10;height:5" coordorigin="3989,1608" coordsize="10,5">
              <v:shape style="position:absolute;left:3989;top:1608;width:10;height:5" coordorigin="3989,1608" coordsize="10,5" path="m3989,1610l3998,1610e" filled="f" stroked="t" strokeweight=".34005pt" strokecolor="#000000">
                <v:path arrowok="t"/>
              </v:shape>
            </v:group>
            <v:group style="position:absolute;left:3989;top:1613;width:10;height:74" coordorigin="3989,1613" coordsize="10,74">
              <v:shape style="position:absolute;left:3989;top:1613;width:10;height:74" coordorigin="3989,1613" coordsize="10,74" path="m3989,1650l3998,1650e" filled="f" stroked="t" strokeweight="3.82pt" strokecolor="#000000">
                <v:path arrowok="t"/>
              </v:shape>
            </v:group>
            <v:group style="position:absolute;left:3989;top:1767;width:10;height:5" coordorigin="3989,1767" coordsize="10,5">
              <v:shape style="position:absolute;left:3989;top:1767;width:10;height:5" coordorigin="3989,1767" coordsize="10,5" path="m3989,1770l3998,1770e" filled="f" stroked="t" strokeweight=".33999pt" strokecolor="#000000">
                <v:path arrowok="t"/>
              </v:shape>
            </v:group>
            <v:group style="position:absolute;left:3989;top:1772;width:10;height:74" coordorigin="3989,1772" coordsize="10,74">
              <v:shape style="position:absolute;left:3989;top:1772;width:10;height:74" coordorigin="3989,1772" coordsize="10,74" path="m3989,1809l3998,1809e" filled="f" stroked="t" strokeweight="3.82pt" strokecolor="#000000">
                <v:path arrowok="t"/>
              </v:shape>
            </v:group>
            <v:group style="position:absolute;left:3989;top:1927;width:10;height:5" coordorigin="3989,1927" coordsize="10,5">
              <v:shape style="position:absolute;left:3989;top:1927;width:10;height:5" coordorigin="3989,1927" coordsize="10,5" path="m3989,1929l3998,1929e" filled="f" stroked="t" strokeweight=".33999pt" strokecolor="#000000">
                <v:path arrowok="t"/>
              </v:shape>
            </v:group>
            <v:group style="position:absolute;left:3989;top:1932;width:10;height:74" coordorigin="3989,1932" coordsize="10,74">
              <v:shape style="position:absolute;left:3989;top:1932;width:10;height:74" coordorigin="3989,1932" coordsize="10,74" path="m3989,1969l3998,1969e" filled="f" stroked="t" strokeweight="3.82pt" strokecolor="#000000">
                <v:path arrowok="t"/>
              </v:shape>
            </v:group>
            <v:group style="position:absolute;left:3989;top:2085;width:10;height:5" coordorigin="3989,2085" coordsize="10,5">
              <v:shape style="position:absolute;left:3989;top:2085;width:10;height:5" coordorigin="3989,2085" coordsize="10,5" path="m3989,2088l3998,2088e" filled="f" stroked="t" strokeweight=".33999pt" strokecolor="#000000">
                <v:path arrowok="t"/>
              </v:shape>
            </v:group>
            <v:group style="position:absolute;left:3989;top:2090;width:10;height:76" coordorigin="3989,2090" coordsize="10,76">
              <v:shape style="position:absolute;left:3989;top:2090;width:10;height:76" coordorigin="3989,2090" coordsize="10,76" path="m3989,2128l3998,2128e" filled="f" stroked="t" strokeweight="3.88pt" strokecolor="#000000">
                <v:path arrowok="t"/>
              </v:shape>
            </v:group>
            <v:group style="position:absolute;left:3989;top:2245;width:10;height:79" coordorigin="3989,2245" coordsize="10,79">
              <v:shape style="position:absolute;left:3989;top:2245;width:10;height:79" coordorigin="3989,2245" coordsize="10,79" path="m3989,2285l3998,2285e" filled="f" stroked="t" strokeweight="4.060000pt" strokecolor="#000000">
                <v:path arrowok="t"/>
              </v:shape>
            </v:group>
            <v:group style="position:absolute;left:3989;top:2405;width:10;height:79" coordorigin="3989,2405" coordsize="10,79">
              <v:shape style="position:absolute;left:3989;top:2405;width:10;height:79" coordorigin="3989,2405" coordsize="10,79" path="m3989,2444l3998,2444e" filled="f" stroked="t" strokeweight="4.060000pt" strokecolor="#000000">
                <v:path arrowok="t"/>
              </v:shape>
            </v:group>
            <v:group style="position:absolute;left:3989;top:2564;width:10;height:79" coordorigin="3989,2564" coordsize="10,79">
              <v:shape style="position:absolute;left:3989;top:2564;width:10;height:79" coordorigin="3989,2564" coordsize="10,79" path="m3989,2604l3998,2604e" filled="f" stroked="t" strokeweight="4.060000pt" strokecolor="#000000">
                <v:path arrowok="t"/>
              </v:shape>
            </v:group>
            <v:group style="position:absolute;left:3989;top:2724;width:10;height:79" coordorigin="3989,2724" coordsize="10,79">
              <v:shape style="position:absolute;left:3989;top:2724;width:10;height:79" coordorigin="3989,2724" coordsize="10,79" path="m3989,2763l3998,2763e" filled="f" stroked="t" strokeweight="4.060000pt" strokecolor="#000000">
                <v:path arrowok="t"/>
              </v:shape>
            </v:group>
            <v:group style="position:absolute;left:3989;top:2882;width:10;height:80" coordorigin="3989,2882" coordsize="10,80">
              <v:shape style="position:absolute;left:3989;top:2882;width:10;height:80" coordorigin="3989,2882" coordsize="10,80" path="m3994,2882l3994,2963e" filled="f" stroked="t" strokeweight=".58001pt" strokecolor="#000000">
                <v:path arrowok="t"/>
              </v:shape>
            </v:group>
            <v:group style="position:absolute;left:3989;top:3042;width:10;height:79" coordorigin="3989,3042" coordsize="10,79">
              <v:shape style="position:absolute;left:3989;top:3042;width:10;height:79" coordorigin="3989,3042" coordsize="10,79" path="m3989,3081l3998,3081e" filled="f" stroked="t" strokeweight="4.060000pt" strokecolor="#000000">
                <v:path arrowok="t"/>
              </v:shape>
            </v:group>
            <v:group style="position:absolute;left:3989;top:3201;width:10;height:79" coordorigin="3989,3201" coordsize="10,79">
              <v:shape style="position:absolute;left:3989;top:3201;width:10;height:79" coordorigin="3989,3201" coordsize="10,79" path="m3989,3241l3998,3241e" filled="f" stroked="t" strokeweight="4.060000pt" strokecolor="#000000">
                <v:path arrowok="t"/>
              </v:shape>
            </v:group>
            <v:group style="position:absolute;left:3989;top:3361;width:10;height:79" coordorigin="3989,3361" coordsize="10,79">
              <v:shape style="position:absolute;left:3989;top:3361;width:10;height:79" coordorigin="3989,3361" coordsize="10,79" path="m3989,3401l3998,3401e" filled="f" stroked="t" strokeweight="4.060000pt" strokecolor="#000000">
                <v:path arrowok="t"/>
              </v:shape>
            </v:group>
            <v:group style="position:absolute;left:3989;top:3521;width:10;height:79" coordorigin="3989,3521" coordsize="10,79">
              <v:shape style="position:absolute;left:3989;top:3521;width:10;height:79" coordorigin="3989,3521" coordsize="10,79" path="m3989,3560l3998,3560e" filled="f" stroked="t" strokeweight="4.060000pt" strokecolor="#000000">
                <v:path arrowok="t"/>
              </v:shape>
            </v:group>
            <v:group style="position:absolute;left:3989;top:3679;width:10;height:79" coordorigin="3989,3679" coordsize="10,79">
              <v:shape style="position:absolute;left:3989;top:3679;width:10;height:79" coordorigin="3989,3679" coordsize="10,79" path="m3989,3719l3998,3719e" filled="f" stroked="t" strokeweight="4.060000pt" strokecolor="#000000">
                <v:path arrowok="t"/>
              </v:shape>
            </v:group>
            <v:group style="position:absolute;left:3989;top:3839;width:10;height:79" coordorigin="3989,3839" coordsize="10,79">
              <v:shape style="position:absolute;left:3989;top:3839;width:10;height:79" coordorigin="3989,3839" coordsize="10,79" path="m3989,3878l3998,3878e" filled="f" stroked="t" strokeweight="4.060000pt" strokecolor="#000000">
                <v:path arrowok="t"/>
              </v:shape>
            </v:group>
            <v:group style="position:absolute;left:3989;top:3998;width:10;height:79" coordorigin="3989,3998" coordsize="10,79">
              <v:shape style="position:absolute;left:3989;top:3998;width:10;height:79" coordorigin="3989,3998" coordsize="10,79" path="m3989,4038l3998,4038e" filled="f" stroked="t" strokeweight="4.060000pt" strokecolor="#000000">
                <v:path arrowok="t"/>
              </v:shape>
            </v:group>
            <v:group style="position:absolute;left:3989;top:4158;width:10;height:79" coordorigin="3989,4158" coordsize="10,79">
              <v:shape style="position:absolute;left:3989;top:4158;width:10;height:79" coordorigin="3989,4158" coordsize="10,79" path="m3989,4197l3998,4197e" filled="f" stroked="t" strokeweight="4.060000pt" strokecolor="#000000">
                <v:path arrowok="t"/>
              </v:shape>
            </v:group>
            <v:group style="position:absolute;left:3989;top:4317;width:10;height:79" coordorigin="3989,4317" coordsize="10,79">
              <v:shape style="position:absolute;left:3989;top:4317;width:10;height:79" coordorigin="3989,4317" coordsize="10,79" path="m3989,4357l3998,4357e" filled="f" stroked="t" strokeweight="4.060000pt" strokecolor="#000000">
                <v:path arrowok="t"/>
              </v:shape>
            </v:group>
            <v:group style="position:absolute;left:3989;top:4476;width:10;height:79" coordorigin="3989,4476" coordsize="10,79">
              <v:shape style="position:absolute;left:3989;top:4476;width:10;height:79" coordorigin="3989,4476" coordsize="10,79" path="m3989,4515l3998,4515e" filled="f" stroked="t" strokeweight="4.060000pt" strokecolor="#000000">
                <v:path arrowok="t"/>
              </v:shape>
            </v:group>
            <v:group style="position:absolute;left:3989;top:4635;width:10;height:79" coordorigin="3989,4635" coordsize="10,79">
              <v:shape style="position:absolute;left:3989;top:4635;width:10;height:79" coordorigin="3989,4635" coordsize="10,79" path="m3989,4675l3998,4675e" filled="f" stroked="t" strokeweight="4.060000pt" strokecolor="#000000">
                <v:path arrowok="t"/>
              </v:shape>
            </v:group>
            <v:group style="position:absolute;left:3989;top:4795;width:10;height:79" coordorigin="3989,4795" coordsize="10,79">
              <v:shape style="position:absolute;left:3989;top:4795;width:10;height:79" coordorigin="3989,4795" coordsize="10,79" path="m3989,4835l3998,4835e" filled="f" stroked="t" strokeweight="4.060000pt" strokecolor="#000000">
                <v:path arrowok="t"/>
              </v:shape>
            </v:group>
            <v:group style="position:absolute;left:3989;top:4955;width:10;height:79" coordorigin="3989,4955" coordsize="10,79">
              <v:shape style="position:absolute;left:3989;top:4955;width:10;height:79" coordorigin="3989,4955" coordsize="10,79" path="m3989,4994l3998,4994e" filled="f" stroked="t" strokeweight="4.060000pt" strokecolor="#000000">
                <v:path arrowok="t"/>
              </v:shape>
            </v:group>
            <v:group style="position:absolute;left:3989;top:5113;width:10;height:80" coordorigin="3989,5113" coordsize="10,80">
              <v:shape style="position:absolute;left:3989;top:5113;width:10;height:80" coordorigin="3989,5113" coordsize="10,80" path="m3994,5113l3994,5193e" filled="f" stroked="t" strokeweight=".58001pt" strokecolor="#000000">
                <v:path arrowok="t"/>
              </v:shape>
            </v:group>
            <v:group style="position:absolute;left:3989;top:5273;width:10;height:79" coordorigin="3989,5273" coordsize="10,79">
              <v:shape style="position:absolute;left:3989;top:5273;width:10;height:79" coordorigin="3989,5273" coordsize="10,79" path="m3989,5312l3998,5312e" filled="f" stroked="t" strokeweight="4.060000pt" strokecolor="#000000">
                <v:path arrowok="t"/>
              </v:shape>
            </v:group>
            <v:group style="position:absolute;left:3989;top:5432;width:10;height:79" coordorigin="3989,5432" coordsize="10,79">
              <v:shape style="position:absolute;left:3989;top:5432;width:10;height:79" coordorigin="3989,5432" coordsize="10,79" path="m3989,5472l3998,5472e" filled="f" stroked="t" strokeweight="4.060000pt" strokecolor="#000000">
                <v:path arrowok="t"/>
              </v:shape>
            </v:group>
            <v:group style="position:absolute;left:3989;top:5592;width:10;height:44" coordorigin="3989,5592" coordsize="10,44">
              <v:shape style="position:absolute;left:3989;top:5592;width:10;height:44" coordorigin="3989,5592" coordsize="10,44" path="m3989,5614l3998,5614e" filled="f" stroked="t" strokeweight="2.320pt" strokecolor="#000000">
                <v:path arrowok="t"/>
              </v:shape>
            </v:group>
            <v:group style="position:absolute;left:5518;top:1165;width:10;height:44" coordorigin="5518,1165" coordsize="10,44">
              <v:shape style="position:absolute;left:5518;top:1165;width:10;height:44" coordorigin="5518,1165" coordsize="10,44" path="m5518,1187l5527,1187e" filled="f" stroked="t" strokeweight="2.320pt" strokecolor="#000000">
                <v:path arrowok="t"/>
              </v:shape>
            </v:group>
            <v:group style="position:absolute;left:5518;top:1289;width:10;height:79" coordorigin="5518,1289" coordsize="10,79">
              <v:shape style="position:absolute;left:5518;top:1289;width:10;height:79" coordorigin="5518,1289" coordsize="10,79" path="m5518,1328l5527,1328e" filled="f" stroked="t" strokeweight="4.060000pt" strokecolor="#000000">
                <v:path arrowok="t"/>
              </v:shape>
            </v:group>
            <v:group style="position:absolute;left:5518;top:1448;width:10;height:79" coordorigin="5518,1448" coordsize="10,79">
              <v:shape style="position:absolute;left:5518;top:1448;width:10;height:79" coordorigin="5518,1448" coordsize="10,79" path="m5518,1488l5527,1488e" filled="f" stroked="t" strokeweight="4.060000pt" strokecolor="#000000">
                <v:path arrowok="t"/>
              </v:shape>
            </v:group>
            <v:group style="position:absolute;left:5518;top:1607;width:10;height:79" coordorigin="5518,1607" coordsize="10,79">
              <v:shape style="position:absolute;left:5518;top:1607;width:10;height:79" coordorigin="5518,1607" coordsize="10,79" path="m5518,1646l5527,1646e" filled="f" stroked="t" strokeweight="4.060000pt" strokecolor="#000000">
                <v:path arrowok="t"/>
              </v:shape>
            </v:group>
            <v:group style="position:absolute;left:5518;top:1766;width:10;height:79" coordorigin="5518,1766" coordsize="10,79">
              <v:shape style="position:absolute;left:5518;top:1766;width:10;height:79" coordorigin="5518,1766" coordsize="10,79" path="m5518,1806l5527,1806e" filled="f" stroked="t" strokeweight="4.060000pt" strokecolor="#000000">
                <v:path arrowok="t"/>
              </v:shape>
            </v:group>
            <v:group style="position:absolute;left:5518;top:1925;width:10;height:79" coordorigin="5518,1925" coordsize="10,79">
              <v:shape style="position:absolute;left:5518;top:1925;width:10;height:79" coordorigin="5518,1925" coordsize="10,79" path="m5518,1964l5527,1964e" filled="f" stroked="t" strokeweight="4.060000pt" strokecolor="#000000">
                <v:path arrowok="t"/>
              </v:shape>
            </v:group>
            <v:group style="position:absolute;left:5518;top:2084;width:10;height:79" coordorigin="5518,2084" coordsize="10,79">
              <v:shape style="position:absolute;left:5518;top:2084;width:10;height:79" coordorigin="5518,2084" coordsize="10,79" path="m5518,2124l5527,2124e" filled="f" stroked="t" strokeweight="4.060000pt" strokecolor="#000000">
                <v:path arrowok="t"/>
              </v:shape>
            </v:group>
            <v:group style="position:absolute;left:5518;top:2243;width:10;height:79" coordorigin="5518,2243" coordsize="10,79">
              <v:shape style="position:absolute;left:5518;top:2243;width:10;height:79" coordorigin="5518,2243" coordsize="10,79" path="m5518,2282l5527,2282e" filled="f" stroked="t" strokeweight="4.060000pt" strokecolor="#000000">
                <v:path arrowok="t"/>
              </v:shape>
            </v:group>
            <v:group style="position:absolute;left:5518;top:2401;width:10;height:79" coordorigin="5518,2401" coordsize="10,79">
              <v:shape style="position:absolute;left:5518;top:2401;width:10;height:79" coordorigin="5518,2401" coordsize="10,79" path="m5518,2441l5527,2441e" filled="f" stroked="t" strokeweight="4.060000pt" strokecolor="#000000">
                <v:path arrowok="t"/>
              </v:shape>
            </v:group>
            <v:group style="position:absolute;left:5518;top:2561;width:10;height:79" coordorigin="5518,2561" coordsize="10,79">
              <v:shape style="position:absolute;left:5518;top:2561;width:10;height:79" coordorigin="5518,2561" coordsize="10,79" path="m5518,2600l5527,2600e" filled="f" stroked="t" strokeweight="4.060000pt" strokecolor="#000000">
                <v:path arrowok="t"/>
              </v:shape>
            </v:group>
            <v:group style="position:absolute;left:5518;top:2719;width:10;height:79" coordorigin="5518,2719" coordsize="10,79">
              <v:shape style="position:absolute;left:5518;top:2719;width:10;height:79" coordorigin="5518,2719" coordsize="10,79" path="m5518,2759l5527,2759e" filled="f" stroked="t" strokeweight="4.060000pt" strokecolor="#000000">
                <v:path arrowok="t"/>
              </v:shape>
            </v:group>
            <v:group style="position:absolute;left:5518;top:2879;width:10;height:79" coordorigin="5518,2879" coordsize="10,79">
              <v:shape style="position:absolute;left:5518;top:2879;width:10;height:79" coordorigin="5518,2879" coordsize="10,79" path="m5518,2918l5527,2918e" filled="f" stroked="t" strokeweight="4.060000pt" strokecolor="#000000">
                <v:path arrowok="t"/>
              </v:shape>
            </v:group>
            <v:group style="position:absolute;left:5518;top:3037;width:10;height:79" coordorigin="5518,3037" coordsize="10,79">
              <v:shape style="position:absolute;left:5518;top:3037;width:10;height:79" coordorigin="5518,3037" coordsize="10,79" path="m5518,3077l5527,3077e" filled="f" stroked="t" strokeweight="4.060000pt" strokecolor="#000000">
                <v:path arrowok="t"/>
              </v:shape>
            </v:group>
            <v:group style="position:absolute;left:5518;top:3197;width:10;height:79" coordorigin="5518,3197" coordsize="10,79">
              <v:shape style="position:absolute;left:5518;top:3197;width:10;height:79" coordorigin="5518,3197" coordsize="10,79" path="m5518,3236l5527,3236e" filled="f" stroked="t" strokeweight="4.060000pt" strokecolor="#000000">
                <v:path arrowok="t"/>
              </v:shape>
            </v:group>
            <v:group style="position:absolute;left:5518;top:3355;width:10;height:79" coordorigin="5518,3355" coordsize="10,79">
              <v:shape style="position:absolute;left:5518;top:3355;width:10;height:79" coordorigin="5518,3355" coordsize="10,79" path="m5518,3395l5527,3395e" filled="f" stroked="t" strokeweight="4.060000pt" strokecolor="#000000">
                <v:path arrowok="t"/>
              </v:shape>
            </v:group>
            <v:group style="position:absolute;left:5518;top:3515;width:10;height:79" coordorigin="5518,3515" coordsize="10,79">
              <v:shape style="position:absolute;left:5518;top:3515;width:10;height:79" coordorigin="5518,3515" coordsize="10,79" path="m5518,3554l5527,3554e" filled="f" stroked="t" strokeweight="4.060000pt" strokecolor="#000000">
                <v:path arrowok="t"/>
              </v:shape>
            </v:group>
            <v:group style="position:absolute;left:5518;top:3673;width:10;height:79" coordorigin="5518,3673" coordsize="10,79">
              <v:shape style="position:absolute;left:5518;top:3673;width:10;height:79" coordorigin="5518,3673" coordsize="10,79" path="m5518,3713l5527,3713e" filled="f" stroked="t" strokeweight="4.060000pt" strokecolor="#000000">
                <v:path arrowok="t"/>
              </v:shape>
            </v:group>
            <v:group style="position:absolute;left:5518;top:3831;width:10;height:79" coordorigin="5518,3831" coordsize="10,79">
              <v:shape style="position:absolute;left:5518;top:3831;width:10;height:79" coordorigin="5518,3831" coordsize="10,79" path="m5518,3871l5527,3871e" filled="f" stroked="t" strokeweight="4.060000pt" strokecolor="#000000">
                <v:path arrowok="t"/>
              </v:shape>
            </v:group>
            <v:group style="position:absolute;left:5518;top:3991;width:10;height:79" coordorigin="5518,3991" coordsize="10,79">
              <v:shape style="position:absolute;left:5518;top:3991;width:10;height:79" coordorigin="5518,3991" coordsize="10,79" path="m5518,4031l5527,4031e" filled="f" stroked="t" strokeweight="4.060000pt" strokecolor="#000000">
                <v:path arrowok="t"/>
              </v:shape>
            </v:group>
            <v:group style="position:absolute;left:5518;top:4149;width:10;height:79" coordorigin="5518,4149" coordsize="10,79">
              <v:shape style="position:absolute;left:5518;top:4149;width:10;height:79" coordorigin="5518,4149" coordsize="10,79" path="m5518,4189l5527,4189e" filled="f" stroked="t" strokeweight="4.060000pt" strokecolor="#000000">
                <v:path arrowok="t"/>
              </v:shape>
            </v:group>
            <v:group style="position:absolute;left:5518;top:4309;width:10;height:79" coordorigin="5518,4309" coordsize="10,79">
              <v:shape style="position:absolute;left:5518;top:4309;width:10;height:79" coordorigin="5518,4309" coordsize="10,79" path="m5518,4349l5527,4349e" filled="f" stroked="t" strokeweight="4.060000pt" strokecolor="#000000">
                <v:path arrowok="t"/>
              </v:shape>
            </v:group>
            <v:group style="position:absolute;left:5518;top:4467;width:10;height:79" coordorigin="5518,4467" coordsize="10,79">
              <v:shape style="position:absolute;left:5518;top:4467;width:10;height:79" coordorigin="5518,4467" coordsize="10,79" path="m5518,4507l5527,4507e" filled="f" stroked="t" strokeweight="4.060000pt" strokecolor="#000000">
                <v:path arrowok="t"/>
              </v:shape>
            </v:group>
            <v:group style="position:absolute;left:5518;top:4627;width:10;height:79" coordorigin="5518,4627" coordsize="10,79">
              <v:shape style="position:absolute;left:5518;top:4627;width:10;height:79" coordorigin="5518,4627" coordsize="10,79" path="m5518,4667l5527,4667e" filled="f" stroked="t" strokeweight="4.060000pt" strokecolor="#000000">
                <v:path arrowok="t"/>
              </v:shape>
            </v:group>
            <v:group style="position:absolute;left:5518;top:4785;width:10;height:79" coordorigin="5518,4785" coordsize="10,79">
              <v:shape style="position:absolute;left:5518;top:4785;width:10;height:79" coordorigin="5518,4785" coordsize="10,79" path="m5518,4825l5527,4825e" filled="f" stroked="t" strokeweight="4.060000pt" strokecolor="#000000">
                <v:path arrowok="t"/>
              </v:shape>
            </v:group>
            <v:group style="position:absolute;left:5518;top:4945;width:10;height:79" coordorigin="5518,4945" coordsize="10,79">
              <v:shape style="position:absolute;left:5518;top:4945;width:10;height:79" coordorigin="5518,4945" coordsize="10,79" path="m5518,4985l5527,4985e" filled="f" stroked="t" strokeweight="4.060000pt" strokecolor="#000000">
                <v:path arrowok="t"/>
              </v:shape>
            </v:group>
            <v:group style="position:absolute;left:5518;top:5102;width:10;height:81" coordorigin="5518,5102" coordsize="10,81">
              <v:shape style="position:absolute;left:5518;top:5102;width:10;height:81" coordorigin="5518,5102" coordsize="10,81" path="m5518,5184l5527,5184,5527,5102,5518,5102,5518,5184xe" filled="t" fillcolor="#000000" stroked="f">
                <v:path arrowok="t"/>
                <v:fill type="solid"/>
              </v:shape>
            </v:group>
            <v:group style="position:absolute;left:5518;top:5262;width:10;height:80" coordorigin="5518,5262" coordsize="10,80">
              <v:shape style="position:absolute;left:5518;top:5262;width:10;height:80" coordorigin="5518,5262" coordsize="10,80" path="m5518,5342l5527,5342,5527,5262,5518,5262,5518,5342xe" filled="t" fillcolor="#000000" stroked="f">
                <v:path arrowok="t"/>
                <v:fill type="solid"/>
              </v:shape>
            </v:group>
            <v:group style="position:absolute;left:5518;top:5421;width:10;height:79" coordorigin="5518,5421" coordsize="10,79">
              <v:shape style="position:absolute;left:5518;top:5421;width:10;height:79" coordorigin="5518,5421" coordsize="10,79" path="m5518,5461l5527,5461e" filled="f" stroked="t" strokeweight="4.060000pt" strokecolor="#000000">
                <v:path arrowok="t"/>
              </v:shape>
            </v:group>
            <v:group style="position:absolute;left:5518;top:5580;width:10;height:46" coordorigin="5518,5580" coordsize="10,46">
              <v:shape style="position:absolute;left:5518;top:5580;width:10;height:46" coordorigin="5518,5580" coordsize="10,46" path="m5518,5603l5527,5603e" filled="f" stroked="t" strokeweight="2.38pt" strokecolor="#000000">
                <v:path arrowok="t"/>
              </v:shape>
            </v:group>
            <v:group style="position:absolute;left:2839;top:823;width:11;height:11" coordorigin="2839,823" coordsize="11,11">
              <v:shape style="position:absolute;left:2839;top:823;width:11;height:11" coordorigin="2839,823" coordsize="11,11" path="m2846,823l2839,830,2843,834,2850,827,2846,823xe" filled="t" fillcolor="#000000" stroked="f">
                <v:path arrowok="t"/>
                <v:fill type="solid"/>
              </v:shape>
            </v:group>
            <v:group style="position:absolute;left:2843;top:827;width:1153;height:859" coordorigin="2843,827" coordsize="1153,859">
              <v:shape style="position:absolute;left:2843;top:827;width:1153;height:859" coordorigin="2843,827" coordsize="1153,859" path="m2850,827l2843,834,2904,897,2966,960,3030,1021,3031,1021,3096,1081,3163,1140,3232,1196,3302,1253,3373,1307,3446,1359,3446,1361,3521,1411,3596,1461,3672,1509,3750,1556,3829,1601,3910,1644,3991,1686,3996,1677,3914,1635,3834,1592,3755,1548,3677,1501,3601,1453,3526,1403,3451,1352,3452,1352,3379,1299,3308,1245,3238,1189,3169,1133,3102,1074,3037,1014,2974,953,2911,890,2850,827xe" filled="t" fillcolor="#000000" stroked="f">
                <v:path arrowok="t"/>
                <v:fill type="solid"/>
              </v:shape>
            </v:group>
            <v:group style="position:absolute;left:3991;top:1677;width:8;height:11" coordorigin="3991,1677" coordsize="8,11">
              <v:shape style="position:absolute;left:3991;top:1677;width:8;height:11" coordorigin="3991,1677" coordsize="8,11" path="m3996,1677l3991,1686,3995,1688,4000,1680,3996,1677xe" filled="t" fillcolor="#000000" stroked="f">
                <v:path arrowok="t"/>
                <v:fill type="solid"/>
              </v:shape>
            </v:group>
            <v:group style="position:absolute;left:5930;top:981;width:3415;height:193" coordorigin="5930,981" coordsize="3415,193">
              <v:shape style="position:absolute;left:5930;top:981;width:3415;height:193" coordorigin="5930,981" coordsize="3415,193" path="m8582,981l8340,981,8102,984,7871,989,7646,996,7428,1005,7216,1017,7010,1032,6622,1067,6437,1088,6260,1111,6091,1137,5930,1165,5932,1175,6092,1147,6262,1121,6438,1098,6623,1076,7012,1041,7217,1027,7216,1027,7428,1015,7646,1005,7871,998,8102,993,8340,991,9173,991,8832,984,8582,981xe" filled="t" fillcolor="#000000" stroked="f">
                <v:path arrowok="t"/>
                <v:fill type="solid"/>
              </v:shape>
              <v:shape style="position:absolute;left:5930;top:981;width:3415;height:193" coordorigin="5930,981" coordsize="3415,193" path="m9173,991l8582,991,8832,993,9346,1005,9346,996,9173,991xe" filled="t" fillcolor="#000000" stroked="f">
                <v:path arrowok="t"/>
                <v:fill type="solid"/>
              </v:shape>
            </v:group>
            <v:group style="position:absolute;left:9346;top:996;width:2;height:10" coordorigin="9346,996" coordsize="2,10">
              <v:shape style="position:absolute;left:9346;top:996;width:2;height:10" coordorigin="9346,996" coordsize="0,10" path="m9346,996l9346,1005e" filled="t" fillcolor="#000000" stroked="f">
                <v:path arrowok="t"/>
                <v:fill type="solid"/>
              </v:shape>
            </v:group>
            <v:group style="position:absolute;left:9346;top:996;width:5;height:10" coordorigin="9346,996" coordsize="5,10">
              <v:shape style="position:absolute;left:9346;top:996;width:5;height:10" coordorigin="9346,996" coordsize="5,10" path="m9346,1001l9350,1001e" filled="f" stroked="t" strokeweight=".579980pt" strokecolor="#000000">
                <v:path arrowok="t"/>
              </v:shape>
            </v:group>
            <v:group style="position:absolute;left:9346;top:996;width:2;height:10" coordorigin="9346,996" coordsize="2,10">
              <v:shape style="position:absolute;left:9346;top:996;width:2;height:10" coordorigin="9346,996" coordsize="0,10" path="m9346,1005l9346,996e" filled="t" fillcolor="#000000" stroked="f">
                <v:path arrowok="t"/>
                <v:fill type="solid"/>
              </v:shape>
            </v:group>
            <v:group style="position:absolute;left:5516;top:1675;width:11;height:8" coordorigin="5516,1675" coordsize="11,8">
              <v:shape style="position:absolute;left:5516;top:1675;width:11;height:8" coordorigin="5516,1675" coordsize="11,8" path="m5525,1675l5516,1680,5519,1683,5527,1679,5525,1675xe" filled="t" fillcolor="#000000" stroked="f">
                <v:path arrowok="t"/>
                <v:fill type="solid"/>
              </v:shape>
            </v:group>
            <v:group style="position:absolute;left:5519;top:1679;width:3638;height:1198" coordorigin="5519,1679" coordsize="3638,1198">
              <v:shape style="position:absolute;left:5519;top:1679;width:3638;height:1198" coordorigin="5519,1679" coordsize="3638,1198" path="m5527,1679l5519,1683,5526,1697,5533,1709,5533,1710,5554,1736,5579,1763,5580,1763,5611,1790,5647,1819,5687,1848,5687,1849,5782,1910,5834,1941,5954,2005,6020,2037,6022,2037,6091,2070,6241,2136,6320,2169,6490,2235,6670,2303,6860,2367,7060,2432,7267,2495,7480,2556,7699,2613,7921,2667,8261,2742,8424,2773,8425,2773,8584,2802,8884,2847,9024,2864,9156,2876,9157,2867,9025,2855,8885,2838,8585,2792,8263,2732,7924,2658,7702,2604,7482,2546,7270,2485,7062,2423,6863,2358,6864,2358,6677,2294,6673,2294,6493,2227,6324,2161,6245,2127,6095,2061,6025,2029,5959,1997,5839,1933,5786,1902,5692,1841,5693,1841,5653,1812,5617,1783,5586,1755,5562,1730,5561,1730,5540,1704,5542,1704,5534,1692,5527,1679xe" filled="t" fillcolor="#000000" stroked="f">
                <v:path arrowok="t"/>
                <v:fill type="solid"/>
              </v:shape>
              <v:shape style="position:absolute;left:5519;top:1679;width:3638;height:1198" coordorigin="5519,1679" coordsize="3638,1198" path="m6673,2293l6673,2294,6677,2294,6673,2293xe" filled="t" fillcolor="#000000" stroked="f">
                <v:path arrowok="t"/>
                <v:fill type="solid"/>
              </v:shape>
              <v:shape style="position:absolute;left:5519;top:1679;width:3638;height:1198" coordorigin="5519,1679" coordsize="3638,1198" path="m5561,1729l5561,1730,5562,1730,5561,1729xe" filled="t" fillcolor="#000000" stroked="f">
                <v:path arrowok="t"/>
                <v:fill type="solid"/>
              </v:shape>
            </v:group>
            <v:group style="position:absolute;left:2842;top:3888;width:5;height:10" coordorigin="2842,3888" coordsize="5,10">
              <v:shape style="position:absolute;left:2842;top:3888;width:5;height:10" coordorigin="2842,3888" coordsize="5,10" path="m2842,3893l2846,3893e" filled="f" stroked="t" strokeweight=".579980pt" strokecolor="#000000">
                <v:path arrowok="t"/>
              </v:shape>
            </v:group>
            <v:group style="position:absolute;left:2846;top:3888;width:4205;height:1322" coordorigin="2846,3888" coordsize="4205,1322">
              <v:shape style="position:absolute;left:2846;top:3888;width:4205;height:1322" coordorigin="2846,3888" coordsize="4205,1322" path="m3989,3894l4018,4021,4220,4913,4224,4927,4225,4928,4231,4941,4237,4956,4244,4969,4244,4970,4264,4994,4273,5005,4274,5005,4286,5016,4298,5025,4312,5035,4312,5036,4326,5045,4327,5045,4342,5051,4357,5058,4373,5063,4406,5070,4408,5070,4572,5093,4735,5113,5065,5148,5395,5175,5561,5186,5892,5202,6058,5207,6389,5210,6720,5207,6886,5202,6913,5201,6389,5201,6058,5197,5892,5192,5561,5177,5562,5177,5396,5166,5066,5138,4736,5103,4573,5083,4409,5060,4364,5049,4361,5049,4345,5042,4331,5036,4316,5028,4318,5028,4304,5018,4292,5009,4282,4999,4280,4999,4271,4988,4252,4964,4253,4964,4246,4952,4246,4952,4240,4938,4234,4925,4230,4910,4027,4019,4000,3897,3994,3897,3989,3894xe" filled="t" fillcolor="#000000" stroked="f">
                <v:path arrowok="t"/>
                <v:fill type="solid"/>
              </v:shape>
              <v:shape style="position:absolute;left:2846;top:3888;width:4205;height:1322" coordorigin="2846,3888" coordsize="4205,1322" path="m7051,5185l6886,5192,6720,5197,6389,5201,6913,5201,7051,5195,7051,5185xe" filled="t" fillcolor="#000000" stroked="f">
                <v:path arrowok="t"/>
                <v:fill type="solid"/>
              </v:shape>
              <v:shape style="position:absolute;left:2846;top:3888;width:4205;height:1322" coordorigin="2846,3888" coordsize="4205,1322" path="m4360,5048l4361,5049,4364,5049,4360,5048xe" filled="t" fillcolor="#000000" stroked="f">
                <v:path arrowok="t"/>
                <v:fill type="solid"/>
              </v:shape>
              <v:shape style="position:absolute;left:2846;top:3888;width:4205;height:1322" coordorigin="2846,3888" coordsize="4205,1322" path="m4280,4998l4280,4999,4282,4999,4280,4998xe" filled="t" fillcolor="#000000" stroked="f">
                <v:path arrowok="t"/>
                <v:fill type="solid"/>
              </v:shape>
              <v:shape style="position:absolute;left:2846;top:3888;width:4205;height:1322" coordorigin="2846,3888" coordsize="4205,1322" path="m4246,4951l4246,4952,4246,4952,4246,4951xe" filled="t" fillcolor="#000000" stroked="f">
                <v:path arrowok="t"/>
                <v:fill type="solid"/>
              </v:shape>
              <v:shape style="position:absolute;left:2846;top:3888;width:4205;height:1322" coordorigin="2846,3888" coordsize="4205,1322" path="m3994,3888l2846,3888,2846,3897,3990,3897,3989,3894,3999,3894,3998,3891,3994,3888xe" filled="t" fillcolor="#000000" stroked="f">
                <v:path arrowok="t"/>
                <v:fill type="solid"/>
              </v:shape>
              <v:shape style="position:absolute;left:2846;top:3888;width:4205;height:1322" coordorigin="2846,3888" coordsize="4205,1322" path="m3999,3894l3989,3894,3994,3897,4000,3897,3999,3894xe" filled="t" fillcolor="#000000" stroked="f">
                <v:path arrowok="t"/>
                <v:fill type="solid"/>
              </v:shape>
            </v:group>
            <v:group style="position:absolute;left:7051;top:5185;width:2;height:10" coordorigin="7051,5185" coordsize="2,10">
              <v:shape style="position:absolute;left:7051;top:5185;width:2;height:10" coordorigin="7051,5185" coordsize="0,10" path="m7051,5185l7051,5195e" filled="t" fillcolor="#000000" stroked="f">
                <v:path arrowok="t"/>
                <v:fill type="solid"/>
              </v:shape>
            </v:group>
            <v:group style="position:absolute;left:7051;top:5185;width:5;height:10" coordorigin="7051,5185" coordsize="5,10">
              <v:shape style="position:absolute;left:7051;top:5185;width:5;height:10" coordorigin="7051,5185" coordsize="5,10" path="m7051,5190l7056,5190e" filled="f" stroked="t" strokeweight=".58001pt" strokecolor="#000000">
                <v:path arrowok="t"/>
              </v:shape>
            </v:group>
            <v:group style="position:absolute;left:7051;top:5185;width:2;height:10" coordorigin="7051,5185" coordsize="2,10">
              <v:shape style="position:absolute;left:7051;top:5185;width:2;height:10" coordorigin="7051,5185" coordsize="0,10" path="m7051,5195l7051,5185e" filled="t" fillcolor="#000000" stroked="f">
                <v:path arrowok="t"/>
                <v:fill type="solid"/>
              </v:shape>
            </v:group>
            <v:group style="position:absolute;left:9881;top:5192;width:106;height:121" coordorigin="9881,5192" coordsize="106,121">
              <v:shape style="position:absolute;left:9881;top:5192;width:106;height:121" coordorigin="9881,5192" coordsize="106,121" path="m9944,5254l9886,5287,9881,5295,9881,5313,9895,5305,9970,5263,9960,5263,9944,5254xe" filled="t" fillcolor="#000000" stroked="f">
                <v:path arrowok="t"/>
                <v:fill type="solid"/>
              </v:shape>
              <v:shape style="position:absolute;left:9881;top:5192;width:106;height:121" coordorigin="9881,5192" coordsize="106,121" path="m9960,5245l9944,5254,9960,5263,9970,5263,9960,5245xe" filled="t" fillcolor="#000000" stroked="f">
                <v:path arrowok="t"/>
                <v:fill type="solid"/>
              </v:shape>
              <v:shape style="position:absolute;left:9881;top:5192;width:106;height:121" coordorigin="9881,5192" coordsize="106,121" path="m9971,5245l9960,5245,9970,5263,9986,5253,9971,5245xe" filled="t" fillcolor="#000000" stroked="f">
                <v:path arrowok="t"/>
                <v:fill type="solid"/>
              </v:shape>
              <v:shape style="position:absolute;left:9881;top:5192;width:106;height:121" coordorigin="9881,5192" coordsize="106,121" path="m9896,5202l9901,5210,9901,5229,9944,5254,9960,5245,9971,5245,9896,5202xe" filled="t" fillcolor="#000000" stroked="f">
                <v:path arrowok="t"/>
                <v:fill type="solid"/>
              </v:shape>
              <v:shape style="position:absolute;left:9881;top:5192;width:106;height:121" coordorigin="9881,5192" coordsize="106,121" path="m9881,5192l9881,5253,9901,5253,9901,5229,9886,5220,9896,5202,9881,5192xe" filled="t" fillcolor="#000000" stroked="f">
                <v:path arrowok="t"/>
                <v:fill type="solid"/>
              </v:shape>
              <v:shape style="position:absolute;left:9881;top:5192;width:106;height:121" coordorigin="9881,5192" coordsize="106,121" path="m9896,5202l9886,5220,9901,5229,9901,5210,9896,5202xe" filled="t" fillcolor="#000000" stroked="f">
                <v:path arrowok="t"/>
                <v:fill type="solid"/>
              </v:shape>
            </v:group>
            <v:group style="position:absolute;left:9881;top:5253;width:20;height:42" coordorigin="9881,5253" coordsize="20,42">
              <v:shape style="position:absolute;left:9881;top:5253;width:20;height:42" coordorigin="9881,5253" coordsize="20,42" path="m9881,5274l9901,5274e" filled="f" stroked="t" strokeweight="2.2pt" strokecolor="#000000">
                <v:path arrowok="t"/>
              </v:shape>
            </v:group>
            <v:group style="position:absolute;left:9890;top:5210;width:74;height:85" coordorigin="9890,5210" coordsize="74,85">
              <v:shape style="position:absolute;left:9890;top:5210;width:74;height:85" coordorigin="9890,5210" coordsize="74,85" path="m9890,5210l9890,5295,9965,5253,9890,5210xe" filled="t" fillcolor="#000000" stroked="f">
                <v:path arrowok="t"/>
                <v:fill type="solid"/>
              </v:shape>
            </v:group>
            <v:group style="position:absolute;left:2842;top:5253;width:7044;height:2" coordorigin="2842,5253" coordsize="7044,2">
              <v:shape style="position:absolute;left:2842;top:5253;width:7044;height:2" coordorigin="2842,5253" coordsize="7044,0" path="m2842,5253l9886,5253e" filled="f" stroked="t" strokeweight=".579980pt" strokecolor="#000000">
                <v:path arrowok="t"/>
              </v:shape>
            </v:group>
            <v:group style="position:absolute;left:4309;top:3277;width:10;height:5" coordorigin="4309,3277" coordsize="10,5">
              <v:shape style="position:absolute;left:4309;top:3277;width:10;height:5" coordorigin="4309,3277" coordsize="10,5" path="m4309,3279l4319,3279e" filled="f" stroked="t" strokeweight=".33999pt" strokecolor="#000000">
                <v:path arrowok="t"/>
              </v:shape>
            </v:group>
            <v:group style="position:absolute;left:4309;top:3282;width:10;height:40" coordorigin="4309,3282" coordsize="10,40">
              <v:shape style="position:absolute;left:4309;top:3282;width:10;height:40" coordorigin="4309,3282" coordsize="10,40" path="m4309,3302l4319,3302e" filled="f" stroked="t" strokeweight="2.08pt" strokecolor="#000000">
                <v:path arrowok="t"/>
              </v:shape>
            </v:group>
            <v:group style="position:absolute;left:4309;top:3401;width:10;height:5" coordorigin="4309,3401" coordsize="10,5">
              <v:shape style="position:absolute;left:4309;top:3401;width:10;height:5" coordorigin="4309,3401" coordsize="10,5" path="m4309,3403l4319,3403e" filled="f" stroked="t" strokeweight=".33999pt" strokecolor="#000000">
                <v:path arrowok="t"/>
              </v:shape>
            </v:group>
            <v:group style="position:absolute;left:4309;top:3405;width:10;height:73" coordorigin="4309,3405" coordsize="10,73">
              <v:shape style="position:absolute;left:4309;top:3405;width:10;height:73" coordorigin="4309,3405" coordsize="10,73" path="m4309,3442l4319,3442e" filled="f" stroked="t" strokeweight="3.76pt" strokecolor="#000000">
                <v:path arrowok="t"/>
              </v:shape>
            </v:group>
            <v:group style="position:absolute;left:4309;top:3557;width:10;height:5" coordorigin="4309,3557" coordsize="10,5">
              <v:shape style="position:absolute;left:4309;top:3557;width:10;height:5" coordorigin="4309,3557" coordsize="10,5" path="m4309,3559l4319,3559e" filled="f" stroked="t" strokeweight=".34005pt" strokecolor="#000000">
                <v:path arrowok="t"/>
              </v:shape>
            </v:group>
            <v:group style="position:absolute;left:4309;top:3561;width:10;height:73" coordorigin="4309,3561" coordsize="10,73">
              <v:shape style="position:absolute;left:4309;top:3561;width:10;height:73" coordorigin="4309,3561" coordsize="10,73" path="m4309,3598l4319,3598e" filled="f" stroked="t" strokeweight="3.76pt" strokecolor="#000000">
                <v:path arrowok="t"/>
              </v:shape>
            </v:group>
            <v:group style="position:absolute;left:4309;top:3713;width:10;height:5" coordorigin="4309,3713" coordsize="10,5">
              <v:shape style="position:absolute;left:4309;top:3713;width:10;height:5" coordorigin="4309,3713" coordsize="10,5" path="m4309,3715l4319,3715e" filled="f" stroked="t" strokeweight=".34005pt" strokecolor="#000000">
                <v:path arrowok="t"/>
              </v:shape>
            </v:group>
            <v:group style="position:absolute;left:4309;top:3717;width:10;height:74" coordorigin="4309,3717" coordsize="10,74">
              <v:shape style="position:absolute;left:4309;top:3717;width:10;height:74" coordorigin="4309,3717" coordsize="10,74" path="m4309,3755l4319,3755e" filled="f" stroked="t" strokeweight="3.82pt" strokecolor="#000000">
                <v:path arrowok="t"/>
              </v:shape>
            </v:group>
            <v:group style="position:absolute;left:4309;top:3870;width:10;height:5" coordorigin="4309,3870" coordsize="10,5">
              <v:shape style="position:absolute;left:4309;top:3870;width:10;height:5" coordorigin="4309,3870" coordsize="10,5" path="m4309,3872l4319,3872e" filled="f" stroked="t" strokeweight=".33999pt" strokecolor="#000000">
                <v:path arrowok="t"/>
              </v:shape>
            </v:group>
            <v:group style="position:absolute;left:4309;top:3875;width:10;height:73" coordorigin="4309,3875" coordsize="10,73">
              <v:shape style="position:absolute;left:4309;top:3875;width:10;height:73" coordorigin="4309,3875" coordsize="10,73" path="m4309,3911l4319,3911e" filled="f" stroked="t" strokeweight="3.76pt" strokecolor="#000000">
                <v:path arrowok="t"/>
              </v:shape>
            </v:group>
            <v:group style="position:absolute;left:4309;top:4026;width:10;height:5" coordorigin="4309,4026" coordsize="10,5">
              <v:shape style="position:absolute;left:4309;top:4026;width:10;height:5" coordorigin="4309,4026" coordsize="10,5" path="m4309,4028l4319,4028e" filled="f" stroked="t" strokeweight=".33999pt" strokecolor="#000000">
                <v:path arrowok="t"/>
              </v:shape>
            </v:group>
            <v:group style="position:absolute;left:4309;top:4031;width:10;height:73" coordorigin="4309,4031" coordsize="10,73">
              <v:shape style="position:absolute;left:4309;top:4031;width:10;height:73" coordorigin="4309,4031" coordsize="10,73" path="m4309,4067l4319,4067e" filled="f" stroked="t" strokeweight="3.76pt" strokecolor="#000000">
                <v:path arrowok="t"/>
              </v:shape>
            </v:group>
            <v:group style="position:absolute;left:4309;top:4183;width:10;height:5" coordorigin="4309,4183" coordsize="10,5">
              <v:shape style="position:absolute;left:4309;top:4183;width:10;height:5" coordorigin="4309,4183" coordsize="10,5" path="m4309,4185l4319,4185e" filled="f" stroked="t" strokeweight=".34002pt" strokecolor="#000000">
                <v:path arrowok="t"/>
              </v:shape>
            </v:group>
            <v:group style="position:absolute;left:4309;top:4188;width:10;height:73" coordorigin="4309,4188" coordsize="10,73">
              <v:shape style="position:absolute;left:4309;top:4188;width:10;height:73" coordorigin="4309,4188" coordsize="10,73" path="m4309,4224l4319,4224e" filled="f" stroked="t" strokeweight="3.76pt" strokecolor="#000000">
                <v:path arrowok="t"/>
              </v:shape>
            </v:group>
            <v:group style="position:absolute;left:4309;top:4339;width:10;height:5" coordorigin="4309,4339" coordsize="10,5">
              <v:shape style="position:absolute;left:4309;top:4339;width:10;height:5" coordorigin="4309,4339" coordsize="10,5" path="m4309,4341l4319,4341e" filled="f" stroked="t" strokeweight=".33999pt" strokecolor="#000000">
                <v:path arrowok="t"/>
              </v:shape>
            </v:group>
            <v:group style="position:absolute;left:4309;top:4344;width:10;height:73" coordorigin="4309,4344" coordsize="10,73">
              <v:shape style="position:absolute;left:4309;top:4344;width:10;height:73" coordorigin="4309,4344" coordsize="10,73" path="m4309,4380l4319,4380e" filled="f" stroked="t" strokeweight="3.76pt" strokecolor="#000000">
                <v:path arrowok="t"/>
              </v:shape>
            </v:group>
            <v:group style="position:absolute;left:4309;top:4496;width:10;height:5" coordorigin="4309,4496" coordsize="10,5">
              <v:shape style="position:absolute;left:4309;top:4496;width:10;height:5" coordorigin="4309,4496" coordsize="10,5" path="m4309,4499l4319,4499e" filled="f" stroked="t" strokeweight=".34002pt" strokecolor="#000000">
                <v:path arrowok="t"/>
              </v:shape>
            </v:group>
            <v:group style="position:absolute;left:4309;top:4501;width:10;height:73" coordorigin="4309,4501" coordsize="10,73">
              <v:shape style="position:absolute;left:4309;top:4501;width:10;height:73" coordorigin="4309,4501" coordsize="10,73" path="m4309,4538l4319,4538e" filled="f" stroked="t" strokeweight="3.76pt" strokecolor="#000000">
                <v:path arrowok="t"/>
              </v:shape>
            </v:group>
            <v:group style="position:absolute;left:4309;top:4652;width:10;height:5" coordorigin="4309,4652" coordsize="10,5">
              <v:shape style="position:absolute;left:4309;top:4652;width:10;height:5" coordorigin="4309,4652" coordsize="10,5" path="m4309,4655l4319,4655e" filled="f" stroked="t" strokeweight=".33999pt" strokecolor="#000000">
                <v:path arrowok="t"/>
              </v:shape>
            </v:group>
            <v:group style="position:absolute;left:4309;top:4657;width:10;height:73" coordorigin="4309,4657" coordsize="10,73">
              <v:shape style="position:absolute;left:4309;top:4657;width:10;height:73" coordorigin="4309,4657" coordsize="10,73" path="m4309,4694l4319,4694e" filled="f" stroked="t" strokeweight="3.76pt" strokecolor="#000000">
                <v:path arrowok="t"/>
              </v:shape>
            </v:group>
            <v:group style="position:absolute;left:4309;top:4809;width:10;height:5" coordorigin="4309,4809" coordsize="10,5">
              <v:shape style="position:absolute;left:4309;top:4809;width:10;height:5" coordorigin="4309,4809" coordsize="10,5" path="m4309,4812l4319,4812e" filled="f" stroked="t" strokeweight=".33999pt" strokecolor="#000000">
                <v:path arrowok="t"/>
              </v:shape>
            </v:group>
            <v:group style="position:absolute;left:4309;top:4814;width:10;height:73" coordorigin="4309,4814" coordsize="10,73">
              <v:shape style="position:absolute;left:4309;top:4814;width:10;height:73" coordorigin="4309,4814" coordsize="10,73" path="m4309,4851l4319,4851e" filled="f" stroked="t" strokeweight="3.76pt" strokecolor="#000000">
                <v:path arrowok="t"/>
              </v:shape>
            </v:group>
            <v:group style="position:absolute;left:4309;top:4965;width:10;height:5" coordorigin="4309,4965" coordsize="10,5">
              <v:shape style="position:absolute;left:4309;top:4965;width:10;height:5" coordorigin="4309,4965" coordsize="10,5" path="m4309,4968l4319,4968e" filled="f" stroked="t" strokeweight=".34002pt" strokecolor="#000000">
                <v:path arrowok="t"/>
              </v:shape>
            </v:group>
            <v:group style="position:absolute;left:4309;top:4970;width:10;height:73" coordorigin="4309,4970" coordsize="10,73">
              <v:shape style="position:absolute;left:4309;top:4970;width:10;height:73" coordorigin="4309,4970" coordsize="10,73" path="m4309,5007l4319,5007e" filled="f" stroked="t" strokeweight="3.76pt" strokecolor="#000000">
                <v:path arrowok="t"/>
              </v:shape>
            </v:group>
            <v:group style="position:absolute;left:4309;top:5123;width:10;height:5" coordorigin="4309,5123" coordsize="10,5">
              <v:shape style="position:absolute;left:4309;top:5123;width:10;height:5" coordorigin="4309,5123" coordsize="10,5" path="m4309,5125l4319,5125e" filled="f" stroked="t" strokeweight=".33999pt" strokecolor="#000000">
                <v:path arrowok="t"/>
              </v:shape>
            </v:group>
            <v:group style="position:absolute;left:4309;top:5127;width:10;height:73" coordorigin="4309,5127" coordsize="10,73">
              <v:shape style="position:absolute;left:4309;top:5127;width:10;height:73" coordorigin="4309,5127" coordsize="10,73" path="m4309,5164l4319,5164e" filled="f" stroked="t" strokeweight="3.76pt" strokecolor="#000000">
                <v:path arrowok="t"/>
              </v:shape>
            </v:group>
            <v:group style="position:absolute;left:4309;top:5279;width:10;height:5" coordorigin="4309,5279" coordsize="10,5">
              <v:shape style="position:absolute;left:4309;top:5279;width:10;height:5" coordorigin="4309,5279" coordsize="10,5" path="m4309,5281l4319,5281e" filled="f" stroked="t" strokeweight=".33999pt" strokecolor="#000000">
                <v:path arrowok="t"/>
              </v:shape>
            </v:group>
            <v:group style="position:absolute;left:4309;top:5283;width:10;height:73" coordorigin="4309,5283" coordsize="10,73">
              <v:shape style="position:absolute;left:4309;top:5283;width:10;height:73" coordorigin="4309,5283" coordsize="10,73" path="m4309,5320l4319,5320e" filled="f" stroked="t" strokeweight="3.76pt" strokecolor="#000000">
                <v:path arrowok="t"/>
              </v:shape>
            </v:group>
            <v:group style="position:absolute;left:4309;top:5435;width:10;height:5" coordorigin="4309,5435" coordsize="10,5">
              <v:shape style="position:absolute;left:4309;top:5435;width:10;height:5" coordorigin="4309,5435" coordsize="10,5" path="m4309,5437l4319,5437e" filled="f" stroked="t" strokeweight=".33999pt" strokecolor="#000000">
                <v:path arrowok="t"/>
              </v:shape>
            </v:group>
            <v:group style="position:absolute;left:4309;top:5439;width:10;height:74" coordorigin="4309,5439" coordsize="10,74">
              <v:shape style="position:absolute;left:4309;top:5439;width:10;height:74" coordorigin="4309,5439" coordsize="10,74" path="m4309,5477l4319,5477e" filled="f" stroked="t" strokeweight="3.82pt" strokecolor="#000000">
                <v:path arrowok="t"/>
              </v:shape>
            </v:group>
            <v:group style="position:absolute;left:4309;top:5592;width:10;height:44" coordorigin="4309,5592" coordsize="10,44">
              <v:shape style="position:absolute;left:4309;top:5592;width:10;height:44" coordorigin="4309,5592" coordsize="10,44" path="m4309,5614l4319,5614e" filled="f" stroked="t" strokeweight="2.320pt" strokecolor="#000000">
                <v:path arrowok="t"/>
              </v:shape>
            </v:group>
            <v:group style="position:absolute;left:2849;top:5441;width:104;height:121" coordorigin="2849,5441" coordsize="104,121">
              <v:shape style="position:absolute;left:2849;top:5441;width:104;height:121" coordorigin="2849,5441" coordsize="104,121" path="m2953,5501l2933,5501,2933,5525,2948,5534,2938,5552,2953,5562,2953,5501xe" filled="t" fillcolor="#000000" stroked="f">
                <v:path arrowok="t"/>
                <v:fill type="solid"/>
              </v:shape>
              <v:shape style="position:absolute;left:2849;top:5441;width:104;height:121" coordorigin="2849,5441" coordsize="104,121" path="m2866,5491l2849,5501,2864,5509,2938,5552,2933,5544,2933,5525,2906,5509,2875,5509,2866,5491xe" filled="t" fillcolor="#000000" stroked="f">
                <v:path arrowok="t"/>
                <v:fill type="solid"/>
              </v:shape>
              <v:shape style="position:absolute;left:2849;top:5441;width:104;height:121" coordorigin="2849,5441" coordsize="104,121" path="m2933,5525l2933,5544,2938,5552,2948,5534,2933,5525xe" filled="t" fillcolor="#000000" stroked="f">
                <v:path arrowok="t"/>
                <v:fill type="solid"/>
              </v:shape>
              <v:shape style="position:absolute;left:2849;top:5441;width:104;height:121" coordorigin="2849,5441" coordsize="104,121" path="m2953,5441l2866,5491,2875,5509,2891,5500,2875,5491,2907,5491,2948,5467,2953,5459,2953,5441xe" filled="t" fillcolor="#000000" stroked="f">
                <v:path arrowok="t"/>
                <v:fill type="solid"/>
              </v:shape>
              <v:shape style="position:absolute;left:2849;top:5441;width:104;height:121" coordorigin="2849,5441" coordsize="104,121" path="m2891,5500l2875,5509,2906,5509,2891,5500xe" filled="t" fillcolor="#000000" stroked="f">
                <v:path arrowok="t"/>
                <v:fill type="solid"/>
              </v:shape>
              <v:shape style="position:absolute;left:2849;top:5441;width:104;height:121" coordorigin="2849,5441" coordsize="104,121" path="m2907,5491l2875,5491,2891,5500,2907,5491xe" filled="t" fillcolor="#000000" stroked="f">
                <v:path arrowok="t"/>
                <v:fill type="solid"/>
              </v:shape>
            </v:group>
            <v:group style="position:absolute;left:2933;top:5459;width:20;height:42" coordorigin="2933,5459" coordsize="20,42">
              <v:shape style="position:absolute;left:2933;top:5459;width:20;height:42" coordorigin="2933,5459" coordsize="20,42" path="m2933,5480l2953,5480e" filled="f" stroked="t" strokeweight="2.2pt" strokecolor="#000000">
                <v:path arrowok="t"/>
              </v:shape>
            </v:group>
            <v:group style="position:absolute;left:2870;top:5459;width:73;height:85" coordorigin="2870,5459" coordsize="73,85">
              <v:shape style="position:absolute;left:2870;top:5459;width:73;height:85" coordorigin="2870,5459" coordsize="73,85" path="m2944,5459l2870,5501,2944,5544,2944,5459xe" filled="t" fillcolor="#000000" stroked="f">
                <v:path arrowok="t"/>
                <v:fill type="solid"/>
              </v:shape>
            </v:group>
            <v:group style="position:absolute;left:3121;top:5442;width:104;height:121" coordorigin="3121,5442" coordsize="104,121">
              <v:shape style="position:absolute;left:3121;top:5442;width:104;height:121" coordorigin="3121,5442" coordsize="104,121" path="m3185,5501l3126,5535,3121,5544,3121,5563,3137,5553,3211,5510,3200,5510,3185,5501xe" filled="t" fillcolor="#000000" stroked="f">
                <v:path arrowok="t"/>
                <v:fill type="solid"/>
              </v:shape>
              <v:shape style="position:absolute;left:3121;top:5442;width:104;height:121" coordorigin="3121,5442" coordsize="104,121" path="m3200,5492l3185,5501,3200,5510,3211,5510,3200,5492xe" filled="t" fillcolor="#000000" stroked="f">
                <v:path arrowok="t"/>
                <v:fill type="solid"/>
              </v:shape>
              <v:shape style="position:absolute;left:3121;top:5442;width:104;height:121" coordorigin="3121,5442" coordsize="104,121" path="m3210,5492l3200,5492,3211,5510,3226,5502,3210,5492xe" filled="t" fillcolor="#000000" stroked="f">
                <v:path arrowok="t"/>
                <v:fill type="solid"/>
              </v:shape>
              <v:shape style="position:absolute;left:3121;top:5442;width:104;height:121" coordorigin="3121,5442" coordsize="104,121" path="m3136,5450l3142,5459,3142,5477,3185,5501,3200,5492,3210,5492,3136,5450xe" filled="t" fillcolor="#000000" stroked="f">
                <v:path arrowok="t"/>
                <v:fill type="solid"/>
              </v:shape>
              <v:shape style="position:absolute;left:3121;top:5442;width:104;height:121" coordorigin="3121,5442" coordsize="104,121" path="m3121,5442l3121,5501,3142,5501,3142,5477,3126,5468,3136,5450,3121,5442xe" filled="t" fillcolor="#000000" stroked="f">
                <v:path arrowok="t"/>
                <v:fill type="solid"/>
              </v:shape>
              <v:shape style="position:absolute;left:3121;top:5442;width:104;height:121" coordorigin="3121,5442" coordsize="104,121" path="m3136,5450l3126,5468,3142,5477,3142,5459,3136,5450xe" filled="t" fillcolor="#000000" stroked="f">
                <v:path arrowok="t"/>
                <v:fill type="solid"/>
              </v:shape>
            </v:group>
            <v:group style="position:absolute;left:3121;top:5501;width:20;height:43" coordorigin="3121,5501" coordsize="20,43">
              <v:shape style="position:absolute;left:3121;top:5501;width:20;height:43" coordorigin="3121,5501" coordsize="20,43" path="m3121,5522l3142,5522e" filled="f" stroked="t" strokeweight="2.260pt" strokecolor="#000000">
                <v:path arrowok="t"/>
              </v:shape>
            </v:group>
            <v:group style="position:absolute;left:3131;top:5459;width:74;height:85" coordorigin="3131,5459" coordsize="74,85">
              <v:shape style="position:absolute;left:3131;top:5459;width:74;height:85" coordorigin="3131,5459" coordsize="74,85" path="m3131,5459l3131,5544,3205,5501,3131,5459xe" filled="t" fillcolor="#000000" stroked="f">
                <v:path arrowok="t"/>
                <v:fill type="solid"/>
              </v:shape>
            </v:group>
            <v:group style="position:absolute;left:2950;top:5501;width:176;height:2" coordorigin="2950,5501" coordsize="176,2">
              <v:shape style="position:absolute;left:2950;top:5501;width:176;height:2" coordorigin="2950,5501" coordsize="176,0" path="m2950,5501l3126,5501e" filled="f" stroked="t" strokeweight=".58001pt" strokecolor="#000000">
                <v:path arrowok="t"/>
              </v:shape>
            </v:group>
            <v:group style="position:absolute;left:3223;top:5441;width:106;height:121" coordorigin="3223,5441" coordsize="106,121">
              <v:shape style="position:absolute;left:3223;top:5441;width:106;height:121" coordorigin="3223,5441" coordsize="106,121" path="m3329,5501l3308,5501,3308,5525,3324,5534,3313,5552,3329,5562,3329,5501xe" filled="t" fillcolor="#000000" stroked="f">
                <v:path arrowok="t"/>
                <v:fill type="solid"/>
              </v:shape>
              <v:shape style="position:absolute;left:3223;top:5441;width:106;height:121" coordorigin="3223,5441" coordsize="106,121" path="m3240,5491l3223,5501,3239,5509,3313,5552,3308,5544,3308,5525,3281,5509,3250,5509,3240,5491xe" filled="t" fillcolor="#000000" stroked="f">
                <v:path arrowok="t"/>
                <v:fill type="solid"/>
              </v:shape>
              <v:shape style="position:absolute;left:3223;top:5441;width:106;height:121" coordorigin="3223,5441" coordsize="106,121" path="m3308,5525l3308,5544,3313,5552,3324,5534,3308,5525xe" filled="t" fillcolor="#000000" stroked="f">
                <v:path arrowok="t"/>
                <v:fill type="solid"/>
              </v:shape>
              <v:shape style="position:absolute;left:3223;top:5441;width:106;height:121" coordorigin="3223,5441" coordsize="106,121" path="m3329,5441l3314,5449,3240,5491,3250,5509,3265,5500,3250,5491,3281,5491,3324,5467,3329,5459,3329,5441xe" filled="t" fillcolor="#000000" stroked="f">
                <v:path arrowok="t"/>
                <v:fill type="solid"/>
              </v:shape>
              <v:shape style="position:absolute;left:3223;top:5441;width:106;height:121" coordorigin="3223,5441" coordsize="106,121" path="m3265,5500l3250,5509,3281,5509,3265,5500xe" filled="t" fillcolor="#000000" stroked="f">
                <v:path arrowok="t"/>
                <v:fill type="solid"/>
              </v:shape>
              <v:shape style="position:absolute;left:3223;top:5441;width:106;height:121" coordorigin="3223,5441" coordsize="106,121" path="m3281,5491l3250,5491,3265,5500,3281,5491xe" filled="t" fillcolor="#000000" stroked="f">
                <v:path arrowok="t"/>
                <v:fill type="solid"/>
              </v:shape>
            </v:group>
            <v:group style="position:absolute;left:3308;top:5459;width:20;height:42" coordorigin="3308,5459" coordsize="20,42">
              <v:shape style="position:absolute;left:3308;top:5459;width:20;height:42" coordorigin="3308,5459" coordsize="20,42" path="m3308,5480l3329,5480e" filled="f" stroked="t" strokeweight="2.2pt" strokecolor="#000000">
                <v:path arrowok="t"/>
              </v:shape>
            </v:group>
            <v:group style="position:absolute;left:3245;top:5459;width:74;height:85" coordorigin="3245,5459" coordsize="74,85">
              <v:shape style="position:absolute;left:3245;top:5459;width:74;height:85" coordorigin="3245,5459" coordsize="74,85" path="m3319,5459l3245,5501,3319,5544,3319,5459xe" filled="t" fillcolor="#000000" stroked="f">
                <v:path arrowok="t"/>
                <v:fill type="solid"/>
              </v:shape>
            </v:group>
            <v:group style="position:absolute;left:3890;top:5442;width:103;height:121" coordorigin="3890,5442" coordsize="103,121">
              <v:shape style="position:absolute;left:3890;top:5442;width:103;height:121" coordorigin="3890,5442" coordsize="103,121" path="m3953,5501l3895,5535,3890,5544,3890,5563,3906,5553,3979,5510,3968,5510,3953,5501xe" filled="t" fillcolor="#000000" stroked="f">
                <v:path arrowok="t"/>
                <v:fill type="solid"/>
              </v:shape>
              <v:shape style="position:absolute;left:3890;top:5442;width:103;height:121" coordorigin="3890,5442" coordsize="103,121" path="m3968,5492l3953,5501,3968,5510,3979,5510,3968,5492xe" filled="t" fillcolor="#000000" stroked="f">
                <v:path arrowok="t"/>
                <v:fill type="solid"/>
              </v:shape>
              <v:shape style="position:absolute;left:3890;top:5442;width:103;height:121" coordorigin="3890,5442" coordsize="103,121" path="m3978,5492l3968,5492,3979,5510,3994,5502,3978,5492xe" filled="t" fillcolor="#000000" stroked="f">
                <v:path arrowok="t"/>
                <v:fill type="solid"/>
              </v:shape>
              <v:shape style="position:absolute;left:3890;top:5442;width:103;height:121" coordorigin="3890,5442" coordsize="103,121" path="m3905,5450l3911,5459,3911,5477,3953,5501,3968,5492,3978,5492,3905,5450xe" filled="t" fillcolor="#000000" stroked="f">
                <v:path arrowok="t"/>
                <v:fill type="solid"/>
              </v:shape>
              <v:shape style="position:absolute;left:3890;top:5442;width:103;height:121" coordorigin="3890,5442" coordsize="103,121" path="m3890,5442l3890,5501,3911,5501,3911,5477,3895,5468,3905,5450,3890,5442xe" filled="t" fillcolor="#000000" stroked="f">
                <v:path arrowok="t"/>
                <v:fill type="solid"/>
              </v:shape>
              <v:shape style="position:absolute;left:3890;top:5442;width:103;height:121" coordorigin="3890,5442" coordsize="103,121" path="m3905,5450l3895,5468,3911,5477,3911,5459,3905,5450xe" filled="t" fillcolor="#000000" stroked="f">
                <v:path arrowok="t"/>
                <v:fill type="solid"/>
              </v:shape>
            </v:group>
            <v:group style="position:absolute;left:3890;top:5501;width:20;height:43" coordorigin="3890,5501" coordsize="20,43">
              <v:shape style="position:absolute;left:3890;top:5501;width:20;height:43" coordorigin="3890,5501" coordsize="20,43" path="m3890,5522l3911,5522e" filled="f" stroked="t" strokeweight="2.260pt" strokecolor="#000000">
                <v:path arrowok="t"/>
              </v:shape>
            </v:group>
            <v:group style="position:absolute;left:3900;top:5459;width:73;height:85" coordorigin="3900,5459" coordsize="73,85">
              <v:shape style="position:absolute;left:3900;top:5459;width:73;height:85" coordorigin="3900,5459" coordsize="73,85" path="m3900,5459l3900,5544,3973,5501,3900,5459xe" filled="t" fillcolor="#000000" stroked="f">
                <v:path arrowok="t"/>
                <v:fill type="solid"/>
              </v:shape>
            </v:group>
            <v:group style="position:absolute;left:3324;top:5501;width:570;height:2" coordorigin="3324,5501" coordsize="570,2">
              <v:shape style="position:absolute;left:3324;top:5501;width:570;height:2" coordorigin="3324,5501" coordsize="570,0" path="m3324,5501l3894,5501e" filled="f" stroked="t" strokeweight=".58001pt" strokecolor="#000000">
                <v:path arrowok="t"/>
              </v:shape>
            </v:group>
            <v:group style="position:absolute;left:3998;top:1143;width:42;height:19" coordorigin="3998,1143" coordsize="42,19">
              <v:shape style="position:absolute;left:3998;top:1143;width:42;height:19" coordorigin="3998,1143" coordsize="42,19" path="m4038,1143l3998,1153,4001,1163,4040,1153,4038,1143xe" filled="t" fillcolor="#000000" stroked="f">
                <v:path arrowok="t"/>
                <v:fill type="solid"/>
              </v:shape>
            </v:group>
            <v:group style="position:absolute;left:4116;top:1103;width:82;height:30" coordorigin="4116,1103" coordsize="82,30">
              <v:shape style="position:absolute;left:4116;top:1103;width:82;height:30" coordorigin="4116,1103" coordsize="82,30" path="m4195,1103l4116,1123,4118,1133,4198,1112,4195,1103xe" filled="t" fillcolor="#000000" stroked="f">
                <v:path arrowok="t"/>
                <v:fill type="solid"/>
              </v:shape>
            </v:group>
            <v:group style="position:absolute;left:4274;top:1063;width:82;height:29" coordorigin="4274,1063" coordsize="82,29">
              <v:shape style="position:absolute;left:4274;top:1063;width:82;height:29" coordorigin="4274,1063" coordsize="82,29" path="m4354,1063l4274,1082,4277,1092,4356,1073,4354,1063xe" filled="t" fillcolor="#000000" stroked="f">
                <v:path arrowok="t"/>
                <v:fill type="solid"/>
              </v:shape>
            </v:group>
            <v:group style="position:absolute;left:4433;top:1025;width:83;height:29" coordorigin="4433,1025" coordsize="83,29">
              <v:shape style="position:absolute;left:4433;top:1025;width:83;height:29" coordorigin="4433,1025" coordsize="83,29" path="m4513,1025l4433,1044,4435,1053,4516,1034,4513,1025xe" filled="t" fillcolor="#000000" stroked="f">
                <v:path arrowok="t"/>
                <v:fill type="solid"/>
              </v:shape>
            </v:group>
            <v:group style="position:absolute;left:4592;top:989;width:82;height:28" coordorigin="4592,989" coordsize="82,28">
              <v:shape style="position:absolute;left:4592;top:989;width:82;height:28" coordorigin="4592,989" coordsize="82,28" path="m4672,989l4592,1007,4595,1016,4674,998,4672,989xe" filled="t" fillcolor="#000000" stroked="f">
                <v:path arrowok="t"/>
                <v:fill type="solid"/>
              </v:shape>
            </v:group>
            <v:group style="position:absolute;left:4752;top:967;width:18;height:13" coordorigin="4752,967" coordsize="18,13">
              <v:shape style="position:absolute;left:4752;top:967;width:18;height:13" coordorigin="4752,967" coordsize="18,13" path="m4768,967l4752,971,4754,980,4770,977,4768,967xe" filled="t" fillcolor="#000000" stroked="f">
                <v:path arrowok="t"/>
                <v:fill type="solid"/>
              </v:shape>
            </v:group>
            <v:group style="position:absolute;left:4768;top:954;width:66;height:23" coordorigin="4768,954" coordsize="66,23">
              <v:shape style="position:absolute;left:4768;top:954;width:66;height:23" coordorigin="4768,954" coordsize="66,23" path="m4831,954l4768,967,4770,977,4834,963,4831,954xe" filled="t" fillcolor="#000000" stroked="f">
                <v:path arrowok="t"/>
                <v:fill type="solid"/>
              </v:shape>
            </v:group>
            <v:group style="position:absolute;left:4912;top:930;width:43;height:18" coordorigin="4912,930" coordsize="43,18">
              <v:shape style="position:absolute;left:4912;top:930;width:43;height:18" coordorigin="4912,930" coordsize="43,18" path="m4954,930l4952,930,4912,938,4914,948,4955,939,4954,930xe" filled="t" fillcolor="#000000" stroked="f">
                <v:path arrowok="t"/>
                <v:fill type="solid"/>
              </v:shape>
            </v:group>
            <v:group style="position:absolute;left:4954;top:923;width:41;height:17" coordorigin="4954,923" coordsize="41,17">
              <v:shape style="position:absolute;left:4954;top:923;width:41;height:17" coordorigin="4954,923" coordsize="41,17" path="m4993,923l4954,930,4955,939,4994,932,4993,923xe" filled="t" fillcolor="#000000" stroked="f">
                <v:path arrowok="t"/>
                <v:fill type="solid"/>
              </v:shape>
            </v:group>
            <v:group style="position:absolute;left:5074;top:895;width:65;height:22" coordorigin="5074,895" coordsize="65,22">
              <v:shape style="position:absolute;left:5074;top:895;width:65;height:22" coordorigin="5074,895" coordsize="65,22" path="m5137,895l5074,907,5075,917,5138,905,5137,895xe" filled="t" fillcolor="#000000" stroked="f">
                <v:path arrowok="t"/>
                <v:fill type="solid"/>
              </v:shape>
            </v:group>
            <v:group style="position:absolute;left:5137;top:893;width:18;height:12" coordorigin="5137,893" coordsize="18,12">
              <v:shape style="position:absolute;left:5137;top:893;width:18;height:12" coordorigin="5137,893" coordsize="18,12" path="m5154,893l5137,895,5138,905,5155,902,5154,893xe" filled="t" fillcolor="#000000" stroked="f">
                <v:path arrowok="t"/>
                <v:fill type="solid"/>
              </v:shape>
            </v:group>
            <v:group style="position:absolute;left:5234;top:866;width:82;height:23" coordorigin="5234,866" coordsize="82,23">
              <v:shape style="position:absolute;left:5234;top:866;width:82;height:23" coordorigin="5234,866" coordsize="82,23" path="m5315,866l5234,879,5236,889,5316,876,5315,866xe" filled="t" fillcolor="#000000" stroked="f">
                <v:path arrowok="t"/>
                <v:fill type="solid"/>
              </v:shape>
            </v:group>
            <v:group style="position:absolute;left:5395;top:845;width:83;height:20" coordorigin="5395,845" coordsize="83,20">
              <v:shape style="position:absolute;left:5395;top:845;width:83;height:20" coordorigin="5395,845" coordsize="83,20" path="m5477,845l5395,855,5396,865,5478,854,5477,845xe" filled="t" fillcolor="#000000" stroked="f">
                <v:path arrowok="t"/>
                <v:fill type="solid"/>
              </v:shape>
            </v:group>
            <v:group style="position:absolute;left:5557;top:829;width:40;height:14" coordorigin="5557,829" coordsize="40,14">
              <v:shape style="position:absolute;left:5557;top:829;width:40;height:14" coordorigin="5557,829" coordsize="40,14" path="m5596,829l5557,834,5558,843,5597,839,5596,829xe" filled="t" fillcolor="#000000" stroked="f">
                <v:path arrowok="t"/>
                <v:fill type="solid"/>
              </v:shape>
            </v:group>
            <v:group style="position:absolute;left:5596;top:824;width:44;height:14" coordorigin="5596,824" coordsize="44,14">
              <v:shape style="position:absolute;left:5596;top:824;width:44;height:14" coordorigin="5596,824" coordsize="44,14" path="m5639,824l5596,829,5597,839,5640,834,5639,824xe" filled="t" fillcolor="#000000" stroked="f">
                <v:path arrowok="t"/>
                <v:fill type="solid"/>
              </v:shape>
            </v:group>
            <v:group style="position:absolute;left:5719;top:811;width:61;height:14" coordorigin="5719,811" coordsize="61,14">
              <v:shape style="position:absolute;left:5719;top:811;width:61;height:14" coordorigin="5719,811" coordsize="61,14" path="m5779,811l5719,816,5720,825,5780,821,5779,811xe" filled="t" fillcolor="#000000" stroked="f">
                <v:path arrowok="t"/>
                <v:fill type="solid"/>
              </v:shape>
            </v:group>
            <v:group style="position:absolute;left:5779;top:809;width:23;height:12" coordorigin="5779,809" coordsize="23,12">
              <v:shape style="position:absolute;left:5779;top:809;width:23;height:12" coordorigin="5779,809" coordsize="23,12" path="m5801,809l5779,811,5780,821,5802,818,5801,809xe" filled="t" fillcolor="#000000" stroked="f">
                <v:path arrowok="t"/>
                <v:fill type="solid"/>
              </v:shape>
            </v:group>
            <v:group style="position:absolute;left:5882;top:798;width:82;height:14" coordorigin="5882,798" coordsize="82,14">
              <v:shape style="position:absolute;left:5882;top:798;width:82;height:14" coordorigin="5882,798" coordsize="82,14" path="m5964,798l5882,803,5882,812,5964,807,5964,798xe" filled="t" fillcolor="#000000" stroked="f">
                <v:path arrowok="t"/>
                <v:fill type="solid"/>
              </v:shape>
            </v:group>
            <v:group style="position:absolute;left:6046;top:792;width:16;height:11" coordorigin="6046,792" coordsize="16,11">
              <v:shape style="position:absolute;left:6046;top:792;width:16;height:11" coordorigin="6046,792" coordsize="16,11" path="m6060,792l6046,793,6047,803,6061,801,6060,801,6060,792xe" filled="t" fillcolor="#000000" stroked="f">
                <v:path arrowok="t"/>
                <v:fill type="solid"/>
              </v:shape>
            </v:group>
            <v:group style="position:absolute;left:6060;top:789;width:67;height:12" coordorigin="6060,789" coordsize="67,12">
              <v:shape style="position:absolute;left:6060;top:789;width:67;height:12" coordorigin="6060,789" coordsize="67,12" path="m6127,789l6060,792,6060,801,6127,799,6127,789xe" filled="t" fillcolor="#000000" stroked="f">
                <v:path arrowok="t"/>
                <v:fill type="solid"/>
              </v:shape>
            </v:group>
            <v:group style="position:absolute;left:6209;top:791;width:82;height:2" coordorigin="6209,791" coordsize="82,2">
              <v:shape style="position:absolute;left:6209;top:791;width:82;height:2" coordorigin="6209,791" coordsize="82,0" path="m6209,791l6290,791e" filled="f" stroked="t" strokeweight=".64pt" strokecolor="#000000">
                <v:path arrowok="t"/>
              </v:shape>
            </v:group>
            <v:group style="position:absolute;left:6372;top:791;width:82;height:2" coordorigin="6372,791" coordsize="82,2">
              <v:shape style="position:absolute;left:6372;top:791;width:82;height:2" coordorigin="6372,791" coordsize="82,0" path="m6372,791l6454,791e" filled="f" stroked="t" strokeweight=".579980pt" strokecolor="#000000">
                <v:path arrowok="t"/>
              </v:shape>
            </v:group>
            <v:group style="position:absolute;left:6535;top:787;width:11;height:10" coordorigin="6535,787" coordsize="11,10">
              <v:shape style="position:absolute;left:6535;top:787;width:11;height:10" coordorigin="6535,787" coordsize="11,10" path="m6535,792l6546,792e" filled="f" stroked="t" strokeweight=".579980pt" strokecolor="#000000">
                <v:path arrowok="t"/>
              </v:shape>
            </v:group>
            <v:group style="position:absolute;left:6546;top:787;width:71;height:12" coordorigin="6546,787" coordsize="71,12">
              <v:shape style="position:absolute;left:6546;top:787;width:71;height:12" coordorigin="6546,787" coordsize="71,12" path="m6546,787l6546,797,6617,799,6617,789,6546,787xe" filled="t" fillcolor="#000000" stroked="f">
                <v:path arrowok="t"/>
                <v:fill type="solid"/>
              </v:shape>
            </v:group>
            <v:group style="position:absolute;left:6698;top:793;width:50;height:12" coordorigin="6698,793" coordsize="50,12">
              <v:shape style="position:absolute;left:6698;top:793;width:50;height:12" coordorigin="6698,793" coordsize="50,12" path="m6698,793l6698,803,6749,805,6749,795,6698,793xe" filled="t" fillcolor="#000000" stroked="f">
                <v:path arrowok="t"/>
                <v:fill type="solid"/>
              </v:shape>
            </v:group>
            <v:group style="position:absolute;left:6749;top:795;width:31;height:11" coordorigin="6749,795" coordsize="31,11">
              <v:shape style="position:absolute;left:6749;top:795;width:31;height:11" coordorigin="6749,795" coordsize="31,11" path="m6749,801l6780,801e" filled="f" stroked="t" strokeweight=".64pt" strokecolor="#000000">
                <v:path arrowok="t"/>
              </v:shape>
            </v:group>
            <v:group style="position:absolute;left:6862;top:803;width:80;height:14" coordorigin="6862,803" coordsize="80,14">
              <v:shape style="position:absolute;left:6862;top:803;width:80;height:14" coordorigin="6862,803" coordsize="80,14" path="m6862,803l6862,812,6942,817,6942,807,6862,803xe" filled="t" fillcolor="#000000" stroked="f">
                <v:path arrowok="t"/>
                <v:fill type="solid"/>
              </v:shape>
            </v:group>
            <v:group style="position:absolute;left:7024;top:815;width:42;height:13" coordorigin="7024,815" coordsize="42,13">
              <v:shape style="position:absolute;left:7024;top:815;width:42;height:13" coordorigin="7024,815" coordsize="42,13" path="m7025,815l7024,824,7064,828,7066,818,7025,815xe" filled="t" fillcolor="#000000" stroked="f">
                <v:path arrowok="t"/>
                <v:fill type="solid"/>
              </v:shape>
            </v:group>
            <v:group style="position:absolute;left:2845;top:4565;width:44;height:10" coordorigin="2845,4565" coordsize="44,10">
              <v:shape style="position:absolute;left:2845;top:4565;width:44;height:10" coordorigin="2845,4565" coordsize="44,10" path="m2845,4569l2890,4569e" filled="f" stroked="t" strokeweight=".579980pt" strokecolor="#000000">
                <v:path arrowok="t"/>
              </v:shape>
            </v:group>
            <v:group style="position:absolute;left:2974;top:4569;width:83;height:2" coordorigin="2974,4569" coordsize="83,2">
              <v:shape style="position:absolute;left:2974;top:4569;width:83;height:2" coordorigin="2974,4569" coordsize="83,0" path="m2974,4569l3056,4569e" filled="f" stroked="t" strokeweight=".579980pt" strokecolor="#000000">
                <v:path arrowok="t"/>
              </v:shape>
            </v:group>
            <v:group style="position:absolute;left:3140;top:4569;width:82;height:2" coordorigin="3140,4569" coordsize="82,2">
              <v:shape style="position:absolute;left:3140;top:4569;width:82;height:2" coordorigin="3140,4569" coordsize="82,0" path="m3140,4569l3222,4569e" filled="f" stroked="t" strokeweight=".579980pt" strokecolor="#000000">
                <v:path arrowok="t"/>
              </v:shape>
            </v:group>
            <v:group style="position:absolute;left:3306;top:4569;width:83;height:2" coordorigin="3306,4569" coordsize="83,2">
              <v:shape style="position:absolute;left:3306;top:4569;width:83;height:2" coordorigin="3306,4569" coordsize="83,0" path="m3306,4569l3389,4569e" filled="f" stroked="t" strokeweight=".579980pt" strokecolor="#000000">
                <v:path arrowok="t"/>
              </v:shape>
            </v:group>
            <v:group style="position:absolute;left:3473;top:4569;width:83;height:2" coordorigin="3473,4569" coordsize="83,2">
              <v:shape style="position:absolute;left:3473;top:4569;width:83;height:2" coordorigin="3473,4569" coordsize="83,0" path="m3473,4569l3556,4569e" filled="f" stroked="t" strokeweight=".579980pt" strokecolor="#000000">
                <v:path arrowok="t"/>
              </v:shape>
            </v:group>
            <v:group style="position:absolute;left:3640;top:4569;width:82;height:2" coordorigin="3640,4569" coordsize="82,2">
              <v:shape style="position:absolute;left:3640;top:4569;width:82;height:2" coordorigin="3640,4569" coordsize="82,0" path="m3640,4569l3721,4569e" filled="f" stroked="t" strokeweight=".579980pt" strokecolor="#000000">
                <v:path arrowok="t"/>
              </v:shape>
            </v:group>
            <v:group style="position:absolute;left:3805;top:4569;width:83;height:2" coordorigin="3805,4569" coordsize="83,2">
              <v:shape style="position:absolute;left:3805;top:4569;width:83;height:2" coordorigin="3805,4569" coordsize="83,0" path="m3805,4569l3888,4569e" filled="f" stroked="t" strokeweight=".579980pt" strokecolor="#000000">
                <v:path arrowok="t"/>
              </v:shape>
            </v:group>
            <v:group style="position:absolute;left:3972;top:4565;width:44;height:10" coordorigin="3972,4565" coordsize="44,10">
              <v:shape style="position:absolute;left:3972;top:4565;width:44;height:10" coordorigin="3972,4565" coordsize="44,10" path="m3972,4569l4016,4569e" filled="f" stroked="t" strokeweight=".579980pt" strokecolor="#000000">
                <v:path arrowok="t"/>
              </v:shape>
            </v:group>
            <v:group style="position:absolute;left:2845;top:1163;width:44;height:10" coordorigin="2845,1163" coordsize="44,10">
              <v:shape style="position:absolute;left:2845;top:1163;width:44;height:10" coordorigin="2845,1163" coordsize="44,10" path="m2845,1167l2890,1167e" filled="f" stroked="t" strokeweight=".58004pt" strokecolor="#000000">
                <v:path arrowok="t"/>
              </v:shape>
            </v:group>
            <v:group style="position:absolute;left:2972;top:1167;width:83;height:2" coordorigin="2972,1167" coordsize="83,2">
              <v:shape style="position:absolute;left:2972;top:1167;width:83;height:2" coordorigin="2972,1167" coordsize="83,0" path="m2972,1167l3055,1167e" filled="f" stroked="t" strokeweight=".58004pt" strokecolor="#000000">
                <v:path arrowok="t"/>
              </v:shape>
            </v:group>
            <v:group style="position:absolute;left:3304;top:1167;width:82;height:2" coordorigin="3304,1167" coordsize="82,2">
              <v:shape style="position:absolute;left:3304;top:1167;width:82;height:2" coordorigin="3304,1167" coordsize="82,0" path="m3304,1167l3385,1167e" filled="f" stroked="t" strokeweight=".58004pt" strokecolor="#000000">
                <v:path arrowok="t"/>
              </v:shape>
            </v:group>
            <v:group style="position:absolute;left:3468;top:1167;width:82;height:2" coordorigin="3468,1167" coordsize="82,2">
              <v:shape style="position:absolute;left:3468;top:1167;width:82;height:2" coordorigin="3468,1167" coordsize="82,0" path="m3468,1167l3550,1167e" filled="f" stroked="t" strokeweight=".58004pt" strokecolor="#000000">
                <v:path arrowok="t"/>
              </v:shape>
            </v:group>
            <v:group style="position:absolute;left:3634;top:1167;width:82;height:2" coordorigin="3634,1167" coordsize="82,2">
              <v:shape style="position:absolute;left:3634;top:1167;width:82;height:2" coordorigin="3634,1167" coordsize="82,0" path="m3634,1167l3715,1167e" filled="f" stroked="t" strokeweight=".58004pt" strokecolor="#000000">
                <v:path arrowok="t"/>
              </v:shape>
            </v:group>
            <v:group style="position:absolute;left:3798;top:1167;width:82;height:2" coordorigin="3798,1167" coordsize="82,2">
              <v:shape style="position:absolute;left:3798;top:1167;width:82;height:2" coordorigin="3798,1167" coordsize="82,0" path="m3798,1167l3880,1167e" filled="f" stroked="t" strokeweight=".58004pt" strokecolor="#000000">
                <v:path arrowok="t"/>
              </v:shape>
            </v:group>
            <v:group style="position:absolute;left:3964;top:1163;width:44;height:10" coordorigin="3964,1163" coordsize="44,10">
              <v:shape style="position:absolute;left:3964;top:1163;width:44;height:10" coordorigin="3964,1163" coordsize="44,10" path="m3964,1167l4008,1167e" filled="f" stroked="t" strokeweight=".58004pt" strokecolor="#000000">
                <v:path arrowok="t"/>
              </v:shape>
            </v:group>
            <v:group style="position:absolute;left:2845;top:1697;width:46;height:10" coordorigin="2845,1697" coordsize="46,10">
              <v:shape style="position:absolute;left:2845;top:1697;width:46;height:10" coordorigin="2845,1697" coordsize="46,10" path="m2845,1701l2891,1701e" filled="f" stroked="t" strokeweight=".579980pt" strokecolor="#000000">
                <v:path arrowok="t"/>
              </v:shape>
            </v:group>
            <v:group style="position:absolute;left:3186;top:1701;width:44;height:2" coordorigin="3186,1701" coordsize="44,2">
              <v:shape style="position:absolute;left:3186;top:1701;width:44;height:2" coordorigin="3186,1701" coordsize="44,0" path="m3186,1701l3230,1701e" filled="f" stroked="t" strokeweight=".579980pt" strokecolor="#000000">
                <v:path arrowok="t"/>
              </v:shape>
            </v:group>
            <v:group style="position:absolute;left:5749;top:654;width:119;height:121" coordorigin="5749,654" coordsize="119,121">
              <v:shape style="position:absolute;left:5749;top:654;width:119;height:121" coordorigin="5749,654" coordsize="119,121" path="m5863,673l5857,680,5839,686,5828,735,5840,746,5827,762,5842,775,5844,757,5863,673xe" filled="t" fillcolor="#000000" stroked="f">
                <v:path arrowok="t"/>
                <v:fill type="solid"/>
              </v:shape>
              <v:shape style="position:absolute;left:5749;top:654;width:119;height:121" coordorigin="5749,654" coordsize="119,121" path="m5768,686l5749,692,5764,704,5827,762,5824,752,5828,735,5778,689,5768,686xe" filled="t" fillcolor="#000000" stroked="f">
                <v:path arrowok="t"/>
                <v:fill type="solid"/>
              </v:shape>
              <v:shape style="position:absolute;left:5749;top:654;width:119;height:121" coordorigin="5749,654" coordsize="119,121" path="m5828,735l5824,752,5827,762,5840,746,5828,735xe" filled="t" fillcolor="#000000" stroked="f">
                <v:path arrowok="t"/>
                <v:fill type="solid"/>
              </v:shape>
              <v:shape style="position:absolute;left:5749;top:654;width:119;height:121" coordorigin="5749,654" coordsize="119,121" path="m5868,654l5851,660,5810,673,5816,693,5839,686,5843,668,5864,668,5868,654xe" filled="t" fillcolor="#000000" stroked="f">
                <v:path arrowok="t"/>
                <v:fill type="solid"/>
              </v:shape>
              <v:shape style="position:absolute;left:5749;top:654;width:119;height:121" coordorigin="5749,654" coordsize="119,121" path="m5843,668l5839,686,5857,680,5863,673,5843,668xe" filled="t" fillcolor="#000000" stroked="f">
                <v:path arrowok="t"/>
                <v:fill type="solid"/>
              </v:shape>
              <v:shape style="position:absolute;left:5749;top:654;width:119;height:121" coordorigin="5749,654" coordsize="119,121" path="m5864,668l5843,668,5863,673,5864,668xe" filled="t" fillcolor="#000000" stroked="f">
                <v:path arrowok="t"/>
                <v:fill type="solid"/>
              </v:shape>
            </v:group>
            <v:group style="position:absolute;left:5768;top:673;width:48;height:34" coordorigin="5768,673" coordsize="48,34">
              <v:shape style="position:absolute;left:5768;top:673;width:48;height:34" coordorigin="5768,673" coordsize="48,34" path="m5810,673l5768,686,5774,707,5816,693,5810,673xe" filled="t" fillcolor="#000000" stroked="f">
                <v:path arrowok="t"/>
                <v:fill type="solid"/>
              </v:shape>
            </v:group>
            <v:group style="position:absolute;left:5771;top:669;width:83;height:84" coordorigin="5771,669" coordsize="83,84">
              <v:shape style="position:absolute;left:5771;top:669;width:83;height:84" coordorigin="5771,669" coordsize="83,84" path="m5854,669l5771,696,5834,753,5854,669xe" filled="t" fillcolor="#000000" stroked="f">
                <v:path arrowok="t"/>
                <v:fill type="solid"/>
              </v:shape>
            </v:group>
            <v:group style="position:absolute;left:5536;top:543;width:5;height:10" coordorigin="5536,543" coordsize="5,10">
              <v:shape style="position:absolute;left:5536;top:543;width:5;height:10" coordorigin="5536,543" coordsize="5,10" path="m5536,548l5540,548e" filled="f" stroked="t" strokeweight=".579980pt" strokecolor="#000000">
                <v:path arrowok="t"/>
              </v:shape>
            </v:group>
            <v:group style="position:absolute;left:5540;top:543;width:259;height:103" coordorigin="5540,543" coordsize="259,103">
              <v:shape style="position:absolute;left:5540;top:543;width:259;height:103" coordorigin="5540,543" coordsize="259,103" path="m5758,600l5742,600,5771,621,5770,621,5782,633,5791,647,5791,645,5800,641,5798,641,5789,627,5789,626,5777,614,5758,600xe" filled="t" fillcolor="#000000" stroked="f">
                <v:path arrowok="t"/>
                <v:fill type="solid"/>
              </v:shape>
              <v:shape style="position:absolute;left:5540;top:543;width:259;height:103" coordorigin="5540,543" coordsize="259,103" path="m5540,543l5540,553,5585,554,5629,560,5628,560,5669,570,5689,576,5708,583,5726,591,5725,591,5742,601,5742,600,5758,600,5748,593,5747,593,5730,583,5712,575,5693,567,5692,566,5671,560,5630,551,5586,545,5585,545,5540,543xe" filled="t" fillcolor="#000000" stroked="f">
                <v:path arrowok="t"/>
                <v:fill type="solid"/>
              </v:shape>
            </v:group>
            <v:group style="position:absolute;left:5791;top:641;width:17;height:19" coordorigin="5791,641" coordsize="17,19">
              <v:shape style="position:absolute;left:5791;top:641;width:17;height:19" coordorigin="5791,641" coordsize="17,19" path="m5800,641l5791,645,5800,660,5808,656,5808,655,5800,641xe" filled="t" fillcolor="#000000" stroked="f">
                <v:path arrowok="t"/>
                <v:fill type="solid"/>
              </v:shape>
            </v:group>
            <v:group style="position:absolute;left:5806;top:672;width:10;height:7" coordorigin="5806,672" coordsize="10,7">
              <v:shape style="position:absolute;left:5806;top:672;width:10;height:7" coordorigin="5806,672" coordsize="10,7" path="m5814,672l5806,675,5807,679,5815,675,5814,672xe" filled="t" fillcolor="#000000" stroked="f">
                <v:path arrowok="t"/>
                <v:fill type="solid"/>
              </v:shape>
            </v:group>
            <v:group style="position:absolute;left:5800;top:656;width:14;height:19" coordorigin="5800,656" coordsize="14,19">
              <v:shape style="position:absolute;left:5800;top:656;width:14;height:19" coordorigin="5800,656" coordsize="14,19" path="m5808,656l5800,660,5806,675,5814,672,5808,656xe" filled="t" fillcolor="#000000" stroked="f">
                <v:path arrowok="t"/>
                <v:fill type="solid"/>
              </v:shape>
            </v:group>
            <v:group style="position:absolute;left:5987;top:5066;width:121;height:104" coordorigin="5987,5066" coordsize="121,104">
              <v:shape style="position:absolute;left:5987;top:5066;width:121;height:104" coordorigin="5987,5066" coordsize="121,104" path="m6082,5071l6048,5130,6058,5145,6040,5156,6048,5171,6058,5155,6096,5087,6091,5087,6100,5081,6082,5071xe" filled="t" fillcolor="#000000" stroked="f">
                <v:path arrowok="t"/>
                <v:fill type="solid"/>
              </v:shape>
              <v:shape style="position:absolute;left:5987;top:5066;width:121;height:104" coordorigin="5987,5066" coordsize="121,104" path="m6006,5066l5987,5066,5996,5082,6040,5156,6040,5145,6048,5130,6014,5071,6006,5066xe" filled="t" fillcolor="#000000" stroked="f">
                <v:path arrowok="t"/>
                <v:fill type="solid"/>
              </v:shape>
              <v:shape style="position:absolute;left:5987;top:5066;width:121;height:104" coordorigin="5987,5066" coordsize="121,104" path="m6048,5130l6040,5145,6040,5156,6058,5145,6048,5130xe" filled="t" fillcolor="#000000" stroked="f">
                <v:path arrowok="t"/>
                <v:fill type="solid"/>
              </v:shape>
              <v:shape style="position:absolute;left:5987;top:5066;width:121;height:104" coordorigin="5987,5066" coordsize="121,104" path="m6108,5066l6049,5066,6049,5087,6073,5087,6082,5071,6105,5071,6108,5066xe" filled="t" fillcolor="#000000" stroked="f">
                <v:path arrowok="t"/>
                <v:fill type="solid"/>
              </v:shape>
              <v:shape style="position:absolute;left:5987;top:5066;width:121;height:104" coordorigin="5987,5066" coordsize="121,104" path="m6100,5081l6091,5087,6096,5087,6100,5081xe" filled="t" fillcolor="#000000" stroked="f">
                <v:path arrowok="t"/>
                <v:fill type="solid"/>
              </v:shape>
              <v:shape style="position:absolute;left:5987;top:5066;width:121;height:104" coordorigin="5987,5066" coordsize="121,104" path="m6105,5071l6082,5071,6100,5081,6105,5071xe" filled="t" fillcolor="#000000" stroked="f">
                <v:path arrowok="t"/>
                <v:fill type="solid"/>
              </v:shape>
            </v:group>
            <v:group style="position:absolute;left:6006;top:5066;width:43;height:20" coordorigin="6006,5066" coordsize="43,20">
              <v:shape style="position:absolute;left:6006;top:5066;width:43;height:20" coordorigin="6006,5066" coordsize="43,20" path="m6006,5076l6049,5076e" filled="f" stroked="t" strokeweight="1.120pt" strokecolor="#000000">
                <v:path arrowok="t"/>
              </v:shape>
            </v:group>
            <v:group style="position:absolute;left:6006;top:5076;width:85;height:74" coordorigin="6006,5076" coordsize="85,74">
              <v:shape style="position:absolute;left:6006;top:5076;width:85;height:74" coordorigin="6006,5076" coordsize="85,74" path="m6091,5076l6006,5076,6049,5150,6091,5076xe" filled="t" fillcolor="#000000" stroked="f">
                <v:path arrowok="t"/>
                <v:fill type="solid"/>
              </v:shape>
            </v:group>
            <v:group style="position:absolute;left:6049;top:4857;width:2;height:218" coordorigin="6049,4857" coordsize="2,218">
              <v:shape style="position:absolute;left:6049;top:4857;width:2;height:218" coordorigin="6049,4857" coordsize="0,218" path="m6049,4857l6049,5076e" filled="f" stroked="t" strokeweight=".58001pt" strokecolor="#000000">
                <v:path arrowok="t"/>
              </v:shape>
            </v:group>
            <v:group style="position:absolute;left:5987;top:5287;width:121;height:106" coordorigin="5987,5287" coordsize="121,106">
              <v:shape style="position:absolute;left:5987;top:5287;width:121;height:106" coordorigin="5987,5287" coordsize="121,106" path="m5996,5377l5987,5393,6048,5393,6048,5388,6014,5388,5996,5377xe" filled="t" fillcolor="#000000" stroked="f">
                <v:path arrowok="t"/>
                <v:fill type="solid"/>
              </v:shape>
              <v:shape style="position:absolute;left:5987;top:5287;width:121;height:106" coordorigin="5987,5287" coordsize="121,106" path="m6058,5304l6058,5313,6048,5329,6082,5388,6090,5393,6108,5393,6100,5378,6058,5304xe" filled="t" fillcolor="#000000" stroked="f">
                <v:path arrowok="t"/>
                <v:fill type="solid"/>
              </v:shape>
              <v:shape style="position:absolute;left:5987;top:5287;width:121;height:106" coordorigin="5987,5287" coordsize="121,106" path="m6023,5372l6005,5372,5996,5377,6014,5388,6023,5372xe" filled="t" fillcolor="#000000" stroked="f">
                <v:path arrowok="t"/>
                <v:fill type="solid"/>
              </v:shape>
              <v:shape style="position:absolute;left:5987;top:5287;width:121;height:106" coordorigin="5987,5287" coordsize="121,106" path="m6048,5372l6023,5372,6014,5388,6048,5388,6048,5372xe" filled="t" fillcolor="#000000" stroked="f">
                <v:path arrowok="t"/>
                <v:fill type="solid"/>
              </v:shape>
              <v:shape style="position:absolute;left:5987;top:5287;width:121;height:106" coordorigin="5987,5287" coordsize="121,106" path="m6048,5287l6040,5303,5996,5377,6005,5372,6023,5372,6048,5329,6040,5313,6058,5304,6048,5287xe" filled="t" fillcolor="#000000" stroked="f">
                <v:path arrowok="t"/>
                <v:fill type="solid"/>
              </v:shape>
              <v:shape style="position:absolute;left:5987;top:5287;width:121;height:106" coordorigin="5987,5287" coordsize="121,106" path="m6058,5304l6040,5313,6048,5329,6058,5313,6058,5304xe" filled="t" fillcolor="#000000" stroked="f">
                <v:path arrowok="t"/>
                <v:fill type="solid"/>
              </v:shape>
            </v:group>
            <v:group style="position:absolute;left:6048;top:5372;width:42;height:20" coordorigin="6048,5372" coordsize="42,20">
              <v:shape style="position:absolute;left:6048;top:5372;width:42;height:20" coordorigin="6048,5372" coordsize="42,20" path="m6048,5382l6090,5382e" filled="f" stroked="t" strokeweight="1.120pt" strokecolor="#000000">
                <v:path arrowok="t"/>
              </v:shape>
            </v:group>
            <v:group style="position:absolute;left:6005;top:5309;width:85;height:74" coordorigin="6005,5309" coordsize="85,74">
              <v:shape style="position:absolute;left:6005;top:5309;width:85;height:74" coordorigin="6005,5309" coordsize="85,74" path="m6048,5309l6005,5383,6090,5383,6048,5309xe" filled="t" fillcolor="#000000" stroked="f">
                <v:path arrowok="t"/>
                <v:fill type="solid"/>
              </v:shape>
            </v:group>
            <v:group style="position:absolute;left:6048;top:5383;width:2;height:197" coordorigin="6048,5383" coordsize="2,197">
              <v:shape style="position:absolute;left:6048;top:5383;width:2;height:197" coordorigin="6048,5383" coordsize="0,197" path="m6048,5383l6048,5580e" filled="f" stroked="t" strokeweight=".58001pt" strokecolor="#000000">
                <v:path arrowok="t"/>
              </v:shape>
            </v:group>
            <v:group style="position:absolute;left:3989;top:4563;width:3082;height:2" coordorigin="3989,4563" coordsize="3082,2">
              <v:shape style="position:absolute;left:3989;top:4563;width:3082;height:2" coordorigin="3989,4563" coordsize="3082,0" path="m3989,4563l7070,4563e" filled="f" stroked="t" strokeweight=".579980pt" strokecolor="#000000">
                <v:path arrowok="t"/>
              </v:shape>
            </v:group>
            <v:group style="position:absolute;left:3988;top:4560;width:10;height:10" coordorigin="3988,4560" coordsize="10,10">
              <v:shape style="position:absolute;left:3988;top:4560;width:10;height:10" coordorigin="3988,4560" coordsize="10,10" path="m3991,4560l3988,4562,3994,4569,3997,4567,3991,4560xe" filled="t" fillcolor="#000000" stroked="f">
                <v:path arrowok="t"/>
                <v:fill type="solid"/>
              </v:shape>
            </v:group>
            <v:group style="position:absolute;left:3218;top:5245;width:10;height:10" coordorigin="3218,5245" coordsize="10,10">
              <v:shape style="position:absolute;left:3218;top:5245;width:10;height:10" coordorigin="3218,5245" coordsize="10,10" path="m3222,5245l3218,5247,3224,5255,3228,5252,3222,5245xe" filled="t" fillcolor="#000000" stroked="f">
                <v:path arrowok="t"/>
                <v:fill type="solid"/>
              </v:shape>
            </v:group>
            <v:group style="position:absolute;left:3222;top:4562;width:772;height:690" coordorigin="3222,4562" coordsize="772,690">
              <v:shape style="position:absolute;left:3222;top:4562;width:772;height:690" coordorigin="3222,4562" coordsize="772,690" path="m3988,4562l3222,5245,3228,5252,3994,4569,3988,4562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20" w:lineRule="exac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GS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(</w:t>
      </w:r>
      <w:r>
        <w:rPr>
          <w:rFonts w:ascii="Arial" w:hAnsi="Arial" w:cs="Arial" w:eastAsia="Arial"/>
          <w:b w:val="0"/>
          <w:bCs w:val="0"/>
          <w:spacing w:val="1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)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line="200" w:lineRule="exact" w:before="19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82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Segoe UI Symbol" w:hAnsi="Segoe UI Symbol" w:cs="Segoe UI Symbol" w:eastAsia="Segoe UI Symbol"/>
          <w:b w:val="0"/>
          <w:bCs w:val="0"/>
          <w:spacing w:val="-2"/>
          <w:w w:val="100"/>
          <w:sz w:val="16"/>
          <w:szCs w:val="16"/>
        </w:rPr>
        <w:t>τ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1</w:t>
      </w:r>
      <w:r>
        <w:rPr>
          <w:rFonts w:ascii="Arial" w:hAnsi="Arial" w:cs="Arial" w:eastAsia="Arial"/>
          <w:b w:val="0"/>
          <w:bCs w:val="0"/>
          <w:spacing w:val="15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spacing w:val="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G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(C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GD</w:t>
      </w:r>
      <w:r>
        <w:rPr>
          <w:rFonts w:ascii="Arial" w:hAnsi="Arial" w:cs="Arial" w:eastAsia="Arial"/>
          <w:b w:val="0"/>
          <w:bCs w:val="0"/>
          <w:spacing w:val="14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+</w:t>
      </w:r>
      <w:r>
        <w:rPr>
          <w:rFonts w:ascii="Arial" w:hAnsi="Arial" w:cs="Arial" w:eastAsia="Arial"/>
          <w:b w:val="0"/>
          <w:bCs w:val="0"/>
          <w:spacing w:val="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GS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)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4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82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-3"/>
          <w:sz w:val="12"/>
          <w:szCs w:val="12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S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(t)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480" w:right="1120"/>
          <w:cols w:num="3" w:equalWidth="0">
            <w:col w:w="1356" w:space="462"/>
            <w:col w:w="2255" w:space="2997"/>
            <w:col w:w="2570"/>
          </w:cols>
        </w:sectPr>
      </w:pPr>
    </w:p>
    <w:p>
      <w:pPr>
        <w:spacing w:line="240" w:lineRule="exact" w:before="18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1605" w:val="left" w:leader="none"/>
        </w:tabs>
        <w:spacing w:before="79"/>
        <w:ind w:left="79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GS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(th)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   </w:t>
      </w:r>
      <w:r>
        <w:rPr>
          <w:rFonts w:ascii="Arial" w:hAnsi="Arial" w:cs="Arial" w:eastAsia="Arial"/>
          <w:b w:val="0"/>
          <w:bCs w:val="0"/>
          <w:spacing w:val="7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7"/>
          <w:w w:val="99"/>
          <w:position w:val="0"/>
          <w:sz w:val="16"/>
          <w:szCs w:val="16"/>
        </w:rPr>
      </w:r>
      <w:r>
        <w:rPr>
          <w:rFonts w:ascii="Arial" w:hAnsi="Arial" w:cs="Arial" w:eastAsia="Arial"/>
          <w:b w:val="0"/>
          <w:bCs w:val="0"/>
          <w:spacing w:val="0"/>
          <w:w w:val="99"/>
          <w:position w:val="0"/>
          <w:sz w:val="16"/>
          <w:szCs w:val="16"/>
          <w:u w:val="single" w:color="00000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  <w:u w:val="single" w:color="000000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  <w:u w:val="none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182" w:lineRule="exact" w:before="83"/>
        <w:ind w:left="1178" w:right="1921" w:firstLine="6244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(t)</w:t>
      </w:r>
      <w:r>
        <w:rPr>
          <w:rFonts w:ascii="Arial" w:hAnsi="Arial" w:cs="Arial" w:eastAsia="Arial"/>
          <w:b w:val="0"/>
          <w:bCs w:val="0"/>
          <w:spacing w:val="0"/>
          <w:w w:val="99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125" w:lineRule="exact"/>
        <w:ind w:left="0" w:right="1356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90" w:lineRule="exact" w:before="10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9"/>
        <w:ind w:left="1132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80" w:lineRule="exact" w:before="9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11" w:lineRule="exact" w:before="79"/>
        <w:ind w:left="116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90" w:lineRule="exact"/>
        <w:ind w:left="0" w:right="377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-3"/>
          <w:sz w:val="12"/>
          <w:szCs w:val="12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S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(on)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200" w:lineRule="exact" w:before="6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before="79"/>
        <w:ind w:left="0" w:right="46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0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-1"/>
          <w:w w:val="95"/>
          <w:sz w:val="16"/>
          <w:szCs w:val="16"/>
        </w:rPr>
        <w:t>(on)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60" w:lineRule="exact" w:before="8"/>
        <w:rPr>
          <w:sz w:val="26"/>
          <w:szCs w:val="26"/>
        </w:rPr>
      </w:pPr>
      <w:r>
        <w:rPr/>
        <w:br w:type="column"/>
      </w:r>
      <w:r>
        <w:rPr>
          <w:sz w:val="26"/>
          <w:szCs w:val="26"/>
        </w:rPr>
      </w:r>
    </w:p>
    <w:p>
      <w:pPr>
        <w:spacing w:line="288" w:lineRule="auto"/>
        <w:ind w:left="581" w:right="1187" w:firstLine="6474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5"/>
          <w:w w:val="100"/>
          <w:position w:val="4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RI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 w:line="288" w:lineRule="auto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480" w:right="1120"/>
          <w:cols w:num="2" w:equalWidth="0">
            <w:col w:w="1313" w:space="40"/>
            <w:col w:w="8287"/>
          </w:cols>
        </w:sectPr>
      </w:pPr>
    </w:p>
    <w:p>
      <w:pPr>
        <w:spacing w:line="240" w:lineRule="exact" w:before="17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tabs>
          <w:tab w:pos="1723" w:val="left" w:leader="none"/>
        </w:tabs>
        <w:spacing w:before="74"/>
        <w:ind w:right="0"/>
        <w:jc w:val="left"/>
        <w:rPr>
          <w:b w:val="0"/>
          <w:bCs w:val="0"/>
        </w:rPr>
      </w:pPr>
      <w:r>
        <w:rPr/>
        <w:pict>
          <v:group style="position:absolute;margin-left:80.709991pt;margin-top:16.149893pt;width:469.06001pt;height:303.040025pt;mso-position-horizontal-relative:page;mso-position-vertical-relative:paragraph;z-index:-10378" coordorigin="1614,323" coordsize="9381,6061">
            <v:group style="position:absolute;left:1625;top:334;width:9365;height:2" coordorigin="1625,334" coordsize="9365,2">
              <v:shape style="position:absolute;left:1625;top:334;width:9365;height:2" coordorigin="1625,334" coordsize="9365,0" path="m1625,334l10990,334e" filled="f" stroked="t" strokeweight=".58001pt" strokecolor="#000000">
                <v:path arrowok="t"/>
              </v:shape>
            </v:group>
            <v:group style="position:absolute;left:10985;top:334;width:2;height:6044" coordorigin="10985,334" coordsize="2,6044">
              <v:shape style="position:absolute;left:10985;top:334;width:2;height:6044" coordorigin="10985,334" coordsize="0,6044" path="m10985,334l10985,6378e" filled="f" stroked="t" strokeweight=".58004pt" strokecolor="#000000">
                <v:path arrowok="t"/>
              </v:shape>
            </v:group>
            <v:group style="position:absolute;left:1620;top:6373;width:9365;height:2" coordorigin="1620,6373" coordsize="9365,2">
              <v:shape style="position:absolute;left:1620;top:6373;width:9365;height:2" coordorigin="1620,6373" coordsize="9365,0" path="m1620,6373l10985,6373e" filled="f" stroked="t" strokeweight=".58001pt" strokecolor="#000000">
                <v:path arrowok="t"/>
              </v:shape>
            </v:group>
            <v:group style="position:absolute;left:1625;top:329;width:2;height:6044" coordorigin="1625,329" coordsize="2,6044">
              <v:shape style="position:absolute;left:1625;top:329;width:2;height:6044" coordorigin="1625,329" coordsize="0,6044" path="m1625,329l1625,6373e" filled="f" stroked="t" strokeweight=".58001pt" strokecolor="#000000">
                <v:path arrowok="t"/>
              </v:shape>
            </v:group>
            <w10:wrap type="none"/>
          </v:group>
        </w:pict>
      </w:r>
      <w:bookmarkStart w:name="FIGURE 34: MOSFET Turn Off Characteristi" w:id="132"/>
      <w:bookmarkEnd w:id="132"/>
      <w:r>
        <w:rPr/>
      </w:r>
      <w:bookmarkStart w:name="_bookmark57" w:id="133"/>
      <w:bookmarkEnd w:id="133"/>
      <w:r>
        <w:rPr/>
      </w:r>
      <w:r>
        <w:rPr>
          <w:spacing w:val="0"/>
          <w:w w:val="100"/>
        </w:rPr>
        <w:t>FIG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RE</w:t>
      </w:r>
      <w:r>
        <w:rPr>
          <w:spacing w:val="-3"/>
          <w:w w:val="100"/>
        </w:rPr>
        <w:t> </w:t>
      </w:r>
      <w:r>
        <w:rPr>
          <w:spacing w:val="0"/>
          <w:w w:val="100"/>
        </w:rPr>
        <w:t>34:</w:t>
      </w:r>
      <w:r>
        <w:rPr>
          <w:spacing w:val="0"/>
          <w:w w:val="100"/>
        </w:rPr>
        <w:tab/>
      </w:r>
      <w:r>
        <w:rPr>
          <w:spacing w:val="0"/>
          <w:w w:val="100"/>
        </w:rPr>
        <w:t>MOSFET</w:t>
      </w:r>
      <w:r>
        <w:rPr>
          <w:spacing w:val="-12"/>
          <w:w w:val="100"/>
        </w:rPr>
        <w:t> </w:t>
      </w:r>
      <w:r>
        <w:rPr>
          <w:spacing w:val="-15"/>
          <w:w w:val="100"/>
        </w:rPr>
        <w:t>T</w:t>
      </w:r>
      <w:r>
        <w:rPr>
          <w:spacing w:val="0"/>
          <w:w w:val="100"/>
        </w:rPr>
        <w:t>URN</w:t>
      </w:r>
      <w:r>
        <w:rPr>
          <w:spacing w:val="-12"/>
          <w:w w:val="100"/>
        </w:rPr>
        <w:t> </w:t>
      </w:r>
      <w:r>
        <w:rPr>
          <w:spacing w:val="0"/>
          <w:w w:val="100"/>
        </w:rPr>
        <w:t>OFF</w:t>
      </w:r>
      <w:r>
        <w:rPr>
          <w:spacing w:val="-12"/>
          <w:w w:val="100"/>
        </w:rPr>
        <w:t> </w:t>
      </w:r>
      <w:r>
        <w:rPr>
          <w:spacing w:val="1"/>
          <w:w w:val="100"/>
        </w:rPr>
        <w:t>C</w:t>
      </w:r>
      <w:r>
        <w:rPr>
          <w:spacing w:val="0"/>
          <w:w w:val="100"/>
        </w:rPr>
        <w:t>HAR</w:t>
      </w:r>
      <w:r>
        <w:rPr>
          <w:spacing w:val="1"/>
          <w:w w:val="100"/>
        </w:rPr>
        <w:t>A</w:t>
      </w:r>
      <w:r>
        <w:rPr>
          <w:spacing w:val="0"/>
          <w:w w:val="100"/>
        </w:rPr>
        <w:t>CTERI</w:t>
      </w:r>
      <w:r>
        <w:rPr>
          <w:spacing w:val="1"/>
          <w:w w:val="100"/>
        </w:rPr>
        <w:t>S</w:t>
      </w:r>
      <w:r>
        <w:rPr>
          <w:spacing w:val="0"/>
          <w:w w:val="100"/>
        </w:rPr>
        <w:t>TICS</w:t>
      </w:r>
      <w:r>
        <w:rPr>
          <w:b w:val="0"/>
          <w:bCs w:val="0"/>
          <w:spacing w:val="0"/>
          <w:w w:val="100"/>
        </w:rPr>
      </w:r>
    </w:p>
    <w:p>
      <w:pPr>
        <w:spacing w:line="190" w:lineRule="exact" w:before="1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9"/>
        <w:ind w:left="884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30.180008pt;margin-top:-2.366105pt;width:349.659995pt;height:272.02pt;mso-position-horizontal-relative:page;mso-position-vertical-relative:paragraph;z-index:-10379" coordorigin="2604,-47" coordsize="6993,5440">
            <v:shape style="position:absolute;left:2977;top:3851;width:2966;height:1118" type="#_x0000_t75">
              <v:imagedata r:id="rId67" o:title=""/>
            </v:shape>
            <v:group style="position:absolute;left:2977;top:3848;width:2972;height:1124" coordorigin="2977,3848" coordsize="2972,1124">
              <v:shape style="position:absolute;left:2977;top:3848;width:2972;height:1124" coordorigin="2977,3848" coordsize="2972,1124" path="m5080,3849l5075,3853,5941,4971,5944,4973,5950,4973,5946,4968,5083,3854,5077,3854,5080,3849xe" filled="t" fillcolor="#000000" stroked="f">
                <v:path arrowok="t"/>
                <v:fill type="solid"/>
              </v:shape>
              <v:shape style="position:absolute;left:2977;top:3848;width:2972;height:1124" coordorigin="2977,3848" coordsize="2972,1124" path="m3146,4779l2977,4787,2977,4793,3146,4785,3146,4779xe" filled="t" fillcolor="#000000" stroked="f">
                <v:path arrowok="t"/>
                <v:fill type="solid"/>
              </v:shape>
              <v:shape style="position:absolute;left:2977;top:3848;width:2972;height:1124" coordorigin="2977,3848" coordsize="2972,1124" path="m3323,4764l3146,4779,3146,4785,3323,4770,3323,4764xe" filled="t" fillcolor="#000000" stroked="f">
                <v:path arrowok="t"/>
                <v:fill type="solid"/>
              </v:shape>
              <v:shape style="position:absolute;left:2977;top:3848;width:2972;height:1124" coordorigin="2977,3848" coordsize="2972,1124" path="m3623,4746l3323,4764,3323,4770,3623,4752,3624,4752,3623,4746xe" filled="t" fillcolor="#000000" stroked="f">
                <v:path arrowok="t"/>
                <v:fill type="solid"/>
              </v:shape>
              <v:shape style="position:absolute;left:2977;top:3848;width:2972;height:1124" coordorigin="2977,3848" coordsize="2972,1124" path="m3870,4709l3623,4746,3624,4752,3871,4715,3870,4709xe" filled="t" fillcolor="#000000" stroked="f">
                <v:path arrowok="t"/>
                <v:fill type="solid"/>
              </v:shape>
              <v:shape style="position:absolute;left:2977;top:3848;width:2972;height:1124" coordorigin="2977,3848" coordsize="2972,1124" path="m4260,4626l3870,4709,3871,4715,4261,4632,4260,4626xe" filled="t" fillcolor="#000000" stroked="f">
                <v:path arrowok="t"/>
                <v:fill type="solid"/>
              </v:shape>
              <v:shape style="position:absolute;left:2977;top:3848;width:2972;height:1124" coordorigin="2977,3848" coordsize="2972,1124" path="m4371,4605l4260,4626,4261,4632,4374,4610,4376,4610,4376,4608,4370,4607,4371,4605xe" filled="t" fillcolor="#000000" stroked="f">
                <v:path arrowok="t"/>
                <v:fill type="solid"/>
              </v:shape>
              <v:shape style="position:absolute;left:2977;top:3848;width:2972;height:1124" coordorigin="2977,3848" coordsize="2972,1124" path="m4373,4604l4371,4605,4370,4607,4376,4608,4373,4604xe" filled="t" fillcolor="#000000" stroked="f">
                <v:path arrowok="t"/>
                <v:fill type="solid"/>
              </v:shape>
              <v:shape style="position:absolute;left:2977;top:3848;width:2972;height:1124" coordorigin="2977,3848" coordsize="2972,1124" path="m4377,4604l4373,4604,4376,4608,4377,4604xe" filled="t" fillcolor="#000000" stroked="f">
                <v:path arrowok="t"/>
                <v:fill type="solid"/>
              </v:shape>
              <v:shape style="position:absolute;left:2977;top:3848;width:2972;height:1124" coordorigin="2977,3848" coordsize="2972,1124" path="m4388,4505l4371,4605,4373,4604,4377,4604,4394,4506,4388,4505xe" filled="t" fillcolor="#000000" stroked="f">
                <v:path arrowok="t"/>
                <v:fill type="solid"/>
              </v:shape>
              <v:shape style="position:absolute;left:2977;top:3848;width:2972;height:1124" coordorigin="2977,3848" coordsize="2972,1124" path="m4541,3848l4538,3848,4538,3851,4388,4505,4394,4506,4544,3854,4541,3854,4541,3848xe" filled="t" fillcolor="#000000" stroked="f">
                <v:path arrowok="t"/>
                <v:fill type="solid"/>
              </v:shape>
              <v:shape style="position:absolute;left:2977;top:3848;width:2972;height:1124" coordorigin="2977,3848" coordsize="2972,1124" path="m4541,3848l4541,3854,4544,3854,4544,3852,4541,3848xe" filled="t" fillcolor="#000000" stroked="f">
                <v:path arrowok="t"/>
                <v:fill type="solid"/>
              </v:shape>
              <v:shape style="position:absolute;left:2977;top:3848;width:2972;height:1124" coordorigin="2977,3848" coordsize="2972,1124" path="m5078,3848l4541,3848,4544,3852,4544,3854,5076,3854,5075,3853,5080,3849,5078,3848xe" filled="t" fillcolor="#000000" stroked="f">
                <v:path arrowok="t"/>
                <v:fill type="solid"/>
              </v:shape>
              <v:shape style="position:absolute;left:2977;top:3848;width:2972;height:1124" coordorigin="2977,3848" coordsize="2972,1124" path="m5080,3849l5077,3854,5083,3854,5080,3849xe" filled="t" fillcolor="#000000" stroked="f">
                <v:path arrowok="t"/>
                <v:fill type="solid"/>
              </v:shape>
            </v:group>
            <v:group style="position:absolute;left:2638;top:4970;width:6846;height:2" coordorigin="2638,4970" coordsize="6846,2">
              <v:shape style="position:absolute;left:2638;top:4970;width:6846;height:2" coordorigin="2638,4970" coordsize="6846,0" path="m2638,4970l9484,4970e" filled="f" stroked="t" strokeweight=".39999pt" strokecolor="#000000">
                <v:path arrowok="t"/>
              </v:shape>
            </v:group>
            <v:group style="position:absolute;left:2975;top:4787;width:6;height:182" coordorigin="2975,4787" coordsize="6,182">
              <v:shape style="position:absolute;left:2975;top:4787;width:6;height:182" coordorigin="2975,4787" coordsize="6,182" path="m2977,4787l2975,4787,2975,4969,2981,4969,2981,4789,2977,4787xe" filled="t" fillcolor="#000000" stroked="f">
                <v:path arrowok="t"/>
                <v:fill type="solid"/>
              </v:shape>
            </v:group>
            <v:group style="position:absolute;left:9481;top:4908;width:106;height:121" coordorigin="9481,4908" coordsize="106,121">
              <v:shape style="position:absolute;left:9481;top:4908;width:106;height:121" coordorigin="9481,4908" coordsize="106,121" path="m9545,4970l9486,5003,9481,5011,9481,5029,9496,5021,9570,4979,9560,4979,9545,4970xe" filled="t" fillcolor="#000000" stroked="f">
                <v:path arrowok="t"/>
                <v:fill type="solid"/>
              </v:shape>
              <v:shape style="position:absolute;left:9481;top:4908;width:106;height:121" coordorigin="9481,4908" coordsize="106,121" path="m9560,4961l9545,4970,9560,4979,9570,4979,9560,4961xe" filled="t" fillcolor="#000000" stroked="f">
                <v:path arrowok="t"/>
                <v:fill type="solid"/>
              </v:shape>
              <v:shape style="position:absolute;left:9481;top:4908;width:106;height:121" coordorigin="9481,4908" coordsize="106,121" path="m9571,4961l9560,4961,9570,4979,9587,4969,9571,4961xe" filled="t" fillcolor="#000000" stroked="f">
                <v:path arrowok="t"/>
                <v:fill type="solid"/>
              </v:shape>
              <v:shape style="position:absolute;left:9481;top:4908;width:106;height:121" coordorigin="9481,4908" coordsize="106,121" path="m9497,4917l9502,4926,9502,4945,9545,4970,9560,4961,9571,4961,9497,4917xe" filled="t" fillcolor="#000000" stroked="f">
                <v:path arrowok="t"/>
                <v:fill type="solid"/>
              </v:shape>
              <v:shape style="position:absolute;left:9481;top:4908;width:106;height:121" coordorigin="9481,4908" coordsize="106,121" path="m9481,4908l9481,4969,9502,4969,9502,4945,9486,4935,9497,4917,9481,4908xe" filled="t" fillcolor="#000000" stroked="f">
                <v:path arrowok="t"/>
                <v:fill type="solid"/>
              </v:shape>
              <v:shape style="position:absolute;left:9481;top:4908;width:106;height:121" coordorigin="9481,4908" coordsize="106,121" path="m9497,4917l9486,4935,9502,4945,9502,4926,9497,4917xe" filled="t" fillcolor="#000000" stroked="f">
                <v:path arrowok="t"/>
                <v:fill type="solid"/>
              </v:shape>
            </v:group>
            <v:group style="position:absolute;left:9481;top:4969;width:20;height:42" coordorigin="9481,4969" coordsize="20,42">
              <v:shape style="position:absolute;left:9481;top:4969;width:20;height:42" coordorigin="9481,4969" coordsize="20,42" path="m9481,4990l9502,4990e" filled="f" stroked="t" strokeweight="2.2pt" strokecolor="#000000">
                <v:path arrowok="t"/>
              </v:shape>
            </v:group>
            <v:group style="position:absolute;left:9491;top:4926;width:74;height:85" coordorigin="9491,4926" coordsize="74,85">
              <v:shape style="position:absolute;left:9491;top:4926;width:74;height:85" coordorigin="9491,4926" coordsize="74,85" path="m9491,4926l9491,5011,9565,4969,9491,4926xe" filled="t" fillcolor="#000000" stroked="f">
                <v:path arrowok="t"/>
                <v:fill type="solid"/>
              </v:shape>
            </v:group>
            <v:group style="position:absolute;left:9481;top:1568;width:106;height:121" coordorigin="9481,1568" coordsize="106,121">
              <v:shape style="position:absolute;left:9481;top:1568;width:106;height:121" coordorigin="9481,1568" coordsize="106,121" path="m9545,1630l9486,1663,9481,1671,9481,1689,9496,1681,9570,1639,9560,1639,9545,1630xe" filled="t" fillcolor="#000000" stroked="f">
                <v:path arrowok="t"/>
                <v:fill type="solid"/>
              </v:shape>
              <v:shape style="position:absolute;left:9481;top:1568;width:106;height:121" coordorigin="9481,1568" coordsize="106,121" path="m9560,1621l9545,1630,9560,1639,9570,1639,9560,1621xe" filled="t" fillcolor="#000000" stroked="f">
                <v:path arrowok="t"/>
                <v:fill type="solid"/>
              </v:shape>
              <v:shape style="position:absolute;left:9481;top:1568;width:106;height:121" coordorigin="9481,1568" coordsize="106,121" path="m9571,1621l9560,1621,9570,1639,9587,1629,9571,1621xe" filled="t" fillcolor="#000000" stroked="f">
                <v:path arrowok="t"/>
                <v:fill type="solid"/>
              </v:shape>
              <v:shape style="position:absolute;left:9481;top:1568;width:106;height:121" coordorigin="9481,1568" coordsize="106,121" path="m9497,1578l9502,1586,9502,1605,9545,1630,9560,1621,9571,1621,9497,1578xe" filled="t" fillcolor="#000000" stroked="f">
                <v:path arrowok="t"/>
                <v:fill type="solid"/>
              </v:shape>
              <v:shape style="position:absolute;left:9481;top:1568;width:106;height:121" coordorigin="9481,1568" coordsize="106,121" path="m9481,1568l9481,1629,9502,1629,9502,1605,9486,1596,9497,1578,9481,1568xe" filled="t" fillcolor="#000000" stroked="f">
                <v:path arrowok="t"/>
                <v:fill type="solid"/>
              </v:shape>
              <v:shape style="position:absolute;left:9481;top:1568;width:106;height:121" coordorigin="9481,1568" coordsize="106,121" path="m9497,1578l9486,1596,9502,1605,9502,1586,9497,1578xe" filled="t" fillcolor="#000000" stroked="f">
                <v:path arrowok="t"/>
                <v:fill type="solid"/>
              </v:shape>
            </v:group>
            <v:group style="position:absolute;left:9481;top:1629;width:20;height:42" coordorigin="9481,1629" coordsize="20,42">
              <v:shape style="position:absolute;left:9481;top:1629;width:20;height:42" coordorigin="9481,1629" coordsize="20,42" path="m9481,1650l9502,1650e" filled="f" stroked="t" strokeweight="2.2pt" strokecolor="#000000">
                <v:path arrowok="t"/>
              </v:shape>
            </v:group>
            <v:group style="position:absolute;left:9491;top:1586;width:74;height:85" coordorigin="9491,1586" coordsize="74,85">
              <v:shape style="position:absolute;left:9491;top:1586;width:74;height:85" coordorigin="9491,1586" coordsize="74,85" path="m9491,1586l9491,1671,9565,1629,9491,1586xe" filled="t" fillcolor="#000000" stroked="f">
                <v:path arrowok="t"/>
                <v:fill type="solid"/>
              </v:shape>
            </v:group>
            <v:group style="position:absolute;left:2638;top:1630;width:6846;height:2" coordorigin="2638,1630" coordsize="6846,2">
              <v:shape style="position:absolute;left:2638;top:1630;width:6846;height:2" coordorigin="2638,1630" coordsize="6846,0" path="m2638,1630l9484,1630e" filled="f" stroked="t" strokeweight=".39999pt" strokecolor="#000000">
                <v:path arrowok="t"/>
              </v:shape>
            </v:group>
            <v:group style="position:absolute;left:4720;top:672;width:6;height:6" coordorigin="4720,672" coordsize="6,6">
              <v:shape style="position:absolute;left:4720;top:672;width:6;height:6" coordorigin="4720,672" coordsize="6,6" path="m4724,672l4720,675,4721,678,4726,674,4724,672xe" filled="t" fillcolor="#000000" stroked="f">
                <v:path arrowok="t"/>
                <v:fill type="solid"/>
              </v:shape>
            </v:group>
            <v:group style="position:absolute;left:4721;top:674;width:1652;height:931" coordorigin="4721,674" coordsize="1652,931">
              <v:shape style="position:absolute;left:4721;top:674;width:1652;height:931" coordorigin="4721,674" coordsize="1652,931" path="m4726,674l4776,761,4838,840,4908,917,4945,954,4946,954,4985,991,5069,1062,5159,1129,5256,1194,5358,1255,5467,1313,5467,1314,5581,1368,5701,1417,5826,1464,5956,1505,5957,1505,6091,1543,6229,1577,6372,1605,6373,1599,6230,1571,6092,1537,5958,1499,5828,1458,5704,1411,5584,1362,5470,1308,5360,1250,5362,1250,5260,1189,5162,1124,5072,1057,4988,986,4914,913,4913,913,4877,875,4843,836,4811,797,4781,757,4726,674xe" filled="t" fillcolor="#000000" stroked="f">
                <v:path arrowok="t"/>
                <v:fill type="solid"/>
              </v:shape>
              <v:shape style="position:absolute;left:4721;top:674;width:1652;height:931" coordorigin="4721,674" coordsize="1652,931" path="m4913,912l4913,913,4914,913,4913,912xe" filled="t" fillcolor="#000000" stroked="f">
                <v:path arrowok="t"/>
                <v:fill type="solid"/>
              </v:shape>
            </v:group>
            <v:group style="position:absolute;left:6372;top:1599;width:4;height:6" coordorigin="6372,1599" coordsize="4,6">
              <v:shape style="position:absolute;left:6372;top:1599;width:4;height:6" coordorigin="6372,1599" coordsize="4,6" path="m6372,1602l6376,1602e" filled="f" stroked="t" strokeweight=".4pt" strokecolor="#000000">
                <v:path arrowok="t"/>
              </v:shape>
            </v:group>
            <v:group style="position:absolute;left:4720;top:2105;width:6;height:6" coordorigin="4720,2105" coordsize="6,6">
              <v:shape style="position:absolute;left:4720;top:2105;width:6;height:6" coordorigin="4720,2105" coordsize="6,6" path="m4722,2105l4720,2106,4723,2111,4726,2109,4722,2105xe" filled="t" fillcolor="#000000" stroked="f">
                <v:path arrowok="t"/>
                <v:fill type="solid"/>
              </v:shape>
            </v:group>
            <v:group style="position:absolute;left:4722;top:1659;width:1650;height:450" coordorigin="4722,1659" coordsize="1650,450">
              <v:shape style="position:absolute;left:4722;top:1659;width:1650;height:450" coordorigin="4722,1659" coordsize="1650,450" path="m6372,1659l6226,1670,6083,1685,5945,1700,5812,1719,5684,1741,5562,1765,5447,1790,5336,1818,5233,1848,5232,1848,5136,1879,5047,1913,4966,1949,4892,1985,4828,2023,4770,2063,4722,2105,4726,2109,4774,2067,4831,2028,4896,1989,4895,1989,4968,1953,4971,1953,5050,1919,5138,1885,5234,1854,5338,1824,5448,1796,5563,1771,5686,1747,5813,1725,5946,1706,6084,1691,6227,1676,6226,1676,6372,1665,6372,1659xe" filled="t" fillcolor="#000000" stroked="f">
                <v:path arrowok="t"/>
                <v:fill type="solid"/>
              </v:shape>
              <v:shape style="position:absolute;left:4722;top:1659;width:1650;height:450" coordorigin="4722,1659" coordsize="1650,450" path="m4971,1953l4968,1953,4968,1955,4971,1953xe" filled="t" fillcolor="#000000" stroked="f">
                <v:path arrowok="t"/>
                <v:fill type="solid"/>
              </v:shape>
            </v:group>
            <v:group style="position:absolute;left:6372;top:1659;width:2;height:6" coordorigin="6372,1659" coordsize="2,6">
              <v:shape style="position:absolute;left:6372;top:1659;width:2;height:6" coordorigin="6372,1659" coordsize="0,6" path="m6372,1659l6372,1665e" filled="t" fillcolor="#000000" stroked="f">
                <v:path arrowok="t"/>
                <v:fill type="solid"/>
              </v:shape>
            </v:group>
            <v:group style="position:absolute;left:6372;top:1659;width:2;height:6" coordorigin="6372,1659" coordsize="2,6">
              <v:shape style="position:absolute;left:6372;top:1659;width:2;height:6" coordorigin="6372,1659" coordsize="2,6" path="m6372,1662l6374,1662e" filled="f" stroked="t" strokeweight=".40002pt" strokecolor="#000000">
                <v:path arrowok="t"/>
              </v:shape>
            </v:group>
            <v:group style="position:absolute;left:6372;top:1659;width:2;height:6" coordorigin="6372,1659" coordsize="2,6">
              <v:shape style="position:absolute;left:6372;top:1659;width:2;height:6" coordorigin="6372,1659" coordsize="0,6" path="m6372,1665l6372,1659e" filled="t" fillcolor="#000000" stroked="f">
                <v:path arrowok="t"/>
                <v:fill type="solid"/>
              </v:shape>
            </v:group>
            <v:group style="position:absolute;left:2638;top:197;width:2;height:6" coordorigin="2638,197" coordsize="2,6">
              <v:shape style="position:absolute;left:2638;top:197;width:2;height:6" coordorigin="2638,197" coordsize="2,6" path="m2638,200l2640,200e" filled="f" stroked="t" strokeweight=".39999pt" strokecolor="#000000">
                <v:path arrowok="t"/>
              </v:shape>
            </v:group>
            <v:group style="position:absolute;left:2640;top:197;width:349;height:6" coordorigin="2640,197" coordsize="349,6">
              <v:shape style="position:absolute;left:2640;top:197;width:349;height:6" coordorigin="2640,197" coordsize="349,6" path="m2989,197l2640,197,2640,203,2987,203,2989,197xe" filled="t" fillcolor="#000000" stroked="f">
                <v:path arrowok="t"/>
                <v:fill type="solid"/>
              </v:shape>
            </v:group>
            <v:group style="position:absolute;left:2986;top:197;width:698;height:482" coordorigin="2986,197" coordsize="698,482">
              <v:shape style="position:absolute;left:2986;top:197;width:698;height:482" coordorigin="2986,197" coordsize="698,482" path="m2989,197l2986,201,3680,678,3682,679,3684,673,2989,197xe" filled="t" fillcolor="#000000" stroked="f">
                <v:path arrowok="t"/>
                <v:fill type="solid"/>
              </v:shape>
            </v:group>
            <v:group style="position:absolute;left:3682;top:676;width:1044;height:2" coordorigin="3682,676" coordsize="1044,2">
              <v:shape style="position:absolute;left:3682;top:676;width:1044;height:2" coordorigin="3682,676" coordsize="1044,0" path="m3682,676l4726,676e" filled="f" stroked="t" strokeweight=".40002pt" strokecolor="#000000">
                <v:path arrowok="t"/>
              </v:shape>
            </v:group>
            <v:group style="position:absolute;left:2983;top:2581;width:6;height:6" coordorigin="2983,2581" coordsize="6,6">
              <v:shape style="position:absolute;left:2983;top:2581;width:6;height:6" coordorigin="2983,2581" coordsize="6,6" path="m2986,2581l2983,2582,2987,2587,2989,2586,2986,2581xe" filled="t" fillcolor="#000000" stroked="f">
                <v:path arrowok="t"/>
                <v:fill type="solid"/>
              </v:shape>
            </v:group>
            <v:group style="position:absolute;left:2986;top:2105;width:698;height:481" coordorigin="2986,2105" coordsize="698,481">
              <v:shape style="position:absolute;left:2986;top:2105;width:698;height:481" coordorigin="2986,2105" coordsize="698,481" path="m3682,2105l3680,2105,2986,2581,2989,2586,3684,2109,3682,2105xe" filled="t" fillcolor="#000000" stroked="f">
                <v:path arrowok="t"/>
                <v:fill type="solid"/>
              </v:shape>
            </v:group>
            <v:group style="position:absolute;left:3682;top:2108;width:1044;height:2" coordorigin="3682,2108" coordsize="1044,2">
              <v:shape style="position:absolute;left:3682;top:2108;width:1044;height:2" coordorigin="3682,2108" coordsize="1044,0" path="m3682,2108l4726,2108e" filled="f" stroked="t" strokeweight=".39999pt" strokecolor="#000000">
                <v:path arrowok="t"/>
              </v:shape>
            </v:group>
            <v:group style="position:absolute;left:2625;top:-43;width:2;height:5269" coordorigin="2625,-43" coordsize="2,5269">
              <v:shape style="position:absolute;left:2625;top:-43;width:2;height:5269" coordorigin="2625,-43" coordsize="0,5269" path="m2625,-43l2625,5226e" filled="f" stroked="t" strokeweight=".4pt" strokecolor="#000000">
                <v:path arrowok="t"/>
              </v:shape>
            </v:group>
            <v:group style="position:absolute;left:2985;top:1621;width:2;height:950" coordorigin="2985,1621" coordsize="2,950">
              <v:shape style="position:absolute;left:2985;top:1621;width:2;height:950" coordorigin="2985,1621" coordsize="0,950" path="m2985,1621l2985,2571e" filled="f" stroked="t" strokeweight=".4pt" strokecolor="#000000">
                <v:path arrowok="t"/>
              </v:shape>
            </v:group>
            <v:group style="position:absolute;left:5856;top:1817;width:114;height:118" coordorigin="5856,1817" coordsize="114,118">
              <v:shape style="position:absolute;left:5856;top:1817;width:114;height:118" coordorigin="5856,1817" coordsize="114,118" path="m5860,1917l5856,1934,5873,1929,5899,1921,5880,1921,5860,1917xe" filled="t" fillcolor="#000000" stroked="f">
                <v:path arrowok="t"/>
                <v:fill type="solid"/>
              </v:shape>
              <v:shape style="position:absolute;left:5856;top:1817;width:114;height:118" coordorigin="5856,1817" coordsize="114,118" path="m5884,1903l5866,1909,5860,1917,5880,1921,5884,1903xe" filled="t" fillcolor="#000000" stroked="f">
                <v:path arrowok="t"/>
                <v:fill type="solid"/>
              </v:shape>
              <v:shape style="position:absolute;left:5856;top:1817;width:114;height:118" coordorigin="5856,1817" coordsize="114,118" path="m5906,1896l5884,1903,5880,1921,5899,1921,5914,1916,5906,1896xe" filled="t" fillcolor="#000000" stroked="f">
                <v:path arrowok="t"/>
                <v:fill type="solid"/>
              </v:shape>
              <v:shape style="position:absolute;left:5856;top:1817;width:114;height:118" coordorigin="5856,1817" coordsize="114,118" path="m5879,1817l5876,1835,5860,1917,5866,1909,5884,1903,5893,1856,5880,1844,5893,1830,5879,1817xe" filled="t" fillcolor="#000000" stroked="f">
                <v:path arrowok="t"/>
                <v:fill type="solid"/>
              </v:shape>
              <v:shape style="position:absolute;left:5856;top:1817;width:114;height:118" coordorigin="5856,1817" coordsize="114,118" path="m5893,1830l5897,1838,5893,1856,5944,1901,5953,1903,5970,1897,5957,1886,5893,1830xe" filled="t" fillcolor="#000000" stroked="f">
                <v:path arrowok="t"/>
                <v:fill type="solid"/>
              </v:shape>
              <v:shape style="position:absolute;left:5856;top:1817;width:114;height:118" coordorigin="5856,1817" coordsize="114,118" path="m5893,1830l5880,1844,5893,1856,5897,1838,5893,1830xe" filled="t" fillcolor="#000000" stroked="f">
                <v:path arrowok="t"/>
                <v:fill type="solid"/>
              </v:shape>
            </v:group>
            <v:group style="position:absolute;left:5906;top:1883;width:47;height:34" coordorigin="5906,1883" coordsize="47,34">
              <v:shape style="position:absolute;left:5906;top:1883;width:47;height:34" coordorigin="5906,1883" coordsize="47,34" path="m5946,1883l5906,1896,5914,1916,5953,1903,5946,1883xe" filled="t" fillcolor="#000000" stroked="f">
                <v:path arrowok="t"/>
                <v:fill type="solid"/>
              </v:shape>
            </v:group>
            <v:group style="position:absolute;left:5869;top:1837;width:80;height:83" coordorigin="5869,1837" coordsize="80,83">
              <v:shape style="position:absolute;left:5869;top:1837;width:80;height:83" coordorigin="5869,1837" coordsize="80,83" path="m5886,1837l5869,1920,5950,1893,5886,1837xe" filled="t" fillcolor="#000000" stroked="f">
                <v:path arrowok="t"/>
                <v:fill type="solid"/>
              </v:shape>
            </v:group>
            <v:group style="position:absolute;left:6480;top:2117;width:2;height:6" coordorigin="6480,2117" coordsize="2,6">
              <v:shape style="position:absolute;left:6480;top:2117;width:2;height:6" coordorigin="6480,2117" coordsize="2,6" path="m6480,2120l6482,2120e" filled="f" stroked="t" strokeweight=".40002pt" strokecolor="#000000">
                <v:path arrowok="t"/>
              </v:shape>
            </v:group>
            <v:group style="position:absolute;left:5936;top:1963;width:544;height:160" coordorigin="5936,1963" coordsize="544,160">
              <v:shape style="position:absolute;left:5936;top:1963;width:544;height:160" coordorigin="5936,1963" coordsize="544,160" path="m5941,1963l5936,1967,5957,1988,5958,1988,5982,2007,6011,2025,6042,2042,6042,2043,6076,2059,6114,2072,6115,2072,6197,2094,6287,2109,6382,2119,6480,2123,6480,2117,6382,2113,6383,2113,6288,2103,6198,2088,6116,2066,6044,2037,6013,2021,6014,2021,5986,2003,5963,1985,5962,1985,5941,1963xe" filled="t" fillcolor="#000000" stroked="f">
                <v:path arrowok="t"/>
                <v:fill type="solid"/>
              </v:shape>
              <v:shape style="position:absolute;left:5936;top:1963;width:544;height:160" coordorigin="5936,1963" coordsize="544,160" path="m5962,1983l5962,1985,5963,1985,5962,1983xe" filled="t" fillcolor="#000000" stroked="f">
                <v:path arrowok="t"/>
                <v:fill type="solid"/>
              </v:shape>
            </v:group>
            <v:group style="position:absolute;left:5921;top:1940;width:20;height:26" coordorigin="5921,1940" coordsize="20,26">
              <v:shape style="position:absolute;left:5921;top:1940;width:20;height:26" coordorigin="5921,1940" coordsize="20,26" path="m5926,1941l5921,1943,5921,1944,5936,1967,5941,1963,5926,1941xe" filled="t" fillcolor="#000000" stroked="f">
                <v:path arrowok="t"/>
                <v:fill type="solid"/>
              </v:shape>
              <v:shape style="position:absolute;left:5921;top:1940;width:20;height:26" coordorigin="5921,1940" coordsize="20,26" path="m5927,1940l5926,1940,5926,1941,5927,1940xe" filled="t" fillcolor="#000000" stroked="f">
                <v:path arrowok="t"/>
                <v:fill type="solid"/>
              </v:shape>
            </v:group>
            <v:group style="position:absolute;left:5909;top:1913;width:7;height:5" coordorigin="5909,1913" coordsize="7,5">
              <v:shape style="position:absolute;left:5909;top:1913;width:7;height:5" coordorigin="5909,1913" coordsize="7,5" path="m5915,1913l5909,1915,5910,1917,5916,1915,5915,1913xe" filled="t" fillcolor="#000000" stroked="f">
                <v:path arrowok="t"/>
                <v:fill type="solid"/>
              </v:shape>
            </v:group>
            <v:group style="position:absolute;left:5910;top:1915;width:17;height:28" coordorigin="5910,1915" coordsize="17,28">
              <v:shape style="position:absolute;left:5910;top:1915;width:17;height:28" coordorigin="5910,1915" coordsize="17,28" path="m5916,1915l5910,1917,5921,1943,5927,1940,5916,1915xe" filled="t" fillcolor="#000000" stroked="f">
                <v:path arrowok="t"/>
                <v:fill type="solid"/>
              </v:shape>
            </v:group>
            <v:group style="position:absolute;left:5896;top:1382;width:113;height:118" coordorigin="5896,1382" coordsize="113,118">
              <v:shape style="position:absolute;left:5896;top:1382;width:113;height:118" coordorigin="5896,1382" coordsize="113,118" path="m5968,1428l5933,1460,5936,1477,5916,1481,5920,1500,5933,1487,5991,1434,5986,1434,5968,1428xe" filled="t" fillcolor="#000000" stroked="f">
                <v:path arrowok="t"/>
                <v:fill type="solid"/>
              </v:shape>
              <v:shape style="position:absolute;left:5896;top:1382;width:113;height:118" coordorigin="5896,1382" coordsize="113,118" path="m5896,1382l5899,1398,5916,1481,5920,1472,5933,1460,5920,1394,5914,1387,5896,1382xe" filled="t" fillcolor="#000000" stroked="f">
                <v:path arrowok="t"/>
                <v:fill type="solid"/>
              </v:shape>
              <v:shape style="position:absolute;left:5896;top:1382;width:113;height:118" coordorigin="5896,1382" coordsize="113,118" path="m5933,1460l5920,1472,5916,1481,5936,1477,5933,1460xe" filled="t" fillcolor="#000000" stroked="f">
                <v:path arrowok="t"/>
                <v:fill type="solid"/>
              </v:shape>
              <v:shape style="position:absolute;left:5896;top:1382;width:113;height:118" coordorigin="5896,1382" coordsize="113,118" path="m5982,1416l5968,1428,5986,1434,5995,1430,5982,1416xe" filled="t" fillcolor="#000000" stroked="f">
                <v:path arrowok="t"/>
                <v:fill type="solid"/>
              </v:shape>
              <v:shape style="position:absolute;left:5896;top:1382;width:113;height:118" coordorigin="5896,1382" coordsize="113,118" path="m5995,1430l5986,1434,5991,1434,5995,1430xe" filled="t" fillcolor="#000000" stroked="f">
                <v:path arrowok="t"/>
                <v:fill type="solid"/>
              </v:shape>
              <v:shape style="position:absolute;left:5896;top:1382;width:113;height:118" coordorigin="5896,1382" coordsize="113,118" path="m5999,1416l5982,1416,5995,1430,6008,1419,5999,1416xe" filled="t" fillcolor="#000000" stroked="f">
                <v:path arrowok="t"/>
                <v:fill type="solid"/>
              </v:shape>
              <v:shape style="position:absolute;left:5896;top:1382;width:113;height:118" coordorigin="5896,1382" coordsize="113,118" path="m5953,1400l5946,1421,5968,1428,5982,1416,5999,1416,5993,1413,5953,1400xe" filled="t" fillcolor="#000000" stroked="f">
                <v:path arrowok="t"/>
                <v:fill type="solid"/>
              </v:shape>
            </v:group>
            <v:group style="position:absolute;left:5906;top:1387;width:47;height:34" coordorigin="5906,1387" coordsize="47,34">
              <v:shape style="position:absolute;left:5906;top:1387;width:47;height:34" coordorigin="5906,1387" coordsize="47,34" path="m5914,1387l5906,1407,5946,1421,5953,1400,5914,1387xe" filled="t" fillcolor="#000000" stroked="f">
                <v:path arrowok="t"/>
                <v:fill type="solid"/>
              </v:shape>
            </v:group>
            <v:group style="position:absolute;left:5910;top:1397;width:79;height:83" coordorigin="5910,1397" coordsize="79,83">
              <v:shape style="position:absolute;left:5910;top:1397;width:79;height:83" coordorigin="5910,1397" coordsize="79,83" path="m5910,1397l5927,1479,5989,1423,5910,1397xe" filled="t" fillcolor="#000000" stroked="f">
                <v:path arrowok="t"/>
                <v:fill type="solid"/>
              </v:shape>
            </v:group>
            <v:group style="position:absolute;left:5950;top:1399;width:7;height:5" coordorigin="5950,1399" coordsize="7,5">
              <v:shape style="position:absolute;left:5950;top:1399;width:7;height:5" coordorigin="5950,1399" coordsize="7,5" path="m5951,1399l5950,1401,5956,1404,5957,1401,5951,1399xe" filled="t" fillcolor="#000000" stroked="f">
                <v:path arrowok="t"/>
                <v:fill type="solid"/>
              </v:shape>
            </v:group>
            <v:group style="position:absolute;left:5951;top:1208;width:377;height:193" coordorigin="5951,1208" coordsize="377,193">
              <v:shape style="position:absolute;left:5951;top:1208;width:377;height:193" coordorigin="5951,1208" coordsize="377,193" path="m6326,1208l6236,1224,6155,1247,6154,1247,6082,1274,6023,1309,5977,1352,5951,1399,5957,1401,5967,1379,5966,1379,5982,1356,6001,1334,6026,1314,6054,1296,6053,1296,6084,1279,6087,1279,6119,1266,6156,1253,6238,1230,6328,1214,6326,1214,6326,1208xe" filled="t" fillcolor="#000000" stroked="f">
                <v:path arrowok="t"/>
                <v:fill type="solid"/>
              </v:shape>
              <v:shape style="position:absolute;left:5951;top:1208;width:377;height:193" coordorigin="5951,1208" coordsize="377,193" path="m5968,1377l5966,1379,5967,1379,5968,1377xe" filled="t" fillcolor="#000000" stroked="f">
                <v:path arrowok="t"/>
                <v:fill type="solid"/>
              </v:shape>
              <v:shape style="position:absolute;left:5951;top:1208;width:377;height:193" coordorigin="5951,1208" coordsize="377,193" path="m6087,1279l6084,1279,6084,1280,6087,1279xe" filled="t" fillcolor="#000000" stroked="f">
                <v:path arrowok="t"/>
                <v:fill type="solid"/>
              </v:shape>
            </v:group>
            <v:group style="position:absolute;left:6326;top:1199;width:96;height:16" coordorigin="6326,1199" coordsize="96,16">
              <v:shape style="position:absolute;left:6326;top:1199;width:96;height:16" coordorigin="6326,1199" coordsize="96,16" path="m6422,1199l6326,1208,6326,1214,6422,1205,6422,1199xe" filled="t" fillcolor="#000000" stroked="f">
                <v:path arrowok="t"/>
                <v:fill type="solid"/>
              </v:shape>
            </v:group>
            <v:group style="position:absolute;left:6520;top:1196;width:2;height:6" coordorigin="6520,1196" coordsize="2,6">
              <v:shape style="position:absolute;left:6520;top:1196;width:2;height:6" coordorigin="6520,1196" coordsize="2,6" path="m6520,1199l6522,1199e" filled="f" stroked="t" strokeweight=".40002pt" strokecolor="#000000">
                <v:path arrowok="t"/>
              </v:shape>
            </v:group>
            <v:group style="position:absolute;left:6422;top:1196;width:97;height:8" coordorigin="6422,1196" coordsize="97,8">
              <v:shape style="position:absolute;left:6422;top:1196;width:97;height:8" coordorigin="6422,1196" coordsize="97,8" path="m6520,1196l6422,1199,6422,1205,6520,1202,6520,1196xe" filled="t" fillcolor="#000000" stroked="f">
                <v:path arrowok="t"/>
                <v:fill type="solid"/>
              </v:shape>
            </v:group>
            <v:group style="position:absolute;left:3702;top:2087;width:6;height:41" coordorigin="3702,2087" coordsize="6,41">
              <v:shape style="position:absolute;left:3702;top:2087;width:6;height:41" coordorigin="3702,2087" coordsize="6,41" path="m3702,2107l3708,2107e" filled="f" stroked="t" strokeweight="2.14pt" strokecolor="#000000">
                <v:path arrowok="t"/>
              </v:shape>
            </v:group>
            <v:group style="position:absolute;left:3702;top:2209;width:6;height:79" coordorigin="3702,2209" coordsize="6,79">
              <v:shape style="position:absolute;left:3702;top:2209;width:6;height:79" coordorigin="3702,2209" coordsize="6,79" path="m3702,2249l3708,2249e" filled="f" stroked="t" strokeweight="4.060000pt" strokecolor="#000000">
                <v:path arrowok="t"/>
              </v:shape>
            </v:group>
            <v:group style="position:absolute;left:3702;top:2369;width:6;height:79" coordorigin="3702,2369" coordsize="6,79">
              <v:shape style="position:absolute;left:3702;top:2369;width:6;height:79" coordorigin="3702,2369" coordsize="6,79" path="m3702,2408l3708,2408e" filled="f" stroked="t" strokeweight="4.060000pt" strokecolor="#000000">
                <v:path arrowok="t"/>
              </v:shape>
            </v:group>
            <v:group style="position:absolute;left:3702;top:2528;width:6;height:79" coordorigin="3702,2528" coordsize="6,79">
              <v:shape style="position:absolute;left:3702;top:2528;width:6;height:79" coordorigin="3702,2528" coordsize="6,79" path="m3702,2568l3708,2568e" filled="f" stroked="t" strokeweight="4.060000pt" strokecolor="#000000">
                <v:path arrowok="t"/>
              </v:shape>
            </v:group>
            <v:group style="position:absolute;left:3702;top:2688;width:6;height:79" coordorigin="3702,2688" coordsize="6,79">
              <v:shape style="position:absolute;left:3702;top:2688;width:6;height:79" coordorigin="3702,2688" coordsize="6,79" path="m3702,2727l3708,2727e" filled="f" stroked="t" strokeweight="4.060000pt" strokecolor="#000000">
                <v:path arrowok="t"/>
              </v:shape>
            </v:group>
            <v:group style="position:absolute;left:3702;top:2847;width:6;height:79" coordorigin="3702,2847" coordsize="6,79">
              <v:shape style="position:absolute;left:3702;top:2847;width:6;height:79" coordorigin="3702,2847" coordsize="6,79" path="m3702,2887l3708,2887e" filled="f" stroked="t" strokeweight="4.060000pt" strokecolor="#000000">
                <v:path arrowok="t"/>
              </v:shape>
            </v:group>
            <v:group style="position:absolute;left:3702;top:3008;width:6;height:78" coordorigin="3702,3008" coordsize="6,78">
              <v:shape style="position:absolute;left:3702;top:3008;width:6;height:78" coordorigin="3702,3008" coordsize="6,78" path="m3702,3047l3708,3047e" filled="f" stroked="t" strokeweight="4.0pt" strokecolor="#000000">
                <v:path arrowok="t"/>
              </v:shape>
            </v:group>
            <v:group style="position:absolute;left:3702;top:3168;width:6;height:78" coordorigin="3702,3168" coordsize="6,78">
              <v:shape style="position:absolute;left:3702;top:3168;width:6;height:78" coordorigin="3702,3168" coordsize="6,78" path="m3702,3207l3708,3207e" filled="f" stroked="t" strokeweight="4.0pt" strokecolor="#000000">
                <v:path arrowok="t"/>
              </v:shape>
            </v:group>
            <v:group style="position:absolute;left:3702;top:3327;width:6;height:78" coordorigin="3702,3327" coordsize="6,78">
              <v:shape style="position:absolute;left:3702;top:3327;width:6;height:78" coordorigin="3702,3327" coordsize="6,78" path="m3702,3366l3708,3366e" filled="f" stroked="t" strokeweight="4.0pt" strokecolor="#000000">
                <v:path arrowok="t"/>
              </v:shape>
            </v:group>
            <v:group style="position:absolute;left:3702;top:3487;width:6;height:79" coordorigin="3702,3487" coordsize="6,79">
              <v:shape style="position:absolute;left:3702;top:3487;width:6;height:79" coordorigin="3702,3487" coordsize="6,79" path="m3702,3527l3708,3527e" filled="f" stroked="t" strokeweight="4.060000pt" strokecolor="#000000">
                <v:path arrowok="t"/>
              </v:shape>
            </v:group>
            <v:group style="position:absolute;left:3702;top:3647;width:6;height:79" coordorigin="3702,3647" coordsize="6,79">
              <v:shape style="position:absolute;left:3702;top:3647;width:6;height:79" coordorigin="3702,3647" coordsize="6,79" path="m3702,3686l3708,3686e" filled="f" stroked="t" strokeweight="4.060000pt" strokecolor="#000000">
                <v:path arrowok="t"/>
              </v:shape>
            </v:group>
            <v:group style="position:absolute;left:3702;top:3806;width:6;height:79" coordorigin="3702,3806" coordsize="6,79">
              <v:shape style="position:absolute;left:3702;top:3806;width:6;height:79" coordorigin="3702,3806" coordsize="6,79" path="m3702,3846l3708,3846e" filled="f" stroked="t" strokeweight="4.060000pt" strokecolor="#000000">
                <v:path arrowok="t"/>
              </v:shape>
            </v:group>
            <v:group style="position:absolute;left:3702;top:3966;width:6;height:79" coordorigin="3702,3966" coordsize="6,79">
              <v:shape style="position:absolute;left:3702;top:3966;width:6;height:79" coordorigin="3702,3966" coordsize="6,79" path="m3702,4005l3708,4005e" filled="f" stroked="t" strokeweight="4.060000pt" strokecolor="#000000">
                <v:path arrowok="t"/>
              </v:shape>
            </v:group>
            <v:group style="position:absolute;left:3702;top:4125;width:6;height:79" coordorigin="3702,4125" coordsize="6,79">
              <v:shape style="position:absolute;left:3702;top:4125;width:6;height:79" coordorigin="3702,4125" coordsize="6,79" path="m3702,4165l3708,4165e" filled="f" stroked="t" strokeweight="4.060000pt" strokecolor="#000000">
                <v:path arrowok="t"/>
              </v:shape>
            </v:group>
            <v:group style="position:absolute;left:3702;top:4286;width:6;height:78" coordorigin="3702,4286" coordsize="6,78">
              <v:shape style="position:absolute;left:3702;top:4286;width:6;height:78" coordorigin="3702,4286" coordsize="6,78" path="m3702,4325l3708,4325e" filled="f" stroked="t" strokeweight="4.0pt" strokecolor="#000000">
                <v:path arrowok="t"/>
              </v:shape>
            </v:group>
            <v:group style="position:absolute;left:3702;top:4446;width:6;height:78" coordorigin="3702,4446" coordsize="6,78">
              <v:shape style="position:absolute;left:3702;top:4446;width:6;height:78" coordorigin="3702,4446" coordsize="6,78" path="m3702,4485l3708,4485e" filled="f" stroked="t" strokeweight="4.0pt" strokecolor="#000000">
                <v:path arrowok="t"/>
              </v:shape>
            </v:group>
            <v:group style="position:absolute;left:3702;top:4605;width:6;height:78" coordorigin="3702,4605" coordsize="6,78">
              <v:shape style="position:absolute;left:3702;top:4605;width:6;height:78" coordorigin="3702,4605" coordsize="6,78" path="m3702,4644l3708,4644e" filled="f" stroked="t" strokeweight="4.0pt" strokecolor="#000000">
                <v:path arrowok="t"/>
              </v:shape>
            </v:group>
            <v:group style="position:absolute;left:3702;top:4765;width:6;height:79" coordorigin="3702,4765" coordsize="6,79">
              <v:shape style="position:absolute;left:3702;top:4765;width:6;height:79" coordorigin="3702,4765" coordsize="6,79" path="m3702,4805l3708,4805e" filled="f" stroked="t" strokeweight="4.060000pt" strokecolor="#000000">
                <v:path arrowok="t"/>
              </v:shape>
            </v:group>
            <v:group style="position:absolute;left:3702;top:4925;width:6;height:79" coordorigin="3702,4925" coordsize="6,79">
              <v:shape style="position:absolute;left:3702;top:4925;width:6;height:79" coordorigin="3702,4925" coordsize="6,79" path="m3702,4964l3708,4964e" filled="f" stroked="t" strokeweight="4.060000pt" strokecolor="#000000">
                <v:path arrowok="t"/>
              </v:shape>
            </v:group>
            <v:group style="position:absolute;left:3702;top:5084;width:6;height:79" coordorigin="3702,5084" coordsize="6,79">
              <v:shape style="position:absolute;left:3702;top:5084;width:6;height:79" coordorigin="3702,5084" coordsize="6,79" path="m3702,5124l3708,5124e" filled="f" stroked="t" strokeweight="4.060000pt" strokecolor="#000000">
                <v:path arrowok="t"/>
              </v:shape>
            </v:group>
            <v:group style="position:absolute;left:3702;top:5244;width:6;height:42" coordorigin="3702,5244" coordsize="6,42">
              <v:shape style="position:absolute;left:3702;top:5244;width:6;height:42" coordorigin="3702,5244" coordsize="6,42" path="m3702,5265l3708,5265e" filled="f" stroked="t" strokeweight="2.2pt" strokecolor="#000000">
                <v:path arrowok="t"/>
              </v:shape>
            </v:group>
            <v:group style="position:absolute;left:2977;top:2171;width:6;height:42" coordorigin="2977,2171" coordsize="6,42">
              <v:shape style="position:absolute;left:2977;top:2171;width:6;height:42" coordorigin="2977,2171" coordsize="6,42" path="m2977,2192l2983,2192e" filled="f" stroked="t" strokeweight="2.2pt" strokecolor="#000000">
                <v:path arrowok="t"/>
              </v:shape>
            </v:group>
            <v:group style="position:absolute;left:2977;top:2294;width:6;height:78" coordorigin="2977,2294" coordsize="6,78">
              <v:shape style="position:absolute;left:2977;top:2294;width:6;height:78" coordorigin="2977,2294" coordsize="6,78" path="m2977,2333l2983,2333e" filled="f" stroked="t" strokeweight="4.0pt" strokecolor="#000000">
                <v:path arrowok="t"/>
              </v:shape>
            </v:group>
            <v:group style="position:absolute;left:2977;top:2454;width:6;height:79" coordorigin="2977,2454" coordsize="6,79">
              <v:shape style="position:absolute;left:2977;top:2454;width:6;height:79" coordorigin="2977,2454" coordsize="6,79" path="m2977,2493l2983,2493e" filled="f" stroked="t" strokeweight="4.060000pt" strokecolor="#000000">
                <v:path arrowok="t"/>
              </v:shape>
            </v:group>
            <v:group style="position:absolute;left:2977;top:2613;width:6;height:79" coordorigin="2977,2613" coordsize="6,79">
              <v:shape style="position:absolute;left:2977;top:2613;width:6;height:79" coordorigin="2977,2613" coordsize="6,79" path="m2977,2653l2983,2653e" filled="f" stroked="t" strokeweight="4.060000pt" strokecolor="#000000">
                <v:path arrowok="t"/>
              </v:shape>
            </v:group>
            <v:group style="position:absolute;left:2977;top:2773;width:6;height:79" coordorigin="2977,2773" coordsize="6,79">
              <v:shape style="position:absolute;left:2977;top:2773;width:6;height:79" coordorigin="2977,2773" coordsize="6,79" path="m2977,2813l2983,2813e" filled="f" stroked="t" strokeweight="4.060000pt" strokecolor="#000000">
                <v:path arrowok="t"/>
              </v:shape>
            </v:group>
            <v:group style="position:absolute;left:2977;top:2935;width:6;height:77" coordorigin="2977,2935" coordsize="6,77">
              <v:shape style="position:absolute;left:2977;top:2935;width:6;height:77" coordorigin="2977,2935" coordsize="6,77" path="m2977,2973l2983,2973e" filled="f" stroked="t" strokeweight="3.94pt" strokecolor="#000000">
                <v:path arrowok="t"/>
              </v:shape>
            </v:group>
            <v:group style="position:absolute;left:2977;top:3092;width:6;height:2" coordorigin="2977,3092" coordsize="6,2">
              <v:shape style="position:absolute;left:2977;top:3092;width:6;height:2" coordorigin="2977,3092" coordsize="6,2" path="m2977,3093l2983,3093e" filled="f" stroked="t" strokeweight=".22pt" strokecolor="#000000">
                <v:path arrowok="t"/>
              </v:shape>
            </v:group>
            <v:group style="position:absolute;left:2977;top:3095;width:6;height:77" coordorigin="2977,3095" coordsize="6,77">
              <v:shape style="position:absolute;left:2977;top:3095;width:6;height:77" coordorigin="2977,3095" coordsize="6,77" path="m2977,3133l2983,3133e" filled="f" stroked="t" strokeweight="3.94pt" strokecolor="#000000">
                <v:path arrowok="t"/>
              </v:shape>
            </v:group>
            <v:group style="position:absolute;left:2977;top:3253;width:6;height:2" coordorigin="2977,3253" coordsize="6,2">
              <v:shape style="position:absolute;left:2977;top:3253;width:6;height:2" coordorigin="2977,3253" coordsize="6,2" path="m2977,3254l2983,3254e" filled="f" stroked="t" strokeweight=".22pt" strokecolor="#000000">
                <v:path arrowok="t"/>
              </v:shape>
            </v:group>
            <v:group style="position:absolute;left:2977;top:3255;width:6;height:76" coordorigin="2977,3255" coordsize="6,76">
              <v:shape style="position:absolute;left:2977;top:3255;width:6;height:76" coordorigin="2977,3255" coordsize="6,76" path="m2977,3293l2983,3293e" filled="f" stroked="t" strokeweight="3.88pt" strokecolor="#000000">
                <v:path arrowok="t"/>
              </v:shape>
            </v:group>
            <v:group style="position:absolute;left:2977;top:3413;width:6;height:2" coordorigin="2977,3413" coordsize="6,2">
              <v:shape style="position:absolute;left:2977;top:3413;width:6;height:2" coordorigin="2977,3413" coordsize="6,2" path="m2977,3414l2983,3414e" filled="f" stroked="t" strokeweight=".22001pt" strokecolor="#000000">
                <v:path arrowok="t"/>
              </v:shape>
            </v:group>
            <v:group style="position:absolute;left:2977;top:3415;width:6;height:76" coordorigin="2977,3415" coordsize="6,76">
              <v:shape style="position:absolute;left:2977;top:3415;width:6;height:76" coordorigin="2977,3415" coordsize="6,76" path="m2977,3453l2983,3453e" filled="f" stroked="t" strokeweight="3.88pt" strokecolor="#000000">
                <v:path arrowok="t"/>
              </v:shape>
            </v:group>
            <v:group style="position:absolute;left:2977;top:3572;width:6;height:2" coordorigin="2977,3572" coordsize="6,2">
              <v:shape style="position:absolute;left:2977;top:3572;width:6;height:2" coordorigin="2977,3572" coordsize="6,2" path="m2977,3573l2983,3573e" filled="f" stroked="t" strokeweight=".22pt" strokecolor="#000000">
                <v:path arrowok="t"/>
              </v:shape>
            </v:group>
            <v:group style="position:absolute;left:2977;top:3575;width:6;height:76" coordorigin="2977,3575" coordsize="6,76">
              <v:shape style="position:absolute;left:2977;top:3575;width:6;height:76" coordorigin="2977,3575" coordsize="6,76" path="m2977,3612l2983,3612e" filled="f" stroked="t" strokeweight="3.88pt" strokecolor="#000000">
                <v:path arrowok="t"/>
              </v:shape>
            </v:group>
            <v:group style="position:absolute;left:2977;top:3732;width:6;height:2" coordorigin="2977,3732" coordsize="6,2">
              <v:shape style="position:absolute;left:2977;top:3732;width:6;height:2" coordorigin="2977,3732" coordsize="6,2" path="m2977,3733l2983,3733e" filled="f" stroked="t" strokeweight=".22pt" strokecolor="#000000">
                <v:path arrowok="t"/>
              </v:shape>
            </v:group>
            <v:group style="position:absolute;left:2977;top:3734;width:6;height:76" coordorigin="2977,3734" coordsize="6,76">
              <v:shape style="position:absolute;left:2977;top:3734;width:6;height:76" coordorigin="2977,3734" coordsize="6,76" path="m2977,3772l2983,3772e" filled="f" stroked="t" strokeweight="3.88pt" strokecolor="#000000">
                <v:path arrowok="t"/>
              </v:shape>
            </v:group>
            <v:group style="position:absolute;left:2977;top:3891;width:6;height:2" coordorigin="2977,3891" coordsize="6,2">
              <v:shape style="position:absolute;left:2977;top:3891;width:6;height:2" coordorigin="2977,3891" coordsize="6,2" path="m2977,3893l2983,3893e" filled="f" stroked="t" strokeweight=".22001pt" strokecolor="#000000">
                <v:path arrowok="t"/>
              </v:shape>
            </v:group>
            <v:group style="position:absolute;left:2977;top:3894;width:6;height:77" coordorigin="2977,3894" coordsize="6,77">
              <v:shape style="position:absolute;left:2977;top:3894;width:6;height:77" coordorigin="2977,3894" coordsize="6,77" path="m2977,3932l2983,3932e" filled="f" stroked="t" strokeweight="3.94pt" strokecolor="#000000">
                <v:path arrowok="t"/>
              </v:shape>
            </v:group>
            <v:group style="position:absolute;left:2977;top:4051;width:6;height:2" coordorigin="2977,4051" coordsize="6,2">
              <v:shape style="position:absolute;left:2977;top:4051;width:6;height:2" coordorigin="2977,4051" coordsize="6,2" path="m2977,4052l2983,4052e" filled="f" stroked="t" strokeweight=".22pt" strokecolor="#000000">
                <v:path arrowok="t"/>
              </v:shape>
            </v:group>
            <v:group style="position:absolute;left:2977;top:4053;width:6;height:77" coordorigin="2977,4053" coordsize="6,77">
              <v:shape style="position:absolute;left:2977;top:4053;width:6;height:77" coordorigin="2977,4053" coordsize="6,77" path="m2977,4092l2983,4092e" filled="f" stroked="t" strokeweight="3.94pt" strokecolor="#000000">
                <v:path arrowok="t"/>
              </v:shape>
            </v:group>
            <v:group style="position:absolute;left:2977;top:4211;width:6;height:2" coordorigin="2977,4211" coordsize="6,2">
              <v:shape style="position:absolute;left:2977;top:4211;width:6;height:2" coordorigin="2977,4211" coordsize="6,2" path="m2977,4212l2983,4212e" filled="f" stroked="t" strokeweight=".22pt" strokecolor="#000000">
                <v:path arrowok="t"/>
              </v:shape>
            </v:group>
            <v:group style="position:absolute;left:2977;top:4213;width:6;height:77" coordorigin="2977,4213" coordsize="6,77">
              <v:shape style="position:absolute;left:2977;top:4213;width:6;height:77" coordorigin="2977,4213" coordsize="6,77" path="m2977,4251l2983,4251e" filled="f" stroked="t" strokeweight="3.94pt" strokecolor="#000000">
                <v:path arrowok="t"/>
              </v:shape>
            </v:group>
            <v:group style="position:absolute;left:2977;top:4370;width:6;height:79" coordorigin="2977,4370" coordsize="6,79">
              <v:shape style="position:absolute;left:2977;top:4370;width:6;height:79" coordorigin="2977,4370" coordsize="6,79" path="m2977,4410l2983,4410e" filled="f" stroked="t" strokeweight="4.060000pt" strokecolor="#000000">
                <v:path arrowok="t"/>
              </v:shape>
            </v:group>
            <v:group style="position:absolute;left:2977;top:4531;width:6;height:78" coordorigin="2977,4531" coordsize="6,78">
              <v:shape style="position:absolute;left:2977;top:4531;width:6;height:78" coordorigin="2977,4531" coordsize="6,78" path="m2977,4570l2983,4570e" filled="f" stroked="t" strokeweight="4.0pt" strokecolor="#000000">
                <v:path arrowok="t"/>
              </v:shape>
            </v:group>
            <v:group style="position:absolute;left:2977;top:4691;width:6;height:78" coordorigin="2977,4691" coordsize="6,78">
              <v:shape style="position:absolute;left:2977;top:4691;width:6;height:78" coordorigin="2977,4691" coordsize="6,78" path="m2977,4730l2983,4730e" filled="f" stroked="t" strokeweight="4.0pt" strokecolor="#000000">
                <v:path arrowok="t"/>
              </v:shape>
            </v:group>
            <v:group style="position:absolute;left:2977;top:4850;width:6;height:78" coordorigin="2977,4850" coordsize="6,78">
              <v:shape style="position:absolute;left:2977;top:4850;width:6;height:78" coordorigin="2977,4850" coordsize="6,78" path="m2977,4889l2983,4889e" filled="f" stroked="t" strokeweight="4.0pt" strokecolor="#000000">
                <v:path arrowok="t"/>
              </v:shape>
            </v:group>
            <v:group style="position:absolute;left:2977;top:5010;width:6;height:78" coordorigin="2977,5010" coordsize="6,78">
              <v:shape style="position:absolute;left:2977;top:5010;width:6;height:78" coordorigin="2977,5010" coordsize="6,78" path="m2977,5049l2983,5049e" filled="f" stroked="t" strokeweight="4.0pt" strokecolor="#000000">
                <v:path arrowok="t"/>
              </v:shape>
            </v:group>
            <v:group style="position:absolute;left:2977;top:5169;width:6;height:79" coordorigin="2977,5169" coordsize="6,79">
              <v:shape style="position:absolute;left:2977;top:5169;width:6;height:79" coordorigin="2977,5169" coordsize="6,79" path="m2977,5209l2983,5209e" filled="f" stroked="t" strokeweight="4.060000pt" strokecolor="#000000">
                <v:path arrowok="t"/>
              </v:shape>
            </v:group>
            <v:group style="position:absolute;left:2977;top:5329;width:6;height:42" coordorigin="2977,5329" coordsize="6,42">
              <v:shape style="position:absolute;left:2977;top:5329;width:6;height:42" coordorigin="2977,5329" coordsize="6,42" path="m2977,5350l2983,5350e" filled="f" stroked="t" strokeweight="2.2pt" strokecolor="#000000">
                <v:path arrowok="t"/>
              </v:shape>
            </v:group>
            <v:group style="position:absolute;left:4747;top:2036;width:6;height:42" coordorigin="4747,2036" coordsize="6,42">
              <v:shape style="position:absolute;left:4747;top:2036;width:6;height:42" coordorigin="4747,2036" coordsize="6,42" path="m4747,2057l4753,2057e" filled="f" stroked="t" strokeweight="2.2pt" strokecolor="#000000">
                <v:path arrowok="t"/>
              </v:shape>
            </v:group>
            <v:group style="position:absolute;left:4747;top:2159;width:6;height:79" coordorigin="4747,2159" coordsize="6,79">
              <v:shape style="position:absolute;left:4747;top:2159;width:6;height:79" coordorigin="4747,2159" coordsize="6,79" path="m4747,2198l4753,2198e" filled="f" stroked="t" strokeweight="4.060000pt" strokecolor="#000000">
                <v:path arrowok="t"/>
              </v:shape>
            </v:group>
            <v:group style="position:absolute;left:4747;top:2318;width:6;height:79" coordorigin="4747,2318" coordsize="6,79">
              <v:shape style="position:absolute;left:4747;top:2318;width:6;height:79" coordorigin="4747,2318" coordsize="6,79" path="m4747,2358l4753,2358e" filled="f" stroked="t" strokeweight="4.060000pt" strokecolor="#000000">
                <v:path arrowok="t"/>
              </v:shape>
            </v:group>
            <v:group style="position:absolute;left:4747;top:2479;width:6;height:78" coordorigin="4747,2479" coordsize="6,78">
              <v:shape style="position:absolute;left:4747;top:2479;width:6;height:78" coordorigin="4747,2479" coordsize="6,78" path="m4747,2518l4753,2518e" filled="f" stroked="t" strokeweight="4.0pt" strokecolor="#000000">
                <v:path arrowok="t"/>
              </v:shape>
            </v:group>
            <v:group style="position:absolute;left:4747;top:2639;width:6;height:78" coordorigin="4747,2639" coordsize="6,78">
              <v:shape style="position:absolute;left:4747;top:2639;width:6;height:78" coordorigin="4747,2639" coordsize="6,78" path="m4747,2678l4753,2678e" filled="f" stroked="t" strokeweight="4.0pt" strokecolor="#000000">
                <v:path arrowok="t"/>
              </v:shape>
            </v:group>
            <v:group style="position:absolute;left:4747;top:2798;width:6;height:78" coordorigin="4747,2798" coordsize="6,78">
              <v:shape style="position:absolute;left:4747;top:2798;width:6;height:78" coordorigin="4747,2798" coordsize="6,78" path="m4747,2837l4753,2837e" filled="f" stroked="t" strokeweight="4.0pt" strokecolor="#000000">
                <v:path arrowok="t"/>
              </v:shape>
            </v:group>
            <v:group style="position:absolute;left:4747;top:2958;width:6;height:78" coordorigin="4747,2958" coordsize="6,78">
              <v:shape style="position:absolute;left:4747;top:2958;width:6;height:78" coordorigin="4747,2958" coordsize="6,78" path="m4747,2997l4753,2997e" filled="f" stroked="t" strokeweight="4.0pt" strokecolor="#000000">
                <v:path arrowok="t"/>
              </v:shape>
            </v:group>
            <v:group style="position:absolute;left:4747;top:3117;width:6;height:79" coordorigin="4747,3117" coordsize="6,79">
              <v:shape style="position:absolute;left:4747;top:3117;width:6;height:79" coordorigin="4747,3117" coordsize="6,79" path="m4747,3157l4753,3157e" filled="f" stroked="t" strokeweight="4.060000pt" strokecolor="#000000">
                <v:path arrowok="t"/>
              </v:shape>
            </v:group>
            <v:group style="position:absolute;left:4747;top:3277;width:6;height:79" coordorigin="4747,3277" coordsize="6,79">
              <v:shape style="position:absolute;left:4747;top:3277;width:6;height:79" coordorigin="4747,3277" coordsize="6,79" path="m4747,3317l4753,3317e" filled="f" stroked="t" strokeweight="4.060000pt" strokecolor="#000000">
                <v:path arrowok="t"/>
              </v:shape>
            </v:group>
            <v:group style="position:absolute;left:4747;top:3437;width:6;height:79" coordorigin="4747,3437" coordsize="6,79">
              <v:shape style="position:absolute;left:4747;top:3437;width:6;height:79" coordorigin="4747,3437" coordsize="6,79" path="m4747,3476l4753,3476e" filled="f" stroked="t" strokeweight="4.060000pt" strokecolor="#000000">
                <v:path arrowok="t"/>
              </v:shape>
            </v:group>
            <v:group style="position:absolute;left:4747;top:3596;width:6;height:79" coordorigin="4747,3596" coordsize="6,79">
              <v:shape style="position:absolute;left:4747;top:3596;width:6;height:79" coordorigin="4747,3596" coordsize="6,79" path="m4747,3636l4753,3636e" filled="f" stroked="t" strokeweight="4.060000pt" strokecolor="#000000">
                <v:path arrowok="t"/>
              </v:shape>
            </v:group>
            <v:group style="position:absolute;left:4747;top:3757;width:6;height:78" coordorigin="4747,3757" coordsize="6,78">
              <v:shape style="position:absolute;left:4747;top:3757;width:6;height:78" coordorigin="4747,3757" coordsize="6,78" path="m4747,3796l4753,3796e" filled="f" stroked="t" strokeweight="4.0pt" strokecolor="#000000">
                <v:path arrowok="t"/>
              </v:shape>
            </v:group>
            <v:group style="position:absolute;left:4747;top:3917;width:6;height:78" coordorigin="4747,3917" coordsize="6,78">
              <v:shape style="position:absolute;left:4747;top:3917;width:6;height:78" coordorigin="4747,3917" coordsize="6,78" path="m4747,3956l4753,3956e" filled="f" stroked="t" strokeweight="4.0pt" strokecolor="#000000">
                <v:path arrowok="t"/>
              </v:shape>
            </v:group>
            <v:group style="position:absolute;left:4747;top:4076;width:6;height:78" coordorigin="4747,4076" coordsize="6,78">
              <v:shape style="position:absolute;left:4747;top:4076;width:6;height:78" coordorigin="4747,4076" coordsize="6,78" path="m4747,4115l4753,4115e" filled="f" stroked="t" strokeweight="4.0pt" strokecolor="#000000">
                <v:path arrowok="t"/>
              </v:shape>
            </v:group>
            <v:group style="position:absolute;left:4747;top:4236;width:6;height:78" coordorigin="4747,4236" coordsize="6,78">
              <v:shape style="position:absolute;left:4747;top:4236;width:6;height:78" coordorigin="4747,4236" coordsize="6,78" path="m4747,4275l4753,4275e" filled="f" stroked="t" strokeweight="4.0pt" strokecolor="#000000">
                <v:path arrowok="t"/>
              </v:shape>
            </v:group>
            <v:group style="position:absolute;left:4747;top:4395;width:6;height:79" coordorigin="4747,4395" coordsize="6,79">
              <v:shape style="position:absolute;left:4747;top:4395;width:6;height:79" coordorigin="4747,4395" coordsize="6,79" path="m4747,4435l4753,4435e" filled="f" stroked="t" strokeweight="4.060000pt" strokecolor="#000000">
                <v:path arrowok="t"/>
              </v:shape>
            </v:group>
            <v:group style="position:absolute;left:4747;top:4555;width:6;height:79" coordorigin="4747,4555" coordsize="6,79">
              <v:shape style="position:absolute;left:4747;top:4555;width:6;height:79" coordorigin="4747,4555" coordsize="6,79" path="m4747,4595l4753,4595e" filled="f" stroked="t" strokeweight="4.060000pt" strokecolor="#000000">
                <v:path arrowok="t"/>
              </v:shape>
            </v:group>
            <v:group style="position:absolute;left:4747;top:4715;width:6;height:79" coordorigin="4747,4715" coordsize="6,79">
              <v:shape style="position:absolute;left:4747;top:4715;width:6;height:79" coordorigin="4747,4715" coordsize="6,79" path="m4747,4754l4753,4754e" filled="f" stroked="t" strokeweight="4.060000pt" strokecolor="#000000">
                <v:path arrowok="t"/>
              </v:shape>
            </v:group>
            <v:group style="position:absolute;left:4747;top:4874;width:6;height:79" coordorigin="4747,4874" coordsize="6,79">
              <v:shape style="position:absolute;left:4747;top:4874;width:6;height:79" coordorigin="4747,4874" coordsize="6,79" path="m4747,4914l4753,4914e" filled="f" stroked="t" strokeweight="4.060000pt" strokecolor="#000000">
                <v:path arrowok="t"/>
              </v:shape>
            </v:group>
            <v:group style="position:absolute;left:4747;top:5035;width:6;height:78" coordorigin="4747,5035" coordsize="6,78">
              <v:shape style="position:absolute;left:4747;top:5035;width:6;height:78" coordorigin="4747,5035" coordsize="6,78" path="m4747,5074l4753,5074e" filled="f" stroked="t" strokeweight="4.0pt" strokecolor="#000000">
                <v:path arrowok="t"/>
              </v:shape>
            </v:group>
            <v:group style="position:absolute;left:4747;top:5195;width:6;height:42" coordorigin="4747,5195" coordsize="6,42">
              <v:shape style="position:absolute;left:4747;top:5195;width:6;height:42" coordorigin="4747,5195" coordsize="6,42" path="m4747,5216l4753,5216e" filled="f" stroked="t" strokeweight="2.2pt" strokecolor="#000000">
                <v:path arrowok="t"/>
              </v:shape>
            </v:group>
            <v:group style="position:absolute;left:2624;top:4607;width:1744;height:186" coordorigin="2624,4607" coordsize="1744,186">
              <v:shape style="position:absolute;left:2624;top:4607;width:1744;height:186" coordorigin="2624,4607" coordsize="1744,186" path="m2984,4787l2624,4787,2624,4793,2984,4793,2984,4787xe" filled="t" fillcolor="#000000" stroked="f">
                <v:path arrowok="t"/>
                <v:fill type="solid"/>
              </v:shape>
              <v:shape style="position:absolute;left:2624;top:4607;width:1744;height:186" coordorigin="2624,4607" coordsize="1744,186" path="m3704,4741l2984,4787,2984,4793,3704,4747,3706,4747,3704,4741xe" filled="t" fillcolor="#000000" stroked="f">
                <v:path arrowok="t"/>
                <v:fill type="solid"/>
              </v:shape>
              <v:shape style="position:absolute;left:2624;top:4607;width:1744;height:186" coordorigin="2624,4607" coordsize="1744,186" path="m4364,4607l3704,4741,3706,4747,4366,4613,4368,4613,4368,4610,4364,4607xe" filled="t" fillcolor="#000000" stroked="f">
                <v:path arrowok="t"/>
                <v:fill type="solid"/>
              </v:shape>
            </v:group>
            <v:group style="position:absolute;left:4362;top:2927;width:396;height:1684" coordorigin="4362,2927" coordsize="396,1684">
              <v:shape style="position:absolute;left:4362;top:2927;width:396;height:1684" coordorigin="4362,2927" coordsize="396,1684" path="m4754,2927l4752,2927,4752,2929,4362,4609,4368,4610,4758,2930,4754,2927xe" filled="t" fillcolor="#000000" stroked="f">
                <v:path arrowok="t"/>
                <v:fill type="solid"/>
              </v:shape>
            </v:group>
            <v:group style="position:absolute;left:4716;top:2930;width:2382;height:2" coordorigin="4716,2930" coordsize="2382,2">
              <v:shape style="position:absolute;left:4716;top:2930;width:2382;height:2" coordorigin="4716,2930" coordsize="2382,0" path="m4716,2930l7098,2930e" filled="f" stroked="t" strokeweight=".39999pt" strokecolor="#000000">
                <v:path arrowok="t"/>
              </v:shape>
            </v:group>
            <v:group style="position:absolute;left:5080;top:3398;width:6;height:42" coordorigin="5080,3398" coordsize="6,42">
              <v:shape style="position:absolute;left:5080;top:3398;width:6;height:42" coordorigin="5080,3398" coordsize="6,42" path="m5080,3419l5086,3419e" filled="f" stroked="t" strokeweight="2.2pt" strokecolor="#000000">
                <v:path arrowok="t"/>
              </v:shape>
            </v:group>
            <v:group style="position:absolute;left:5080;top:3518;width:6;height:76" coordorigin="5080,3518" coordsize="6,76">
              <v:shape style="position:absolute;left:5080;top:3518;width:6;height:76" coordorigin="5080,3518" coordsize="6,76" path="m5080,3556l5086,3556e" filled="f" stroked="t" strokeweight="3.88pt" strokecolor="#000000">
                <v:path arrowok="t"/>
              </v:shape>
            </v:group>
            <v:group style="position:absolute;left:5080;top:3672;width:6;height:76" coordorigin="5080,3672" coordsize="6,76">
              <v:shape style="position:absolute;left:5080;top:3672;width:6;height:76" coordorigin="5080,3672" coordsize="6,76" path="m5080,3710l5086,3710e" filled="f" stroked="t" strokeweight="3.88pt" strokecolor="#000000">
                <v:path arrowok="t"/>
              </v:shape>
            </v:group>
            <v:group style="position:absolute;left:5080;top:3825;width:6;height:76" coordorigin="5080,3825" coordsize="6,76">
              <v:shape style="position:absolute;left:5080;top:3825;width:6;height:76" coordorigin="5080,3825" coordsize="6,76" path="m5080,3863l5086,3863e" filled="f" stroked="t" strokeweight="3.88pt" strokecolor="#000000">
                <v:path arrowok="t"/>
              </v:shape>
            </v:group>
            <v:group style="position:absolute;left:5080;top:3979;width:6;height:76" coordorigin="5080,3979" coordsize="6,76">
              <v:shape style="position:absolute;left:5080;top:3979;width:6;height:76" coordorigin="5080,3979" coordsize="6,76" path="m5080,4017l5086,4017e" filled="f" stroked="t" strokeweight="3.88pt" strokecolor="#000000">
                <v:path arrowok="t"/>
              </v:shape>
            </v:group>
            <v:group style="position:absolute;left:5080;top:4133;width:6;height:76" coordorigin="5080,4133" coordsize="6,76">
              <v:shape style="position:absolute;left:5080;top:4133;width:6;height:76" coordorigin="5080,4133" coordsize="6,76" path="m5080,4170l5086,4170e" filled="f" stroked="t" strokeweight="3.88pt" strokecolor="#000000">
                <v:path arrowok="t"/>
              </v:shape>
            </v:group>
            <v:group style="position:absolute;left:5080;top:4286;width:6;height:76" coordorigin="5080,4286" coordsize="6,76">
              <v:shape style="position:absolute;left:5080;top:4286;width:6;height:76" coordorigin="5080,4286" coordsize="6,76" path="m5080,4324l5086,4324e" filled="f" stroked="t" strokeweight="3.88pt" strokecolor="#000000">
                <v:path arrowok="t"/>
              </v:shape>
            </v:group>
            <v:group style="position:absolute;left:5080;top:4439;width:6;height:77" coordorigin="5080,4439" coordsize="6,77">
              <v:shape style="position:absolute;left:5080;top:4439;width:6;height:77" coordorigin="5080,4439" coordsize="6,77" path="m5080,4477l5086,4477e" filled="f" stroked="t" strokeweight="3.94pt" strokecolor="#000000">
                <v:path arrowok="t"/>
              </v:shape>
            </v:group>
            <v:group style="position:absolute;left:5080;top:4592;width:6;height:77" coordorigin="5080,4592" coordsize="6,77">
              <v:shape style="position:absolute;left:5080;top:4592;width:6;height:77" coordorigin="5080,4592" coordsize="6,77" path="m5080,4631l5086,4631e" filled="f" stroked="t" strokeweight="3.94pt" strokecolor="#000000">
                <v:path arrowok="t"/>
              </v:shape>
            </v:group>
            <v:group style="position:absolute;left:5080;top:4746;width:6;height:76" coordorigin="5080,4746" coordsize="6,76">
              <v:shape style="position:absolute;left:5080;top:4746;width:6;height:76" coordorigin="5080,4746" coordsize="6,76" path="m5080,4784l5086,4784e" filled="f" stroked="t" strokeweight="3.88pt" strokecolor="#000000">
                <v:path arrowok="t"/>
              </v:shape>
            </v:group>
            <v:group style="position:absolute;left:5080;top:4899;width:6;height:76" coordorigin="5080,4899" coordsize="6,76">
              <v:shape style="position:absolute;left:5080;top:4899;width:6;height:76" coordorigin="5080,4899" coordsize="6,76" path="m5080,4937l5086,4937e" filled="f" stroked="t" strokeweight="3.88pt" strokecolor="#000000">
                <v:path arrowok="t"/>
              </v:shape>
            </v:group>
            <v:group style="position:absolute;left:5080;top:5053;width:6;height:76" coordorigin="5080,5053" coordsize="6,76">
              <v:shape style="position:absolute;left:5080;top:5053;width:6;height:76" coordorigin="5080,5053" coordsize="6,76" path="m5080,5091l5086,5091e" filled="f" stroked="t" strokeweight="3.88pt" strokecolor="#000000">
                <v:path arrowok="t"/>
              </v:shape>
            </v:group>
            <v:group style="position:absolute;left:5080;top:5207;width:6;height:42" coordorigin="5080,5207" coordsize="6,42">
              <v:shape style="position:absolute;left:5080;top:5207;width:6;height:42" coordorigin="5080,5207" coordsize="6,42" path="m5080,5228l5086,5228e" filled="f" stroked="t" strokeweight="2.2pt" strokecolor="#000000">
                <v:path arrowok="t"/>
              </v:shape>
            </v:group>
            <v:group style="position:absolute;left:5136;top:5047;width:104;height:121" coordorigin="5136,5047" coordsize="104,121">
              <v:shape style="position:absolute;left:5136;top:5047;width:104;height:121" coordorigin="5136,5047" coordsize="104,121" path="m5240,5107l5220,5107,5220,5131,5236,5141,5225,5159,5240,5168,5240,5107xe" filled="t" fillcolor="#000000" stroked="f">
                <v:path arrowok="t"/>
                <v:fill type="solid"/>
              </v:shape>
              <v:shape style="position:absolute;left:5136;top:5047;width:104;height:121" coordorigin="5136,5047" coordsize="104,121" path="m5153,5097l5136,5107,5152,5115,5225,5159,5220,5150,5220,5131,5193,5115,5162,5115,5153,5097xe" filled="t" fillcolor="#000000" stroked="f">
                <v:path arrowok="t"/>
                <v:fill type="solid"/>
              </v:shape>
              <v:shape style="position:absolute;left:5136;top:5047;width:104;height:121" coordorigin="5136,5047" coordsize="104,121" path="m5220,5131l5220,5150,5225,5159,5236,5141,5220,5131xe" filled="t" fillcolor="#000000" stroked="f">
                <v:path arrowok="t"/>
                <v:fill type="solid"/>
              </v:shape>
              <v:shape style="position:absolute;left:5136;top:5047;width:104;height:121" coordorigin="5136,5047" coordsize="104,121" path="m5240,5047l5153,5097,5162,5115,5178,5107,5162,5097,5194,5097,5236,5073,5240,5065,5240,5047xe" filled="t" fillcolor="#000000" stroked="f">
                <v:path arrowok="t"/>
                <v:fill type="solid"/>
              </v:shape>
              <v:shape style="position:absolute;left:5136;top:5047;width:104;height:121" coordorigin="5136,5047" coordsize="104,121" path="m5178,5107l5162,5115,5193,5115,5178,5107xe" filled="t" fillcolor="#000000" stroked="f">
                <v:path arrowok="t"/>
                <v:fill type="solid"/>
              </v:shape>
              <v:shape style="position:absolute;left:5136;top:5047;width:104;height:121" coordorigin="5136,5047" coordsize="104,121" path="m5194,5097l5162,5097,5178,5107,5194,5097xe" filled="t" fillcolor="#000000" stroked="f">
                <v:path arrowok="t"/>
                <v:fill type="solid"/>
              </v:shape>
            </v:group>
            <v:group style="position:absolute;left:5220;top:5065;width:20;height:42" coordorigin="5220,5065" coordsize="20,42">
              <v:shape style="position:absolute;left:5220;top:5065;width:20;height:42" coordorigin="5220,5065" coordsize="20,42" path="m5220,5086l5240,5086e" filled="f" stroked="t" strokeweight="2.2pt" strokecolor="#000000">
                <v:path arrowok="t"/>
              </v:shape>
            </v:group>
            <v:group style="position:absolute;left:5158;top:5065;width:73;height:85" coordorigin="5158,5065" coordsize="73,85">
              <v:shape style="position:absolute;left:5158;top:5065;width:73;height:85" coordorigin="5158,5065" coordsize="73,85" path="m5231,5065l5158,5107,5231,5150,5231,5065xe" filled="t" fillcolor="#000000" stroked="f">
                <v:path arrowok="t"/>
                <v:fill type="solid"/>
              </v:shape>
            </v:group>
            <v:group style="position:absolute;left:5828;top:5048;width:104;height:121" coordorigin="5828,5048" coordsize="104,121">
              <v:shape style="position:absolute;left:5828;top:5048;width:104;height:121" coordorigin="5828,5048" coordsize="104,121" path="m5892,5108l5833,5142,5828,5150,5828,5169,5844,5160,5918,5117,5908,5117,5892,5108xe" filled="t" fillcolor="#000000" stroked="f">
                <v:path arrowok="t"/>
                <v:fill type="solid"/>
              </v:shape>
              <v:shape style="position:absolute;left:5828;top:5048;width:104;height:121" coordorigin="5828,5048" coordsize="104,121" path="m5908,5099l5892,5108,5908,5117,5918,5117,5908,5099xe" filled="t" fillcolor="#000000" stroked="f">
                <v:path arrowok="t"/>
                <v:fill type="solid"/>
              </v:shape>
              <v:shape style="position:absolute;left:5828;top:5048;width:104;height:121" coordorigin="5828,5048" coordsize="104,121" path="m5917,5099l5908,5099,5918,5117,5933,5108,5917,5099xe" filled="t" fillcolor="#000000" stroked="f">
                <v:path arrowok="t"/>
                <v:fill type="solid"/>
              </v:shape>
              <v:shape style="position:absolute;left:5828;top:5048;width:104;height:121" coordorigin="5828,5048" coordsize="104,121" path="m5843,5057l5849,5065,5849,5083,5892,5108,5908,5099,5917,5099,5843,5057xe" filled="t" fillcolor="#000000" stroked="f">
                <v:path arrowok="t"/>
                <v:fill type="solid"/>
              </v:shape>
              <v:shape style="position:absolute;left:5828;top:5048;width:104;height:121" coordorigin="5828,5048" coordsize="104,121" path="m5828,5048l5828,5107,5849,5107,5849,5083,5833,5075,5843,5057,5828,5048xe" filled="t" fillcolor="#000000" stroked="f">
                <v:path arrowok="t"/>
                <v:fill type="solid"/>
              </v:shape>
              <v:shape style="position:absolute;left:5828;top:5048;width:104;height:121" coordorigin="5828,5048" coordsize="104,121" path="m5843,5057l5833,5075,5849,5083,5849,5065,5843,5057xe" filled="t" fillcolor="#000000" stroked="f">
                <v:path arrowok="t"/>
                <v:fill type="solid"/>
              </v:shape>
            </v:group>
            <v:group style="position:absolute;left:5828;top:5107;width:20;height:43" coordorigin="5828,5107" coordsize="20,43">
              <v:shape style="position:absolute;left:5828;top:5107;width:20;height:43" coordorigin="5828,5107" coordsize="20,43" path="m5828,5129l5849,5129e" filled="f" stroked="t" strokeweight="2.260pt" strokecolor="#000000">
                <v:path arrowok="t"/>
              </v:shape>
            </v:group>
            <v:group style="position:absolute;left:5838;top:5065;width:74;height:85" coordorigin="5838,5065" coordsize="74,85">
              <v:shape style="position:absolute;left:5838;top:5065;width:74;height:85" coordorigin="5838,5065" coordsize="74,85" path="m5838,5065l5838,5150,5912,5107,5838,5065xe" filled="t" fillcolor="#000000" stroked="f">
                <v:path arrowok="t"/>
                <v:fill type="solid"/>
              </v:shape>
            </v:group>
            <v:group style="position:absolute;left:5588;top:5108;width:242;height:2" coordorigin="5588,5108" coordsize="242,2">
              <v:shape style="position:absolute;left:5588;top:5108;width:242;height:2" coordorigin="5588,5108" coordsize="242,0" path="m5588,5108l5831,5108e" filled="f" stroked="t" strokeweight=".40002pt" strokecolor="#000000">
                <v:path arrowok="t"/>
              </v:shape>
            </v:group>
            <v:group style="position:absolute;left:5239;top:5108;width:199;height:2" coordorigin="5239,5108" coordsize="199,2">
              <v:shape style="position:absolute;left:5239;top:5108;width:199;height:2" coordorigin="5239,5108" coordsize="199,0" path="m5239,5108l5438,5108e" filled="f" stroked="t" strokeweight=".40002pt" strokecolor="#000000">
                <v:path arrowok="t"/>
              </v:shape>
            </v:group>
            <v:group style="position:absolute;left:3967;top:3722;width:119;height:112" coordorigin="3967,3722" coordsize="119,112">
              <v:shape style="position:absolute;left:3967;top:3722;width:119;height:112" coordorigin="3967,3722" coordsize="119,112" path="m4048,3754l4018,3793,4025,3810,4004,3818,4010,3834,4022,3819,4071,3757,4067,3757,4048,3754xe" filled="t" fillcolor="#000000" stroked="f">
                <v:path arrowok="t"/>
                <v:fill type="solid"/>
              </v:shape>
              <v:shape style="position:absolute;left:3967;top:3722;width:119;height:112" coordorigin="3967,3722" coordsize="119,112" path="m3967,3722l3973,3739,4004,3818,4007,3807,4018,3793,3994,3731,3985,3725,3967,3722xe" filled="t" fillcolor="#000000" stroked="f">
                <v:path arrowok="t"/>
                <v:fill type="solid"/>
              </v:shape>
              <v:shape style="position:absolute;left:3967;top:3722;width:119;height:112" coordorigin="3967,3722" coordsize="119,112" path="m4018,3793l4007,3807,4004,3818,4025,3810,4018,3793xe" filled="t" fillcolor="#000000" stroked="f">
                <v:path arrowok="t"/>
                <v:fill type="solid"/>
              </v:shape>
              <v:shape style="position:absolute;left:3967;top:3722;width:119;height:112" coordorigin="3967,3722" coordsize="119,112" path="m4060,3740l4048,3754,4067,3757,4075,3752,4060,3740xe" filled="t" fillcolor="#000000" stroked="f">
                <v:path arrowok="t"/>
                <v:fill type="solid"/>
              </v:shape>
              <v:shape style="position:absolute;left:3967;top:3722;width:119;height:112" coordorigin="3967,3722" coordsize="119,112" path="m4075,3752l4067,3757,4071,3757,4075,3752xe" filled="t" fillcolor="#000000" stroked="f">
                <v:path arrowok="t"/>
                <v:fill type="solid"/>
              </v:shape>
              <v:shape style="position:absolute;left:3967;top:3722;width:119;height:112" coordorigin="3967,3722" coordsize="119,112" path="m4027,3731l4025,3751,4048,3754,4060,3740,4085,3740,4086,3739,4027,3731xe" filled="t" fillcolor="#000000" stroked="f">
                <v:path arrowok="t"/>
                <v:fill type="solid"/>
              </v:shape>
              <v:shape style="position:absolute;left:3967;top:3722;width:119;height:112" coordorigin="3967,3722" coordsize="119,112" path="m4085,3740l4060,3740,4075,3752,4085,3740xe" filled="t" fillcolor="#000000" stroked="f">
                <v:path arrowok="t"/>
                <v:fill type="solid"/>
              </v:shape>
            </v:group>
            <v:group style="position:absolute;left:3983;top:3725;width:44;height:26" coordorigin="3983,3725" coordsize="44,26">
              <v:shape style="position:absolute;left:3983;top:3725;width:44;height:26" coordorigin="3983,3725" coordsize="44,26" path="m3985,3725l3983,3745,4025,3751,4027,3731,3985,3725xe" filled="t" fillcolor="#000000" stroked="f">
                <v:path arrowok="t"/>
                <v:fill type="solid"/>
              </v:shape>
            </v:group>
            <v:group style="position:absolute;left:3984;top:3734;width:84;height:79" coordorigin="3984,3734" coordsize="84,79">
              <v:shape style="position:absolute;left:3984;top:3734;width:84;height:79" coordorigin="3984,3734" coordsize="84,79" path="m3984,3734l4015,3813,4068,3746,3984,3734xe" filled="t" fillcolor="#000000" stroked="f">
                <v:path arrowok="t"/>
                <v:fill type="solid"/>
              </v:shape>
            </v:group>
            <v:group style="position:absolute;left:4025;top:3731;width:6;height:4" coordorigin="4025,3731" coordsize="6,4">
              <v:shape style="position:absolute;left:4025;top:3731;width:6;height:4" coordorigin="4025,3731" coordsize="6,4" path="m4025,3732l4031,3732e" filled="f" stroked="t" strokeweight=".280pt" strokecolor="#000000">
                <v:path arrowok="t"/>
              </v:shape>
            </v:group>
            <v:group style="position:absolute;left:4025;top:3545;width:163;height:187" coordorigin="4025,3545" coordsize="163,187">
              <v:shape style="position:absolute;left:4025;top:3545;width:163;height:187" coordorigin="4025,3545" coordsize="163,187" path="m4187,3545l4186,3545,4147,3563,4097,3599,4055,3648,4037,3686,4037,3687,4025,3731,4031,3732,4043,3689,4060,3651,4060,3651,4072,3635,4085,3618,4100,3603,4116,3590,4151,3567,4152,3567,4188,3551,4187,3545xe" filled="t" fillcolor="#000000" stroked="f">
                <v:path arrowok="t"/>
                <v:fill type="solid"/>
              </v:shape>
              <v:shape style="position:absolute;left:4025;top:3545;width:163;height:187" coordorigin="4025,3545" coordsize="163,187" path="m4061,3650l4060,3651,4060,3651,4061,3650xe" filled="t" fillcolor="#000000" stroked="f">
                <v:path arrowok="t"/>
                <v:fill type="solid"/>
              </v:shape>
              <v:shape style="position:absolute;left:4025;top:3545;width:163;height:187" coordorigin="4025,3545" coordsize="163,187" path="m4152,3567l4151,3567,4150,3569,4152,3567xe" filled="t" fillcolor="#000000" stroked="f">
                <v:path arrowok="t"/>
                <v:fill type="solid"/>
              </v:shape>
            </v:group>
            <v:group style="position:absolute;left:4187;top:3535;width:42;height:16" coordorigin="4187,3535" coordsize="42,16">
              <v:shape style="position:absolute;left:4187;top:3535;width:42;height:16" coordorigin="4187,3535" coordsize="42,16" path="m4228,3535l4187,3545,4188,3551,4229,3541,4228,3541,4228,3535xe" filled="t" fillcolor="#000000" stroked="f">
                <v:path arrowok="t"/>
                <v:fill type="solid"/>
              </v:shape>
            </v:group>
            <v:group style="position:absolute;left:4270;top:3531;width:2;height:6" coordorigin="4270,3531" coordsize="2,6">
              <v:shape style="position:absolute;left:4270;top:3531;width:2;height:6" coordorigin="4270,3531" coordsize="2,6" path="m4270,3534l4272,3534e" filled="f" stroked="t" strokeweight=".4pt" strokecolor="#000000">
                <v:path arrowok="t"/>
              </v:shape>
            </v:group>
            <v:group style="position:absolute;left:4228;top:3531;width:42;height:10" coordorigin="4228,3531" coordsize="42,10">
              <v:shape style="position:absolute;left:4228;top:3531;width:42;height:10" coordorigin="4228,3531" coordsize="42,10" path="m4270,3531l4228,3535,4228,3541,4270,3537,4270,3531xe" filled="t" fillcolor="#000000" stroked="f">
                <v:path arrowok="t"/>
                <v:fill type="solid"/>
              </v:shape>
            </v:group>
            <v:group style="position:absolute;left:2638;top:3852;width:2441;height:2" coordorigin="2638,3852" coordsize="2441,2">
              <v:shape style="position:absolute;left:2638;top:3852;width:2441;height:2" coordorigin="2638,3852" coordsize="2441,0" path="m2638,3852l5078,3852e" filled="f" stroked="t" strokeweight=".4pt" strokecolor="#000000">
                <v:path arrowok="t"/>
              </v:shape>
            </v:group>
            <v:group style="position:absolute;left:5945;top:4968;width:6;height:6" coordorigin="5945,4968" coordsize="6,6">
              <v:shape style="position:absolute;left:5945;top:4968;width:6;height:6" coordorigin="5945,4968" coordsize="6,6" path="m5950,4968l5945,4971,5946,4974,5951,4970,5950,4968xe" filled="t" fillcolor="#000000" stroked="f">
                <v:path arrowok="t"/>
                <v:fill type="solid"/>
              </v:shape>
            </v:group>
            <v:group style="position:absolute;left:5075;top:3851;width:875;height:1121" coordorigin="5075,3851" coordsize="875,1121">
              <v:shape style="position:absolute;left:5075;top:3851;width:875;height:1121" coordorigin="5075,3851" coordsize="875,1121" path="m5080,3851l5075,3854,5945,4971,5950,4968,5080,3851xe" filled="t" fillcolor="#000000" stroked="f">
                <v:path arrowok="t"/>
                <v:fill type="solid"/>
              </v:shape>
            </v:group>
            <v:group style="position:absolute;left:4550;top:2930;width:82;height:2" coordorigin="4550,2930" coordsize="82,2">
              <v:shape style="position:absolute;left:4550;top:2930;width:82;height:2" coordorigin="4550,2930" coordsize="82,0" path="m4550,2930l4632,2930e" filled="f" stroked="t" strokeweight=".39999pt" strokecolor="#000000">
                <v:path arrowok="t"/>
              </v:shape>
            </v:group>
            <v:group style="position:absolute;left:4385;top:2930;width:82;height:2" coordorigin="4385,2930" coordsize="82,2">
              <v:shape style="position:absolute;left:4385;top:2930;width:82;height:2" coordorigin="4385,2930" coordsize="82,0" path="m4385,2930l4466,2930e" filled="f" stroked="t" strokeweight=".39999pt" strokecolor="#000000">
                <v:path arrowok="t"/>
              </v:shape>
            </v:group>
            <v:group style="position:absolute;left:4220;top:2930;width:80;height:2" coordorigin="4220,2930" coordsize="80,2">
              <v:shape style="position:absolute;left:4220;top:2930;width:80;height:2" coordorigin="4220,2930" coordsize="80,0" path="m4220,2930l4301,2930e" filled="f" stroked="t" strokeweight=".39999pt" strokecolor="#000000">
                <v:path arrowok="t"/>
              </v:shape>
            </v:group>
            <v:group style="position:absolute;left:4055;top:2930;width:82;height:2" coordorigin="4055,2930" coordsize="82,2">
              <v:shape style="position:absolute;left:4055;top:2930;width:82;height:2" coordorigin="4055,2930" coordsize="82,0" path="m4055,2930l4136,2930e" filled="f" stroked="t" strokeweight=".39999pt" strokecolor="#000000">
                <v:path arrowok="t"/>
              </v:shape>
            </v:group>
            <v:group style="position:absolute;left:3889;top:2930;width:82;height:2" coordorigin="3889,2930" coordsize="82,2">
              <v:shape style="position:absolute;left:3889;top:2930;width:82;height:2" coordorigin="3889,2930" coordsize="82,0" path="m3889,2930l3971,2930e" filled="f" stroked="t" strokeweight=".39999pt" strokecolor="#000000">
                <v:path arrowok="t"/>
              </v:shape>
            </v:group>
            <v:group style="position:absolute;left:3725;top:2930;width:80;height:2" coordorigin="3725,2930" coordsize="80,2">
              <v:shape style="position:absolute;left:3725;top:2930;width:80;height:2" coordorigin="3725,2930" coordsize="80,0" path="m3725,2930l3805,2930e" filled="f" stroked="t" strokeweight=".39999pt" strokecolor="#000000">
                <v:path arrowok="t"/>
              </v:shape>
            </v:group>
            <v:group style="position:absolute;left:3559;top:2930;width:82;height:2" coordorigin="3559,2930" coordsize="82,2">
              <v:shape style="position:absolute;left:3559;top:2930;width:82;height:2" coordorigin="3559,2930" coordsize="82,0" path="m3559,2930l3641,2930e" filled="f" stroked="t" strokeweight=".39999pt" strokecolor="#000000">
                <v:path arrowok="t"/>
              </v:shape>
            </v:group>
            <v:group style="position:absolute;left:3394;top:2930;width:82;height:2" coordorigin="3394,2930" coordsize="82,2">
              <v:shape style="position:absolute;left:3394;top:2930;width:82;height:2" coordorigin="3394,2930" coordsize="82,0" path="m3394,2930l3475,2930e" filled="f" stroked="t" strokeweight=".39999pt" strokecolor="#000000">
                <v:path arrowok="t"/>
              </v:shape>
            </v:group>
            <v:group style="position:absolute;left:3229;top:2930;width:80;height:2" coordorigin="3229,2930" coordsize="80,2">
              <v:shape style="position:absolute;left:3229;top:2930;width:80;height:2" coordorigin="3229,2930" coordsize="80,0" path="m3229,2930l3310,2930e" filled="f" stroked="t" strokeweight=".39999pt" strokecolor="#000000">
                <v:path arrowok="t"/>
              </v:shape>
            </v:group>
            <v:group style="position:absolute;left:3064;top:2930;width:82;height:2" coordorigin="3064,2930" coordsize="82,2">
              <v:shape style="position:absolute;left:3064;top:2930;width:82;height:2" coordorigin="3064,2930" coordsize="82,0" path="m3064,2930l3145,2930e" filled="f" stroked="t" strokeweight=".39999pt" strokecolor="#000000">
                <v:path arrowok="t"/>
              </v:shape>
            </v:group>
            <v:group style="position:absolute;left:2898;top:2930;width:85;height:2" coordorigin="2898,2930" coordsize="85,2">
              <v:shape style="position:absolute;left:2898;top:2930;width:85;height:2" coordorigin="2898,2930" coordsize="85,0" path="m2898,2930l2983,2930e" filled="f" stroked="t" strokeweight=".39999pt" strokecolor="#000000">
                <v:path arrowok="t"/>
              </v:shape>
            </v:group>
            <v:group style="position:absolute;left:2734;top:2930;width:80;height:2" coordorigin="2734,2930" coordsize="80,2">
              <v:shape style="position:absolute;left:2734;top:2930;width:80;height:2" coordorigin="2734,2930" coordsize="80,0" path="m2734,2930l2814,2930e" filled="f" stroked="t" strokeweight=".39999pt" strokecolor="#000000">
                <v:path arrowok="t"/>
              </v:shape>
            </v:group>
            <v:group style="position:absolute;left:2608;top:2930;width:42;height:2" coordorigin="2608,2930" coordsize="42,2">
              <v:shape style="position:absolute;left:2608;top:2930;width:42;height:2" coordorigin="2608,2930" coordsize="42,0" path="m2608,2930l2650,2930e" filled="f" stroked="t" strokeweight=".39999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00" w:lineRule="exact" w:before="5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9"/>
        <w:ind w:left="989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GS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(t)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339" w:lineRule="auto" w:before="79"/>
        <w:ind w:left="5068" w:right="1310" w:firstLine="2949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-3"/>
          <w:sz w:val="12"/>
          <w:szCs w:val="12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(t)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6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DS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79"/>
        <w:ind w:left="76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DS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(t)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480" w:right="1120"/>
          <w:cols w:num="2" w:equalWidth="0">
            <w:col w:w="1054" w:space="3882"/>
            <w:col w:w="4704"/>
          </w:cols>
        </w:sectPr>
      </w:pPr>
    </w:p>
    <w:p>
      <w:pPr>
        <w:spacing w:line="200" w:lineRule="exact" w:before="2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9"/>
        <w:ind w:left="277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D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6"/>
          <w:szCs w:val="16"/>
        </w:rPr>
        <w:t>(t)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150" w:lineRule="exact" w:before="5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79"/>
        <w:ind w:left="92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70" w:lineRule="exact" w:before="2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8073" w:val="left" w:leader="none"/>
        </w:tabs>
        <w:spacing w:before="80"/>
        <w:ind w:left="394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81pt;margin-top:68.013908pt;width:468pt;height:.1pt;mso-position-horizontal-relative:page;mso-position-vertical-relative:paragraph;z-index:-10383" coordorigin="1620,1360" coordsize="9360,2">
            <v:shape style="position:absolute;left:1620;top:1360;width:9360;height:2" coordorigin="1620,1360" coordsize="9360,0" path="m1620,1360l10980,1360e" filled="f" stroked="t" strokeweight="1.120pt" strokecolor="#000000">
              <v:path arrowok="t"/>
            </v:shape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-1"/>
          <w:w w:val="100"/>
          <w:position w:val="4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FI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line="240" w:lineRule="exact" w:before="5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pgSz w:w="12240" w:h="15840"/>
          <w:pgMar w:header="477" w:footer="747" w:top="1060" w:bottom="940" w:left="1120" w:right="1480"/>
        </w:sectPr>
      </w:pPr>
    </w:p>
    <w:p>
      <w:pPr>
        <w:pStyle w:val="Heading2"/>
        <w:spacing w:before="71"/>
        <w:ind w:right="3307"/>
        <w:jc w:val="both"/>
        <w:rPr>
          <w:b w:val="0"/>
          <w:bCs w:val="0"/>
        </w:rPr>
      </w:pPr>
      <w:r>
        <w:rPr/>
        <w:pict>
          <v:group style="position:absolute;margin-left:63pt;margin-top:-9.862014pt;width:468pt;height:.1pt;mso-position-horizontal-relative:page;mso-position-vertical-relative:paragraph;z-index:-10377" coordorigin="1260,-197" coordsize="9360,2">
            <v:shape style="position:absolute;left:1260;top:-197;width:9360;height:2" coordorigin="1260,-197" coordsize="9360,0" path="m1260,-197l10620,-197e" filled="f" stroked="t" strokeweight="1.120pt" strokecolor="#000000">
              <v:path arrowok="t"/>
            </v:shape>
            <w10:wrap type="none"/>
          </v:group>
        </w:pict>
      </w:r>
      <w:bookmarkStart w:name="Snubbers" w:id="134"/>
      <w:bookmarkEnd w:id="134"/>
      <w:r>
        <w:rPr/>
      </w:r>
      <w:r>
        <w:rPr>
          <w:spacing w:val="0"/>
          <w:w w:val="95"/>
        </w:rPr>
        <w:t>Snub</w:t>
      </w:r>
      <w:r>
        <w:rPr>
          <w:spacing w:val="-1"/>
          <w:w w:val="95"/>
        </w:rPr>
        <w:t>b</w:t>
      </w:r>
      <w:r>
        <w:rPr>
          <w:spacing w:val="0"/>
          <w:w w:val="95"/>
        </w:rPr>
        <w:t>ers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5" w:lineRule="auto"/>
        <w:ind w:right="1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wo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basi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way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so</w:t>
      </w:r>
      <w:r>
        <w:rPr>
          <w:b w:val="0"/>
          <w:bCs w:val="0"/>
          <w:spacing w:val="0"/>
          <w:w w:val="100"/>
        </w:rPr>
        <w:t>lve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"/>
          <w:w w:val="100"/>
        </w:rPr>
        <w:t>obl</w:t>
      </w:r>
      <w:r>
        <w:rPr>
          <w:b w:val="0"/>
          <w:bCs w:val="0"/>
          <w:spacing w:val="0"/>
          <w:w w:val="100"/>
        </w:rPr>
        <w:t>em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semicon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dev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stress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bey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rating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Eithe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dev</w:t>
      </w:r>
      <w:r>
        <w:rPr>
          <w:b w:val="0"/>
          <w:bCs w:val="0"/>
          <w:spacing w:val="0"/>
          <w:w w:val="100"/>
        </w:rPr>
        <w:t>ice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lace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hig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rate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devic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snub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circui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dde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red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stres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saf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evel.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Bot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optio</w:t>
      </w:r>
      <w:r>
        <w:rPr>
          <w:b w:val="0"/>
          <w:bCs w:val="0"/>
          <w:spacing w:val="0"/>
          <w:w w:val="100"/>
        </w:rPr>
        <w:t>ns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e-o</w:t>
      </w:r>
      <w:r>
        <w:rPr>
          <w:b w:val="0"/>
          <w:bCs w:val="0"/>
          <w:spacing w:val="-4"/>
          <w:w w:val="100"/>
        </w:rPr>
        <w:t>f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etwee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cost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av</w:t>
      </w:r>
      <w:r>
        <w:rPr>
          <w:b w:val="0"/>
          <w:bCs w:val="0"/>
          <w:spacing w:val="-1"/>
          <w:w w:val="100"/>
        </w:rPr>
        <w:t>ail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bil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igh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rate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dev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compl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x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5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comp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cos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us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snub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t.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20" w:lineRule="exact" w:before="73"/>
        <w:ind w:right="0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sn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bbe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circui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ty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ical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imi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rat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se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(</w:t>
      </w:r>
      <w:r>
        <w:rPr>
          <w:rFonts w:ascii="Segoe UI Symbol" w:hAnsi="Segoe UI Symbol" w:cs="Segoe UI Symbol" w:eastAsia="Segoe UI Symbol"/>
          <w:b w:val="0"/>
          <w:bCs w:val="0"/>
          <w:spacing w:val="-2"/>
          <w:w w:val="100"/>
        </w:rPr>
        <w:t>Δ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/</w:t>
      </w:r>
      <w:r>
        <w:rPr>
          <w:rFonts w:ascii="Segoe UI Symbol" w:hAnsi="Segoe UI Symbol" w:cs="Segoe UI Symbol" w:eastAsia="Segoe UI Symbol"/>
          <w:b w:val="0"/>
          <w:bCs w:val="0"/>
          <w:spacing w:val="-2"/>
          <w:w w:val="100"/>
        </w:rPr>
        <w:t>Δ</w:t>
      </w:r>
      <w:r>
        <w:rPr>
          <w:b w:val="0"/>
          <w:bCs w:val="0"/>
          <w:spacing w:val="-1"/>
          <w:w w:val="100"/>
        </w:rPr>
        <w:t>t)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app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</w:p>
    <w:p>
      <w:pPr>
        <w:pStyle w:val="BodyText"/>
        <w:spacing w:line="248" w:lineRule="auto" w:before="82"/>
        <w:ind w:right="138"/>
        <w:jc w:val="both"/>
        <w:rPr>
          <w:sz w:val="14"/>
          <w:szCs w:val="14"/>
        </w:rPr>
      </w:pPr>
      <w:r>
        <w:rPr>
          <w:spacing w:val="0"/>
          <w:w w:val="100"/>
        </w:rPr>
        <w:br w:type="column"/>
      </w:r>
      <w:hyperlink w:history="true" w:anchor="_bookmark61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3</w:t>
        </w:r>
        <w:r>
          <w:rPr>
            <w:b w:val="0"/>
            <w:bCs w:val="0"/>
            <w:spacing w:val="0"/>
            <w:w w:val="100"/>
          </w:rPr>
          <w:t>6</w:t>
        </w:r>
        <w:r>
          <w:rPr>
            <w:b w:val="0"/>
            <w:bCs w:val="0"/>
            <w:spacing w:val="-4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sh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commo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turn-o</w:t>
      </w:r>
      <w:r>
        <w:rPr>
          <w:b w:val="0"/>
          <w:bCs w:val="0"/>
          <w:spacing w:val="-4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ubb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circu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try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</w:rPr>
        <w:t>Δ</w:t>
      </w:r>
      <w:r>
        <w:rPr>
          <w:b w:val="0"/>
          <w:bCs w:val="0"/>
          <w:spacing w:val="-1"/>
          <w:w w:val="100"/>
        </w:rPr>
        <w:t>V/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</w:rPr>
        <w:t>Δ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red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losses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tu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ns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21"/>
          <w:w w:val="100"/>
        </w:rPr>
        <w:t>F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some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owi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roug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ich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caus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dr</w:t>
      </w:r>
      <w:r>
        <w:rPr>
          <w:b w:val="0"/>
          <w:bCs w:val="0"/>
          <w:spacing w:val="-1"/>
          <w:w w:val="100"/>
        </w:rPr>
        <w:t>ai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ris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are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0"/>
          <w:w w:val="100"/>
          <w:sz w:val="14"/>
          <w:szCs w:val="14"/>
        </w:rPr>
        <w:t>DS</w:t>
      </w:r>
      <w:r>
        <w:rPr>
          <w:b w:val="0"/>
          <w:bCs w:val="0"/>
          <w:spacing w:val="15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  <w:sz w:val="14"/>
          <w:szCs w:val="14"/>
        </w:rPr>
        <w:t>D</w:t>
      </w:r>
      <w:r>
        <w:rPr>
          <w:b w:val="0"/>
          <w:bCs w:val="0"/>
          <w:spacing w:val="16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duri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tur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me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2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letel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disc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arg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dur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nimu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20"/>
          <w:w w:val="100"/>
        </w:rPr>
        <w:t>T</w:t>
      </w:r>
      <w:r>
        <w:rPr>
          <w:b w:val="0"/>
          <w:bCs w:val="0"/>
          <w:spacing w:val="0"/>
          <w:w w:val="100"/>
          <w:sz w:val="14"/>
          <w:szCs w:val="14"/>
        </w:rPr>
        <w:t>ON</w:t>
      </w:r>
      <w:r>
        <w:rPr>
          <w:b w:val="0"/>
          <w:bCs w:val="0"/>
          <w:spacing w:val="0"/>
          <w:w w:val="100"/>
          <w:sz w:val="14"/>
          <w:szCs w:val="14"/>
        </w:rPr>
      </w:r>
    </w:p>
    <w:p>
      <w:pPr>
        <w:pStyle w:val="BodyText"/>
        <w:spacing w:line="256" w:lineRule="auto" w:before="5"/>
        <w:ind w:right="141"/>
        <w:jc w:val="both"/>
      </w:pPr>
      <w:r>
        <w:rPr>
          <w:b w:val="0"/>
          <w:bCs w:val="0"/>
          <w:spacing w:val="-1"/>
          <w:w w:val="100"/>
        </w:rPr>
        <w:t>tim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limi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max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um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va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  <w:sz w:val="14"/>
          <w:szCs w:val="14"/>
        </w:rPr>
        <w:t>S</w:t>
      </w:r>
      <w:r>
        <w:rPr>
          <w:b w:val="0"/>
          <w:bCs w:val="0"/>
          <w:spacing w:val="10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tha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us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giv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"/>
          <w:w w:val="100"/>
        </w:rPr>
        <w:t> </w:t>
      </w:r>
      <w:hyperlink w:history="true" w:anchor="_bookmark58">
        <w:r>
          <w:rPr>
            <w:b w:val="0"/>
            <w:bCs w:val="0"/>
            <w:spacing w:val="-1"/>
            <w:w w:val="100"/>
          </w:rPr>
          <w:t>E</w:t>
        </w:r>
        <w:r>
          <w:rPr>
            <w:b w:val="0"/>
            <w:bCs w:val="0"/>
            <w:spacing w:val="0"/>
            <w:w w:val="100"/>
          </w:rPr>
          <w:t>q</w:t>
        </w:r>
        <w:r>
          <w:rPr>
            <w:b w:val="0"/>
            <w:bCs w:val="0"/>
            <w:spacing w:val="-1"/>
            <w:w w:val="100"/>
          </w:rPr>
          <w:t>uatio</w:t>
        </w:r>
        <w:r>
          <w:rPr>
            <w:b w:val="0"/>
            <w:bCs w:val="0"/>
            <w:spacing w:val="0"/>
            <w:w w:val="100"/>
          </w:rPr>
          <w:t>n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2</w:t>
        </w:r>
      </w:hyperlink>
      <w:r>
        <w:rPr>
          <w:b w:val="0"/>
          <w:bCs w:val="0"/>
          <w:spacing w:val="-1"/>
          <w:w w:val="100"/>
        </w:rPr>
        <w:t>5.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1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ind w:right="650"/>
        <w:jc w:val="both"/>
        <w:rPr>
          <w:b w:val="0"/>
          <w:bCs w:val="0"/>
        </w:rPr>
      </w:pPr>
      <w:r>
        <w:rPr/>
        <w:pict>
          <v:group style="position:absolute;margin-left:314.709991pt;margin-top:12.449904pt;width:216.28004pt;height:79.299995pt;mso-position-horizontal-relative:page;mso-position-vertical-relative:paragraph;z-index:-10372" coordorigin="6294,249" coordsize="4326,1586">
            <v:group style="position:absolute;left:6305;top:260;width:4309;height:2" coordorigin="6305,260" coordsize="4309,2">
              <v:shape style="position:absolute;left:6305;top:260;width:4309;height:2" coordorigin="6305,260" coordsize="4309,0" path="m6305,260l10614,260e" filled="f" stroked="t" strokeweight=".58004pt" strokecolor="#000000">
                <v:path arrowok="t"/>
              </v:shape>
            </v:group>
            <v:group style="position:absolute;left:10609;top:260;width:2;height:1570" coordorigin="10609,260" coordsize="2,1570">
              <v:shape style="position:absolute;left:10609;top:260;width:2;height:1570" coordorigin="10609,260" coordsize="0,1570" path="m10609,260l10609,1829e" filled="f" stroked="t" strokeweight=".579980pt" strokecolor="#000000">
                <v:path arrowok="t"/>
              </v:shape>
            </v:group>
            <v:group style="position:absolute;left:6300;top:1824;width:4309;height:2" coordorigin="6300,1824" coordsize="4309,2">
              <v:shape style="position:absolute;left:6300;top:1824;width:4309;height:2" coordorigin="6300,1824" coordsize="4309,0" path="m6300,1824l10609,1824e" filled="f" stroked="t" strokeweight=".58004pt" strokecolor="#000000">
                <v:path arrowok="t"/>
              </v:shape>
            </v:group>
            <v:group style="position:absolute;left:6305;top:255;width:2;height:1570" coordorigin="6305,255" coordsize="2,1570">
              <v:shape style="position:absolute;left:6305;top:255;width:2;height:1570" coordorigin="6305,255" coordsize="0,1570" path="m6305,255l6305,1824e" filled="f" stroked="t" strokeweight=".58001pt" strokecolor="#000000">
                <v:path arrowok="t"/>
              </v:shape>
            </v:group>
            <w10:wrap type="none"/>
          </v:group>
        </w:pict>
      </w:r>
      <w:bookmarkStart w:name="EQUATION 25: Snubber Capacitor" w:id="135"/>
      <w:bookmarkEnd w:id="135"/>
      <w:r>
        <w:rPr/>
      </w:r>
      <w:bookmarkStart w:name="_bookmark58" w:id="136"/>
      <w:bookmarkEnd w:id="136"/>
      <w:r>
        <w:rPr/>
      </w:r>
      <w:r>
        <w:rPr>
          <w:spacing w:val="0"/>
          <w:w w:val="100"/>
        </w:rPr>
        <w:t>EQU</w:t>
      </w:r>
      <w:r>
        <w:rPr>
          <w:spacing w:val="-16"/>
          <w:w w:val="100"/>
        </w:rPr>
        <w:t>A</w:t>
      </w:r>
      <w:r>
        <w:rPr>
          <w:spacing w:val="0"/>
          <w:w w:val="100"/>
        </w:rPr>
        <w:t>TION</w:t>
      </w:r>
      <w:r>
        <w:rPr>
          <w:spacing w:val="-6"/>
          <w:w w:val="100"/>
        </w:rPr>
        <w:t> </w:t>
      </w:r>
      <w:r>
        <w:rPr>
          <w:spacing w:val="0"/>
          <w:w w:val="100"/>
        </w:rPr>
        <w:t>25:</w:t>
      </w:r>
      <w:r>
        <w:rPr>
          <w:spacing w:val="0"/>
          <w:w w:val="100"/>
        </w:rPr>
        <w:t>  </w:t>
      </w:r>
      <w:r>
        <w:rPr>
          <w:spacing w:val="11"/>
          <w:w w:val="100"/>
        </w:rPr>
        <w:t> </w:t>
      </w:r>
      <w:r>
        <w:rPr>
          <w:spacing w:val="0"/>
          <w:w w:val="100"/>
        </w:rPr>
        <w:t>SN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BBER</w:t>
      </w:r>
      <w:r>
        <w:rPr>
          <w:spacing w:val="-6"/>
          <w:w w:val="100"/>
        </w:rPr>
        <w:t> </w:t>
      </w:r>
      <w:r>
        <w:rPr>
          <w:spacing w:val="0"/>
          <w:w w:val="100"/>
        </w:rPr>
        <w:t>CA</w:t>
      </w:r>
      <w:r>
        <w:rPr>
          <w:spacing w:val="-6"/>
          <w:w w:val="100"/>
        </w:rPr>
        <w:t>P</w:t>
      </w:r>
      <w:r>
        <w:rPr>
          <w:spacing w:val="0"/>
          <w:w w:val="100"/>
        </w:rPr>
        <w:t>ACITOR</w:t>
      </w:r>
      <w:r>
        <w:rPr>
          <w:b w:val="0"/>
          <w:bCs w:val="0"/>
          <w:spacing w:val="0"/>
          <w:w w:val="100"/>
        </w:rPr>
      </w:r>
    </w:p>
    <w:p>
      <w:pPr>
        <w:spacing w:line="163" w:lineRule="exact" w:before="70"/>
        <w:ind w:left="1685" w:right="1428" w:firstLine="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>
        <w:rPr/>
        <w:pict>
          <v:shape style="position:absolute;margin-left:419.280304pt;margin-top:11.66031pt;width:16.504077pt;height:9pt;mso-position-horizontal-relative:page;mso-position-vertical-relative:paragraph;z-index:-10368" type="#_x0000_t202" filled="f" stroked="f">
            <v:textbox inset="0,0,0,0">
              <w:txbxContent>
                <w:p>
                  <w:pPr>
                    <w:pStyle w:val="BodyText"/>
                    <w:spacing w:line="180" w:lineRule="exact"/>
                    <w:ind w:left="0" w:right="0"/>
                    <w:jc w:val="left"/>
                    <w:rPr>
                      <w:rFonts w:ascii="Times New Roman" w:hAnsi="Times New Roman" w:cs="Times New Roman" w:eastAsia="Times New Roman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spacing w:val="-30"/>
                      <w:w w:val="100"/>
                    </w:rPr>
                    <w:t>-----------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spacing w:val="0"/>
                      <w:w w:val="10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14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8"/>
          <w:sz w:val="14"/>
          <w:szCs w:val="14"/>
        </w:rPr>
        <w:t>ON</w:t>
      </w:r>
      <w:r>
        <w:rPr>
          <w:rFonts w:ascii="Times New Roman" w:hAnsi="Times New Roman" w:cs="Times New Roman" w:eastAsia="Times New Roman"/>
          <w:b w:val="0"/>
          <w:bCs w:val="0"/>
          <w:i/>
          <w:spacing w:val="-112"/>
          <w:w w:val="100"/>
          <w:position w:val="8"/>
          <w:sz w:val="14"/>
          <w:szCs w:val="14"/>
        </w:rPr>
        <w:t>M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0"/>
          <w:w w:val="100"/>
          <w:position w:val="0"/>
          <w:sz w:val="18"/>
          <w:szCs w:val="18"/>
        </w:rPr>
        <w:t>----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59"/>
          <w:w w:val="100"/>
          <w:position w:val="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i/>
          <w:spacing w:val="-19"/>
          <w:w w:val="100"/>
          <w:position w:val="8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2"/>
          <w:w w:val="100"/>
          <w:position w:val="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i/>
          <w:spacing w:val="-93"/>
          <w:w w:val="100"/>
          <w:position w:val="8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29"/>
          <w:w w:val="100"/>
          <w:position w:val="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8"/>
          <w:szCs w:val="18"/>
        </w:rPr>
        <w:t>-</w:t>
      </w:r>
    </w:p>
    <w:p>
      <w:pPr>
        <w:spacing w:after="0" w:line="163" w:lineRule="exact"/>
        <w:jc w:val="center"/>
        <w:rPr>
          <w:rFonts w:ascii="Times New Roman" w:hAnsi="Times New Roman" w:cs="Times New Roman" w:eastAsia="Times New Roman"/>
          <w:sz w:val="18"/>
          <w:szCs w:val="18"/>
        </w:rPr>
        <w:sectPr>
          <w:type w:val="continuous"/>
          <w:pgSz w:w="12240" w:h="15840"/>
          <w:pgMar w:top="1320" w:bottom="760" w:left="1120" w:right="1480"/>
          <w:cols w:num="2" w:equalWidth="0">
            <w:col w:w="4461" w:space="579"/>
            <w:col w:w="4600"/>
          </w:cols>
        </w:sectPr>
      </w:pPr>
    </w:p>
    <w:p>
      <w:pPr>
        <w:pStyle w:val="BodyText"/>
        <w:spacing w:line="196" w:lineRule="exact"/>
        <w:ind w:right="0"/>
        <w:jc w:val="left"/>
      </w:pPr>
      <w:r>
        <w:rPr>
          <w:b w:val="0"/>
          <w:bCs w:val="0"/>
          <w:spacing w:val="-1"/>
          <w:w w:val="100"/>
        </w:rPr>
        <w:t>dev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duri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turn-o</w:t>
      </w:r>
      <w:r>
        <w:rPr>
          <w:b w:val="0"/>
          <w:bCs w:val="0"/>
          <w:spacing w:val="-4"/>
          <w:w w:val="100"/>
        </w:rPr>
        <w:t>f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rat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ris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(</w:t>
      </w:r>
      <w:r>
        <w:rPr>
          <w:rFonts w:ascii="Segoe UI Symbol" w:hAnsi="Segoe UI Symbol" w:cs="Segoe UI Symbol" w:eastAsia="Segoe UI Symbol"/>
          <w:b w:val="0"/>
          <w:bCs w:val="0"/>
          <w:spacing w:val="-2"/>
          <w:w w:val="100"/>
        </w:rPr>
        <w:t>Δ</w:t>
      </w:r>
      <w:r>
        <w:rPr>
          <w:b w:val="0"/>
          <w:bCs w:val="0"/>
          <w:spacing w:val="0"/>
          <w:w w:val="100"/>
        </w:rPr>
        <w:t>I/</w:t>
      </w:r>
      <w:r>
        <w:rPr>
          <w:rFonts w:ascii="Segoe UI Symbol" w:hAnsi="Segoe UI Symbol" w:cs="Segoe UI Symbol" w:eastAsia="Segoe UI Symbol"/>
          <w:b w:val="0"/>
          <w:bCs w:val="0"/>
          <w:spacing w:val="-2"/>
          <w:w w:val="100"/>
        </w:rPr>
        <w:t>Δ</w:t>
      </w:r>
      <w:r>
        <w:rPr>
          <w:b w:val="0"/>
          <w:bCs w:val="0"/>
          <w:spacing w:val="0"/>
          <w:w w:val="100"/>
        </w:rPr>
        <w:t>t)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before="5"/>
        <w:ind w:right="0"/>
        <w:jc w:val="left"/>
      </w:pP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roug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devic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duri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rn-on.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176" w:lineRule="exact" w:before="12"/>
        <w:ind w:right="0"/>
        <w:jc w:val="left"/>
      </w:pPr>
      <w:hyperlink w:history="true" w:anchor="_bookmark60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3</w:t>
        </w:r>
        <w:r>
          <w:rPr>
            <w:b w:val="0"/>
            <w:bCs w:val="0"/>
            <w:spacing w:val="0"/>
            <w:w w:val="100"/>
          </w:rPr>
          <w:t>5</w:t>
        </w:r>
        <w:r>
          <w:rPr>
            <w:b w:val="0"/>
            <w:bCs w:val="0"/>
            <w:spacing w:val="-1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som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opu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snu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be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circu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try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8"/>
        <w:rPr>
          <w:sz w:val="11"/>
          <w:szCs w:val="11"/>
        </w:rPr>
      </w:pPr>
      <w:r>
        <w:rPr/>
        <w:br w:type="column"/>
      </w: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4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w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h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ere: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55" w:lineRule="exact"/>
        <w:ind w:left="14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18"/>
          <w:szCs w:val="18"/>
        </w:rPr>
      </w:r>
    </w:p>
    <w:p>
      <w:pPr>
        <w:spacing w:line="209" w:lineRule="exact"/>
        <w:ind w:left="716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shape style="position:absolute;margin-left:401.579987pt;margin-top:-3.240998pt;width:3.48pt;height:6.96pt;mso-position-horizontal-relative:page;mso-position-vertical-relative:paragraph;z-index:-10366" type="#_x0000_t202" filled="f" stroked="f">
            <v:textbox inset="0,0,0,0">
              <w:txbxContent>
                <w:p>
                  <w:pPr>
                    <w:spacing w:line="139" w:lineRule="exact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0"/>
                      <w:w w:val="100"/>
                      <w:sz w:val="14"/>
                      <w:szCs w:val="14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0"/>
                      <w:w w:val="100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8"/>
          <w:szCs w:val="18"/>
        </w:rPr>
        <w:t>4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5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5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spacing w:val="-12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5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position w:val="-5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after="0" w:line="209" w:lineRule="exact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2240" w:h="15840"/>
          <w:pgMar w:top="1320" w:bottom="760" w:left="1120" w:right="1480"/>
          <w:cols w:num="3" w:equalWidth="0">
            <w:col w:w="4461" w:space="685"/>
            <w:col w:w="620" w:space="878"/>
            <w:col w:w="2996"/>
          </w:cols>
        </w:sectPr>
      </w:pPr>
    </w:p>
    <w:p>
      <w:pPr>
        <w:pStyle w:val="BodyText"/>
        <w:spacing w:line="242" w:lineRule="auto" w:before="44"/>
        <w:ind w:right="0"/>
        <w:jc w:val="both"/>
      </w:pP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si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gl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switch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ap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licati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imi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-2"/>
          <w:w w:val="100"/>
        </w:rPr>
        <w:t>Δ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/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</w:rPr>
        <w:t>Δ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bl</w:t>
      </w:r>
      <w:r>
        <w:rPr>
          <w:b w:val="0"/>
          <w:bCs w:val="0"/>
          <w:spacing w:val="0"/>
          <w:w w:val="100"/>
        </w:rPr>
        <w:t>oc</w:t>
      </w:r>
      <w:r>
        <w:rPr>
          <w:b w:val="0"/>
          <w:bCs w:val="0"/>
          <w:spacing w:val="-1"/>
          <w:w w:val="100"/>
        </w:rPr>
        <w:t>k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pp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duri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turn-o</w:t>
      </w:r>
      <w:r>
        <w:rPr>
          <w:b w:val="0"/>
          <w:bCs w:val="0"/>
          <w:spacing w:val="-4"/>
          <w:w w:val="100"/>
        </w:rPr>
        <w:t>f</w:t>
      </w:r>
      <w:r>
        <w:rPr>
          <w:b w:val="0"/>
          <w:bCs w:val="0"/>
          <w:spacing w:val="0"/>
          <w:w w:val="100"/>
        </w:rPr>
        <w:t>f.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4" w:lineRule="auto" w:before="91"/>
        <w:ind w:right="0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mpl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snub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show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hyperlink w:history="true" w:anchor="_bookmark60">
        <w:r>
          <w:rPr>
            <w:b w:val="0"/>
            <w:bCs w:val="0"/>
            <w:spacing w:val="0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Figure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3</w:t>
        </w:r>
        <w:r>
          <w:rPr>
            <w:b w:val="0"/>
            <w:bCs w:val="0"/>
            <w:spacing w:val="0"/>
            <w:w w:val="100"/>
          </w:rPr>
          <w:t>5</w:t>
        </w:r>
        <w:r>
          <w:rPr>
            <w:b w:val="0"/>
            <w:bCs w:val="0"/>
            <w:spacing w:val="7"/>
            <w:w w:val="100"/>
          </w:rPr>
          <w:t> </w:t>
        </w:r>
      </w:hyperlink>
      <w:r>
        <w:rPr>
          <w:b w:val="0"/>
          <w:bCs w:val="0"/>
          <w:spacing w:val="0"/>
          <w:w w:val="100"/>
        </w:rPr>
        <w:t>(A</w:t>
      </w:r>
      <w:r>
        <w:rPr>
          <w:b w:val="0"/>
          <w:bCs w:val="0"/>
          <w:spacing w:val="-2"/>
          <w:w w:val="100"/>
        </w:rPr>
        <w:t>)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fir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choose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citor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  <w:sz w:val="14"/>
          <w:szCs w:val="14"/>
        </w:rPr>
        <w:t>S</w:t>
      </w:r>
      <w:r>
        <w:rPr>
          <w:b w:val="0"/>
          <w:bCs w:val="0"/>
          <w:spacing w:val="18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lar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gli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ib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switchin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ring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ng,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oos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  <w:sz w:val="14"/>
          <w:szCs w:val="14"/>
        </w:rPr>
        <w:t>S</w:t>
      </w:r>
      <w:r>
        <w:rPr>
          <w:b w:val="0"/>
          <w:bCs w:val="0"/>
          <w:spacing w:val="7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dissi</w:t>
      </w:r>
      <w:r>
        <w:rPr>
          <w:b w:val="0"/>
          <w:bCs w:val="0"/>
          <w:spacing w:val="-4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2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  <w:sz w:val="14"/>
          <w:szCs w:val="14"/>
        </w:rPr>
        <w:t>S</w:t>
      </w:r>
      <w:r>
        <w:rPr>
          <w:b w:val="0"/>
          <w:bCs w:val="0"/>
          <w:spacing w:val="16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(vo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ac</w:t>
      </w:r>
      <w:r>
        <w:rPr>
          <w:b w:val="0"/>
          <w:bCs w:val="0"/>
          <w:spacing w:val="-1"/>
          <w:w w:val="100"/>
        </w:rPr>
        <w:t>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acito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equ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</w:p>
    <w:p>
      <w:pPr>
        <w:spacing w:line="195" w:lineRule="exact"/>
        <w:ind w:left="24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Snubber</w:t>
      </w:r>
      <w:r>
        <w:rPr>
          <w:rFonts w:ascii="Arial" w:hAnsi="Arial" w:cs="Arial" w:eastAsia="Arial"/>
          <w:b w:val="0"/>
          <w:bCs w:val="0"/>
          <w:i w:val="0"/>
          <w:spacing w:val="-4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resistor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</w:r>
    </w:p>
    <w:p>
      <w:pPr>
        <w:spacing w:before="44"/>
        <w:ind w:left="24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4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Snu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b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ber</w:t>
      </w:r>
      <w:r>
        <w:rPr>
          <w:rFonts w:ascii="Arial" w:hAnsi="Arial" w:cs="Arial" w:eastAsia="Arial"/>
          <w:b w:val="0"/>
          <w:bCs w:val="0"/>
          <w:i w:val="0"/>
          <w:spacing w:val="-4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ca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acit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</w:r>
    </w:p>
    <w:p>
      <w:pPr>
        <w:spacing w:before="44"/>
        <w:ind w:left="24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-3"/>
          <w:w w:val="100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ONMIN</w:t>
      </w:r>
      <w:r>
        <w:rPr>
          <w:rFonts w:ascii="Times New Roman" w:hAnsi="Times New Roman" w:cs="Times New Roman" w:eastAsia="Times New Roman"/>
          <w:b w:val="0"/>
          <w:bCs w:val="0"/>
          <w:i/>
          <w:spacing w:val="13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M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nimum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ON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time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of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swit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h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</w:r>
    </w:p>
    <w:p>
      <w:pPr>
        <w:spacing w:line="160" w:lineRule="exact" w:before="4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254" w:lineRule="auto"/>
        <w:ind w:right="139"/>
        <w:jc w:val="both"/>
      </w:pP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1"/>
          <w:w w:val="100"/>
        </w:rPr>
        <w:t>F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  <w:sz w:val="14"/>
          <w:szCs w:val="14"/>
        </w:rPr>
        <w:t>S</w:t>
      </w:r>
      <w:r>
        <w:rPr>
          <w:b w:val="0"/>
          <w:bCs w:val="0"/>
          <w:spacing w:val="17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arge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-1"/>
          <w:w w:val="100"/>
          <w:sz w:val="14"/>
          <w:szCs w:val="14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ener</w:t>
      </w:r>
      <w:r>
        <w:rPr>
          <w:b w:val="0"/>
          <w:bCs w:val="0"/>
          <w:spacing w:val="0"/>
          <w:w w:val="100"/>
        </w:rPr>
        <w:t>gy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dissi</w:t>
      </w:r>
      <w:r>
        <w:rPr>
          <w:b w:val="0"/>
          <w:bCs w:val="0"/>
          <w:spacing w:val="-4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urin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cycle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snu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be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resisto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ive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hyperlink w:history="true" w:anchor="_bookmark59">
        <w:r>
          <w:rPr>
            <w:b w:val="0"/>
            <w:bCs w:val="0"/>
            <w:spacing w:val="-1"/>
            <w:w w:val="100"/>
          </w:rPr>
          <w:t>Equ</w:t>
        </w:r>
        <w:r>
          <w:rPr>
            <w:b w:val="0"/>
            <w:bCs w:val="0"/>
            <w:spacing w:val="0"/>
            <w:w w:val="100"/>
          </w:rPr>
          <w:t>a</w:t>
        </w:r>
        <w:r>
          <w:rPr>
            <w:b w:val="0"/>
            <w:bCs w:val="0"/>
            <w:spacing w:val="-1"/>
            <w:w w:val="100"/>
          </w:rPr>
          <w:t>ti</w:t>
        </w:r>
        <w:r>
          <w:rPr>
            <w:b w:val="0"/>
            <w:bCs w:val="0"/>
            <w:spacing w:val="0"/>
            <w:w w:val="100"/>
          </w:rPr>
          <w:t>on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26.</w:t>
        </w:r>
        <w:r>
          <w:rPr>
            <w:b w:val="0"/>
            <w:bCs w:val="0"/>
            <w:spacing w:val="0"/>
            <w:w w:val="100"/>
          </w:rPr>
        </w:r>
      </w:hyperlink>
    </w:p>
    <w:p>
      <w:pPr>
        <w:spacing w:line="220" w:lineRule="exact" w:before="16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ind w:right="478"/>
        <w:jc w:val="both"/>
        <w:rPr>
          <w:b w:val="0"/>
          <w:bCs w:val="0"/>
        </w:rPr>
      </w:pPr>
      <w:r>
        <w:rPr/>
        <w:pict>
          <v:group style="position:absolute;margin-left:314.709991pt;margin-top:12.389875pt;width:216.28001pt;height:69.039995pt;mso-position-horizontal-relative:page;mso-position-vertical-relative:paragraph;z-index:-10371" coordorigin="6294,248" coordsize="4326,1381">
            <v:group style="position:absolute;left:6305;top:258;width:4309;height:2" coordorigin="6305,258" coordsize="4309,2">
              <v:shape style="position:absolute;left:6305;top:258;width:4309;height:2" coordorigin="6305,258" coordsize="4309,0" path="m6305,258l10614,258e" filled="f" stroked="t" strokeweight=".58001pt" strokecolor="#000000">
                <v:path arrowok="t"/>
              </v:shape>
            </v:group>
            <v:group style="position:absolute;left:10609;top:258;width:2;height:1364" coordorigin="10609,258" coordsize="2,1364">
              <v:shape style="position:absolute;left:10609;top:258;width:2;height:1364" coordorigin="10609,258" coordsize="0,1364" path="m10609,258l10609,1623e" filled="f" stroked="t" strokeweight=".579980pt" strokecolor="#000000">
                <v:path arrowok="t"/>
              </v:shape>
            </v:group>
            <v:group style="position:absolute;left:6300;top:1618;width:4309;height:2" coordorigin="6300,1618" coordsize="4309,2">
              <v:shape style="position:absolute;left:6300;top:1618;width:4309;height:2" coordorigin="6300,1618" coordsize="4309,0" path="m6300,1618l10609,1618e" filled="f" stroked="t" strokeweight=".58001pt" strokecolor="#000000">
                <v:path arrowok="t"/>
              </v:shape>
            </v:group>
            <v:group style="position:absolute;left:6305;top:254;width:2;height:1364" coordorigin="6305,254" coordsize="2,1364">
              <v:shape style="position:absolute;left:6305;top:254;width:2;height:1364" coordorigin="6305,254" coordsize="0,1364" path="m6305,254l6305,1618e" filled="f" stroked="t" strokeweight=".58001pt" strokecolor="#000000">
                <v:path arrowok="t"/>
              </v:shape>
            </v:group>
            <w10:wrap type="none"/>
          </v:group>
        </w:pict>
      </w:r>
      <w:bookmarkStart w:name="EQUATION 26: Snubber Power Loss" w:id="137"/>
      <w:bookmarkEnd w:id="137"/>
      <w:r>
        <w:rPr/>
      </w:r>
      <w:bookmarkStart w:name="_bookmark59" w:id="138"/>
      <w:bookmarkEnd w:id="138"/>
      <w:r>
        <w:rPr/>
      </w:r>
      <w:r>
        <w:rPr>
          <w:spacing w:val="0"/>
          <w:w w:val="100"/>
        </w:rPr>
        <w:t>EQU</w:t>
      </w:r>
      <w:r>
        <w:rPr>
          <w:spacing w:val="-16"/>
          <w:w w:val="100"/>
        </w:rPr>
        <w:t>A</w:t>
      </w:r>
      <w:r>
        <w:rPr>
          <w:spacing w:val="0"/>
          <w:w w:val="100"/>
        </w:rPr>
        <w:t>TION</w:t>
      </w:r>
      <w:r>
        <w:rPr>
          <w:spacing w:val="-6"/>
          <w:w w:val="100"/>
        </w:rPr>
        <w:t> </w:t>
      </w:r>
      <w:r>
        <w:rPr>
          <w:spacing w:val="0"/>
          <w:w w:val="100"/>
        </w:rPr>
        <w:t>26:</w:t>
      </w:r>
      <w:r>
        <w:rPr>
          <w:spacing w:val="0"/>
          <w:w w:val="100"/>
        </w:rPr>
        <w:t>  </w:t>
      </w:r>
      <w:r>
        <w:rPr>
          <w:spacing w:val="14"/>
          <w:w w:val="100"/>
        </w:rPr>
        <w:t> </w:t>
      </w:r>
      <w:r>
        <w:rPr>
          <w:spacing w:val="0"/>
          <w:w w:val="100"/>
        </w:rPr>
        <w:t>SN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BBER</w:t>
      </w:r>
      <w:r>
        <w:rPr>
          <w:spacing w:val="-6"/>
          <w:w w:val="100"/>
        </w:rPr>
        <w:t> </w:t>
      </w:r>
      <w:r>
        <w:rPr>
          <w:spacing w:val="0"/>
          <w:w w:val="100"/>
        </w:rPr>
        <w:t>POWER</w:t>
      </w:r>
      <w:r>
        <w:rPr>
          <w:spacing w:val="-4"/>
          <w:w w:val="100"/>
        </w:rPr>
        <w:t> </w:t>
      </w:r>
      <w:r>
        <w:rPr>
          <w:spacing w:val="0"/>
          <w:w w:val="100"/>
        </w:rPr>
        <w:t>LOSS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both"/>
        <w:sectPr>
          <w:type w:val="continuous"/>
          <w:pgSz w:w="12240" w:h="15840"/>
          <w:pgMar w:top="1320" w:bottom="760" w:left="1120" w:right="1480"/>
          <w:cols w:num="2" w:equalWidth="0">
            <w:col w:w="4461" w:space="579"/>
            <w:col w:w="4600"/>
          </w:cols>
        </w:sectPr>
      </w:pPr>
    </w:p>
    <w:p>
      <w:pPr>
        <w:pStyle w:val="BodyText"/>
        <w:spacing w:line="256" w:lineRule="auto"/>
        <w:ind w:right="0"/>
        <w:jc w:val="left"/>
      </w:pPr>
      <w:r>
        <w:rPr>
          <w:b w:val="0"/>
          <w:bCs w:val="0"/>
          <w:spacing w:val="-1"/>
          <w:w w:val="100"/>
        </w:rPr>
        <w:t>switchin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los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eaka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giv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1"/>
          <w:w w:val="100"/>
        </w:rPr>
        <w:t> </w:t>
      </w:r>
      <w:hyperlink w:history="true" w:anchor="_bookmark62">
        <w:r>
          <w:rPr>
            <w:b w:val="0"/>
            <w:bCs w:val="0"/>
            <w:spacing w:val="-1"/>
            <w:w w:val="100"/>
          </w:rPr>
        </w:r>
        <w:r>
          <w:rPr>
            <w:b w:val="0"/>
            <w:bCs w:val="0"/>
            <w:spacing w:val="-1"/>
            <w:w w:val="100"/>
          </w:rPr>
          <w:t>Equati</w:t>
        </w:r>
        <w:r>
          <w:rPr>
            <w:b w:val="0"/>
            <w:bCs w:val="0"/>
            <w:spacing w:val="0"/>
            <w:w w:val="100"/>
          </w:rPr>
          <w:t>on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24.</w:t>
        </w:r>
        <w:r>
          <w:rPr>
            <w:b w:val="0"/>
            <w:bCs w:val="0"/>
            <w:spacing w:val="0"/>
            <w:w w:val="100"/>
          </w:rPr>
        </w:r>
      </w:hyperlink>
    </w:p>
    <w:p>
      <w:pPr>
        <w:spacing w:line="200" w:lineRule="exac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line="220" w:lineRule="exact" w:before="6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4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426.720001pt;margin-top:-10.39663pt;width:3.48pt;height:6.96pt;mso-position-horizontal-relative:page;mso-position-vertical-relative:paragraph;z-index:-10367" type="#_x0000_t202" filled="f" stroked="f">
            <v:textbox inset="0,0,0,0">
              <w:txbxContent>
                <w:p>
                  <w:pPr>
                    <w:spacing w:line="139" w:lineRule="exact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0"/>
                      <w:w w:val="100"/>
                      <w:sz w:val="14"/>
                      <w:szCs w:val="14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0"/>
                      <w:w w:val="100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7.119995pt;margin-top:-10.39663pt;width:3.48pt;height:6.96pt;mso-position-horizontal-relative:page;mso-position-vertical-relative:paragraph;z-index:-10365" type="#_x0000_t202" filled="f" stroked="f">
            <v:textbox inset="0,0,0,0">
              <w:txbxContent>
                <w:p>
                  <w:pPr>
                    <w:spacing w:line="139" w:lineRule="exact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0"/>
                      <w:w w:val="100"/>
                      <w:sz w:val="14"/>
                      <w:szCs w:val="14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0"/>
                      <w:w w:val="100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bookmarkStart w:name="FIGURE 35: Turn Off Snubbers" w:id="139"/>
      <w:bookmarkEnd w:id="139"/>
      <w:r>
        <w:rPr/>
      </w:r>
      <w:bookmarkStart w:name="_bookmark60" w:id="140"/>
      <w:bookmarkEnd w:id="140"/>
      <w:r>
        <w:rPr/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where: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00" w:lineRule="exact" w:before="2"/>
        <w:rPr>
          <w:sz w:val="10"/>
          <w:szCs w:val="10"/>
        </w:rPr>
      </w:pPr>
      <w:r>
        <w:rPr/>
        <w:br w:type="column"/>
      </w:r>
      <w:r>
        <w:rPr>
          <w:sz w:val="10"/>
          <w:szCs w:val="10"/>
        </w:rPr>
      </w:r>
    </w:p>
    <w:p>
      <w:pPr>
        <w:ind w:left="140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6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position w:val="0"/>
          <w:sz w:val="14"/>
          <w:szCs w:val="14"/>
        </w:rPr>
        <w:t>RS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before="40"/>
        <w:ind w:left="3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  <w:t>.5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4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10"/>
          <w:sz w:val="14"/>
          <w:szCs w:val="14"/>
        </w:rPr>
        <w:t>2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1"/>
          <w:w w:val="100"/>
          <w:position w:val="10"/>
          <w:sz w:val="14"/>
          <w:szCs w:val="14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3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numPr>
          <w:ilvl w:val="0"/>
          <w:numId w:val="4"/>
        </w:numPr>
        <w:tabs>
          <w:tab w:pos="94" w:val="left" w:leader="none"/>
        </w:tabs>
        <w:spacing w:before="76"/>
        <w:ind w:left="94" w:right="0" w:hanging="9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8"/>
          <w:szCs w:val="18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0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b w:val="0"/>
          <w:bCs w:val="0"/>
          <w:i/>
          <w:spacing w:val="12"/>
          <w:w w:val="100"/>
          <w:position w:val="-5"/>
          <w:sz w:val="14"/>
          <w:szCs w:val="14"/>
        </w:rPr>
        <w:t>SW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2240" w:h="15840"/>
          <w:pgMar w:top="1320" w:bottom="760" w:left="1120" w:right="1480"/>
          <w:cols w:num="5" w:equalWidth="0">
            <w:col w:w="4459" w:space="784"/>
            <w:col w:w="619" w:space="372"/>
            <w:col w:w="433" w:space="40"/>
            <w:col w:w="1186" w:space="40"/>
            <w:col w:w="1707"/>
          </w:cols>
        </w:sectPr>
      </w:pPr>
    </w:p>
    <w:p>
      <w:pPr>
        <w:pStyle w:val="Heading3"/>
        <w:tabs>
          <w:tab w:pos="1778" w:val="left" w:leader="none"/>
        </w:tabs>
        <w:spacing w:line="215" w:lineRule="exact"/>
        <w:ind w:right="0"/>
        <w:jc w:val="left"/>
        <w:rPr>
          <w:b w:val="0"/>
          <w:bCs w:val="0"/>
        </w:rPr>
      </w:pPr>
      <w:r>
        <w:rPr/>
        <w:pict>
          <v:group style="position:absolute;margin-left:62.709995pt;margin-top:11.694675pt;width:217.06001pt;height:119.56001pt;mso-position-horizontal-relative:page;mso-position-vertical-relative:paragraph;z-index:-10374" coordorigin="1254,234" coordsize="4341,2391">
            <v:group style="position:absolute;left:1265;top:244;width:4325;height:2" coordorigin="1265,244" coordsize="4325,2">
              <v:shape style="position:absolute;left:1265;top:244;width:4325;height:2" coordorigin="1265,244" coordsize="4325,0" path="m1265,244l5590,244e" filled="f" stroked="t" strokeweight=".58001pt" strokecolor="#000000">
                <v:path arrowok="t"/>
              </v:shape>
            </v:group>
            <v:group style="position:absolute;left:5585;top:244;width:2;height:2375" coordorigin="5585,244" coordsize="2,2375">
              <v:shape style="position:absolute;left:5585;top:244;width:2;height:2375" coordorigin="5585,244" coordsize="0,2375" path="m5585,244l5585,2619e" filled="f" stroked="t" strokeweight=".58001pt" strokecolor="#000000">
                <v:path arrowok="t"/>
              </v:shape>
            </v:group>
            <v:group style="position:absolute;left:1260;top:2614;width:4325;height:2" coordorigin="1260,2614" coordsize="4325,2">
              <v:shape style="position:absolute;left:1260;top:2614;width:4325;height:2" coordorigin="1260,2614" coordsize="4325,0" path="m1260,2614l5585,2614e" filled="f" stroked="t" strokeweight=".58001pt" strokecolor="#000000">
                <v:path arrowok="t"/>
              </v:shape>
            </v:group>
            <v:group style="position:absolute;left:1265;top:240;width:2;height:2375" coordorigin="1265,240" coordsize="2,2375">
              <v:shape style="position:absolute;left:1265;top:240;width:2;height:2375" coordorigin="1265,240" coordsize="0,2375" path="m1265,240l1265,2614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spacing w:val="0"/>
          <w:w w:val="100"/>
        </w:rPr>
        <w:t>FIG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RE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35:</w:t>
      </w:r>
      <w:r>
        <w:rPr>
          <w:spacing w:val="0"/>
          <w:w w:val="100"/>
        </w:rPr>
        <w:tab/>
      </w:r>
      <w:r>
        <w:rPr>
          <w:spacing w:val="-15"/>
          <w:w w:val="100"/>
        </w:rPr>
        <w:t>T</w:t>
      </w:r>
      <w:r>
        <w:rPr>
          <w:spacing w:val="0"/>
          <w:w w:val="100"/>
        </w:rPr>
        <w:t>URN</w:t>
      </w:r>
      <w:r>
        <w:rPr>
          <w:spacing w:val="-9"/>
          <w:w w:val="100"/>
        </w:rPr>
        <w:t> </w:t>
      </w:r>
      <w:r>
        <w:rPr>
          <w:spacing w:val="0"/>
          <w:w w:val="100"/>
        </w:rPr>
        <w:t>OFF</w:t>
      </w:r>
      <w:r>
        <w:rPr>
          <w:spacing w:val="-10"/>
          <w:w w:val="100"/>
        </w:rPr>
        <w:t> </w:t>
      </w:r>
      <w:r>
        <w:rPr>
          <w:spacing w:val="0"/>
          <w:w w:val="100"/>
        </w:rPr>
        <w:t>S</w:t>
      </w:r>
      <w:r>
        <w:rPr>
          <w:spacing w:val="1"/>
          <w:w w:val="100"/>
        </w:rPr>
        <w:t>N</w:t>
      </w:r>
      <w:r>
        <w:rPr>
          <w:spacing w:val="0"/>
          <w:w w:val="100"/>
        </w:rPr>
        <w:t>UBB</w:t>
      </w:r>
      <w:r>
        <w:rPr>
          <w:spacing w:val="1"/>
          <w:w w:val="100"/>
        </w:rPr>
        <w:t>E</w:t>
      </w:r>
      <w:r>
        <w:rPr>
          <w:spacing w:val="0"/>
          <w:w w:val="100"/>
        </w:rPr>
        <w:t>RS</w:t>
      </w:r>
      <w:r>
        <w:rPr>
          <w:b w:val="0"/>
          <w:bCs w:val="0"/>
          <w:spacing w:val="0"/>
          <w:w w:val="100"/>
        </w:rPr>
      </w:r>
    </w:p>
    <w:p>
      <w:pPr>
        <w:spacing w:before="76"/>
        <w:ind w:left="140" w:right="0" w:firstLine="0"/>
        <w:jc w:val="left"/>
        <w:rPr>
          <w:rFonts w:ascii="Times New Roman" w:hAnsi="Times New Roman" w:cs="Times New Roman" w:eastAsia="Times New Roman"/>
          <w:sz w:val="12"/>
          <w:szCs w:val="12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16"/>
          <w:szCs w:val="16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spacing w:val="12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4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-10"/>
          <w:w w:val="100"/>
          <w:position w:val="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ol</w:t>
      </w:r>
      <w:r>
        <w:rPr>
          <w:rFonts w:ascii="Arial" w:hAnsi="Arial" w:cs="Arial" w:eastAsia="Arial"/>
          <w:b w:val="0"/>
          <w:bCs w:val="0"/>
          <w:i w:val="0"/>
          <w:spacing w:val="-2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age</w:t>
      </w:r>
      <w:r>
        <w:rPr>
          <w:rFonts w:ascii="Arial" w:hAnsi="Arial" w:cs="Arial" w:eastAsia="Arial"/>
          <w:b w:val="0"/>
          <w:bCs w:val="0"/>
          <w:i w:val="0"/>
          <w:spacing w:val="-4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across</w:t>
      </w:r>
      <w:r>
        <w:rPr>
          <w:rFonts w:ascii="Arial" w:hAnsi="Arial" w:cs="Arial" w:eastAsia="Arial"/>
          <w:b w:val="0"/>
          <w:bCs w:val="0"/>
          <w:i w:val="0"/>
          <w:spacing w:val="-4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he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sn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bber</w:t>
      </w:r>
      <w:r>
        <w:rPr>
          <w:rFonts w:ascii="Arial" w:hAnsi="Arial" w:cs="Arial" w:eastAsia="Arial"/>
          <w:b w:val="0"/>
          <w:bCs w:val="0"/>
          <w:i w:val="0"/>
          <w:spacing w:val="-4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ca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acitor</w:t>
      </w:r>
      <w:r>
        <w:rPr>
          <w:rFonts w:ascii="Arial" w:hAnsi="Arial" w:cs="Arial" w:eastAsia="Arial"/>
          <w:b w:val="0"/>
          <w:bCs w:val="0"/>
          <w:i w:val="0"/>
          <w:spacing w:val="-4"/>
          <w:w w:val="100"/>
          <w:position w:val="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2"/>
          <w:szCs w:val="12"/>
        </w:rPr>
        <w:sectPr>
          <w:type w:val="continuous"/>
          <w:pgSz w:w="12240" w:h="15840"/>
          <w:pgMar w:top="1320" w:bottom="760" w:left="1120" w:right="1480"/>
          <w:cols w:num="2" w:equalWidth="0">
            <w:col w:w="3952" w:space="1290"/>
            <w:col w:w="4398"/>
          </w:cols>
        </w:sectPr>
      </w:pPr>
    </w:p>
    <w:p>
      <w:pPr>
        <w:spacing w:before="64"/>
        <w:ind w:left="0" w:right="0" w:firstLine="0"/>
        <w:jc w:val="right"/>
        <w:rPr>
          <w:rFonts w:ascii="Arial" w:hAnsi="Arial" w:cs="Arial" w:eastAsia="Arial"/>
          <w:sz w:val="11"/>
          <w:szCs w:val="11"/>
        </w:rPr>
      </w:pPr>
      <w:r>
        <w:rPr/>
        <w:pict>
          <v:group style="position:absolute;margin-left:110.32pt;margin-top:9.925904pt;width:154.270005pt;height:97.72pt;mso-position-horizontal-relative:page;mso-position-vertical-relative:paragraph;z-index:-10375" coordorigin="2206,199" coordsize="3085,1954">
            <v:shape style="position:absolute;left:2206;top:199;width:3085;height:1954" type="#_x0000_t75">
              <v:imagedata r:id="rId68" o:title=""/>
            </v:shape>
            <v:group style="position:absolute;left:4342;top:1473;width:2;height:377" coordorigin="4342,1473" coordsize="2,377">
              <v:shape style="position:absolute;left:4342;top:1473;width:2;height:377" coordorigin="4342,1473" coordsize="0,377" path="m4342,1473l4342,1850e" filled="f" stroked="t" strokeweight=".580pt" strokecolor="#000000">
                <v:path arrowok="t"/>
              </v:shape>
            </v:group>
            <v:group style="position:absolute;left:4169;top:1845;width:173;height:2" coordorigin="4169,1845" coordsize="173,2">
              <v:shape style="position:absolute;left:4169;top:1845;width:173;height:2" coordorigin="4169,1845" coordsize="173,0" path="m4169,1845l4342,1845e" filled="f" stroked="t" strokeweight=".579980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-2"/>
          <w:w w:val="100"/>
          <w:position w:val="3"/>
          <w:sz w:val="14"/>
          <w:szCs w:val="14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1"/>
          <w:szCs w:val="11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1"/>
          <w:szCs w:val="11"/>
        </w:rPr>
      </w:r>
    </w:p>
    <w:p>
      <w:pPr>
        <w:spacing w:before="64"/>
        <w:ind w:left="0" w:right="0" w:firstLine="0"/>
        <w:jc w:val="right"/>
        <w:rPr>
          <w:rFonts w:ascii="Arial" w:hAnsi="Arial" w:cs="Arial" w:eastAsia="Arial"/>
          <w:sz w:val="11"/>
          <w:szCs w:val="11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-2"/>
          <w:w w:val="100"/>
          <w:position w:val="3"/>
          <w:sz w:val="14"/>
          <w:szCs w:val="14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1"/>
          <w:szCs w:val="11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1"/>
          <w:szCs w:val="11"/>
        </w:rPr>
      </w:r>
    </w:p>
    <w:p>
      <w:pPr>
        <w:spacing w:before="64"/>
        <w:ind w:left="0" w:right="0" w:firstLine="0"/>
        <w:jc w:val="right"/>
        <w:rPr>
          <w:rFonts w:ascii="Arial" w:hAnsi="Arial" w:cs="Arial" w:eastAsia="Arial"/>
          <w:sz w:val="11"/>
          <w:szCs w:val="11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-2"/>
          <w:w w:val="100"/>
          <w:position w:val="3"/>
          <w:sz w:val="14"/>
          <w:szCs w:val="14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1"/>
          <w:szCs w:val="11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1"/>
          <w:szCs w:val="11"/>
        </w:rPr>
      </w:r>
    </w:p>
    <w:p>
      <w:pPr>
        <w:spacing w:before="43"/>
        <w:ind w:left="1156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6"/>
          <w:szCs w:val="16"/>
        </w:rPr>
        <w:t>f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SW</w:t>
      </w:r>
      <w:r>
        <w:rPr>
          <w:rFonts w:ascii="Times New Roman" w:hAnsi="Times New Roman" w:cs="Times New Roman" w:eastAsia="Times New Roman"/>
          <w:b w:val="0"/>
          <w:bCs w:val="0"/>
          <w:i/>
          <w:spacing w:val="13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w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itching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freq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ency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120" w:right="1480"/>
          <w:cols w:num="4" w:equalWidth="0">
            <w:col w:w="1360" w:space="40"/>
            <w:col w:w="942" w:space="40"/>
            <w:col w:w="796" w:space="1050"/>
            <w:col w:w="5412"/>
          </w:cols>
        </w:sectPr>
      </w:pPr>
    </w:p>
    <w:p>
      <w:pPr>
        <w:spacing w:line="200" w:lineRule="exact" w:before="4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5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153" w:lineRule="exact"/>
        <w:ind w:left="0" w:right="0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4"/>
          <w:szCs w:val="14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line="134" w:lineRule="exact"/>
        <w:ind w:left="0" w:right="243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/>
          <w:bCs/>
          <w:spacing w:val="0"/>
          <w:w w:val="95"/>
          <w:sz w:val="14"/>
          <w:szCs w:val="14"/>
        </w:rPr>
        <w:t>(B)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line="150" w:lineRule="exact" w:before="5"/>
        <w:rPr>
          <w:sz w:val="15"/>
          <w:szCs w:val="15"/>
        </w:rPr>
      </w:pPr>
      <w:r>
        <w:rPr/>
        <w:br w:type="column"/>
      </w: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236" w:val="left" w:leader="none"/>
        </w:tabs>
        <w:ind w:left="777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4"/>
          <w:szCs w:val="14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</w:r>
    </w:p>
    <w:p>
      <w:pPr>
        <w:spacing w:before="40"/>
        <w:ind w:left="0" w:right="125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/>
          <w:bCs/>
          <w:spacing w:val="0"/>
          <w:w w:val="100"/>
          <w:sz w:val="14"/>
          <w:szCs w:val="14"/>
        </w:rPr>
        <w:t>(A)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pStyle w:val="Heading3"/>
        <w:tabs>
          <w:tab w:pos="2915" w:val="left" w:leader="none"/>
        </w:tabs>
        <w:spacing w:before="74"/>
        <w:ind w:left="1330" w:right="0"/>
        <w:jc w:val="left"/>
        <w:rPr>
          <w:b w:val="0"/>
          <w:bCs w:val="0"/>
        </w:rPr>
      </w:pPr>
      <w:r>
        <w:rPr>
          <w:spacing w:val="0"/>
          <w:w w:val="100"/>
        </w:rPr>
        <w:br w:type="column"/>
      </w:r>
      <w:bookmarkStart w:name="FIGURE 36: MOSFET Turns Off Snubber" w:id="141"/>
      <w:bookmarkEnd w:id="141"/>
      <w:r>
        <w:rPr>
          <w:spacing w:val="0"/>
          <w:w w:val="100"/>
        </w:rPr>
      </w:r>
      <w:bookmarkStart w:name="_bookmark61" w:id="142"/>
      <w:bookmarkEnd w:id="142"/>
      <w:r>
        <w:rPr>
          <w:spacing w:val="0"/>
          <w:w w:val="100"/>
        </w:rPr>
      </w:r>
      <w:r>
        <w:rPr>
          <w:spacing w:val="0"/>
          <w:w w:val="100"/>
        </w:rPr>
        <w:t>FIGURE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3</w:t>
      </w:r>
      <w:r>
        <w:rPr>
          <w:spacing w:val="0"/>
          <w:w w:val="100"/>
        </w:rPr>
        <w:t>6:</w:t>
      </w:r>
      <w:r>
        <w:rPr>
          <w:spacing w:val="0"/>
          <w:w w:val="100"/>
        </w:rPr>
        <w:tab/>
      </w:r>
      <w:r>
        <w:rPr>
          <w:spacing w:val="0"/>
          <w:w w:val="100"/>
        </w:rPr>
        <w:t>MOSFET</w:t>
      </w:r>
      <w:r>
        <w:rPr>
          <w:spacing w:val="-9"/>
          <w:w w:val="100"/>
        </w:rPr>
        <w:t> </w:t>
      </w:r>
      <w:r>
        <w:rPr>
          <w:spacing w:val="-15"/>
          <w:w w:val="100"/>
        </w:rPr>
        <w:t>T</w:t>
      </w:r>
      <w:r>
        <w:rPr>
          <w:spacing w:val="0"/>
          <w:w w:val="100"/>
        </w:rPr>
        <w:t>URNS</w:t>
      </w:r>
      <w:r>
        <w:rPr>
          <w:spacing w:val="-9"/>
          <w:w w:val="100"/>
        </w:rPr>
        <w:t> </w:t>
      </w:r>
      <w:r>
        <w:rPr>
          <w:spacing w:val="0"/>
          <w:w w:val="100"/>
        </w:rPr>
        <w:t>OFF</w:t>
      </w:r>
      <w:r>
        <w:rPr>
          <w:b w:val="0"/>
          <w:bCs w:val="0"/>
          <w:spacing w:val="0"/>
          <w:w w:val="100"/>
        </w:rPr>
      </w:r>
    </w:p>
    <w:p>
      <w:pPr>
        <w:spacing w:before="10"/>
        <w:ind w:left="291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SN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BBER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320" w:bottom="760" w:left="1120" w:right="1480"/>
          <w:cols w:num="3" w:equalWidth="0">
            <w:col w:w="1768" w:space="40"/>
            <w:col w:w="1314" w:space="728"/>
            <w:col w:w="5790"/>
          </w:cols>
        </w:sectPr>
      </w:pP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81"/>
        <w:ind w:left="3002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7.959991pt;margin-top:-8.304093pt;width:91.3pt;height:89.5pt;mso-position-horizontal-relative:page;mso-position-vertical-relative:paragraph;z-index:-10370" coordorigin="7359,-166" coordsize="1826,1790">
            <v:shape style="position:absolute;left:7359;top:-166;width:1826;height:1790" type="#_x0000_t75">
              <v:imagedata r:id="rId69" o:title=""/>
            </v:shape>
            <v:group style="position:absolute;left:7588;top:829;width:2;height:378" coordorigin="7588,829" coordsize="2,378">
              <v:shape style="position:absolute;left:7588;top:829;width:2;height:378" coordorigin="7588,829" coordsize="0,378" path="m7588,829l7588,1207e" filled="f" stroked="t" strokeweight=".579980pt" strokecolor="#000000">
                <v:path arrowok="t"/>
              </v:shape>
            </v:group>
            <v:group style="position:absolute;left:7415;top:1202;width:173;height:2" coordorigin="7415,1202" coordsize="173,2">
              <v:shape style="position:absolute;left:7415;top:1202;width:173;height:2" coordorigin="7415,1202" coordsize="173,0" path="m7415,1202l7588,1202e" filled="f" stroked="t" strokeweight=".58001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14.709991pt;margin-top:-24.414099pt;width:216.280005pt;height:125.799995pt;mso-position-horizontal-relative:page;mso-position-vertical-relative:paragraph;z-index:-10369" coordorigin="6294,-488" coordsize="4326,2516">
            <v:group style="position:absolute;left:6305;top:-478;width:4309;height:2" coordorigin="6305,-478" coordsize="4309,2">
              <v:shape style="position:absolute;left:6305;top:-478;width:4309;height:2" coordorigin="6305,-478" coordsize="4309,0" path="m6305,-478l10614,-478e" filled="f" stroked="t" strokeweight=".58001pt" strokecolor="#000000">
                <v:path arrowok="t"/>
              </v:shape>
            </v:group>
            <v:group style="position:absolute;left:10609;top:-478;width:2;height:2500" coordorigin="10609,-478" coordsize="2,2500">
              <v:shape style="position:absolute;left:10609;top:-478;width:2;height:2500" coordorigin="10609,-478" coordsize="0,2500" path="m10609,-478l10609,2022e" filled="f" stroked="t" strokeweight=".579980pt" strokecolor="#000000">
                <v:path arrowok="t"/>
              </v:shape>
            </v:group>
            <v:group style="position:absolute;left:6300;top:2017;width:4309;height:2" coordorigin="6300,2017" coordsize="4309,2">
              <v:shape style="position:absolute;left:6300;top:2017;width:4309;height:2" coordorigin="6300,2017" coordsize="4309,0" path="m6300,2017l10609,2017e" filled="f" stroked="t" strokeweight=".580pt" strokecolor="#000000">
                <v:path arrowok="t"/>
              </v:shape>
            </v:group>
            <v:group style="position:absolute;left:6305;top:-482;width:2;height:2500" coordorigin="6305,-482" coordsize="2,2500">
              <v:shape style="position:absolute;left:6305;top:-482;width:2;height:2500" coordorigin="6305,-482" coordsize="0,2500" path="m6305,-482l6305,2017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2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3"/>
        <w:ind w:right="0"/>
        <w:jc w:val="left"/>
        <w:rPr>
          <w:b w:val="0"/>
          <w:bCs w:val="0"/>
        </w:rPr>
      </w:pPr>
      <w:bookmarkStart w:name="EQUATION 24: Snubber Resistor Selection" w:id="143"/>
      <w:bookmarkEnd w:id="143"/>
      <w:r>
        <w:rPr/>
      </w:r>
      <w:bookmarkStart w:name="_bookmark62" w:id="144"/>
      <w:bookmarkEnd w:id="144"/>
      <w:r>
        <w:rPr/>
      </w:r>
      <w:r>
        <w:rPr>
          <w:spacing w:val="0"/>
          <w:w w:val="100"/>
        </w:rPr>
        <w:t>EQU</w:t>
      </w:r>
      <w:r>
        <w:rPr>
          <w:spacing w:val="-16"/>
          <w:w w:val="100"/>
        </w:rPr>
        <w:t>A</w:t>
      </w:r>
      <w:r>
        <w:rPr>
          <w:spacing w:val="0"/>
          <w:w w:val="100"/>
        </w:rPr>
        <w:t>TION</w:t>
      </w:r>
      <w:r>
        <w:rPr>
          <w:spacing w:val="-5"/>
          <w:w w:val="100"/>
        </w:rPr>
        <w:t> </w:t>
      </w:r>
      <w:r>
        <w:rPr>
          <w:spacing w:val="0"/>
          <w:w w:val="100"/>
        </w:rPr>
        <w:t>24:</w:t>
      </w:r>
      <w:r>
        <w:rPr>
          <w:spacing w:val="0"/>
          <w:w w:val="100"/>
        </w:rPr>
        <w:t>  </w:t>
      </w:r>
      <w:r>
        <w:rPr>
          <w:spacing w:val="11"/>
          <w:w w:val="100"/>
        </w:rPr>
        <w:t> </w:t>
      </w:r>
      <w:r>
        <w:rPr>
          <w:spacing w:val="0"/>
          <w:w w:val="100"/>
        </w:rPr>
        <w:t>SN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BBER</w:t>
      </w:r>
      <w:r>
        <w:rPr>
          <w:spacing w:val="-4"/>
          <w:w w:val="100"/>
        </w:rPr>
        <w:t> </w:t>
      </w:r>
      <w:r>
        <w:rPr>
          <w:spacing w:val="0"/>
          <w:w w:val="100"/>
        </w:rPr>
        <w:t>RESISTOR</w:t>
      </w:r>
      <w:r>
        <w:rPr>
          <w:b w:val="0"/>
          <w:bCs w:val="0"/>
          <w:spacing w:val="0"/>
          <w:w w:val="100"/>
        </w:rPr>
      </w:r>
    </w:p>
    <w:p>
      <w:pPr>
        <w:spacing w:before="10"/>
        <w:ind w:left="17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2.709999pt;margin-top:12.950279pt;width:216.28pt;height:87.34001pt;mso-position-horizontal-relative:page;mso-position-vertical-relative:paragraph;z-index:-10373" coordorigin="1254,259" coordsize="4326,1747">
            <v:group style="position:absolute;left:1265;top:270;width:4309;height:2" coordorigin="1265,270" coordsize="4309,2">
              <v:shape style="position:absolute;left:1265;top:270;width:4309;height:2" coordorigin="1265,270" coordsize="4309,0" path="m1265,270l5574,270e" filled="f" stroked="t" strokeweight=".580pt" strokecolor="#000000">
                <v:path arrowok="t"/>
              </v:shape>
            </v:group>
            <v:group style="position:absolute;left:5569;top:270;width:2;height:1730" coordorigin="5569,270" coordsize="2,1730">
              <v:shape style="position:absolute;left:5569;top:270;width:2;height:1730" coordorigin="5569,270" coordsize="0,1730" path="m5569,270l5569,2000e" filled="f" stroked="t" strokeweight=".58001pt" strokecolor="#000000">
                <v:path arrowok="t"/>
              </v:shape>
            </v:group>
            <v:group style="position:absolute;left:1260;top:1995;width:4309;height:2" coordorigin="1260,1995" coordsize="4309,2">
              <v:shape style="position:absolute;left:1260;top:1995;width:4309;height:2" coordorigin="1260,1995" coordsize="4309,0" path="m1260,1995l5569,1995e" filled="f" stroked="t" strokeweight=".580pt" strokecolor="#000000">
                <v:path arrowok="t"/>
              </v:shape>
            </v:group>
            <v:group style="position:absolute;left:1265;top:265;width:2;height:1730" coordorigin="1265,265" coordsize="2,1730">
              <v:shape style="position:absolute;left:1265;top:265;width:2;height:1730" coordorigin="1265,265" coordsize="0,1730" path="m1265,265l1265,1995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SELECTION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line="357" w:lineRule="auto" w:before="81"/>
        <w:ind w:left="140" w:right="1528" w:firstLine="1725"/>
        <w:jc w:val="left"/>
        <w:rPr>
          <w:rFonts w:ascii="Arial" w:hAnsi="Arial" w:cs="Arial" w:eastAsia="Arial"/>
          <w:sz w:val="14"/>
          <w:szCs w:val="14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1"/>
          <w:szCs w:val="11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1"/>
          <w:position w:val="-2"/>
          <w:sz w:val="11"/>
          <w:szCs w:val="11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  <w:t>Q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</w:r>
    </w:p>
    <w:p>
      <w:pPr>
        <w:tabs>
          <w:tab w:pos="800" w:val="left" w:leader="none"/>
        </w:tabs>
        <w:spacing w:before="78"/>
        <w:ind w:left="0" w:right="163" w:firstLine="0"/>
        <w:jc w:val="center"/>
        <w:rPr>
          <w:rFonts w:ascii="Arial" w:hAnsi="Arial" w:cs="Arial" w:eastAsia="Arial"/>
          <w:sz w:val="11"/>
          <w:szCs w:val="11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position w:val="1"/>
          <w:sz w:val="14"/>
          <w:szCs w:val="14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1"/>
          <w:sz w:val="11"/>
          <w:szCs w:val="11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1"/>
          <w:sz w:val="11"/>
          <w:szCs w:val="11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4"/>
          <w:szCs w:val="14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2"/>
          <w:sz w:val="11"/>
          <w:szCs w:val="11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1"/>
          <w:szCs w:val="11"/>
        </w:rPr>
      </w:r>
    </w:p>
    <w:p>
      <w:pPr>
        <w:spacing w:after="0"/>
        <w:jc w:val="center"/>
        <w:rPr>
          <w:rFonts w:ascii="Arial" w:hAnsi="Arial" w:cs="Arial" w:eastAsia="Arial"/>
          <w:sz w:val="11"/>
          <w:szCs w:val="11"/>
        </w:rPr>
        <w:sectPr>
          <w:type w:val="continuous"/>
          <w:pgSz w:w="12240" w:h="15840"/>
          <w:pgMar w:top="1320" w:bottom="760" w:left="1120" w:right="1480"/>
          <w:cols w:num="2" w:equalWidth="0">
            <w:col w:w="3789" w:space="2282"/>
            <w:col w:w="3569"/>
          </w:cols>
        </w:sectPr>
      </w:pP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159" w:lineRule="exact"/>
        <w:ind w:left="1553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shape style="position:absolute;margin-left:124.019997pt;margin-top:4.453388pt;width:5.497559pt;height:9pt;mso-position-horizontal-relative:page;mso-position-vertical-relative:paragraph;z-index:-10364" type="#_x0000_t202" filled="f" stroked="f">
            <v:textbox inset="0,0,0,0">
              <w:txbxContent>
                <w:p>
                  <w:pPr>
                    <w:spacing w:line="180" w:lineRule="exact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0"/>
                      <w:w w:val="100"/>
                      <w:sz w:val="18"/>
                      <w:szCs w:val="18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0"/>
                      <w:w w:val="100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4"/>
          <w:szCs w:val="14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4"/>
          <w:szCs w:val="14"/>
        </w:rPr>
      </w:r>
    </w:p>
    <w:p>
      <w:pPr>
        <w:tabs>
          <w:tab w:pos="2827" w:val="right" w:leader="none"/>
        </w:tabs>
        <w:spacing w:line="65" w:lineRule="exact"/>
        <w:ind w:left="1478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1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  <w:tab/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  <w:t>2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after="0" w:line="65" w:lineRule="exact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before="361"/>
        <w:ind w:left="30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where: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31" w:lineRule="auto" w:before="41"/>
        <w:ind w:left="347" w:right="0" w:hanging="39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  <w:sz w:val="18"/>
          <w:szCs w:val="18"/>
        </w:rPr>
        <w:t>------</w:t>
      </w:r>
      <w:r>
        <w:rPr>
          <w:rFonts w:ascii="Times New Roman" w:hAnsi="Times New Roman" w:cs="Times New Roman" w:eastAsia="Times New Roman"/>
          <w:b w:val="0"/>
          <w:bCs w:val="0"/>
          <w:spacing w:val="-36"/>
          <w:w w:val="10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8"/>
          <w:szCs w:val="18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  <w:t>5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spacing w:val="-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position w:val="-5"/>
          <w:sz w:val="14"/>
          <w:szCs w:val="14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K</w:t>
      </w:r>
      <w:r>
        <w:rPr>
          <w:rFonts w:ascii="Times New Roman" w:hAnsi="Times New Roman" w:cs="Times New Roman" w:eastAsia="Times New Roman"/>
          <w:b w:val="0"/>
          <w:bCs w:val="0"/>
          <w:i/>
          <w:spacing w:val="12"/>
          <w:w w:val="100"/>
          <w:position w:val="-5"/>
          <w:sz w:val="14"/>
          <w:szCs w:val="14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5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position w:val="0"/>
          <w:sz w:val="18"/>
          <w:szCs w:val="18"/>
        </w:rPr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0"/>
          <w:position w:val="0"/>
          <w:sz w:val="18"/>
          <w:szCs w:val="1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numPr>
          <w:ilvl w:val="0"/>
          <w:numId w:val="11"/>
        </w:numPr>
        <w:tabs>
          <w:tab w:pos="172" w:val="left" w:leader="none"/>
        </w:tabs>
        <w:spacing w:line="238" w:lineRule="exact"/>
        <w:ind w:left="172" w:right="0" w:hanging="9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8"/>
          <w:szCs w:val="18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position w:val="-5"/>
          <w:sz w:val="14"/>
          <w:szCs w:val="14"/>
        </w:rPr>
        <w:t>SW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after="0" w:line="238" w:lineRule="exact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2240" w:h="15840"/>
          <w:pgMar w:top="1320" w:bottom="760" w:left="1120" w:right="1480"/>
          <w:cols w:num="3" w:equalWidth="0">
            <w:col w:w="790" w:space="262"/>
            <w:col w:w="1700" w:space="40"/>
            <w:col w:w="6848"/>
          </w:cols>
        </w:sectPr>
      </w:pPr>
    </w:p>
    <w:p>
      <w:pPr>
        <w:spacing w:line="260" w:lineRule="auto" w:before="75"/>
        <w:ind w:left="534" w:right="5440" w:hanging="226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63pt;margin-top:740.969971pt;width:468pt;height:.1pt;mso-position-horizontal-relative:page;mso-position-vertical-relative:page;z-index:-10376" coordorigin="1260,14819" coordsize="9360,2">
            <v:shape style="position:absolute;left:1260;top:14819;width:9360;height:2" coordorigin="1260,14819" coordsize="9360,0" path="m1260,14819l10620,14819e" filled="f" stroked="t" strokeweight="1.120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i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current</w:t>
      </w:r>
      <w:r>
        <w:rPr>
          <w:rFonts w:ascii="Arial" w:hAnsi="Arial" w:cs="Arial" w:eastAsia="Arial"/>
          <w:b w:val="0"/>
          <w:bCs w:val="0"/>
          <w:i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fl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sz w:val="16"/>
          <w:szCs w:val="16"/>
        </w:rPr>
        <w:t>w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ing</w:t>
      </w:r>
      <w:r>
        <w:rPr>
          <w:rFonts w:ascii="Arial" w:hAnsi="Arial" w:cs="Arial" w:eastAsia="Arial"/>
          <w:b w:val="0"/>
          <w:bCs w:val="0"/>
          <w:i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through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i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transformer</w:t>
      </w:r>
      <w:r>
        <w:rPr>
          <w:rFonts w:ascii="Arial" w:hAnsi="Arial" w:cs="Arial" w:eastAsia="Arial"/>
          <w:b w:val="0"/>
          <w:bCs w:val="0"/>
          <w:i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primary</w:t>
      </w:r>
      <w:r>
        <w:rPr>
          <w:rFonts w:ascii="Arial" w:hAnsi="Arial" w:cs="Arial" w:eastAsia="Arial"/>
          <w:b w:val="0"/>
          <w:bCs w:val="0"/>
          <w:i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just</w:t>
      </w:r>
      <w:r>
        <w:rPr>
          <w:rFonts w:ascii="Arial" w:hAnsi="Arial" w:cs="Arial" w:eastAsia="Arial"/>
          <w:b w:val="0"/>
          <w:bCs w:val="0"/>
          <w:i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before</w:t>
      </w:r>
      <w:r>
        <w:rPr>
          <w:rFonts w:ascii="Arial" w:hAnsi="Arial" w:cs="Arial" w:eastAsia="Arial"/>
          <w:b w:val="0"/>
          <w:bCs w:val="0"/>
          <w:i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i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MOSFET</w:t>
      </w:r>
      <w:r>
        <w:rPr>
          <w:rFonts w:ascii="Arial" w:hAnsi="Arial" w:cs="Arial" w:eastAsia="Arial"/>
          <w:b w:val="0"/>
          <w:bCs w:val="0"/>
          <w:i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turns</w:t>
      </w:r>
      <w:r>
        <w:rPr>
          <w:rFonts w:ascii="Arial" w:hAnsi="Arial" w:cs="Arial" w:eastAsia="Arial"/>
          <w:b w:val="0"/>
          <w:bCs w:val="0"/>
          <w:i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</w:r>
    </w:p>
    <w:p>
      <w:pPr>
        <w:spacing w:before="61"/>
        <w:ind w:left="30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LK</w:t>
      </w:r>
      <w:r>
        <w:rPr>
          <w:rFonts w:ascii="Times New Roman" w:hAnsi="Times New Roman" w:cs="Times New Roman" w:eastAsia="Times New Roman"/>
          <w:b w:val="0"/>
          <w:bCs w:val="0"/>
          <w:i/>
          <w:spacing w:val="18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2"/>
          <w:w w:val="100"/>
          <w:position w:val="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2"/>
          <w:sz w:val="12"/>
          <w:szCs w:val="12"/>
        </w:rPr>
        <w:t>LEAKAGE</w:t>
      </w:r>
      <w:r>
        <w:rPr>
          <w:rFonts w:ascii="Times New Roman" w:hAnsi="Times New Roman" w:cs="Times New Roman" w:eastAsia="Times New Roman"/>
          <w:b w:val="0"/>
          <w:bCs w:val="0"/>
          <w:i/>
          <w:spacing w:val="17"/>
          <w:w w:val="100"/>
          <w:position w:val="-2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induc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ance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of</w:t>
      </w:r>
      <w:r>
        <w:rPr>
          <w:rFonts w:ascii="Arial" w:hAnsi="Arial" w:cs="Arial" w:eastAsia="Arial"/>
          <w:b w:val="0"/>
          <w:bCs w:val="0"/>
          <w:i w:val="0"/>
          <w:spacing w:val="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i w:val="0"/>
          <w:spacing w:val="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transformer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line="240" w:lineRule="exact" w:before="2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pgSz w:w="12240" w:h="15840"/>
          <w:pgMar w:header="477" w:footer="747" w:top="1060" w:bottom="940" w:left="1480" w:right="1120"/>
        </w:sectPr>
      </w:pPr>
    </w:p>
    <w:p>
      <w:pPr>
        <w:pStyle w:val="Heading1"/>
        <w:ind w:right="1894"/>
        <w:jc w:val="both"/>
        <w:rPr>
          <w:b w:val="0"/>
          <w:bCs w:val="0"/>
        </w:rPr>
      </w:pPr>
      <w:r>
        <w:rPr/>
        <w:pict>
          <v:group style="position:absolute;margin-left:81pt;margin-top:-9.684121pt;width:468pt;height:.1pt;mso-position-horizontal-relative:page;mso-position-vertical-relative:paragraph;z-index:-10362" coordorigin="1620,-194" coordsize="9360,2">
            <v:shape style="position:absolute;left:1620;top:-194;width:9360;height:2" coordorigin="1620,-194" coordsize="9360,0" path="m1620,-194l10980,-194e" filled="f" stroked="t" strokeweight="1.120pt" strokecolor="#000000">
              <v:path arrowok="t"/>
            </v:shape>
            <w10:wrap type="none"/>
          </v:group>
        </w:pict>
      </w:r>
      <w:bookmarkStart w:name="Magnetics Design" w:id="145"/>
      <w:bookmarkEnd w:id="145"/>
      <w:r>
        <w:rPr/>
      </w:r>
      <w:r>
        <w:rPr>
          <w:spacing w:val="-1"/>
          <w:w w:val="100"/>
        </w:rPr>
        <w:t>M</w:t>
      </w:r>
      <w:r>
        <w:rPr>
          <w:spacing w:val="0"/>
          <w:w w:val="100"/>
        </w:rPr>
        <w:t>A</w:t>
      </w:r>
      <w:r>
        <w:rPr>
          <w:spacing w:val="-1"/>
          <w:w w:val="100"/>
        </w:rPr>
        <w:t>G</w:t>
      </w:r>
      <w:r>
        <w:rPr>
          <w:spacing w:val="-1"/>
          <w:w w:val="100"/>
        </w:rPr>
        <w:t>N</w:t>
      </w:r>
      <w:r>
        <w:rPr>
          <w:spacing w:val="0"/>
          <w:w w:val="100"/>
        </w:rPr>
        <w:t>ETI</w:t>
      </w:r>
      <w:r>
        <w:rPr>
          <w:spacing w:val="-1"/>
          <w:w w:val="100"/>
        </w:rPr>
        <w:t>C</w:t>
      </w:r>
      <w:r>
        <w:rPr>
          <w:spacing w:val="0"/>
          <w:w w:val="100"/>
        </w:rPr>
        <w:t>S</w:t>
      </w:r>
      <w:r>
        <w:rPr>
          <w:spacing w:val="-13"/>
          <w:w w:val="100"/>
        </w:rPr>
        <w:t> </w:t>
      </w:r>
      <w:r>
        <w:rPr>
          <w:spacing w:val="-1"/>
          <w:w w:val="100"/>
        </w:rPr>
        <w:t>D</w:t>
      </w:r>
      <w:r>
        <w:rPr>
          <w:spacing w:val="-1"/>
          <w:w w:val="100"/>
        </w:rPr>
        <w:t>E</w:t>
      </w:r>
      <w:r>
        <w:rPr>
          <w:spacing w:val="0"/>
          <w:w w:val="100"/>
        </w:rPr>
        <w:t>S</w:t>
      </w:r>
      <w:r>
        <w:rPr>
          <w:spacing w:val="-1"/>
          <w:w w:val="100"/>
        </w:rPr>
        <w:t>I</w:t>
      </w:r>
      <w:r>
        <w:rPr>
          <w:spacing w:val="0"/>
          <w:w w:val="100"/>
        </w:rPr>
        <w:t>GN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line="255" w:lineRule="auto"/>
        <w:ind w:right="0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cover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basic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sig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us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SMP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licatio</w:t>
      </w:r>
      <w:r>
        <w:rPr>
          <w:b w:val="0"/>
          <w:bCs w:val="0"/>
          <w:spacing w:val="0"/>
          <w:w w:val="100"/>
        </w:rPr>
        <w:t>ns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lectin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that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it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pow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supp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specificati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nex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ic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ix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switchi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freq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enc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transfor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cor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size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this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necessa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kno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numerica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rel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ava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lab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arameter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suc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magn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area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mag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-1"/>
          <w:w w:val="100"/>
        </w:rPr>
        <w:t>eti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len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h,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ow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area,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bo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bi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ea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flu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sit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coi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nsit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4" w:lineRule="auto" w:before="86"/>
        <w:ind w:right="139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type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magn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1"/>
          <w:w w:val="100"/>
        </w:rPr>
        <w:t>sses</w:t>
      </w:r>
      <w:r>
        <w:rPr>
          <w:b w:val="0"/>
          <w:bCs w:val="0"/>
          <w:spacing w:val="0"/>
          <w:w w:val="100"/>
        </w:rPr>
        <w:t>: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2"/>
          <w:w w:val="100"/>
        </w:rPr>
        <w:t>y</w:t>
      </w:r>
      <w:r>
        <w:rPr>
          <w:b w:val="0"/>
          <w:bCs w:val="0"/>
          <w:spacing w:val="-1"/>
          <w:w w:val="100"/>
        </w:rPr>
        <w:t>steres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errit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ectr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res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stiv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so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typical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ther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gli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ib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hy</w:t>
      </w:r>
      <w:r>
        <w:rPr>
          <w:b w:val="0"/>
          <w:bCs w:val="0"/>
          <w:spacing w:val="-1"/>
          <w:w w:val="100"/>
        </w:rPr>
        <w:t>ster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ddy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ss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make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rrit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go</w:t>
      </w:r>
      <w:r>
        <w:rPr>
          <w:b w:val="0"/>
          <w:bCs w:val="0"/>
          <w:spacing w:val="0"/>
          <w:w w:val="100"/>
        </w:rPr>
        <w:t>od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ria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us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frequ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1</w:t>
      </w:r>
      <w:r>
        <w:rPr>
          <w:b w:val="0"/>
          <w:bCs w:val="0"/>
          <w:spacing w:val="0"/>
          <w:w w:val="100"/>
        </w:rPr>
        <w:t>0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kH</w:t>
      </w:r>
      <w:r>
        <w:rPr>
          <w:b w:val="0"/>
          <w:bCs w:val="0"/>
          <w:spacing w:val="0"/>
          <w:w w:val="100"/>
        </w:rPr>
        <w:t>z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1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MHz.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140"/>
        <w:jc w:val="both"/>
      </w:pPr>
      <w:hyperlink w:history="true" w:anchor="_bookmark63">
        <w:r>
          <w:rPr>
            <w:b w:val="0"/>
            <w:bCs w:val="0"/>
            <w:spacing w:val="-21"/>
            <w:w w:val="100"/>
          </w:rPr>
          <w:t>T</w:t>
        </w:r>
        <w:r>
          <w:rPr>
            <w:b w:val="0"/>
            <w:bCs w:val="0"/>
            <w:spacing w:val="-1"/>
            <w:w w:val="100"/>
          </w:rPr>
          <w:t>ab</w:t>
        </w:r>
        <w:r>
          <w:rPr>
            <w:b w:val="0"/>
            <w:bCs w:val="0"/>
            <w:spacing w:val="0"/>
            <w:w w:val="100"/>
          </w:rPr>
          <w:t>le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2</w:t>
        </w:r>
        <w:r>
          <w:rPr>
            <w:b w:val="0"/>
            <w:bCs w:val="0"/>
            <w:spacing w:val="-8"/>
            <w:w w:val="100"/>
          </w:rPr>
          <w:t> </w:t>
        </w:r>
      </w:hyperlink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pro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netic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materia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fre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uenc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nsform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esig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after="0" w:line="255" w:lineRule="auto"/>
        <w:jc w:val="both"/>
        <w:sectPr>
          <w:type w:val="continuous"/>
          <w:pgSz w:w="12240" w:h="15840"/>
          <w:pgMar w:top="1320" w:bottom="760" w:left="1480" w:right="1120"/>
          <w:cols w:num="2" w:equalWidth="0">
            <w:col w:w="4461" w:space="579"/>
            <w:col w:w="4600"/>
          </w:cols>
        </w:sectPr>
      </w:pPr>
    </w:p>
    <w:p>
      <w:pPr>
        <w:spacing w:line="220" w:lineRule="exact" w:before="1"/>
        <w:rPr>
          <w:sz w:val="22"/>
          <w:szCs w:val="22"/>
        </w:rPr>
      </w:pPr>
      <w:r>
        <w:rPr/>
        <w:pict>
          <v:group style="position:absolute;margin-left:81pt;margin-top:740.969971pt;width:468pt;height:.1pt;mso-position-horizontal-relative:page;mso-position-vertical-relative:page;z-index:-10363" coordorigin="1620,14819" coordsize="9360,2">
            <v:shape style="position:absolute;left:1620;top:14819;width:9360;height:2" coordorigin="1620,14819" coordsize="9360,0" path="m1620,14819l10980,14819e" filled="f" stroked="t" strokeweight="1.120pt" strokecolor="#000000">
              <v:path arrowok="t"/>
            </v:shape>
            <w10:wrap type="none"/>
          </v:group>
        </w:pict>
      </w:r>
      <w:r>
        <w:rPr>
          <w:sz w:val="22"/>
          <w:szCs w:val="22"/>
        </w:rPr>
      </w:r>
    </w:p>
    <w:p>
      <w:pPr>
        <w:pStyle w:val="Heading3"/>
        <w:tabs>
          <w:tab w:pos="1434" w:val="left" w:leader="none"/>
        </w:tabs>
        <w:spacing w:before="74"/>
        <w:ind w:right="0"/>
        <w:jc w:val="left"/>
        <w:rPr>
          <w:b w:val="0"/>
          <w:bCs w:val="0"/>
        </w:rPr>
      </w:pPr>
      <w:bookmarkStart w:name="TABLE 2: Magnetics Material and Their Ch" w:id="146"/>
      <w:bookmarkEnd w:id="146"/>
      <w:r>
        <w:rPr/>
      </w:r>
      <w:bookmarkStart w:name="_bookmark63" w:id="147"/>
      <w:bookmarkEnd w:id="147"/>
      <w:r>
        <w:rPr/>
      </w:r>
      <w:r>
        <w:rPr>
          <w:spacing w:val="-16"/>
          <w:w w:val="100"/>
        </w:rPr>
        <w:t>T</w:t>
      </w:r>
      <w:r>
        <w:rPr>
          <w:spacing w:val="1"/>
          <w:w w:val="100"/>
        </w:rPr>
        <w:t>A</w:t>
      </w:r>
      <w:r>
        <w:rPr>
          <w:spacing w:val="0"/>
          <w:w w:val="100"/>
        </w:rPr>
        <w:t>BLE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2:</w:t>
      </w:r>
      <w:r>
        <w:rPr>
          <w:spacing w:val="0"/>
          <w:w w:val="100"/>
        </w:rPr>
        <w:tab/>
      </w:r>
      <w:r>
        <w:rPr>
          <w:spacing w:val="0"/>
          <w:w w:val="100"/>
        </w:rPr>
        <w:t>MAG</w:t>
      </w:r>
      <w:r>
        <w:rPr>
          <w:spacing w:val="1"/>
          <w:w w:val="100"/>
        </w:rPr>
        <w:t>N</w:t>
      </w:r>
      <w:r>
        <w:rPr>
          <w:spacing w:val="0"/>
          <w:w w:val="100"/>
        </w:rPr>
        <w:t>ETICS</w:t>
      </w:r>
      <w:r>
        <w:rPr>
          <w:spacing w:val="-12"/>
          <w:w w:val="100"/>
        </w:rPr>
        <w:t> </w:t>
      </w:r>
      <w:r>
        <w:rPr>
          <w:spacing w:val="0"/>
          <w:w w:val="100"/>
        </w:rPr>
        <w:t>M</w:t>
      </w:r>
      <w:r>
        <w:rPr>
          <w:spacing w:val="1"/>
          <w:w w:val="100"/>
        </w:rPr>
        <w:t>A</w:t>
      </w:r>
      <w:r>
        <w:rPr>
          <w:spacing w:val="0"/>
          <w:w w:val="100"/>
        </w:rPr>
        <w:t>T</w:t>
      </w:r>
      <w:r>
        <w:rPr>
          <w:spacing w:val="1"/>
          <w:w w:val="100"/>
        </w:rPr>
        <w:t>E</w:t>
      </w:r>
      <w:r>
        <w:rPr>
          <w:spacing w:val="0"/>
          <w:w w:val="100"/>
        </w:rPr>
        <w:t>RIAL</w:t>
      </w:r>
      <w:r>
        <w:rPr>
          <w:spacing w:val="-12"/>
          <w:w w:val="100"/>
        </w:rPr>
        <w:t> </w:t>
      </w:r>
      <w:r>
        <w:rPr>
          <w:spacing w:val="0"/>
          <w:w w:val="100"/>
        </w:rPr>
        <w:t>AND</w:t>
      </w:r>
      <w:r>
        <w:rPr>
          <w:spacing w:val="-13"/>
          <w:w w:val="100"/>
        </w:rPr>
        <w:t> </w:t>
      </w:r>
      <w:r>
        <w:rPr>
          <w:spacing w:val="0"/>
          <w:w w:val="100"/>
        </w:rPr>
        <w:t>T</w:t>
      </w:r>
      <w:r>
        <w:rPr>
          <w:spacing w:val="1"/>
          <w:w w:val="100"/>
        </w:rPr>
        <w:t>H</w:t>
      </w:r>
      <w:r>
        <w:rPr>
          <w:spacing w:val="0"/>
          <w:w w:val="100"/>
        </w:rPr>
        <w:t>EIR</w:t>
      </w:r>
      <w:r>
        <w:rPr>
          <w:spacing w:val="-12"/>
          <w:w w:val="100"/>
        </w:rPr>
        <w:t> </w:t>
      </w:r>
      <w:r>
        <w:rPr>
          <w:spacing w:val="0"/>
          <w:w w:val="100"/>
        </w:rPr>
        <w:t>CH</w:t>
      </w:r>
      <w:r>
        <w:rPr>
          <w:spacing w:val="1"/>
          <w:w w:val="100"/>
        </w:rPr>
        <w:t>A</w:t>
      </w:r>
      <w:r>
        <w:rPr>
          <w:spacing w:val="0"/>
          <w:w w:val="100"/>
        </w:rPr>
        <w:t>RACTERISTICS</w:t>
      </w:r>
      <w:r>
        <w:rPr>
          <w:b w:val="0"/>
          <w:bCs w:val="0"/>
          <w:spacing w:val="0"/>
          <w:w w:val="100"/>
        </w:rPr>
      </w:r>
    </w:p>
    <w:p>
      <w:pPr>
        <w:spacing w:line="30" w:lineRule="exact" w:before="9"/>
        <w:rPr>
          <w:sz w:val="4"/>
          <w:szCs w:val="4"/>
        </w:rPr>
      </w:pPr>
      <w:r>
        <w:rPr>
          <w:sz w:val="4"/>
          <w:szCs w:val="4"/>
        </w:rPr>
      </w:r>
    </w:p>
    <w:tbl>
      <w:tblPr>
        <w:tblW w:w="0" w:type="auto"/>
        <w:jc w:val="left"/>
        <w:tblInd w:w="13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359" w:hRule="exact"/>
        </w:trPr>
        <w:tc>
          <w:tcPr>
            <w:tcW w:w="14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65"/>
              <w:ind w:left="357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Material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4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65"/>
              <w:ind w:left="0" w:right="0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Pros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8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65"/>
              <w:ind w:left="2" w:right="0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Cons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1381" w:hRule="exact"/>
        </w:trPr>
        <w:tc>
          <w:tcPr>
            <w:tcW w:w="14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5"/>
              <w:ind w:left="54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4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5" w:lineRule="auto" w:before="25"/>
              <w:ind w:left="54" w:right="130" w:firstLine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ig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rm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abi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-16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an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use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ge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erate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ig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duc</w:t>
            </w:r>
            <w:r>
              <w:rPr>
                <w:rFonts w:ascii="Arial" w:hAnsi="Arial" w:cs="Arial" w:eastAsia="Arial"/>
                <w:b w:val="0"/>
                <w:bCs w:val="0"/>
                <w:spacing w:val="-3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anc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perme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bil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relative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ly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b w:val="0"/>
                <w:bCs w:val="0"/>
                <w:spacing w:val="-5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flu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x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nsit</w:t>
            </w:r>
            <w:r>
              <w:rPr>
                <w:rFonts w:ascii="Arial" w:hAnsi="Arial" w:cs="Arial" w:eastAsia="Arial"/>
                <w:b w:val="0"/>
                <w:bCs w:val="0"/>
                <w:spacing w:val="-15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an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var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et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is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av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iz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or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issi</w:t>
            </w:r>
            <w:r>
              <w:rPr>
                <w:rFonts w:ascii="Arial" w:hAnsi="Arial" w:cs="Arial" w:eastAsia="Arial"/>
                <w:b w:val="0"/>
                <w:bCs w:val="0"/>
                <w:spacing w:val="-3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ati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on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vari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fre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q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ue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es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Gen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lly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us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b w:val="0"/>
                <w:bCs w:val="0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b w:val="0"/>
                <w:bCs w:val="0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sf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rs.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8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5"/>
              <w:ind w:left="54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errit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saturate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hard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720" w:hRule="exact"/>
        </w:trPr>
        <w:tc>
          <w:tcPr>
            <w:tcW w:w="14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4"/>
              <w:ind w:left="54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Molyp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b w:val="0"/>
                <w:bCs w:val="0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MPP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4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5" w:lineRule="auto" w:before="24"/>
              <w:ind w:left="54" w:right="504" w:hanging="1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-5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rat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on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 w:val="0"/>
                <w:bCs w:val="0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id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vari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b w:val="0"/>
                <w:bCs w:val="0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-5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erent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erm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ilit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b w:val="0"/>
                <w:bCs w:val="0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av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ail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ble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nera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b w:val="0"/>
                <w:bCs w:val="0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us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owe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b w:val="0"/>
                <w:bCs w:val="0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Ind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ctors.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8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4"/>
              <w:ind w:left="54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Consi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erab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ly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igh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er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sse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th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an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ferrites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720" w:hRule="exact"/>
        </w:trPr>
        <w:tc>
          <w:tcPr>
            <w:tcW w:w="14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4"/>
              <w:ind w:left="54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Powd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er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b w:val="0"/>
                <w:bCs w:val="0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n</w:t>
            </w:r>
          </w:p>
        </w:tc>
        <w:tc>
          <w:tcPr>
            <w:tcW w:w="40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5" w:lineRule="auto" w:before="24"/>
              <w:ind w:left="54" w:right="184" w:firstLine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15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et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b w:val="0"/>
                <w:bCs w:val="0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perme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bil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avai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abl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nd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less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ex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pe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th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an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MP</w:t>
            </w:r>
            <w:r>
              <w:rPr>
                <w:rFonts w:ascii="Arial" w:hAnsi="Arial" w:cs="Arial" w:eastAsia="Arial"/>
                <w:b w:val="0"/>
                <w:bCs w:val="0"/>
                <w:spacing w:val="-24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Gener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ll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use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for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99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owe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ductor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b w:val="0"/>
                <w:bCs w:val="0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her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cos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is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mor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imp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t.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8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5" w:lineRule="auto" w:before="24"/>
              <w:ind w:left="54" w:right="93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rat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es</w:t>
            </w:r>
            <w:r>
              <w:rPr>
                <w:rFonts w:ascii="Arial" w:hAnsi="Arial" w:cs="Arial" w:eastAsia="Arial"/>
                <w:b w:val="0"/>
                <w:bCs w:val="0"/>
                <w:spacing w:val="-1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sli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ht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ly</w:t>
            </w:r>
            <w:r>
              <w:rPr>
                <w:rFonts w:ascii="Arial" w:hAnsi="Arial" w:cs="Arial" w:eastAsia="Arial"/>
                <w:b w:val="0"/>
                <w:bCs w:val="0"/>
                <w:spacing w:val="-1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har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b w:val="0"/>
                <w:bCs w:val="0"/>
                <w:spacing w:val="-1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tha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b w:val="0"/>
                <w:bCs w:val="0"/>
                <w:spacing w:val="-1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MP</w:t>
            </w:r>
            <w:r>
              <w:rPr>
                <w:rFonts w:ascii="Arial" w:hAnsi="Arial" w:cs="Arial" w:eastAsia="Arial"/>
                <w:b w:val="0"/>
                <w:bCs w:val="0"/>
                <w:spacing w:val="-24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b w:val="0"/>
                <w:bCs w:val="0"/>
                <w:spacing w:val="-1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 w:val="0"/>
                <w:bCs w:val="0"/>
                <w:spacing w:val="-1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wder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ed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iro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cor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in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cto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b w:val="0"/>
                <w:bCs w:val="0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il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rge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siz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an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ind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cto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b w:val="0"/>
                <w:bCs w:val="0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mad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fro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MP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te.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</w:tr>
    </w:tbl>
    <w:p>
      <w:pPr>
        <w:spacing w:after="0" w:line="255" w:lineRule="auto"/>
        <w:jc w:val="left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line="240" w:lineRule="exact" w:before="5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pgSz w:w="12240" w:h="15840"/>
          <w:pgMar w:header="477" w:footer="747" w:top="1060" w:bottom="940" w:left="1120" w:right="1480"/>
        </w:sectPr>
      </w:pPr>
    </w:p>
    <w:p>
      <w:pPr>
        <w:spacing w:before="71"/>
        <w:ind w:left="140" w:right="2245" w:firstLine="0"/>
        <w:jc w:val="both"/>
        <w:rPr>
          <w:rFonts w:ascii="Arial" w:hAnsi="Arial" w:cs="Arial" w:eastAsia="Arial"/>
          <w:sz w:val="22"/>
          <w:szCs w:val="22"/>
        </w:rPr>
      </w:pPr>
      <w:r>
        <w:rPr/>
        <w:pict>
          <v:group style="position:absolute;margin-left:63pt;margin-top:-9.862014pt;width:468pt;height:.1pt;mso-position-horizontal-relative:page;mso-position-vertical-relative:paragraph;z-index:-10361" coordorigin="1260,-197" coordsize="9360,2">
            <v:shape style="position:absolute;left:1260;top:-197;width:9360;height:2" coordorigin="1260,-197" coordsize="9360,0" path="m1260,-197l10620,-197e" filled="f" stroked="t" strokeweight="1.120pt" strokecolor="#000000">
              <v:path arrowok="t"/>
            </v:shape>
            <w10:wrap type="none"/>
          </v:group>
        </w:pict>
      </w:r>
      <w:bookmarkStart w:name="Transformer Design" w:id="148"/>
      <w:bookmarkEnd w:id="148"/>
      <w:r>
        <w:rPr/>
      </w:r>
      <w:r>
        <w:rPr>
          <w:rFonts w:ascii="Arial" w:hAnsi="Arial" w:cs="Arial" w:eastAsia="Arial"/>
          <w:b/>
          <w:bCs/>
          <w:spacing w:val="-13"/>
          <w:w w:val="100"/>
          <w:sz w:val="22"/>
          <w:szCs w:val="22"/>
        </w:rPr>
        <w:t>T</w:t>
      </w:r>
      <w:r>
        <w:rPr>
          <w:rFonts w:ascii="Arial" w:hAnsi="Arial" w:cs="Arial" w:eastAsia="Arial"/>
          <w:b/>
          <w:bCs/>
          <w:spacing w:val="-1"/>
          <w:w w:val="100"/>
          <w:sz w:val="22"/>
          <w:szCs w:val="22"/>
        </w:rPr>
        <w:t>r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an</w:t>
      </w:r>
      <w:r>
        <w:rPr>
          <w:rFonts w:ascii="Arial" w:hAnsi="Arial" w:cs="Arial" w:eastAsia="Arial"/>
          <w:b/>
          <w:bCs/>
          <w:spacing w:val="-1"/>
          <w:w w:val="100"/>
          <w:sz w:val="22"/>
          <w:szCs w:val="22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former</w:t>
      </w:r>
      <w:r>
        <w:rPr>
          <w:rFonts w:ascii="Arial" w:hAnsi="Arial" w:cs="Arial" w:eastAsia="Arial"/>
          <w:b/>
          <w:bCs/>
          <w:spacing w:val="-20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Design</w:t>
      </w:r>
      <w:r>
        <w:rPr>
          <w:rFonts w:ascii="Arial" w:hAnsi="Arial" w:cs="Arial" w:eastAsia="Arial"/>
          <w:b w:val="0"/>
          <w:bCs w:val="0"/>
          <w:spacing w:val="0"/>
          <w:w w:val="100"/>
          <w:sz w:val="22"/>
          <w:szCs w:val="22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5" w:lineRule="auto"/>
        <w:ind w:right="0"/>
        <w:jc w:val="both"/>
      </w:pPr>
      <w:r>
        <w:rPr>
          <w:b w:val="0"/>
          <w:bCs w:val="0"/>
          <w:spacing w:val="-8"/>
          <w:w w:val="100"/>
        </w:rPr>
        <w:t>T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siz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pen</w:t>
      </w:r>
      <w:r>
        <w:rPr>
          <w:b w:val="0"/>
          <w:bCs w:val="0"/>
          <w:spacing w:val="0"/>
          <w:w w:val="100"/>
        </w:rPr>
        <w:t>ds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man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arameter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0"/>
          <w:w w:val="100"/>
        </w:rPr>
        <w:t>: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cor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loss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coppe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loss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coo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ficie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5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insu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on,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ometr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ximu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pow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Cor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incre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flu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ensit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swi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si</w:t>
      </w:r>
      <w:r>
        <w:rPr>
          <w:b w:val="0"/>
          <w:bCs w:val="0"/>
          <w:spacing w:val="-2"/>
          <w:w w:val="100"/>
        </w:rPr>
        <w:t>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increases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Coppe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los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increase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flux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sit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cor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decre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perati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or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4" w:lineRule="auto" w:before="82"/>
        <w:ind w:right="142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Onc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rica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kn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are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prod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cor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siz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se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cted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mbe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pr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ary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turns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-1"/>
          <w:w w:val="100"/>
        </w:rPr>
        <w:t> </w:t>
      </w:r>
      <w:hyperlink w:history="true" w:anchor="_bookmark64"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q</w:t>
        </w:r>
        <w:r>
          <w:rPr>
            <w:b w:val="0"/>
            <w:bCs w:val="0"/>
            <w:spacing w:val="0"/>
            <w:w w:val="100"/>
          </w:rPr>
          <w:t>u</w:t>
        </w:r>
        <w:r>
          <w:rPr>
            <w:b w:val="0"/>
            <w:bCs w:val="0"/>
            <w:spacing w:val="-1"/>
            <w:w w:val="100"/>
          </w:rPr>
          <w:t>a</w:t>
        </w:r>
        <w:r>
          <w:rPr>
            <w:b w:val="0"/>
            <w:bCs w:val="0"/>
            <w:spacing w:val="0"/>
            <w:w w:val="100"/>
          </w:rPr>
          <w:t>t</w:t>
        </w:r>
        <w:r>
          <w:rPr>
            <w:b w:val="0"/>
            <w:bCs w:val="0"/>
            <w:spacing w:val="-1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o</w:t>
        </w:r>
        <w:r>
          <w:rPr>
            <w:b w:val="0"/>
            <w:bCs w:val="0"/>
            <w:spacing w:val="0"/>
            <w:w w:val="100"/>
          </w:rPr>
          <w:t>n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2</w:t>
        </w:r>
        <w:r>
          <w:rPr>
            <w:b w:val="0"/>
            <w:bCs w:val="0"/>
            <w:spacing w:val="0"/>
            <w:w w:val="100"/>
          </w:rPr>
          <w:t>8</w:t>
        </w:r>
      </w:hyperlink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16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ind w:right="355"/>
        <w:jc w:val="both"/>
        <w:rPr>
          <w:b w:val="0"/>
          <w:bCs w:val="0"/>
        </w:rPr>
      </w:pPr>
      <w:bookmarkStart w:name="EQUATION 28: Transformer Primary Number " w:id="149"/>
      <w:bookmarkEnd w:id="149"/>
      <w:r>
        <w:rPr/>
      </w:r>
      <w:bookmarkStart w:name="_bookmark64" w:id="150"/>
      <w:bookmarkEnd w:id="150"/>
      <w:r>
        <w:rPr/>
      </w:r>
      <w:r>
        <w:rPr>
          <w:spacing w:val="0"/>
          <w:w w:val="100"/>
        </w:rPr>
        <w:t>EQU</w:t>
      </w:r>
      <w:r>
        <w:rPr>
          <w:spacing w:val="-16"/>
          <w:w w:val="100"/>
        </w:rPr>
        <w:t>A</w:t>
      </w:r>
      <w:r>
        <w:rPr>
          <w:spacing w:val="0"/>
          <w:w w:val="100"/>
        </w:rPr>
        <w:t>TION</w:t>
      </w:r>
      <w:r>
        <w:rPr>
          <w:spacing w:val="-7"/>
          <w:w w:val="100"/>
        </w:rPr>
        <w:t> </w:t>
      </w:r>
      <w:r>
        <w:rPr>
          <w:spacing w:val="0"/>
          <w:w w:val="100"/>
        </w:rPr>
        <w:t>28:</w:t>
      </w:r>
      <w:r>
        <w:rPr>
          <w:spacing w:val="0"/>
          <w:w w:val="100"/>
        </w:rPr>
        <w:t>  </w:t>
      </w:r>
      <w:r>
        <w:rPr>
          <w:spacing w:val="9"/>
          <w:w w:val="100"/>
        </w:rPr>
        <w:t> </w:t>
      </w:r>
      <w:r>
        <w:rPr>
          <w:spacing w:val="-12"/>
          <w:w w:val="100"/>
        </w:rPr>
        <w:t>T</w:t>
      </w:r>
      <w:r>
        <w:rPr>
          <w:spacing w:val="0"/>
          <w:w w:val="100"/>
        </w:rPr>
        <w:t>RAN</w:t>
      </w:r>
      <w:r>
        <w:rPr>
          <w:spacing w:val="1"/>
          <w:w w:val="100"/>
        </w:rPr>
        <w:t>S</w:t>
      </w:r>
      <w:r>
        <w:rPr>
          <w:spacing w:val="0"/>
          <w:w w:val="100"/>
        </w:rPr>
        <w:t>FORMER</w:t>
      </w:r>
      <w:r>
        <w:rPr>
          <w:spacing w:val="-5"/>
          <w:w w:val="100"/>
        </w:rPr>
        <w:t> </w:t>
      </w:r>
      <w:r>
        <w:rPr>
          <w:spacing w:val="0"/>
          <w:w w:val="100"/>
        </w:rPr>
        <w:t>PRIMA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</w:r>
    </w:p>
    <w:p>
      <w:pPr>
        <w:spacing w:before="10"/>
        <w:ind w:left="17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314.710022pt;margin-top:12.950088pt;width:215.80001pt;height:47.800025pt;mso-position-horizontal-relative:page;mso-position-vertical-relative:paragraph;z-index:-10358" coordorigin="6294,259" coordsize="4316,956">
            <v:group style="position:absolute;left:6305;top:270;width:4300;height:2" coordorigin="6305,270" coordsize="4300,2">
              <v:shape style="position:absolute;left:6305;top:270;width:4300;height:2" coordorigin="6305,270" coordsize="4300,0" path="m6305,270l10604,270e" filled="f" stroked="t" strokeweight=".58004pt" strokecolor="#000000">
                <v:path arrowok="t"/>
              </v:shape>
            </v:group>
            <v:group style="position:absolute;left:10600;top:270;width:2;height:940" coordorigin="10600,270" coordsize="2,940">
              <v:shape style="position:absolute;left:10600;top:270;width:2;height:940" coordorigin="10600,270" coordsize="0,940" path="m10600,270l10600,1209e" filled="f" stroked="t" strokeweight=".58004pt" strokecolor="#000000">
                <v:path arrowok="t"/>
              </v:shape>
            </v:group>
            <v:group style="position:absolute;left:6300;top:1204;width:4300;height:2" coordorigin="6300,1204" coordsize="4300,2">
              <v:shape style="position:absolute;left:6300;top:1204;width:4300;height:2" coordorigin="6300,1204" coordsize="4300,0" path="m6300,1204l10600,1204e" filled="f" stroked="t" strokeweight=".579980pt" strokecolor="#000000">
                <v:path arrowok="t"/>
              </v:shape>
            </v:group>
            <v:group style="position:absolute;left:6305;top:265;width:2;height:940" coordorigin="6305,265" coordsize="2,940">
              <v:shape style="position:absolute;left:6305;top:265;width:2;height:940" coordorigin="6305,265" coordsize="0,940" path="m6305,265l6305,1204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M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B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ER</w:t>
      </w:r>
      <w:r>
        <w:rPr>
          <w:rFonts w:ascii="Arial" w:hAnsi="Arial" w:cs="Arial" w:eastAsia="Arial"/>
          <w:b/>
          <w:bCs/>
          <w:spacing w:val="-10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OF</w:t>
      </w:r>
      <w:r>
        <w:rPr>
          <w:rFonts w:ascii="Arial" w:hAnsi="Arial" w:cs="Arial" w:eastAsia="Arial"/>
          <w:b/>
          <w:bCs/>
          <w:spacing w:val="-10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-16"/>
          <w:w w:val="100"/>
          <w:sz w:val="20"/>
          <w:szCs w:val="20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RNS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line="190" w:lineRule="exact" w:before="3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164" w:lineRule="exact"/>
        <w:ind w:left="2559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6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12"/>
          <w:w w:val="100"/>
          <w:position w:val="0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position w:val="0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0"/>
          <w:sz w:val="14"/>
          <w:szCs w:val="14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0"/>
          <w:sz w:val="14"/>
          <w:szCs w:val="14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>X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after="0" w:line="164" w:lineRule="exact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2240" w:h="15840"/>
          <w:pgMar w:top="1320" w:bottom="760" w:left="1120" w:right="1480"/>
          <w:cols w:num="2" w:equalWidth="0">
            <w:col w:w="4462" w:space="578"/>
            <w:col w:w="4600"/>
          </w:cols>
        </w:sectPr>
      </w:pPr>
    </w:p>
    <w:p>
      <w:pPr>
        <w:pStyle w:val="BodyText"/>
        <w:tabs>
          <w:tab w:pos="791" w:val="left" w:leader="none"/>
        </w:tabs>
        <w:spacing w:line="3" w:lineRule="exact"/>
        <w:ind w:left="0" w:right="1374"/>
        <w:jc w:val="righ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ab/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  <w:position w:val="1"/>
        </w:rPr>
        <w:t>--------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  <w:position w:val="1"/>
        </w:rPr>
        <w:t>------------</w:t>
      </w:r>
      <w:r>
        <w:rPr>
          <w:rFonts w:ascii="Times New Roman" w:hAnsi="Times New Roman" w:cs="Times New Roman" w:eastAsia="Times New Roman"/>
          <w:b w:val="0"/>
          <w:bCs w:val="0"/>
          <w:spacing w:val="-47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</w:rPr>
      </w:r>
    </w:p>
    <w:p>
      <w:pPr>
        <w:spacing w:after="0" w:line="3" w:lineRule="exact"/>
        <w:jc w:val="right"/>
        <w:rPr>
          <w:rFonts w:ascii="Times New Roman" w:hAnsi="Times New Roman" w:cs="Times New Roman" w:eastAsia="Times New Roman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pStyle w:val="BodyText"/>
        <w:spacing w:line="184" w:lineRule="exact"/>
        <w:ind w:right="0"/>
        <w:jc w:val="left"/>
      </w:pPr>
      <w:r>
        <w:rPr>
          <w:b w:val="0"/>
          <w:bCs w:val="0"/>
          <w:spacing w:val="-1"/>
          <w:w w:val="100"/>
        </w:rPr>
        <w:t>ne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10</w:t>
      </w:r>
      <w:r>
        <w:rPr>
          <w:b w:val="0"/>
          <w:bCs w:val="0"/>
          <w:spacing w:val="0"/>
          <w:w w:val="100"/>
        </w:rPr>
        <w:t>0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kHz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max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um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cienc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oc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40-4</w:t>
      </w:r>
      <w:r>
        <w:rPr>
          <w:b w:val="0"/>
          <w:bCs w:val="0"/>
          <w:spacing w:val="0"/>
          <w:w w:val="100"/>
        </w:rPr>
        <w:t>5%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before="12"/>
        <w:ind w:right="0"/>
        <w:jc w:val="left"/>
      </w:pPr>
      <w:r>
        <w:rPr>
          <w:b w:val="0"/>
          <w:bCs w:val="0"/>
          <w:spacing w:val="-1"/>
          <w:w w:val="100"/>
        </w:rPr>
        <w:t>cor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los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5</w:t>
      </w:r>
      <w:r>
        <w:rPr>
          <w:b w:val="0"/>
          <w:bCs w:val="0"/>
          <w:spacing w:val="-1"/>
          <w:w w:val="100"/>
        </w:rPr>
        <w:t>5-60</w:t>
      </w:r>
      <w:r>
        <w:rPr>
          <w:b w:val="0"/>
          <w:bCs w:val="0"/>
          <w:spacing w:val="0"/>
          <w:w w:val="100"/>
        </w:rPr>
        <w:t>%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copp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1"/>
          <w:w w:val="100"/>
        </w:rPr>
        <w:t>ss.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before="93"/>
        <w:ind w:right="0"/>
        <w:jc w:val="left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firs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ste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des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fi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</w:r>
    </w:p>
    <w:p>
      <w:pPr>
        <w:tabs>
          <w:tab w:pos="633" w:val="left" w:leader="none"/>
        </w:tabs>
        <w:spacing w:line="243" w:lineRule="exact"/>
        <w:ind w:left="140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5"/>
          <w:w w:val="100"/>
          <w:position w:val="6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ab/>
      </w:r>
      <w:r>
        <w:rPr>
          <w:rFonts w:ascii="Times New Roman" w:hAnsi="Times New Roman" w:cs="Times New Roman" w:eastAsia="Times New Roman"/>
          <w:b w:val="0"/>
          <w:bCs w:val="0"/>
          <w:i/>
          <w:spacing w:val="5"/>
          <w:w w:val="95"/>
          <w:position w:val="6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95"/>
          <w:position w:val="0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9"/>
          <w:w w:val="95"/>
          <w:position w:val="0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95"/>
          <w:position w:val="0"/>
          <w:sz w:val="14"/>
          <w:szCs w:val="14"/>
        </w:rPr>
        <w:t>MIN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before="77"/>
        <w:ind w:left="87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spacing w:val="0"/>
          <w:w w:val="100"/>
        </w:rPr>
        <w:br w:type="column"/>
      </w:r>
      <w:r>
        <w:rPr>
          <w:rFonts w:ascii="Segoe UI Symbol" w:hAnsi="Segoe UI Symbol" w:cs="Segoe UI Symbol" w:eastAsia="Segoe UI Symbol"/>
          <w:b w:val="0"/>
          <w:bCs w:val="0"/>
          <w:spacing w:val="11"/>
          <w:w w:val="100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numPr>
          <w:ilvl w:val="0"/>
          <w:numId w:val="4"/>
        </w:numPr>
        <w:tabs>
          <w:tab w:pos="94" w:val="left" w:leader="none"/>
        </w:tabs>
        <w:spacing w:before="77"/>
        <w:ind w:left="94" w:right="0" w:hanging="89"/>
        <w:jc w:val="left"/>
        <w:rPr>
          <w:rFonts w:ascii="Segoe UI Symbol" w:hAnsi="Segoe UI Symbol" w:cs="Segoe UI Symbol" w:eastAsia="Segoe UI Symbol"/>
          <w:sz w:val="18"/>
          <w:szCs w:val="18"/>
        </w:rPr>
      </w:pP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  <w:sz w:val="18"/>
          <w:szCs w:val="18"/>
        </w:rPr>
        <w:br w:type="column"/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  <w:sz w:val="18"/>
          <w:szCs w:val="18"/>
        </w:rPr>
        <w:t>Δ</w:t>
      </w:r>
      <w:r>
        <w:rPr>
          <w:rFonts w:ascii="Times New Roman" w:hAnsi="Times New Roman" w:cs="Times New Roman" w:eastAsia="Times New Roman"/>
          <w:b w:val="0"/>
          <w:bCs w:val="0"/>
          <w:i/>
          <w:spacing w:val="12"/>
          <w:w w:val="100"/>
          <w:sz w:val="18"/>
          <w:szCs w:val="18"/>
        </w:rPr>
        <w:t>B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sz w:val="18"/>
          <w:szCs w:val="18"/>
        </w:rPr>
        <w:t>)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sz w:val="18"/>
          <w:szCs w:val="18"/>
        </w:rPr>
      </w:r>
    </w:p>
    <w:p>
      <w:pPr>
        <w:spacing w:after="0"/>
        <w:jc w:val="left"/>
        <w:rPr>
          <w:rFonts w:ascii="Segoe UI Symbol" w:hAnsi="Segoe UI Symbol" w:cs="Segoe UI Symbol" w:eastAsia="Segoe UI Symbol"/>
          <w:sz w:val="18"/>
          <w:szCs w:val="18"/>
        </w:rPr>
        <w:sectPr>
          <w:type w:val="continuous"/>
          <w:pgSz w:w="12240" w:h="15840"/>
          <w:pgMar w:top="1320" w:bottom="760" w:left="1120" w:right="1480"/>
          <w:cols w:num="4" w:equalWidth="0">
            <w:col w:w="4459" w:space="1777"/>
            <w:col w:w="1200" w:space="40"/>
            <w:col w:w="363" w:space="40"/>
            <w:col w:w="1761"/>
          </w:cols>
        </w:sectPr>
      </w:pPr>
    </w:p>
    <w:p>
      <w:pPr>
        <w:pStyle w:val="BodyText"/>
        <w:spacing w:line="255" w:lineRule="auto" w:before="12"/>
        <w:ind w:right="1"/>
        <w:jc w:val="both"/>
      </w:pP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bbi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size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rati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prod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cor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are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cross-s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cti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ea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(k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are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pro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uct),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whic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dil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ava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lab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manufacture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6" w:lineRule="auto" w:before="80"/>
        <w:ind w:right="0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are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prim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win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giv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are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0"/>
          <w:w w:val="100"/>
          <w:sz w:val="14"/>
          <w:szCs w:val="14"/>
        </w:rPr>
        <w:t>P</w:t>
      </w:r>
      <w:r>
        <w:rPr>
          <w:b w:val="0"/>
          <w:bCs w:val="0"/>
          <w:spacing w:val="36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utilizati</w:t>
      </w:r>
      <w:r>
        <w:rPr>
          <w:b w:val="0"/>
          <w:bCs w:val="0"/>
          <w:spacing w:val="0"/>
          <w:w w:val="100"/>
        </w:rPr>
        <w:t>on</w:t>
      </w:r>
    </w:p>
    <w:p>
      <w:pPr>
        <w:pStyle w:val="BodyText"/>
        <w:spacing w:line="187" w:lineRule="exact"/>
        <w:ind w:right="1"/>
        <w:jc w:val="both"/>
      </w:pPr>
      <w:r>
        <w:rPr>
          <w:b w:val="0"/>
          <w:bCs w:val="0"/>
          <w:spacing w:val="0"/>
          <w:w w:val="100"/>
        </w:rPr>
        <w:t>factor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K</w:t>
      </w:r>
      <w:r>
        <w:rPr>
          <w:b w:val="0"/>
          <w:bCs w:val="0"/>
          <w:spacing w:val="-1"/>
          <w:w w:val="100"/>
          <w:sz w:val="14"/>
          <w:szCs w:val="14"/>
        </w:rPr>
        <w:t>U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rica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-1"/>
          <w:w w:val="100"/>
        </w:rPr>
        <w:t>etwe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6" w:lineRule="auto" w:before="17"/>
        <w:ind w:right="141"/>
        <w:jc w:val="left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secon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cente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ve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hyperlink w:history="true" w:anchor="_bookmark65">
        <w:r>
          <w:rPr>
            <w:b w:val="0"/>
            <w:bCs w:val="0"/>
            <w:spacing w:val="-1"/>
            <w:w w:val="100"/>
          </w:rPr>
          <w:t>Equati</w:t>
        </w:r>
        <w:r>
          <w:rPr>
            <w:b w:val="0"/>
            <w:bCs w:val="0"/>
            <w:spacing w:val="0"/>
            <w:w w:val="100"/>
          </w:rPr>
          <w:t>on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29.</w:t>
        </w:r>
        <w:r>
          <w:rPr>
            <w:b w:val="0"/>
            <w:bCs w:val="0"/>
            <w:spacing w:val="0"/>
            <w:w w:val="100"/>
          </w:rPr>
        </w:r>
      </w:hyperlink>
    </w:p>
    <w:p>
      <w:pPr>
        <w:spacing w:line="220" w:lineRule="exact" w:before="1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ind w:right="0"/>
        <w:jc w:val="left"/>
        <w:rPr>
          <w:b w:val="0"/>
          <w:bCs w:val="0"/>
        </w:rPr>
      </w:pPr>
      <w:bookmarkStart w:name="EQUATION 29: Transformer Secondary Numbe" w:id="151"/>
      <w:bookmarkEnd w:id="151"/>
      <w:r>
        <w:rPr/>
      </w:r>
      <w:bookmarkStart w:name="_bookmark65" w:id="152"/>
      <w:bookmarkEnd w:id="152"/>
      <w:r>
        <w:rPr/>
      </w:r>
      <w:r>
        <w:rPr>
          <w:spacing w:val="0"/>
          <w:w w:val="100"/>
        </w:rPr>
        <w:t>EQU</w:t>
      </w:r>
      <w:r>
        <w:rPr>
          <w:spacing w:val="-16"/>
          <w:w w:val="100"/>
        </w:rPr>
        <w:t>A</w:t>
      </w:r>
      <w:r>
        <w:rPr>
          <w:spacing w:val="0"/>
          <w:w w:val="100"/>
        </w:rPr>
        <w:t>TION</w:t>
      </w:r>
      <w:r>
        <w:rPr>
          <w:spacing w:val="-6"/>
          <w:w w:val="100"/>
        </w:rPr>
        <w:t> </w:t>
      </w:r>
      <w:r>
        <w:rPr>
          <w:spacing w:val="0"/>
          <w:w w:val="100"/>
        </w:rPr>
        <w:t>29:</w:t>
      </w:r>
      <w:r>
        <w:rPr>
          <w:spacing w:val="0"/>
          <w:w w:val="100"/>
        </w:rPr>
        <w:t>  </w:t>
      </w:r>
      <w:r>
        <w:rPr>
          <w:spacing w:val="11"/>
          <w:w w:val="100"/>
        </w:rPr>
        <w:t> </w:t>
      </w:r>
      <w:r>
        <w:rPr>
          <w:spacing w:val="-12"/>
          <w:w w:val="100"/>
        </w:rPr>
        <w:t>T</w:t>
      </w:r>
      <w:r>
        <w:rPr>
          <w:spacing w:val="0"/>
          <w:w w:val="100"/>
        </w:rPr>
        <w:t>RAN</w:t>
      </w:r>
      <w:r>
        <w:rPr>
          <w:spacing w:val="1"/>
          <w:w w:val="100"/>
        </w:rPr>
        <w:t>S</w:t>
      </w:r>
      <w:r>
        <w:rPr>
          <w:spacing w:val="0"/>
          <w:w w:val="100"/>
        </w:rPr>
        <w:t>FORMER</w:t>
      </w:r>
      <w:r>
        <w:rPr>
          <w:b w:val="0"/>
          <w:bCs w:val="0"/>
          <w:spacing w:val="0"/>
          <w:w w:val="100"/>
        </w:rPr>
      </w:r>
    </w:p>
    <w:p>
      <w:pPr>
        <w:spacing w:line="250" w:lineRule="auto" w:before="10"/>
        <w:ind w:left="1724" w:right="332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314.709991pt;margin-top:24.950098pt;width:215.800025pt;height:47.440025pt;mso-position-horizontal-relative:page;mso-position-vertical-relative:paragraph;z-index:-10357" coordorigin="6294,499" coordsize="4316,949">
            <v:group style="position:absolute;left:6305;top:510;width:4300;height:2" coordorigin="6305,510" coordsize="4300,2">
              <v:shape style="position:absolute;left:6305;top:510;width:4300;height:2" coordorigin="6305,510" coordsize="4300,0" path="m6305,510l10604,510e" filled="f" stroked="t" strokeweight=".58004pt" strokecolor="#000000">
                <v:path arrowok="t"/>
              </v:shape>
            </v:group>
            <v:group style="position:absolute;left:10600;top:510;width:2;height:932" coordorigin="10600,510" coordsize="2,932">
              <v:shape style="position:absolute;left:10600;top:510;width:2;height:932" coordorigin="10600,510" coordsize="0,932" path="m10600,510l10600,1442e" filled="f" stroked="t" strokeweight=".58004pt" strokecolor="#000000">
                <v:path arrowok="t"/>
              </v:shape>
            </v:group>
            <v:group style="position:absolute;left:6300;top:1437;width:4300;height:2" coordorigin="6300,1437" coordsize="4300,2">
              <v:shape style="position:absolute;left:6300;top:1437;width:4300;height:2" coordorigin="6300,1437" coordsize="4300,0" path="m6300,1437l10600,1437e" filled="f" stroked="t" strokeweight=".58001pt" strokecolor="#000000">
                <v:path arrowok="t"/>
              </v:shape>
            </v:group>
            <v:group style="position:absolute;left:6305;top:505;width:2;height:932" coordorigin="6305,505" coordsize="2,932">
              <v:shape style="position:absolute;left:6305;top:505;width:2;height:932" coordorigin="6305,505" coordsize="0,932" path="m6305,505l6305,1437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SE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D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ARY</w:t>
      </w:r>
      <w:r>
        <w:rPr>
          <w:rFonts w:ascii="Arial" w:hAnsi="Arial" w:cs="Arial" w:eastAsia="Arial"/>
          <w:b/>
          <w:bCs/>
          <w:spacing w:val="-12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NUMBER</w:t>
      </w:r>
      <w:r>
        <w:rPr>
          <w:rFonts w:ascii="Arial" w:hAnsi="Arial" w:cs="Arial" w:eastAsia="Arial"/>
          <w:b/>
          <w:bCs/>
          <w:spacing w:val="-12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OF</w:t>
      </w:r>
      <w:r>
        <w:rPr>
          <w:rFonts w:ascii="Arial" w:hAnsi="Arial" w:cs="Arial" w:eastAsia="Arial"/>
          <w:b/>
          <w:bCs/>
          <w:spacing w:val="0"/>
          <w:w w:val="99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-16"/>
          <w:w w:val="100"/>
          <w:sz w:val="20"/>
          <w:szCs w:val="20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RNS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after="0" w:line="250" w:lineRule="auto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320" w:bottom="760" w:left="1120" w:right="1480"/>
          <w:cols w:num="2" w:equalWidth="0">
            <w:col w:w="4461" w:space="579"/>
            <w:col w:w="4600"/>
          </w:cols>
        </w:sectPr>
      </w:pPr>
    </w:p>
    <w:p>
      <w:pPr>
        <w:pStyle w:val="BodyText"/>
        <w:spacing w:line="107" w:lineRule="exact" w:before="31"/>
        <w:ind w:right="0"/>
        <w:jc w:val="left"/>
      </w:pPr>
      <w:r>
        <w:rPr>
          <w:b w:val="0"/>
          <w:bCs w:val="0"/>
          <w:spacing w:val="-1"/>
          <w:w w:val="100"/>
        </w:rPr>
        <w:t>ge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-15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are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duc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pow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giv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by</w:t>
      </w:r>
      <w:r>
        <w:rPr>
          <w:b w:val="0"/>
          <w:bCs w:val="0"/>
          <w:spacing w:val="0"/>
          <w:w w:val="100"/>
        </w:rPr>
      </w:r>
    </w:p>
    <w:p>
      <w:pPr>
        <w:spacing w:line="161" w:lineRule="exact"/>
        <w:ind w:left="0" w:right="92" w:firstLine="0"/>
        <w:jc w:val="righ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spacing w:val="0"/>
          <w:w w:val="95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9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18"/>
          <w:szCs w:val="18"/>
        </w:rPr>
      </w:r>
    </w:p>
    <w:p>
      <w:pPr>
        <w:pStyle w:val="BodyText"/>
        <w:tabs>
          <w:tab w:pos="617" w:val="left" w:leader="none"/>
          <w:tab w:pos="973" w:val="left" w:leader="none"/>
        </w:tabs>
        <w:spacing w:line="23" w:lineRule="atLeast"/>
        <w:ind w:right="0"/>
        <w:jc w:val="left"/>
        <w:rPr>
          <w:rFonts w:ascii="Times New Roman" w:hAnsi="Times New Roman" w:cs="Times New Roman" w:eastAsia="Times New Roman"/>
        </w:rPr>
      </w:pPr>
      <w:r>
        <w:rPr/>
        <w:pict>
          <v:shape style="position:absolute;margin-left:443.940002pt;margin-top:-1.318184pt;width:4.251446pt;height:6.96pt;mso-position-horizontal-relative:page;mso-position-vertical-relative:paragraph;z-index:-10356" type="#_x0000_t202" filled="f" stroked="f">
            <v:textbox inset="0,0,0,0">
              <w:txbxContent>
                <w:p>
                  <w:pPr>
                    <w:spacing w:line="139" w:lineRule="exact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0"/>
                      <w:w w:val="100"/>
                      <w:sz w:val="14"/>
                      <w:szCs w:val="14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0"/>
                      <w:w w:val="100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ab/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ab/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0"/>
          <w:w w:val="100"/>
          <w:position w:val="1"/>
        </w:rPr>
        <w:t>---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2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0"/>
          <w:w w:val="100"/>
          <w:position w:val="1"/>
        </w:rPr>
        <w:t>-----------------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</w:rPr>
      </w:r>
    </w:p>
    <w:p>
      <w:pPr>
        <w:spacing w:line="110" w:lineRule="exact" w:before="5"/>
        <w:rPr>
          <w:sz w:val="11"/>
          <w:szCs w:val="11"/>
        </w:rPr>
      </w:pPr>
      <w:r>
        <w:rPr/>
        <w:br w:type="column"/>
      </w:r>
      <w:r>
        <w:rPr>
          <w:sz w:val="11"/>
          <w:szCs w:val="11"/>
        </w:rPr>
      </w:r>
    </w:p>
    <w:p>
      <w:pPr>
        <w:pStyle w:val="BodyText"/>
        <w:spacing w:line="23" w:lineRule="exact"/>
        <w:ind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  <w:t>---------</w:t>
      </w:r>
      <w:r>
        <w:rPr>
          <w:rFonts w:ascii="Times New Roman" w:hAnsi="Times New Roman" w:cs="Times New Roman" w:eastAsia="Times New Roman"/>
          <w:b w:val="0"/>
          <w:bCs w:val="0"/>
          <w:spacing w:val="-21"/>
          <w:w w:val="10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-</w:t>
      </w:r>
    </w:p>
    <w:p>
      <w:pPr>
        <w:spacing w:after="0" w:line="23" w:lineRule="exact"/>
        <w:jc w:val="left"/>
        <w:rPr>
          <w:rFonts w:ascii="Times New Roman" w:hAnsi="Times New Roman" w:cs="Times New Roman" w:eastAsia="Times New Roman"/>
        </w:rPr>
        <w:sectPr>
          <w:type w:val="continuous"/>
          <w:pgSz w:w="12240" w:h="15840"/>
          <w:pgMar w:top="1320" w:bottom="760" w:left="1120" w:right="1480"/>
          <w:cols w:num="3" w:equalWidth="0">
            <w:col w:w="4459" w:space="1552"/>
            <w:col w:w="1834" w:space="137"/>
            <w:col w:w="1658"/>
          </w:cols>
        </w:sectPr>
      </w:pPr>
    </w:p>
    <w:p>
      <w:pPr>
        <w:pStyle w:val="BodyText"/>
        <w:spacing w:line="124" w:lineRule="exact"/>
        <w:ind w:right="0"/>
        <w:jc w:val="left"/>
      </w:pPr>
      <w:hyperlink w:history="true" w:anchor="_bookmark66">
        <w:r>
          <w:rPr>
            <w:b w:val="0"/>
            <w:bCs w:val="0"/>
            <w:spacing w:val="-1"/>
            <w:w w:val="100"/>
          </w:rPr>
          <w:t>Equ</w:t>
        </w:r>
        <w:r>
          <w:rPr>
            <w:b w:val="0"/>
            <w:bCs w:val="0"/>
            <w:spacing w:val="0"/>
            <w:w w:val="100"/>
          </w:rPr>
          <w:t>a</w:t>
        </w:r>
        <w:r>
          <w:rPr>
            <w:b w:val="0"/>
            <w:bCs w:val="0"/>
            <w:spacing w:val="-1"/>
            <w:w w:val="100"/>
          </w:rPr>
          <w:t>ti</w:t>
        </w:r>
        <w:r>
          <w:rPr>
            <w:b w:val="0"/>
            <w:bCs w:val="0"/>
            <w:spacing w:val="0"/>
            <w:w w:val="100"/>
          </w:rPr>
          <w:t>on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27.</w:t>
        </w:r>
        <w:r>
          <w:rPr>
            <w:b w:val="0"/>
            <w:bCs w:val="0"/>
            <w:spacing w:val="0"/>
            <w:w w:val="100"/>
          </w:rPr>
        </w:r>
      </w:hyperlink>
    </w:p>
    <w:p>
      <w:pPr>
        <w:tabs>
          <w:tab w:pos="607" w:val="left" w:leader="none"/>
        </w:tabs>
        <w:spacing w:line="51" w:lineRule="exact"/>
        <w:ind w:left="140" w:right="0" w:firstLine="0"/>
        <w:jc w:val="left"/>
        <w:rPr>
          <w:rFonts w:ascii="Segoe UI Symbol" w:hAnsi="Segoe UI Symbol" w:cs="Segoe UI Symbol" w:eastAsia="Segoe UI Symbol"/>
          <w:sz w:val="18"/>
          <w:szCs w:val="18"/>
        </w:rPr>
      </w:pPr>
      <w:r>
        <w:rPr>
          <w:spacing w:val="0"/>
          <w:w w:val="105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position w:val="-5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13"/>
          <w:w w:val="105"/>
          <w:position w:val="-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position w:val="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position w:val="0"/>
          <w:sz w:val="18"/>
          <w:szCs w:val="18"/>
        </w:rPr>
        <w:tab/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position w:val="-5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spacing w:val="9"/>
          <w:w w:val="100"/>
          <w:position w:val="-5"/>
          <w:sz w:val="14"/>
          <w:szCs w:val="14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  <w:position w:val="0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pStyle w:val="BodyText"/>
        <w:spacing w:line="41" w:lineRule="atLeast"/>
        <w:ind w:left="636" w:right="0"/>
        <w:jc w:val="left"/>
        <w:rPr>
          <w:rFonts w:ascii="Times New Roman" w:hAnsi="Times New Roman" w:cs="Times New Roman" w:eastAsia="Times New Roman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  <w:t>-----------------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</w:p>
    <w:p>
      <w:pPr>
        <w:spacing w:line="180" w:lineRule="exact"/>
        <w:ind w:left="8" w:right="0" w:firstLine="0"/>
        <w:jc w:val="left"/>
        <w:rPr>
          <w:rFonts w:ascii="Segoe UI Symbol" w:hAnsi="Segoe UI Symbol" w:cs="Segoe UI Symbol" w:eastAsia="Segoe UI Symbol"/>
          <w:sz w:val="18"/>
          <w:szCs w:val="18"/>
        </w:rPr>
      </w:pPr>
      <w:r>
        <w:rPr>
          <w:rFonts w:ascii="Segoe UI Symbol" w:hAnsi="Segoe UI Symbol" w:cs="Segoe UI Symbol" w:eastAsia="Segoe UI Symbol"/>
          <w:b w:val="0"/>
          <w:bCs w:val="0"/>
          <w:spacing w:val="11"/>
          <w:w w:val="105"/>
          <w:position w:val="6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5"/>
          <w:position w:val="6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5"/>
          <w:position w:val="0"/>
          <w:sz w:val="14"/>
          <w:szCs w:val="14"/>
        </w:rPr>
        <w:t>INMI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position w:val="0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-3"/>
          <w:w w:val="105"/>
          <w:position w:val="0"/>
          <w:sz w:val="14"/>
          <w:szCs w:val="14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  <w:position w:val="6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16"/>
          <w:w w:val="105"/>
          <w:position w:val="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5"/>
          <w:position w:val="6"/>
          <w:sz w:val="18"/>
          <w:szCs w:val="18"/>
        </w:rPr>
        <w:t>2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3"/>
          <w:w w:val="105"/>
          <w:position w:val="6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  <w:position w:val="6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17"/>
          <w:w w:val="105"/>
          <w:position w:val="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5"/>
          <w:position w:val="6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5"/>
          <w:position w:val="0"/>
          <w:sz w:val="14"/>
          <w:szCs w:val="14"/>
        </w:rPr>
        <w:t>MA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5"/>
          <w:position w:val="0"/>
          <w:sz w:val="14"/>
          <w:szCs w:val="14"/>
        </w:rPr>
        <w:t>X</w:t>
      </w:r>
      <w:r>
        <w:rPr>
          <w:rFonts w:ascii="Times New Roman" w:hAnsi="Times New Roman" w:cs="Times New Roman" w:eastAsia="Times New Roman"/>
          <w:b w:val="0"/>
          <w:bCs w:val="0"/>
          <w:i/>
          <w:spacing w:val="-26"/>
          <w:w w:val="105"/>
          <w:position w:val="0"/>
          <w:sz w:val="14"/>
          <w:szCs w:val="14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5"/>
          <w:position w:val="6"/>
          <w:sz w:val="18"/>
          <w:szCs w:val="18"/>
        </w:rPr>
        <w:t>)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spacing w:after="0" w:line="180" w:lineRule="exact"/>
        <w:jc w:val="left"/>
        <w:rPr>
          <w:rFonts w:ascii="Segoe UI Symbol" w:hAnsi="Segoe UI Symbol" w:cs="Segoe UI Symbol" w:eastAsia="Segoe UI Symbol"/>
          <w:sz w:val="18"/>
          <w:szCs w:val="18"/>
        </w:rPr>
        <w:sectPr>
          <w:type w:val="continuous"/>
          <w:pgSz w:w="12240" w:h="15840"/>
          <w:pgMar w:top="1320" w:bottom="760" w:left="1120" w:right="1480"/>
          <w:cols w:num="3" w:equalWidth="0">
            <w:col w:w="1149" w:space="4989"/>
            <w:col w:w="799" w:space="40"/>
            <w:col w:w="2663"/>
          </w:cols>
        </w:sectPr>
      </w:pPr>
    </w:p>
    <w:p>
      <w:pPr>
        <w:spacing w:line="130" w:lineRule="exact" w:before="1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after="0" w:line="130" w:lineRule="exact"/>
        <w:rPr>
          <w:sz w:val="13"/>
          <w:szCs w:val="13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pStyle w:val="Heading3"/>
        <w:spacing w:before="74"/>
        <w:ind w:right="0"/>
        <w:jc w:val="left"/>
        <w:rPr>
          <w:b w:val="0"/>
          <w:bCs w:val="0"/>
        </w:rPr>
      </w:pPr>
      <w:bookmarkStart w:name="EQUATION 27: Core Geometry and Power Out" w:id="153"/>
      <w:bookmarkEnd w:id="153"/>
      <w:r>
        <w:rPr/>
      </w:r>
      <w:bookmarkStart w:name="_bookmark66" w:id="154"/>
      <w:bookmarkEnd w:id="154"/>
      <w:r>
        <w:rPr/>
      </w:r>
      <w:r>
        <w:rPr>
          <w:spacing w:val="0"/>
          <w:w w:val="100"/>
        </w:rPr>
        <w:t>EQU</w:t>
      </w:r>
      <w:r>
        <w:rPr>
          <w:spacing w:val="-16"/>
          <w:w w:val="100"/>
        </w:rPr>
        <w:t>A</w:t>
      </w:r>
      <w:r>
        <w:rPr>
          <w:spacing w:val="0"/>
          <w:w w:val="100"/>
        </w:rPr>
        <w:t>T</w:t>
      </w:r>
      <w:r>
        <w:rPr>
          <w:spacing w:val="-1"/>
          <w:w w:val="100"/>
        </w:rPr>
        <w:t>I</w:t>
      </w:r>
      <w:r>
        <w:rPr>
          <w:spacing w:val="-1"/>
          <w:w w:val="100"/>
        </w:rPr>
        <w:t>O</w:t>
      </w:r>
      <w:r>
        <w:rPr>
          <w:spacing w:val="0"/>
          <w:w w:val="100"/>
        </w:rPr>
        <w:t>N</w:t>
      </w:r>
      <w:r>
        <w:rPr>
          <w:spacing w:val="-6"/>
          <w:w w:val="100"/>
        </w:rPr>
        <w:t> </w:t>
      </w:r>
      <w:r>
        <w:rPr>
          <w:spacing w:val="0"/>
          <w:w w:val="100"/>
        </w:rPr>
        <w:t>2</w:t>
      </w:r>
      <w:r>
        <w:rPr>
          <w:spacing w:val="-1"/>
          <w:w w:val="100"/>
        </w:rPr>
        <w:t>7</w:t>
      </w:r>
      <w:r>
        <w:rPr>
          <w:spacing w:val="0"/>
          <w:w w:val="100"/>
        </w:rPr>
        <w:t>:</w:t>
      </w:r>
      <w:r>
        <w:rPr>
          <w:spacing w:val="0"/>
          <w:w w:val="100"/>
        </w:rPr>
        <w:t>  </w:t>
      </w:r>
      <w:r>
        <w:rPr>
          <w:spacing w:val="14"/>
          <w:w w:val="100"/>
        </w:rPr>
        <w:t> </w:t>
      </w:r>
      <w:r>
        <w:rPr>
          <w:spacing w:val="0"/>
          <w:w w:val="100"/>
        </w:rPr>
        <w:t>CORE</w:t>
      </w:r>
      <w:r>
        <w:rPr>
          <w:spacing w:val="-5"/>
          <w:w w:val="100"/>
        </w:rPr>
        <w:t> </w:t>
      </w:r>
      <w:r>
        <w:rPr>
          <w:spacing w:val="0"/>
          <w:w w:val="100"/>
        </w:rPr>
        <w:t>GEO</w:t>
      </w:r>
      <w:r>
        <w:rPr>
          <w:spacing w:val="-1"/>
          <w:w w:val="100"/>
        </w:rPr>
        <w:t>M</w:t>
      </w:r>
      <w:r>
        <w:rPr>
          <w:spacing w:val="0"/>
          <w:w w:val="100"/>
        </w:rPr>
        <w:t>E</w:t>
      </w:r>
      <w:r>
        <w:rPr>
          <w:spacing w:val="-1"/>
          <w:w w:val="100"/>
        </w:rPr>
        <w:t>T</w:t>
      </w:r>
      <w:r>
        <w:rPr>
          <w:spacing w:val="0"/>
          <w:w w:val="100"/>
        </w:rPr>
        <w:t>RY</w:t>
      </w:r>
      <w:r>
        <w:rPr>
          <w:spacing w:val="-5"/>
          <w:w w:val="100"/>
        </w:rPr>
        <w:t> </w:t>
      </w:r>
      <w:r>
        <w:rPr>
          <w:spacing w:val="0"/>
          <w:w w:val="100"/>
        </w:rPr>
        <w:t>AND</w:t>
      </w:r>
      <w:r>
        <w:rPr>
          <w:b w:val="0"/>
          <w:bCs w:val="0"/>
          <w:spacing w:val="0"/>
          <w:w w:val="100"/>
        </w:rPr>
      </w:r>
    </w:p>
    <w:p>
      <w:pPr>
        <w:spacing w:line="250" w:lineRule="auto" w:before="10"/>
        <w:ind w:left="1724" w:right="728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2.709995pt;margin-top:24.950058pt;width:215.80001pt;height:186.22001pt;mso-position-horizontal-relative:page;mso-position-vertical-relative:paragraph;z-index:-10359" coordorigin="1254,499" coordsize="4316,3724">
            <v:group style="position:absolute;left:1265;top:510;width:4300;height:2" coordorigin="1265,510" coordsize="4300,2">
              <v:shape style="position:absolute;left:1265;top:510;width:4300;height:2" coordorigin="1265,510" coordsize="4300,0" path="m1265,510l5564,510e" filled="f" stroked="t" strokeweight=".58001pt" strokecolor="#000000">
                <v:path arrowok="t"/>
              </v:shape>
            </v:group>
            <v:group style="position:absolute;left:5560;top:510;width:2;height:3708" coordorigin="5560,510" coordsize="2,3708">
              <v:shape style="position:absolute;left:5560;top:510;width:2;height:3708" coordorigin="5560,510" coordsize="0,3708" path="m5560,510l5560,4218e" filled="f" stroked="t" strokeweight=".58001pt" strokecolor="#000000">
                <v:path arrowok="t"/>
              </v:shape>
            </v:group>
            <v:group style="position:absolute;left:1260;top:4213;width:4300;height:2" coordorigin="1260,4213" coordsize="4300,2">
              <v:shape style="position:absolute;left:1260;top:4213;width:4300;height:2" coordorigin="1260,4213" coordsize="4300,0" path="m1260,4213l5560,4213e" filled="f" stroked="t" strokeweight=".58001pt" strokecolor="#000000">
                <v:path arrowok="t"/>
              </v:shape>
            </v:group>
            <v:group style="position:absolute;left:1265;top:505;width:2;height:3708" coordorigin="1265,505" coordsize="2,3708">
              <v:shape style="position:absolute;left:1265;top:505;width:2;height:3708" coordorigin="1265,505" coordsize="0,3708" path="m1265,505l1265,4213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POWER</w:t>
      </w:r>
      <w:r>
        <w:rPr>
          <w:rFonts w:ascii="Arial" w:hAnsi="Arial" w:cs="Arial" w:eastAsia="Arial"/>
          <w:b/>
          <w:bCs/>
          <w:spacing w:val="-15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OUTPUT</w:t>
      </w:r>
      <w:r>
        <w:rPr>
          <w:rFonts w:ascii="Arial" w:hAnsi="Arial" w:cs="Arial" w:eastAsia="Arial"/>
          <w:b/>
          <w:bCs/>
          <w:spacing w:val="0"/>
          <w:w w:val="99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RELATIONSHIP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tabs>
          <w:tab w:pos="4084" w:val="right" w:leader="none"/>
        </w:tabs>
        <w:spacing w:line="106" w:lineRule="exact" w:before="135"/>
        <w:ind w:left="2402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5"/>
          <w:w w:val="100"/>
          <w:position w:val="6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0"/>
          <w:sz w:val="14"/>
          <w:szCs w:val="14"/>
        </w:rPr>
        <w:t>MAX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99"/>
          <w:position w:val="1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1"/>
          <w:sz w:val="14"/>
          <w:szCs w:val="14"/>
        </w:rPr>
        <w:tab/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1"/>
          <w:sz w:val="14"/>
          <w:szCs w:val="14"/>
        </w:rPr>
        <w:t>4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pStyle w:val="BodyText"/>
        <w:spacing w:line="255" w:lineRule="auto" w:before="241"/>
        <w:ind w:right="141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sti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tu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pp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ication,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som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fin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tuni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ay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ove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over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rforma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ve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loss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133" w:lineRule="exact"/>
        <w:ind w:right="140"/>
        <w:jc w:val="both"/>
      </w:pP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les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tha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(pr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</w:p>
    <w:p>
      <w:pPr>
        <w:spacing w:after="0" w:line="133" w:lineRule="exact"/>
        <w:jc w:val="both"/>
        <w:sectPr>
          <w:type w:val="continuous"/>
          <w:pgSz w:w="12240" w:h="15840"/>
          <w:pgMar w:top="1320" w:bottom="760" w:left="1120" w:right="1480"/>
          <w:cols w:num="2" w:equalWidth="0">
            <w:col w:w="4085" w:space="955"/>
            <w:col w:w="4600"/>
          </w:cols>
        </w:sectPr>
      </w:pPr>
    </w:p>
    <w:p>
      <w:pPr>
        <w:pStyle w:val="BodyText"/>
        <w:tabs>
          <w:tab w:pos="1200" w:val="left" w:leader="none"/>
          <w:tab w:pos="1521" w:val="left" w:leader="none"/>
        </w:tabs>
        <w:spacing w:line="49" w:lineRule="exact" w:before="21"/>
        <w:ind w:left="800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</w:rPr>
        <w:t>=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</w:rPr>
        <w:tab/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5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5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</w:rPr>
        <w:t>=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</w:p>
    <w:p>
      <w:pPr>
        <w:pStyle w:val="BodyText"/>
        <w:spacing w:line="49" w:lineRule="exact" w:before="21"/>
        <w:ind w:left="331" w:right="0"/>
        <w:jc w:val="left"/>
        <w:rPr>
          <w:rFonts w:ascii="Times New Roman" w:hAnsi="Times New Roman" w:cs="Times New Roman" w:eastAsia="Times New Roman"/>
        </w:rPr>
      </w:pPr>
      <w:r>
        <w:rPr/>
        <w:br w:type="column"/>
      </w:r>
      <w:r>
        <w:rPr>
          <w:rFonts w:ascii="Segoe UI Symbol" w:hAnsi="Segoe UI Symbol" w:cs="Segoe UI Symbol" w:eastAsia="Segoe UI Symbol"/>
          <w:b w:val="0"/>
          <w:bCs w:val="0"/>
          <w:spacing w:val="-27"/>
          <w:w w:val="115"/>
        </w:rPr>
        <w:t>⋅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  <w:position w:val="1"/>
        </w:rPr>
        <w:t>---------------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  <w:position w:val="1"/>
        </w:rPr>
        <w:t>---------------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  <w:position w:val="1"/>
        </w:rPr>
        <w:t>------</w:t>
      </w:r>
      <w:r>
        <w:rPr>
          <w:rFonts w:ascii="Times New Roman" w:hAnsi="Times New Roman" w:cs="Times New Roman" w:eastAsia="Times New Roman"/>
          <w:b w:val="0"/>
          <w:bCs w:val="0"/>
          <w:spacing w:val="-34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</w:rPr>
      </w:r>
    </w:p>
    <w:p>
      <w:pPr>
        <w:spacing w:line="70" w:lineRule="exact"/>
        <w:ind w:left="83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spacing w:val="0"/>
          <w:w w:val="100"/>
        </w:rPr>
        <w:br w:type="column"/>
      </w:r>
      <w:r>
        <w:rPr>
          <w:rFonts w:ascii="Segoe UI Symbol" w:hAnsi="Segoe UI Symbol" w:cs="Segoe UI Symbol" w:eastAsia="Segoe UI Symbol"/>
          <w:b w:val="0"/>
          <w:bCs w:val="0"/>
          <w:spacing w:val="-16"/>
          <w:w w:val="100"/>
          <w:sz w:val="18"/>
          <w:szCs w:val="18"/>
        </w:rPr>
        <w:t>⋅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10"/>
          <w:sz w:val="14"/>
          <w:szCs w:val="14"/>
        </w:rPr>
        <w:t>8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10"/>
          <w:sz w:val="14"/>
          <w:szCs w:val="14"/>
        </w:rPr>
        <w:t>  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00"/>
          <w:position w:val="10"/>
          <w:sz w:val="14"/>
          <w:szCs w:val="14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-27"/>
          <w:w w:val="100"/>
          <w:position w:val="0"/>
          <w:sz w:val="18"/>
          <w:szCs w:val="18"/>
        </w:rPr>
        <w:t>⋅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spacing w:after="0" w:line="70" w:lineRule="exact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type w:val="continuous"/>
          <w:pgSz w:w="12240" w:h="15840"/>
          <w:pgMar w:top="1320" w:bottom="760" w:left="1120" w:right="1480"/>
          <w:cols w:num="3" w:equalWidth="0">
            <w:col w:w="1623" w:space="40"/>
            <w:col w:w="1574" w:space="40"/>
            <w:col w:w="6363"/>
          </w:cols>
        </w:sectPr>
      </w:pPr>
    </w:p>
    <w:p>
      <w:pPr>
        <w:tabs>
          <w:tab w:pos="1681" w:val="left" w:leader="none"/>
        </w:tabs>
        <w:spacing w:line="308" w:lineRule="exact"/>
        <w:ind w:left="53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pict>
          <v:shape style="position:absolute;margin-left:186.539993pt;margin-top:10.401534pt;width:10.477639pt;height:6.96pt;mso-position-horizontal-relative:page;mso-position-vertical-relative:paragraph;z-index:-10355" type="#_x0000_t202" filled="f" stroked="f">
            <v:textbox inset="0,0,0,0">
              <w:txbxContent>
                <w:p>
                  <w:pPr>
                    <w:spacing w:line="139" w:lineRule="exact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11"/>
                      <w:w w:val="95"/>
                      <w:sz w:val="14"/>
                      <w:szCs w:val="14"/>
                    </w:rPr>
                    <w:t>SW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0"/>
                      <w:w w:val="100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12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12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12"/>
          <w:sz w:val="18"/>
          <w:szCs w:val="18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position w:val="1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5"/>
          <w:w w:val="100"/>
          <w:position w:val="12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6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6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1"/>
          <w:w w:val="100"/>
          <w:position w:val="6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0"/>
          <w:position w:val="12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6"/>
          <w:sz w:val="14"/>
          <w:szCs w:val="14"/>
        </w:rPr>
        <w:t>W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6"/>
          <w:sz w:val="14"/>
          <w:szCs w:val="14"/>
        </w:rPr>
        <w:tab/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12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6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6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33"/>
          <w:w w:val="100"/>
          <w:position w:val="6"/>
          <w:sz w:val="14"/>
          <w:szCs w:val="14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11"/>
          <w:w w:val="100"/>
          <w:position w:val="0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8"/>
          <w:szCs w:val="18"/>
        </w:rPr>
        <w:t>K</w:t>
      </w:r>
      <w:r>
        <w:rPr>
          <w:rFonts w:ascii="Times New Roman" w:hAnsi="Times New Roman" w:cs="Times New Roman" w:eastAsia="Times New Roman"/>
          <w:b w:val="0"/>
          <w:bCs w:val="0"/>
          <w:i/>
          <w:spacing w:val="3"/>
          <w:w w:val="100"/>
          <w:position w:val="0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1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b w:val="0"/>
          <w:bCs w:val="0"/>
          <w:i/>
          <w:spacing w:val="3"/>
          <w:w w:val="100"/>
          <w:position w:val="0"/>
          <w:sz w:val="18"/>
          <w:szCs w:val="18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0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1"/>
          <w:w w:val="10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ind w:left="28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where: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5"/>
        <w:ind w:left="28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Core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oss</w:t>
      </w:r>
      <w:r>
        <w:rPr>
          <w:rFonts w:ascii="Arial" w:hAnsi="Arial" w:cs="Arial" w:eastAsia="Arial"/>
          <w:b w:val="0"/>
          <w:bCs w:val="0"/>
          <w:i w:val="0"/>
          <w:spacing w:val="-4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sect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on</w:t>
      </w:r>
      <w:r>
        <w:rPr>
          <w:rFonts w:ascii="Arial" w:hAnsi="Arial" w:cs="Arial" w:eastAsia="Arial"/>
          <w:b w:val="0"/>
          <w:bCs w:val="0"/>
          <w:i w:val="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ea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</w:r>
    </w:p>
    <w:p>
      <w:pPr>
        <w:spacing w:before="44"/>
        <w:ind w:left="28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-7"/>
          <w:w w:val="100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b w:val="0"/>
          <w:bCs w:val="0"/>
          <w:i/>
          <w:spacing w:val="13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Cor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wi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do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w</w:t>
      </w:r>
      <w:r>
        <w:rPr>
          <w:rFonts w:ascii="Arial" w:hAnsi="Arial" w:cs="Arial" w:eastAsia="Arial"/>
          <w:b w:val="0"/>
          <w:bCs w:val="0"/>
          <w:i w:val="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ar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</w:r>
    </w:p>
    <w:p>
      <w:pPr>
        <w:spacing w:before="44"/>
        <w:ind w:left="28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6"/>
          <w:szCs w:val="16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Area</w:t>
      </w:r>
      <w:r>
        <w:rPr>
          <w:rFonts w:ascii="Arial" w:hAnsi="Arial" w:cs="Arial" w:eastAsia="Arial"/>
          <w:b w:val="0"/>
          <w:bCs w:val="0"/>
          <w:i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pro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uct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</w:r>
    </w:p>
    <w:p>
      <w:pPr>
        <w:numPr>
          <w:ilvl w:val="0"/>
          <w:numId w:val="4"/>
        </w:numPr>
        <w:tabs>
          <w:tab w:pos="82" w:val="left" w:leader="none"/>
          <w:tab w:pos="1031" w:val="left" w:leader="none"/>
        </w:tabs>
        <w:spacing w:before="68"/>
        <w:ind w:left="82" w:right="0" w:hanging="9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  <w:sz w:val="18"/>
          <w:szCs w:val="18"/>
        </w:rPr>
        <w:br w:type="column"/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  <w:sz w:val="18"/>
          <w:szCs w:val="18"/>
        </w:rPr>
        <w:t>Δ</w:t>
      </w:r>
      <w:r>
        <w:rPr>
          <w:rFonts w:ascii="Times New Roman" w:hAnsi="Times New Roman" w:cs="Times New Roman" w:eastAsia="Times New Roman"/>
          <w:b w:val="0"/>
          <w:bCs w:val="0"/>
          <w:i/>
          <w:spacing w:val="12"/>
          <w:w w:val="100"/>
          <w:sz w:val="18"/>
          <w:szCs w:val="18"/>
        </w:rPr>
        <w:t>B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sz w:val="18"/>
          <w:szCs w:val="18"/>
        </w:rPr>
        <w:t>)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sz w:val="18"/>
          <w:szCs w:val="18"/>
        </w:rPr>
        <w:tab/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6"/>
          <w:sz w:val="14"/>
          <w:szCs w:val="14"/>
        </w:rPr>
        <w:t>M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pStyle w:val="BodyText"/>
        <w:spacing w:line="255" w:lineRule="auto" w:before="15"/>
        <w:ind w:left="281" w:right="140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seco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tog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er)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decreas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num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turns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uire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inter</w:t>
      </w:r>
      <w:r>
        <w:rPr>
          <w:b w:val="0"/>
          <w:bCs w:val="0"/>
          <w:spacing w:val="0"/>
          <w:w w:val="100"/>
        </w:rPr>
        <w:t>im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incre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fl</w:t>
      </w:r>
      <w:r>
        <w:rPr>
          <w:b w:val="0"/>
          <w:bCs w:val="0"/>
          <w:spacing w:val="0"/>
          <w:w w:val="100"/>
        </w:rPr>
        <w:t>ux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nsit</w:t>
      </w:r>
      <w:r>
        <w:rPr>
          <w:b w:val="0"/>
          <w:bCs w:val="0"/>
          <w:spacing w:val="-15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And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cor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los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subs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antia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sse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tha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num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turn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req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ired,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ich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duce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flu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sit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optimiz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loss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(cor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cop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loss)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are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secon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"/>
          <w:w w:val="100"/>
        </w:rPr>
        <w:t>oportio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eir</w:t>
      </w:r>
      <w:r>
        <w:rPr>
          <w:b w:val="0"/>
          <w:bCs w:val="0"/>
          <w:spacing w:val="0"/>
          <w:w w:val="100"/>
        </w:rPr>
      </w:r>
    </w:p>
    <w:p>
      <w:pPr>
        <w:spacing w:after="0" w:line="255" w:lineRule="auto"/>
        <w:jc w:val="both"/>
        <w:sectPr>
          <w:type w:val="continuous"/>
          <w:pgSz w:w="12240" w:h="15840"/>
          <w:pgMar w:top="1320" w:bottom="760" w:left="1120" w:right="1480"/>
          <w:cols w:num="3" w:equalWidth="0">
            <w:col w:w="2821" w:space="40"/>
            <w:col w:w="1149" w:space="890"/>
            <w:col w:w="4740"/>
          </w:cols>
        </w:sectPr>
      </w:pPr>
    </w:p>
    <w:p>
      <w:pPr>
        <w:spacing w:line="188" w:lineRule="exact"/>
        <w:ind w:left="28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63pt;margin-top:740.969971pt;width:468pt;height:.1pt;mso-position-horizontal-relative:page;mso-position-vertical-relative:page;z-index:-10360" coordorigin="1260,14819" coordsize="9360,2">
            <v:shape style="position:absolute;left:1260;top:14819;width:9360;height:2" coordorigin="1260,14819" coordsize="9360,0" path="m1260,14819l10620,14819e" filled="f" stroked="t" strokeweight="1.120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16"/>
          <w:szCs w:val="16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wer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input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pow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output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</w:r>
    </w:p>
    <w:p>
      <w:pPr>
        <w:spacing w:before="44"/>
        <w:ind w:left="28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16"/>
          <w:szCs w:val="16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MAX</w:t>
      </w:r>
      <w:r>
        <w:rPr>
          <w:rFonts w:ascii="Times New Roman" w:hAnsi="Times New Roman" w:cs="Times New Roman" w:eastAsia="Times New Roman"/>
          <w:b w:val="0"/>
          <w:bCs w:val="0"/>
          <w:i/>
          <w:spacing w:val="12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Ma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x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imum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duty</w:t>
      </w:r>
      <w:r>
        <w:rPr>
          <w:rFonts w:ascii="Arial" w:hAnsi="Arial" w:cs="Arial" w:eastAsia="Arial"/>
          <w:b w:val="0"/>
          <w:bCs w:val="0"/>
          <w:i w:val="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y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cle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of</w:t>
      </w:r>
      <w:r>
        <w:rPr>
          <w:rFonts w:ascii="Arial" w:hAnsi="Arial" w:cs="Arial" w:eastAsia="Arial"/>
          <w:b w:val="0"/>
          <w:bCs w:val="0"/>
          <w:i w:val="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sw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tch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</w:r>
    </w:p>
    <w:p>
      <w:pPr>
        <w:spacing w:before="44"/>
        <w:ind w:left="28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6"/>
          <w:szCs w:val="16"/>
        </w:rPr>
        <w:t>K</w:t>
      </w:r>
      <w:r>
        <w:rPr>
          <w:rFonts w:ascii="Times New Roman" w:hAnsi="Times New Roman" w:cs="Times New Roman" w:eastAsia="Times New Roman"/>
          <w:b w:val="0"/>
          <w:bCs w:val="0"/>
          <w:i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16"/>
          <w:szCs w:val="16"/>
        </w:rPr>
        <w:t>K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1"/>
          <w:w w:val="100"/>
          <w:position w:val="-3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6"/>
          <w:szCs w:val="16"/>
        </w:rPr>
        <w:t>•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position w:val="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6"/>
          <w:szCs w:val="16"/>
        </w:rPr>
        <w:t>K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b w:val="0"/>
          <w:bCs w:val="0"/>
          <w:i/>
          <w:spacing w:val="1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•</w:t>
      </w:r>
      <w:r>
        <w:rPr>
          <w:rFonts w:ascii="Arial" w:hAnsi="Arial" w:cs="Arial" w:eastAsia="Arial"/>
          <w:b w:val="0"/>
          <w:bCs w:val="0"/>
          <w:i w:val="0"/>
          <w:spacing w:val="-2"/>
          <w:w w:val="100"/>
          <w:position w:val="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6"/>
          <w:szCs w:val="16"/>
        </w:rPr>
        <w:t>K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12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over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position w:val="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i w:val="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co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per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utilizati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i w:val="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fac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or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</w:r>
    </w:p>
    <w:p>
      <w:pPr>
        <w:spacing w:before="43"/>
        <w:ind w:left="28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6"/>
          <w:szCs w:val="16"/>
        </w:rPr>
        <w:t>J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Current</w:t>
      </w:r>
      <w:r>
        <w:rPr>
          <w:rFonts w:ascii="Arial" w:hAnsi="Arial" w:cs="Arial" w:eastAsia="Arial"/>
          <w:b w:val="0"/>
          <w:bCs w:val="0"/>
          <w:i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density</w:t>
      </w:r>
      <w:r>
        <w:rPr>
          <w:rFonts w:ascii="Arial" w:hAnsi="Arial" w:cs="Arial" w:eastAsia="Arial"/>
          <w:b w:val="0"/>
          <w:bCs w:val="0"/>
          <w:i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of</w:t>
      </w:r>
      <w:r>
        <w:rPr>
          <w:rFonts w:ascii="Arial" w:hAnsi="Arial" w:cs="Arial" w:eastAsia="Arial"/>
          <w:b w:val="0"/>
          <w:bCs w:val="0"/>
          <w:i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i w:val="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imary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</w:r>
    </w:p>
    <w:p>
      <w:pPr>
        <w:spacing w:before="75"/>
        <w:ind w:left="28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6"/>
          <w:szCs w:val="16"/>
        </w:rPr>
        <w:t>f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SW</w:t>
      </w:r>
      <w:r>
        <w:rPr>
          <w:rFonts w:ascii="Times New Roman" w:hAnsi="Times New Roman" w:cs="Times New Roman" w:eastAsia="Times New Roman"/>
          <w:b w:val="0"/>
          <w:bCs w:val="0"/>
          <w:i/>
          <w:spacing w:val="13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Switching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fre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q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uency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</w:r>
    </w:p>
    <w:p>
      <w:pPr>
        <w:spacing w:before="44"/>
        <w:ind w:left="28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6"/>
          <w:szCs w:val="16"/>
        </w:rPr>
        <w:t>B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Chan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sz w:val="16"/>
          <w:szCs w:val="16"/>
        </w:rPr>
        <w:t>g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in</w:t>
      </w:r>
      <w:r>
        <w:rPr>
          <w:rFonts w:ascii="Arial" w:hAnsi="Arial" w:cs="Arial" w:eastAsia="Arial"/>
          <w:b w:val="0"/>
          <w:bCs w:val="0"/>
          <w:i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flux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density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during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ON</w:t>
      </w:r>
      <w:r>
        <w:rPr>
          <w:rFonts w:ascii="Arial" w:hAnsi="Arial" w:cs="Arial" w:eastAsia="Arial"/>
          <w:b w:val="0"/>
          <w:bCs w:val="0"/>
          <w:i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  <w:t>time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sz w:val="16"/>
          <w:szCs w:val="16"/>
        </w:rPr>
      </w:r>
    </w:p>
    <w:p>
      <w:pPr>
        <w:spacing w:before="75"/>
        <w:ind w:left="28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6"/>
          <w:szCs w:val="16"/>
        </w:rPr>
        <w:t>K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3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-3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=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Ratio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of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primary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avera</w:t>
      </w:r>
      <w:r>
        <w:rPr>
          <w:rFonts w:ascii="Arial" w:hAnsi="Arial" w:cs="Arial" w:eastAsia="Arial"/>
          <w:b w:val="0"/>
          <w:bCs w:val="0"/>
          <w:i w:val="0"/>
          <w:spacing w:val="1"/>
          <w:w w:val="100"/>
          <w:position w:val="0"/>
          <w:sz w:val="16"/>
          <w:szCs w:val="16"/>
        </w:rPr>
        <w:t>g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i w:val="0"/>
          <w:spacing w:val="-4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to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RMS</w:t>
      </w:r>
      <w:r>
        <w:rPr>
          <w:rFonts w:ascii="Arial" w:hAnsi="Arial" w:cs="Arial" w:eastAsia="Arial"/>
          <w:b w:val="0"/>
          <w:bCs w:val="0"/>
          <w:i w:val="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  <w:t>current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6"/>
          <w:szCs w:val="16"/>
        </w:rPr>
      </w:r>
    </w:p>
    <w:p>
      <w:pPr>
        <w:pStyle w:val="BodyText"/>
        <w:spacing w:line="207" w:lineRule="exact"/>
        <w:ind w:left="281" w:right="0"/>
        <w:jc w:val="left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ltipl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seco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present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before="12"/>
        <w:ind w:left="281" w:right="0"/>
        <w:jc w:val="left"/>
      </w:pP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are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"/>
          <w:w w:val="100"/>
        </w:rPr>
        <w:t>oportio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copp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1"/>
          <w:w w:val="100"/>
        </w:rPr>
        <w:t>ss.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type w:val="continuous"/>
          <w:pgSz w:w="12240" w:h="15840"/>
          <w:pgMar w:top="1320" w:bottom="760" w:left="1120" w:right="1480"/>
          <w:cols w:num="2" w:equalWidth="0">
            <w:col w:w="3735" w:space="1163"/>
            <w:col w:w="4742"/>
          </w:cols>
        </w:sectPr>
      </w:pPr>
    </w:p>
    <w:p>
      <w:pPr>
        <w:spacing w:line="240" w:lineRule="exact" w:before="5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pgSz w:w="12240" w:h="15840"/>
          <w:pgMar w:header="477" w:footer="747" w:top="1060" w:bottom="940" w:left="1480" w:right="1120"/>
        </w:sectPr>
      </w:pPr>
    </w:p>
    <w:p>
      <w:pPr>
        <w:spacing w:before="71"/>
        <w:ind w:left="140" w:right="2650" w:firstLine="0"/>
        <w:jc w:val="both"/>
        <w:rPr>
          <w:rFonts w:ascii="Arial" w:hAnsi="Arial" w:cs="Arial" w:eastAsia="Arial"/>
          <w:sz w:val="22"/>
          <w:szCs w:val="22"/>
        </w:rPr>
      </w:pPr>
      <w:r>
        <w:rPr/>
        <w:pict>
          <v:group style="position:absolute;margin-left:81pt;margin-top:-9.862014pt;width:468pt;height:.1pt;mso-position-horizontal-relative:page;mso-position-vertical-relative:paragraph;z-index:-10353" coordorigin="1620,-197" coordsize="9360,2">
            <v:shape style="position:absolute;left:1620;top:-197;width:9360;height:2" coordorigin="1620,-197" coordsize="9360,0" path="m1620,-197l10980,-197e" filled="f" stroked="t" strokeweight="1.120pt" strokecolor="#000000">
              <v:path arrowok="t"/>
            </v:shape>
            <w10:wrap type="none"/>
          </v:group>
        </w:pict>
      </w:r>
      <w:bookmarkStart w:name="Inductor Design" w:id="155"/>
      <w:bookmarkEnd w:id="155"/>
      <w:r>
        <w:rPr/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b/>
          <w:bCs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uctor</w:t>
      </w:r>
      <w:r>
        <w:rPr>
          <w:rFonts w:ascii="Arial" w:hAnsi="Arial" w:cs="Arial" w:eastAsia="Arial"/>
          <w:b/>
          <w:bCs/>
          <w:spacing w:val="-17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Design</w:t>
      </w:r>
      <w:r>
        <w:rPr>
          <w:rFonts w:ascii="Arial" w:hAnsi="Arial" w:cs="Arial" w:eastAsia="Arial"/>
          <w:b w:val="0"/>
          <w:bCs w:val="0"/>
          <w:spacing w:val="0"/>
          <w:w w:val="100"/>
          <w:sz w:val="22"/>
          <w:szCs w:val="22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5" w:lineRule="auto"/>
        <w:ind w:right="0"/>
        <w:jc w:val="both"/>
      </w:pP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neti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comp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ha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sing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win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carri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1"/>
          <w:w w:val="100"/>
        </w:rPr>
        <w:t>il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ri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whic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ge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eral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ver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sma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com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pow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nductors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roi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mos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common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us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geometr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1"/>
        <w:jc w:val="both"/>
      </w:pP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des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two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ameters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must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know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: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uire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bia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valu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fol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owi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proced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defi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ho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cho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siz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umbe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requ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red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des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ex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ase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cor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se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nufacturer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MAGNE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IC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(se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hyperlink w:history="true" w:anchor="_bookmark67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5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3</w:t>
        </w:r>
        <w:r>
          <w:rPr>
            <w:b w:val="0"/>
            <w:bCs w:val="0"/>
            <w:spacing w:val="0"/>
            <w:w w:val="100"/>
          </w:rPr>
          <w:t>7</w:t>
        </w:r>
      </w:hyperlink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2"/>
        </w:numPr>
        <w:tabs>
          <w:tab w:pos="500" w:val="left" w:leader="none"/>
        </w:tabs>
        <w:spacing w:line="254" w:lineRule="auto" w:before="82"/>
        <w:ind w:left="500" w:right="321" w:hanging="360"/>
        <w:jc w:val="both"/>
      </w:pPr>
      <w:r>
        <w:rPr>
          <w:b w:val="0"/>
          <w:bCs w:val="0"/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lc</w:t>
      </w:r>
      <w:r>
        <w:rPr>
          <w:b w:val="0"/>
          <w:bCs w:val="0"/>
          <w:spacing w:val="-1"/>
          <w:w w:val="100"/>
        </w:rPr>
        <w:t>ulat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numb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turn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lue,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fact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2"/>
        </w:numPr>
        <w:tabs>
          <w:tab w:pos="500" w:val="left" w:leader="none"/>
        </w:tabs>
        <w:spacing w:line="254" w:lineRule="auto" w:before="41"/>
        <w:ind w:left="500" w:right="320" w:hanging="360"/>
        <w:jc w:val="both"/>
      </w:pP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lc</w:t>
      </w:r>
      <w:r>
        <w:rPr>
          <w:b w:val="0"/>
          <w:bCs w:val="0"/>
          <w:spacing w:val="-1"/>
          <w:w w:val="100"/>
        </w:rPr>
        <w:t>ulat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neti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stren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oersteds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mag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et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sh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pr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man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ctur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2"/>
        </w:numPr>
        <w:tabs>
          <w:tab w:pos="499" w:val="left" w:leader="none"/>
        </w:tabs>
        <w:spacing w:line="254" w:lineRule="auto" w:before="41"/>
        <w:ind w:left="500" w:right="322" w:hanging="360"/>
        <w:jc w:val="both"/>
      </w:pP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om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abi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rsu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ia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curve,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termi</w:t>
      </w:r>
      <w:r>
        <w:rPr>
          <w:b w:val="0"/>
          <w:bCs w:val="0"/>
          <w:spacing w:val="0"/>
          <w:w w:val="100"/>
        </w:rPr>
        <w:t>ne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ercen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it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perme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bi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it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2"/>
        </w:numPr>
        <w:tabs>
          <w:tab w:pos="500" w:val="left" w:leader="none"/>
        </w:tabs>
        <w:spacing w:line="256" w:lineRule="auto" w:before="41"/>
        <w:ind w:left="500" w:right="321" w:hanging="360"/>
        <w:jc w:val="both"/>
      </w:pP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lc</w:t>
      </w:r>
      <w:r>
        <w:rPr>
          <w:b w:val="0"/>
          <w:bCs w:val="0"/>
          <w:spacing w:val="-1"/>
          <w:w w:val="100"/>
        </w:rPr>
        <w:t>ulat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actua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numb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req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ired,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perme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bil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val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e.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1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spacing w:line="250" w:lineRule="auto"/>
        <w:ind w:left="1724" w:right="556" w:hanging="1584"/>
        <w:jc w:val="left"/>
        <w:rPr>
          <w:b w:val="0"/>
          <w:bCs w:val="0"/>
        </w:rPr>
      </w:pPr>
      <w:r>
        <w:rPr/>
        <w:pict>
          <v:group style="position:absolute;margin-left:332.710022pt;margin-top:24.449905pt;width:216.10001pt;height:156.700025pt;mso-position-horizontal-relative:page;mso-position-vertical-relative:paragraph;z-index:-10350" coordorigin="6654,489" coordsize="4322,3134">
            <v:group style="position:absolute;left:6665;top:500;width:4306;height:2" coordorigin="6665,500" coordsize="4306,2">
              <v:shape style="position:absolute;left:6665;top:500;width:4306;height:2" coordorigin="6665,500" coordsize="4306,0" path="m6665,500l10970,500e" filled="f" stroked="t" strokeweight=".58004pt" strokecolor="#000000">
                <v:path arrowok="t"/>
              </v:shape>
            </v:group>
            <v:group style="position:absolute;left:10966;top:500;width:2;height:3118" coordorigin="10966,500" coordsize="2,3118">
              <v:shape style="position:absolute;left:10966;top:500;width:2;height:3118" coordorigin="10966,500" coordsize="0,3118" path="m10966,500l10966,3617e" filled="f" stroked="t" strokeweight=".58004pt" strokecolor="#000000">
                <v:path arrowok="t"/>
              </v:shape>
            </v:group>
            <v:group style="position:absolute;left:6660;top:3612;width:4306;height:2" coordorigin="6660,3612" coordsize="4306,2">
              <v:shape style="position:absolute;left:6660;top:3612;width:4306;height:2" coordorigin="6660,3612" coordsize="4306,0" path="m6660,3612l10966,3612e" filled="f" stroked="t" strokeweight=".579980pt" strokecolor="#000000">
                <v:path arrowok="t"/>
              </v:shape>
            </v:group>
            <v:group style="position:absolute;left:6665;top:495;width:2;height:3118" coordorigin="6665,495" coordsize="2,3118">
              <v:shape style="position:absolute;left:6665;top:495;width:2;height:3118" coordorigin="6665,495" coordsize="0,3118" path="m6665,495l6665,3612e" filled="f" stroked="t" strokeweight=".58001pt" strokecolor="#000000">
                <v:path arrowok="t"/>
              </v:shape>
            </v:group>
            <w10:wrap type="none"/>
          </v:group>
        </w:pict>
      </w:r>
      <w:bookmarkStart w:name="EQUATION 30: Inductor Number of Turns" w:id="156"/>
      <w:bookmarkEnd w:id="156"/>
      <w:r>
        <w:rPr/>
      </w:r>
      <w:r>
        <w:rPr>
          <w:spacing w:val="0"/>
          <w:w w:val="100"/>
        </w:rPr>
        <w:t>EQU</w:t>
      </w:r>
      <w:r>
        <w:rPr>
          <w:spacing w:val="-16"/>
          <w:w w:val="100"/>
        </w:rPr>
        <w:t>A</w:t>
      </w:r>
      <w:r>
        <w:rPr>
          <w:spacing w:val="0"/>
          <w:w w:val="100"/>
        </w:rPr>
        <w:t>TION</w:t>
      </w:r>
      <w:r>
        <w:rPr>
          <w:spacing w:val="-6"/>
          <w:w w:val="100"/>
        </w:rPr>
        <w:t> </w:t>
      </w:r>
      <w:r>
        <w:rPr>
          <w:spacing w:val="0"/>
          <w:w w:val="100"/>
        </w:rPr>
        <w:t>30:</w:t>
      </w:r>
      <w:r>
        <w:rPr>
          <w:spacing w:val="0"/>
          <w:w w:val="100"/>
        </w:rPr>
        <w:t>  </w:t>
      </w:r>
      <w:r>
        <w:rPr>
          <w:spacing w:val="14"/>
          <w:w w:val="100"/>
        </w:rPr>
        <w:t> </w:t>
      </w:r>
      <w:r>
        <w:rPr>
          <w:spacing w:val="-1"/>
          <w:w w:val="100"/>
        </w:rPr>
        <w:t>I</w:t>
      </w:r>
      <w:r>
        <w:rPr>
          <w:spacing w:val="1"/>
          <w:w w:val="100"/>
        </w:rPr>
        <w:t>N</w:t>
      </w:r>
      <w:r>
        <w:rPr>
          <w:spacing w:val="0"/>
          <w:w w:val="100"/>
        </w:rPr>
        <w:t>DUCTOR</w:t>
      </w:r>
      <w:r>
        <w:rPr>
          <w:spacing w:val="-6"/>
          <w:w w:val="100"/>
        </w:rPr>
        <w:t> </w:t>
      </w:r>
      <w:r>
        <w:rPr>
          <w:spacing w:val="1"/>
          <w:w w:val="100"/>
        </w:rPr>
        <w:t>N</w:t>
      </w:r>
      <w:r>
        <w:rPr>
          <w:spacing w:val="0"/>
          <w:w w:val="100"/>
        </w:rPr>
        <w:t>UMBER</w:t>
      </w:r>
      <w:r>
        <w:rPr>
          <w:spacing w:val="-4"/>
          <w:w w:val="100"/>
        </w:rPr>
        <w:t> </w:t>
      </w:r>
      <w:r>
        <w:rPr>
          <w:spacing w:val="0"/>
          <w:w w:val="100"/>
        </w:rPr>
        <w:t>OF</w:t>
      </w:r>
      <w:r>
        <w:rPr>
          <w:spacing w:val="0"/>
          <w:w w:val="99"/>
        </w:rPr>
        <w:t> </w:t>
      </w:r>
      <w:r>
        <w:rPr>
          <w:spacing w:val="-16"/>
          <w:w w:val="100"/>
        </w:rPr>
        <w:t>T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RNS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86" w:lineRule="exact"/>
        <w:ind w:left="0" w:right="1438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414.579987pt;margin-top:-.504729pt;width:69.21999pt;height:29.68pt;mso-position-horizontal-relative:page;mso-position-vertical-relative:paragraph;z-index:-10352" coordorigin="8292,-10" coordsize="1384,594">
            <v:group style="position:absolute;left:8411;top:1;width:1260;height:2" coordorigin="8411,1" coordsize="1260,2">
              <v:shape style="position:absolute;left:8411;top:1;width:1260;height:2" coordorigin="8411,1" coordsize="1260,0" path="m8411,1l9671,1e" filled="f" stroked="t" strokeweight=".52pt" strokecolor="#000000">
                <v:path arrowok="t"/>
              </v:shape>
            </v:group>
            <v:group style="position:absolute;left:8357;top:569;width:8;height:5" coordorigin="8357,569" coordsize="8,5">
              <v:shape style="position:absolute;left:8357;top:569;width:8;height:5" coordorigin="8357,569" coordsize="8,5" path="m8357,571l8365,571e" filled="f" stroked="t" strokeweight=".34pt" strokecolor="#000000">
                <v:path arrowok="t"/>
              </v:shape>
            </v:group>
            <v:group style="position:absolute;left:8357;top:0;width:62;height:570" coordorigin="8357,0" coordsize="62,570">
              <v:shape style="position:absolute;left:8357;top:0;width:62;height:570" coordorigin="8357,0" coordsize="62,570" path="m8411,0l8357,569,8365,570,8419,1,8411,0xe" filled="t" fillcolor="#000000" stroked="f">
                <v:path arrowok="t"/>
                <v:fill type="solid"/>
              </v:shape>
            </v:group>
            <v:group style="position:absolute;left:8357;top:568;width:10;height:6" coordorigin="8357,568" coordsize="10,6">
              <v:shape style="position:absolute;left:8357;top:568;width:10;height:6" coordorigin="8357,568" coordsize="10,6" path="m8365,568l8357,570,8358,574,8366,571,8365,568xe" filled="t" fillcolor="#000000" stroked="f">
                <v:path arrowok="t"/>
                <v:fill type="solid"/>
              </v:shape>
            </v:group>
            <v:group style="position:absolute;left:8321;top:419;width:44;height:151" coordorigin="8321,419" coordsize="44,151">
              <v:shape style="position:absolute;left:8321;top:419;width:44;height:151" coordorigin="8321,419" coordsize="44,151" path="m8329,419l8321,419,8329,421,8321,421,8357,570,8365,568,8329,419xe" filled="t" fillcolor="#000000" stroked="f">
                <v:path arrowok="t"/>
                <v:fill type="solid"/>
              </v:shape>
            </v:group>
            <v:group style="position:absolute;left:8302;top:493;width:10;height:6" coordorigin="8302,493" coordsize="10,6">
              <v:shape style="position:absolute;left:8302;top:493;width:10;height:6" coordorigin="8302,493" coordsize="10,6" path="m8303,493l8302,497,8310,499,8311,496,8303,493xe" filled="t" fillcolor="#000000" stroked="f">
                <v:path arrowok="t"/>
                <v:fill type="solid"/>
              </v:shape>
            </v:group>
            <v:group style="position:absolute;left:8303;top:419;width:26;height:77" coordorigin="8303,419" coordsize="26,77">
              <v:shape style="position:absolute;left:8303;top:419;width:26;height:77" coordorigin="8303,419" coordsize="26,77" path="m8321,419l8303,493,8311,496,8329,421,8321,419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sz w:val="14"/>
          <w:szCs w:val="14"/>
        </w:rPr>
        <w:t>6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4"/>
          <w:szCs w:val="14"/>
        </w:rPr>
      </w:r>
    </w:p>
    <w:p>
      <w:pPr>
        <w:spacing w:after="0" w:line="86" w:lineRule="exact"/>
        <w:jc w:val="righ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2240" w:h="15840"/>
          <w:pgMar w:top="1320" w:bottom="760" w:left="1480" w:right="1120"/>
          <w:cols w:num="2" w:equalWidth="0">
            <w:col w:w="4464" w:space="576"/>
            <w:col w:w="4600"/>
          </w:cols>
        </w:sectPr>
      </w:pPr>
    </w:p>
    <w:p>
      <w:pPr>
        <w:pStyle w:val="BodyText"/>
        <w:numPr>
          <w:ilvl w:val="0"/>
          <w:numId w:val="13"/>
        </w:numPr>
        <w:tabs>
          <w:tab w:pos="500" w:val="left" w:leader="none"/>
        </w:tabs>
        <w:spacing w:line="240" w:lineRule="auto" w:before="59"/>
        <w:ind w:left="500" w:right="0" w:hanging="360"/>
        <w:jc w:val="both"/>
      </w:pP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storag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requ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remen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for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cto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ov</w:t>
      </w:r>
      <w:r>
        <w:rPr>
          <w:b w:val="0"/>
          <w:bCs w:val="0"/>
          <w:spacing w:val="-1"/>
          <w:w w:val="100"/>
        </w:rPr>
        <w:t>ide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manufacture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•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  <w:position w:val="7"/>
          <w:sz w:val="14"/>
          <w:szCs w:val="14"/>
        </w:rPr>
        <w:t>2</w:t>
      </w:r>
      <w:r>
        <w:rPr>
          <w:b w:val="0"/>
          <w:bCs w:val="0"/>
          <w:spacing w:val="0"/>
          <w:w w:val="100"/>
          <w:position w:val="0"/>
        </w:rPr>
        <w:t>;</w:t>
      </w:r>
      <w:r>
        <w:rPr>
          <w:b w:val="0"/>
          <w:bCs w:val="0"/>
          <w:spacing w:val="26"/>
          <w:w w:val="100"/>
          <w:position w:val="0"/>
        </w:rPr>
        <w:t> </w:t>
      </w:r>
      <w:r>
        <w:rPr>
          <w:b w:val="0"/>
          <w:bCs w:val="0"/>
          <w:spacing w:val="-1"/>
          <w:w w:val="100"/>
          <w:position w:val="0"/>
        </w:rPr>
        <w:t>ther</w:t>
      </w:r>
      <w:r>
        <w:rPr>
          <w:b w:val="0"/>
          <w:bCs w:val="0"/>
          <w:spacing w:val="0"/>
          <w:w w:val="100"/>
          <w:position w:val="0"/>
        </w:rPr>
        <w:t>e</w:t>
      </w:r>
      <w:r>
        <w:rPr>
          <w:b w:val="0"/>
          <w:bCs w:val="0"/>
          <w:spacing w:val="-1"/>
          <w:w w:val="100"/>
          <w:position w:val="0"/>
        </w:rPr>
        <w:t>f</w:t>
      </w:r>
      <w:r>
        <w:rPr>
          <w:b w:val="0"/>
          <w:bCs w:val="0"/>
          <w:spacing w:val="-1"/>
          <w:w w:val="100"/>
          <w:position w:val="0"/>
        </w:rPr>
        <w:t>or</w:t>
      </w:r>
      <w:r>
        <w:rPr>
          <w:b w:val="0"/>
          <w:bCs w:val="0"/>
          <w:spacing w:val="0"/>
          <w:w w:val="100"/>
          <w:position w:val="0"/>
        </w:rPr>
        <w:t>e</w:t>
      </w:r>
      <w:r>
        <w:rPr>
          <w:b w:val="0"/>
          <w:bCs w:val="0"/>
          <w:spacing w:val="0"/>
          <w:w w:val="100"/>
          <w:position w:val="0"/>
        </w:rPr>
        <w:t>,</w:t>
      </w:r>
      <w:r>
        <w:rPr>
          <w:b w:val="0"/>
          <w:bCs w:val="0"/>
          <w:spacing w:val="27"/>
          <w:w w:val="100"/>
          <w:position w:val="0"/>
        </w:rPr>
        <w:t> </w:t>
      </w:r>
      <w:r>
        <w:rPr>
          <w:b w:val="0"/>
          <w:bCs w:val="0"/>
          <w:spacing w:val="-1"/>
          <w:w w:val="100"/>
          <w:position w:val="0"/>
        </w:rPr>
        <w:t>comput</w:t>
      </w:r>
      <w:r>
        <w:rPr>
          <w:b w:val="0"/>
          <w:bCs w:val="0"/>
          <w:spacing w:val="0"/>
          <w:w w:val="100"/>
          <w:position w:val="0"/>
        </w:rPr>
        <w:t>e</w:t>
      </w:r>
      <w:r>
        <w:rPr>
          <w:b w:val="0"/>
          <w:bCs w:val="0"/>
          <w:spacing w:val="27"/>
          <w:w w:val="100"/>
          <w:position w:val="0"/>
        </w:rPr>
        <w:t> </w:t>
      </w:r>
      <w:r>
        <w:rPr>
          <w:b w:val="0"/>
          <w:bCs w:val="0"/>
          <w:spacing w:val="0"/>
          <w:w w:val="100"/>
          <w:position w:val="0"/>
        </w:rPr>
        <w:t>E</w:t>
      </w:r>
      <w:r>
        <w:rPr>
          <w:b w:val="0"/>
          <w:bCs w:val="0"/>
          <w:spacing w:val="25"/>
          <w:w w:val="100"/>
          <w:position w:val="0"/>
        </w:rPr>
        <w:t> </w:t>
      </w:r>
      <w:r>
        <w:rPr>
          <w:b w:val="0"/>
          <w:bCs w:val="0"/>
          <w:spacing w:val="0"/>
          <w:w w:val="100"/>
          <w:position w:val="0"/>
        </w:rPr>
        <w:t>=</w:t>
      </w:r>
      <w:r>
        <w:rPr>
          <w:b w:val="0"/>
          <w:bCs w:val="0"/>
          <w:spacing w:val="0"/>
          <w:w w:val="99"/>
          <w:position w:val="0"/>
        </w:rPr>
        <w:t> </w:t>
      </w:r>
      <w:r>
        <w:rPr>
          <w:b w:val="0"/>
          <w:bCs w:val="0"/>
          <w:spacing w:val="49"/>
          <w:w w:val="100"/>
          <w:position w:val="0"/>
        </w:rPr>
        <w:t>L</w:t>
      </w:r>
      <w:r>
        <w:rPr>
          <w:b w:val="0"/>
          <w:bCs w:val="0"/>
          <w:spacing w:val="0"/>
          <w:w w:val="100"/>
          <w:position w:val="0"/>
        </w:rPr>
        <w:t>•</w:t>
      </w:r>
      <w:r>
        <w:rPr>
          <w:b w:val="0"/>
          <w:bCs w:val="0"/>
          <w:spacing w:val="-2"/>
          <w:w w:val="100"/>
          <w:position w:val="0"/>
        </w:rPr>
        <w:t> </w:t>
      </w:r>
      <w:r>
        <w:rPr>
          <w:b w:val="0"/>
          <w:bCs w:val="0"/>
          <w:spacing w:val="0"/>
          <w:w w:val="100"/>
          <w:position w:val="0"/>
        </w:rPr>
        <w:t>I</w:t>
      </w:r>
      <w:r>
        <w:rPr>
          <w:b w:val="0"/>
          <w:bCs w:val="0"/>
          <w:spacing w:val="-1"/>
          <w:w w:val="100"/>
          <w:position w:val="7"/>
          <w:sz w:val="14"/>
          <w:szCs w:val="14"/>
        </w:rPr>
        <w:t>2</w:t>
      </w:r>
      <w:r>
        <w:rPr>
          <w:b w:val="0"/>
          <w:bCs w:val="0"/>
          <w:spacing w:val="0"/>
          <w:w w:val="100"/>
          <w:position w:val="0"/>
        </w:rPr>
        <w:t>,</w:t>
      </w:r>
      <w:r>
        <w:rPr>
          <w:b w:val="0"/>
          <w:bCs w:val="0"/>
          <w:spacing w:val="15"/>
          <w:w w:val="100"/>
          <w:position w:val="0"/>
        </w:rPr>
        <w:t> </w:t>
      </w:r>
      <w:r>
        <w:rPr>
          <w:b w:val="0"/>
          <w:bCs w:val="0"/>
          <w:spacing w:val="-1"/>
          <w:w w:val="100"/>
          <w:position w:val="0"/>
        </w:rPr>
        <w:t>wher</w:t>
      </w:r>
      <w:r>
        <w:rPr>
          <w:b w:val="0"/>
          <w:bCs w:val="0"/>
          <w:spacing w:val="0"/>
          <w:w w:val="100"/>
          <w:position w:val="0"/>
        </w:rPr>
        <w:t>e</w:t>
      </w:r>
      <w:r>
        <w:rPr>
          <w:b w:val="0"/>
          <w:bCs w:val="0"/>
          <w:spacing w:val="15"/>
          <w:w w:val="100"/>
          <w:position w:val="0"/>
        </w:rPr>
        <w:t> </w:t>
      </w:r>
      <w:r>
        <w:rPr>
          <w:b w:val="0"/>
          <w:bCs w:val="0"/>
          <w:spacing w:val="0"/>
          <w:w w:val="100"/>
          <w:position w:val="0"/>
        </w:rPr>
        <w:t>L</w:t>
      </w:r>
      <w:r>
        <w:rPr>
          <w:b w:val="0"/>
          <w:bCs w:val="0"/>
          <w:spacing w:val="15"/>
          <w:w w:val="100"/>
          <w:position w:val="0"/>
        </w:rPr>
        <w:t> </w:t>
      </w:r>
      <w:r>
        <w:rPr>
          <w:b w:val="0"/>
          <w:bCs w:val="0"/>
          <w:spacing w:val="0"/>
          <w:w w:val="100"/>
          <w:position w:val="0"/>
        </w:rPr>
        <w:t>is</w:t>
      </w:r>
      <w:r>
        <w:rPr>
          <w:b w:val="0"/>
          <w:bCs w:val="0"/>
          <w:spacing w:val="14"/>
          <w:w w:val="100"/>
          <w:position w:val="0"/>
        </w:rPr>
        <w:t> </w:t>
      </w:r>
      <w:r>
        <w:rPr>
          <w:b w:val="0"/>
          <w:bCs w:val="0"/>
          <w:spacing w:val="-1"/>
          <w:w w:val="100"/>
          <w:position w:val="0"/>
        </w:rPr>
        <w:t>th</w:t>
      </w:r>
      <w:r>
        <w:rPr>
          <w:b w:val="0"/>
          <w:bCs w:val="0"/>
          <w:spacing w:val="0"/>
          <w:w w:val="100"/>
          <w:position w:val="0"/>
        </w:rPr>
        <w:t>e</w:t>
      </w:r>
      <w:r>
        <w:rPr>
          <w:b w:val="0"/>
          <w:bCs w:val="0"/>
          <w:spacing w:val="16"/>
          <w:w w:val="100"/>
          <w:position w:val="0"/>
        </w:rPr>
        <w:t> </w:t>
      </w:r>
      <w:r>
        <w:rPr>
          <w:b w:val="0"/>
          <w:bCs w:val="0"/>
          <w:spacing w:val="-1"/>
          <w:w w:val="100"/>
          <w:position w:val="0"/>
        </w:rPr>
        <w:t>ind</w:t>
      </w:r>
      <w:r>
        <w:rPr>
          <w:b w:val="0"/>
          <w:bCs w:val="0"/>
          <w:spacing w:val="0"/>
          <w:w w:val="100"/>
          <w:position w:val="0"/>
        </w:rPr>
        <w:t>u</w:t>
      </w:r>
      <w:r>
        <w:rPr>
          <w:b w:val="0"/>
          <w:bCs w:val="0"/>
          <w:spacing w:val="-1"/>
          <w:w w:val="100"/>
          <w:position w:val="0"/>
        </w:rPr>
        <w:t>c</w:t>
      </w:r>
      <w:r>
        <w:rPr>
          <w:b w:val="0"/>
          <w:bCs w:val="0"/>
          <w:spacing w:val="-5"/>
          <w:w w:val="100"/>
          <w:position w:val="0"/>
        </w:rPr>
        <w:t>t</w:t>
      </w:r>
      <w:r>
        <w:rPr>
          <w:b w:val="0"/>
          <w:bCs w:val="0"/>
          <w:spacing w:val="-1"/>
          <w:w w:val="100"/>
          <w:position w:val="0"/>
        </w:rPr>
        <w:t>a</w:t>
      </w:r>
      <w:r>
        <w:rPr>
          <w:b w:val="0"/>
          <w:bCs w:val="0"/>
          <w:spacing w:val="0"/>
          <w:w w:val="100"/>
          <w:position w:val="0"/>
        </w:rPr>
        <w:t>n</w:t>
      </w:r>
      <w:r>
        <w:rPr>
          <w:b w:val="0"/>
          <w:bCs w:val="0"/>
          <w:spacing w:val="-1"/>
          <w:w w:val="100"/>
          <w:position w:val="0"/>
        </w:rPr>
        <w:t>c</w:t>
      </w:r>
      <w:r>
        <w:rPr>
          <w:b w:val="0"/>
          <w:bCs w:val="0"/>
          <w:spacing w:val="0"/>
          <w:w w:val="100"/>
          <w:position w:val="0"/>
        </w:rPr>
        <w:t>e</w:t>
      </w:r>
      <w:r>
        <w:rPr>
          <w:b w:val="0"/>
          <w:bCs w:val="0"/>
          <w:spacing w:val="15"/>
          <w:w w:val="100"/>
          <w:position w:val="0"/>
        </w:rPr>
        <w:t> </w:t>
      </w:r>
      <w:r>
        <w:rPr>
          <w:b w:val="0"/>
          <w:bCs w:val="0"/>
          <w:spacing w:val="-1"/>
          <w:w w:val="100"/>
          <w:position w:val="0"/>
        </w:rPr>
        <w:t>valu</w:t>
      </w:r>
      <w:r>
        <w:rPr>
          <w:b w:val="0"/>
          <w:bCs w:val="0"/>
          <w:spacing w:val="0"/>
          <w:w w:val="100"/>
          <w:position w:val="0"/>
        </w:rPr>
        <w:t>e</w:t>
      </w:r>
      <w:r>
        <w:rPr>
          <w:b w:val="0"/>
          <w:bCs w:val="0"/>
          <w:spacing w:val="16"/>
          <w:w w:val="100"/>
          <w:position w:val="0"/>
        </w:rPr>
        <w:t> </w:t>
      </w:r>
      <w:r>
        <w:rPr>
          <w:b w:val="0"/>
          <w:bCs w:val="0"/>
          <w:spacing w:val="-1"/>
          <w:w w:val="100"/>
          <w:position w:val="0"/>
        </w:rPr>
        <w:t>an</w:t>
      </w:r>
      <w:r>
        <w:rPr>
          <w:b w:val="0"/>
          <w:bCs w:val="0"/>
          <w:spacing w:val="0"/>
          <w:w w:val="100"/>
          <w:position w:val="0"/>
        </w:rPr>
        <w:t>d</w:t>
      </w:r>
      <w:r>
        <w:rPr>
          <w:b w:val="0"/>
          <w:bCs w:val="0"/>
          <w:spacing w:val="15"/>
          <w:w w:val="100"/>
          <w:position w:val="0"/>
        </w:rPr>
        <w:t> </w:t>
      </w:r>
      <w:r>
        <w:rPr>
          <w:b w:val="0"/>
          <w:bCs w:val="0"/>
          <w:spacing w:val="0"/>
          <w:w w:val="100"/>
          <w:position w:val="0"/>
        </w:rPr>
        <w:t>I</w:t>
      </w:r>
      <w:r>
        <w:rPr>
          <w:b w:val="0"/>
          <w:bCs w:val="0"/>
          <w:spacing w:val="15"/>
          <w:w w:val="100"/>
          <w:position w:val="0"/>
        </w:rPr>
        <w:t> </w:t>
      </w:r>
      <w:r>
        <w:rPr>
          <w:b w:val="0"/>
          <w:bCs w:val="0"/>
          <w:spacing w:val="-1"/>
          <w:w w:val="100"/>
          <w:position w:val="0"/>
        </w:rPr>
        <w:t>is</w:t>
      </w:r>
      <w:r>
        <w:rPr>
          <w:b w:val="0"/>
          <w:bCs w:val="0"/>
          <w:spacing w:val="-1"/>
          <w:w w:val="100"/>
          <w:position w:val="0"/>
        </w:rPr>
        <w:t> </w:t>
      </w:r>
      <w:r>
        <w:rPr>
          <w:b w:val="0"/>
          <w:bCs w:val="0"/>
          <w:spacing w:val="-1"/>
          <w:w w:val="100"/>
          <w:position w:val="0"/>
        </w:rPr>
        <w:t>t</w:t>
      </w:r>
      <w:r>
        <w:rPr>
          <w:b w:val="0"/>
          <w:bCs w:val="0"/>
          <w:spacing w:val="0"/>
          <w:w w:val="100"/>
          <w:position w:val="0"/>
        </w:rPr>
        <w:t>h</w:t>
      </w:r>
      <w:r>
        <w:rPr>
          <w:b w:val="0"/>
          <w:bCs w:val="0"/>
          <w:spacing w:val="0"/>
          <w:w w:val="100"/>
          <w:position w:val="0"/>
        </w:rPr>
        <w:t>e</w:t>
      </w:r>
      <w:r>
        <w:rPr>
          <w:b w:val="0"/>
          <w:bCs w:val="0"/>
          <w:spacing w:val="-3"/>
          <w:w w:val="100"/>
          <w:position w:val="0"/>
        </w:rPr>
        <w:t> </w:t>
      </w:r>
      <w:r>
        <w:rPr>
          <w:b w:val="0"/>
          <w:bCs w:val="0"/>
          <w:spacing w:val="-1"/>
          <w:w w:val="100"/>
          <w:position w:val="0"/>
        </w:rPr>
        <w:t>D</w:t>
      </w:r>
      <w:r>
        <w:rPr>
          <w:b w:val="0"/>
          <w:bCs w:val="0"/>
          <w:spacing w:val="0"/>
          <w:w w:val="100"/>
          <w:position w:val="0"/>
        </w:rPr>
        <w:t>C</w:t>
      </w:r>
      <w:r>
        <w:rPr>
          <w:b w:val="0"/>
          <w:bCs w:val="0"/>
          <w:spacing w:val="-2"/>
          <w:w w:val="100"/>
          <w:position w:val="0"/>
        </w:rPr>
        <w:t> </w:t>
      </w:r>
      <w:r>
        <w:rPr>
          <w:b w:val="0"/>
          <w:bCs w:val="0"/>
          <w:spacing w:val="-1"/>
          <w:w w:val="100"/>
          <w:position w:val="0"/>
        </w:rPr>
        <w:t>curre</w:t>
      </w:r>
      <w:r>
        <w:rPr>
          <w:b w:val="0"/>
          <w:bCs w:val="0"/>
          <w:spacing w:val="0"/>
          <w:w w:val="100"/>
          <w:position w:val="0"/>
        </w:rPr>
        <w:t>n</w:t>
      </w:r>
      <w:r>
        <w:rPr>
          <w:b w:val="0"/>
          <w:bCs w:val="0"/>
          <w:spacing w:val="0"/>
          <w:w w:val="100"/>
          <w:position w:val="0"/>
        </w:rPr>
        <w:t>t</w:t>
      </w:r>
      <w:r>
        <w:rPr>
          <w:b w:val="0"/>
          <w:bCs w:val="0"/>
          <w:spacing w:val="-3"/>
          <w:w w:val="100"/>
          <w:position w:val="0"/>
        </w:rPr>
        <w:t> </w:t>
      </w:r>
      <w:r>
        <w:rPr>
          <w:b w:val="0"/>
          <w:bCs w:val="0"/>
          <w:spacing w:val="-1"/>
          <w:w w:val="100"/>
          <w:position w:val="0"/>
        </w:rPr>
        <w:t>flow</w:t>
      </w:r>
      <w:r>
        <w:rPr>
          <w:b w:val="0"/>
          <w:bCs w:val="0"/>
          <w:spacing w:val="0"/>
          <w:w w:val="100"/>
          <w:position w:val="0"/>
        </w:rPr>
        <w:t>i</w:t>
      </w:r>
      <w:r>
        <w:rPr>
          <w:b w:val="0"/>
          <w:bCs w:val="0"/>
          <w:spacing w:val="-1"/>
          <w:w w:val="100"/>
          <w:position w:val="0"/>
        </w:rPr>
        <w:t>n</w:t>
      </w:r>
      <w:r>
        <w:rPr>
          <w:b w:val="0"/>
          <w:bCs w:val="0"/>
          <w:spacing w:val="0"/>
          <w:w w:val="100"/>
          <w:position w:val="0"/>
        </w:rPr>
        <w:t>g</w:t>
      </w:r>
      <w:r>
        <w:rPr>
          <w:b w:val="0"/>
          <w:bCs w:val="0"/>
          <w:spacing w:val="-2"/>
          <w:w w:val="100"/>
          <w:position w:val="0"/>
        </w:rPr>
        <w:t> </w:t>
      </w:r>
      <w:r>
        <w:rPr>
          <w:b w:val="0"/>
          <w:bCs w:val="0"/>
          <w:spacing w:val="-1"/>
          <w:w w:val="100"/>
          <w:position w:val="0"/>
        </w:rPr>
        <w:t>thro</w:t>
      </w:r>
      <w:r>
        <w:rPr>
          <w:b w:val="0"/>
          <w:bCs w:val="0"/>
          <w:spacing w:val="0"/>
          <w:w w:val="100"/>
          <w:position w:val="0"/>
        </w:rPr>
        <w:t>u</w:t>
      </w:r>
      <w:r>
        <w:rPr>
          <w:b w:val="0"/>
          <w:bCs w:val="0"/>
          <w:spacing w:val="-1"/>
          <w:w w:val="100"/>
          <w:position w:val="0"/>
        </w:rPr>
        <w:t>g</w:t>
      </w:r>
      <w:r>
        <w:rPr>
          <w:b w:val="0"/>
          <w:bCs w:val="0"/>
          <w:spacing w:val="0"/>
          <w:w w:val="100"/>
          <w:position w:val="0"/>
        </w:rPr>
        <w:t>h</w:t>
      </w:r>
      <w:r>
        <w:rPr>
          <w:b w:val="0"/>
          <w:bCs w:val="0"/>
          <w:spacing w:val="-3"/>
          <w:w w:val="100"/>
          <w:position w:val="0"/>
        </w:rPr>
        <w:t> </w:t>
      </w:r>
      <w:r>
        <w:rPr>
          <w:b w:val="0"/>
          <w:bCs w:val="0"/>
          <w:spacing w:val="-1"/>
          <w:w w:val="100"/>
          <w:position w:val="0"/>
        </w:rPr>
        <w:t>th</w:t>
      </w:r>
      <w:r>
        <w:rPr>
          <w:b w:val="0"/>
          <w:bCs w:val="0"/>
          <w:spacing w:val="0"/>
          <w:w w:val="100"/>
          <w:position w:val="0"/>
        </w:rPr>
        <w:t>e</w:t>
      </w:r>
      <w:r>
        <w:rPr>
          <w:b w:val="0"/>
          <w:bCs w:val="0"/>
          <w:spacing w:val="-2"/>
          <w:w w:val="100"/>
          <w:position w:val="0"/>
        </w:rPr>
        <w:t> </w:t>
      </w:r>
      <w:r>
        <w:rPr>
          <w:b w:val="0"/>
          <w:bCs w:val="0"/>
          <w:spacing w:val="-1"/>
          <w:w w:val="100"/>
          <w:position w:val="0"/>
        </w:rPr>
        <w:t>i</w:t>
      </w:r>
      <w:r>
        <w:rPr>
          <w:b w:val="0"/>
          <w:bCs w:val="0"/>
          <w:spacing w:val="0"/>
          <w:w w:val="100"/>
          <w:position w:val="0"/>
        </w:rPr>
        <w:t>n</w:t>
      </w:r>
      <w:r>
        <w:rPr>
          <w:b w:val="0"/>
          <w:bCs w:val="0"/>
          <w:spacing w:val="-1"/>
          <w:w w:val="100"/>
          <w:position w:val="0"/>
        </w:rPr>
        <w:t>ducto</w:t>
      </w:r>
      <w:r>
        <w:rPr>
          <w:b w:val="0"/>
          <w:bCs w:val="0"/>
          <w:spacing w:val="-10"/>
          <w:w w:val="100"/>
          <w:position w:val="0"/>
        </w:rPr>
        <w:t>r</w:t>
      </w:r>
      <w:r>
        <w:rPr>
          <w:b w:val="0"/>
          <w:bCs w:val="0"/>
          <w:spacing w:val="0"/>
          <w:w w:val="100"/>
          <w:position w:val="0"/>
        </w:rPr>
        <w:t>.</w:t>
      </w:r>
      <w:r>
        <w:rPr>
          <w:b w:val="0"/>
          <w:bCs w:val="0"/>
          <w:spacing w:val="-3"/>
          <w:w w:val="100"/>
          <w:position w:val="0"/>
        </w:rPr>
        <w:t> </w:t>
      </w:r>
      <w:r>
        <w:rPr>
          <w:b w:val="0"/>
          <w:bCs w:val="0"/>
          <w:spacing w:val="0"/>
          <w:w w:val="100"/>
          <w:position w:val="0"/>
        </w:rPr>
        <w:t>F</w:t>
      </w:r>
      <w:r>
        <w:rPr>
          <w:b w:val="0"/>
          <w:bCs w:val="0"/>
          <w:spacing w:val="-1"/>
          <w:w w:val="100"/>
          <w:position w:val="0"/>
        </w:rPr>
        <w:t>o</w:t>
      </w:r>
      <w:r>
        <w:rPr>
          <w:b w:val="0"/>
          <w:bCs w:val="0"/>
          <w:spacing w:val="0"/>
          <w:w w:val="100"/>
          <w:position w:val="0"/>
        </w:rPr>
        <w:t>r</w:t>
      </w:r>
      <w:r>
        <w:rPr>
          <w:b w:val="0"/>
          <w:bCs w:val="0"/>
          <w:spacing w:val="0"/>
          <w:w w:val="100"/>
          <w:position w:val="0"/>
        </w:rPr>
        <w:t> </w:t>
      </w:r>
      <w:r>
        <w:rPr>
          <w:b w:val="0"/>
          <w:bCs w:val="0"/>
          <w:spacing w:val="-1"/>
          <w:w w:val="100"/>
          <w:position w:val="0"/>
        </w:rPr>
        <w:t>examp</w:t>
      </w:r>
      <w:r>
        <w:rPr>
          <w:b w:val="0"/>
          <w:bCs w:val="0"/>
          <w:spacing w:val="0"/>
          <w:w w:val="100"/>
          <w:position w:val="0"/>
        </w:rPr>
        <w:t>l</w:t>
      </w:r>
      <w:r>
        <w:rPr>
          <w:b w:val="0"/>
          <w:bCs w:val="0"/>
          <w:spacing w:val="-1"/>
          <w:w w:val="100"/>
          <w:position w:val="0"/>
        </w:rPr>
        <w:t>e</w:t>
      </w:r>
      <w:r>
        <w:rPr>
          <w:b w:val="0"/>
          <w:bCs w:val="0"/>
          <w:spacing w:val="0"/>
          <w:w w:val="100"/>
          <w:position w:val="0"/>
        </w:rPr>
        <w:t>,</w:t>
      </w:r>
      <w:r>
        <w:rPr>
          <w:b w:val="0"/>
          <w:bCs w:val="0"/>
          <w:spacing w:val="2"/>
          <w:w w:val="100"/>
          <w:position w:val="0"/>
        </w:rPr>
        <w:t> </w:t>
      </w:r>
      <w:r>
        <w:rPr>
          <w:b w:val="0"/>
          <w:bCs w:val="0"/>
          <w:spacing w:val="-1"/>
          <w:w w:val="100"/>
          <w:position w:val="0"/>
        </w:rPr>
        <w:t>th</w:t>
      </w:r>
      <w:r>
        <w:rPr>
          <w:b w:val="0"/>
          <w:bCs w:val="0"/>
          <w:spacing w:val="0"/>
          <w:w w:val="100"/>
          <w:position w:val="0"/>
        </w:rPr>
        <w:t>e</w:t>
      </w:r>
      <w:r>
        <w:rPr>
          <w:b w:val="0"/>
          <w:bCs w:val="0"/>
          <w:spacing w:val="3"/>
          <w:w w:val="100"/>
          <w:position w:val="0"/>
        </w:rPr>
        <w:t> </w:t>
      </w:r>
      <w:r>
        <w:rPr>
          <w:b w:val="0"/>
          <w:bCs w:val="0"/>
          <w:spacing w:val="-1"/>
          <w:w w:val="100"/>
          <w:position w:val="0"/>
        </w:rPr>
        <w:t>requ</w:t>
      </w:r>
      <w:r>
        <w:rPr>
          <w:b w:val="0"/>
          <w:bCs w:val="0"/>
          <w:spacing w:val="0"/>
          <w:w w:val="100"/>
          <w:position w:val="0"/>
        </w:rPr>
        <w:t>i</w:t>
      </w:r>
      <w:r>
        <w:rPr>
          <w:b w:val="0"/>
          <w:bCs w:val="0"/>
          <w:spacing w:val="-1"/>
          <w:w w:val="100"/>
          <w:position w:val="0"/>
        </w:rPr>
        <w:t>re</w:t>
      </w:r>
      <w:r>
        <w:rPr>
          <w:b w:val="0"/>
          <w:bCs w:val="0"/>
          <w:spacing w:val="0"/>
          <w:w w:val="100"/>
          <w:position w:val="0"/>
        </w:rPr>
        <w:t>d</w:t>
      </w:r>
      <w:r>
        <w:rPr>
          <w:b w:val="0"/>
          <w:bCs w:val="0"/>
          <w:spacing w:val="4"/>
          <w:w w:val="100"/>
          <w:position w:val="0"/>
        </w:rPr>
        <w:t> </w:t>
      </w:r>
      <w:r>
        <w:rPr>
          <w:b w:val="0"/>
          <w:bCs w:val="0"/>
          <w:spacing w:val="-1"/>
          <w:w w:val="100"/>
          <w:position w:val="0"/>
        </w:rPr>
        <w:t>ind</w:t>
      </w:r>
      <w:r>
        <w:rPr>
          <w:b w:val="0"/>
          <w:bCs w:val="0"/>
          <w:spacing w:val="0"/>
          <w:w w:val="100"/>
          <w:position w:val="0"/>
        </w:rPr>
        <w:t>u</w:t>
      </w:r>
      <w:r>
        <w:rPr>
          <w:b w:val="0"/>
          <w:bCs w:val="0"/>
          <w:spacing w:val="-1"/>
          <w:w w:val="100"/>
          <w:position w:val="0"/>
        </w:rPr>
        <w:t>c</w:t>
      </w:r>
      <w:r>
        <w:rPr>
          <w:b w:val="0"/>
          <w:bCs w:val="0"/>
          <w:spacing w:val="-5"/>
          <w:w w:val="100"/>
          <w:position w:val="0"/>
        </w:rPr>
        <w:t>t</w:t>
      </w:r>
      <w:r>
        <w:rPr>
          <w:b w:val="0"/>
          <w:bCs w:val="0"/>
          <w:spacing w:val="0"/>
          <w:w w:val="100"/>
          <w:position w:val="0"/>
        </w:rPr>
        <w:t>a</w:t>
      </w:r>
      <w:r>
        <w:rPr>
          <w:b w:val="0"/>
          <w:bCs w:val="0"/>
          <w:spacing w:val="-1"/>
          <w:w w:val="100"/>
          <w:position w:val="0"/>
        </w:rPr>
        <w:t>nc</w:t>
      </w:r>
      <w:r>
        <w:rPr>
          <w:b w:val="0"/>
          <w:bCs w:val="0"/>
          <w:spacing w:val="0"/>
          <w:w w:val="100"/>
          <w:position w:val="0"/>
        </w:rPr>
        <w:t>e</w:t>
      </w:r>
      <w:r>
        <w:rPr>
          <w:b w:val="0"/>
          <w:bCs w:val="0"/>
          <w:spacing w:val="2"/>
          <w:w w:val="100"/>
          <w:position w:val="0"/>
        </w:rPr>
        <w:t> </w:t>
      </w:r>
      <w:r>
        <w:rPr>
          <w:b w:val="0"/>
          <w:bCs w:val="0"/>
          <w:spacing w:val="0"/>
          <w:w w:val="100"/>
          <w:position w:val="0"/>
        </w:rPr>
        <w:t>o</w:t>
      </w:r>
      <w:r>
        <w:rPr>
          <w:b w:val="0"/>
          <w:bCs w:val="0"/>
          <w:spacing w:val="0"/>
          <w:w w:val="100"/>
          <w:position w:val="0"/>
        </w:rPr>
        <w:t>f</w:t>
      </w:r>
      <w:r>
        <w:rPr>
          <w:b w:val="0"/>
          <w:bCs w:val="0"/>
          <w:spacing w:val="3"/>
          <w:w w:val="100"/>
          <w:position w:val="0"/>
        </w:rPr>
        <w:t> </w:t>
      </w:r>
      <w:r>
        <w:rPr>
          <w:b w:val="0"/>
          <w:bCs w:val="0"/>
          <w:spacing w:val="-1"/>
          <w:w w:val="100"/>
          <w:position w:val="0"/>
        </w:rPr>
        <w:t>50</w:t>
      </w:r>
      <w:r>
        <w:rPr>
          <w:b w:val="0"/>
          <w:bCs w:val="0"/>
          <w:spacing w:val="0"/>
          <w:w w:val="100"/>
          <w:position w:val="0"/>
        </w:rPr>
        <w:t>0</w:t>
      </w:r>
      <w:r>
        <w:rPr>
          <w:b w:val="0"/>
          <w:bCs w:val="0"/>
          <w:spacing w:val="4"/>
          <w:w w:val="100"/>
          <w:position w:val="0"/>
        </w:rPr>
        <w:t> </w:t>
      </w:r>
      <w:r>
        <w:rPr>
          <w:b w:val="0"/>
          <w:bCs w:val="0"/>
          <w:spacing w:val="-1"/>
          <w:w w:val="100"/>
          <w:position w:val="0"/>
        </w:rPr>
        <w:t>µ</w:t>
      </w:r>
      <w:r>
        <w:rPr>
          <w:b w:val="0"/>
          <w:bCs w:val="0"/>
          <w:spacing w:val="0"/>
          <w:w w:val="100"/>
          <w:position w:val="0"/>
        </w:rPr>
        <w:t>H</w:t>
      </w:r>
      <w:r>
        <w:rPr>
          <w:b w:val="0"/>
          <w:bCs w:val="0"/>
          <w:spacing w:val="3"/>
          <w:w w:val="100"/>
          <w:position w:val="0"/>
        </w:rPr>
        <w:t> </w:t>
      </w:r>
      <w:r>
        <w:rPr>
          <w:b w:val="0"/>
          <w:bCs w:val="0"/>
          <w:spacing w:val="-1"/>
          <w:w w:val="100"/>
          <w:position w:val="0"/>
        </w:rPr>
        <w:t>for</w:t>
      </w:r>
      <w:r>
        <w:rPr>
          <w:b w:val="0"/>
          <w:bCs w:val="0"/>
          <w:spacing w:val="0"/>
          <w:w w:val="100"/>
          <w:position w:val="0"/>
        </w:rPr>
      </w:r>
    </w:p>
    <w:p>
      <w:pPr>
        <w:pStyle w:val="BodyText"/>
        <w:spacing w:before="12"/>
        <w:ind w:left="500" w:right="0"/>
        <w:jc w:val="left"/>
      </w:pPr>
      <w:r>
        <w:rPr>
          <w:b w:val="0"/>
          <w:bCs w:val="0"/>
          <w:spacing w:val="0"/>
          <w:w w:val="100"/>
        </w:rPr>
        <w:t>3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am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: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=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4.</w:t>
      </w:r>
      <w:r>
        <w:rPr>
          <w:b w:val="0"/>
          <w:bCs w:val="0"/>
          <w:spacing w:val="0"/>
          <w:w w:val="100"/>
        </w:rPr>
        <w:t>5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mJ.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3"/>
        </w:numPr>
        <w:tabs>
          <w:tab w:pos="500" w:val="left" w:leader="none"/>
        </w:tabs>
        <w:spacing w:line="255" w:lineRule="auto" w:before="53"/>
        <w:ind w:left="500" w:right="0" w:hanging="360"/>
        <w:jc w:val="both"/>
      </w:pPr>
      <w:r>
        <w:rPr>
          <w:b w:val="0"/>
          <w:bCs w:val="0"/>
          <w:spacing w:val="-1"/>
          <w:w w:val="100"/>
        </w:rPr>
        <w:t>Loc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val</w:t>
      </w:r>
      <w:r>
        <w:rPr>
          <w:b w:val="0"/>
          <w:bCs w:val="0"/>
          <w:spacing w:val="0"/>
          <w:w w:val="100"/>
        </w:rPr>
        <w:t>ue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cor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lecto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chart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show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1"/>
          <w:w w:val="100"/>
        </w:rPr>
        <w:t> </w:t>
      </w:r>
      <w:hyperlink w:history="true" w:anchor="_bookmark67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3</w:t>
        </w:r>
      </w:hyperlink>
      <w:r>
        <w:rPr>
          <w:b w:val="0"/>
          <w:bCs w:val="0"/>
          <w:spacing w:val="-1"/>
          <w:w w:val="100"/>
        </w:rPr>
        <w:t>7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"/>
          <w:w w:val="100"/>
        </w:rPr>
        <w:t>ovid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by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nufacture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oll</w:t>
      </w:r>
      <w:r>
        <w:rPr>
          <w:b w:val="0"/>
          <w:bCs w:val="0"/>
          <w:spacing w:val="0"/>
          <w:w w:val="100"/>
        </w:rPr>
        <w:t>ow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1"/>
          <w:w w:val="100"/>
        </w:rPr>
        <w:t>din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intersection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wi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-1"/>
          <w:w w:val="100"/>
        </w:rPr>
        <w:t>rs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cor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size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Her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it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asse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12</w:t>
      </w:r>
      <w:r>
        <w:rPr>
          <w:b w:val="0"/>
          <w:bCs w:val="0"/>
          <w:spacing w:val="0"/>
          <w:w w:val="100"/>
        </w:rPr>
        <w:t>5µ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secti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permea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ility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sm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lles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us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55</w:t>
      </w:r>
      <w:r>
        <w:rPr>
          <w:b w:val="0"/>
          <w:bCs w:val="0"/>
          <w:spacing w:val="0"/>
          <w:w w:val="100"/>
        </w:rPr>
        <w:t>3</w:t>
      </w:r>
      <w:r>
        <w:rPr>
          <w:b w:val="0"/>
          <w:bCs w:val="0"/>
          <w:spacing w:val="-1"/>
          <w:w w:val="100"/>
        </w:rPr>
        <w:t>1</w:t>
      </w:r>
      <w:r>
        <w:rPr>
          <w:b w:val="0"/>
          <w:bCs w:val="0"/>
          <w:spacing w:val="0"/>
          <w:w w:val="100"/>
        </w:rPr>
        <w:t>0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MP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cor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tabs>
          <w:tab w:pos="321" w:val="left" w:leader="none"/>
        </w:tabs>
        <w:spacing w:line="231" w:lineRule="exact"/>
        <w:ind w:left="0" w:right="1052" w:firstLine="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>
        <w:rPr>
          <w:spacing w:val="0"/>
          <w:w w:val="10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-7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-7"/>
          <w:sz w:val="18"/>
          <w:szCs w:val="18"/>
        </w:rPr>
        <w:tab/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  <w:position w:val="6"/>
          <w:sz w:val="18"/>
          <w:szCs w:val="18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-23"/>
          <w:w w:val="100"/>
          <w:position w:val="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position w:val="0"/>
          <w:sz w:val="14"/>
          <w:szCs w:val="14"/>
        </w:rPr>
        <w:t>EQUIRE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0"/>
          <w:sz w:val="14"/>
          <w:szCs w:val="14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position w:val="0"/>
          <w:sz w:val="14"/>
          <w:szCs w:val="14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  <w:position w:val="6"/>
          <w:sz w:val="18"/>
          <w:szCs w:val="18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-5"/>
          <w:w w:val="100"/>
          <w:position w:val="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6"/>
          <w:sz w:val="18"/>
          <w:szCs w:val="18"/>
        </w:rPr>
        <w:t>10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28"/>
          <w:w w:val="100"/>
          <w:position w:val="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-7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8"/>
          <w:szCs w:val="18"/>
        </w:rPr>
      </w:r>
    </w:p>
    <w:p>
      <w:pPr>
        <w:pStyle w:val="BodyText"/>
        <w:spacing w:line="67" w:lineRule="exact"/>
        <w:ind w:left="0" w:right="797"/>
        <w:jc w:val="center"/>
        <w:rPr>
          <w:rFonts w:ascii="Times New Roman" w:hAnsi="Times New Roman" w:cs="Times New Roman" w:eastAsia="Times New Roman"/>
        </w:rPr>
      </w:pPr>
      <w:r>
        <w:rPr/>
        <w:pict>
          <v:shape style="position:absolute;margin-left:394.380005pt;margin-top:-4.5pt;width:6.00293pt;height:9pt;mso-position-horizontal-relative:page;mso-position-vertical-relative:paragraph;z-index:-10347" type="#_x0000_t202" filled="f" stroked="f">
            <v:textbox inset="0,0,0,0">
              <w:txbxContent>
                <w:p>
                  <w:pPr>
                    <w:spacing w:line="180" w:lineRule="exact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/>
                      <w:spacing w:val="0"/>
                      <w:w w:val="100"/>
                      <w:sz w:val="18"/>
                      <w:szCs w:val="18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i w:val="0"/>
                      <w:spacing w:val="0"/>
                      <w:w w:val="100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  <w:t>---------------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  <w:t>----------------</w:t>
      </w:r>
      <w:r>
        <w:rPr>
          <w:rFonts w:ascii="Times New Roman" w:hAnsi="Times New Roman" w:cs="Times New Roman" w:eastAsia="Times New Roman"/>
          <w:b w:val="0"/>
          <w:bCs w:val="0"/>
          <w:spacing w:val="-32"/>
          <w:w w:val="10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</w:rPr>
        <w:t>-------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</w:p>
    <w:p>
      <w:pPr>
        <w:spacing w:line="208" w:lineRule="exact"/>
        <w:ind w:left="0" w:right="732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7"/>
          <w:w w:val="10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position w:val="-5"/>
          <w:sz w:val="14"/>
          <w:szCs w:val="14"/>
        </w:rPr>
        <w:t>L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line="200" w:lineRule="exact" w:before="3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3" w:lineRule="exact"/>
        <w:ind w:left="0" w:right="1010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414.820007pt;margin-top:-.665166pt;width:36.88001pt;height:24.94pt;mso-position-horizontal-relative:page;mso-position-vertical-relative:paragraph;z-index:-10351" coordorigin="8296,-13" coordsize="738,499">
            <v:group style="position:absolute;left:8416;top:-3;width:613;height:2" coordorigin="8416,-3" coordsize="613,2">
              <v:shape style="position:absolute;left:8416;top:-3;width:613;height:2" coordorigin="8416,-3" coordsize="613,0" path="m8416,-3l9029,-3e" filled="f" stroked="t" strokeweight=".520040pt" strokecolor="#000000">
                <v:path arrowok="t"/>
              </v:shape>
            </v:group>
            <v:group style="position:absolute;left:8362;top:471;width:8;height:5" coordorigin="8362,471" coordsize="8,5">
              <v:shape style="position:absolute;left:8362;top:471;width:8;height:5" coordorigin="8362,471" coordsize="8,5" path="m8362,473l8370,473e" filled="f" stroked="t" strokeweight=".34pt" strokecolor="#000000">
                <v:path arrowok="t"/>
              </v:shape>
            </v:group>
            <v:group style="position:absolute;left:8362;top:-3;width:62;height:475" coordorigin="8362,-3" coordsize="62,475">
              <v:shape style="position:absolute;left:8362;top:-3;width:62;height:475" coordorigin="8362,-3" coordsize="62,475" path="m8416,-3l8362,471,8370,472,8424,-2,8416,-3xe" filled="t" fillcolor="#000000" stroked="f">
                <v:path arrowok="t"/>
                <v:fill type="solid"/>
              </v:shape>
            </v:group>
            <v:group style="position:absolute;left:8362;top:469;width:10;height:6" coordorigin="8362,469" coordsize="10,6">
              <v:shape style="position:absolute;left:8362;top:469;width:10;height:6" coordorigin="8362,469" coordsize="10,6" path="m8370,469l8362,472,8363,475,8371,473,8370,469xe" filled="t" fillcolor="#000000" stroked="f">
                <v:path arrowok="t"/>
                <v:fill type="solid"/>
              </v:shape>
            </v:group>
            <v:group style="position:absolute;left:8326;top:330;width:44;height:142" coordorigin="8326,330" coordsize="44,142">
              <v:shape style="position:absolute;left:8326;top:330;width:44;height:142" coordorigin="8326,330" coordsize="44,142" path="m8329,330l8326,345,8326,347,8362,472,8370,469,8334,345,8329,330xe" filled="t" fillcolor="#000000" stroked="f">
                <v:path arrowok="t"/>
                <v:fill type="solid"/>
              </v:shape>
            </v:group>
            <v:group style="position:absolute;left:8306;top:407;width:10;height:6" coordorigin="8306,407" coordsize="10,6">
              <v:shape style="position:absolute;left:8306;top:407;width:10;height:6" coordorigin="8306,407" coordsize="10,6" path="m8308,407l8306,411,8315,413,8316,409,8308,407xe" filled="t" fillcolor="#000000" stroked="f">
                <v:path arrowok="t"/>
                <v:fill type="solid"/>
              </v:shape>
            </v:group>
            <v:group style="position:absolute;left:8308;top:345;width:26;height:65" coordorigin="8308,345" coordsize="26,65">
              <v:shape style="position:absolute;left:8308;top:345;width:26;height:65" coordorigin="8308,345" coordsize="26,65" path="m8326,345l8308,407,8316,409,8334,347,8326,345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10"/>
          <w:sz w:val="14"/>
          <w:szCs w:val="14"/>
        </w:rPr>
        <w:t>6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14"/>
          <w:szCs w:val="14"/>
        </w:rPr>
      </w:r>
    </w:p>
    <w:p>
      <w:pPr>
        <w:pStyle w:val="BodyText"/>
        <w:tabs>
          <w:tab w:pos="707" w:val="left" w:leader="none"/>
        </w:tabs>
        <w:spacing w:line="120" w:lineRule="exact"/>
        <w:ind w:left="180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"/>
          <w:w w:val="100"/>
        </w:rPr>
        <w:t>0.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4"/>
          <w:w w:val="100"/>
        </w:rPr>
        <w:t> 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0"/>
          <w:w w:val="100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i w:val="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2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30"/>
          <w:w w:val="100"/>
          <w:position w:val="1"/>
        </w:rPr>
        <w:t>-----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44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</w:rPr>
      </w:r>
    </w:p>
    <w:p>
      <w:pPr>
        <w:pStyle w:val="BodyText"/>
        <w:spacing w:line="148" w:lineRule="exact"/>
        <w:ind w:left="0" w:right="1009"/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90</w:t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4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4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4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18"/>
          <w:szCs w:val="18"/>
        </w:rPr>
        <w:t>75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20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10"/>
          <w:w w:val="100"/>
          <w:sz w:val="18"/>
          <w:szCs w:val="18"/>
        </w:rPr>
        <w:t>turns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18"/>
          <w:szCs w:val="18"/>
        </w:rPr>
      </w:r>
    </w:p>
    <w:p>
      <w:pPr>
        <w:spacing w:line="180" w:lineRule="exact" w:before="9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277" w:lineRule="exact"/>
        <w:ind w:left="191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spacing w:val="-90"/>
          <w:w w:val="100"/>
          <w:position w:val="10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-30"/>
          <w:w w:val="100"/>
          <w:position w:val="1"/>
        </w:rPr>
        <w:t>------</w:t>
      </w:r>
      <w:r>
        <w:rPr>
          <w:rFonts w:ascii="Times New Roman" w:hAnsi="Times New Roman" w:cs="Times New Roman" w:eastAsia="Times New Roman"/>
          <w:b w:val="0"/>
          <w:bCs w:val="0"/>
          <w:spacing w:val="-60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16"/>
          <w:w w:val="100"/>
          <w:position w:val="10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76"/>
          <w:w w:val="100"/>
          <w:position w:val="10"/>
        </w:rPr>
        <w:t>8</w:t>
      </w:r>
      <w:r>
        <w:rPr>
          <w:rFonts w:ascii="Times New Roman" w:hAnsi="Times New Roman" w:cs="Times New Roman" w:eastAsia="Times New Roman"/>
          <w:b w:val="0"/>
          <w:bCs w:val="0"/>
          <w:spacing w:val="-45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position w:val="1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  <w:position w:val="0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</w:rPr>
        <w:t>75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position w:val="0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  <w:position w:val="0"/>
        </w:rPr>
        <w:t>⋅</w:t>
      </w:r>
      <w:r>
        <w:rPr>
          <w:rFonts w:ascii="Segoe UI Symbol" w:hAnsi="Segoe UI Symbol" w:cs="Segoe UI Symbol" w:eastAsia="Segoe UI Symbol"/>
          <w:b w:val="0"/>
          <w:bCs w:val="0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</w:rPr>
        <w:t>=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</w:rPr>
        <w:t>50.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</w:rPr>
        <w:t>4</w:t>
      </w:r>
    </w:p>
    <w:p>
      <w:pPr>
        <w:pStyle w:val="BodyText"/>
        <w:spacing w:line="148" w:lineRule="exact"/>
        <w:ind w:left="21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125</w:t>
      </w:r>
    </w:p>
    <w:p>
      <w:pPr>
        <w:spacing w:line="150" w:lineRule="exact" w:before="4"/>
        <w:rPr>
          <w:sz w:val="15"/>
          <w:szCs w:val="15"/>
        </w:rPr>
      </w:pPr>
      <w:r>
        <w:rPr>
          <w:sz w:val="15"/>
          <w:szCs w:val="15"/>
        </w:rPr>
      </w:r>
    </w:p>
    <w:p>
      <w:pPr>
        <w:ind w:left="14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42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44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18"/>
          <w:szCs w:val="18"/>
        </w:rPr>
        <w:t>89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type w:val="continuous"/>
          <w:pgSz w:w="12240" w:h="15840"/>
          <w:pgMar w:top="1320" w:bottom="760" w:left="1480" w:right="1120"/>
          <w:cols w:num="2" w:equalWidth="0">
            <w:col w:w="4280" w:space="1951"/>
            <w:col w:w="3409"/>
          </w:cols>
        </w:sectPr>
      </w:pPr>
    </w:p>
    <w:p>
      <w:pPr>
        <w:spacing w:line="160" w:lineRule="exact" w:before="1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after="0" w:line="160" w:lineRule="exact"/>
        <w:rPr>
          <w:sz w:val="16"/>
          <w:szCs w:val="16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pStyle w:val="Heading3"/>
        <w:tabs>
          <w:tab w:pos="1724" w:val="left" w:leader="none"/>
        </w:tabs>
        <w:spacing w:before="74"/>
        <w:ind w:right="0"/>
        <w:jc w:val="left"/>
        <w:rPr>
          <w:b w:val="0"/>
          <w:bCs w:val="0"/>
        </w:rPr>
      </w:pPr>
      <w:r>
        <w:rPr/>
        <w:pict>
          <v:group style="position:absolute;margin-left:80.710007pt;margin-top:16.15024pt;width:468.579995pt;height:261.939995pt;mso-position-horizontal-relative:page;mso-position-vertical-relative:paragraph;z-index:-10348" coordorigin="1614,323" coordsize="9372,5239">
            <v:group style="position:absolute;left:1625;top:334;width:9355;height:2" coordorigin="1625,334" coordsize="9355,2">
              <v:shape style="position:absolute;left:1625;top:334;width:9355;height:2" coordorigin="1625,334" coordsize="9355,0" path="m1625,334l10980,334e" filled="f" stroked="t" strokeweight=".58001pt" strokecolor="#000000">
                <v:path arrowok="t"/>
              </v:shape>
            </v:group>
            <v:group style="position:absolute;left:10975;top:334;width:2;height:5222" coordorigin="10975,334" coordsize="2,5222">
              <v:shape style="position:absolute;left:10975;top:334;width:2;height:5222" coordorigin="10975,334" coordsize="0,5222" path="m10975,334l10975,5556e" filled="f" stroked="t" strokeweight=".579980pt" strokecolor="#000000">
                <v:path arrowok="t"/>
              </v:shape>
            </v:group>
            <v:group style="position:absolute;left:1620;top:5551;width:9355;height:2" coordorigin="1620,5551" coordsize="9355,2">
              <v:shape style="position:absolute;left:1620;top:5551;width:9355;height:2" coordorigin="1620,5551" coordsize="9355,0" path="m1620,5551l10975,5551e" filled="f" stroked="t" strokeweight=".579980pt" strokecolor="#000000">
                <v:path arrowok="t"/>
              </v:shape>
            </v:group>
            <v:group style="position:absolute;left:1625;top:329;width:2;height:5222" coordorigin="1625,329" coordsize="2,5222">
              <v:shape style="position:absolute;left:1625;top:329;width:2;height:5222" coordorigin="1625,329" coordsize="0,5222" path="m1625,329l1625,5551e" filled="f" stroked="t" strokeweight=".58001pt" strokecolor="#000000">
                <v:path arrowok="t"/>
              </v:shape>
            </v:group>
            <w10:wrap type="none"/>
          </v:group>
        </w:pict>
      </w:r>
      <w:bookmarkStart w:name="FIGURE 37: Energy Versus Core Size" w:id="157"/>
      <w:bookmarkEnd w:id="157"/>
      <w:r>
        <w:rPr/>
      </w:r>
      <w:bookmarkStart w:name="_bookmark67" w:id="158"/>
      <w:bookmarkEnd w:id="158"/>
      <w:r>
        <w:rPr/>
      </w:r>
      <w:r>
        <w:rPr>
          <w:spacing w:val="0"/>
          <w:w w:val="100"/>
        </w:rPr>
        <w:t>FIG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RE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37:</w:t>
      </w:r>
      <w:r>
        <w:rPr>
          <w:spacing w:val="0"/>
          <w:w w:val="100"/>
        </w:rPr>
        <w:tab/>
      </w:r>
      <w:r>
        <w:rPr>
          <w:spacing w:val="0"/>
          <w:w w:val="100"/>
        </w:rPr>
        <w:t>ENE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GY</w:t>
      </w:r>
      <w:r>
        <w:rPr>
          <w:spacing w:val="-7"/>
          <w:w w:val="100"/>
        </w:rPr>
        <w:t> </w:t>
      </w:r>
      <w:r>
        <w:rPr>
          <w:spacing w:val="-12"/>
          <w:w w:val="100"/>
        </w:rPr>
        <w:t>V</w:t>
      </w:r>
      <w:r>
        <w:rPr>
          <w:spacing w:val="0"/>
          <w:w w:val="100"/>
        </w:rPr>
        <w:t>ERSUS</w:t>
      </w:r>
      <w:r>
        <w:rPr>
          <w:spacing w:val="-8"/>
          <w:w w:val="100"/>
        </w:rPr>
        <w:t> </w:t>
      </w:r>
      <w:r>
        <w:rPr>
          <w:spacing w:val="0"/>
          <w:w w:val="100"/>
        </w:rPr>
        <w:t>CORE</w:t>
      </w:r>
      <w:r>
        <w:rPr>
          <w:spacing w:val="-8"/>
          <w:w w:val="100"/>
        </w:rPr>
        <w:t> </w:t>
      </w:r>
      <w:r>
        <w:rPr>
          <w:spacing w:val="0"/>
          <w:w w:val="100"/>
        </w:rPr>
        <w:t>SIZE</w:t>
      </w:r>
      <w:r>
        <w:rPr>
          <w:b w:val="0"/>
          <w:bCs w:val="0"/>
          <w:spacing w:val="0"/>
          <w:w w:val="100"/>
        </w:rPr>
      </w:r>
    </w:p>
    <w:p>
      <w:pPr>
        <w:spacing w:before="97"/>
        <w:ind w:left="3652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M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P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P</w:t>
      </w:r>
      <w:r>
        <w:rPr>
          <w:rFonts w:ascii="Arial" w:hAnsi="Arial" w:cs="Arial" w:eastAsia="Arial"/>
          <w:b/>
          <w:bCs/>
          <w:spacing w:val="-9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Core</w:t>
      </w:r>
      <w:r>
        <w:rPr>
          <w:rFonts w:ascii="Arial" w:hAnsi="Arial" w:cs="Arial" w:eastAsia="Arial"/>
          <w:b/>
          <w:bCs/>
          <w:spacing w:val="-6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Selector</w:t>
      </w:r>
      <w:r>
        <w:rPr>
          <w:rFonts w:ascii="Arial" w:hAnsi="Arial" w:cs="Arial" w:eastAsia="Arial"/>
          <w:b/>
          <w:bCs/>
          <w:spacing w:val="-8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Chart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103" w:lineRule="exact"/>
        <w:ind w:left="140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133.150009pt;margin-top:2.075931pt;width:381.64pt;height:205.66pt;mso-position-horizontal-relative:page;mso-position-vertical-relative:paragraph;z-index:-10349" coordorigin="2663,42" coordsize="7633,4113">
            <v:group style="position:absolute;left:6265;top:69;width:2;height:2077" coordorigin="6265,69" coordsize="2,2077">
              <v:shape style="position:absolute;left:6265;top:69;width:2;height:2077" coordorigin="6265,69" coordsize="0,2077" path="m6265,69l6265,2146e" filled="f" stroked="t" strokeweight=".58001pt" strokecolor="#B3B3B3">
                <v:path arrowok="t"/>
              </v:shape>
            </v:group>
            <v:group style="position:absolute;left:6455;top:69;width:2;height:3961" coordorigin="6455,69" coordsize="2,3961">
              <v:shape style="position:absolute;left:6455;top:69;width:2;height:3961" coordorigin="6455,69" coordsize="0,3961" path="m6455,69l6455,4030e" filled="f" stroked="t" strokeweight=".58001pt" strokecolor="#B3B3B3">
                <v:path arrowok="t"/>
              </v:shape>
            </v:group>
            <v:group style="position:absolute;left:6026;top:2146;width:372;height:2" coordorigin="6026,2146" coordsize="372,2">
              <v:shape style="position:absolute;left:6026;top:2146;width:372;height:2" coordorigin="6026,2146" coordsize="372,0" path="m6026,2146l6398,2146e" filled="f" stroked="t" strokeweight="1.3pt" strokecolor="#FFFFFF">
                <v:path arrowok="t"/>
              </v:shape>
            </v:group>
            <v:group style="position:absolute;left:6386;top:2146;width:2;height:169" coordorigin="6386,2146" coordsize="2,169">
              <v:shape style="position:absolute;left:6386;top:2146;width:2;height:169" coordorigin="6386,2146" coordsize="0,169" path="m6386,2146l6386,2315e" filled="f" stroked="t" strokeweight="1.3pt" strokecolor="#FFFFFF">
                <v:path arrowok="t"/>
              </v:shape>
            </v:group>
            <v:group style="position:absolute;left:6265;top:2303;width:2;height:1734" coordorigin="6265,2303" coordsize="2,1734">
              <v:shape style="position:absolute;left:6265;top:2303;width:2;height:1734" coordorigin="6265,2303" coordsize="0,1734" path="m6265,2303l6265,4037e" filled="f" stroked="t" strokeweight=".58001pt" strokecolor="#B3B3B3">
                <v:path arrowok="t"/>
              </v:shape>
            </v:group>
            <v:group style="position:absolute;left:6014;top:2303;width:372;height:2" coordorigin="6014,2303" coordsize="372,2">
              <v:shape style="position:absolute;left:6014;top:2303;width:372;height:2" coordorigin="6014,2303" coordsize="372,0" path="m6014,2303l6386,2303e" filled="f" stroked="t" strokeweight="1.3pt" strokecolor="#FFFFFF">
                <v:path arrowok="t"/>
              </v:shape>
            </v:group>
            <v:group style="position:absolute;left:6026;top:2134;width:2;height:169" coordorigin="6026,2134" coordsize="2,169">
              <v:shape style="position:absolute;left:6026;top:2134;width:2;height:169" coordorigin="6026,2134" coordsize="0,169" path="m6026,2134l6026,2303e" filled="f" stroked="t" strokeweight="1.3pt" strokecolor="#FFFFFF">
                <v:path arrowok="t"/>
              </v:shape>
            </v:group>
            <v:group style="position:absolute;left:2795;top:1927;width:3719;height:2" coordorigin="2795,1927" coordsize="3719,2">
              <v:shape style="position:absolute;left:2795;top:1927;width:3719;height:2" coordorigin="2795,1927" coordsize="3719,0" path="m2795,1927l6514,1927e" filled="f" stroked="t" strokeweight=".58001pt" strokecolor="#000000">
                <v:path arrowok="t"/>
              </v:shape>
            </v:group>
            <v:group style="position:absolute;left:2670;top:1852;width:3844;height:2" coordorigin="2670,1852" coordsize="3844,2">
              <v:shape style="position:absolute;left:2670;top:1852;width:3844;height:2" coordorigin="2670,1852" coordsize="3844,0" path="m2670,1852l6514,1852e" filled="f" stroked="t" strokeweight=".58001pt" strokecolor="#000000">
                <v:path arrowok="t"/>
              </v:shape>
            </v:group>
            <v:group style="position:absolute;left:6593;top:69;width:2;height:1747" coordorigin="6593,69" coordsize="2,1747">
              <v:shape style="position:absolute;left:6593;top:69;width:2;height:1747" coordorigin="6593,69" coordsize="0,1747" path="m6593,69l6593,1816e" filled="f" stroked="t" strokeweight=".58001pt" strokecolor="#B3B3B3">
                <v:path arrowok="t"/>
              </v:shape>
            </v:group>
            <v:group style="position:absolute;left:6688;top:69;width:2;height:1747" coordorigin="6688,69" coordsize="2,1747">
              <v:shape style="position:absolute;left:6688;top:69;width:2;height:1747" coordorigin="6688,69" coordsize="0,1747" path="m6688,69l6688,1816e" filled="f" stroked="t" strokeweight=".579980pt" strokecolor="#B3B3B3">
                <v:path arrowok="t"/>
              </v:shape>
            </v:group>
            <v:group style="position:absolute;left:6768;top:69;width:2;height:1747" coordorigin="6768,69" coordsize="2,1747">
              <v:shape style="position:absolute;left:6768;top:69;width:2;height:1747" coordorigin="6768,69" coordsize="0,1747" path="m6768,69l6768,1816e" filled="f" stroked="t" strokeweight=".58001pt" strokecolor="#B3B3B3">
                <v:path arrowok="t"/>
              </v:shape>
            </v:group>
            <v:group style="position:absolute;left:6849;top:69;width:2;height:1747" coordorigin="6849,69" coordsize="2,1747">
              <v:shape style="position:absolute;left:6849;top:69;width:2;height:1747" coordorigin="6849,69" coordsize="0,1747" path="m6849,69l6849,1816e" filled="f" stroked="t" strokeweight=".64pt" strokecolor="#B3B3B3">
                <v:path arrowok="t"/>
              </v:shape>
            </v:group>
            <v:group style="position:absolute;left:6849;top:1973;width:2;height:2060" coordorigin="6849,1973" coordsize="2,2060">
              <v:shape style="position:absolute;left:6849;top:1973;width:2;height:2060" coordorigin="6849,1973" coordsize="0,2060" path="m6849,1973l6849,4034e" filled="f" stroked="t" strokeweight=".64pt" strokecolor="#B3B3B3">
                <v:path arrowok="t"/>
              </v:shape>
            </v:group>
            <v:group style="position:absolute;left:6905;top:69;width:2;height:3968" coordorigin="6905,69" coordsize="2,3968">
              <v:shape style="position:absolute;left:6905;top:69;width:2;height:3968" coordorigin="6905,69" coordsize="0,3968" path="m6905,69l6905,4037e" filled="f" stroked="t" strokeweight=".58001pt" strokecolor="#B3B3B3">
                <v:path arrowok="t"/>
              </v:shape>
            </v:group>
            <v:group style="position:absolute;left:6958;top:69;width:2;height:3968" coordorigin="6958,69" coordsize="2,3968">
              <v:shape style="position:absolute;left:6958;top:69;width:2;height:3968" coordorigin="6958,69" coordsize="0,3968" path="m6958,69l6958,4037e" filled="f" stroked="t" strokeweight=".579980pt" strokecolor="#B3B3B3">
                <v:path arrowok="t"/>
              </v:shape>
            </v:group>
            <v:group style="position:absolute;left:6874;top:1927;width:3391;height:2" coordorigin="6874,1927" coordsize="3391,2">
              <v:shape style="position:absolute;left:6874;top:1927;width:3391;height:2" coordorigin="6874,1927" coordsize="3391,0" path="m6874,1927l10265,1927e" filled="f" stroked="t" strokeweight=".58001pt" strokecolor="#000000">
                <v:path arrowok="t"/>
              </v:shape>
            </v:group>
            <v:group style="position:absolute;left:6874;top:1852;width:3296;height:2" coordorigin="6874,1852" coordsize="3296,2">
              <v:shape style="position:absolute;left:6874;top:1852;width:3296;height:2" coordorigin="6874,1852" coordsize="3296,0" path="m6874,1852l10170,1852e" filled="f" stroked="t" strokeweight=".58001pt" strokecolor="#000000">
                <v:path arrowok="t"/>
              </v:shape>
            </v:group>
            <v:group style="position:absolute;left:6514;top:1816;width:372;height:2" coordorigin="6514,1816" coordsize="372,2">
              <v:shape style="position:absolute;left:6514;top:1816;width:372;height:2" coordorigin="6514,1816" coordsize="372,0" path="m6514,1816l6886,1816e" filled="f" stroked="t" strokeweight="1.3pt" strokecolor="#FFFFFF">
                <v:path arrowok="t"/>
              </v:shape>
            </v:group>
            <v:group style="position:absolute;left:6874;top:1816;width:2;height:169" coordorigin="6874,1816" coordsize="2,169">
              <v:shape style="position:absolute;left:6874;top:1816;width:2;height:169" coordorigin="6874,1816" coordsize="0,169" path="m6874,1816l6874,1985e" filled="f" stroked="t" strokeweight="1.3pt" strokecolor="#FFFFFF">
                <v:path arrowok="t"/>
              </v:shape>
            </v:group>
            <v:group style="position:absolute;left:6593;top:1973;width:2;height:2064" coordorigin="6593,1973" coordsize="2,2064">
              <v:shape style="position:absolute;left:6593;top:1973;width:2;height:2064" coordorigin="6593,1973" coordsize="0,2064" path="m6593,1973l6593,4037e" filled="f" stroked="t" strokeweight=".58001pt" strokecolor="#B3B3B3">
                <v:path arrowok="t"/>
              </v:shape>
            </v:group>
            <v:group style="position:absolute;left:6688;top:1973;width:2;height:2057" coordorigin="6688,1973" coordsize="2,2057">
              <v:shape style="position:absolute;left:6688;top:1973;width:2;height:2057" coordorigin="6688,1973" coordsize="0,2057" path="m6688,1973l6688,4030e" filled="f" stroked="t" strokeweight=".579980pt" strokecolor="#B3B3B3">
                <v:path arrowok="t"/>
              </v:shape>
            </v:group>
            <v:group style="position:absolute;left:6768;top:1973;width:2;height:2059" coordorigin="6768,1973" coordsize="2,2059">
              <v:shape style="position:absolute;left:6768;top:1973;width:2;height:2059" coordorigin="6768,1973" coordsize="0,2059" path="m6768,1973l6768,4033e" filled="f" stroked="t" strokeweight=".58001pt" strokecolor="#B3B3B3">
                <v:path arrowok="t"/>
              </v:shape>
            </v:group>
            <v:group style="position:absolute;left:6502;top:1973;width:372;height:2" coordorigin="6502,1973" coordsize="372,2">
              <v:shape style="position:absolute;left:6502;top:1973;width:372;height:2" coordorigin="6502,1973" coordsize="372,0" path="m6502,1973l6874,1973e" filled="f" stroked="t" strokeweight="1.3pt" strokecolor="#FFFFFF">
                <v:path arrowok="t"/>
              </v:shape>
            </v:group>
            <v:group style="position:absolute;left:6514;top:1804;width:2;height:169" coordorigin="6514,1804" coordsize="2,169">
              <v:shape style="position:absolute;left:6514;top:1804;width:2;height:169" coordorigin="6514,1804" coordsize="0,169" path="m6514,1804l6514,1973e" filled="f" stroked="t" strokeweight="1.3pt" strokecolor="#FFFFFF">
                <v:path arrowok="t"/>
              </v:shape>
            </v:group>
            <v:group style="position:absolute;left:7310;top:69;width:2;height:1522" coordorigin="7310,69" coordsize="2,1522">
              <v:shape style="position:absolute;left:7310;top:69;width:2;height:1522" coordorigin="7310,69" coordsize="0,1522" path="m7310,69l7310,1591e" filled="f" stroked="t" strokeweight=".58001pt" strokecolor="#B3B3B3">
                <v:path arrowok="t"/>
              </v:shape>
            </v:group>
            <v:group style="position:absolute;left:7310;top:1741;width:2;height:2297" coordorigin="7310,1741" coordsize="2,2297">
              <v:shape style="position:absolute;left:7310;top:1741;width:2;height:2297" coordorigin="7310,1741" coordsize="0,2297" path="m7310,1741l7310,4037e" filled="f" stroked="t" strokeweight=".58001pt" strokecolor="#B3B3B3">
                <v:path arrowok="t"/>
              </v:shape>
            </v:group>
            <v:group style="position:absolute;left:7500;top:69;width:2;height:1170" coordorigin="7500,69" coordsize="2,1170">
              <v:shape style="position:absolute;left:7500;top:69;width:2;height:1170" coordorigin="7500,69" coordsize="0,1170" path="m7500,69l7500,1239e" filled="f" stroked="t" strokeweight=".58001pt" strokecolor="#B3B3B3">
                <v:path arrowok="t"/>
              </v:shape>
            </v:group>
            <v:group style="position:absolute;left:7500;top:1396;width:2;height:2634" coordorigin="7500,1396" coordsize="2,2634">
              <v:shape style="position:absolute;left:7500;top:1396;width:2;height:2634" coordorigin="7500,1396" coordsize="0,2634" path="m7500,1396l7500,4030e" filled="f" stroked="t" strokeweight=".58001pt" strokecolor="#B3B3B3">
                <v:path arrowok="t"/>
              </v:shape>
            </v:group>
            <v:group style="position:absolute;left:7638;top:69;width:2;height:1170" coordorigin="7638,69" coordsize="2,1170">
              <v:shape style="position:absolute;left:7638;top:69;width:2;height:1170" coordorigin="7638,69" coordsize="0,1170" path="m7638,69l7638,1239e" filled="f" stroked="t" strokeweight=".58001pt" strokecolor="#B3B3B3">
                <v:path arrowok="t"/>
              </v:shape>
            </v:group>
            <v:group style="position:absolute;left:7638;top:1396;width:2;height:2641" coordorigin="7638,1396" coordsize="2,2641">
              <v:shape style="position:absolute;left:7638;top:1396;width:2;height:2641" coordorigin="7638,1396" coordsize="0,2641" path="m7638,1396l7638,4037e" filled="f" stroked="t" strokeweight=".58001pt" strokecolor="#B3B3B3">
                <v:path arrowok="t"/>
              </v:shape>
            </v:group>
            <v:group style="position:absolute;left:7733;top:69;width:2;height:1170" coordorigin="7733,69" coordsize="2,1170">
              <v:shape style="position:absolute;left:7733;top:69;width:2;height:1170" coordorigin="7733,69" coordsize="0,1170" path="m7733,69l7733,1239e" filled="f" stroked="t" strokeweight=".58001pt" strokecolor="#B3B3B3">
                <v:path arrowok="t"/>
              </v:shape>
            </v:group>
            <v:group style="position:absolute;left:7733;top:1396;width:2;height:2634" coordorigin="7733,1396" coordsize="2,2634">
              <v:shape style="position:absolute;left:7733;top:1396;width:2;height:2634" coordorigin="7733,1396" coordsize="0,2634" path="m7733,1396l7733,4030e" filled="f" stroked="t" strokeweight=".58001pt" strokecolor="#B3B3B3">
                <v:path arrowok="t"/>
              </v:shape>
            </v:group>
            <v:group style="position:absolute;left:7807;top:69;width:12;height:3965" coordorigin="7807,69" coordsize="12,3965">
              <v:shape style="position:absolute;left:7807;top:69;width:12;height:3965" coordorigin="7807,69" coordsize="12,3965" path="m7807,69l7817,69e" filled="f" stroked="t" strokeweight=".1pt" strokecolor="#B3B3B3">
                <v:path arrowok="t"/>
              </v:shape>
            </v:group>
            <v:group style="position:absolute;left:7894;top:73;width:2;height:3961" coordorigin="7894,73" coordsize="2,3961">
              <v:shape style="position:absolute;left:7894;top:73;width:2;height:3961" coordorigin="7894,73" coordsize="0,3961" path="m7894,73l7894,4034e" filled="f" stroked="t" strokeweight=".58001pt" strokecolor="#B3B3B3">
                <v:path arrowok="t"/>
              </v:shape>
            </v:group>
            <v:group style="position:absolute;left:7950;top:69;width:2;height:3968" coordorigin="7950,69" coordsize="2,3968">
              <v:shape style="position:absolute;left:7950;top:69;width:2;height:3968" coordorigin="7950,69" coordsize="0,3968" path="m7950,69l7950,4037e" filled="f" stroked="t" strokeweight=".58001pt" strokecolor="#B3B3B3">
                <v:path arrowok="t"/>
              </v:shape>
            </v:group>
            <v:group style="position:absolute;left:8003;top:69;width:2;height:3968" coordorigin="8003,69" coordsize="2,3968">
              <v:shape style="position:absolute;left:8003;top:69;width:2;height:3968" coordorigin="8003,69" coordsize="0,3968" path="m8003,69l8003,4037e" filled="f" stroked="t" strokeweight=".58001pt" strokecolor="#B3B3B3">
                <v:path arrowok="t"/>
              </v:shape>
            </v:group>
            <v:group style="position:absolute;left:7039;top:1591;width:356;height:2" coordorigin="7039,1591" coordsize="356,2">
              <v:shape style="position:absolute;left:7039;top:1591;width:356;height:2" coordorigin="7039,1591" coordsize="356,0" path="m7039,1591l7396,1591e" filled="f" stroked="t" strokeweight="1.3pt" strokecolor="#FFFFFF">
                <v:path arrowok="t"/>
              </v:shape>
            </v:group>
            <v:group style="position:absolute;left:7384;top:1591;width:2;height:162" coordorigin="7384,1591" coordsize="2,162">
              <v:shape style="position:absolute;left:7384;top:1591;width:2;height:162" coordorigin="7384,1591" coordsize="0,162" path="m7384,1591l7384,1753e" filled="f" stroked="t" strokeweight="1.3pt" strokecolor="#FFFFFF">
                <v:path arrowok="t"/>
              </v:shape>
            </v:group>
            <v:group style="position:absolute;left:7027;top:1741;width:356;height:2" coordorigin="7027,1741" coordsize="356,2">
              <v:shape style="position:absolute;left:7027;top:1741;width:356;height:2" coordorigin="7027,1741" coordsize="356,0" path="m7027,1741l7384,1741e" filled="f" stroked="t" strokeweight="1.3pt" strokecolor="#FFFFFF">
                <v:path arrowok="t"/>
              </v:shape>
            </v:group>
            <v:group style="position:absolute;left:7039;top:1579;width:2;height:162" coordorigin="7039,1579" coordsize="2,162">
              <v:shape style="position:absolute;left:7039;top:1579;width:2;height:162" coordorigin="7039,1579" coordsize="0,162" path="m7039,1579l7039,1741e" filled="f" stroked="t" strokeweight="1.3pt" strokecolor="#FFFFFF">
                <v:path arrowok="t"/>
              </v:shape>
            </v:group>
            <v:group style="position:absolute;left:7466;top:1239;width:349;height:2" coordorigin="7466,1239" coordsize="349,2">
              <v:shape style="position:absolute;left:7466;top:1239;width:349;height:2" coordorigin="7466,1239" coordsize="349,0" path="m7466,1239l7816,1239e" filled="f" stroked="t" strokeweight="1.3pt" strokecolor="#FFFFFF">
                <v:path arrowok="t"/>
              </v:shape>
            </v:group>
            <v:group style="position:absolute;left:7804;top:1239;width:2;height:169" coordorigin="7804,1239" coordsize="2,169">
              <v:shape style="position:absolute;left:7804;top:1239;width:2;height:169" coordorigin="7804,1239" coordsize="0,169" path="m7804,1239l7804,1408e" filled="f" stroked="t" strokeweight="1.3pt" strokecolor="#FFFFFF">
                <v:path arrowok="t"/>
              </v:shape>
            </v:group>
            <v:group style="position:absolute;left:7454;top:1396;width:349;height:2" coordorigin="7454,1396" coordsize="349,2">
              <v:shape style="position:absolute;left:7454;top:1396;width:349;height:2" coordorigin="7454,1396" coordsize="349,0" path="m7454,1396l7804,1396e" filled="f" stroked="t" strokeweight="1.3pt" strokecolor="#FFFFFF">
                <v:path arrowok="t"/>
              </v:shape>
            </v:group>
            <v:group style="position:absolute;left:7466;top:1227;width:2;height:169" coordorigin="7466,1227" coordsize="2,169">
              <v:shape style="position:absolute;left:7466;top:1227;width:2;height:169" coordorigin="7466,1227" coordsize="0,169" path="m7466,1227l7466,1396e" filled="f" stroked="t" strokeweight="1.3pt" strokecolor="#FFFFFF">
                <v:path arrowok="t"/>
              </v:shape>
            </v:group>
            <v:group style="position:absolute;left:8370;top:69;width:2;height:690" coordorigin="8370,69" coordsize="2,690">
              <v:shape style="position:absolute;left:8370;top:69;width:2;height:690" coordorigin="8370,69" coordsize="0,690" path="m8370,69l8370,759e" filled="f" stroked="t" strokeweight=".58001pt" strokecolor="#B3B3B3">
                <v:path arrowok="t"/>
              </v:shape>
            </v:group>
            <v:group style="position:absolute;left:8370;top:923;width:2;height:3114" coordorigin="8370,923" coordsize="2,3114">
              <v:shape style="position:absolute;left:8370;top:923;width:2;height:3114" coordorigin="8370,923" coordsize="0,3114" path="m8370,923l8370,4037e" filled="f" stroked="t" strokeweight=".58001pt" strokecolor="#B3B3B3">
                <v:path arrowok="t"/>
              </v:shape>
            </v:group>
            <v:group style="position:absolute;left:8560;top:69;width:2;height:3961" coordorigin="8560,69" coordsize="2,3961">
              <v:shape style="position:absolute;left:8560;top:69;width:2;height:3961" coordorigin="8560,69" coordsize="0,3961" path="m8560,69l8560,4030e" filled="f" stroked="t" strokeweight=".579980pt" strokecolor="#B3B3B3">
                <v:path arrowok="t"/>
              </v:shape>
            </v:group>
            <v:group style="position:absolute;left:8698;top:69;width:2;height:3968" coordorigin="8698,69" coordsize="2,3968">
              <v:shape style="position:absolute;left:8698;top:69;width:2;height:3968" coordorigin="8698,69" coordsize="0,3968" path="m8698,69l8698,4037e" filled="f" stroked="t" strokeweight=".58004pt" strokecolor="#B3B3B3">
                <v:path arrowok="t"/>
              </v:shape>
            </v:group>
            <v:group style="position:absolute;left:8792;top:69;width:2;height:3961" coordorigin="8792,69" coordsize="2,3961">
              <v:shape style="position:absolute;left:8792;top:69;width:2;height:3961" coordorigin="8792,69" coordsize="0,3961" path="m8792,69l8792,4030e" filled="f" stroked="t" strokeweight=".58001pt" strokecolor="#B3B3B3">
                <v:path arrowok="t"/>
              </v:shape>
            </v:group>
            <v:group style="position:absolute;left:8873;top:69;width:2;height:3965" coordorigin="8873,69" coordsize="2,3965">
              <v:shape style="position:absolute;left:8873;top:69;width:2;height:3965" coordorigin="8873,69" coordsize="0,3965" path="m8873,69l8873,4034e" filled="f" stroked="t" strokeweight=".64pt" strokecolor="#B3B3B3">
                <v:path arrowok="t"/>
              </v:shape>
            </v:group>
            <v:group style="position:absolute;left:8947;top:87;width:2;height:3960" coordorigin="8947,87" coordsize="2,3960">
              <v:shape style="position:absolute;left:8947;top:87;width:2;height:3960" coordorigin="8947,87" coordsize="0,3960" path="m8947,87l8947,4047e" filled="f" stroked="t" strokeweight=".579980pt" strokecolor="#B3B3B3">
                <v:path arrowok="t"/>
              </v:shape>
            </v:group>
            <v:group style="position:absolute;left:9010;top:69;width:2;height:3968" coordorigin="9010,69" coordsize="2,3968">
              <v:shape style="position:absolute;left:9010;top:69;width:2;height:3968" coordorigin="9010,69" coordsize="0,3968" path="m9010,69l9010,4037e" filled="f" stroked="t" strokeweight=".579980pt" strokecolor="#B3B3B3">
                <v:path arrowok="t"/>
              </v:shape>
            </v:group>
            <v:group style="position:absolute;left:9062;top:69;width:2;height:3968" coordorigin="9062,69" coordsize="2,3968">
              <v:shape style="position:absolute;left:9062;top:69;width:2;height:3968" coordorigin="9062,69" coordsize="0,3968" path="m9062,69l9062,4037e" filled="f" stroked="t" strokeweight=".58001pt" strokecolor="#B3B3B3">
                <v:path arrowok="t"/>
              </v:shape>
            </v:group>
            <v:group style="position:absolute;left:8206;top:759;width:312;height:2" coordorigin="8206,759" coordsize="312,2">
              <v:shape style="position:absolute;left:8206;top:759;width:312;height:2" coordorigin="8206,759" coordsize="312,0" path="m8206,759l8518,759e" filled="f" stroked="t" strokeweight="1.3pt" strokecolor="#FFFFFF">
                <v:path arrowok="t"/>
              </v:shape>
            </v:group>
            <v:group style="position:absolute;left:8506;top:759;width:2;height:176" coordorigin="8506,759" coordsize="2,176">
              <v:shape style="position:absolute;left:8506;top:759;width:2;height:176" coordorigin="8506,759" coordsize="0,176" path="m8506,759l8506,935e" filled="f" stroked="t" strokeweight="1.3pt" strokecolor="#FFFFFF">
                <v:path arrowok="t"/>
              </v:shape>
            </v:group>
            <v:group style="position:absolute;left:8194;top:923;width:312;height:2" coordorigin="8194,923" coordsize="312,2">
              <v:shape style="position:absolute;left:8194;top:923;width:312;height:2" coordorigin="8194,923" coordsize="312,0" path="m8194,923l8506,923e" filled="f" stroked="t" strokeweight="1.3pt" strokecolor="#FFFFFF">
                <v:path arrowok="t"/>
              </v:shape>
            </v:group>
            <v:group style="position:absolute;left:8206;top:747;width:2;height:176" coordorigin="8206,747" coordsize="2,176">
              <v:shape style="position:absolute;left:8206;top:747;width:2;height:176" coordorigin="8206,747" coordsize="0,176" path="m8206,747l8206,923e" filled="f" stroked="t" strokeweight="1.3pt" strokecolor="#FFFFFF">
                <v:path arrowok="t"/>
              </v:shape>
            </v:group>
            <v:group style="position:absolute;left:9436;top:202;width:734;height:2" coordorigin="9436,202" coordsize="734,2">
              <v:shape style="position:absolute;left:9436;top:202;width:734;height:2" coordorigin="9436,202" coordsize="734,0" path="m9436,202l10170,202e" filled="f" stroked="t" strokeweight=".58001pt" strokecolor="#000000">
                <v:path arrowok="t"/>
              </v:shape>
            </v:group>
            <v:group style="position:absolute;left:2670;top:202;width:6450;height:2" coordorigin="2670,202" coordsize="6450,2">
              <v:shape style="position:absolute;left:2670;top:202;width:6450;height:2" coordorigin="2670,202" coordsize="6450,0" path="m2670,202l9120,202e" filled="f" stroked="t" strokeweight=".58001pt" strokecolor="#000000">
                <v:path arrowok="t"/>
              </v:shape>
            </v:group>
            <v:group style="position:absolute;left:9436;top:103;width:2;height:192" coordorigin="9436,103" coordsize="2,192">
              <v:shape style="position:absolute;left:9436;top:103;width:2;height:192" coordorigin="9436,103" coordsize="0,192" path="m9436,103l9436,295e" filled="f" stroked="t" strokeweight="1.3pt" strokecolor="#FFFFFF">
                <v:path arrowok="t"/>
              </v:shape>
            </v:group>
            <v:group style="position:absolute;left:9108;top:283;width:328;height:2" coordorigin="9108,283" coordsize="328,2">
              <v:shape style="position:absolute;left:9108;top:283;width:328;height:2" coordorigin="9108,283" coordsize="328,0" path="m9108,283l9436,283e" filled="f" stroked="t" strokeweight="1.3pt" strokecolor="#FFFFFF">
                <v:path arrowok="t"/>
              </v:shape>
            </v:group>
            <v:group style="position:absolute;left:9120;top:91;width:2;height:192" coordorigin="9120,91" coordsize="2,192">
              <v:shape style="position:absolute;left:9120;top:91;width:2;height:192" coordorigin="9120,91" coordsize="0,192" path="m9120,91l9120,283e" filled="f" stroked="t" strokeweight="1.3pt" strokecolor="#FFFFFF">
                <v:path arrowok="t"/>
              </v:shape>
            </v:group>
            <v:group style="position:absolute;left:3100;top:67;width:2;height:3968" coordorigin="3100,67" coordsize="2,3968">
              <v:shape style="position:absolute;left:3100;top:67;width:2;height:3968" coordorigin="3100,67" coordsize="0,3968" path="m3100,67l3100,4035e" filled="f" stroked="t" strokeweight=".58001pt" strokecolor="#B3B3B3">
                <v:path arrowok="t"/>
              </v:shape>
            </v:group>
            <v:group style="position:absolute;left:3290;top:67;width:2;height:3960" coordorigin="3290,67" coordsize="2,3960">
              <v:shape style="position:absolute;left:3290;top:67;width:2;height:3960" coordorigin="3290,67" coordsize="0,3960" path="m3290,67l3290,4027e" filled="f" stroked="t" strokeweight=".580pt" strokecolor="#B3B3B3">
                <v:path arrowok="t"/>
              </v:shape>
            </v:group>
            <v:group style="position:absolute;left:3427;top:67;width:2;height:3968" coordorigin="3427,67" coordsize="2,3968">
              <v:shape style="position:absolute;left:3427;top:67;width:2;height:3968" coordorigin="3427,67" coordsize="0,3968" path="m3427,67l3427,4035e" filled="f" stroked="t" strokeweight=".580pt" strokecolor="#B3B3B3">
                <v:path arrowok="t"/>
              </v:shape>
            </v:group>
            <v:group style="position:absolute;left:3522;top:67;width:2;height:3960" coordorigin="3522,67" coordsize="2,3960">
              <v:shape style="position:absolute;left:3522;top:67;width:2;height:3960" coordorigin="3522,67" coordsize="0,3960" path="m3522,67l3522,4027e" filled="f" stroked="t" strokeweight=".580pt" strokecolor="#B3B3B3">
                <v:path arrowok="t"/>
              </v:shape>
            </v:group>
            <v:group style="position:absolute;left:3605;top:62;width:2;height:3961" coordorigin="3605,62" coordsize="2,3961">
              <v:shape style="position:absolute;left:3605;top:62;width:2;height:3961" coordorigin="3605,62" coordsize="0,3961" path="m3605,62l3605,4023e" filled="f" stroked="t" strokeweight=".58001pt" strokecolor="#B3B3B3">
                <v:path arrowok="t"/>
              </v:shape>
            </v:group>
            <v:group style="position:absolute;left:3678;top:67;width:12;height:3965" coordorigin="3678,67" coordsize="12,3965">
              <v:shape style="position:absolute;left:3678;top:67;width:12;height:3965" coordorigin="3678,67" coordsize="12,3965" path="m3680,67l3690,67e" filled="f" stroked="t" strokeweight=".1pt" strokecolor="#B3B3B3">
                <v:path arrowok="t"/>
              </v:shape>
            </v:group>
            <v:group style="position:absolute;left:3740;top:67;width:2;height:3968" coordorigin="3740,67" coordsize="2,3968">
              <v:shape style="position:absolute;left:3740;top:67;width:2;height:3968" coordorigin="3740,67" coordsize="0,3968" path="m3740,67l3740,4035e" filled="f" stroked="t" strokeweight=".580pt" strokecolor="#B3B3B3">
                <v:path arrowok="t"/>
              </v:shape>
            </v:group>
            <v:group style="position:absolute;left:3792;top:67;width:2;height:3968" coordorigin="3792,67" coordsize="2,3968">
              <v:shape style="position:absolute;left:3792;top:67;width:2;height:3968" coordorigin="3792,67" coordsize="0,3968" path="m3792,67l3792,4035e" filled="f" stroked="t" strokeweight=".580pt" strokecolor="#B3B3B3">
                <v:path arrowok="t"/>
              </v:shape>
            </v:group>
            <v:group style="position:absolute;left:4150;top:69;width:2;height:3968" coordorigin="4150,69" coordsize="2,3968">
              <v:shape style="position:absolute;left:4150;top:69;width:2;height:3968" coordorigin="4150,69" coordsize="0,3968" path="m4150,69l4150,4037e" filled="f" stroked="t" strokeweight=".579980pt" strokecolor="#B3B3B3">
                <v:path arrowok="t"/>
              </v:shape>
            </v:group>
            <v:group style="position:absolute;left:4340;top:69;width:2;height:3961" coordorigin="4340,69" coordsize="2,3961">
              <v:shape style="position:absolute;left:4340;top:69;width:2;height:3961" coordorigin="4340,69" coordsize="0,3961" path="m4340,69l4340,4030e" filled="f" stroked="t" strokeweight=".580pt" strokecolor="#B3B3B3">
                <v:path arrowok="t"/>
              </v:shape>
            </v:group>
            <v:group style="position:absolute;left:4477;top:69;width:2;height:3968" coordorigin="4477,69" coordsize="2,3968">
              <v:shape style="position:absolute;left:4477;top:69;width:2;height:3968" coordorigin="4477,69" coordsize="0,3968" path="m4477,69l4477,4037e" filled="f" stroked="t" strokeweight=".580pt" strokecolor="#B3B3B3">
                <v:path arrowok="t"/>
              </v:shape>
            </v:group>
            <v:group style="position:absolute;left:4572;top:69;width:2;height:3961" coordorigin="4572,69" coordsize="2,3961">
              <v:shape style="position:absolute;left:4572;top:69;width:2;height:3961" coordorigin="4572,69" coordsize="0,3961" path="m4572,69l4572,4030e" filled="f" stroked="t" strokeweight=".580pt" strokecolor="#B3B3B3">
                <v:path arrowok="t"/>
              </v:shape>
            </v:group>
            <v:group style="position:absolute;left:4655;top:62;width:2;height:3961" coordorigin="4655,62" coordsize="2,3961">
              <v:shape style="position:absolute;left:4655;top:62;width:2;height:3961" coordorigin="4655,62" coordsize="0,3961" path="m4655,62l4655,4023e" filled="f" stroked="t" strokeweight=".580pt" strokecolor="#B3B3B3">
                <v:path arrowok="t"/>
              </v:shape>
            </v:group>
            <v:group style="position:absolute;left:4728;top:69;width:12;height:3965" coordorigin="4728,69" coordsize="12,3965">
              <v:shape style="position:absolute;left:4728;top:69;width:12;height:3965" coordorigin="4728,69" coordsize="12,3965" path="m4730,69l4740,69e" filled="f" stroked="t" strokeweight=".1pt" strokecolor="#B3B3B3">
                <v:path arrowok="t"/>
              </v:shape>
            </v:group>
            <v:group style="position:absolute;left:4790;top:69;width:2;height:3968" coordorigin="4790,69" coordsize="2,3968">
              <v:shape style="position:absolute;left:4790;top:69;width:2;height:3968" coordorigin="4790,69" coordsize="0,3968" path="m4790,69l4790,4037e" filled="f" stroked="t" strokeweight=".580pt" strokecolor="#B3B3B3">
                <v:path arrowok="t"/>
              </v:shape>
            </v:group>
            <v:group style="position:absolute;left:4842;top:69;width:2;height:3968" coordorigin="4842,69" coordsize="2,3968">
              <v:shape style="position:absolute;left:4842;top:69;width:2;height:3968" coordorigin="4842,69" coordsize="0,3968" path="m4842,69l4842,4037e" filled="f" stroked="t" strokeweight=".580pt" strokecolor="#B3B3B3">
                <v:path arrowok="t"/>
              </v:shape>
            </v:group>
            <v:group style="position:absolute;left:5200;top:69;width:2;height:3968" coordorigin="5200,69" coordsize="2,3968">
              <v:shape style="position:absolute;left:5200;top:69;width:2;height:3968" coordorigin="5200,69" coordsize="0,3968" path="m5200,69l5200,4037e" filled="f" stroked="t" strokeweight=".58001pt" strokecolor="#B3B3B3">
                <v:path arrowok="t"/>
              </v:shape>
            </v:group>
            <v:group style="position:absolute;left:5390;top:69;width:2;height:3961" coordorigin="5390,69" coordsize="2,3961">
              <v:shape style="position:absolute;left:5390;top:69;width:2;height:3961" coordorigin="5390,69" coordsize="0,3961" path="m5390,69l5390,4030e" filled="f" stroked="t" strokeweight=".58001pt" strokecolor="#B3B3B3">
                <v:path arrowok="t"/>
              </v:shape>
            </v:group>
            <v:group style="position:absolute;left:5527;top:69;width:2;height:3968" coordorigin="5527,69" coordsize="2,3968">
              <v:shape style="position:absolute;left:5527;top:69;width:2;height:3968" coordorigin="5527,69" coordsize="0,3968" path="m5527,69l5527,4037e" filled="f" stroked="t" strokeweight=".58001pt" strokecolor="#B3B3B3">
                <v:path arrowok="t"/>
              </v:shape>
            </v:group>
            <v:group style="position:absolute;left:5622;top:69;width:2;height:3961" coordorigin="5622,69" coordsize="2,3961">
              <v:shape style="position:absolute;left:5622;top:69;width:2;height:3961" coordorigin="5622,69" coordsize="0,3961" path="m5622,69l5622,4030e" filled="f" stroked="t" strokeweight=".579980pt" strokecolor="#B3B3B3">
                <v:path arrowok="t"/>
              </v:shape>
            </v:group>
            <v:group style="position:absolute;left:5702;top:69;width:2;height:3964" coordorigin="5702,69" coordsize="2,3964">
              <v:shape style="position:absolute;left:5702;top:69;width:2;height:3964" coordorigin="5702,69" coordsize="0,3964" path="m5702,69l5702,4033e" filled="f" stroked="t" strokeweight=".58001pt" strokecolor="#B3B3B3">
                <v:path arrowok="t"/>
              </v:shape>
            </v:group>
            <v:group style="position:absolute;left:5778;top:69;width:12;height:3965" coordorigin="5778,69" coordsize="12,3965">
              <v:shape style="position:absolute;left:5778;top:69;width:12;height:3965" coordorigin="5778,69" coordsize="12,3965" path="m5780,69l5790,69e" filled="f" stroked="t" strokeweight=".1pt" strokecolor="#B3B3B3">
                <v:path arrowok="t"/>
              </v:shape>
            </v:group>
            <v:group style="position:absolute;left:5840;top:69;width:2;height:3968" coordorigin="5840,69" coordsize="2,3968">
              <v:shape style="position:absolute;left:5840;top:69;width:2;height:3968" coordorigin="5840,69" coordsize="0,3968" path="m5840,69l5840,4037e" filled="f" stroked="t" strokeweight=".58001pt" strokecolor="#B3B3B3">
                <v:path arrowok="t"/>
              </v:shape>
            </v:group>
            <v:group style="position:absolute;left:5892;top:69;width:2;height:3968" coordorigin="5892,69" coordsize="2,3968">
              <v:shape style="position:absolute;left:5892;top:69;width:2;height:3968" coordorigin="5892,69" coordsize="0,3968" path="m5892,69l5892,4037e" filled="f" stroked="t" strokeweight=".579980pt" strokecolor="#B3B3B3">
                <v:path arrowok="t"/>
              </v:shape>
            </v:group>
            <v:group style="position:absolute;left:9420;top:69;width:2;height:3968" coordorigin="9420,69" coordsize="2,3968">
              <v:shape style="position:absolute;left:9420;top:69;width:2;height:3968" coordorigin="9420,69" coordsize="0,3968" path="m9420,69l9420,4037e" filled="f" stroked="t" strokeweight=".58001pt" strokecolor="#B3B3B3">
                <v:path arrowok="t"/>
              </v:shape>
            </v:group>
            <v:group style="position:absolute;left:9610;top:69;width:2;height:3961" coordorigin="9610,69" coordsize="2,3961">
              <v:shape style="position:absolute;left:9610;top:69;width:2;height:3961" coordorigin="9610,69" coordsize="0,3961" path="m9610,69l9610,4030e" filled="f" stroked="t" strokeweight=".579980pt" strokecolor="#B3B3B3">
                <v:path arrowok="t"/>
              </v:shape>
            </v:group>
            <v:group style="position:absolute;left:9748;top:69;width:2;height:3968" coordorigin="9748,69" coordsize="2,3968">
              <v:shape style="position:absolute;left:9748;top:69;width:2;height:3968" coordorigin="9748,69" coordsize="0,3968" path="m9748,69l9748,4037e" filled="f" stroked="t" strokeweight=".58001pt" strokecolor="#B3B3B3">
                <v:path arrowok="t"/>
              </v:shape>
            </v:group>
            <v:group style="position:absolute;left:9842;top:69;width:2;height:3961" coordorigin="9842,69" coordsize="2,3961">
              <v:shape style="position:absolute;left:9842;top:69;width:2;height:3961" coordorigin="9842,69" coordsize="0,3961" path="m9842,69l9842,4030e" filled="f" stroked="t" strokeweight=".58001pt" strokecolor="#B3B3B3">
                <v:path arrowok="t"/>
              </v:shape>
            </v:group>
            <v:group style="position:absolute;left:9923;top:69;width:2;height:3965" coordorigin="9923,69" coordsize="2,3965">
              <v:shape style="position:absolute;left:9923;top:69;width:2;height:3965" coordorigin="9923,69" coordsize="0,3965" path="m9923,69l9923,4034e" filled="f" stroked="t" strokeweight=".64pt" strokecolor="#B3B3B3">
                <v:path arrowok="t"/>
              </v:shape>
            </v:group>
            <v:group style="position:absolute;left:9997;top:73;width:2;height:3960" coordorigin="9997,73" coordsize="2,3960">
              <v:shape style="position:absolute;left:9997;top:73;width:2;height:3960" coordorigin="9997,73" coordsize="0,3960" path="m9997,73l9997,4033e" filled="f" stroked="t" strokeweight=".58001pt" strokecolor="#B3B3B3">
                <v:path arrowok="t"/>
              </v:shape>
            </v:group>
            <v:group style="position:absolute;left:10060;top:69;width:2;height:3968" coordorigin="10060,69" coordsize="2,3968">
              <v:shape style="position:absolute;left:10060;top:69;width:2;height:3968" coordorigin="10060,69" coordsize="0,3968" path="m10060,69l10060,4037e" filled="f" stroked="t" strokeweight=".58004pt" strokecolor="#B3B3B3">
                <v:path arrowok="t"/>
              </v:shape>
            </v:group>
            <v:group style="position:absolute;left:10112;top:69;width:2;height:3968" coordorigin="10112,69" coordsize="2,3968">
              <v:shape style="position:absolute;left:10112;top:69;width:2;height:3968" coordorigin="10112,69" coordsize="0,3968" path="m10112,69l10112,4037e" filled="f" stroked="t" strokeweight=".58001pt" strokecolor="#B3B3B3">
                <v:path arrowok="t"/>
              </v:shape>
            </v:group>
            <v:group style="position:absolute;left:2790;top:67;width:7385;height:2" coordorigin="2790,67" coordsize="7385,2">
              <v:shape style="position:absolute;left:2790;top:67;width:7385;height:2" coordorigin="2790,67" coordsize="7385,0" path="m2790,67l10175,67e" filled="f" stroked="t" strokeweight="1.3pt" strokecolor="#000000">
                <v:path arrowok="t"/>
              </v:shape>
            </v:group>
            <v:group style="position:absolute;left:10163;top:67;width:2;height:3980" coordorigin="10163,67" coordsize="2,3980">
              <v:shape style="position:absolute;left:10163;top:67;width:2;height:3980" coordorigin="10163,67" coordsize="0,3980" path="m10163,67l10163,4047e" filled="f" stroked="t" strokeweight="1.3pt" strokecolor="#000000">
                <v:path arrowok="t"/>
              </v:shape>
            </v:group>
            <v:group style="position:absolute;left:2778;top:4035;width:7385;height:2" coordorigin="2778,4035" coordsize="7385,2">
              <v:shape style="position:absolute;left:2778;top:4035;width:7385;height:2" coordorigin="2778,4035" coordsize="7385,0" path="m2778,4035l10163,4035e" filled="f" stroked="t" strokeweight="1.3pt" strokecolor="#000000">
                <v:path arrowok="t"/>
              </v:shape>
            </v:group>
            <v:group style="position:absolute;left:2790;top:55;width:2;height:4087" coordorigin="2790,55" coordsize="2,4087">
              <v:shape style="position:absolute;left:2790;top:55;width:2;height:4087" coordorigin="2790,55" coordsize="0,4087" path="m2790,55l2790,4142e" filled="f" stroked="t" strokeweight="1.3pt" strokecolor="#000000">
                <v:path arrowok="t"/>
              </v:shape>
            </v:group>
            <v:group style="position:absolute;left:3840;top:70;width:18;height:4072" coordorigin="3840,70" coordsize="18,4072">
              <v:shape style="position:absolute;left:3840;top:70;width:18;height:4072" coordorigin="3840,70" coordsize="18,4072" path="m3856,70l3840,70,3842,4142,3858,4142,3856,70xe" filled="t" fillcolor="#000000" stroked="f">
                <v:path arrowok="t"/>
                <v:fill type="solid"/>
              </v:shape>
            </v:group>
            <v:group style="position:absolute;left:4895;top:79;width:2;height:4063" coordorigin="4895,79" coordsize="2,4063">
              <v:shape style="position:absolute;left:4895;top:79;width:2;height:4063" coordorigin="4895,79" coordsize="0,4063" path="m4895,79l4895,4142e" filled="f" stroked="t" strokeweight=".88001pt" strokecolor="#000000">
                <v:path arrowok="t"/>
              </v:shape>
            </v:group>
            <v:group style="position:absolute;left:5944;top:70;width:20;height:4072" coordorigin="5944,70" coordsize="20,4072">
              <v:shape style="position:absolute;left:5944;top:70;width:20;height:4072" coordorigin="5944,70" coordsize="20,4072" path="m5959,70l5944,70,5948,4142,5964,4142,5959,70xe" filled="t" fillcolor="#000000" stroked="f">
                <v:path arrowok="t"/>
                <v:fill type="solid"/>
              </v:shape>
            </v:group>
            <v:group style="position:absolute;left:7000;top:79;width:2;height:4063" coordorigin="7000,79" coordsize="2,4063">
              <v:shape style="position:absolute;left:7000;top:79;width:2;height:4063" coordorigin="7000,79" coordsize="0,4063" path="m7000,79l7000,4142e" filled="f" stroked="t" strokeweight=".88pt" strokecolor="#000000">
                <v:path arrowok="t"/>
              </v:shape>
            </v:group>
            <v:group style="position:absolute;left:8050;top:79;width:2;height:4063" coordorigin="8050,79" coordsize="2,4063">
              <v:shape style="position:absolute;left:8050;top:79;width:2;height:4063" coordorigin="8050,79" coordsize="0,4063" path="m8050,79l8050,4142e" filled="f" stroked="t" strokeweight=".88pt" strokecolor="#000000">
                <v:path arrowok="t"/>
              </v:shape>
            </v:group>
            <v:group style="position:absolute;left:9111;top:70;width:2;height:4072" coordorigin="9111,70" coordsize="2,4072">
              <v:shape style="position:absolute;left:9111;top:70;width:2;height:4072" coordorigin="9111,70" coordsize="0,4072" path="m9111,70l9111,4142e" filled="f" stroked="t" strokeweight=".88pt" strokecolor="#000000">
                <v:path arrowok="t"/>
              </v:shape>
            </v:group>
            <v:group style="position:absolute;left:10166;top:92;width:2;height:4050" coordorigin="10166,92" coordsize="2,4050">
              <v:shape style="position:absolute;left:10166;top:92;width:2;height:4050" coordorigin="10166,92" coordsize="0,4050" path="m10166,92l10166,4142e" filled="f" stroked="t" strokeweight=".87997pt" strokecolor="#000000">
                <v:path arrowok="t"/>
              </v:shape>
            </v:group>
            <v:group style="position:absolute;left:3068;top:1103;width:5328;height:2942" coordorigin="3068,1103" coordsize="5328,2942">
              <v:shape style="position:absolute;left:3068;top:1103;width:5328;height:2942" coordorigin="3068,1103" coordsize="5328,2942" path="m6667,2170l3068,4019,3082,4046,6684,2195,6667,2170xe" filled="t" fillcolor="#000000" stroked="f">
                <v:path arrowok="t"/>
                <v:fill type="solid"/>
              </v:shape>
              <v:shape style="position:absolute;left:3068;top:1103;width:5328;height:2942" coordorigin="3068,1103" coordsize="5328,2942" path="m6684,2195l6684,2195,6684,2195xe" filled="t" fillcolor="#000000" stroked="f">
                <v:path arrowok="t"/>
                <v:fill type="solid"/>
              </v:shape>
              <v:shape style="position:absolute;left:3068;top:1103;width:5328;height:2942" coordorigin="3068,1103" coordsize="5328,2942" path="m6688,2193l6687,2193,6684,2195,6688,2193xe" filled="t" fillcolor="#000000" stroked="f">
                <v:path arrowok="t"/>
                <v:fill type="solid"/>
              </v:shape>
              <v:shape style="position:absolute;left:3068;top:1103;width:5328;height:2942" coordorigin="3068,1103" coordsize="5328,2942" path="m6670,2169l6667,2170,6684,2195,6670,2169xe" filled="t" fillcolor="#000000" stroked="f">
                <v:path arrowok="t"/>
                <v:fill type="solid"/>
              </v:shape>
              <v:shape style="position:absolute;left:3068;top:1103;width:5328;height:2942" coordorigin="3068,1103" coordsize="5328,2942" path="m6722,2169l6670,2169,6684,2195,6687,2193,6722,2169xe" filled="t" fillcolor="#000000" stroked="f">
                <v:path arrowok="t"/>
                <v:fill type="solid"/>
              </v:shape>
              <v:shape style="position:absolute;left:3068;top:1103;width:5328;height:2942" coordorigin="3068,1103" coordsize="5328,2942" path="m6909,2004l6907,2005,6667,2170,6670,2169,6722,2169,6924,2030,6923,2030,6909,2004xe" filled="t" fillcolor="#000000" stroked="f">
                <v:path arrowok="t"/>
                <v:fill type="solid"/>
              </v:shape>
              <v:shape style="position:absolute;left:3068;top:1103;width:5328;height:2942" coordorigin="3068,1103" coordsize="5328,2942" path="m6909,2004l6923,2030,6924,2029,6909,2004xe" filled="t" fillcolor="#000000" stroked="f">
                <v:path arrowok="t"/>
                <v:fill type="solid"/>
              </v:shape>
              <v:shape style="position:absolute;left:3068;top:1103;width:5328;height:2942" coordorigin="3068,1103" coordsize="5328,2942" path="m6924,2029l6923,2030,6924,2030,6924,2029xe" filled="t" fillcolor="#000000" stroked="f">
                <v:path arrowok="t"/>
                <v:fill type="solid"/>
              </v:shape>
              <v:shape style="position:absolute;left:3068;top:1103;width:5328;height:2942" coordorigin="3068,1103" coordsize="5328,2942" path="m6975,2002l6911,2002,6909,2004,6924,2029,6975,2002xe" filled="t" fillcolor="#000000" stroked="f">
                <v:path arrowok="t"/>
                <v:fill type="solid"/>
              </v:shape>
              <v:shape style="position:absolute;left:3068;top:1103;width:5328;height:2942" coordorigin="3068,1103" coordsize="5328,2942" path="m7448,1719l6908,2003,6911,2002,6975,2002,7463,1745,7465,1744,7466,1743,7446,1721,7448,1719xe" filled="t" fillcolor="#000000" stroked="f">
                <v:path arrowok="t"/>
                <v:fill type="solid"/>
              </v:shape>
              <v:shape style="position:absolute;left:3068;top:1103;width:5328;height:2942" coordorigin="3068,1103" coordsize="5328,2942" path="m7448,1719l7446,1721,7466,1743,7448,1719xe" filled="t" fillcolor="#000000" stroked="f">
                <v:path arrowok="t"/>
                <v:fill type="solid"/>
              </v:shape>
              <v:shape style="position:absolute;left:3068;top:1103;width:5328;height:2942" coordorigin="3068,1103" coordsize="5328,2942" path="m7854,1343l7852,1345,7850,1346,7448,1719,7466,1743,7867,1371,7866,1371,7854,1343xe" filled="t" fillcolor="#000000" stroked="f">
                <v:path arrowok="t"/>
                <v:fill type="solid"/>
              </v:shape>
              <v:shape style="position:absolute;left:3068;top:1103;width:5328;height:2942" coordorigin="3068,1103" coordsize="5328,2942" path="m7854,1343l7866,1371,7868,1370,7871,1367,7854,1343xe" filled="t" fillcolor="#000000" stroked="f">
                <v:path arrowok="t"/>
                <v:fill type="solid"/>
              </v:shape>
              <v:shape style="position:absolute;left:3068;top:1103;width:5328;height:2942" coordorigin="3068,1103" coordsize="5328,2942" path="m7868,1370l7866,1371,7867,1371,7868,1370xe" filled="t" fillcolor="#000000" stroked="f">
                <v:path arrowok="t"/>
                <v:fill type="solid"/>
              </v:shape>
              <v:shape style="position:absolute;left:3068;top:1103;width:5328;height:2942" coordorigin="3068,1103" coordsize="5328,2942" path="m8380,1103l7854,1343,7871,1367,7868,1370,8392,1131,8394,1130,8396,1127,8380,1103xe" filled="t" fillcolor="#000000" stroked="f">
                <v:path arrowok="t"/>
                <v:fill type="solid"/>
              </v:shape>
            </v:group>
            <v:group style="position:absolute;left:8376;top:473;width:665;height:654" coordorigin="8376,473" coordsize="665,654">
              <v:shape style="position:absolute;left:8376;top:473;width:665;height:654" coordorigin="8376,473" coordsize="665,654" path="m9024,473l9022,475,8376,1106,8396,1127,9041,497,9024,473xe" filled="t" fillcolor="#000000" stroked="f">
                <v:path arrowok="t"/>
                <v:fill type="solid"/>
              </v:shape>
            </v:group>
            <v:group style="position:absolute;left:9024;top:69;width:823;height:431" coordorigin="9024,69" coordsize="823,431">
              <v:shape style="position:absolute;left:9024;top:69;width:823;height:431" coordorigin="9024,69" coordsize="823,431" path="m9834,69l9024,473,9037,500,9847,95,9834,69xe" filled="t" fillcolor="#000000" stroked="f">
                <v:path arrowok="t"/>
                <v:fill type="solid"/>
              </v:shape>
            </v:group>
            <v:group style="position:absolute;left:9040;top:307;width:2;height:376" coordorigin="9040,307" coordsize="2,376">
              <v:shape style="position:absolute;left:9040;top:307;width:2;height:376" coordorigin="9040,307" coordsize="0,376" path="m9040,307l9040,682e" filled="f" stroked="t" strokeweight="1.6pt" strokecolor="#000000">
                <v:path arrowok="t"/>
              </v:shape>
            </v:group>
            <v:group style="position:absolute;left:7861;top:1132;width:2;height:434" coordorigin="7861,1132" coordsize="2,434">
              <v:shape style="position:absolute;left:7861;top:1132;width:2;height:434" coordorigin="7861,1132" coordsize="0,434" path="m7861,1132l7861,1567e" filled="f" stroked="t" strokeweight="1.6pt" strokecolor="#000000">
                <v:path arrowok="t"/>
              </v:shape>
            </v:group>
            <v:group style="position:absolute;left:7456;top:1537;width:2;height:406" coordorigin="7456,1537" coordsize="2,406">
              <v:shape style="position:absolute;left:7456;top:1537;width:2;height:406" coordorigin="7456,1537" coordsize="0,406" path="m7456,1537l7456,1942e" filled="f" stroked="t" strokeweight="1.6pt" strokecolor="#000000">
                <v:path arrowok="t"/>
              </v:shape>
            </v:group>
            <v:group style="position:absolute;left:6676;top:1987;width:2;height:390" coordorigin="6676,1987" coordsize="2,390">
              <v:shape style="position:absolute;left:6676;top:1987;width:2;height:390" coordorigin="6676,1987" coordsize="0,390" path="m6676,1987l6676,2377e" filled="f" stroked="t" strokeweight="1.6pt" strokecolor="#000000">
                <v:path arrowok="t"/>
              </v:shape>
            </v:group>
            <v:group style="position:absolute;left:6916;top:1837;width:2;height:390" coordorigin="6916,1837" coordsize="2,390">
              <v:shape style="position:absolute;left:6916;top:1837;width:2;height:390" coordorigin="6916,1837" coordsize="0,390" path="m6916,1837l6916,2227e" filled="f" stroked="t" strokeweight="1.6pt" strokecolor="#000000">
                <v:path arrowok="t"/>
              </v:shape>
            </v:group>
            <v:group style="position:absolute;left:2790;top:292;width:7486;height:2" coordorigin="2790,292" coordsize="7486,2">
              <v:shape style="position:absolute;left:2790;top:292;width:7486;height:2" coordorigin="2790,292" coordsize="7486,0" path="m2790,292l10276,292e" filled="f" stroked="t" strokeweight=".58001pt" strokecolor="#000000">
                <v:path arrowok="t"/>
              </v:shape>
            </v:group>
            <v:group style="position:absolute;left:2670;top:367;width:7500;height:2" coordorigin="2670,367" coordsize="7500,2">
              <v:shape style="position:absolute;left:2670;top:367;width:7500;height:2" coordorigin="2670,367" coordsize="7500,0" path="m2670,367l10170,367e" filled="f" stroked="t" strokeweight=".579980pt" strokecolor="#000000">
                <v:path arrowok="t"/>
              </v:shape>
            </v:group>
            <v:group style="position:absolute;left:2790;top:412;width:7500;height:2" coordorigin="2790,412" coordsize="7500,2">
              <v:shape style="position:absolute;left:2790;top:412;width:7500;height:2" coordorigin="2790,412" coordsize="7500,0" path="m2790,412l10290,412e" filled="f" stroked="t" strokeweight=".58001pt" strokecolor="#000000">
                <v:path arrowok="t"/>
              </v:shape>
            </v:group>
            <v:group style="position:absolute;left:2670;top:517;width:7486;height:2" coordorigin="2670,517" coordsize="7486,2">
              <v:shape style="position:absolute;left:2670;top:517;width:7486;height:2" coordorigin="2670,517" coordsize="7486,0" path="m2670,517l10156,517e" filled="f" stroked="t" strokeweight=".579980pt" strokecolor="#000000">
                <v:path arrowok="t"/>
              </v:shape>
            </v:group>
            <v:group style="position:absolute;left:10170;top:532;width:120;height:2" coordorigin="10170,532" coordsize="120,2">
              <v:shape style="position:absolute;left:10170;top:532;width:120;height:2" coordorigin="10170,532" coordsize="120,0" path="m10170,532l10290,532e" filled="f" stroked="t" strokeweight=".58001pt" strokecolor="#000000">
                <v:path arrowok="t"/>
              </v:shape>
            </v:group>
            <v:group style="position:absolute;left:2670;top:697;width:7486;height:2" coordorigin="2670,697" coordsize="7486,2">
              <v:shape style="position:absolute;left:2670;top:697;width:7486;height:2" coordorigin="2670,697" coordsize="7486,0" path="m2670,697l10156,697e" filled="f" stroked="t" strokeweight=".579980pt" strokecolor="#000000">
                <v:path arrowok="t"/>
              </v:shape>
            </v:group>
            <v:group style="position:absolute;left:2800;top:967;width:7486;height:2" coordorigin="2800,967" coordsize="7486,2">
              <v:shape style="position:absolute;left:2800;top:967;width:7486;height:2" coordorigin="2800,967" coordsize="7486,0" path="m2800,967l10285,967e" filled="f" stroked="t" strokeweight=".579980pt" strokecolor="#000000">
                <v:path arrowok="t"/>
              </v:shape>
            </v:group>
            <v:group style="position:absolute;left:2670;top:1012;width:7500;height:2" coordorigin="2670,1012" coordsize="7500,2">
              <v:shape style="position:absolute;left:2670;top:1012;width:7500;height:2" coordorigin="2670,1012" coordsize="7500,0" path="m2670,1012l10170,1012e" filled="f" stroked="t" strokeweight=".58001pt" strokecolor="#000000">
                <v:path arrowok="t"/>
              </v:shape>
            </v:group>
            <v:group style="position:absolute;left:2790;top:1132;width:7500;height:2" coordorigin="2790,1132" coordsize="7500,2">
              <v:shape style="position:absolute;left:2790;top:1132;width:7500;height:2" coordorigin="2790,1132" coordsize="7500,0" path="m2790,1132l10290,1132e" filled="f" stroked="t" strokeweight=".58001pt" strokecolor="#000000">
                <v:path arrowok="t"/>
              </v:shape>
            </v:group>
            <v:group style="position:absolute;left:2670;top:1177;width:7486;height:2" coordorigin="2670,1177" coordsize="7486,2">
              <v:shape style="position:absolute;left:2670;top:1177;width:7486;height:2" coordorigin="2670,1177" coordsize="7486,0" path="m2670,1177l10156,1177e" filled="f" stroked="t" strokeweight=".579980pt" strokecolor="#000000">
                <v:path arrowok="t"/>
              </v:shape>
            </v:group>
            <v:group style="position:absolute;left:2790;top:1417;width:7500;height:2" coordorigin="2790,1417" coordsize="7500,2">
              <v:shape style="position:absolute;left:2790;top:1417;width:7500;height:2" coordorigin="2790,1417" coordsize="7500,0" path="m2790,1417l10290,1417e" filled="f" stroked="t" strokeweight=".58001pt" strokecolor="#000000">
                <v:path arrowok="t"/>
              </v:shape>
            </v:group>
            <v:group style="position:absolute;left:2684;top:1522;width:7471;height:2" coordorigin="2684,1522" coordsize="7471,2">
              <v:shape style="position:absolute;left:2684;top:1522;width:7471;height:2" coordorigin="2684,1522" coordsize="7471,0" path="m2684,1522l10156,1522e" filled="f" stroked="t" strokeweight=".58001pt" strokecolor="#000000">
                <v:path arrowok="t"/>
              </v:shape>
            </v:group>
            <v:group style="position:absolute;left:2790;top:1777;width:7500;height:2" coordorigin="2790,1777" coordsize="7500,2">
              <v:shape style="position:absolute;left:2790;top:1777;width:7500;height:2" coordorigin="2790,1777" coordsize="7500,0" path="m2790,1777l10290,1777e" filled="f" stroked="t" strokeweight=".58001pt" strokecolor="#000000">
                <v:path arrowok="t"/>
              </v:shape>
            </v:group>
            <v:group style="position:absolute;left:2670;top:2317;width:7486;height:2" coordorigin="2670,2317" coordsize="7486,2">
              <v:shape style="position:absolute;left:2670;top:2317;width:7486;height:2" coordorigin="2670,2317" coordsize="7486,0" path="m2670,2317l10156,2317e" filled="f" stroked="t" strokeweight=".580pt" strokecolor="#000000">
                <v:path arrowok="t"/>
              </v:shape>
            </v:group>
            <v:group style="position:absolute;left:2790;top:2512;width:7500;height:2" coordorigin="2790,2512" coordsize="7500,2">
              <v:shape style="position:absolute;left:2790;top:2512;width:7500;height:2" coordorigin="2790,2512" coordsize="7500,0" path="m2790,2512l10290,2512e" filled="f" stroked="t" strokeweight=".58001pt" strokecolor="#000000">
                <v:path arrowok="t"/>
              </v:shape>
            </v:group>
            <v:group style="position:absolute;left:2670;top:2572;width:7500;height:2" coordorigin="2670,2572" coordsize="7500,2">
              <v:shape style="position:absolute;left:2670;top:2572;width:7500;height:2" coordorigin="2670,2572" coordsize="7500,0" path="m2670,2572l10170,2572e" filled="f" stroked="t" strokeweight=".58001pt" strokecolor="#000000">
                <v:path arrowok="t"/>
              </v:shape>
            </v:group>
            <v:group style="position:absolute;left:2790;top:2617;width:7500;height:2" coordorigin="2790,2617" coordsize="7500,2">
              <v:shape style="position:absolute;left:2790;top:2617;width:7500;height:2" coordorigin="2790,2617" coordsize="7500,0" path="m2790,2617l10290,2617e" filled="f" stroked="t" strokeweight=".580pt" strokecolor="#000000">
                <v:path arrowok="t"/>
              </v:shape>
            </v:group>
            <v:group style="position:absolute;left:2670;top:2737;width:7486;height:2" coordorigin="2670,2737" coordsize="7486,2">
              <v:shape style="position:absolute;left:2670;top:2737;width:7486;height:2" coordorigin="2670,2737" coordsize="7486,0" path="m2670,2737l10156,2737e" filled="f" stroked="t" strokeweight=".580pt" strokecolor="#000000">
                <v:path arrowok="t"/>
              </v:shape>
            </v:group>
            <v:group style="position:absolute;left:2795;top:2797;width:7486;height:2" coordorigin="2795,2797" coordsize="7486,2">
              <v:shape style="position:absolute;left:2795;top:2797;width:7486;height:2" coordorigin="2795,2797" coordsize="7486,0" path="m2795,2797l10280,2797e" filled="f" stroked="t" strokeweight=".580pt" strokecolor="#000000">
                <v:path arrowok="t"/>
              </v:shape>
            </v:group>
            <v:group style="position:absolute;left:2670;top:2872;width:7486;height:2" coordorigin="2670,2872" coordsize="7486,2">
              <v:shape style="position:absolute;left:2670;top:2872;width:7486;height:2" coordorigin="2670,2872" coordsize="7486,0" path="m2670,2872l10156,2872e" filled="f" stroked="t" strokeweight=".58001pt" strokecolor="#000000">
                <v:path arrowok="t"/>
              </v:shape>
            </v:group>
            <v:group style="position:absolute;left:2790;top:2917;width:7500;height:2" coordorigin="2790,2917" coordsize="7500,2">
              <v:shape style="position:absolute;left:2790;top:2917;width:7500;height:2" coordorigin="2790,2917" coordsize="7500,0" path="m2790,2917l10290,2917e" filled="f" stroked="t" strokeweight=".580pt" strokecolor="#000000">
                <v:path arrowok="t"/>
              </v:shape>
            </v:group>
            <v:group style="position:absolute;left:2670;top:3227;width:7614;height:2" coordorigin="2670,3227" coordsize="7614,2">
              <v:shape style="position:absolute;left:2670;top:3227;width:7614;height:2" coordorigin="2670,3227" coordsize="7614,0" path="m2670,3227l10284,3227e" filled="f" stroked="t" strokeweight=".69999pt" strokecolor="#000000">
                <v:path arrowok="t"/>
              </v:shape>
            </v:group>
            <v:group style="position:absolute;left:2670;top:3547;width:7500;height:2" coordorigin="2670,3547" coordsize="7500,2">
              <v:shape style="position:absolute;left:2670;top:3547;width:7500;height:2" coordorigin="2670,3547" coordsize="7500,0" path="m2670,3547l10170,3547e" filled="f" stroked="t" strokeweight=".58001pt" strokecolor="#000000">
                <v:path arrowok="t"/>
              </v:shape>
            </v:group>
            <v:group style="position:absolute;left:2790;top:3667;width:7486;height:2" coordorigin="2790,3667" coordsize="7486,2">
              <v:shape style="position:absolute;left:2790;top:3667;width:7486;height:2" coordorigin="2790,3667" coordsize="7486,0" path="m2790,3667l10276,3667e" filled="f" stroked="t" strokeweight=".70001pt" strokecolor="#000000">
                <v:path arrowok="t"/>
              </v:shape>
            </v:group>
            <v:group style="position:absolute;left:2670;top:4012;width:104;height:2" coordorigin="2670,4012" coordsize="104,2">
              <v:shape style="position:absolute;left:2670;top:4012;width:104;height:2" coordorigin="2670,4012" coordsize="104,0" path="m2670,4012l2774,4012e" filled="f" stroked="t" strokeweight=".58001pt" strokecolor="#000000">
                <v:path arrowok="t"/>
              </v:shape>
            </v:group>
            <v:group style="position:absolute;left:10170;top:82;width:106;height:2" coordorigin="10170,82" coordsize="106,2">
              <v:shape style="position:absolute;left:10170;top:82;width:106;height:2" coordorigin="10170,82" coordsize="106,0" path="m10170,82l10276,82e" filled="f" stroked="t" strokeweight=".58001pt" strokecolor="#000000">
                <v:path arrowok="t"/>
              </v:shape>
            </v:group>
            <v:group style="position:absolute;left:8375;top:947;width:2;height:374" coordorigin="8375,947" coordsize="2,374">
              <v:shape style="position:absolute;left:8375;top:947;width:2;height:374" coordorigin="8375,947" coordsize="0,374" path="m8375,947l8375,1322e" filled="f" stroked="t" strokeweight="1.6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-1"/>
          <w:w w:val="100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908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after="0" w:line="103" w:lineRule="exact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2240" w:h="15840"/>
          <w:pgMar w:top="1320" w:bottom="760" w:left="1480" w:right="1120"/>
          <w:cols w:num="2" w:equalWidth="0">
            <w:col w:w="6018" w:space="2674"/>
            <w:col w:w="948"/>
          </w:cols>
        </w:sectPr>
      </w:pPr>
    </w:p>
    <w:p>
      <w:pPr>
        <w:spacing w:line="159" w:lineRule="exact"/>
        <w:ind w:left="0" w:right="9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4"/>
          <w:szCs w:val="14"/>
        </w:rPr>
        <w:t>558</w:t>
      </w:r>
      <w:r>
        <w:rPr>
          <w:rFonts w:ascii="Arial" w:hAnsi="Arial" w:cs="Arial" w:eastAsia="Arial"/>
          <w:b w:val="0"/>
          <w:bCs w:val="0"/>
          <w:spacing w:val="-1"/>
          <w:w w:val="95"/>
          <w:sz w:val="14"/>
          <w:szCs w:val="14"/>
        </w:rPr>
        <w:t>6</w:t>
      </w:r>
      <w:r>
        <w:rPr>
          <w:rFonts w:ascii="Arial" w:hAnsi="Arial" w:cs="Arial" w:eastAsia="Arial"/>
          <w:b w:val="0"/>
          <w:bCs w:val="0"/>
          <w:spacing w:val="0"/>
          <w:w w:val="95"/>
          <w:sz w:val="14"/>
          <w:szCs w:val="14"/>
        </w:rPr>
        <w:t>8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line="160" w:lineRule="exact" w:before="24"/>
        <w:ind w:left="0" w:right="13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4"/>
          <w:szCs w:val="14"/>
        </w:rPr>
        <w:t>55</w:t>
      </w:r>
      <w:r>
        <w:rPr>
          <w:rFonts w:ascii="Arial" w:hAnsi="Arial" w:cs="Arial" w:eastAsia="Arial"/>
          <w:b w:val="0"/>
          <w:bCs w:val="0"/>
          <w:spacing w:val="-1"/>
          <w:w w:val="95"/>
          <w:sz w:val="14"/>
          <w:szCs w:val="14"/>
        </w:rPr>
        <w:t>4</w:t>
      </w:r>
      <w:r>
        <w:rPr>
          <w:rFonts w:ascii="Arial" w:hAnsi="Arial" w:cs="Arial" w:eastAsia="Arial"/>
          <w:b w:val="0"/>
          <w:bCs w:val="0"/>
          <w:spacing w:val="0"/>
          <w:w w:val="95"/>
          <w:sz w:val="14"/>
          <w:szCs w:val="14"/>
        </w:rPr>
        <w:t>40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line="141" w:lineRule="exact"/>
        <w:ind w:left="0" w:right="20" w:firstLine="0"/>
        <w:jc w:val="right"/>
        <w:rPr>
          <w:rFonts w:ascii="Arial" w:hAnsi="Arial" w:cs="Arial" w:eastAsia="Arial"/>
          <w:sz w:val="14"/>
          <w:szCs w:val="14"/>
        </w:rPr>
      </w:pPr>
      <w:r>
        <w:rPr/>
        <w:pict>
          <v:shape style="position:absolute;margin-left:89.149269pt;margin-top:.143330pt;width:11.96pt;height:159.684736pt;mso-position-horizontal-relative:page;mso-position-vertical-relative:paragraph;z-index:-10346" type="#_x0000_t202" filled="f" stroked="f">
            <v:textbox inset="0,0,0,0" style="layout-flow:vertical;mso-layout-flow-alt:bottom-to-top">
              <w:txbxContent>
                <w:p>
                  <w:pPr>
                    <w:spacing w:line="224" w:lineRule="exact"/>
                    <w:ind w:left="20" w:right="0" w:firstLine="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 w:hAnsi="Arial" w:cs="Arial" w:eastAsia="Arial"/>
                      <w:b/>
                      <w:bCs/>
                      <w:w w:val="99"/>
                      <w:sz w:val="20"/>
                      <w:szCs w:val="20"/>
                    </w:rPr>
                    <w:t>Cores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-1"/>
                      <w:w w:val="100"/>
                      <w:sz w:val="20"/>
                      <w:szCs w:val="20"/>
                    </w:rPr>
                    <w:t> 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0"/>
                      <w:w w:val="99"/>
                      <w:sz w:val="20"/>
                      <w:szCs w:val="20"/>
                    </w:rPr>
                    <w:t>Li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-1"/>
                      <w:w w:val="99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0"/>
                      <w:w w:val="9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-1"/>
                      <w:w w:val="99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0"/>
                      <w:w w:val="99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0"/>
                      <w:w w:val="100"/>
                      <w:sz w:val="20"/>
                      <w:szCs w:val="20"/>
                    </w:rPr>
                    <w:t> 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0"/>
                      <w:w w:val="99"/>
                      <w:sz w:val="20"/>
                      <w:szCs w:val="20"/>
                    </w:rPr>
                    <w:t>by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0"/>
                      <w:w w:val="100"/>
                      <w:sz w:val="20"/>
                      <w:szCs w:val="20"/>
                    </w:rPr>
                    <w:t> 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0"/>
                      <w:w w:val="99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-1"/>
                      <w:w w:val="99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0"/>
                      <w:w w:val="99"/>
                      <w:sz w:val="20"/>
                      <w:szCs w:val="20"/>
                    </w:rPr>
                    <w:t>ome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-1"/>
                      <w:w w:val="9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0"/>
                      <w:w w:val="99"/>
                      <w:sz w:val="20"/>
                      <w:szCs w:val="20"/>
                    </w:rPr>
                    <w:t>ry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0"/>
                      <w:w w:val="100"/>
                      <w:sz w:val="20"/>
                      <w:szCs w:val="20"/>
                    </w:rPr>
                    <w:t> 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0"/>
                      <w:w w:val="99"/>
                      <w:sz w:val="20"/>
                      <w:szCs w:val="20"/>
                    </w:rPr>
                    <w:t>F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-1"/>
                      <w:w w:val="99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0"/>
                      <w:w w:val="99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-1"/>
                      <w:w w:val="99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0"/>
                      <w:w w:val="99"/>
                      <w:sz w:val="20"/>
                      <w:szCs w:val="20"/>
                    </w:rPr>
                    <w:t>or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0"/>
                      <w:w w:val="10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b w:val="0"/>
          <w:bCs w:val="0"/>
          <w:spacing w:val="0"/>
          <w:w w:val="95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-1"/>
          <w:w w:val="95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95"/>
          <w:sz w:val="14"/>
          <w:szCs w:val="14"/>
        </w:rPr>
        <w:t>091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before="33"/>
        <w:ind w:left="0" w:right="0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-1"/>
          <w:w w:val="95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95"/>
          <w:sz w:val="14"/>
          <w:szCs w:val="14"/>
        </w:rPr>
        <w:t>5083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line="140" w:lineRule="exact" w:before="5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-1"/>
          <w:w w:val="95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95"/>
          <w:sz w:val="14"/>
          <w:szCs w:val="14"/>
        </w:rPr>
        <w:t>5071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before="6"/>
        <w:ind w:left="0" w:right="0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-1"/>
          <w:w w:val="95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95"/>
          <w:sz w:val="14"/>
          <w:szCs w:val="14"/>
        </w:rPr>
        <w:t>5586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line="180" w:lineRule="exact" w:before="5"/>
        <w:rPr>
          <w:sz w:val="18"/>
          <w:szCs w:val="18"/>
        </w:rPr>
      </w:pPr>
      <w:r>
        <w:rPr>
          <w:sz w:val="18"/>
          <w:szCs w:val="18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-1"/>
          <w:w w:val="95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95"/>
          <w:sz w:val="14"/>
          <w:szCs w:val="14"/>
        </w:rPr>
        <w:t>5310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-1"/>
          <w:w w:val="95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95"/>
          <w:sz w:val="14"/>
          <w:szCs w:val="14"/>
        </w:rPr>
        <w:t>5378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-1"/>
          <w:w w:val="95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95"/>
          <w:sz w:val="14"/>
          <w:szCs w:val="14"/>
        </w:rPr>
        <w:t>5045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before="85"/>
        <w:ind w:left="0" w:right="0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-1"/>
          <w:w w:val="95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95"/>
          <w:sz w:val="14"/>
          <w:szCs w:val="14"/>
        </w:rPr>
        <w:t>5035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line="147" w:lineRule="exact" w:before="6"/>
        <w:ind w:left="0" w:right="0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-1"/>
          <w:w w:val="95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95"/>
          <w:sz w:val="14"/>
          <w:szCs w:val="14"/>
        </w:rPr>
        <w:t>5275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line="129" w:lineRule="exact"/>
        <w:ind w:left="0" w:right="0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-1"/>
          <w:w w:val="95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95"/>
          <w:sz w:val="14"/>
          <w:szCs w:val="14"/>
        </w:rPr>
        <w:t>5285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line="190" w:lineRule="exact" w:before="5"/>
        <w:rPr>
          <w:sz w:val="19"/>
          <w:szCs w:val="19"/>
        </w:rPr>
      </w:pPr>
      <w:r>
        <w:rPr>
          <w:sz w:val="19"/>
          <w:szCs w:val="19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-1"/>
          <w:w w:val="95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95"/>
          <w:sz w:val="14"/>
          <w:szCs w:val="14"/>
        </w:rPr>
        <w:t>5235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line="160" w:lineRule="exact" w:before="5"/>
        <w:rPr>
          <w:sz w:val="16"/>
          <w:szCs w:val="16"/>
        </w:rPr>
      </w:pPr>
      <w:r>
        <w:rPr>
          <w:sz w:val="16"/>
          <w:szCs w:val="16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-1"/>
          <w:w w:val="95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95"/>
          <w:sz w:val="14"/>
          <w:szCs w:val="14"/>
        </w:rPr>
        <w:t>5175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9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300µ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20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86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20</w:t>
      </w: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µ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116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60µ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00" w:lineRule="exact" w:before="10"/>
        <w:rPr>
          <w:sz w:val="10"/>
          <w:szCs w:val="10"/>
        </w:rPr>
      </w:pPr>
      <w:r>
        <w:rPr/>
        <w:br w:type="column"/>
      </w: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2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125µ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0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356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60µ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63" w:lineRule="exact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spacing w:val="0"/>
          <w:w w:val="95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95"/>
          <w:sz w:val="16"/>
          <w:szCs w:val="16"/>
        </w:rPr>
        <w:t>26µ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00" w:lineRule="exact" w:before="4"/>
        <w:rPr>
          <w:sz w:val="10"/>
          <w:szCs w:val="10"/>
        </w:rPr>
      </w:pPr>
      <w:r>
        <w:rPr/>
        <w:br w:type="column"/>
      </w:r>
      <w:r>
        <w:rPr>
          <w:sz w:val="10"/>
          <w:szCs w:val="10"/>
        </w:rPr>
      </w:r>
    </w:p>
    <w:p>
      <w:pPr>
        <w:spacing w:line="153" w:lineRule="exact"/>
        <w:ind w:left="772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-1"/>
          <w:w w:val="100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191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line="126" w:lineRule="exact"/>
        <w:ind w:left="772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-1"/>
          <w:w w:val="100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-12"/>
          <w:w w:val="100"/>
          <w:sz w:val="14"/>
          <w:szCs w:val="14"/>
        </w:rPr>
        <w:t>1</w:t>
      </w:r>
      <w:r>
        <w:rPr>
          <w:rFonts w:ascii="Arial" w:hAnsi="Arial" w:cs="Arial" w:eastAsia="Arial"/>
          <w:b w:val="0"/>
          <w:bCs w:val="0"/>
          <w:spacing w:val="-11"/>
          <w:w w:val="100"/>
          <w:sz w:val="14"/>
          <w:szCs w:val="14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line="134" w:lineRule="exact"/>
        <w:ind w:left="772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-1"/>
          <w:w w:val="100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716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772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-1"/>
          <w:w w:val="100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076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line="156" w:lineRule="exact"/>
        <w:ind w:left="772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-1"/>
          <w:w w:val="100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894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line="120" w:lineRule="exact" w:before="6"/>
        <w:rPr>
          <w:sz w:val="12"/>
          <w:szCs w:val="12"/>
        </w:rPr>
      </w:pPr>
      <w:r>
        <w:rPr>
          <w:sz w:val="12"/>
          <w:szCs w:val="12"/>
        </w:rPr>
      </w:r>
    </w:p>
    <w:p>
      <w:pPr>
        <w:ind w:left="772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-1"/>
          <w:w w:val="100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350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ind w:left="772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-1"/>
          <w:w w:val="100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204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before="4"/>
        <w:ind w:left="772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-1"/>
          <w:w w:val="100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-12"/>
          <w:w w:val="100"/>
          <w:sz w:val="14"/>
          <w:szCs w:val="14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18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153" w:lineRule="exact"/>
        <w:ind w:left="772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-1"/>
          <w:w w:val="100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125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line="134" w:lineRule="exact"/>
        <w:ind w:left="772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-1"/>
          <w:w w:val="100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285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before="6"/>
        <w:ind w:left="772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-1"/>
          <w:w w:val="100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405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line="145" w:lineRule="exact"/>
        <w:ind w:left="772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-1"/>
          <w:w w:val="100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025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line="120" w:lineRule="exact" w:before="6"/>
        <w:rPr>
          <w:sz w:val="12"/>
          <w:szCs w:val="12"/>
        </w:rPr>
      </w:pPr>
      <w:r>
        <w:rPr>
          <w:sz w:val="12"/>
          <w:szCs w:val="12"/>
        </w:rPr>
      </w:r>
    </w:p>
    <w:p>
      <w:pPr>
        <w:ind w:left="772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-1"/>
          <w:w w:val="100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015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772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-1"/>
          <w:w w:val="100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145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2240" w:h="15840"/>
          <w:pgMar w:top="1320" w:bottom="760" w:left="1480" w:right="1120"/>
          <w:cols w:num="8" w:equalWidth="0">
            <w:col w:w="1182" w:space="2600"/>
            <w:col w:w="1131" w:space="40"/>
            <w:col w:w="446" w:space="40"/>
            <w:col w:w="477" w:space="40"/>
            <w:col w:w="384" w:space="40"/>
            <w:col w:w="627" w:space="40"/>
            <w:col w:w="886" w:space="130"/>
            <w:col w:w="1577"/>
          </w:cols>
        </w:sectPr>
      </w:pPr>
    </w:p>
    <w:p>
      <w:pPr>
        <w:spacing w:line="170" w:lineRule="exact" w:before="1"/>
        <w:rPr>
          <w:sz w:val="17"/>
          <w:szCs w:val="17"/>
        </w:rPr>
      </w:pPr>
      <w:r>
        <w:rPr>
          <w:sz w:val="17"/>
          <w:szCs w:val="17"/>
        </w:rPr>
      </w:r>
    </w:p>
    <w:p>
      <w:pPr>
        <w:ind w:left="792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4"/>
          <w:szCs w:val="14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  <w:t>5135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tabs>
          <w:tab w:pos="1394" w:val="left" w:leader="none"/>
          <w:tab w:pos="2487" w:val="left" w:leader="none"/>
          <w:tab w:pos="3593" w:val="left" w:leader="none"/>
          <w:tab w:pos="4722" w:val="left" w:leader="none"/>
          <w:tab w:pos="5722" w:val="left" w:leader="none"/>
          <w:tab w:pos="6732" w:val="left" w:leader="none"/>
          <w:tab w:pos="7732" w:val="left" w:leader="none"/>
        </w:tabs>
        <w:ind w:left="278" w:right="0"/>
        <w:jc w:val="center"/>
      </w:pPr>
      <w:r>
        <w:rPr>
          <w:b w:val="0"/>
          <w:bCs w:val="0"/>
          <w:spacing w:val="-1"/>
          <w:w w:val="100"/>
        </w:rPr>
        <w:t>0.</w:t>
      </w:r>
      <w:r>
        <w:rPr>
          <w:b w:val="0"/>
          <w:bCs w:val="0"/>
          <w:spacing w:val="0"/>
          <w:w w:val="100"/>
        </w:rPr>
        <w:t>0</w:t>
      </w:r>
      <w:r>
        <w:rPr>
          <w:b w:val="0"/>
          <w:bCs w:val="0"/>
          <w:spacing w:val="-1"/>
          <w:w w:val="100"/>
        </w:rPr>
        <w:t>00</w:t>
      </w:r>
      <w:r>
        <w:rPr>
          <w:b w:val="0"/>
          <w:bCs w:val="0"/>
          <w:spacing w:val="0"/>
          <w:w w:val="100"/>
        </w:rPr>
        <w:t>1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-1"/>
          <w:w w:val="100"/>
        </w:rPr>
        <w:t>0.00</w:t>
      </w:r>
      <w:r>
        <w:rPr>
          <w:b w:val="0"/>
          <w:bCs w:val="0"/>
          <w:spacing w:val="0"/>
          <w:w w:val="100"/>
        </w:rPr>
        <w:t>1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0</w:t>
      </w:r>
      <w:r>
        <w:rPr>
          <w:b w:val="0"/>
          <w:bCs w:val="0"/>
          <w:spacing w:val="-1"/>
          <w:w w:val="100"/>
        </w:rPr>
        <w:t>.</w:t>
      </w:r>
      <w:r>
        <w:rPr>
          <w:b w:val="0"/>
          <w:bCs w:val="0"/>
          <w:spacing w:val="0"/>
          <w:w w:val="100"/>
        </w:rPr>
        <w:t>01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-1"/>
          <w:w w:val="100"/>
        </w:rPr>
        <w:t>0.</w:t>
      </w:r>
      <w:r>
        <w:rPr>
          <w:b w:val="0"/>
          <w:bCs w:val="0"/>
          <w:spacing w:val="0"/>
          <w:w w:val="100"/>
        </w:rPr>
        <w:t>1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1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10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-1"/>
          <w:w w:val="100"/>
        </w:rPr>
        <w:t>1</w:t>
      </w:r>
      <w:r>
        <w:rPr>
          <w:b w:val="0"/>
          <w:bCs w:val="0"/>
          <w:spacing w:val="0"/>
          <w:w w:val="100"/>
        </w:rPr>
        <w:t>00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1</w:t>
      </w:r>
      <w:r>
        <w:rPr>
          <w:b w:val="0"/>
          <w:bCs w:val="0"/>
          <w:spacing w:val="-1"/>
          <w:w w:val="100"/>
        </w:rPr>
        <w:t>000</w:t>
      </w:r>
      <w:r>
        <w:rPr>
          <w:b w:val="0"/>
          <w:bCs w:val="0"/>
          <w:spacing w:val="0"/>
          <w:w w:val="100"/>
        </w:rPr>
      </w:r>
    </w:p>
    <w:p>
      <w:pPr>
        <w:pStyle w:val="Heading3"/>
        <w:spacing w:before="91"/>
        <w:ind w:left="271" w:right="0"/>
        <w:jc w:val="center"/>
        <w:rPr>
          <w:b w:val="0"/>
          <w:bCs w:val="0"/>
          <w:sz w:val="16"/>
          <w:szCs w:val="16"/>
        </w:rPr>
      </w:pPr>
      <w:r>
        <w:rPr/>
        <w:pict>
          <v:group style="position:absolute;margin-left:81pt;margin-top:94.683907pt;width:468pt;height:.1pt;mso-position-horizontal-relative:page;mso-position-vertical-relative:paragraph;z-index:-10354" coordorigin="1620,1894" coordsize="9360,2">
            <v:shape style="position:absolute;left:1620;top:1894;width:9360;height:2" coordorigin="1620,1894" coordsize="9360,0" path="m1620,1894l10980,1894e" filled="f" stroked="t" strokeweight="1.120pt" strokecolor="#000000">
              <v:path arrowok="t"/>
            </v:shape>
            <w10:wrap type="none"/>
          </v:group>
        </w:pict>
      </w:r>
      <w:r>
        <w:rPr>
          <w:spacing w:val="0"/>
          <w:w w:val="100"/>
        </w:rPr>
        <w:t>L</w:t>
      </w:r>
      <w:r>
        <w:rPr>
          <w:spacing w:val="0"/>
          <w:w w:val="100"/>
          <w:position w:val="-4"/>
          <w:sz w:val="16"/>
          <w:szCs w:val="16"/>
        </w:rPr>
        <w:t>I</w:t>
      </w:r>
      <w:r>
        <w:rPr>
          <w:spacing w:val="0"/>
          <w:w w:val="100"/>
          <w:position w:val="8"/>
          <w:sz w:val="16"/>
          <w:szCs w:val="16"/>
        </w:rPr>
        <w:t>2</w:t>
      </w:r>
      <w:r>
        <w:rPr>
          <w:spacing w:val="0"/>
          <w:w w:val="100"/>
          <w:position w:val="0"/>
        </w:rPr>
        <w:t>,</w:t>
      </w:r>
      <w:r>
        <w:rPr>
          <w:spacing w:val="-17"/>
          <w:w w:val="100"/>
          <w:position w:val="0"/>
        </w:rPr>
        <w:t> </w:t>
      </w:r>
      <w:r>
        <w:rPr>
          <w:spacing w:val="0"/>
          <w:w w:val="100"/>
          <w:position w:val="0"/>
        </w:rPr>
        <w:t>mH-ampere</w:t>
      </w:r>
      <w:r>
        <w:rPr>
          <w:spacing w:val="-1"/>
          <w:w w:val="100"/>
          <w:position w:val="0"/>
        </w:rPr>
        <w:t>s</w:t>
      </w:r>
      <w:r>
        <w:rPr>
          <w:spacing w:val="0"/>
          <w:w w:val="100"/>
          <w:position w:val="8"/>
          <w:sz w:val="16"/>
          <w:szCs w:val="16"/>
        </w:rPr>
        <w:t>2</w:t>
      </w:r>
      <w:r>
        <w:rPr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after="0"/>
        <w:jc w:val="center"/>
        <w:rPr>
          <w:sz w:val="16"/>
          <w:szCs w:val="16"/>
        </w:rPr>
        <w:sectPr>
          <w:type w:val="continuous"/>
          <w:pgSz w:w="12240" w:h="15840"/>
          <w:pgMar w:top="1320" w:bottom="760" w:left="1480" w:right="1120"/>
        </w:sectPr>
      </w:pPr>
    </w:p>
    <w:p>
      <w:pPr>
        <w:spacing w:line="240" w:lineRule="exact" w:before="5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footerReference w:type="even" r:id="rId70"/>
          <w:footerReference w:type="default" r:id="rId71"/>
          <w:pgSz w:w="12240" w:h="15840"/>
          <w:pgMar w:footer="747" w:header="477" w:top="1060" w:bottom="940" w:left="1120" w:right="1480"/>
        </w:sectPr>
      </w:pPr>
    </w:p>
    <w:p>
      <w:pPr>
        <w:pStyle w:val="Heading2"/>
        <w:spacing w:before="71"/>
        <w:ind w:right="1884"/>
        <w:jc w:val="both"/>
        <w:rPr>
          <w:b w:val="0"/>
          <w:bCs w:val="0"/>
        </w:rPr>
      </w:pPr>
      <w:r>
        <w:rPr/>
        <w:pict>
          <v:group style="position:absolute;margin-left:63pt;margin-top:-9.862014pt;width:468pt;height:.1pt;mso-position-horizontal-relative:page;mso-position-vertical-relative:paragraph;z-index:-10345" coordorigin="1260,-197" coordsize="9360,2">
            <v:shape style="position:absolute;left:1260;top:-197;width:9360;height:2" coordorigin="1260,-197" coordsize="9360,0" path="m1260,-197l10620,-197e" filled="f" stroked="t" strokeweight="1.120pt" strokecolor="#000000">
              <v:path arrowok="t"/>
            </v:shape>
            <w10:wrap type="none"/>
          </v:group>
        </w:pict>
      </w:r>
      <w:bookmarkStart w:name="Selection of Capacitors" w:id="159"/>
      <w:bookmarkEnd w:id="159"/>
      <w:r>
        <w:rPr/>
      </w:r>
      <w:r>
        <w:rPr>
          <w:spacing w:val="0"/>
          <w:w w:val="100"/>
        </w:rPr>
        <w:t>Sel</w:t>
      </w:r>
      <w:r>
        <w:rPr>
          <w:spacing w:val="-1"/>
          <w:w w:val="100"/>
        </w:rPr>
        <w:t>e</w:t>
      </w:r>
      <w:r>
        <w:rPr>
          <w:spacing w:val="0"/>
          <w:w w:val="100"/>
        </w:rPr>
        <w:t>ction</w:t>
      </w:r>
      <w:r>
        <w:rPr>
          <w:spacing w:val="-12"/>
          <w:w w:val="100"/>
        </w:rPr>
        <w:t> </w:t>
      </w:r>
      <w:r>
        <w:rPr>
          <w:spacing w:val="0"/>
          <w:w w:val="100"/>
        </w:rPr>
        <w:t>of</w:t>
      </w:r>
      <w:r>
        <w:rPr>
          <w:spacing w:val="-11"/>
          <w:w w:val="100"/>
        </w:rPr>
        <w:t> </w:t>
      </w:r>
      <w:r>
        <w:rPr>
          <w:spacing w:val="0"/>
          <w:w w:val="100"/>
        </w:rPr>
        <w:t>Ca</w:t>
      </w:r>
      <w:r>
        <w:rPr>
          <w:spacing w:val="-8"/>
          <w:w w:val="100"/>
        </w:rPr>
        <w:t>p</w:t>
      </w:r>
      <w:r>
        <w:rPr>
          <w:spacing w:val="0"/>
          <w:w w:val="100"/>
        </w:rPr>
        <w:t>acitors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5" w:lineRule="auto"/>
        <w:ind w:right="1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sel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bul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acito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epe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main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ho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d-u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tim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quir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sup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ppl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ratin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lectio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cito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epe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max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um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op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rat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RM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switchi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5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lifetim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typ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"/>
          <w:w w:val="100"/>
        </w:rPr>
        <w:t>ed.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39" w:lineRule="auto" w:before="80"/>
        <w:ind w:right="0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Equ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vale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rie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Res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sto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(ESR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output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rect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6"/>
          <w:w w:val="100"/>
        </w:rPr>
        <w:t>f</w:t>
      </w:r>
      <w:r>
        <w:rPr>
          <w:b w:val="0"/>
          <w:bCs w:val="0"/>
          <w:spacing w:val="-1"/>
          <w:w w:val="100"/>
        </w:rPr>
        <w:t>fec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pp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lif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cit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7"/>
          <w:w w:val="100"/>
        </w:rPr>
        <w:t> </w:t>
      </w:r>
      <w:hyperlink w:history="true" w:anchor="_bookmark68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3</w:t>
        </w:r>
        <w:r>
          <w:rPr>
            <w:b w:val="0"/>
            <w:bCs w:val="0"/>
            <w:spacing w:val="0"/>
            <w:w w:val="100"/>
          </w:rPr>
          <w:t>8</w:t>
        </w:r>
        <w:r>
          <w:rPr>
            <w:b w:val="0"/>
            <w:bCs w:val="0"/>
            <w:spacing w:val="19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wavefor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outpu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acito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which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ha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7"/>
          <w:w w:val="100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</w:rPr>
        <w:t>Δ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ri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am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litud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nt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outpu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ad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  <w:sz w:val="14"/>
          <w:szCs w:val="14"/>
        </w:rPr>
        <w:t>O</w:t>
      </w:r>
      <w:r>
        <w:rPr>
          <w:b w:val="0"/>
          <w:bCs w:val="0"/>
          <w:spacing w:val="0"/>
          <w:w w:val="100"/>
          <w:sz w:val="14"/>
          <w:szCs w:val="14"/>
        </w:rPr>
        <w:t>U</w:t>
      </w:r>
      <w:r>
        <w:rPr>
          <w:b w:val="0"/>
          <w:bCs w:val="0"/>
          <w:spacing w:val="-1"/>
          <w:w w:val="100"/>
          <w:sz w:val="14"/>
          <w:szCs w:val="14"/>
        </w:rPr>
        <w:t>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product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8"/>
          <w:w w:val="100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</w:rPr>
        <w:t>Δ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ES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provi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eak-to-pe</w:t>
      </w:r>
      <w:r>
        <w:rPr>
          <w:b w:val="0"/>
          <w:bCs w:val="0"/>
          <w:spacing w:val="0"/>
          <w:w w:val="100"/>
        </w:rPr>
        <w:t>ak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rip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</w:rPr>
        <w:t>Δ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ge.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4" w:lineRule="auto" w:before="82"/>
        <w:ind w:right="141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lif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cito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dou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le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ery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10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ree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dro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temper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rate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va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ex</w:t>
      </w:r>
      <w:r>
        <w:rPr>
          <w:b w:val="0"/>
          <w:bCs w:val="0"/>
          <w:spacing w:val="-1"/>
          <w:w w:val="100"/>
        </w:rPr>
        <w:t>ample,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500</w:t>
      </w:r>
      <w:r>
        <w:rPr>
          <w:b w:val="0"/>
          <w:bCs w:val="0"/>
          <w:spacing w:val="0"/>
          <w:w w:val="100"/>
        </w:rPr>
        <w:t>0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105°C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wo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d</w:t>
      </w:r>
    </w:p>
    <w:p>
      <w:pPr>
        <w:pStyle w:val="BodyText"/>
        <w:spacing w:line="209" w:lineRule="exact"/>
        <w:ind w:right="140"/>
        <w:jc w:val="both"/>
      </w:pP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lif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500</w:t>
      </w:r>
      <w:r>
        <w:rPr>
          <w:b w:val="0"/>
          <w:bCs w:val="0"/>
          <w:spacing w:val="0"/>
          <w:w w:val="100"/>
        </w:rPr>
        <w:t>0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•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1"/>
          <w:w w:val="100"/>
        </w:rPr>
        <w:t>2</w:t>
      </w:r>
      <w:r>
        <w:rPr>
          <w:b w:val="0"/>
          <w:bCs w:val="0"/>
          <w:spacing w:val="-1"/>
          <w:w w:val="100"/>
          <w:position w:val="7"/>
          <w:sz w:val="14"/>
          <w:szCs w:val="14"/>
        </w:rPr>
        <w:t>4</w:t>
      </w:r>
      <w:r>
        <w:rPr>
          <w:b w:val="0"/>
          <w:bCs w:val="0"/>
          <w:spacing w:val="0"/>
          <w:w w:val="100"/>
          <w:position w:val="0"/>
        </w:rPr>
        <w:t>,</w:t>
      </w:r>
      <w:r>
        <w:rPr>
          <w:b w:val="0"/>
          <w:bCs w:val="0"/>
          <w:spacing w:val="40"/>
          <w:w w:val="100"/>
          <w:position w:val="0"/>
        </w:rPr>
        <w:t> </w:t>
      </w:r>
      <w:r>
        <w:rPr>
          <w:b w:val="0"/>
          <w:bCs w:val="0"/>
          <w:spacing w:val="-1"/>
          <w:w w:val="100"/>
          <w:position w:val="0"/>
        </w:rPr>
        <w:t>w</w:t>
      </w:r>
      <w:r>
        <w:rPr>
          <w:b w:val="0"/>
          <w:bCs w:val="0"/>
          <w:spacing w:val="0"/>
          <w:w w:val="100"/>
          <w:position w:val="0"/>
        </w:rPr>
        <w:t>h</w:t>
      </w:r>
      <w:r>
        <w:rPr>
          <w:b w:val="0"/>
          <w:bCs w:val="0"/>
          <w:spacing w:val="-1"/>
          <w:w w:val="100"/>
          <w:position w:val="0"/>
        </w:rPr>
        <w:t>ic</w:t>
      </w:r>
      <w:r>
        <w:rPr>
          <w:b w:val="0"/>
          <w:bCs w:val="0"/>
          <w:spacing w:val="0"/>
          <w:w w:val="100"/>
          <w:position w:val="0"/>
        </w:rPr>
        <w:t>h</w:t>
      </w:r>
      <w:r>
        <w:rPr>
          <w:b w:val="0"/>
          <w:bCs w:val="0"/>
          <w:spacing w:val="40"/>
          <w:w w:val="100"/>
          <w:position w:val="0"/>
        </w:rPr>
        <w:t> </w:t>
      </w:r>
      <w:r>
        <w:rPr>
          <w:b w:val="0"/>
          <w:bCs w:val="0"/>
          <w:spacing w:val="0"/>
          <w:w w:val="100"/>
          <w:position w:val="0"/>
        </w:rPr>
        <w:t>e</w:t>
      </w:r>
      <w:r>
        <w:rPr>
          <w:b w:val="0"/>
          <w:bCs w:val="0"/>
          <w:spacing w:val="-1"/>
          <w:w w:val="100"/>
          <w:position w:val="0"/>
        </w:rPr>
        <w:t>qu</w:t>
      </w:r>
      <w:r>
        <w:rPr>
          <w:b w:val="0"/>
          <w:bCs w:val="0"/>
          <w:spacing w:val="0"/>
          <w:w w:val="100"/>
          <w:position w:val="0"/>
        </w:rPr>
        <w:t>a</w:t>
      </w:r>
      <w:r>
        <w:rPr>
          <w:b w:val="0"/>
          <w:bCs w:val="0"/>
          <w:spacing w:val="-1"/>
          <w:w w:val="100"/>
          <w:position w:val="0"/>
        </w:rPr>
        <w:t>l</w:t>
      </w:r>
      <w:r>
        <w:rPr>
          <w:b w:val="0"/>
          <w:bCs w:val="0"/>
          <w:spacing w:val="0"/>
          <w:w w:val="100"/>
          <w:position w:val="0"/>
        </w:rPr>
        <w:t>s</w:t>
      </w:r>
      <w:r>
        <w:rPr>
          <w:b w:val="0"/>
          <w:bCs w:val="0"/>
          <w:spacing w:val="40"/>
          <w:w w:val="100"/>
          <w:position w:val="0"/>
        </w:rPr>
        <w:t> </w:t>
      </w:r>
      <w:r>
        <w:rPr>
          <w:b w:val="0"/>
          <w:bCs w:val="0"/>
          <w:spacing w:val="-1"/>
          <w:w w:val="100"/>
          <w:position w:val="0"/>
        </w:rPr>
        <w:t>8</w:t>
      </w:r>
      <w:r>
        <w:rPr>
          <w:b w:val="0"/>
          <w:bCs w:val="0"/>
          <w:spacing w:val="0"/>
          <w:w w:val="100"/>
          <w:position w:val="0"/>
        </w:rPr>
        <w:t>0</w:t>
      </w:r>
      <w:r>
        <w:rPr>
          <w:b w:val="0"/>
          <w:bCs w:val="0"/>
          <w:spacing w:val="-1"/>
          <w:w w:val="100"/>
          <w:position w:val="0"/>
        </w:rPr>
        <w:t>,</w:t>
      </w:r>
      <w:r>
        <w:rPr>
          <w:b w:val="0"/>
          <w:bCs w:val="0"/>
          <w:spacing w:val="0"/>
          <w:w w:val="100"/>
          <w:position w:val="0"/>
        </w:rPr>
        <w:t>0</w:t>
      </w:r>
      <w:r>
        <w:rPr>
          <w:b w:val="0"/>
          <w:bCs w:val="0"/>
          <w:spacing w:val="-1"/>
          <w:w w:val="100"/>
          <w:position w:val="0"/>
        </w:rPr>
        <w:t>00</w:t>
      </w:r>
      <w:r>
        <w:rPr>
          <w:b w:val="0"/>
          <w:bCs w:val="0"/>
          <w:spacing w:val="0"/>
          <w:w w:val="100"/>
          <w:position w:val="0"/>
        </w:rPr>
      </w:r>
    </w:p>
    <w:p>
      <w:pPr>
        <w:pStyle w:val="BodyText"/>
        <w:spacing w:before="12"/>
        <w:ind w:right="1340"/>
        <w:jc w:val="both"/>
      </w:pP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65°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eratin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temper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4" w:lineRule="auto" w:before="93"/>
        <w:ind w:right="142"/>
        <w:jc w:val="both"/>
      </w:pPr>
      <w:hyperlink w:history="true" w:anchor="_bookmark69">
        <w:r>
          <w:rPr>
            <w:b w:val="0"/>
            <w:bCs w:val="0"/>
            <w:spacing w:val="-21"/>
            <w:w w:val="100"/>
          </w:rPr>
          <w:t>T</w:t>
        </w:r>
        <w:r>
          <w:rPr>
            <w:b w:val="0"/>
            <w:bCs w:val="0"/>
            <w:spacing w:val="-1"/>
            <w:w w:val="100"/>
          </w:rPr>
          <w:t>ab</w:t>
        </w:r>
        <w:r>
          <w:rPr>
            <w:b w:val="0"/>
            <w:bCs w:val="0"/>
            <w:spacing w:val="0"/>
            <w:w w:val="100"/>
          </w:rPr>
          <w:t>le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3</w:t>
        </w:r>
        <w:r>
          <w:rPr>
            <w:b w:val="0"/>
            <w:bCs w:val="0"/>
            <w:spacing w:val="10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ws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typ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acitor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plic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wher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ty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ical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after="0" w:line="254" w:lineRule="auto"/>
        <w:jc w:val="both"/>
        <w:sectPr>
          <w:type w:val="continuous"/>
          <w:pgSz w:w="12240" w:h="15840"/>
          <w:pgMar w:top="1320" w:bottom="760" w:left="1120" w:right="1480"/>
          <w:cols w:num="2" w:equalWidth="0">
            <w:col w:w="4461" w:space="579"/>
            <w:col w:w="4600"/>
          </w:cols>
        </w:sectPr>
      </w:pPr>
    </w:p>
    <w:p>
      <w:pPr>
        <w:spacing w:line="170" w:lineRule="exact" w:before="3"/>
        <w:rPr>
          <w:sz w:val="17"/>
          <w:szCs w:val="17"/>
        </w:rPr>
      </w:pPr>
      <w:r>
        <w:rPr/>
        <w:pict>
          <v:group style="position:absolute;margin-left:63pt;margin-top:740.969971pt;width:468pt;height:.1pt;mso-position-horizontal-relative:page;mso-position-vertical-relative:page;z-index:-10344" coordorigin="1260,14819" coordsize="9360,2">
            <v:shape style="position:absolute;left:1260;top:14819;width:9360;height:2" coordorigin="1260,14819" coordsize="9360,0" path="m1260,14819l10620,14819e" filled="f" stroked="t" strokeweight="1.120pt" strokecolor="#000000">
              <v:path arrowok="t"/>
            </v:shape>
            <w10:wrap type="none"/>
          </v:group>
        </w:pict>
      </w:r>
      <w:r>
        <w:rPr>
          <w:sz w:val="17"/>
          <w:szCs w:val="17"/>
        </w:rPr>
      </w:r>
    </w:p>
    <w:p>
      <w:pPr>
        <w:pStyle w:val="Heading3"/>
        <w:tabs>
          <w:tab w:pos="1778" w:val="left" w:leader="none"/>
        </w:tabs>
        <w:spacing w:before="74"/>
        <w:ind w:right="0"/>
        <w:jc w:val="left"/>
        <w:rPr>
          <w:b w:val="0"/>
          <w:bCs w:val="0"/>
        </w:rPr>
      </w:pPr>
      <w:r>
        <w:rPr/>
        <w:pict>
          <v:group style="position:absolute;margin-left:62.710011pt;margin-top:16.149904pt;width:468.58001pt;height:170.799995pt;mso-position-horizontal-relative:page;mso-position-vertical-relative:paragraph;z-index:-10340" coordorigin="1254,323" coordsize="9372,3416">
            <v:group style="position:absolute;left:1265;top:334;width:9355;height:2" coordorigin="1265,334" coordsize="9355,2">
              <v:shape style="position:absolute;left:1265;top:334;width:9355;height:2" coordorigin="1265,334" coordsize="9355,0" path="m1265,334l10620,334e" filled="f" stroked="t" strokeweight=".58004pt" strokecolor="#000000">
                <v:path arrowok="t"/>
              </v:shape>
            </v:group>
            <v:group style="position:absolute;left:10615;top:334;width:2;height:3400" coordorigin="10615,334" coordsize="2,3400">
              <v:shape style="position:absolute;left:10615;top:334;width:2;height:3400" coordorigin="10615,334" coordsize="0,3400" path="m10615,334l10615,3733e" filled="f" stroked="t" strokeweight=".579980pt" strokecolor="#000000">
                <v:path arrowok="t"/>
              </v:shape>
            </v:group>
            <v:group style="position:absolute;left:1260;top:3728;width:9355;height:2" coordorigin="1260,3728" coordsize="9355,2">
              <v:shape style="position:absolute;left:1260;top:3728;width:9355;height:2" coordorigin="1260,3728" coordsize="9355,0" path="m1260,3728l10615,3728e" filled="f" stroked="t" strokeweight=".579980pt" strokecolor="#000000">
                <v:path arrowok="t"/>
              </v:shape>
            </v:group>
            <v:group style="position:absolute;left:1265;top:329;width:2;height:3400" coordorigin="1265,329" coordsize="2,3400">
              <v:shape style="position:absolute;left:1265;top:329;width:2;height:3400" coordorigin="1265,329" coordsize="0,3400" path="m1265,329l1265,3728e" filled="f" stroked="t" strokeweight=".58001pt" strokecolor="#000000">
                <v:path arrowok="t"/>
              </v:shape>
            </v:group>
            <w10:wrap type="none"/>
          </v:group>
        </w:pict>
      </w:r>
      <w:bookmarkStart w:name="FIGURE 38: Inductor Current and Output C" w:id="160"/>
      <w:bookmarkEnd w:id="160"/>
      <w:r>
        <w:rPr/>
      </w:r>
      <w:bookmarkStart w:name="_bookmark68" w:id="161"/>
      <w:bookmarkEnd w:id="161"/>
      <w:r>
        <w:rPr/>
      </w:r>
      <w:r>
        <w:rPr>
          <w:spacing w:val="0"/>
          <w:w w:val="100"/>
        </w:rPr>
        <w:t>FIG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RE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38:</w:t>
      </w:r>
      <w:r>
        <w:rPr>
          <w:spacing w:val="0"/>
          <w:w w:val="100"/>
        </w:rPr>
        <w:tab/>
      </w:r>
      <w:r>
        <w:rPr>
          <w:spacing w:val="0"/>
          <w:w w:val="100"/>
        </w:rPr>
        <w:t>I</w:t>
      </w:r>
      <w:r>
        <w:rPr>
          <w:spacing w:val="1"/>
          <w:w w:val="100"/>
        </w:rPr>
        <w:t>N</w:t>
      </w:r>
      <w:r>
        <w:rPr>
          <w:spacing w:val="0"/>
          <w:w w:val="100"/>
        </w:rPr>
        <w:t>DU</w:t>
      </w:r>
      <w:r>
        <w:rPr>
          <w:spacing w:val="1"/>
          <w:w w:val="100"/>
        </w:rPr>
        <w:t>C</w:t>
      </w:r>
      <w:r>
        <w:rPr>
          <w:spacing w:val="0"/>
          <w:w w:val="100"/>
        </w:rPr>
        <w:t>TOR</w:t>
      </w:r>
      <w:r>
        <w:rPr>
          <w:spacing w:val="-10"/>
          <w:w w:val="100"/>
        </w:rPr>
        <w:t> </w:t>
      </w:r>
      <w:r>
        <w:rPr>
          <w:spacing w:val="0"/>
          <w:w w:val="100"/>
        </w:rPr>
        <w:t>CUR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ENT</w:t>
      </w:r>
      <w:r>
        <w:rPr>
          <w:spacing w:val="-11"/>
          <w:w w:val="100"/>
        </w:rPr>
        <w:t> </w:t>
      </w:r>
      <w:r>
        <w:rPr>
          <w:spacing w:val="0"/>
          <w:w w:val="100"/>
        </w:rPr>
        <w:t>A</w:t>
      </w:r>
      <w:r>
        <w:rPr>
          <w:spacing w:val="1"/>
          <w:w w:val="100"/>
        </w:rPr>
        <w:t>N</w:t>
      </w:r>
      <w:r>
        <w:rPr>
          <w:spacing w:val="0"/>
          <w:w w:val="100"/>
        </w:rPr>
        <w:t>D</w:t>
      </w:r>
      <w:r>
        <w:rPr>
          <w:spacing w:val="-12"/>
          <w:w w:val="100"/>
        </w:rPr>
        <w:t> </w:t>
      </w:r>
      <w:r>
        <w:rPr>
          <w:spacing w:val="0"/>
          <w:w w:val="100"/>
        </w:rPr>
        <w:t>OUTPUT</w:t>
      </w:r>
      <w:r>
        <w:rPr>
          <w:spacing w:val="-11"/>
          <w:w w:val="100"/>
        </w:rPr>
        <w:t> </w:t>
      </w:r>
      <w:r>
        <w:rPr>
          <w:spacing w:val="1"/>
          <w:w w:val="100"/>
        </w:rPr>
        <w:t>C</w:t>
      </w:r>
      <w:r>
        <w:rPr>
          <w:spacing w:val="0"/>
          <w:w w:val="100"/>
        </w:rPr>
        <w:t>A</w:t>
      </w:r>
      <w:r>
        <w:rPr>
          <w:spacing w:val="-7"/>
          <w:w w:val="100"/>
        </w:rPr>
        <w:t>P</w:t>
      </w:r>
      <w:r>
        <w:rPr>
          <w:spacing w:val="1"/>
          <w:w w:val="100"/>
        </w:rPr>
        <w:t>A</w:t>
      </w:r>
      <w:r>
        <w:rPr>
          <w:spacing w:val="0"/>
          <w:w w:val="100"/>
        </w:rPr>
        <w:t>CITOR</w:t>
      </w:r>
      <w:r>
        <w:rPr>
          <w:spacing w:val="-11"/>
          <w:w w:val="100"/>
        </w:rPr>
        <w:t> </w:t>
      </w:r>
      <w:r>
        <w:rPr>
          <w:spacing w:val="-16"/>
          <w:w w:val="100"/>
        </w:rPr>
        <w:t>V</w:t>
      </w:r>
      <w:r>
        <w:rPr>
          <w:spacing w:val="1"/>
          <w:w w:val="100"/>
        </w:rPr>
        <w:t>O</w:t>
      </w:r>
      <w:r>
        <w:rPr>
          <w:spacing w:val="0"/>
          <w:w w:val="100"/>
        </w:rPr>
        <w:t>L</w:t>
      </w:r>
      <w:r>
        <w:rPr>
          <w:spacing w:val="-7"/>
          <w:w w:val="100"/>
        </w:rPr>
        <w:t>T</w:t>
      </w:r>
      <w:r>
        <w:rPr>
          <w:spacing w:val="1"/>
          <w:w w:val="100"/>
        </w:rPr>
        <w:t>A</w:t>
      </w:r>
      <w:r>
        <w:rPr>
          <w:spacing w:val="-1"/>
          <w:w w:val="100"/>
        </w:rPr>
        <w:t>G</w:t>
      </w:r>
      <w:r>
        <w:rPr>
          <w:spacing w:val="0"/>
          <w:w w:val="100"/>
        </w:rPr>
        <w:t>E</w:t>
      </w:r>
      <w:r>
        <w:rPr>
          <w:spacing w:val="-10"/>
          <w:w w:val="100"/>
        </w:rPr>
        <w:t> </w:t>
      </w:r>
      <w:r>
        <w:rPr>
          <w:spacing w:val="-8"/>
          <w:w w:val="100"/>
        </w:rPr>
        <w:t>W</w:t>
      </w:r>
      <w:r>
        <w:rPr>
          <w:spacing w:val="0"/>
          <w:w w:val="100"/>
        </w:rPr>
        <w:t>AVEFORM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6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9"/>
        <w:ind w:left="0" w:right="1757" w:firstLine="0"/>
        <w:jc w:val="righ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42.62999pt;margin-top:6.863898pt;width:352.299995pt;height:122.65pt;mso-position-horizontal-relative:page;mso-position-vertical-relative:paragraph;z-index:-10343" coordorigin="2853,137" coordsize="7046,2453">
            <v:group style="position:absolute;left:2876;top:143;width:2;height:2393" coordorigin="2876,143" coordsize="2,2393">
              <v:shape style="position:absolute;left:2876;top:143;width:2;height:2393" coordorigin="2876,143" coordsize="0,2393" path="m2876,143l2876,2536e" filled="f" stroked="t" strokeweight=".58001pt" strokecolor="#000000">
                <v:path arrowok="t"/>
              </v:shape>
            </v:group>
            <v:group style="position:absolute;left:2872;top:2531;width:6776;height:2" coordorigin="2872,2531" coordsize="6776,2">
              <v:shape style="position:absolute;left:2872;top:2531;width:6776;height:2" coordorigin="2872,2531" coordsize="6776,0" path="m2872,2531l9648,2531e" filled="f" stroked="t" strokeweight=".58001pt" strokecolor="#000000">
                <v:path arrowok="t"/>
              </v:shape>
            </v:group>
            <v:group style="position:absolute;left:9610;top:2482;width:133;height:98" coordorigin="9610,2482" coordsize="133,98">
              <v:shape style="position:absolute;left:9610;top:2482;width:133;height:98" coordorigin="9610,2482" coordsize="133,98" path="m9610,2482l9622,2506,9624,2518,9625,2531,9624,2544,9622,2556,9610,2580,9726,2537,9743,2531,9625,2488,9610,2482xe" filled="t" fillcolor="#000000" stroked="f">
                <v:path arrowok="t"/>
                <v:fill type="solid"/>
              </v:shape>
            </v:group>
            <v:group style="position:absolute;left:2886;top:1362;width:6778;height:2" coordorigin="2886,1362" coordsize="6778,2">
              <v:shape style="position:absolute;left:2886;top:1362;width:6778;height:2" coordorigin="2886,1362" coordsize="6778,0" path="m2886,1362l9664,1362e" filled="f" stroked="t" strokeweight=".58001pt" strokecolor="#000000">
                <v:path arrowok="t"/>
              </v:shape>
            </v:group>
            <v:group style="position:absolute;left:9624;top:1332;width:133;height:98" coordorigin="9624,1332" coordsize="133,98">
              <v:shape style="position:absolute;left:9624;top:1332;width:133;height:98" coordorigin="9624,1332" coordsize="133,98" path="m9624,1332l9631,1343,9636,1356,9640,1368,9641,1381,9640,1393,9636,1407,9631,1419,9624,1431,9740,1387,9757,1381,9641,1338,9624,1332xe" filled="t" fillcolor="#000000" stroked="f">
                <v:path arrowok="t"/>
                <v:fill type="solid"/>
              </v:shape>
              <v:shape style="position:absolute;left:3551;top:441;width:1396;height:331" type="#_x0000_t75">
                <v:imagedata r:id="rId72" o:title=""/>
              </v:shape>
            </v:group>
            <v:group style="position:absolute;left:3551;top:436;width:1398;height:341" coordorigin="3551,436" coordsize="1398,341">
              <v:shape style="position:absolute;left:3551;top:436;width:1398;height:341" coordorigin="3551,436" coordsize="1398,341" path="m4924,767l3551,767,3551,777,4945,777,4924,767xe" filled="t" fillcolor="#FFFFFF" stroked="f">
                <v:path arrowok="t"/>
                <v:fill type="solid"/>
              </v:shape>
              <v:shape style="position:absolute;left:3551;top:436;width:1398;height:341" coordorigin="3551,436" coordsize="1398,341" path="m4202,436l4200,437,4201,445,4945,777,4946,767,4205,437,4202,436xe" filled="t" fillcolor="#FFFFFF" stroked="f">
                <v:path arrowok="t"/>
                <v:fill type="solid"/>
              </v:shape>
              <v:shape style="position:absolute;left:3551;top:436;width:1398;height:341" coordorigin="3551,436" coordsize="1398,341" path="m4946,767l4945,777,4946,777,4949,768,4946,767xe" filled="t" fillcolor="#FFFFFF" stroked="f">
                <v:path arrowok="t"/>
                <v:fill type="solid"/>
              </v:shape>
              <v:shape style="position:absolute;left:3551;top:436;width:1398;height:341" coordorigin="3551,436" coordsize="1398,341" path="m4946,767l4946,767,4946,767xe" filled="t" fillcolor="#FFFFFF" stroked="f">
                <v:path arrowok="t"/>
                <v:fill type="solid"/>
              </v:shape>
            </v:group>
            <v:group style="position:absolute;left:3548;top:437;width:656;height:340" coordorigin="3548,437" coordsize="656,340">
              <v:shape style="position:absolute;left:3548;top:437;width:656;height:340" coordorigin="3548,437" coordsize="656,340" path="m4200,437l3548,768,3551,777,3551,767,3572,767,4205,445,4200,437xe" filled="t" fillcolor="#FFFFFF" stroked="f">
                <v:path arrowok="t"/>
                <v:fill type="solid"/>
              </v:shape>
              <v:shape style="position:absolute;left:3548;top:437;width:656;height:340" coordorigin="3548,437" coordsize="656,340" path="m3572,767l3551,767,3553,777,3572,767xe" filled="t" fillcolor="#FFFFFF" stroked="f">
                <v:path arrowok="t"/>
                <v:fill type="solid"/>
              </v:shape>
              <v:shape style="position:absolute;left:4934;top:775;width:1406;height:329" type="#_x0000_t75">
                <v:imagedata r:id="rId73" o:title=""/>
              </v:shape>
            </v:group>
            <v:group style="position:absolute;left:4934;top:771;width:1409;height:340" coordorigin="4934,771" coordsize="1409,340">
              <v:shape style="position:absolute;left:4934;top:771;width:1409;height:340" coordorigin="4934,771" coordsize="1409,340" path="m6321,792l5610,1101,5610,1109,5612,1110,5614,1109,6343,792,6321,792xe" filled="t" fillcolor="#FFFFFF" stroked="f">
                <v:path arrowok="t"/>
                <v:fill type="solid"/>
              </v:shape>
              <v:shape style="position:absolute;left:4934;top:771;width:1409;height:340" coordorigin="4934,771" coordsize="1409,340" path="m6340,784l6321,792,6341,792,6340,784xe" filled="t" fillcolor="#FFFFFF" stroked="f">
                <v:path arrowok="t"/>
                <v:fill type="solid"/>
              </v:shape>
              <v:shape style="position:absolute;left:4934;top:771;width:1409;height:340" coordorigin="4934,771" coordsize="1409,340" path="m6341,784l6340,784,6341,792,6343,792,6341,784xe" filled="t" fillcolor="#FFFFFF" stroked="f">
                <v:path arrowok="t"/>
                <v:fill type="solid"/>
              </v:shape>
              <v:shape style="position:absolute;left:4934;top:771;width:1409;height:340" coordorigin="4934,771" coordsize="1409,340" path="m4934,771l4934,780,6321,792,6340,784,6341,784,6341,783,4934,771xe" filled="t" fillcolor="#FFFFFF" stroked="f">
                <v:path arrowok="t"/>
                <v:fill type="solid"/>
              </v:shape>
            </v:group>
            <v:group style="position:absolute;left:4933;top:771;width:680;height:338" coordorigin="4933,771" coordsize="680,338">
              <v:shape style="position:absolute;left:4933;top:771;width:680;height:338" coordorigin="4933,771" coordsize="680,338" path="m4934,771l4933,780,5610,1109,5614,1101,4954,780,4934,780,4934,771xe" filled="t" fillcolor="#FFFFFF" stroked="f">
                <v:path arrowok="t"/>
                <v:fill type="solid"/>
              </v:shape>
              <v:shape style="position:absolute;left:4933;top:771;width:680;height:338" coordorigin="4933,771" coordsize="680,338" path="m4937,772l4934,780,4954,780,4937,772xe" filled="t" fillcolor="#FFFFFF" stroked="f">
                <v:path arrowok="t"/>
                <v:fill type="solid"/>
              </v:shape>
              <v:shape style="position:absolute;left:6353;top:423;width:1357;height:350" type="#_x0000_t75">
                <v:imagedata r:id="rId74" o:title=""/>
              </v:shape>
            </v:group>
            <v:group style="position:absolute;left:6353;top:418;width:1360;height:360" coordorigin="6353,418" coordsize="1360,360">
              <v:shape style="position:absolute;left:6353;top:418;width:1360;height:360" coordorigin="6353,418" coordsize="1360,360" path="m7688,768l6353,768,6353,778,7708,778,7688,768xe" filled="t" fillcolor="#FFFFFF" stroked="f">
                <v:path arrowok="t"/>
                <v:fill type="solid"/>
              </v:shape>
              <v:shape style="position:absolute;left:6353;top:418;width:1360;height:360" coordorigin="6353,418" coordsize="1360,360" path="m7010,418l7008,419,7008,427,7708,778,7710,768,7010,418xe" filled="t" fillcolor="#FFFFFF" stroked="f">
                <v:path arrowok="t"/>
                <v:fill type="solid"/>
              </v:shape>
              <v:shape style="position:absolute;left:6353;top:418;width:1360;height:360" coordorigin="6353,418" coordsize="1360,360" path="m7710,768l7708,778,7710,778,7712,769,7710,768xe" filled="t" fillcolor="#FFFFFF" stroked="f">
                <v:path arrowok="t"/>
                <v:fill type="solid"/>
              </v:shape>
            </v:group>
            <v:group style="position:absolute;left:6350;top:419;width:662;height:359" coordorigin="6350,419" coordsize="662,359">
              <v:shape style="position:absolute;left:6350;top:419;width:662;height:359" coordorigin="6350,419" coordsize="662,359" path="m7008,419l6350,769,6353,778,6353,768,6373,768,7013,427,7008,419xe" filled="t" fillcolor="#FFFFFF" stroked="f">
                <v:path arrowok="t"/>
                <v:fill type="solid"/>
              </v:shape>
              <v:shape style="position:absolute;left:6350;top:419;width:662;height:359" coordorigin="6350,419" coordsize="662,359" path="m6373,768l6353,768,6355,778,6373,768xe" filled="t" fillcolor="#FFFFFF" stroked="f">
                <v:path arrowok="t"/>
                <v:fill type="solid"/>
              </v:shape>
            </v:group>
            <v:group style="position:absolute;left:2886;top:779;width:6446;height:2" coordorigin="2886,779" coordsize="6446,2">
              <v:shape style="position:absolute;left:2886;top:779;width:6446;height:2" coordorigin="2886,779" coordsize="6446,0" path="m2886,779l9332,779e" filled="f" stroked="t" strokeweight=".58001pt" strokecolor="#000000">
                <v:path arrowok="t"/>
              </v:shape>
            </v:group>
            <v:group style="position:absolute;left:8339;top:1014;width:7;height:10" coordorigin="8339,1014" coordsize="7,10">
              <v:shape style="position:absolute;left:8339;top:1014;width:7;height:10" coordorigin="8339,1014" coordsize="7,10" path="m8342,1014l8339,1023,8342,1024,8346,1015,8342,1014xe" filled="t" fillcolor="#000000" stroked="f">
                <v:path arrowok="t"/>
                <v:fill type="solid"/>
              </v:shape>
            </v:group>
            <v:group style="position:absolute;left:6958;top:426;width:1385;height:596" coordorigin="6958,426" coordsize="1385,596">
              <v:shape style="position:absolute;left:6958;top:426;width:1385;height:596" coordorigin="6958,426" coordsize="1385,596" path="m6960,426l6958,427,6959,436,8339,1023,8342,1014,6962,427,6960,426xe" filled="t" fillcolor="#000000" stroked="f">
                <v:path arrowok="t"/>
                <v:fill type="solid"/>
              </v:shape>
            </v:group>
            <v:group style="position:absolute;left:5638;top:427;width:1325;height:691" coordorigin="5638,427" coordsize="1325,691">
              <v:shape style="position:absolute;left:5638;top:427;width:1325;height:691" coordorigin="5638,427" coordsize="1325,691" path="m6958,427l5638,1109,5639,1117,5641,1119,5642,1117,6962,436,6958,427xe" filled="t" fillcolor="#000000" stroked="f">
                <v:path arrowok="t"/>
                <v:fill type="solid"/>
              </v:shape>
            </v:group>
            <v:group style="position:absolute;left:4210;top:426;width:7;height:10" coordorigin="4210,426" coordsize="7,10">
              <v:shape style="position:absolute;left:4210;top:426;width:7;height:10" coordorigin="4210,426" coordsize="7,10" path="m4213,426l4210,435,4213,436,4217,427,4213,426xe" filled="t" fillcolor="#000000" stroked="f">
                <v:path arrowok="t"/>
                <v:fill type="solid"/>
              </v:shape>
            </v:group>
            <v:group style="position:absolute;left:4213;top:427;width:1429;height:690" coordorigin="4213,427" coordsize="1429,690">
              <v:shape style="position:absolute;left:4213;top:427;width:1429;height:690" coordorigin="4213,427" coordsize="1429,690" path="m4217,427l4213,436,5639,1117,5642,1109,4217,427xe" filled="t" fillcolor="#000000" stroked="f">
                <v:path arrowok="t"/>
                <v:fill type="solid"/>
              </v:shape>
            </v:group>
            <v:group style="position:absolute;left:2886;top:1051;width:7;height:10" coordorigin="2886,1051" coordsize="7,10">
              <v:shape style="position:absolute;left:2886;top:1051;width:7;height:10" coordorigin="2886,1051" coordsize="7,10" path="m2890,1051l2886,1053,2890,1061,2893,1060,2890,1051xe" filled="t" fillcolor="#000000" stroked="f">
                <v:path arrowok="t"/>
                <v:fill type="solid"/>
              </v:shape>
            </v:group>
            <v:group style="position:absolute;left:4211;top:437;width:7;height:10" coordorigin="4211,437" coordsize="7,10">
              <v:shape style="position:absolute;left:4211;top:437;width:7;height:10" coordorigin="4211,437" coordsize="7,10" path="m4214,437l4211,438,4214,447,4218,445,4214,437xe" filled="t" fillcolor="#000000" stroked="f">
                <v:path arrowok="t"/>
                <v:fill type="solid"/>
              </v:shape>
            </v:group>
            <v:group style="position:absolute;left:2890;top:438;width:1325;height:622" coordorigin="2890,438" coordsize="1325,622">
              <v:shape style="position:absolute;left:2890;top:438;width:1325;height:622" coordorigin="2890,438" coordsize="1325,622" path="m4211,438l2890,1051,2893,1060,4214,447,4211,438xe" filled="t" fillcolor="#000000" stroked="f">
                <v:path arrowok="t"/>
                <v:fill type="solid"/>
              </v:shape>
            </v:group>
            <v:group style="position:absolute;left:2858;top:1990;width:6446;height:2" coordorigin="2858,1990" coordsize="6446,2">
              <v:shape style="position:absolute;left:2858;top:1990;width:6446;height:2" coordorigin="2858,1990" coordsize="6446,0" path="m2858,1990l9305,1990e" filled="f" stroked="t" strokeweight=".58001pt" strokecolor="#000000">
                <v:path arrowok="t"/>
              </v:shape>
            </v:group>
            <v:group style="position:absolute;left:3510;top:2337;width:7;height:10" coordorigin="3510,2337" coordsize="7,10">
              <v:shape style="position:absolute;left:3510;top:2337;width:7;height:10" coordorigin="3510,2337" coordsize="7,10" path="m3514,2337l3510,2338,3514,2346,3517,2345,3514,2337xe" filled="t" fillcolor="#000000" stroked="f">
                <v:path arrowok="t"/>
                <v:fill type="solid"/>
              </v:shape>
            </v:group>
            <v:group style="position:absolute;left:4914;top:1661;width:7;height:10" coordorigin="4914,1661" coordsize="7,10">
              <v:shape style="position:absolute;left:4914;top:1661;width:7;height:10" coordorigin="4914,1661" coordsize="7,10" path="m4918,1661l4914,1662,4918,1671,4921,1669,4918,1661xe" filled="t" fillcolor="#000000" stroked="f">
                <v:path arrowok="t"/>
                <v:fill type="solid"/>
              </v:shape>
            </v:group>
            <v:group style="position:absolute;left:3514;top:1662;width:1404;height:683" coordorigin="3514,1662" coordsize="1404,683">
              <v:shape style="position:absolute;left:3514;top:1662;width:1404;height:683" coordorigin="3514,1662" coordsize="1404,683" path="m4914,1662l3514,2337,3517,2345,4918,1671,4914,1662xe" filled="t" fillcolor="#000000" stroked="f">
                <v:path arrowok="t"/>
                <v:fill type="solid"/>
              </v:shape>
            </v:group>
            <v:group style="position:absolute;left:3508;top:780;width:10;height:5" coordorigin="3508,780" coordsize="10,5">
              <v:shape style="position:absolute;left:3508;top:780;width:10;height:5" coordorigin="3508,780" coordsize="10,5" path="m3508,783l3517,783e" filled="f" stroked="t" strokeweight=".33999pt" strokecolor="#000000">
                <v:path arrowok="t"/>
              </v:shape>
            </v:group>
            <v:group style="position:absolute;left:3508;top:785;width:10;height:19" coordorigin="3508,785" coordsize="10,19">
              <v:shape style="position:absolute;left:3508;top:785;width:10;height:19" coordorigin="3508,785" coordsize="10,19" path="m3508,795l3517,795e" filled="f" stroked="t" strokeweight="1.05999pt" strokecolor="#000000">
                <v:path arrowok="t"/>
              </v:shape>
            </v:group>
            <v:group style="position:absolute;left:3508;top:881;width:10;height:5" coordorigin="3508,881" coordsize="10,5">
              <v:shape style="position:absolute;left:3508;top:881;width:10;height:5" coordorigin="3508,881" coordsize="10,5" path="m3508,883l3517,883e" filled="f" stroked="t" strokeweight=".34002pt" strokecolor="#000000">
                <v:path arrowok="t"/>
              </v:shape>
            </v:group>
            <v:group style="position:absolute;left:3508;top:886;width:10;height:34" coordorigin="3508,886" coordsize="10,34">
              <v:shape style="position:absolute;left:3508;top:886;width:10;height:34" coordorigin="3508,886" coordsize="10,34" path="m3508,903l3517,903e" filled="f" stroked="t" strokeweight="1.78pt" strokecolor="#000000">
                <v:path arrowok="t"/>
              </v:shape>
            </v:group>
            <v:group style="position:absolute;left:3508;top:995;width:10;height:5" coordorigin="3508,995" coordsize="10,5">
              <v:shape style="position:absolute;left:3508;top:995;width:10;height:5" coordorigin="3508,995" coordsize="10,5" path="m3508,997l3517,997e" filled="f" stroked="t" strokeweight=".33999pt" strokecolor="#000000">
                <v:path arrowok="t"/>
              </v:shape>
            </v:group>
            <v:group style="position:absolute;left:3508;top:1000;width:10;height:34" coordorigin="3508,1000" coordsize="10,34">
              <v:shape style="position:absolute;left:3508;top:1000;width:10;height:34" coordorigin="3508,1000" coordsize="10,34" path="m3508,1017l3517,1017e" filled="f" stroked="t" strokeweight="1.78pt" strokecolor="#000000">
                <v:path arrowok="t"/>
              </v:shape>
            </v:group>
            <v:group style="position:absolute;left:3508;top:1110;width:10;height:5" coordorigin="3508,1110" coordsize="10,5">
              <v:shape style="position:absolute;left:3508;top:1110;width:10;height:5" coordorigin="3508,1110" coordsize="10,5" path="m3508,1113l3517,1113e" filled="f" stroked="t" strokeweight=".33999pt" strokecolor="#000000">
                <v:path arrowok="t"/>
              </v:shape>
            </v:group>
            <v:group style="position:absolute;left:3508;top:1115;width:10;height:34" coordorigin="3508,1115" coordsize="10,34">
              <v:shape style="position:absolute;left:3508;top:1115;width:10;height:34" coordorigin="3508,1115" coordsize="10,34" path="m3508,1132l3517,1132e" filled="f" stroked="t" strokeweight="1.78pt" strokecolor="#000000">
                <v:path arrowok="t"/>
              </v:shape>
            </v:group>
            <v:group style="position:absolute;left:3508;top:1224;width:10;height:5" coordorigin="3508,1224" coordsize="10,5">
              <v:shape style="position:absolute;left:3508;top:1224;width:10;height:5" coordorigin="3508,1224" coordsize="10,5" path="m3508,1227l3517,1227e" filled="f" stroked="t" strokeweight=".34002pt" strokecolor="#000000">
                <v:path arrowok="t"/>
              </v:shape>
            </v:group>
            <v:group style="position:absolute;left:3508;top:1229;width:10;height:34" coordorigin="3508,1229" coordsize="10,34">
              <v:shape style="position:absolute;left:3508;top:1229;width:10;height:34" coordorigin="3508,1229" coordsize="10,34" path="m3508,1246l3517,1246e" filled="f" stroked="t" strokeweight="1.78pt" strokecolor="#000000">
                <v:path arrowok="t"/>
              </v:shape>
            </v:group>
            <v:group style="position:absolute;left:3508;top:1339;width:10;height:5" coordorigin="3508,1339" coordsize="10,5">
              <v:shape style="position:absolute;left:3508;top:1339;width:10;height:5" coordorigin="3508,1339" coordsize="10,5" path="m3508,1342l3517,1342e" filled="f" stroked="t" strokeweight=".33999pt" strokecolor="#000000">
                <v:path arrowok="t"/>
              </v:shape>
            </v:group>
            <v:group style="position:absolute;left:3508;top:1344;width:10;height:34" coordorigin="3508,1344" coordsize="10,34">
              <v:shape style="position:absolute;left:3508;top:1344;width:10;height:34" coordorigin="3508,1344" coordsize="10,34" path="m3508,1361l3517,1361e" filled="f" stroked="t" strokeweight="1.78pt" strokecolor="#000000">
                <v:path arrowok="t"/>
              </v:shape>
            </v:group>
            <v:group style="position:absolute;left:3508;top:1453;width:10;height:5" coordorigin="3508,1453" coordsize="10,5">
              <v:shape style="position:absolute;left:3508;top:1453;width:10;height:5" coordorigin="3508,1453" coordsize="10,5" path="m3508,1456l3517,1456e" filled="f" stroked="t" strokeweight=".33999pt" strokecolor="#000000">
                <v:path arrowok="t"/>
              </v:shape>
            </v:group>
            <v:group style="position:absolute;left:3508;top:1458;width:10;height:34" coordorigin="3508,1458" coordsize="10,34">
              <v:shape style="position:absolute;left:3508;top:1458;width:10;height:34" coordorigin="3508,1458" coordsize="10,34" path="m3508,1475l3517,1475e" filled="f" stroked="t" strokeweight="1.78pt" strokecolor="#000000">
                <v:path arrowok="t"/>
              </v:shape>
            </v:group>
            <v:group style="position:absolute;left:3508;top:1569;width:10;height:5" coordorigin="3508,1569" coordsize="10,5">
              <v:shape style="position:absolute;left:3508;top:1569;width:10;height:5" coordorigin="3508,1569" coordsize="10,5" path="m3508,1571l3517,1571e" filled="f" stroked="t" strokeweight=".34002pt" strokecolor="#000000">
                <v:path arrowok="t"/>
              </v:shape>
            </v:group>
            <v:group style="position:absolute;left:3508;top:1573;width:10;height:34" coordorigin="3508,1573" coordsize="10,34">
              <v:shape style="position:absolute;left:3508;top:1573;width:10;height:34" coordorigin="3508,1573" coordsize="10,34" path="m3508,1590l3517,1590e" filled="f" stroked="t" strokeweight="1.78pt" strokecolor="#000000">
                <v:path arrowok="t"/>
              </v:shape>
            </v:group>
            <v:group style="position:absolute;left:3508;top:1683;width:10;height:5" coordorigin="3508,1683" coordsize="10,5">
              <v:shape style="position:absolute;left:3508;top:1683;width:10;height:5" coordorigin="3508,1683" coordsize="10,5" path="m3508,1685l3517,1685e" filled="f" stroked="t" strokeweight=".33999pt" strokecolor="#000000">
                <v:path arrowok="t"/>
              </v:shape>
            </v:group>
            <v:group style="position:absolute;left:3508;top:1687;width:10;height:34" coordorigin="3508,1687" coordsize="10,34">
              <v:shape style="position:absolute;left:3508;top:1687;width:10;height:34" coordorigin="3508,1687" coordsize="10,34" path="m3508,1704l3517,1704e" filled="f" stroked="t" strokeweight="1.78pt" strokecolor="#000000">
                <v:path arrowok="t"/>
              </v:shape>
            </v:group>
            <v:group style="position:absolute;left:3508;top:1798;width:10;height:5" coordorigin="3508,1798" coordsize="10,5">
              <v:shape style="position:absolute;left:3508;top:1798;width:10;height:5" coordorigin="3508,1798" coordsize="10,5" path="m3508,1800l3517,1800e" filled="f" stroked="t" strokeweight=".33999pt" strokecolor="#000000">
                <v:path arrowok="t"/>
              </v:shape>
            </v:group>
            <v:group style="position:absolute;left:3508;top:1803;width:10;height:34" coordorigin="3508,1803" coordsize="10,34">
              <v:shape style="position:absolute;left:3508;top:1803;width:10;height:34" coordorigin="3508,1803" coordsize="10,34" path="m3508,1819l3517,1819e" filled="f" stroked="t" strokeweight="1.78pt" strokecolor="#000000">
                <v:path arrowok="t"/>
              </v:shape>
            </v:group>
            <v:group style="position:absolute;left:3508;top:1912;width:10;height:5" coordorigin="3508,1912" coordsize="10,5">
              <v:shape style="position:absolute;left:3508;top:1912;width:10;height:5" coordorigin="3508,1912" coordsize="10,5" path="m3508,1914l3517,1914e" filled="f" stroked="t" strokeweight=".34002pt" strokecolor="#000000">
                <v:path arrowok="t"/>
              </v:shape>
            </v:group>
            <v:group style="position:absolute;left:3508;top:1917;width:10;height:34" coordorigin="3508,1917" coordsize="10,34">
              <v:shape style="position:absolute;left:3508;top:1917;width:10;height:34" coordorigin="3508,1917" coordsize="10,34" path="m3508,1933l3517,1933e" filled="f" stroked="t" strokeweight="1.78pt" strokecolor="#000000">
                <v:path arrowok="t"/>
              </v:shape>
            </v:group>
            <v:group style="position:absolute;left:3508;top:2027;width:10;height:5" coordorigin="3508,2027" coordsize="10,5">
              <v:shape style="position:absolute;left:3508;top:2027;width:10;height:5" coordorigin="3508,2027" coordsize="10,5" path="m3508,2029l3517,2029e" filled="f" stroked="t" strokeweight=".33999pt" strokecolor="#000000">
                <v:path arrowok="t"/>
              </v:shape>
            </v:group>
            <v:group style="position:absolute;left:3508;top:2032;width:10;height:34" coordorigin="3508,2032" coordsize="10,34">
              <v:shape style="position:absolute;left:3508;top:2032;width:10;height:34" coordorigin="3508,2032" coordsize="10,34" path="m3508,2049l3517,2049e" filled="f" stroked="t" strokeweight="1.78pt" strokecolor="#000000">
                <v:path arrowok="t"/>
              </v:shape>
            </v:group>
            <v:group style="position:absolute;left:3508;top:2142;width:10;height:5" coordorigin="3508,2142" coordsize="10,5">
              <v:shape style="position:absolute;left:3508;top:2142;width:10;height:5" coordorigin="3508,2142" coordsize="10,5" path="m3508,2145l3517,2145e" filled="f" stroked="t" strokeweight=".33999pt" strokecolor="#000000">
                <v:path arrowok="t"/>
              </v:shape>
            </v:group>
            <v:group style="position:absolute;left:3508;top:2147;width:10;height:32" coordorigin="3508,2147" coordsize="10,32">
              <v:shape style="position:absolute;left:3508;top:2147;width:10;height:32" coordorigin="3508,2147" coordsize="10,32" path="m3508,2163l3517,2163e" filled="f" stroked="t" strokeweight="1.72pt" strokecolor="#000000">
                <v:path arrowok="t"/>
              </v:shape>
            </v:group>
            <v:group style="position:absolute;left:3508;top:2256;width:10;height:5" coordorigin="3508,2256" coordsize="10,5">
              <v:shape style="position:absolute;left:3508;top:2256;width:10;height:5" coordorigin="3508,2256" coordsize="10,5" path="m3508,2259l3517,2259e" filled="f" stroked="t" strokeweight=".34002pt" strokecolor="#000000">
                <v:path arrowok="t"/>
              </v:shape>
            </v:group>
            <v:group style="position:absolute;left:3508;top:2261;width:10;height:34" coordorigin="3508,2261" coordsize="10,34">
              <v:shape style="position:absolute;left:3508;top:2261;width:10;height:34" coordorigin="3508,2261" coordsize="10,34" path="m3508,2278l3517,2278e" filled="f" stroked="t" strokeweight="1.78pt" strokecolor="#000000">
                <v:path arrowok="t"/>
              </v:shape>
            </v:group>
            <v:group style="position:absolute;left:3508;top:2371;width:10;height:24" coordorigin="3508,2371" coordsize="10,24">
              <v:shape style="position:absolute;left:3508;top:2371;width:10;height:24" coordorigin="3508,2371" coordsize="10,24" path="m3508,2383l3517,2383e" filled="f" stroked="t" strokeweight="1.3pt" strokecolor="#000000">
                <v:path arrowok="t"/>
              </v:shape>
            </v:group>
            <v:group style="position:absolute;left:6338;top:2350;width:7;height:10" coordorigin="6338,2350" coordsize="7,10">
              <v:shape style="position:absolute;left:6338;top:2350;width:7;height:10" coordorigin="6338,2350" coordsize="7,10" path="m6342,2350l6338,2358,6342,2359,6346,2351,6342,2350xe" filled="t" fillcolor="#000000" stroked="f">
                <v:path arrowok="t"/>
                <v:fill type="solid"/>
              </v:shape>
            </v:group>
            <v:group style="position:absolute;left:4897;top:1661;width:7;height:10" coordorigin="4897,1661" coordsize="7,10">
              <v:shape style="position:absolute;left:4897;top:1661;width:7;height:10" coordorigin="4897,1661" coordsize="7,10" path="m4901,1661l4897,1669,4901,1671,4904,1662,4901,1661xe" filled="t" fillcolor="#000000" stroked="f">
                <v:path arrowok="t"/>
                <v:fill type="solid"/>
              </v:shape>
            </v:group>
            <v:group style="position:absolute;left:4901;top:1662;width:1441;height:696" coordorigin="4901,1662" coordsize="1441,696">
              <v:shape style="position:absolute;left:4901;top:1662;width:1441;height:696" coordorigin="4901,1662" coordsize="1441,696" path="m4904,1662l4901,1671,6338,2358,6342,2350,4904,1662xe" filled="t" fillcolor="#000000" stroked="f">
                <v:path arrowok="t"/>
                <v:fill type="solid"/>
              </v:shape>
            </v:group>
            <v:group style="position:absolute;left:6336;top:2340;width:8;height:11" coordorigin="6336,2340" coordsize="8,11">
              <v:shape style="position:absolute;left:6336;top:2340;width:8;height:11" coordorigin="6336,2340" coordsize="8,11" path="m6340,2340l6336,2343,6341,2351,6344,2349,6340,2340xe" filled="t" fillcolor="#000000" stroked="f">
                <v:path arrowok="t"/>
                <v:fill type="solid"/>
              </v:shape>
            </v:group>
            <v:group style="position:absolute;left:7723;top:1636;width:8;height:11" coordorigin="7723,1636" coordsize="8,11">
              <v:shape style="position:absolute;left:7723;top:1636;width:8;height:11" coordorigin="7723,1636" coordsize="8,11" path="m7727,1636l7723,1638,7728,1647,7732,1644,7727,1636xe" filled="t" fillcolor="#000000" stroked="f">
                <v:path arrowok="t"/>
                <v:fill type="solid"/>
              </v:shape>
            </v:group>
            <v:group style="position:absolute;left:6340;top:1638;width:1388;height:710" coordorigin="6340,1638" coordsize="1388,710">
              <v:shape style="position:absolute;left:6340;top:1638;width:1388;height:710" coordorigin="6340,1638" coordsize="1388,710" path="m7723,1638l6340,2340,6344,2349,7728,1647,7723,1638xe" filled="t" fillcolor="#000000" stroked="f">
                <v:path arrowok="t"/>
                <v:fill type="solid"/>
              </v:shape>
            </v:group>
            <v:group style="position:absolute;left:4906;top:815;width:10;height:25" coordorigin="4906,815" coordsize="10,25">
              <v:shape style="position:absolute;left:4906;top:815;width:10;height:25" coordorigin="4906,815" coordsize="10,25" path="m4906,828l4915,828e" filled="f" stroked="t" strokeweight="1.36pt" strokecolor="#000000">
                <v:path arrowok="t"/>
              </v:shape>
            </v:group>
            <v:group style="position:absolute;left:4906;top:916;width:10;height:38" coordorigin="4906,916" coordsize="10,38">
              <v:shape style="position:absolute;left:4906;top:916;width:10;height:38" coordorigin="4906,916" coordsize="10,38" path="m4906,935l4915,935e" filled="f" stroked="t" strokeweight="2.02pt" strokecolor="#000000">
                <v:path arrowok="t"/>
              </v:shape>
            </v:group>
            <v:group style="position:absolute;left:4906;top:1031;width:10;height:38" coordorigin="4906,1031" coordsize="10,38">
              <v:shape style="position:absolute;left:4906;top:1031;width:10;height:38" coordorigin="4906,1031" coordsize="10,38" path="m4906,1050l4915,1050e" filled="f" stroked="t" strokeweight="2.02pt" strokecolor="#000000">
                <v:path arrowok="t"/>
              </v:shape>
            </v:group>
            <v:group style="position:absolute;left:4906;top:1145;width:10;height:38" coordorigin="4906,1145" coordsize="10,38">
              <v:shape style="position:absolute;left:4906;top:1145;width:10;height:38" coordorigin="4906,1145" coordsize="10,38" path="m4906,1164l4915,1164e" filled="f" stroked="t" strokeweight="2.02pt" strokecolor="#000000">
                <v:path arrowok="t"/>
              </v:shape>
            </v:group>
            <v:group style="position:absolute;left:4906;top:1260;width:10;height:38" coordorigin="4906,1260" coordsize="10,38">
              <v:shape style="position:absolute;left:4906;top:1260;width:10;height:38" coordorigin="4906,1260" coordsize="10,38" path="m4906,1279l4915,1279e" filled="f" stroked="t" strokeweight="2.02pt" strokecolor="#000000">
                <v:path arrowok="t"/>
              </v:shape>
            </v:group>
            <v:group style="position:absolute;left:4906;top:1374;width:10;height:38" coordorigin="4906,1374" coordsize="10,38">
              <v:shape style="position:absolute;left:4906;top:1374;width:10;height:38" coordorigin="4906,1374" coordsize="10,38" path="m4906,1393l4915,1393e" filled="f" stroked="t" strokeweight="2.02pt" strokecolor="#000000">
                <v:path arrowok="t"/>
              </v:shape>
            </v:group>
            <v:group style="position:absolute;left:4906;top:1489;width:10;height:38" coordorigin="4906,1489" coordsize="10,38">
              <v:shape style="position:absolute;left:4906;top:1489;width:10;height:38" coordorigin="4906,1489" coordsize="10,38" path="m4906,1509l4915,1509e" filled="f" stroked="t" strokeweight="2.02pt" strokecolor="#000000">
                <v:path arrowok="t"/>
              </v:shape>
            </v:group>
            <v:group style="position:absolute;left:4906;top:1605;width:10;height:37" coordorigin="4906,1605" coordsize="10,37">
              <v:shape style="position:absolute;left:4906;top:1605;width:10;height:37" coordorigin="4906,1605" coordsize="10,37" path="m4906,1623l4915,1623e" filled="f" stroked="t" strokeweight="1.96pt" strokecolor="#000000">
                <v:path arrowok="t"/>
              </v:shape>
            </v:group>
            <v:group style="position:absolute;left:4906;top:1719;width:10;height:38" coordorigin="4906,1719" coordsize="10,38">
              <v:shape style="position:absolute;left:4906;top:1719;width:10;height:38" coordorigin="4906,1719" coordsize="10,38" path="m4906,1738l4915,1738e" filled="f" stroked="t" strokeweight="2.02pt" strokecolor="#000000">
                <v:path arrowok="t"/>
              </v:shape>
            </v:group>
            <v:group style="position:absolute;left:4906;top:1834;width:10;height:37" coordorigin="4906,1834" coordsize="10,37">
              <v:shape style="position:absolute;left:4906;top:1834;width:10;height:37" coordorigin="4906,1834" coordsize="10,37" path="m4906,1852l4915,1852e" filled="f" stroked="t" strokeweight="1.96pt" strokecolor="#000000">
                <v:path arrowok="t"/>
              </v:shape>
            </v:group>
            <v:group style="position:absolute;left:4906;top:1948;width:10;height:38" coordorigin="4906,1948" coordsize="10,38">
              <v:shape style="position:absolute;left:4906;top:1948;width:10;height:38" coordorigin="4906,1948" coordsize="10,38" path="m4906,1967l4915,1967e" filled="f" stroked="t" strokeweight="2.02pt" strokecolor="#000000">
                <v:path arrowok="t"/>
              </v:shape>
            </v:group>
            <v:group style="position:absolute;left:4906;top:2063;width:10;height:38" coordorigin="4906,2063" coordsize="10,38">
              <v:shape style="position:absolute;left:4906;top:2063;width:10;height:38" coordorigin="4906,2063" coordsize="10,38" path="m4906,2082l4915,2082e" filled="f" stroked="t" strokeweight="2.02pt" strokecolor="#000000">
                <v:path arrowok="t"/>
              </v:shape>
            </v:group>
            <v:group style="position:absolute;left:4906;top:2177;width:10;height:38" coordorigin="4906,2177" coordsize="10,38">
              <v:shape style="position:absolute;left:4906;top:2177;width:10;height:38" coordorigin="4906,2177" coordsize="10,38" path="m4906,2196l4915,2196e" filled="f" stroked="t" strokeweight="2.02pt" strokecolor="#000000">
                <v:path arrowok="t"/>
              </v:shape>
            </v:group>
            <v:group style="position:absolute;left:4906;top:2292;width:10;height:38" coordorigin="4906,2292" coordsize="10,38">
              <v:shape style="position:absolute;left:4906;top:2292;width:10;height:38" coordorigin="4906,2292" coordsize="10,38" path="m4906,2311l4915,2311e" filled="f" stroked="t" strokeweight="2.02pt" strokecolor="#000000">
                <v:path arrowok="t"/>
              </v:shape>
            </v:group>
            <v:group style="position:absolute;left:4906;top:2406;width:10;height:25" coordorigin="4906,2406" coordsize="10,25">
              <v:shape style="position:absolute;left:4906;top:2406;width:10;height:25" coordorigin="4906,2406" coordsize="10,25" path="m4906,2419l4915,2419e" filled="f" stroked="t" strokeweight="1.36pt" strokecolor="#000000">
                <v:path arrowok="t"/>
              </v:shape>
            </v:group>
            <v:group style="position:absolute;left:6322;top:784;width:10;height:25" coordorigin="6322,784" coordsize="10,25">
              <v:shape style="position:absolute;left:6322;top:784;width:10;height:25" coordorigin="6322,784" coordsize="10,25" path="m6322,796l6331,796e" filled="f" stroked="t" strokeweight="1.36pt" strokecolor="#000000">
                <v:path arrowok="t"/>
              </v:shape>
            </v:group>
            <v:group style="position:absolute;left:6322;top:886;width:10;height:37" coordorigin="6322,886" coordsize="10,37">
              <v:shape style="position:absolute;left:6322;top:886;width:10;height:37" coordorigin="6322,886" coordsize="10,37" path="m6322,904l6331,904e" filled="f" stroked="t" strokeweight="1.96pt" strokecolor="#000000">
                <v:path arrowok="t"/>
              </v:shape>
            </v:group>
            <v:group style="position:absolute;left:6322;top:1000;width:10;height:38" coordorigin="6322,1000" coordsize="10,38">
              <v:shape style="position:absolute;left:6322;top:1000;width:10;height:38" coordorigin="6322,1000" coordsize="10,38" path="m6322,1019l6331,1019e" filled="f" stroked="t" strokeweight="2.02pt" strokecolor="#000000">
                <v:path arrowok="t"/>
              </v:shape>
            </v:group>
            <v:group style="position:absolute;left:6322;top:1115;width:10;height:38" coordorigin="6322,1115" coordsize="10,38">
              <v:shape style="position:absolute;left:6322;top:1115;width:10;height:38" coordorigin="6322,1115" coordsize="10,38" path="m6322,1134l6331,1134e" filled="f" stroked="t" strokeweight="2.02pt" strokecolor="#000000">
                <v:path arrowok="t"/>
              </v:shape>
            </v:group>
            <v:group style="position:absolute;left:6322;top:1229;width:10;height:38" coordorigin="6322,1229" coordsize="10,38">
              <v:shape style="position:absolute;left:6322;top:1229;width:10;height:38" coordorigin="6322,1229" coordsize="10,38" path="m6322,1248l6331,1248e" filled="f" stroked="t" strokeweight="2.02pt" strokecolor="#000000">
                <v:path arrowok="t"/>
              </v:shape>
            </v:group>
            <v:group style="position:absolute;left:6322;top:1344;width:10;height:38" coordorigin="6322,1344" coordsize="10,38">
              <v:shape style="position:absolute;left:6322;top:1344;width:10;height:38" coordorigin="6322,1344" coordsize="10,38" path="m6322,1363l6331,1363e" filled="f" stroked="t" strokeweight="2.02pt" strokecolor="#000000">
                <v:path arrowok="t"/>
              </v:shape>
            </v:group>
            <v:group style="position:absolute;left:6322;top:1458;width:10;height:38" coordorigin="6322,1458" coordsize="10,38">
              <v:shape style="position:absolute;left:6322;top:1458;width:10;height:38" coordorigin="6322,1458" coordsize="10,38" path="m6322,1477l6331,1477e" filled="f" stroked="t" strokeweight="2.02pt" strokecolor="#000000">
                <v:path arrowok="t"/>
              </v:shape>
            </v:group>
            <v:group style="position:absolute;left:6322;top:1573;width:10;height:38" coordorigin="6322,1573" coordsize="10,38">
              <v:shape style="position:absolute;left:6322;top:1573;width:10;height:38" coordorigin="6322,1573" coordsize="10,38" path="m6322,1593l6331,1593e" filled="f" stroked="t" strokeweight="2.02pt" strokecolor="#000000">
                <v:path arrowok="t"/>
              </v:shape>
            </v:group>
            <v:group style="position:absolute;left:6322;top:1687;width:10;height:38" coordorigin="6322,1687" coordsize="10,38">
              <v:shape style="position:absolute;left:6322;top:1687;width:10;height:38" coordorigin="6322,1687" coordsize="10,38" path="m6322,1707l6331,1707e" filled="f" stroked="t" strokeweight="2.02pt" strokecolor="#000000">
                <v:path arrowok="t"/>
              </v:shape>
            </v:group>
            <v:group style="position:absolute;left:6322;top:1803;width:10;height:38" coordorigin="6322,1803" coordsize="10,38">
              <v:shape style="position:absolute;left:6322;top:1803;width:10;height:38" coordorigin="6322,1803" coordsize="10,38" path="m6322,1822l6331,1822e" filled="f" stroked="t" strokeweight="2.02pt" strokecolor="#000000">
                <v:path arrowok="t"/>
              </v:shape>
            </v:group>
            <v:group style="position:absolute;left:6322;top:1917;width:10;height:38" coordorigin="6322,1917" coordsize="10,38">
              <v:shape style="position:absolute;left:6322;top:1917;width:10;height:38" coordorigin="6322,1917" coordsize="10,38" path="m6322,1936l6331,1936e" filled="f" stroked="t" strokeweight="2.02pt" strokecolor="#000000">
                <v:path arrowok="t"/>
              </v:shape>
            </v:group>
            <v:group style="position:absolute;left:6322;top:2032;width:10;height:38" coordorigin="6322,2032" coordsize="10,38">
              <v:shape style="position:absolute;left:6322;top:2032;width:10;height:38" coordorigin="6322,2032" coordsize="10,38" path="m6322,2051l6331,2051e" filled="f" stroked="t" strokeweight="2.02pt" strokecolor="#000000">
                <v:path arrowok="t"/>
              </v:shape>
            </v:group>
            <v:group style="position:absolute;left:6322;top:2146;width:10;height:38" coordorigin="6322,2146" coordsize="10,38">
              <v:shape style="position:absolute;left:6322;top:2146;width:10;height:38" coordorigin="6322,2146" coordsize="10,38" path="m6322,2165l6331,2165e" filled="f" stroked="t" strokeweight="2.02pt" strokecolor="#000000">
                <v:path arrowok="t"/>
              </v:shape>
            </v:group>
            <v:group style="position:absolute;left:6322;top:2261;width:10;height:38" coordorigin="6322,2261" coordsize="10,38">
              <v:shape style="position:absolute;left:6322;top:2261;width:10;height:38" coordorigin="6322,2261" coordsize="10,38" path="m6322,2280l6331,2280e" filled="f" stroked="t" strokeweight="2.02pt" strokecolor="#000000">
                <v:path arrowok="t"/>
              </v:shape>
            </v:group>
            <v:group style="position:absolute;left:6322;top:2376;width:10;height:24" coordorigin="6322,2376" coordsize="10,24">
              <v:shape style="position:absolute;left:6322;top:2376;width:10;height:24" coordorigin="6322,2376" coordsize="10,24" path="m6322,2388l6331,2388e" filled="f" stroked="t" strokeweight="1.3pt" strokecolor="#000000">
                <v:path arrowok="t"/>
              </v:shape>
            </v:group>
            <v:group style="position:absolute;left:7717;top:778;width:10;height:24" coordorigin="7717,778" coordsize="10,24">
              <v:shape style="position:absolute;left:7717;top:778;width:10;height:24" coordorigin="7717,778" coordsize="10,24" path="m7717,790l7727,790e" filled="f" stroked="t" strokeweight="1.3pt" strokecolor="#000000">
                <v:path arrowok="t"/>
              </v:shape>
            </v:group>
            <v:group style="position:absolute;left:7717;top:879;width:10;height:38" coordorigin="7717,879" coordsize="10,38">
              <v:shape style="position:absolute;left:7717;top:879;width:10;height:38" coordorigin="7717,879" coordsize="10,38" path="m7717,898l7727,898e" filled="f" stroked="t" strokeweight="2.02pt" strokecolor="#000000">
                <v:path arrowok="t"/>
              </v:shape>
            </v:group>
            <v:group style="position:absolute;left:7717;top:994;width:10;height:38" coordorigin="7717,994" coordsize="10,38">
              <v:shape style="position:absolute;left:7717;top:994;width:10;height:38" coordorigin="7717,994" coordsize="10,38" path="m7717,1013l7727,1013e" filled="f" stroked="t" strokeweight="2.02pt" strokecolor="#000000">
                <v:path arrowok="t"/>
              </v:shape>
            </v:group>
            <v:group style="position:absolute;left:7717;top:1108;width:10;height:38" coordorigin="7717,1108" coordsize="10,38">
              <v:shape style="position:absolute;left:7717;top:1108;width:10;height:38" coordorigin="7717,1108" coordsize="10,38" path="m7717,1127l7727,1127e" filled="f" stroked="t" strokeweight="2.02pt" strokecolor="#000000">
                <v:path arrowok="t"/>
              </v:shape>
            </v:group>
            <v:group style="position:absolute;left:7717;top:1223;width:10;height:38" coordorigin="7717,1223" coordsize="10,38">
              <v:shape style="position:absolute;left:7717;top:1223;width:10;height:38" coordorigin="7717,1223" coordsize="10,38" path="m7717,1242l7727,1242e" filled="f" stroked="t" strokeweight="2.02pt" strokecolor="#000000">
                <v:path arrowok="t"/>
              </v:shape>
            </v:group>
            <v:group style="position:absolute;left:7717;top:1337;width:10;height:38" coordorigin="7717,1337" coordsize="10,38">
              <v:shape style="position:absolute;left:7717;top:1337;width:10;height:38" coordorigin="7717,1337" coordsize="10,38" path="m7717,1356l7727,1356e" filled="f" stroked="t" strokeweight="2.02pt" strokecolor="#000000">
                <v:path arrowok="t"/>
              </v:shape>
            </v:group>
            <v:group style="position:absolute;left:7717;top:1452;width:10;height:38" coordorigin="7717,1452" coordsize="10,38">
              <v:shape style="position:absolute;left:7717;top:1452;width:10;height:38" coordorigin="7717,1452" coordsize="10,38" path="m7717,1471l7727,1471e" filled="f" stroked="t" strokeweight="2.02pt" strokecolor="#000000">
                <v:path arrowok="t"/>
              </v:shape>
            </v:group>
            <v:group style="position:absolute;left:7717;top:1566;width:10;height:38" coordorigin="7717,1566" coordsize="10,38">
              <v:shape style="position:absolute;left:7717;top:1566;width:10;height:38" coordorigin="7717,1566" coordsize="10,38" path="m7717,1585l7727,1585e" filled="f" stroked="t" strokeweight="2.02pt" strokecolor="#000000">
                <v:path arrowok="t"/>
              </v:shape>
            </v:group>
            <v:group style="position:absolute;left:7717;top:1681;width:10;height:38" coordorigin="7717,1681" coordsize="10,38">
              <v:shape style="position:absolute;left:7717;top:1681;width:10;height:38" coordorigin="7717,1681" coordsize="10,38" path="m7717,1701l7727,1701e" filled="f" stroked="t" strokeweight="2.02pt" strokecolor="#000000">
                <v:path arrowok="t"/>
              </v:shape>
            </v:group>
            <v:group style="position:absolute;left:7717;top:1795;width:10;height:38" coordorigin="7717,1795" coordsize="10,38">
              <v:shape style="position:absolute;left:7717;top:1795;width:10;height:38" coordorigin="7717,1795" coordsize="10,38" path="m7717,1815l7727,1815e" filled="f" stroked="t" strokeweight="2.02pt" strokecolor="#000000">
                <v:path arrowok="t"/>
              </v:shape>
            </v:group>
            <v:group style="position:absolute;left:7717;top:1911;width:10;height:38" coordorigin="7717,1911" coordsize="10,38">
              <v:shape style="position:absolute;left:7717;top:1911;width:10;height:38" coordorigin="7717,1911" coordsize="10,38" path="m7717,1930l7727,1930e" filled="f" stroked="t" strokeweight="2.02pt" strokecolor="#000000">
                <v:path arrowok="t"/>
              </v:shape>
            </v:group>
            <v:group style="position:absolute;left:7717;top:2025;width:10;height:38" coordorigin="7717,2025" coordsize="10,38">
              <v:shape style="position:absolute;left:7717;top:2025;width:10;height:38" coordorigin="7717,2025" coordsize="10,38" path="m7717,2044l7727,2044e" filled="f" stroked="t" strokeweight="2.02pt" strokecolor="#000000">
                <v:path arrowok="t"/>
              </v:shape>
            </v:group>
            <v:group style="position:absolute;left:7717;top:2140;width:10;height:38" coordorigin="7717,2140" coordsize="10,38">
              <v:shape style="position:absolute;left:7717;top:2140;width:10;height:38" coordorigin="7717,2140" coordsize="10,38" path="m7717,2159l7727,2159e" filled="f" stroked="t" strokeweight="2.02pt" strokecolor="#000000">
                <v:path arrowok="t"/>
              </v:shape>
            </v:group>
            <v:group style="position:absolute;left:7717;top:2254;width:10;height:38" coordorigin="7717,2254" coordsize="10,38">
              <v:shape style="position:absolute;left:7717;top:2254;width:10;height:38" coordorigin="7717,2254" coordsize="10,38" path="m7717,2273l7727,2273e" filled="f" stroked="t" strokeweight="2.02pt" strokecolor="#000000">
                <v:path arrowok="t"/>
              </v:shape>
            </v:group>
            <v:group style="position:absolute;left:7717;top:2369;width:10;height:25" coordorigin="7717,2369" coordsize="10,25">
              <v:shape style="position:absolute;left:7717;top:2369;width:10;height:25" coordorigin="7717,2369" coordsize="10,25" path="m7717,2382l7727,2382e" filled="f" stroked="t" strokeweight="1.36pt" strokecolor="#000000">
                <v:path arrowok="t"/>
              </v:shape>
            </v:group>
            <v:group style="position:absolute;left:4205;top:415;width:10;height:24" coordorigin="4205,415" coordsize="10,24">
              <v:shape style="position:absolute;left:4205;top:415;width:10;height:24" coordorigin="4205,415" coordsize="10,24" path="m4205,427l4214,427e" filled="f" stroked="t" strokeweight="1.3pt" strokecolor="#000000">
                <v:path arrowok="t"/>
              </v:shape>
            </v:group>
            <v:group style="position:absolute;left:4205;top:516;width:10;height:38" coordorigin="4205,516" coordsize="10,38">
              <v:shape style="position:absolute;left:4205;top:516;width:10;height:38" coordorigin="4205,516" coordsize="10,38" path="m4205,535l4214,535e" filled="f" stroked="t" strokeweight="2.02pt" strokecolor="#000000">
                <v:path arrowok="t"/>
              </v:shape>
            </v:group>
            <v:group style="position:absolute;left:4205;top:631;width:10;height:37" coordorigin="4205,631" coordsize="10,37">
              <v:shape style="position:absolute;left:4205;top:631;width:10;height:37" coordorigin="4205,631" coordsize="10,37" path="m4205,650l4214,650e" filled="f" stroked="t" strokeweight="1.96pt" strokecolor="#000000">
                <v:path arrowok="t"/>
              </v:shape>
            </v:group>
            <v:group style="position:absolute;left:4205;top:745;width:10;height:38" coordorigin="4205,745" coordsize="10,38">
              <v:shape style="position:absolute;left:4205;top:745;width:10;height:38" coordorigin="4205,745" coordsize="10,38" path="m4205,765l4214,765e" filled="f" stroked="t" strokeweight="2.02pt" strokecolor="#000000">
                <v:path arrowok="t"/>
              </v:shape>
            </v:group>
            <v:group style="position:absolute;left:4205;top:861;width:10;height:37" coordorigin="4205,861" coordsize="10,37">
              <v:shape style="position:absolute;left:4205;top:861;width:10;height:37" coordorigin="4205,861" coordsize="10,37" path="m4205,879l4214,879e" filled="f" stroked="t" strokeweight="1.96pt" strokecolor="#000000">
                <v:path arrowok="t"/>
              </v:shape>
            </v:group>
            <v:group style="position:absolute;left:4205;top:975;width:10;height:38" coordorigin="4205,975" coordsize="10,38">
              <v:shape style="position:absolute;left:4205;top:975;width:10;height:38" coordorigin="4205,975" coordsize="10,38" path="m4205,994l4214,994e" filled="f" stroked="t" strokeweight="2.02pt" strokecolor="#000000">
                <v:path arrowok="t"/>
              </v:shape>
            </v:group>
            <v:group style="position:absolute;left:4205;top:1090;width:10;height:38" coordorigin="4205,1090" coordsize="10,38">
              <v:shape style="position:absolute;left:4205;top:1090;width:10;height:38" coordorigin="4205,1090" coordsize="10,38" path="m4205,1109l4214,1109e" filled="f" stroked="t" strokeweight="2.02pt" strokecolor="#000000">
                <v:path arrowok="t"/>
              </v:shape>
            </v:group>
            <v:group style="position:absolute;left:4205;top:1204;width:10;height:5" coordorigin="4205,1204" coordsize="10,5">
              <v:shape style="position:absolute;left:4205;top:1204;width:10;height:5" coordorigin="4205,1204" coordsize="10,5" path="m4205,1206l4214,1206e" filled="f" stroked="t" strokeweight=".33999pt" strokecolor="#000000">
                <v:path arrowok="t"/>
              </v:shape>
            </v:group>
            <v:group style="position:absolute;left:4205;top:1209;width:10;height:34" coordorigin="4205,1209" coordsize="10,34">
              <v:shape style="position:absolute;left:4205;top:1209;width:10;height:34" coordorigin="4205,1209" coordsize="10,34" path="m4205,1225l4214,1225e" filled="f" stroked="t" strokeweight="1.78pt" strokecolor="#000000">
                <v:path arrowok="t"/>
              </v:shape>
            </v:group>
            <v:group style="position:absolute;left:4205;top:1319;width:10;height:5" coordorigin="4205,1319" coordsize="10,5">
              <v:shape style="position:absolute;left:4205;top:1319;width:10;height:5" coordorigin="4205,1319" coordsize="10,5" path="m4205,1321l4214,1321e" filled="f" stroked="t" strokeweight=".33999pt" strokecolor="#000000">
                <v:path arrowok="t"/>
              </v:shape>
            </v:group>
            <v:group style="position:absolute;left:4205;top:1324;width:10;height:34" coordorigin="4205,1324" coordsize="10,34">
              <v:shape style="position:absolute;left:4205;top:1324;width:10;height:34" coordorigin="4205,1324" coordsize="10,34" path="m4205,1341l4214,1341e" filled="f" stroked="t" strokeweight="1.78pt" strokecolor="#000000">
                <v:path arrowok="t"/>
              </v:shape>
            </v:group>
            <v:group style="position:absolute;left:4205;top:1433;width:10;height:5" coordorigin="4205,1433" coordsize="10,5">
              <v:shape style="position:absolute;left:4205;top:1433;width:10;height:5" coordorigin="4205,1433" coordsize="10,5" path="m4205,1435l4214,1435e" filled="f" stroked="t" strokeweight=".34002pt" strokecolor="#000000">
                <v:path arrowok="t"/>
              </v:shape>
            </v:group>
            <v:group style="position:absolute;left:4205;top:1438;width:10;height:34" coordorigin="4205,1438" coordsize="10,34">
              <v:shape style="position:absolute;left:4205;top:1438;width:10;height:34" coordorigin="4205,1438" coordsize="10,34" path="m4205,1455l4214,1455e" filled="f" stroked="t" strokeweight="1.78pt" strokecolor="#000000">
                <v:path arrowok="t"/>
              </v:shape>
            </v:group>
            <v:group style="position:absolute;left:4205;top:1548;width:10;height:5" coordorigin="4205,1548" coordsize="10,5">
              <v:shape style="position:absolute;left:4205;top:1548;width:10;height:5" coordorigin="4205,1548" coordsize="10,5" path="m4205,1551l4214,1551e" filled="f" stroked="t" strokeweight=".33999pt" strokecolor="#000000">
                <v:path arrowok="t"/>
              </v:shape>
            </v:group>
            <v:group style="position:absolute;left:4205;top:1553;width:10;height:34" coordorigin="4205,1553" coordsize="10,34">
              <v:shape style="position:absolute;left:4205;top:1553;width:10;height:34" coordorigin="4205,1553" coordsize="10,34" path="m4205,1570l4214,1570e" filled="f" stroked="t" strokeweight="1.78pt" strokecolor="#000000">
                <v:path arrowok="t"/>
              </v:shape>
            </v:group>
            <v:group style="position:absolute;left:4205;top:1662;width:10;height:5" coordorigin="4205,1662" coordsize="10,5">
              <v:shape style="position:absolute;left:4205;top:1662;width:10;height:5" coordorigin="4205,1662" coordsize="10,5" path="m4205,1665l4214,1665e" filled="f" stroked="t" strokeweight=".33999pt" strokecolor="#000000">
                <v:path arrowok="t"/>
              </v:shape>
            </v:group>
            <v:group style="position:absolute;left:4205;top:1667;width:10;height:34" coordorigin="4205,1667" coordsize="10,34">
              <v:shape style="position:absolute;left:4205;top:1667;width:10;height:34" coordorigin="4205,1667" coordsize="10,34" path="m4205,1684l4214,1684e" filled="f" stroked="t" strokeweight="1.78pt" strokecolor="#000000">
                <v:path arrowok="t"/>
              </v:shape>
            </v:group>
            <v:group style="position:absolute;left:4205;top:1777;width:10;height:5" coordorigin="4205,1777" coordsize="10,5">
              <v:shape style="position:absolute;left:4205;top:1777;width:10;height:5" coordorigin="4205,1777" coordsize="10,5" path="m4205,1780l4214,1780e" filled="f" stroked="t" strokeweight=".34002pt" strokecolor="#000000">
                <v:path arrowok="t"/>
              </v:shape>
            </v:group>
            <v:group style="position:absolute;left:4205;top:1782;width:10;height:34" coordorigin="4205,1782" coordsize="10,34">
              <v:shape style="position:absolute;left:4205;top:1782;width:10;height:34" coordorigin="4205,1782" coordsize="10,34" path="m4205,1799l4214,1799e" filled="f" stroked="t" strokeweight="1.78pt" strokecolor="#000000">
                <v:path arrowok="t"/>
              </v:shape>
            </v:group>
            <v:group style="position:absolute;left:4205;top:1891;width:10;height:5" coordorigin="4205,1891" coordsize="10,5">
              <v:shape style="position:absolute;left:4205;top:1891;width:10;height:5" coordorigin="4205,1891" coordsize="10,5" path="m4205,1894l4214,1894e" filled="f" stroked="t" strokeweight=".33999pt" strokecolor="#000000">
                <v:path arrowok="t"/>
              </v:shape>
            </v:group>
            <v:group style="position:absolute;left:4205;top:1896;width:10;height:34" coordorigin="4205,1896" coordsize="10,34">
              <v:shape style="position:absolute;left:4205;top:1896;width:10;height:34" coordorigin="4205,1896" coordsize="10,34" path="m4205,1913l4214,1913e" filled="f" stroked="t" strokeweight="1.78pt" strokecolor="#000000">
                <v:path arrowok="t"/>
              </v:shape>
            </v:group>
            <v:group style="position:absolute;left:4205;top:2007;width:10;height:5" coordorigin="4205,2007" coordsize="10,5">
              <v:shape style="position:absolute;left:4205;top:2007;width:10;height:5" coordorigin="4205,2007" coordsize="10,5" path="m4205,2009l4214,2009e" filled="f" stroked="t" strokeweight=".33999pt" strokecolor="#000000">
                <v:path arrowok="t"/>
              </v:shape>
            </v:group>
            <v:group style="position:absolute;left:4205;top:2011;width:10;height:19" coordorigin="4205,2011" coordsize="10,19">
              <v:shape style="position:absolute;left:4205;top:2011;width:10;height:19" coordorigin="4205,2011" coordsize="10,19" path="m4205,2021l4214,2021e" filled="f" stroked="t" strokeweight="1.05999pt" strokecolor="#000000">
                <v:path arrowok="t"/>
              </v:shape>
            </v:group>
            <v:group style="position:absolute;left:5630;top:852;width:10;height:5" coordorigin="5630,852" coordsize="10,5">
              <v:shape style="position:absolute;left:5630;top:852;width:10;height:5" coordorigin="5630,852" coordsize="10,5" path="m5630,855l5640,855e" filled="f" stroked="t" strokeweight=".34002pt" strokecolor="#000000">
                <v:path arrowok="t"/>
              </v:shape>
            </v:group>
            <v:group style="position:absolute;left:5630;top:857;width:10;height:20" coordorigin="5630,857" coordsize="10,20">
              <v:shape style="position:absolute;left:5630;top:857;width:10;height:20" coordorigin="5630,857" coordsize="10,20" path="m5630,867l5640,867e" filled="f" stroked="t" strokeweight="1.120pt" strokecolor="#000000">
                <v:path arrowok="t"/>
              </v:shape>
            </v:group>
            <v:group style="position:absolute;left:5630;top:954;width:10;height:5" coordorigin="5630,954" coordsize="10,5">
              <v:shape style="position:absolute;left:5630;top:954;width:10;height:5" coordorigin="5630,954" coordsize="10,5" path="m5630,957l5640,957e" filled="f" stroked="t" strokeweight=".34002pt" strokecolor="#000000">
                <v:path arrowok="t"/>
              </v:shape>
            </v:group>
            <v:group style="position:absolute;left:5630;top:959;width:10;height:32" coordorigin="5630,959" coordsize="10,32">
              <v:shape style="position:absolute;left:5630;top:959;width:10;height:32" coordorigin="5630,959" coordsize="10,32" path="m5630,975l5640,975e" filled="f" stroked="t" strokeweight="1.72pt" strokecolor="#000000">
                <v:path arrowok="t"/>
              </v:shape>
            </v:group>
            <v:group style="position:absolute;left:5630;top:1068;width:10;height:5" coordorigin="5630,1068" coordsize="10,5">
              <v:shape style="position:absolute;left:5630;top:1068;width:10;height:5" coordorigin="5630,1068" coordsize="10,5" path="m5630,1071l5640,1071e" filled="f" stroked="t" strokeweight=".33999pt" strokecolor="#000000">
                <v:path arrowok="t"/>
              </v:shape>
            </v:group>
            <v:group style="position:absolute;left:5630;top:1073;width:10;height:34" coordorigin="5630,1073" coordsize="10,34">
              <v:shape style="position:absolute;left:5630;top:1073;width:10;height:34" coordorigin="5630,1073" coordsize="10,34" path="m5630,1090l5640,1090e" filled="f" stroked="t" strokeweight="1.78pt" strokecolor="#000000">
                <v:path arrowok="t"/>
              </v:shape>
            </v:group>
            <v:group style="position:absolute;left:5630;top:1183;width:10;height:5" coordorigin="5630,1183" coordsize="10,5">
              <v:shape style="position:absolute;left:5630;top:1183;width:10;height:5" coordorigin="5630,1183" coordsize="10,5" path="m5630,1186l5640,1186e" filled="f" stroked="t" strokeweight=".33999pt" strokecolor="#000000">
                <v:path arrowok="t"/>
              </v:shape>
            </v:group>
            <v:group style="position:absolute;left:5630;top:1188;width:10;height:34" coordorigin="5630,1188" coordsize="10,34">
              <v:shape style="position:absolute;left:5630;top:1188;width:10;height:34" coordorigin="5630,1188" coordsize="10,34" path="m5630,1205l5640,1205e" filled="f" stroked="t" strokeweight="1.78pt" strokecolor="#000000">
                <v:path arrowok="t"/>
              </v:shape>
            </v:group>
            <v:group style="position:absolute;left:5630;top:1297;width:10;height:5" coordorigin="5630,1297" coordsize="10,5">
              <v:shape style="position:absolute;left:5630;top:1297;width:10;height:5" coordorigin="5630,1297" coordsize="10,5" path="m5630,1300l5640,1300e" filled="f" stroked="t" strokeweight=".34002pt" strokecolor="#000000">
                <v:path arrowok="t"/>
              </v:shape>
            </v:group>
            <v:group style="position:absolute;left:5630;top:1302;width:10;height:34" coordorigin="5630,1302" coordsize="10,34">
              <v:shape style="position:absolute;left:5630;top:1302;width:10;height:34" coordorigin="5630,1302" coordsize="10,34" path="m5630,1319l5640,1319e" filled="f" stroked="t" strokeweight="1.78pt" strokecolor="#000000">
                <v:path arrowok="t"/>
              </v:shape>
            </v:group>
            <v:group style="position:absolute;left:5630;top:1413;width:10;height:5" coordorigin="5630,1413" coordsize="10,5">
              <v:shape style="position:absolute;left:5630;top:1413;width:10;height:5" coordorigin="5630,1413" coordsize="10,5" path="m5630,1415l5640,1415e" filled="f" stroked="t" strokeweight=".33999pt" strokecolor="#000000">
                <v:path arrowok="t"/>
              </v:shape>
            </v:group>
            <v:group style="position:absolute;left:5630;top:1417;width:10;height:34" coordorigin="5630,1417" coordsize="10,34">
              <v:shape style="position:absolute;left:5630;top:1417;width:10;height:34" coordorigin="5630,1417" coordsize="10,34" path="m5630,1434l5640,1434e" filled="f" stroked="t" strokeweight="1.78pt" strokecolor="#000000">
                <v:path arrowok="t"/>
              </v:shape>
            </v:group>
            <v:group style="position:absolute;left:5630;top:1527;width:10;height:5" coordorigin="5630,1527" coordsize="10,5">
              <v:shape style="position:absolute;left:5630;top:1527;width:10;height:5" coordorigin="5630,1527" coordsize="10,5" path="m5630,1529l5640,1529e" filled="f" stroked="t" strokeweight=".33999pt" strokecolor="#000000">
                <v:path arrowok="t"/>
              </v:shape>
            </v:group>
            <v:group style="position:absolute;left:5630;top:1531;width:10;height:34" coordorigin="5630,1531" coordsize="10,34">
              <v:shape style="position:absolute;left:5630;top:1531;width:10;height:34" coordorigin="5630,1531" coordsize="10,34" path="m5630,1548l5640,1548e" filled="f" stroked="t" strokeweight="1.78pt" strokecolor="#000000">
                <v:path arrowok="t"/>
              </v:shape>
            </v:group>
            <v:group style="position:absolute;left:5630;top:1651;width:88;height:2" coordorigin="5630,1651" coordsize="88,2">
              <v:shape style="position:absolute;left:5630;top:1651;width:88;height:2" coordorigin="5630,1651" coordsize="88,0" path="m5630,1651l5718,1651e" filled="f" stroked="t" strokeweight="1.000020pt" strokecolor="#000000">
                <v:path arrowok="t"/>
              </v:shape>
            </v:group>
            <v:group style="position:absolute;left:5630;top:1647;width:10;height:34" coordorigin="5630,1647" coordsize="10,34">
              <v:shape style="position:absolute;left:5630;top:1647;width:10;height:34" coordorigin="5630,1647" coordsize="10,34" path="m5630,1663l5640,1663e" filled="f" stroked="t" strokeweight="1.78pt" strokecolor="#000000">
                <v:path arrowok="t"/>
              </v:shape>
            </v:group>
            <v:group style="position:absolute;left:5630;top:1756;width:10;height:5" coordorigin="5630,1756" coordsize="10,5">
              <v:shape style="position:absolute;left:5630;top:1756;width:10;height:5" coordorigin="5630,1756" coordsize="10,5" path="m5630,1758l5640,1758e" filled="f" stroked="t" strokeweight=".33999pt" strokecolor="#000000">
                <v:path arrowok="t"/>
              </v:shape>
            </v:group>
            <v:group style="position:absolute;left:5630;top:1761;width:10;height:34" coordorigin="5630,1761" coordsize="10,34">
              <v:shape style="position:absolute;left:5630;top:1761;width:10;height:34" coordorigin="5630,1761" coordsize="10,34" path="m5630,1777l5640,1777e" filled="f" stroked="t" strokeweight="1.78pt" strokecolor="#000000">
                <v:path arrowok="t"/>
              </v:shape>
            </v:group>
            <v:group style="position:absolute;left:5630;top:1871;width:10;height:38" coordorigin="5630,1871" coordsize="10,38">
              <v:shape style="position:absolute;left:5630;top:1871;width:10;height:38" coordorigin="5630,1871" coordsize="10,38" path="m5630,1890l5640,1890e" filled="f" stroked="t" strokeweight="2.02pt" strokecolor="#000000">
                <v:path arrowok="t"/>
              </v:shape>
            </v:group>
            <v:group style="position:absolute;left:5630;top:1985;width:10;height:38" coordorigin="5630,1985" coordsize="10,38">
              <v:shape style="position:absolute;left:5630;top:1985;width:10;height:38" coordorigin="5630,1985" coordsize="10,38" path="m5630,2004l5640,2004e" filled="f" stroked="t" strokeweight="2.02pt" strokecolor="#000000">
                <v:path arrowok="t"/>
              </v:shape>
            </v:group>
            <v:group style="position:absolute;left:5630;top:2100;width:10;height:38" coordorigin="5630,2100" coordsize="10,38">
              <v:shape style="position:absolute;left:5630;top:2100;width:10;height:38" coordorigin="5630,2100" coordsize="10,38" path="m5630,2119l5640,2119e" filled="f" stroked="t" strokeweight="2.02pt" strokecolor="#000000">
                <v:path arrowok="t"/>
              </v:shape>
            </v:group>
            <v:group style="position:absolute;left:5630;top:2214;width:10;height:38" coordorigin="5630,2214" coordsize="10,38">
              <v:shape style="position:absolute;left:5630;top:2214;width:10;height:38" coordorigin="5630,2214" coordsize="10,38" path="m5630,2233l5640,2233e" filled="f" stroked="t" strokeweight="2.02pt" strokecolor="#000000">
                <v:path arrowok="t"/>
              </v:shape>
            </v:group>
            <v:group style="position:absolute;left:5630;top:2329;width:10;height:38" coordorigin="5630,2329" coordsize="10,38">
              <v:shape style="position:absolute;left:5630;top:2329;width:10;height:38" coordorigin="5630,2329" coordsize="10,38" path="m5630,2349l5640,2349e" filled="f" stroked="t" strokeweight="2.02pt" strokecolor="#000000">
                <v:path arrowok="t"/>
              </v:shape>
            </v:group>
            <v:group style="position:absolute;left:5630;top:2445;width:10;height:24" coordorigin="5630,2445" coordsize="10,24">
              <v:shape style="position:absolute;left:5630;top:2445;width:10;height:24" coordorigin="5630,2445" coordsize="10,24" path="m5630,2457l5640,2457e" filled="f" stroked="t" strokeweight="1.3pt" strokecolor="#000000">
                <v:path arrowok="t"/>
              </v:shape>
            </v:group>
            <v:group style="position:absolute;left:6967;top:466;width:10;height:24" coordorigin="6967,466" coordsize="10,24">
              <v:shape style="position:absolute;left:6967;top:466;width:10;height:24" coordorigin="6967,466" coordsize="10,24" path="m6967,478l6977,478e" filled="f" stroked="t" strokeweight="1.3pt" strokecolor="#000000">
                <v:path arrowok="t"/>
              </v:shape>
            </v:group>
            <v:group style="position:absolute;left:6967;top:567;width:10;height:38" coordorigin="6967,567" coordsize="10,38">
              <v:shape style="position:absolute;left:6967;top:567;width:10;height:38" coordorigin="6967,567" coordsize="10,38" path="m6967,586l6977,586e" filled="f" stroked="t" strokeweight="2.02pt" strokecolor="#000000">
                <v:path arrowok="t"/>
              </v:shape>
            </v:group>
            <v:group style="position:absolute;left:6967;top:681;width:10;height:38" coordorigin="6967,681" coordsize="10,38">
              <v:shape style="position:absolute;left:6967;top:681;width:10;height:38" coordorigin="6967,681" coordsize="10,38" path="m6967,700l6977,700e" filled="f" stroked="t" strokeweight="2.02pt" strokecolor="#000000">
                <v:path arrowok="t"/>
              </v:shape>
            </v:group>
            <v:group style="position:absolute;left:6967;top:796;width:10;height:38" coordorigin="6967,796" coordsize="10,38">
              <v:shape style="position:absolute;left:6967;top:796;width:10;height:38" coordorigin="6967,796" coordsize="10,38" path="m6967,815l6977,815e" filled="f" stroked="t" strokeweight="2.02pt" strokecolor="#000000">
                <v:path arrowok="t"/>
              </v:shape>
            </v:group>
            <v:group style="position:absolute;left:6967;top:910;width:10;height:38" coordorigin="6967,910" coordsize="10,38">
              <v:shape style="position:absolute;left:6967;top:910;width:10;height:38" coordorigin="6967,910" coordsize="10,38" path="m6967,929l6977,929e" filled="f" stroked="t" strokeweight="2.02pt" strokecolor="#000000">
                <v:path arrowok="t"/>
              </v:shape>
            </v:group>
            <v:group style="position:absolute;left:6967;top:1025;width:10;height:38" coordorigin="6967,1025" coordsize="10,38">
              <v:shape style="position:absolute;left:6967;top:1025;width:10;height:38" coordorigin="6967,1025" coordsize="10,38" path="m6967,1044l6977,1044e" filled="f" stroked="t" strokeweight="2.02pt" strokecolor="#000000">
                <v:path arrowok="t"/>
              </v:shape>
            </v:group>
            <v:group style="position:absolute;left:6967;top:1139;width:10;height:38" coordorigin="6967,1139" coordsize="10,38">
              <v:shape style="position:absolute;left:6967;top:1139;width:10;height:38" coordorigin="6967,1139" coordsize="10,38" path="m6967,1158l6977,1158e" filled="f" stroked="t" strokeweight="2.02pt" strokecolor="#000000">
                <v:path arrowok="t"/>
              </v:shape>
            </v:group>
            <v:group style="position:absolute;left:6967;top:1254;width:10;height:38" coordorigin="6967,1254" coordsize="10,38">
              <v:shape style="position:absolute;left:6967;top:1254;width:10;height:38" coordorigin="6967,1254" coordsize="10,38" path="m6967,1273l6977,1273e" filled="f" stroked="t" strokeweight="2.02pt" strokecolor="#000000">
                <v:path arrowok="t"/>
              </v:shape>
            </v:group>
            <v:group style="position:absolute;left:6967;top:1368;width:10;height:38" coordorigin="6967,1368" coordsize="10,38">
              <v:shape style="position:absolute;left:6967;top:1368;width:10;height:38" coordorigin="6967,1368" coordsize="10,38" path="m6967,1387l6977,1387e" filled="f" stroked="t" strokeweight="2.02pt" strokecolor="#000000">
                <v:path arrowok="t"/>
              </v:shape>
            </v:group>
            <v:group style="position:absolute;left:6967;top:1483;width:10;height:38" coordorigin="6967,1483" coordsize="10,38">
              <v:shape style="position:absolute;left:6967;top:1483;width:10;height:38" coordorigin="6967,1483" coordsize="10,38" path="m6967,1503l6977,1503e" filled="f" stroked="t" strokeweight="2.02pt" strokecolor="#000000">
                <v:path arrowok="t"/>
              </v:shape>
            </v:group>
            <v:group style="position:absolute;left:6967;top:1597;width:10;height:38" coordorigin="6967,1597" coordsize="10,38">
              <v:shape style="position:absolute;left:6967;top:1597;width:10;height:38" coordorigin="6967,1597" coordsize="10,38" path="m6967,1617l6977,1617e" filled="f" stroked="t" strokeweight="2.02pt" strokecolor="#000000">
                <v:path arrowok="t"/>
              </v:shape>
            </v:group>
            <v:group style="position:absolute;left:6967;top:1713;width:10;height:38" coordorigin="6967,1713" coordsize="10,38">
              <v:shape style="position:absolute;left:6967;top:1713;width:10;height:38" coordorigin="6967,1713" coordsize="10,38" path="m6967,1732l6977,1732e" filled="f" stroked="t" strokeweight="2.02pt" strokecolor="#000000">
                <v:path arrowok="t"/>
              </v:shape>
            </v:group>
            <v:group style="position:absolute;left:6967;top:1828;width:10;height:37" coordorigin="6967,1828" coordsize="10,37">
              <v:shape style="position:absolute;left:6967;top:1828;width:10;height:37" coordorigin="6967,1828" coordsize="10,37" path="m6967,1846l6977,1846e" filled="f" stroked="t" strokeweight="1.96pt" strokecolor="#000000">
                <v:path arrowok="t"/>
              </v:shape>
            </v:group>
            <v:group style="position:absolute;left:6967;top:1942;width:10;height:38" coordorigin="6967,1942" coordsize="10,38">
              <v:shape style="position:absolute;left:6967;top:1942;width:10;height:38" coordorigin="6967,1942" coordsize="10,38" path="m6967,1961l6977,1961e" filled="f" stroked="t" strokeweight="2.02pt" strokecolor="#000000">
                <v:path arrowok="t"/>
              </v:shape>
            </v:group>
            <v:group style="position:absolute;left:6967;top:2057;width:10;height:24" coordorigin="6967,2057" coordsize="10,24">
              <v:shape style="position:absolute;left:6967;top:2057;width:10;height:24" coordorigin="6967,2057" coordsize="10,24" path="m6967,2069l6977,2069e" filled="f" stroked="t" strokeweight="1.3pt" strokecolor="#000000">
                <v:path arrowok="t"/>
              </v:shape>
            </v:group>
            <v:group style="position:absolute;left:6320;top:2344;width:44;height:10" coordorigin="6320,2344" coordsize="44,10">
              <v:shape style="position:absolute;left:6320;top:2344;width:44;height:10" coordorigin="6320,2344" coordsize="44,10" path="m6320,2349l6365,2349e" filled="f" stroked="t" strokeweight=".58001pt" strokecolor="#000000">
                <v:path arrowok="t"/>
              </v:shape>
            </v:group>
            <v:group style="position:absolute;left:6445;top:2349;width:80;height:2" coordorigin="6445,2349" coordsize="80,2">
              <v:shape style="position:absolute;left:6445;top:2349;width:80;height:2" coordorigin="6445,2349" coordsize="80,0" path="m6445,2349l6526,2349e" filled="f" stroked="t" strokeweight=".58001pt" strokecolor="#000000">
                <v:path arrowok="t"/>
              </v:shape>
            </v:group>
            <v:group style="position:absolute;left:6606;top:2349;width:80;height:2" coordorigin="6606,2349" coordsize="80,2">
              <v:shape style="position:absolute;left:6606;top:2349;width:80;height:2" coordorigin="6606,2349" coordsize="80,0" path="m6606,2349l6686,2349e" filled="f" stroked="t" strokeweight=".58001pt" strokecolor="#000000">
                <v:path arrowok="t"/>
              </v:shape>
            </v:group>
            <v:group style="position:absolute;left:6767;top:2349;width:80;height:2" coordorigin="6767,2349" coordsize="80,2">
              <v:shape style="position:absolute;left:6767;top:2349;width:80;height:2" coordorigin="6767,2349" coordsize="80,0" path="m6767,2349l6847,2349e" filled="f" stroked="t" strokeweight=".58001pt" strokecolor="#000000">
                <v:path arrowok="t"/>
              </v:shape>
            </v:group>
            <v:group style="position:absolute;left:6928;top:2349;width:80;height:2" coordorigin="6928,2349" coordsize="80,2">
              <v:shape style="position:absolute;left:6928;top:2349;width:80;height:2" coordorigin="6928,2349" coordsize="80,0" path="m6928,2349l7008,2349e" filled="f" stroked="t" strokeweight=".58001pt" strokecolor="#000000">
                <v:path arrowok="t"/>
              </v:shape>
            </v:group>
            <v:group style="position:absolute;left:7088;top:2349;width:80;height:2" coordorigin="7088,2349" coordsize="80,2">
              <v:shape style="position:absolute;left:7088;top:2349;width:80;height:2" coordorigin="7088,2349" coordsize="80,0" path="m7088,2349l7169,2349e" filled="f" stroked="t" strokeweight=".58001pt" strokecolor="#000000">
                <v:path arrowok="t"/>
              </v:shape>
            </v:group>
            <v:group style="position:absolute;left:7249;top:2349;width:80;height:2" coordorigin="7249,2349" coordsize="80,2">
              <v:shape style="position:absolute;left:7249;top:2349;width:80;height:2" coordorigin="7249,2349" coordsize="80,0" path="m7249,2349l7330,2349e" filled="f" stroked="t" strokeweight=".58001pt" strokecolor="#000000">
                <v:path arrowok="t"/>
              </v:shape>
            </v:group>
            <v:group style="position:absolute;left:7410;top:2349;width:80;height:2" coordorigin="7410,2349" coordsize="80,2">
              <v:shape style="position:absolute;left:7410;top:2349;width:80;height:2" coordorigin="7410,2349" coordsize="80,0" path="m7410,2349l7490,2349e" filled="f" stroked="t" strokeweight=".58001pt" strokecolor="#000000">
                <v:path arrowok="t"/>
              </v:shape>
            </v:group>
            <v:group style="position:absolute;left:7571;top:2349;width:80;height:2" coordorigin="7571,2349" coordsize="80,2">
              <v:shape style="position:absolute;left:7571;top:2349;width:80;height:2" coordorigin="7571,2349" coordsize="80,0" path="m7571,2349l7651,2349e" filled="f" stroked="t" strokeweight=".58001pt" strokecolor="#000000">
                <v:path arrowok="t"/>
              </v:shape>
            </v:group>
            <v:group style="position:absolute;left:7732;top:2349;width:80;height:2" coordorigin="7732,2349" coordsize="80,2">
              <v:shape style="position:absolute;left:7732;top:2349;width:80;height:2" coordorigin="7732,2349" coordsize="80,0" path="m7732,2349l7812,2349e" filled="f" stroked="t" strokeweight=".58001pt" strokecolor="#000000">
                <v:path arrowok="t"/>
              </v:shape>
            </v:group>
            <v:group style="position:absolute;left:7892;top:2344;width:79;height:10" coordorigin="7892,2344" coordsize="79,10">
              <v:shape style="position:absolute;left:7892;top:2344;width:79;height:10" coordorigin="7892,2344" coordsize="79,10" path="m7892,2349l7972,2349e" filled="f" stroked="t" strokeweight=".58001pt" strokecolor="#000000">
                <v:path arrowok="t"/>
              </v:shape>
            </v:group>
            <v:group style="position:absolute;left:8053;top:2344;width:79;height:10" coordorigin="8053,2344" coordsize="79,10">
              <v:shape style="position:absolute;left:8053;top:2344;width:79;height:10" coordorigin="8053,2344" coordsize="79,10" path="m8053,2349l8132,2349e" filled="f" stroked="t" strokeweight=".58001pt" strokecolor="#000000">
                <v:path arrowok="t"/>
              </v:shape>
            </v:group>
            <v:group style="position:absolute;left:8214;top:2344;width:79;height:10" coordorigin="8214,2344" coordsize="79,10">
              <v:shape style="position:absolute;left:8214;top:2344;width:79;height:10" coordorigin="8214,2344" coordsize="79,10" path="m8214,2349l8293,2349e" filled="f" stroked="t" strokeweight=".58001pt" strokecolor="#000000">
                <v:path arrowok="t"/>
              </v:shape>
            </v:group>
            <v:group style="position:absolute;left:8375;top:2344;width:79;height:10" coordorigin="8375,2344" coordsize="79,10">
              <v:shape style="position:absolute;left:8375;top:2344;width:79;height:10" coordorigin="8375,2344" coordsize="79,10" path="m8375,2349l8454,2349e" filled="f" stroked="t" strokeweight=".58001pt" strokecolor="#000000">
                <v:path arrowok="t"/>
              </v:shape>
            </v:group>
            <v:group style="position:absolute;left:8536;top:2344;width:79;height:10" coordorigin="8536,2344" coordsize="79,10">
              <v:shape style="position:absolute;left:8536;top:2344;width:79;height:10" coordorigin="8536,2344" coordsize="79,10" path="m8536,2349l8615,2349e" filled="f" stroked="t" strokeweight=".58001pt" strokecolor="#000000">
                <v:path arrowok="t"/>
              </v:shape>
            </v:group>
            <v:group style="position:absolute;left:8696;top:2344;width:79;height:10" coordorigin="8696,2344" coordsize="79,10">
              <v:shape style="position:absolute;left:8696;top:2344;width:79;height:10" coordorigin="8696,2344" coordsize="79,10" path="m8696,2349l8776,2349e" filled="f" stroked="t" strokeweight=".58001pt" strokecolor="#000000">
                <v:path arrowok="t"/>
              </v:shape>
            </v:group>
            <v:group style="position:absolute;left:8857;top:2344;width:79;height:10" coordorigin="8857,2344" coordsize="79,10">
              <v:shape style="position:absolute;left:8857;top:2344;width:79;height:10" coordorigin="8857,2344" coordsize="79,10" path="m8857,2349l8936,2349e" filled="f" stroked="t" strokeweight=".58001pt" strokecolor="#000000">
                <v:path arrowok="t"/>
              </v:shape>
            </v:group>
            <v:group style="position:absolute;left:9017;top:2349;width:80;height:2" coordorigin="9017,2349" coordsize="80,2">
              <v:shape style="position:absolute;left:9017;top:2349;width:80;height:2" coordorigin="9017,2349" coordsize="80,0" path="m9017,2349l9097,2349e" filled="f" stroked="t" strokeweight=".58001pt" strokecolor="#000000">
                <v:path arrowok="t"/>
              </v:shape>
            </v:group>
            <v:group style="position:absolute;left:9178;top:2349;width:80;height:2" coordorigin="9178,2349" coordsize="80,2">
              <v:shape style="position:absolute;left:9178;top:2349;width:80;height:2" coordorigin="9178,2349" coordsize="80,0" path="m9178,2349l9258,2349e" filled="f" stroked="t" strokeweight=".58001pt" strokecolor="#000000">
                <v:path arrowok="t"/>
              </v:shape>
            </v:group>
            <v:group style="position:absolute;left:9338;top:2349;width:80;height:2" coordorigin="9338,2349" coordsize="80,2">
              <v:shape style="position:absolute;left:9338;top:2349;width:80;height:2" coordorigin="9338,2349" coordsize="80,0" path="m9338,2349l9419,2349e" filled="f" stroked="t" strokeweight=".58001pt" strokecolor="#000000">
                <v:path arrowok="t"/>
              </v:shape>
            </v:group>
            <v:group style="position:absolute;left:9499;top:2349;width:80;height:2" coordorigin="9499,2349" coordsize="80,2">
              <v:shape style="position:absolute;left:9499;top:2349;width:80;height:2" coordorigin="9499,2349" coordsize="80,0" path="m9499,2349l9580,2349e" filled="f" stroked="t" strokeweight=".58001pt" strokecolor="#000000">
                <v:path arrowok="t"/>
              </v:shape>
            </v:group>
            <v:group style="position:absolute;left:9660;top:2344;width:44;height:10" coordorigin="9660,2344" coordsize="44,10">
              <v:shape style="position:absolute;left:9660;top:2344;width:44;height:10" coordorigin="9660,2344" coordsize="44,10" path="m9660,2349l9704,2349e" filled="f" stroked="t" strokeweight=".58001pt" strokecolor="#000000">
                <v:path arrowok="t"/>
              </v:shape>
            </v:group>
            <v:group style="position:absolute;left:4883;top:1650;width:44;height:10" coordorigin="4883,1650" coordsize="44,10">
              <v:shape style="position:absolute;left:4883;top:1650;width:44;height:10" coordorigin="4883,1650" coordsize="44,10" path="m4883,1655l4927,1655e" filled="f" stroked="t" strokeweight=".579980pt" strokecolor="#000000">
                <v:path arrowok="t"/>
              </v:shape>
            </v:group>
            <v:group style="position:absolute;left:5006;top:1650;width:79;height:10" coordorigin="5006,1650" coordsize="79,10">
              <v:shape style="position:absolute;left:5006;top:1650;width:79;height:10" coordorigin="5006,1650" coordsize="79,10" path="m5006,1655l5086,1655e" filled="f" stroked="t" strokeweight=".579980pt" strokecolor="#000000">
                <v:path arrowok="t"/>
              </v:shape>
            </v:group>
            <v:group style="position:absolute;left:5165;top:1655;width:78;height:2" coordorigin="5165,1655" coordsize="78,2">
              <v:shape style="position:absolute;left:5165;top:1655;width:78;height:2" coordorigin="5165,1655" coordsize="78,0" path="m5165,1655l5243,1655e" filled="f" stroked="t" strokeweight=".579980pt" strokecolor="#000000">
                <v:path arrowok="t"/>
              </v:shape>
            </v:group>
            <v:group style="position:absolute;left:5323;top:1655;width:78;height:2" coordorigin="5323,1655" coordsize="78,2">
              <v:shape style="position:absolute;left:5323;top:1655;width:78;height:2" coordorigin="5323,1655" coordsize="78,0" path="m5323,1655l5401,1655e" filled="f" stroked="t" strokeweight=".579980pt" strokecolor="#000000">
                <v:path arrowok="t"/>
              </v:shape>
            </v:group>
            <v:group style="position:absolute;left:5480;top:1655;width:79;height:2" coordorigin="5480,1655" coordsize="79,2">
              <v:shape style="position:absolute;left:5480;top:1655;width:79;height:2" coordorigin="5480,1655" coordsize="79,0" path="m5480,1655l5560,1655e" filled="f" stroked="t" strokeweight=".579980pt" strokecolor="#000000">
                <v:path arrowok="t"/>
              </v:shape>
            </v:group>
            <v:group style="position:absolute;left:5797;top:1655;width:78;height:2" coordorigin="5797,1655" coordsize="78,2">
              <v:shape style="position:absolute;left:5797;top:1655;width:78;height:2" coordorigin="5797,1655" coordsize="78,0" path="m5797,1655l5875,1655e" filled="f" stroked="t" strokeweight=".579980pt" strokecolor="#000000">
                <v:path arrowok="t"/>
              </v:shape>
            </v:group>
            <v:group style="position:absolute;left:5954;top:1655;width:79;height:2" coordorigin="5954,1655" coordsize="79,2">
              <v:shape style="position:absolute;left:5954;top:1655;width:79;height:2" coordorigin="5954,1655" coordsize="79,0" path="m5954,1655l6034,1655e" filled="f" stroked="t" strokeweight=".579980pt" strokecolor="#000000">
                <v:path arrowok="t"/>
              </v:shape>
            </v:group>
            <v:group style="position:absolute;left:6113;top:1655;width:79;height:2" coordorigin="6113,1655" coordsize="79,2">
              <v:shape style="position:absolute;left:6113;top:1655;width:79;height:2" coordorigin="6113,1655" coordsize="79,0" path="m6113,1655l6192,1655e" filled="f" stroked="t" strokeweight=".579980pt" strokecolor="#000000">
                <v:path arrowok="t"/>
              </v:shape>
            </v:group>
            <v:group style="position:absolute;left:6271;top:1655;width:78;height:2" coordorigin="6271,1655" coordsize="78,2">
              <v:shape style="position:absolute;left:6271;top:1655;width:78;height:2" coordorigin="6271,1655" coordsize="78,0" path="m6271,1655l6349,1655e" filled="f" stroked="t" strokeweight=".579980pt" strokecolor="#000000">
                <v:path arrowok="t"/>
              </v:shape>
            </v:group>
            <v:group style="position:absolute;left:6428;top:1655;width:79;height:2" coordorigin="6428,1655" coordsize="79,2">
              <v:shape style="position:absolute;left:6428;top:1655;width:79;height:2" coordorigin="6428,1655" coordsize="79,0" path="m6428,1655l6508,1655e" filled="f" stroked="t" strokeweight=".579980pt" strokecolor="#000000">
                <v:path arrowok="t"/>
              </v:shape>
            </v:group>
            <v:group style="position:absolute;left:6587;top:1655;width:79;height:2" coordorigin="6587,1655" coordsize="79,2">
              <v:shape style="position:absolute;left:6587;top:1655;width:79;height:2" coordorigin="6587,1655" coordsize="79,0" path="m6587,1655l6666,1655e" filled="f" stroked="t" strokeweight=".579980pt" strokecolor="#000000">
                <v:path arrowok="t"/>
              </v:shape>
            </v:group>
            <v:group style="position:absolute;left:6745;top:1655;width:78;height:2" coordorigin="6745,1655" coordsize="78,2">
              <v:shape style="position:absolute;left:6745;top:1655;width:78;height:2" coordorigin="6745,1655" coordsize="78,0" path="m6745,1655l6823,1655e" filled="f" stroked="t" strokeweight=".579980pt" strokecolor="#000000">
                <v:path arrowok="t"/>
              </v:shape>
            </v:group>
            <v:group style="position:absolute;left:6904;top:1655;width:78;height:2" coordorigin="6904,1655" coordsize="78,2">
              <v:shape style="position:absolute;left:6904;top:1655;width:78;height:2" coordorigin="6904,1655" coordsize="78,0" path="m6904,1655l6982,1655e" filled="f" stroked="t" strokeweight=".579980pt" strokecolor="#000000">
                <v:path arrowok="t"/>
              </v:shape>
            </v:group>
            <v:group style="position:absolute;left:7061;top:1655;width:79;height:2" coordorigin="7061,1655" coordsize="79,2">
              <v:shape style="position:absolute;left:7061;top:1655;width:79;height:2" coordorigin="7061,1655" coordsize="79,0" path="m7061,1655l7140,1655e" filled="f" stroked="t" strokeweight=".579980pt" strokecolor="#000000">
                <v:path arrowok="t"/>
              </v:shape>
            </v:group>
            <v:group style="position:absolute;left:7219;top:1655;width:79;height:2" coordorigin="7219,1655" coordsize="79,2">
              <v:shape style="position:absolute;left:7219;top:1655;width:79;height:2" coordorigin="7219,1655" coordsize="79,0" path="m7219,1655l7298,1655e" filled="f" stroked="t" strokeweight=".579980pt" strokecolor="#000000">
                <v:path arrowok="t"/>
              </v:shape>
            </v:group>
            <v:group style="position:absolute;left:7378;top:1655;width:78;height:2" coordorigin="7378,1655" coordsize="78,2">
              <v:shape style="position:absolute;left:7378;top:1655;width:78;height:2" coordorigin="7378,1655" coordsize="78,0" path="m7378,1655l7456,1655e" filled="f" stroked="t" strokeweight=".579980pt" strokecolor="#000000">
                <v:path arrowok="t"/>
              </v:shape>
            </v:group>
            <v:group style="position:absolute;left:7535;top:1655;width:79;height:2" coordorigin="7535,1655" coordsize="79,2">
              <v:shape style="position:absolute;left:7535;top:1655;width:79;height:2" coordorigin="7535,1655" coordsize="79,0" path="m7535,1655l7614,1655e" filled="f" stroked="t" strokeweight=".579980pt" strokecolor="#000000">
                <v:path arrowok="t"/>
              </v:shape>
            </v:group>
            <v:group style="position:absolute;left:7693;top:1655;width:79;height:2" coordorigin="7693,1655" coordsize="79,2">
              <v:shape style="position:absolute;left:7693;top:1655;width:79;height:2" coordorigin="7693,1655" coordsize="79,0" path="m7693,1655l7772,1655e" filled="f" stroked="t" strokeweight=".579980pt" strokecolor="#000000">
                <v:path arrowok="t"/>
              </v:shape>
            </v:group>
            <v:group style="position:absolute;left:7852;top:1655;width:78;height:2" coordorigin="7852,1655" coordsize="78,2">
              <v:shape style="position:absolute;left:7852;top:1655;width:78;height:2" coordorigin="7852,1655" coordsize="78,0" path="m7852,1655l7930,1655e" filled="f" stroked="t" strokeweight=".579980pt" strokecolor="#000000">
                <v:path arrowok="t"/>
              </v:shape>
            </v:group>
            <v:group style="position:absolute;left:8009;top:1655;width:79;height:2" coordorigin="8009,1655" coordsize="79,2">
              <v:shape style="position:absolute;left:8009;top:1655;width:79;height:2" coordorigin="8009,1655" coordsize="79,0" path="m8009,1655l8088,1655e" filled="f" stroked="t" strokeweight=".579980pt" strokecolor="#000000">
                <v:path arrowok="t"/>
              </v:shape>
            </v:group>
            <v:group style="position:absolute;left:8167;top:1655;width:79;height:2" coordorigin="8167,1655" coordsize="79,2">
              <v:shape style="position:absolute;left:8167;top:1655;width:79;height:2" coordorigin="8167,1655" coordsize="79,0" path="m8167,1655l8246,1655e" filled="f" stroked="t" strokeweight=".579980pt" strokecolor="#000000">
                <v:path arrowok="t"/>
              </v:shape>
            </v:group>
            <v:group style="position:absolute;left:8326;top:1655;width:78;height:2" coordorigin="8326,1655" coordsize="78,2">
              <v:shape style="position:absolute;left:8326;top:1655;width:78;height:2" coordorigin="8326,1655" coordsize="78,0" path="m8326,1655l8404,1655e" filled="f" stroked="t" strokeweight=".579980pt" strokecolor="#000000">
                <v:path arrowok="t"/>
              </v:shape>
            </v:group>
            <v:group style="position:absolute;left:8484;top:1655;width:78;height:2" coordorigin="8484,1655" coordsize="78,2">
              <v:shape style="position:absolute;left:8484;top:1655;width:78;height:2" coordorigin="8484,1655" coordsize="78,0" path="m8484,1655l8562,1655e" filled="f" stroked="t" strokeweight=".579980pt" strokecolor="#000000">
                <v:path arrowok="t"/>
              </v:shape>
            </v:group>
            <v:group style="position:absolute;left:8641;top:1655;width:79;height:2" coordorigin="8641,1655" coordsize="79,2">
              <v:shape style="position:absolute;left:8641;top:1655;width:79;height:2" coordorigin="8641,1655" coordsize="79,0" path="m8641,1655l8720,1655e" filled="f" stroked="t" strokeweight=".579980pt" strokecolor="#000000">
                <v:path arrowok="t"/>
              </v:shape>
            </v:group>
            <v:group style="position:absolute;left:8800;top:1655;width:79;height:2" coordorigin="8800,1655" coordsize="79,2">
              <v:shape style="position:absolute;left:8800;top:1655;width:79;height:2" coordorigin="8800,1655" coordsize="79,0" path="m8800,1655l8879,1655e" filled="f" stroked="t" strokeweight=".579980pt" strokecolor="#000000">
                <v:path arrowok="t"/>
              </v:shape>
            </v:group>
            <v:group style="position:absolute;left:8958;top:1655;width:78;height:2" coordorigin="8958,1655" coordsize="78,2">
              <v:shape style="position:absolute;left:8958;top:1655;width:78;height:2" coordorigin="8958,1655" coordsize="78,0" path="m8958,1655l9036,1655e" filled="f" stroked="t" strokeweight=".579980pt" strokecolor="#000000">
                <v:path arrowok="t"/>
              </v:shape>
            </v:group>
            <v:group style="position:absolute;left:9115;top:1650;width:79;height:10" coordorigin="9115,1650" coordsize="79,10">
              <v:shape style="position:absolute;left:9115;top:1650;width:79;height:10" coordorigin="9115,1650" coordsize="79,10" path="m9115,1655l9194,1655e" filled="f" stroked="t" strokeweight=".579980pt" strokecolor="#000000">
                <v:path arrowok="t"/>
              </v:shape>
            </v:group>
            <v:group style="position:absolute;left:9274;top:1650;width:79;height:10" coordorigin="9274,1650" coordsize="79,10">
              <v:shape style="position:absolute;left:9274;top:1650;width:79;height:10" coordorigin="9274,1650" coordsize="79,10" path="m9274,1655l9353,1655e" filled="f" stroked="t" strokeweight=".579980pt" strokecolor="#000000">
                <v:path arrowok="t"/>
              </v:shape>
            </v:group>
            <v:group style="position:absolute;left:9432;top:1650;width:78;height:10" coordorigin="9432,1650" coordsize="78,10">
              <v:shape style="position:absolute;left:9432;top:1650;width:78;height:10" coordorigin="9432,1650" coordsize="78,10" path="m9432,1655l9510,1655e" filled="f" stroked="t" strokeweight=".579980pt" strokecolor="#000000">
                <v:path arrowok="t"/>
              </v:shape>
            </v:group>
            <v:group style="position:absolute;left:9589;top:1650;width:79;height:10" coordorigin="9589,1650" coordsize="79,10">
              <v:shape style="position:absolute;left:9589;top:1650;width:79;height:10" coordorigin="9589,1650" coordsize="79,10" path="m9589,1655l9668,1655e" filled="f" stroked="t" strokeweight=".579980pt" strokecolor="#000000">
                <v:path arrowok="t"/>
              </v:shape>
            </v:group>
            <v:group style="position:absolute;left:9748;top:1650;width:44;height:10" coordorigin="9748,1650" coordsize="44,10">
              <v:shape style="position:absolute;left:9748;top:1650;width:44;height:10" coordorigin="9748,1650" coordsize="44,10" path="m9748,1655l9792,1655e" filled="f" stroked="t" strokeweight=".579980pt" strokecolor="#000000">
                <v:path arrowok="t"/>
              </v:shape>
            </v:group>
            <v:group style="position:absolute;left:3539;top:2363;width:8;height:11" coordorigin="3539,2363" coordsize="8,11">
              <v:shape style="position:absolute;left:3539;top:2363;width:8;height:11" coordorigin="3539,2363" coordsize="8,11" path="m3544,2363l3539,2371,3542,2374,3547,2365,3544,2363xe" filled="t" fillcolor="#000000" stroked="f">
                <v:path arrowok="t"/>
                <v:fill type="solid"/>
              </v:shape>
            </v:group>
            <v:group style="position:absolute;left:2872;top:1985;width:8;height:11" coordorigin="2872,1985" coordsize="8,11">
              <v:shape style="position:absolute;left:2872;top:1985;width:8;height:11" coordorigin="2872,1985" coordsize="8,11" path="m2876,1985l2872,1993,2875,1996,2880,1987,2876,1985xe" filled="t" fillcolor="#000000" stroked="f">
                <v:path arrowok="t"/>
                <v:fill type="solid"/>
              </v:shape>
            </v:group>
            <v:group style="position:absolute;left:2875;top:1987;width:668;height:384" coordorigin="2875,1987" coordsize="668,384">
              <v:shape style="position:absolute;left:2875;top:1987;width:668;height:384" coordorigin="2875,1987" coordsize="668,384" path="m2880,1987l2875,1996,3539,2371,3544,2363,2880,1987xe" filled="t" fillcolor="#000000" stroked="f">
                <v:path arrowok="t"/>
                <v:fill type="solid"/>
              </v:shape>
            </v:group>
            <v:group style="position:absolute;left:8357;top:661;width:121;height:106" coordorigin="8357,661" coordsize="121,106">
              <v:shape style="position:absolute;left:8357;top:661;width:121;height:106" coordorigin="8357,661" coordsize="121,106" path="m8441,686l8414,727,8422,742,8404,753,8411,767,8422,753,8465,687,8460,687,8441,686xe" filled="t" fillcolor="#000000" stroked="f">
                <v:path arrowok="t"/>
                <v:fill type="solid"/>
              </v:shape>
              <v:shape style="position:absolute;left:8357;top:661;width:121;height:106" coordorigin="8357,661" coordsize="121,106" path="m8357,661l8365,678,8404,753,8404,742,8414,727,8383,667,8375,663,8357,661xe" filled="t" fillcolor="#000000" stroked="f">
                <v:path arrowok="t"/>
                <v:fill type="solid"/>
              </v:shape>
              <v:shape style="position:absolute;left:8357;top:661;width:121;height:106" coordorigin="8357,661" coordsize="121,106" path="m8414,727l8404,742,8404,753,8422,742,8414,727xe" filled="t" fillcolor="#000000" stroked="f">
                <v:path arrowok="t"/>
                <v:fill type="solid"/>
              </v:shape>
              <v:shape style="position:absolute;left:8357;top:661;width:121;height:106" coordorigin="8357,661" coordsize="121,106" path="m8450,671l8441,686,8460,687,8468,682,8450,671xe" filled="t" fillcolor="#000000" stroked="f">
                <v:path arrowok="t"/>
                <v:fill type="solid"/>
              </v:shape>
              <v:shape style="position:absolute;left:8357;top:661;width:121;height:106" coordorigin="8357,661" coordsize="121,106" path="m8468,682l8460,687,8465,687,8468,682xe" filled="t" fillcolor="#000000" stroked="f">
                <v:path arrowok="t"/>
                <v:fill type="solid"/>
              </v:shape>
              <v:shape style="position:absolute;left:8357;top:661;width:121;height:106" coordorigin="8357,661" coordsize="121,106" path="m8417,664l8417,684,8441,686,8450,671,8476,671,8478,667,8460,666,8417,664xe" filled="t" fillcolor="#000000" stroked="f">
                <v:path arrowok="t"/>
                <v:fill type="solid"/>
              </v:shape>
              <v:shape style="position:absolute;left:8357;top:661;width:121;height:106" coordorigin="8357,661" coordsize="121,106" path="m8476,671l8450,671,8468,682,8476,671xe" filled="t" fillcolor="#000000" stroked="f">
                <v:path arrowok="t"/>
                <v:fill type="solid"/>
              </v:shape>
            </v:group>
            <v:group style="position:absolute;left:8375;top:663;width:42;height:22" coordorigin="8375,663" coordsize="42,22">
              <v:shape style="position:absolute;left:8375;top:663;width:42;height:22" coordorigin="8375,663" coordsize="42,22" path="m8375,673l8417,673e" filled="f" stroked="t" strokeweight="1.18pt" strokecolor="#000000">
                <v:path arrowok="t"/>
              </v:shape>
            </v:group>
            <v:group style="position:absolute;left:8375;top:672;width:85;height:74" coordorigin="8375,672" coordsize="85,74">
              <v:shape style="position:absolute;left:8375;top:672;width:85;height:74" coordorigin="8375,672" coordsize="85,74" path="m8375,672l8413,747,8460,676,8417,673,8375,672xe" filled="t" fillcolor="#000000" stroked="f">
                <v:path arrowok="t"/>
                <v:fill type="solid"/>
              </v:shape>
            </v:group>
            <v:group style="position:absolute;left:8413;top:664;width:10;height:6" coordorigin="8413,664" coordsize="10,6">
              <v:shape style="position:absolute;left:8413;top:664;width:10;height:6" coordorigin="8413,664" coordsize="10,6" path="m8413,667l8423,667e" filled="f" stroked="t" strokeweight=".4pt" strokecolor="#000000">
                <v:path arrowok="t"/>
              </v:shape>
            </v:group>
            <v:group style="position:absolute;left:8413;top:258;width:208;height:407" coordorigin="8413,258" coordsize="208,407">
              <v:shape style="position:absolute;left:8413;top:258;width:208;height:407" coordorigin="8413,258" coordsize="208,407" path="m8617,258l8617,259,8594,269,8593,269,8573,282,8552,299,8551,299,8532,318,8532,319,8513,343,8496,369,8479,397,8479,399,8465,430,8452,463,8450,463,8440,499,8430,538,8422,577,8421,580,8417,621,8413,664,8423,665,8426,622,8431,580,8440,540,8449,502,8460,466,8460,466,8473,433,8488,402,8504,373,8520,349,8520,349,8539,325,8558,306,8579,289,8579,289,8598,277,8621,268,8620,268,8617,258xe" filled="t" fillcolor="#000000" stroked="f">
                <v:path arrowok="t"/>
                <v:fill type="solid"/>
              </v:shape>
              <v:shape style="position:absolute;left:8413;top:258;width:208;height:407" coordorigin="8413,258" coordsize="208,407" path="m8460,466l8460,466,8460,467,8460,466xe" filled="t" fillcolor="#000000" stroked="f">
                <v:path arrowok="t"/>
                <v:fill type="solid"/>
              </v:shape>
              <v:shape style="position:absolute;left:8413;top:258;width:208;height:407" coordorigin="8413,258" coordsize="208,407" path="m8521,348l8520,349,8520,349,8521,348xe" filled="t" fillcolor="#000000" stroked="f">
                <v:path arrowok="t"/>
                <v:fill type="solid"/>
              </v:shape>
              <v:shape style="position:absolute;left:8413;top:258;width:208;height:407" coordorigin="8413,258" coordsize="208,407" path="m8579,289l8579,289,8578,291,8579,289xe" filled="t" fillcolor="#000000" stroked="f">
                <v:path arrowok="t"/>
                <v:fill type="solid"/>
              </v:shape>
            </v:group>
            <v:group style="position:absolute;left:8617;top:252;width:24;height:16" coordorigin="8617,252" coordsize="24,16">
              <v:shape style="position:absolute;left:8617;top:252;width:24;height:16" coordorigin="8617,252" coordsize="24,16" path="m8640,252l8639,252,8617,258,8620,268,8641,262,8640,252xe" filled="t" fillcolor="#000000" stroked="f">
                <v:path arrowok="t"/>
                <v:fill type="solid"/>
              </v:shape>
            </v:group>
            <v:group style="position:absolute;left:8663;top:250;width:6;height:10" coordorigin="8663,250" coordsize="6,10">
              <v:shape style="position:absolute;left:8663;top:250;width:6;height:10" coordorigin="8663,250" coordsize="6,10" path="m8663,255l8669,255e" filled="f" stroked="t" strokeweight=".580pt" strokecolor="#000000">
                <v:path arrowok="t"/>
              </v:shape>
            </v:group>
            <v:group style="position:absolute;left:8640;top:250;width:24;height:12" coordorigin="8640,250" coordsize="24,12">
              <v:shape style="position:absolute;left:8640;top:250;width:24;height:12" coordorigin="8640,250" coordsize="24,12" path="m8663,250l8640,252,8641,262,8664,259,8663,250xe" filled="t" fillcolor="#000000" stroked="f">
                <v:path arrowok="t"/>
                <v:fill type="solid"/>
              </v:shape>
            </v:group>
            <v:group style="position:absolute;left:6958;top:425;width:44;height:10" coordorigin="6958,425" coordsize="44,10">
              <v:shape style="position:absolute;left:6958;top:425;width:44;height:10" coordorigin="6958,425" coordsize="44,10" path="m6958,430l7002,430e" filled="f" stroked="t" strokeweight=".58001pt" strokecolor="#000000">
                <v:path arrowok="t"/>
              </v:shape>
            </v:group>
            <v:group style="position:absolute;left:7082;top:425;width:79;height:10" coordorigin="7082,425" coordsize="79,10">
              <v:shape style="position:absolute;left:7082;top:425;width:79;height:10" coordorigin="7082,425" coordsize="79,10" path="m7082,430l7162,430e" filled="f" stroked="t" strokeweight=".58001pt" strokecolor="#000000">
                <v:path arrowok="t"/>
              </v:shape>
            </v:group>
            <v:group style="position:absolute;left:7242;top:430;width:80;height:2" coordorigin="7242,430" coordsize="80,2">
              <v:shape style="position:absolute;left:7242;top:430;width:80;height:2" coordorigin="7242,430" coordsize="80,0" path="m7242,430l7322,430e" filled="f" stroked="t" strokeweight=".58001pt" strokecolor="#000000">
                <v:path arrowok="t"/>
              </v:shape>
            </v:group>
            <v:group style="position:absolute;left:7402;top:430;width:80;height:2" coordorigin="7402,430" coordsize="80,2">
              <v:shape style="position:absolute;left:7402;top:430;width:80;height:2" coordorigin="7402,430" coordsize="80,0" path="m7402,430l7482,430e" filled="f" stroked="t" strokeweight=".58001pt" strokecolor="#000000">
                <v:path arrowok="t"/>
              </v:shape>
            </v:group>
            <v:group style="position:absolute;left:7561;top:430;width:80;height:2" coordorigin="7561,430" coordsize="80,2">
              <v:shape style="position:absolute;left:7561;top:430;width:80;height:2" coordorigin="7561,430" coordsize="80,0" path="m7561,430l7642,430e" filled="f" stroked="t" strokeweight=".58001pt" strokecolor="#000000">
                <v:path arrowok="t"/>
              </v:shape>
            </v:group>
            <v:group style="position:absolute;left:7722;top:425;width:79;height:10" coordorigin="7722,425" coordsize="79,10">
              <v:shape style="position:absolute;left:7722;top:425;width:79;height:10" coordorigin="7722,425" coordsize="79,10" path="m7722,430l7801,430e" filled="f" stroked="t" strokeweight=".58001pt" strokecolor="#000000">
                <v:path arrowok="t"/>
              </v:shape>
            </v:group>
            <v:group style="position:absolute;left:7882;top:425;width:79;height:10" coordorigin="7882,425" coordsize="79,10">
              <v:shape style="position:absolute;left:7882;top:425;width:79;height:10" coordorigin="7882,425" coordsize="79,10" path="m7882,430l7961,430e" filled="f" stroked="t" strokeweight=".58001pt" strokecolor="#000000">
                <v:path arrowok="t"/>
              </v:shape>
            </v:group>
            <v:group style="position:absolute;left:8041;top:425;width:79;height:10" coordorigin="8041,425" coordsize="79,10">
              <v:shape style="position:absolute;left:8041;top:425;width:79;height:10" coordorigin="8041,425" coordsize="79,10" path="m8041,430l8120,430e" filled="f" stroked="t" strokeweight=".58001pt" strokecolor="#000000">
                <v:path arrowok="t"/>
              </v:shape>
            </v:group>
            <v:group style="position:absolute;left:8201;top:425;width:79;height:10" coordorigin="8201,425" coordsize="79,10">
              <v:shape style="position:absolute;left:8201;top:425;width:79;height:10" coordorigin="8201,425" coordsize="79,10" path="m8201,430l8280,430e" filled="f" stroked="t" strokeweight=".58001pt" strokecolor="#000000">
                <v:path arrowok="t"/>
              </v:shape>
            </v:group>
            <v:group style="position:absolute;left:8360;top:425;width:79;height:10" coordorigin="8360,425" coordsize="79,10">
              <v:shape style="position:absolute;left:8360;top:425;width:79;height:10" coordorigin="8360,425" coordsize="79,10" path="m8360,430l8440,430e" filled="f" stroked="t" strokeweight=".58001pt" strokecolor="#000000">
                <v:path arrowok="t"/>
              </v:shape>
            </v:group>
            <v:group style="position:absolute;left:8520;top:425;width:79;height:10" coordorigin="8520,425" coordsize="79,10">
              <v:shape style="position:absolute;left:8520;top:425;width:79;height:10" coordorigin="8520,425" coordsize="79,10" path="m8520,430l8599,430e" filled="f" stroked="t" strokeweight=".58001pt" strokecolor="#000000">
                <v:path arrowok="t"/>
              </v:shape>
            </v:group>
            <v:group style="position:absolute;left:8680;top:425;width:79;height:10" coordorigin="8680,425" coordsize="79,10">
              <v:shape style="position:absolute;left:8680;top:425;width:79;height:10" coordorigin="8680,425" coordsize="79,10" path="m8680,430l8759,430e" filled="f" stroked="t" strokeweight=".58001pt" strokecolor="#000000">
                <v:path arrowok="t"/>
              </v:shape>
            </v:group>
            <v:group style="position:absolute;left:8839;top:425;width:79;height:10" coordorigin="8839,425" coordsize="79,10">
              <v:shape style="position:absolute;left:8839;top:425;width:79;height:10" coordorigin="8839,425" coordsize="79,10" path="m8839,430l8918,430e" filled="f" stroked="t" strokeweight=".58001pt" strokecolor="#000000">
                <v:path arrowok="t"/>
              </v:shape>
            </v:group>
            <v:group style="position:absolute;left:8999;top:430;width:80;height:2" coordorigin="8999,430" coordsize="80,2">
              <v:shape style="position:absolute;left:8999;top:430;width:80;height:2" coordorigin="8999,430" coordsize="80,0" path="m8999,430l9079,430e" filled="f" stroked="t" strokeweight=".58001pt" strokecolor="#000000">
                <v:path arrowok="t"/>
              </v:shape>
            </v:group>
            <v:group style="position:absolute;left:9158;top:430;width:80;height:2" coordorigin="9158,430" coordsize="80,2">
              <v:shape style="position:absolute;left:9158;top:430;width:80;height:2" coordorigin="9158,430" coordsize="80,0" path="m9158,430l9239,430e" filled="f" stroked="t" strokeweight=".58001pt" strokecolor="#000000">
                <v:path arrowok="t"/>
              </v:shape>
            </v:group>
            <v:group style="position:absolute;left:9319;top:425;width:79;height:10" coordorigin="9319,425" coordsize="79,10">
              <v:shape style="position:absolute;left:9319;top:425;width:79;height:10" coordorigin="9319,425" coordsize="79,10" path="m9319,430l9398,430e" filled="f" stroked="t" strokeweight=".58001pt" strokecolor="#000000">
                <v:path arrowok="t"/>
              </v:shape>
            </v:group>
            <v:group style="position:absolute;left:9479;top:425;width:79;height:10" coordorigin="9479,425" coordsize="79,10">
              <v:shape style="position:absolute;left:9479;top:425;width:79;height:10" coordorigin="9479,425" coordsize="79,10" path="m9479,430l9558,430e" filled="f" stroked="t" strokeweight=".58001pt" strokecolor="#000000">
                <v:path arrowok="t"/>
              </v:shape>
            </v:group>
            <v:group style="position:absolute;left:9638;top:425;width:79;height:10" coordorigin="9638,425" coordsize="79,10">
              <v:shape style="position:absolute;left:9638;top:425;width:79;height:10" coordorigin="9638,425" coordsize="79,10" path="m9638,430l9718,430e" filled="f" stroked="t" strokeweight=".58001pt" strokecolor="#000000">
                <v:path arrowok="t"/>
              </v:shape>
            </v:group>
            <v:group style="position:absolute;left:9798;top:425;width:44;height:10" coordorigin="9798,425" coordsize="44,10">
              <v:shape style="position:absolute;left:9798;top:425;width:44;height:10" coordorigin="9798,425" coordsize="44,10" path="m9798,430l9842,430e" filled="f" stroked="t" strokeweight=".58001pt" strokecolor="#000000">
                <v:path arrowok="t"/>
              </v:shape>
            </v:group>
            <v:group style="position:absolute;left:5608;top:1125;width:44;height:10" coordorigin="5608,1125" coordsize="44,10">
              <v:shape style="position:absolute;left:5608;top:1125;width:44;height:10" coordorigin="5608,1125" coordsize="44,10" path="m5608,1129l5652,1129e" filled="f" stroked="t" strokeweight=".579980pt" strokecolor="#000000">
                <v:path arrowok="t"/>
              </v:shape>
            </v:group>
            <v:group style="position:absolute;left:5731;top:1125;width:79;height:10" coordorigin="5731,1125" coordsize="79,10">
              <v:shape style="position:absolute;left:5731;top:1125;width:79;height:10" coordorigin="5731,1125" coordsize="79,10" path="m5731,1129l5810,1129e" filled="f" stroked="t" strokeweight=".579980pt" strokecolor="#000000">
                <v:path arrowok="t"/>
              </v:shape>
            </v:group>
            <v:group style="position:absolute;left:5890;top:1125;width:79;height:10" coordorigin="5890,1125" coordsize="79,10">
              <v:shape style="position:absolute;left:5890;top:1125;width:79;height:10" coordorigin="5890,1125" coordsize="79,10" path="m5890,1129l5969,1129e" filled="f" stroked="t" strokeweight=".579980pt" strokecolor="#000000">
                <v:path arrowok="t"/>
              </v:shape>
            </v:group>
            <v:group style="position:absolute;left:6048;top:1125;width:79;height:10" coordorigin="6048,1125" coordsize="79,10">
              <v:shape style="position:absolute;left:6048;top:1125;width:79;height:10" coordorigin="6048,1125" coordsize="79,10" path="m6048,1129l6127,1129e" filled="f" stroked="t" strokeweight=".579980pt" strokecolor="#000000">
                <v:path arrowok="t"/>
              </v:shape>
            </v:group>
            <v:group style="position:absolute;left:6206;top:1125;width:79;height:10" coordorigin="6206,1125" coordsize="79,10">
              <v:shape style="position:absolute;left:6206;top:1125;width:79;height:10" coordorigin="6206,1125" coordsize="79,10" path="m6206,1129l6286,1129e" filled="f" stroked="t" strokeweight=".579980pt" strokecolor="#000000">
                <v:path arrowok="t"/>
              </v:shape>
            </v:group>
            <v:group style="position:absolute;left:6365;top:1125;width:79;height:10" coordorigin="6365,1125" coordsize="79,10">
              <v:shape style="position:absolute;left:6365;top:1125;width:79;height:10" coordorigin="6365,1125" coordsize="79,10" path="m6365,1129l6444,1129e" filled="f" stroked="t" strokeweight=".579980pt" strokecolor="#000000">
                <v:path arrowok="t"/>
              </v:shape>
            </v:group>
            <v:group style="position:absolute;left:6523;top:1125;width:79;height:10" coordorigin="6523,1125" coordsize="79,10">
              <v:shape style="position:absolute;left:6523;top:1125;width:79;height:10" coordorigin="6523,1125" coordsize="79,10" path="m6523,1129l6602,1129e" filled="f" stroked="t" strokeweight=".579980pt" strokecolor="#000000">
                <v:path arrowok="t"/>
              </v:shape>
            </v:group>
            <v:group style="position:absolute;left:6682;top:1125;width:79;height:10" coordorigin="6682,1125" coordsize="79,10">
              <v:shape style="position:absolute;left:6682;top:1125;width:79;height:10" coordorigin="6682,1125" coordsize="79,10" path="m6682,1129l6761,1129e" filled="f" stroked="t" strokeweight=".579980pt" strokecolor="#000000">
                <v:path arrowok="t"/>
              </v:shape>
            </v:group>
            <v:group style="position:absolute;left:6840;top:1125;width:79;height:10" coordorigin="6840,1125" coordsize="79,10">
              <v:shape style="position:absolute;left:6840;top:1125;width:79;height:10" coordorigin="6840,1125" coordsize="79,10" path="m6840,1129l6919,1129e" filled="f" stroked="t" strokeweight=".579980pt" strokecolor="#000000">
                <v:path arrowok="t"/>
              </v:shape>
            </v:group>
            <v:group style="position:absolute;left:6998;top:1125;width:79;height:10" coordorigin="6998,1125" coordsize="79,10">
              <v:shape style="position:absolute;left:6998;top:1125;width:79;height:10" coordorigin="6998,1125" coordsize="79,10" path="m6998,1129l7078,1129e" filled="f" stroked="t" strokeweight=".579980pt" strokecolor="#000000">
                <v:path arrowok="t"/>
              </v:shape>
            </v:group>
            <v:group style="position:absolute;left:7157;top:1125;width:79;height:10" coordorigin="7157,1125" coordsize="79,10">
              <v:shape style="position:absolute;left:7157;top:1125;width:79;height:10" coordorigin="7157,1125" coordsize="79,10" path="m7157,1129l7236,1129e" filled="f" stroked="t" strokeweight=".579980pt" strokecolor="#000000">
                <v:path arrowok="t"/>
              </v:shape>
            </v:group>
            <v:group style="position:absolute;left:7315;top:1125;width:78;height:10" coordorigin="7315,1125" coordsize="78,10">
              <v:shape style="position:absolute;left:7315;top:1125;width:78;height:10" coordorigin="7315,1125" coordsize="78,10" path="m7315,1129l7393,1129e" filled="f" stroked="t" strokeweight=".579980pt" strokecolor="#000000">
                <v:path arrowok="t"/>
              </v:shape>
            </v:group>
            <v:group style="position:absolute;left:7474;top:1125;width:78;height:10" coordorigin="7474,1125" coordsize="78,10">
              <v:shape style="position:absolute;left:7474;top:1125;width:78;height:10" coordorigin="7474,1125" coordsize="78,10" path="m7474,1129l7552,1129e" filled="f" stroked="t" strokeweight=".579980pt" strokecolor="#000000">
                <v:path arrowok="t"/>
              </v:shape>
            </v:group>
            <v:group style="position:absolute;left:7632;top:1125;width:78;height:10" coordorigin="7632,1125" coordsize="78,10">
              <v:shape style="position:absolute;left:7632;top:1125;width:78;height:10" coordorigin="7632,1125" coordsize="78,10" path="m7632,1129l7710,1129e" filled="f" stroked="t" strokeweight=".579980pt" strokecolor="#000000">
                <v:path arrowok="t"/>
              </v:shape>
            </v:group>
            <v:group style="position:absolute;left:7789;top:1125;width:79;height:10" coordorigin="7789,1125" coordsize="79,10">
              <v:shape style="position:absolute;left:7789;top:1125;width:79;height:10" coordorigin="7789,1125" coordsize="79,10" path="m7789,1129l7868,1129e" filled="f" stroked="t" strokeweight=".579980pt" strokecolor="#000000">
                <v:path arrowok="t"/>
              </v:shape>
            </v:group>
            <v:group style="position:absolute;left:7948;top:1125;width:79;height:10" coordorigin="7948,1125" coordsize="79,10">
              <v:shape style="position:absolute;left:7948;top:1125;width:79;height:10" coordorigin="7948,1125" coordsize="79,10" path="m7948,1129l8027,1129e" filled="f" stroked="t" strokeweight=".579980pt" strokecolor="#000000">
                <v:path arrowok="t"/>
              </v:shape>
            </v:group>
            <v:group style="position:absolute;left:8106;top:1125;width:5;height:10" coordorigin="8106,1125" coordsize="5,10">
              <v:shape style="position:absolute;left:8106;top:1125;width:5;height:10" coordorigin="8106,1125" coordsize="5,10" path="m8106,1129l8111,1129e" filled="f" stroked="t" strokeweight=".579980pt" strokecolor="#000000">
                <v:path arrowok="t"/>
              </v:shape>
            </v:group>
            <v:group style="position:absolute;left:8111;top:1125;width:74;height:10" coordorigin="8111,1125" coordsize="74,10">
              <v:shape style="position:absolute;left:8111;top:1125;width:74;height:10" coordorigin="8111,1125" coordsize="74,10" path="m8111,1129l8185,1129e" filled="f" stroked="t" strokeweight=".579980pt" strokecolor="#000000">
                <v:path arrowok="t"/>
              </v:shape>
            </v:group>
            <v:group style="position:absolute;left:8264;top:1125;width:5;height:10" coordorigin="8264,1125" coordsize="5,10">
              <v:shape style="position:absolute;left:8264;top:1125;width:5;height:10" coordorigin="8264,1125" coordsize="5,10" path="m8264,1129l8269,1129e" filled="f" stroked="t" strokeweight=".579980pt" strokecolor="#000000">
                <v:path arrowok="t"/>
              </v:shape>
            </v:group>
            <v:group style="position:absolute;left:8269;top:1125;width:74;height:10" coordorigin="8269,1125" coordsize="74,10">
              <v:shape style="position:absolute;left:8269;top:1125;width:74;height:10" coordorigin="8269,1125" coordsize="74,10" path="m8269,1129l8344,1129e" filled="f" stroked="t" strokeweight=".579980pt" strokecolor="#000000">
                <v:path arrowok="t"/>
              </v:shape>
            </v:group>
            <v:group style="position:absolute;left:8423;top:1125;width:5;height:10" coordorigin="8423,1125" coordsize="5,10">
              <v:shape style="position:absolute;left:8423;top:1125;width:5;height:10" coordorigin="8423,1125" coordsize="5,10" path="m8423,1129l8428,1129e" filled="f" stroked="t" strokeweight=".579980pt" strokecolor="#000000">
                <v:path arrowok="t"/>
              </v:shape>
            </v:group>
            <v:group style="position:absolute;left:8428;top:1125;width:74;height:10" coordorigin="8428,1125" coordsize="74,10">
              <v:shape style="position:absolute;left:8428;top:1125;width:74;height:10" coordorigin="8428,1125" coordsize="74,10" path="m8428,1129l8502,1129e" filled="f" stroked="t" strokeweight=".579980pt" strokecolor="#000000">
                <v:path arrowok="t"/>
              </v:shape>
            </v:group>
            <v:group style="position:absolute;left:8581;top:1129;width:79;height:2" coordorigin="8581,1129" coordsize="79,2">
              <v:shape style="position:absolute;left:8581;top:1129;width:79;height:2" coordorigin="8581,1129" coordsize="79,0" path="m8581,1129l8660,1129e" filled="f" stroked="t" strokeweight=".579980pt" strokecolor="#000000">
                <v:path arrowok="t"/>
              </v:shape>
            </v:group>
            <v:group style="position:absolute;left:8740;top:1125;width:5;height:10" coordorigin="8740,1125" coordsize="5,10">
              <v:shape style="position:absolute;left:8740;top:1125;width:5;height:10" coordorigin="8740,1125" coordsize="5,10" path="m8740,1129l8744,1129e" filled="f" stroked="t" strokeweight=".579980pt" strokecolor="#000000">
                <v:path arrowok="t"/>
              </v:shape>
            </v:group>
            <v:group style="position:absolute;left:8744;top:1125;width:74;height:10" coordorigin="8744,1125" coordsize="74,10">
              <v:shape style="position:absolute;left:8744;top:1125;width:74;height:10" coordorigin="8744,1125" coordsize="74,10" path="m8744,1129l8819,1129e" filled="f" stroked="t" strokeweight=".579980pt" strokecolor="#000000">
                <v:path arrowok="t"/>
              </v:shape>
            </v:group>
            <v:group style="position:absolute;left:8898;top:1125;width:5;height:10" coordorigin="8898,1125" coordsize="5,10">
              <v:shape style="position:absolute;left:8898;top:1125;width:5;height:10" coordorigin="8898,1125" coordsize="5,10" path="m8898,1129l8903,1129e" filled="f" stroked="t" strokeweight=".579980pt" strokecolor="#000000">
                <v:path arrowok="t"/>
              </v:shape>
            </v:group>
            <v:group style="position:absolute;left:8903;top:1125;width:74;height:10" coordorigin="8903,1125" coordsize="74,10">
              <v:shape style="position:absolute;left:8903;top:1125;width:74;height:10" coordorigin="8903,1125" coordsize="74,10" path="m8903,1129l8977,1129e" filled="f" stroked="t" strokeweight=".579980pt" strokecolor="#000000">
                <v:path arrowok="t"/>
              </v:shape>
            </v:group>
            <v:group style="position:absolute;left:9056;top:1129;width:79;height:2" coordorigin="9056,1129" coordsize="79,2">
              <v:shape style="position:absolute;left:9056;top:1129;width:79;height:2" coordorigin="9056,1129" coordsize="79,0" path="m9056,1129l9136,1129e" filled="f" stroked="t" strokeweight=".579980pt" strokecolor="#000000">
                <v:path arrowok="t"/>
              </v:shape>
            </v:group>
            <v:group style="position:absolute;left:9215;top:1125;width:5;height:10" coordorigin="9215,1125" coordsize="5,10">
              <v:shape style="position:absolute;left:9215;top:1125;width:5;height:10" coordorigin="9215,1125" coordsize="5,10" path="m9215,1129l9220,1129e" filled="f" stroked="t" strokeweight=".579980pt" strokecolor="#000000">
                <v:path arrowok="t"/>
              </v:shape>
            </v:group>
            <v:group style="position:absolute;left:9220;top:1125;width:74;height:10" coordorigin="9220,1125" coordsize="74,10">
              <v:shape style="position:absolute;left:9220;top:1125;width:74;height:10" coordorigin="9220,1125" coordsize="74,10" path="m9220,1129l9294,1129e" filled="f" stroked="t" strokeweight=".579980pt" strokecolor="#000000">
                <v:path arrowok="t"/>
              </v:shape>
            </v:group>
            <v:group style="position:absolute;left:9373;top:1125;width:5;height:10" coordorigin="9373,1125" coordsize="5,10">
              <v:shape style="position:absolute;left:9373;top:1125;width:5;height:10" coordorigin="9373,1125" coordsize="5,10" path="m9373,1129l9378,1129e" filled="f" stroked="t" strokeweight=".579980pt" strokecolor="#000000">
                <v:path arrowok="t"/>
              </v:shape>
            </v:group>
            <v:group style="position:absolute;left:9378;top:1125;width:73;height:10" coordorigin="9378,1125" coordsize="73,10">
              <v:shape style="position:absolute;left:9378;top:1125;width:73;height:10" coordorigin="9378,1125" coordsize="73,10" path="m9378,1129l9451,1129e" filled="f" stroked="t" strokeweight=".579980pt" strokecolor="#000000">
                <v:path arrowok="t"/>
              </v:shape>
            </v:group>
            <v:group style="position:absolute;left:9532;top:1129;width:78;height:2" coordorigin="9532,1129" coordsize="78,2">
              <v:shape style="position:absolute;left:9532;top:1129;width:78;height:2" coordorigin="9532,1129" coordsize="78,0" path="m9532,1129l9610,1129e" filled="f" stroked="t" strokeweight=".579980pt" strokecolor="#000000">
                <v:path arrowok="t"/>
              </v:shape>
            </v:group>
            <v:group style="position:absolute;left:9690;top:1125;width:5;height:10" coordorigin="9690,1125" coordsize="5,10">
              <v:shape style="position:absolute;left:9690;top:1125;width:5;height:10" coordorigin="9690,1125" coordsize="5,10" path="m9690,1129l9695,1129e" filled="f" stroked="t" strokeweight=".579980pt" strokecolor="#000000">
                <v:path arrowok="t"/>
              </v:shape>
            </v:group>
            <v:group style="position:absolute;left:9695;top:1125;width:73;height:10" coordorigin="9695,1125" coordsize="73,10">
              <v:shape style="position:absolute;left:9695;top:1125;width:73;height:10" coordorigin="9695,1125" coordsize="73,10" path="m9695,1129l9768,1129e" filled="f" stroked="t" strokeweight=".579980pt" strokecolor="#000000">
                <v:path arrowok="t"/>
              </v:shape>
            </v:group>
            <v:group style="position:absolute;left:9848;top:1125;width:5;height:10" coordorigin="9848,1125" coordsize="5,10">
              <v:shape style="position:absolute;left:9848;top:1125;width:5;height:10" coordorigin="9848,1125" coordsize="5,10" path="m9848,1129l9853,1129e" filled="f" stroked="t" strokeweight=".579980pt" strokecolor="#000000">
                <v:path arrowok="t"/>
              </v:shape>
            </v:group>
            <v:group style="position:absolute;left:9853;top:1125;width:40;height:10" coordorigin="9853,1125" coordsize="40,10">
              <v:shape style="position:absolute;left:9853;top:1125;width:40;height:10" coordorigin="9853,1125" coordsize="40,10" path="m9853,1129l9893,1129e" filled="f" stroked="t" strokeweight=".579980pt" strokecolor="#000000">
                <v:path arrowok="t"/>
              </v:shape>
            </v:group>
            <v:group style="position:absolute;left:9439;top:441;width:121;height:104" coordorigin="9439,441" coordsize="121,104">
              <v:shape style="position:absolute;left:9439;top:441;width:121;height:104" coordorigin="9439,441" coordsize="121,104" path="m9449,529l9439,545,9500,545,9500,540,9467,540,9449,529xe" filled="t" fillcolor="#000000" stroked="f">
                <v:path arrowok="t"/>
                <v:fill type="solid"/>
              </v:shape>
              <v:shape style="position:absolute;left:9439;top:441;width:121;height:104" coordorigin="9439,441" coordsize="121,104" path="m9510,457l9510,467,9501,483,9534,540,9542,545,9560,545,9552,531,9510,457xe" filled="t" fillcolor="#000000" stroked="f">
                <v:path arrowok="t"/>
                <v:fill type="solid"/>
              </v:shape>
              <v:shape style="position:absolute;left:9439;top:441;width:121;height:104" coordorigin="9439,441" coordsize="121,104" path="m9476,525l9457,525,9449,529,9467,540,9476,525xe" filled="t" fillcolor="#000000" stroked="f">
                <v:path arrowok="t"/>
                <v:fill type="solid"/>
              </v:shape>
              <v:shape style="position:absolute;left:9439;top:441;width:121;height:104" coordorigin="9439,441" coordsize="121,104" path="m9500,525l9476,525,9467,540,9500,540,9500,525xe" filled="t" fillcolor="#000000" stroked="f">
                <v:path arrowok="t"/>
                <v:fill type="solid"/>
              </v:shape>
              <v:shape style="position:absolute;left:9439;top:441;width:121;height:104" coordorigin="9439,441" coordsize="121,104" path="m9500,441l9492,456,9449,529,9457,525,9476,525,9501,483,9492,467,9510,457,9500,441xe" filled="t" fillcolor="#000000" stroked="f">
                <v:path arrowok="t"/>
                <v:fill type="solid"/>
              </v:shape>
              <v:shape style="position:absolute;left:9439;top:441;width:121;height:104" coordorigin="9439,441" coordsize="121,104" path="m9510,457l9492,467,9501,483,9510,467,9510,457xe" filled="t" fillcolor="#000000" stroked="f">
                <v:path arrowok="t"/>
                <v:fill type="solid"/>
              </v:shape>
            </v:group>
            <v:group style="position:absolute;left:9500;top:525;width:42;height:20" coordorigin="9500,525" coordsize="42,20">
              <v:shape style="position:absolute;left:9500;top:525;width:42;height:20" coordorigin="9500,525" coordsize="42,20" path="m9500,535l9542,535e" filled="f" stroked="t" strokeweight="1.120pt" strokecolor="#000000">
                <v:path arrowok="t"/>
              </v:shape>
            </v:group>
            <v:group style="position:absolute;left:9457;top:462;width:85;height:73" coordorigin="9457,462" coordsize="85,73">
              <v:shape style="position:absolute;left:9457;top:462;width:85;height:73" coordorigin="9457,462" coordsize="85,73" path="m9500,462l9457,535,9542,535,9500,462xe" filled="t" fillcolor="#000000" stroked="f">
                <v:path arrowok="t"/>
                <v:fill type="solid"/>
              </v:shape>
            </v:group>
            <v:group style="position:absolute;left:9438;top:1013;width:121;height:104" coordorigin="9438,1013" coordsize="121,104">
              <v:shape style="position:absolute;left:9438;top:1013;width:121;height:104" coordorigin="9438,1013" coordsize="121,104" path="m9533,1018l9500,1077,9509,1092,9491,1103,9499,1117,9509,1102,9547,1033,9542,1033,9551,1027,9533,1018xe" filled="t" fillcolor="#000000" stroked="f">
                <v:path arrowok="t"/>
                <v:fill type="solid"/>
              </v:shape>
              <v:shape style="position:absolute;left:9438;top:1013;width:121;height:104" coordorigin="9438,1013" coordsize="121,104" path="m9457,1013l9438,1013,9448,1029,9491,1103,9491,1092,9500,1077,9466,1018,9457,1013xe" filled="t" fillcolor="#000000" stroked="f">
                <v:path arrowok="t"/>
                <v:fill type="solid"/>
              </v:shape>
              <v:shape style="position:absolute;left:9438;top:1013;width:121;height:104" coordorigin="9438,1013" coordsize="121,104" path="m9500,1077l9491,1092,9491,1103,9509,1092,9500,1077xe" filled="t" fillcolor="#000000" stroked="f">
                <v:path arrowok="t"/>
                <v:fill type="solid"/>
              </v:shape>
              <v:shape style="position:absolute;left:9438;top:1013;width:121;height:104" coordorigin="9438,1013" coordsize="121,104" path="m9559,1013l9500,1013,9500,1033,9524,1033,9533,1018,9556,1018,9559,1013xe" filled="t" fillcolor="#000000" stroked="f">
                <v:path arrowok="t"/>
                <v:fill type="solid"/>
              </v:shape>
              <v:shape style="position:absolute;left:9438;top:1013;width:121;height:104" coordorigin="9438,1013" coordsize="121,104" path="m9551,1027l9542,1033,9547,1033,9551,1027xe" filled="t" fillcolor="#000000" stroked="f">
                <v:path arrowok="t"/>
                <v:fill type="solid"/>
              </v:shape>
              <v:shape style="position:absolute;left:9438;top:1013;width:121;height:104" coordorigin="9438,1013" coordsize="121,104" path="m9556,1018l9533,1018,9551,1027,9556,1018xe" filled="t" fillcolor="#000000" stroked="f">
                <v:path arrowok="t"/>
                <v:fill type="solid"/>
              </v:shape>
            </v:group>
            <v:group style="position:absolute;left:9457;top:1013;width:43;height:20" coordorigin="9457,1013" coordsize="43,20">
              <v:shape style="position:absolute;left:9457;top:1013;width:43;height:20" coordorigin="9457,1013" coordsize="43,20" path="m9457,1023l9500,1023e" filled="f" stroked="t" strokeweight="1.120pt" strokecolor="#000000">
                <v:path arrowok="t"/>
              </v:shape>
            </v:group>
            <v:group style="position:absolute;left:9457;top:1023;width:85;height:74" coordorigin="9457,1023" coordsize="85,74">
              <v:shape style="position:absolute;left:9457;top:1023;width:85;height:74" coordorigin="9457,1023" coordsize="85,74" path="m9542,1023l9457,1023,9500,1097,9542,1023xe" filled="t" fillcolor="#000000" stroked="f">
                <v:path arrowok="t"/>
                <v:fill type="solid"/>
              </v:shape>
            </v:group>
            <v:group style="position:absolute;left:9496;top:541;width:10;height:5" coordorigin="9496,541" coordsize="10,5">
              <v:shape style="position:absolute;left:9496;top:541;width:10;height:5" coordorigin="9496,541" coordsize="10,5" path="m9496,544l9505,544e" filled="f" stroked="t" strokeweight=".33999pt" strokecolor="#000000">
                <v:path arrowok="t"/>
              </v:shape>
            </v:group>
            <v:group style="position:absolute;left:9496;top:546;width:10;height:40" coordorigin="9496,546" coordsize="10,40">
              <v:shape style="position:absolute;left:9496;top:546;width:10;height:40" coordorigin="9496,546" coordsize="10,40" path="m9496,566l9505,566e" filled="f" stroked="t" strokeweight="2.08pt" strokecolor="#000000">
                <v:path arrowok="t"/>
              </v:shape>
            </v:group>
            <v:group style="position:absolute;left:9496;top:664;width:10;height:5" coordorigin="9496,664" coordsize="10,5">
              <v:shape style="position:absolute;left:9496;top:664;width:10;height:5" coordorigin="9496,664" coordsize="10,5" path="m9496,666l9505,666e" filled="f" stroked="t" strokeweight=".33999pt" strokecolor="#000000">
                <v:path arrowok="t"/>
              </v:shape>
            </v:group>
            <v:group style="position:absolute;left:9496;top:669;width:10;height:72" coordorigin="9496,669" coordsize="10,72">
              <v:shape style="position:absolute;left:9496;top:669;width:10;height:72" coordorigin="9496,669" coordsize="10,72" path="m9496,705l9505,705e" filled="f" stroked="t" strokeweight="3.7pt" strokecolor="#000000">
                <v:path arrowok="t"/>
              </v:shape>
            </v:group>
            <v:group style="position:absolute;left:9496;top:819;width:10;height:5" coordorigin="9496,819" coordsize="10,5">
              <v:shape style="position:absolute;left:9496;top:819;width:10;height:5" coordorigin="9496,819" coordsize="10,5" path="m9496,821l9505,821e" filled="f" stroked="t" strokeweight=".34002pt" strokecolor="#000000">
                <v:path arrowok="t"/>
              </v:shape>
            </v:group>
            <v:group style="position:absolute;left:9496;top:823;width:10;height:72" coordorigin="9496,823" coordsize="10,72">
              <v:shape style="position:absolute;left:9496;top:823;width:10;height:72" coordorigin="9496,823" coordsize="10,72" path="m9496,859l9505,859e" filled="f" stroked="t" strokeweight="3.7pt" strokecolor="#000000">
                <v:path arrowok="t"/>
              </v:shape>
            </v:group>
            <v:group style="position:absolute;left:9496;top:973;width:10;height:5" coordorigin="9496,973" coordsize="10,5">
              <v:shape style="position:absolute;left:9496;top:973;width:10;height:5" coordorigin="9496,973" coordsize="10,5" path="m9496,976l9505,976e" filled="f" stroked="t" strokeweight=".33999pt" strokecolor="#000000">
                <v:path arrowok="t"/>
              </v:shape>
            </v:group>
            <v:group style="position:absolute;left:9496;top:978;width:10;height:40" coordorigin="9496,978" coordsize="10,40">
              <v:shape style="position:absolute;left:9496;top:978;width:10;height:40" coordorigin="9496,978" coordsize="10,40" path="m9496,998l9505,998e" filled="f" stroked="t" strokeweight="2.08pt" strokecolor="#000000">
                <v:path arrowok="t"/>
              </v:shape>
            </v:group>
            <v:group style="position:absolute;left:9384;top:1672;width:124;height:107" coordorigin="9384,1672" coordsize="124,107">
              <v:shape style="position:absolute;left:9384;top:1672;width:124;height:107" coordorigin="9384,1672" coordsize="124,107" path="m9394,1763l9384,1779,9445,1779,9445,1774,9412,1774,9394,1763xe" filled="t" fillcolor="#000000" stroked="f">
                <v:path arrowok="t"/>
                <v:fill type="solid"/>
              </v:shape>
              <v:shape style="position:absolute;left:9384;top:1672;width:124;height:107" coordorigin="9384,1672" coordsize="124,107" path="m9455,1689l9455,1699,9446,1715,9480,1774,9488,1779,9508,1779,9498,1763,9455,1689xe" filled="t" fillcolor="#000000" stroked="f">
                <v:path arrowok="t"/>
                <v:fill type="solid"/>
              </v:shape>
              <v:shape style="position:absolute;left:9384;top:1672;width:124;height:107" coordorigin="9384,1672" coordsize="124,107" path="m9421,1758l9402,1758,9394,1763,9412,1774,9421,1758xe" filled="t" fillcolor="#000000" stroked="f">
                <v:path arrowok="t"/>
                <v:fill type="solid"/>
              </v:shape>
              <v:shape style="position:absolute;left:9384;top:1672;width:124;height:107" coordorigin="9384,1672" coordsize="124,107" path="m9445,1758l9421,1758,9412,1774,9445,1774,9445,1758xe" filled="t" fillcolor="#000000" stroked="f">
                <v:path arrowok="t"/>
                <v:fill type="solid"/>
              </v:shape>
              <v:shape style="position:absolute;left:9384;top:1672;width:124;height:107" coordorigin="9384,1672" coordsize="124,107" path="m9445,1672l9437,1689,9394,1763,9402,1758,9421,1758,9446,1715,9437,1699,9455,1689,9445,1672xe" filled="t" fillcolor="#000000" stroked="f">
                <v:path arrowok="t"/>
                <v:fill type="solid"/>
              </v:shape>
              <v:shape style="position:absolute;left:9384;top:1672;width:124;height:107" coordorigin="9384,1672" coordsize="124,107" path="m9455,1689l9437,1699,9446,1715,9455,1699,9455,1689xe" filled="t" fillcolor="#000000" stroked="f">
                <v:path arrowok="t"/>
                <v:fill type="solid"/>
              </v:shape>
            </v:group>
            <v:group style="position:absolute;left:9445;top:1758;width:43;height:20" coordorigin="9445,1758" coordsize="43,20">
              <v:shape style="position:absolute;left:9445;top:1758;width:43;height:20" coordorigin="9445,1758" coordsize="43,20" path="m9445,1768l9488,1768e" filled="f" stroked="t" strokeweight="1.120pt" strokecolor="#000000">
                <v:path arrowok="t"/>
              </v:shape>
            </v:group>
            <v:group style="position:absolute;left:9402;top:1695;width:86;height:74" coordorigin="9402,1695" coordsize="86,74">
              <v:shape style="position:absolute;left:9402;top:1695;width:86;height:74" coordorigin="9402,1695" coordsize="86,74" path="m9445,1695l9402,1769,9488,1769,9445,1695xe" filled="t" fillcolor="#000000" stroked="f">
                <v:path arrowok="t"/>
                <v:fill type="solid"/>
              </v:shape>
            </v:group>
            <v:group style="position:absolute;left:9383;top:2247;width:124;height:106" coordorigin="9383,2247" coordsize="124,106">
              <v:shape style="position:absolute;left:9383;top:2247;width:124;height:106" coordorigin="9383,2247" coordsize="124,106" path="m9479,2251l9445,2309,9454,2325,9436,2335,9445,2352,9454,2335,9494,2267,9488,2267,9497,2262,9479,2251xe" filled="t" fillcolor="#000000" stroked="f">
                <v:path arrowok="t"/>
                <v:fill type="solid"/>
              </v:shape>
              <v:shape style="position:absolute;left:9383;top:2247;width:124;height:106" coordorigin="9383,2247" coordsize="124,106" path="m9402,2247l9383,2247,9392,2262,9436,2335,9436,2325,9445,2309,9410,2251,9402,2247xe" filled="t" fillcolor="#000000" stroked="f">
                <v:path arrowok="t"/>
                <v:fill type="solid"/>
              </v:shape>
              <v:shape style="position:absolute;left:9383;top:2247;width:124;height:106" coordorigin="9383,2247" coordsize="124,106" path="m9445,2309l9436,2325,9436,2335,9454,2325,9445,2309xe" filled="t" fillcolor="#000000" stroked="f">
                <v:path arrowok="t"/>
                <v:fill type="solid"/>
              </v:shape>
              <v:shape style="position:absolute;left:9383;top:2247;width:124;height:106" coordorigin="9383,2247" coordsize="124,106" path="m9506,2247l9445,2247,9445,2267,9470,2267,9479,2251,9503,2251,9506,2247xe" filled="t" fillcolor="#000000" stroked="f">
                <v:path arrowok="t"/>
                <v:fill type="solid"/>
              </v:shape>
              <v:shape style="position:absolute;left:9383;top:2247;width:124;height:106" coordorigin="9383,2247" coordsize="124,106" path="m9497,2262l9488,2267,9494,2267,9497,2262xe" filled="t" fillcolor="#000000" stroked="f">
                <v:path arrowok="t"/>
                <v:fill type="solid"/>
              </v:shape>
              <v:shape style="position:absolute;left:9383;top:2247;width:124;height:106" coordorigin="9383,2247" coordsize="124,106" path="m9503,2251l9479,2251,9497,2262,9503,2251xe" filled="t" fillcolor="#000000" stroked="f">
                <v:path arrowok="t"/>
                <v:fill type="solid"/>
              </v:shape>
            </v:group>
            <v:group style="position:absolute;left:9402;top:2247;width:43;height:20" coordorigin="9402,2247" coordsize="43,20">
              <v:shape style="position:absolute;left:9402;top:2247;width:43;height:20" coordorigin="9402,2247" coordsize="43,20" path="m9402,2257l9445,2257e" filled="f" stroked="t" strokeweight="1.120pt" strokecolor="#000000">
                <v:path arrowok="t"/>
              </v:shape>
            </v:group>
            <v:group style="position:absolute;left:9402;top:2256;width:86;height:73" coordorigin="9402,2256" coordsize="86,73">
              <v:shape style="position:absolute;left:9402;top:2256;width:86;height:73" coordorigin="9402,2256" coordsize="86,73" path="m9488,2256l9402,2256,9445,2329,9488,2256xe" filled="t" fillcolor="#000000" stroked="f">
                <v:path arrowok="t"/>
                <v:fill type="solid"/>
              </v:shape>
            </v:group>
            <v:group style="position:absolute;left:9440;top:1774;width:10;height:5" coordorigin="9440,1774" coordsize="10,5">
              <v:shape style="position:absolute;left:9440;top:1774;width:10;height:5" coordorigin="9440,1774" coordsize="10,5" path="m9440,1776l9450,1776e" filled="f" stroked="t" strokeweight=".33999pt" strokecolor="#000000">
                <v:path arrowok="t"/>
              </v:shape>
            </v:group>
            <v:group style="position:absolute;left:9440;top:1779;width:10;height:40" coordorigin="9440,1779" coordsize="10,40">
              <v:shape style="position:absolute;left:9440;top:1779;width:10;height:40" coordorigin="9440,1779" coordsize="10,40" path="m9440,1798l9450,1798e" filled="f" stroked="t" strokeweight="2.08pt" strokecolor="#000000">
                <v:path arrowok="t"/>
              </v:shape>
            </v:group>
            <v:group style="position:absolute;left:9440;top:1896;width:10;height:5" coordorigin="9440,1896" coordsize="10,5">
              <v:shape style="position:absolute;left:9440;top:1896;width:10;height:5" coordorigin="9440,1896" coordsize="10,5" path="m9440,1899l9450,1899e" filled="f" stroked="t" strokeweight=".34002pt" strokecolor="#000000">
                <v:path arrowok="t"/>
              </v:shape>
            </v:group>
            <v:group style="position:absolute;left:9440;top:1901;width:10;height:72" coordorigin="9440,1901" coordsize="10,72">
              <v:shape style="position:absolute;left:9440;top:1901;width:10;height:72" coordorigin="9440,1901" coordsize="10,72" path="m9440,1937l9450,1937e" filled="f" stroked="t" strokeweight="3.7pt" strokecolor="#000000">
                <v:path arrowok="t"/>
              </v:shape>
            </v:group>
            <v:group style="position:absolute;left:9440;top:2051;width:10;height:5" coordorigin="9440,2051" coordsize="10,5">
              <v:shape style="position:absolute;left:9440;top:2051;width:10;height:5" coordorigin="9440,2051" coordsize="10,5" path="m9440,2053l9450,2053e" filled="f" stroked="t" strokeweight=".33999pt" strokecolor="#000000">
                <v:path arrowok="t"/>
              </v:shape>
            </v:group>
            <v:group style="position:absolute;left:9440;top:2056;width:10;height:72" coordorigin="9440,2056" coordsize="10,72">
              <v:shape style="position:absolute;left:9440;top:2056;width:10;height:72" coordorigin="9440,2056" coordsize="10,72" path="m9440,2092l9450,2092e" filled="f" stroked="t" strokeweight="3.7pt" strokecolor="#000000">
                <v:path arrowok="t"/>
              </v:shape>
            </v:group>
            <v:group style="position:absolute;left:9440;top:2206;width:10;height:5" coordorigin="9440,2206" coordsize="10,5">
              <v:shape style="position:absolute;left:9440;top:2206;width:10;height:5" coordorigin="9440,2206" coordsize="10,5" path="m9440,2208l9450,2208e" filled="f" stroked="t" strokeweight=".33999pt" strokecolor="#000000">
                <v:path arrowok="t"/>
              </v:shape>
            </v:group>
            <v:group style="position:absolute;left:9440;top:2211;width:10;height:40" coordorigin="9440,2211" coordsize="10,40">
              <v:shape style="position:absolute;left:9440;top:2211;width:10;height:40" coordorigin="9440,2211" coordsize="10,40" path="m9440,2230l9450,2230e" filled="f" stroked="t" strokeweight="2.08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0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OUT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20" w:lineRule="exact" w:before="17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before="53"/>
        <w:ind w:left="0" w:right="937"/>
        <w:jc w:val="right"/>
      </w:pPr>
      <w:r>
        <w:rPr/>
        <w:pict>
          <v:group style="position:absolute;margin-left:129.460007pt;margin-top:9.341906pt;width:8.74pt;height:25.51pt;mso-position-horizontal-relative:page;mso-position-vertical-relative:paragraph;z-index:-10341" coordorigin="2589,187" coordsize="175,510">
            <v:group style="position:absolute;left:2677;top:275;width:2;height:416" coordorigin="2677,275" coordsize="2,416">
              <v:shape style="position:absolute;left:2677;top:275;width:2;height:416" coordorigin="2677,275" coordsize="0,416" path="m2677,275l2677,691e" filled="f" stroked="t" strokeweight=".580pt" strokecolor="#000000">
                <v:path arrowok="t"/>
              </v:shape>
            </v:group>
            <v:group style="position:absolute;left:2599;top:197;width:155;height:118" coordorigin="2599,197" coordsize="155,118">
              <v:shape style="position:absolute;left:2599;top:197;width:155;height:118" coordorigin="2599,197" coordsize="155,118" path="m2677,197l2599,314,2617,307,2656,300,2745,300,2687,211,2677,197xe" filled="t" fillcolor="#000000" stroked="f">
                <v:path arrowok="t"/>
                <v:fill type="solid"/>
              </v:shape>
              <v:shape style="position:absolute;left:2599;top:197;width:155;height:118" coordorigin="2599,197" coordsize="155,118" path="m2745,300l2695,300,2714,304,2735,307,2754,314,2745,300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95"/>
        </w:rPr>
        <w:t>Δ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1044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OUT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80" w:lineRule="exact" w:before="6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53"/>
        <w:ind w:left="0" w:right="966"/>
        <w:jc w:val="right"/>
      </w:pPr>
      <w:r>
        <w:rPr/>
        <w:pict>
          <v:group style="position:absolute;margin-left:128.679993pt;margin-top:6.821908pt;width:8.74pt;height:25.45pt;mso-position-horizontal-relative:page;mso-position-vertical-relative:paragraph;z-index:-10342" coordorigin="2574,136" coordsize="175,509">
            <v:group style="position:absolute;left:2662;top:224;width:2;height:415" coordorigin="2662,224" coordsize="2,415">
              <v:shape style="position:absolute;left:2662;top:224;width:2;height:415" coordorigin="2662,224" coordsize="0,415" path="m2662,224l2662,640e" filled="f" stroked="t" strokeweight=".580pt" strokecolor="#000000">
                <v:path arrowok="t"/>
              </v:shape>
            </v:group>
            <v:group style="position:absolute;left:2584;top:146;width:155;height:116" coordorigin="2584,146" coordsize="155,116">
              <v:shape style="position:absolute;left:2584;top:146;width:155;height:116" coordorigin="2584,146" coordsize="155,116" path="m2662,146l2584,263,2602,257,2621,252,2640,250,2660,248,2729,248,2671,161,2662,146xe" filled="t" fillcolor="#000000" stroked="f">
                <v:path arrowok="t"/>
                <v:fill type="solid"/>
              </v:shape>
              <v:shape style="position:absolute;left:2584;top:146;width:155;height:116" coordorigin="2584,146" coordsize="155,116" path="m2729,248l2660,248,2680,250,2700,252,2719,257,2738,263,2729,248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95"/>
        </w:rPr>
        <w:t>Δ</w:t>
      </w:r>
      <w:r>
        <w:rPr>
          <w:b w:val="0"/>
          <w:bCs w:val="0"/>
          <w:spacing w:val="0"/>
          <w:w w:val="95"/>
        </w:rPr>
        <w:t>V</w:t>
      </w:r>
      <w:r>
        <w:rPr>
          <w:b w:val="0"/>
          <w:bCs w:val="0"/>
          <w:spacing w:val="0"/>
          <w:w w:val="100"/>
        </w:rPr>
      </w:r>
    </w:p>
    <w:p>
      <w:pPr>
        <w:spacing w:before="55"/>
        <w:ind w:left="1044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-8"/>
          <w:w w:val="105"/>
          <w:position w:val="4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OUT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tabs>
          <w:tab w:pos="1435" w:val="left" w:leader="none"/>
        </w:tabs>
        <w:spacing w:before="74"/>
        <w:ind w:right="0"/>
        <w:jc w:val="left"/>
        <w:rPr>
          <w:b w:val="0"/>
          <w:bCs w:val="0"/>
        </w:rPr>
      </w:pPr>
      <w:r>
        <w:rPr/>
        <w:pict>
          <v:group style="position:absolute;margin-left:62.469994pt;margin-top:16.869884pt;width:468.94001pt;height:119.08001pt;mso-position-horizontal-relative:page;mso-position-vertical-relative:paragraph;z-index:-10339" coordorigin="1249,337" coordsize="9379,2382">
            <v:group style="position:absolute;left:1260;top:354;width:2;height:2350" coordorigin="1260,354" coordsize="2,2350">
              <v:shape style="position:absolute;left:1260;top:354;width:2;height:2350" coordorigin="1260,354" coordsize="0,2350" path="m1260,354l1260,2704e" filled="f" stroked="t" strokeweight=".580pt" strokecolor="#000000">
                <v:path arrowok="t"/>
              </v:shape>
            </v:group>
            <v:group style="position:absolute;left:4308;top:343;width:2;height:2370" coordorigin="4308,343" coordsize="2,2370">
              <v:shape style="position:absolute;left:4308;top:343;width:2;height:2370" coordorigin="4308,343" coordsize="0,2370" path="m4308,343l4308,2713e" filled="f" stroked="t" strokeweight=".58001pt" strokecolor="#000000">
                <v:path arrowok="t"/>
              </v:shape>
            </v:group>
            <v:group style="position:absolute;left:10616;top:354;width:2;height:2350" coordorigin="10616,354" coordsize="2,2350">
              <v:shape style="position:absolute;left:10616;top:354;width:2;height:2350" coordorigin="10616,354" coordsize="0,2350" path="m10616,354l10616,2704e" filled="f" stroked="t" strokeweight=".579980pt" strokecolor="#000000">
                <v:path arrowok="t"/>
              </v:shape>
            </v:group>
            <v:group style="position:absolute;left:1255;top:348;width:9367;height:2" coordorigin="1255,348" coordsize="9367,2">
              <v:shape style="position:absolute;left:1255;top:348;width:9367;height:2" coordorigin="1255,348" coordsize="9367,0" path="m1255,348l10622,348e" filled="f" stroked="t" strokeweight=".579980pt" strokecolor="#000000">
                <v:path arrowok="t"/>
              </v:shape>
            </v:group>
            <v:group style="position:absolute;left:1265;top:684;width:9347;height:2" coordorigin="1265,684" coordsize="9347,2">
              <v:shape style="position:absolute;left:1265;top:684;width:9347;height:2" coordorigin="1265,684" coordsize="9347,0" path="m1265,684l10612,684e" filled="f" stroked="t" strokeweight=".58001pt" strokecolor="#000000">
                <v:path arrowok="t"/>
              </v:shape>
            </v:group>
            <v:group style="position:absolute;left:1265;top:733;width:9347;height:2" coordorigin="1265,733" coordsize="9347,2">
              <v:shape style="position:absolute;left:1265;top:733;width:9347;height:2" coordorigin="1265,733" coordsize="9347,0" path="m1265,733l10612,733e" filled="f" stroked="t" strokeweight=".58001pt" strokecolor="#000000">
                <v:path arrowok="t"/>
              </v:shape>
            </v:group>
            <v:group style="position:absolute;left:1255;top:1208;width:9367;height:2" coordorigin="1255,1208" coordsize="9367,2">
              <v:shape style="position:absolute;left:1255;top:1208;width:9367;height:2" coordorigin="1255,1208" coordsize="9367,0" path="m1255,1208l10622,1208e" filled="f" stroked="t" strokeweight=".58001pt" strokecolor="#000000">
                <v:path arrowok="t"/>
              </v:shape>
            </v:group>
            <v:group style="position:absolute;left:1255;top:1928;width:9367;height:2" coordorigin="1255,1928" coordsize="9367,2">
              <v:shape style="position:absolute;left:1255;top:1928;width:9367;height:2" coordorigin="1255,1928" coordsize="9367,0" path="m1255,1928l10622,1928e" filled="f" stroked="t" strokeweight=".580pt" strokecolor="#000000">
                <v:path arrowok="t"/>
              </v:shape>
            </v:group>
            <v:group style="position:absolute;left:1255;top:2429;width:9367;height:2" coordorigin="1255,2429" coordsize="9367,2">
              <v:shape style="position:absolute;left:1255;top:2429;width:9367;height:2" coordorigin="1255,2429" coordsize="9367,0" path="m1255,2429l10622,2429e" filled="f" stroked="t" strokeweight=".58001pt" strokecolor="#000000">
                <v:path arrowok="t"/>
              </v:shape>
            </v:group>
            <v:group style="position:absolute;left:1255;top:2708;width:9367;height:2" coordorigin="1255,2708" coordsize="9367,2">
              <v:shape style="position:absolute;left:1255;top:2708;width:9367;height:2" coordorigin="1255,2708" coordsize="9367,0" path="m1255,2708l10622,2708e" filled="f" stroked="t" strokeweight=".580pt" strokecolor="#000000">
                <v:path arrowok="t"/>
              </v:shape>
            </v:group>
            <w10:wrap type="none"/>
          </v:group>
        </w:pict>
      </w:r>
      <w:bookmarkStart w:name="TABLE 3: Capacitors and Their Characteri" w:id="162"/>
      <w:bookmarkEnd w:id="162"/>
      <w:r>
        <w:rPr/>
      </w:r>
      <w:bookmarkStart w:name="_bookmark69" w:id="163"/>
      <w:bookmarkEnd w:id="163"/>
      <w:r>
        <w:rPr/>
      </w:r>
      <w:r>
        <w:rPr>
          <w:spacing w:val="-16"/>
          <w:w w:val="100"/>
        </w:rPr>
        <w:t>T</w:t>
      </w:r>
      <w:r>
        <w:rPr>
          <w:spacing w:val="1"/>
          <w:w w:val="100"/>
        </w:rPr>
        <w:t>A</w:t>
      </w:r>
      <w:r>
        <w:rPr>
          <w:spacing w:val="0"/>
          <w:w w:val="100"/>
        </w:rPr>
        <w:t>BLE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3:</w:t>
      </w:r>
      <w:r>
        <w:rPr>
          <w:spacing w:val="0"/>
          <w:w w:val="100"/>
        </w:rPr>
        <w:tab/>
      </w:r>
      <w:r>
        <w:rPr>
          <w:spacing w:val="0"/>
          <w:w w:val="100"/>
        </w:rPr>
        <w:t>CA</w:t>
      </w:r>
      <w:r>
        <w:rPr>
          <w:spacing w:val="-6"/>
          <w:w w:val="100"/>
        </w:rPr>
        <w:t>P</w:t>
      </w:r>
      <w:r>
        <w:rPr>
          <w:spacing w:val="0"/>
          <w:w w:val="100"/>
        </w:rPr>
        <w:t>ACITORS</w:t>
      </w:r>
      <w:r>
        <w:rPr>
          <w:spacing w:val="-13"/>
          <w:w w:val="100"/>
        </w:rPr>
        <w:t> </w:t>
      </w:r>
      <w:r>
        <w:rPr>
          <w:spacing w:val="0"/>
          <w:w w:val="100"/>
        </w:rPr>
        <w:t>AND</w:t>
      </w:r>
      <w:r>
        <w:rPr>
          <w:spacing w:val="-14"/>
          <w:w w:val="100"/>
        </w:rPr>
        <w:t> </w:t>
      </w:r>
      <w:r>
        <w:rPr>
          <w:spacing w:val="0"/>
          <w:w w:val="100"/>
        </w:rPr>
        <w:t>THEIR</w:t>
      </w:r>
      <w:r>
        <w:rPr>
          <w:spacing w:val="-13"/>
          <w:w w:val="100"/>
        </w:rPr>
        <w:t> </w:t>
      </w:r>
      <w:r>
        <w:rPr>
          <w:spacing w:val="0"/>
          <w:w w:val="100"/>
        </w:rPr>
        <w:t>CH</w:t>
      </w:r>
      <w:r>
        <w:rPr>
          <w:spacing w:val="1"/>
          <w:w w:val="100"/>
        </w:rPr>
        <w:t>A</w:t>
      </w:r>
      <w:r>
        <w:rPr>
          <w:spacing w:val="0"/>
          <w:w w:val="100"/>
        </w:rPr>
        <w:t>RA</w:t>
      </w:r>
      <w:r>
        <w:rPr>
          <w:spacing w:val="1"/>
          <w:w w:val="100"/>
        </w:rPr>
        <w:t>C</w:t>
      </w:r>
      <w:r>
        <w:rPr>
          <w:spacing w:val="0"/>
          <w:w w:val="100"/>
        </w:rPr>
        <w:t>TE</w:t>
      </w:r>
      <w:r>
        <w:rPr>
          <w:spacing w:val="1"/>
          <w:w w:val="100"/>
        </w:rPr>
        <w:t>R</w:t>
      </w:r>
      <w:r>
        <w:rPr>
          <w:spacing w:val="-1"/>
          <w:w w:val="100"/>
        </w:rPr>
        <w:t>I</w:t>
      </w:r>
      <w:r>
        <w:rPr>
          <w:spacing w:val="0"/>
          <w:w w:val="100"/>
        </w:rPr>
        <w:t>STI</w:t>
      </w:r>
      <w:r>
        <w:rPr>
          <w:spacing w:val="1"/>
          <w:w w:val="100"/>
        </w:rPr>
        <w:t>C</w:t>
      </w:r>
      <w:r>
        <w:rPr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Heading5"/>
        <w:tabs>
          <w:tab w:pos="5525" w:val="left" w:leader="none"/>
        </w:tabs>
        <w:ind w:left="914" w:right="0" w:firstLine="0"/>
        <w:jc w:val="left"/>
        <w:rPr>
          <w:b w:val="0"/>
          <w:bCs w:val="0"/>
        </w:rPr>
      </w:pPr>
      <w:r>
        <w:rPr>
          <w:spacing w:val="-14"/>
          <w:w w:val="100"/>
        </w:rPr>
        <w:t>T</w:t>
      </w:r>
      <w:r>
        <w:rPr>
          <w:spacing w:val="-1"/>
          <w:w w:val="100"/>
        </w:rPr>
        <w:t>y</w:t>
      </w:r>
      <w:r>
        <w:rPr>
          <w:spacing w:val="-1"/>
          <w:w w:val="100"/>
        </w:rPr>
        <w:t>p</w:t>
      </w:r>
      <w:r>
        <w:rPr>
          <w:spacing w:val="0"/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o</w:t>
      </w:r>
      <w:r>
        <w:rPr>
          <w:spacing w:val="0"/>
          <w:w w:val="100"/>
        </w:rPr>
        <w:t>f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C</w:t>
      </w:r>
      <w:r>
        <w:rPr>
          <w:spacing w:val="0"/>
          <w:w w:val="100"/>
        </w:rPr>
        <w:t>a</w:t>
      </w:r>
      <w:r>
        <w:rPr>
          <w:spacing w:val="-7"/>
          <w:w w:val="100"/>
        </w:rPr>
        <w:t>p</w:t>
      </w:r>
      <w:r>
        <w:rPr>
          <w:spacing w:val="-1"/>
          <w:w w:val="100"/>
        </w:rPr>
        <w:t>a</w:t>
      </w:r>
      <w:r>
        <w:rPr>
          <w:spacing w:val="0"/>
          <w:w w:val="100"/>
        </w:rPr>
        <w:t>c</w:t>
      </w:r>
      <w:r>
        <w:rPr>
          <w:spacing w:val="-1"/>
          <w:w w:val="100"/>
        </w:rPr>
        <w:t>it</w:t>
      </w:r>
      <w:r>
        <w:rPr>
          <w:spacing w:val="0"/>
          <w:w w:val="100"/>
        </w:rPr>
        <w:t>o</w:t>
      </w:r>
      <w:r>
        <w:rPr>
          <w:spacing w:val="0"/>
          <w:w w:val="100"/>
        </w:rPr>
        <w:t>r</w:t>
      </w:r>
      <w:r>
        <w:rPr>
          <w:spacing w:val="0"/>
          <w:w w:val="100"/>
        </w:rPr>
        <w:tab/>
      </w:r>
      <w:r>
        <w:rPr>
          <w:spacing w:val="-15"/>
          <w:w w:val="100"/>
        </w:rPr>
        <w:t>T</w:t>
      </w:r>
      <w:r>
        <w:rPr>
          <w:spacing w:val="-1"/>
          <w:w w:val="100"/>
        </w:rPr>
        <w:t>y</w:t>
      </w:r>
      <w:r>
        <w:rPr>
          <w:spacing w:val="0"/>
          <w:w w:val="100"/>
        </w:rPr>
        <w:t>p</w:t>
      </w:r>
      <w:r>
        <w:rPr>
          <w:spacing w:val="-1"/>
          <w:w w:val="100"/>
        </w:rPr>
        <w:t>ica</w:t>
      </w:r>
      <w:r>
        <w:rPr>
          <w:spacing w:val="0"/>
          <w:w w:val="100"/>
        </w:rPr>
        <w:t>l</w:t>
      </w:r>
      <w:r>
        <w:rPr>
          <w:spacing w:val="-15"/>
          <w:w w:val="100"/>
        </w:rPr>
        <w:t> </w:t>
      </w:r>
      <w:r>
        <w:rPr>
          <w:spacing w:val="0"/>
          <w:w w:val="100"/>
        </w:rPr>
        <w:t>A</w:t>
      </w:r>
      <w:r>
        <w:rPr>
          <w:spacing w:val="-1"/>
          <w:w w:val="100"/>
        </w:rPr>
        <w:t>p</w:t>
      </w:r>
      <w:r>
        <w:rPr>
          <w:spacing w:val="0"/>
          <w:w w:val="100"/>
        </w:rPr>
        <w:t>p</w:t>
      </w:r>
      <w:r>
        <w:rPr>
          <w:spacing w:val="-1"/>
          <w:w w:val="100"/>
        </w:rPr>
        <w:t>licati</w:t>
      </w:r>
      <w:r>
        <w:rPr>
          <w:spacing w:val="0"/>
          <w:w w:val="100"/>
        </w:rPr>
        <w:t>on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tabs>
          <w:tab w:pos="3248" w:val="left" w:leader="none"/>
        </w:tabs>
        <w:ind w:left="200" w:right="0"/>
        <w:jc w:val="left"/>
      </w:pPr>
      <w:r>
        <w:rPr>
          <w:b w:val="0"/>
          <w:bCs w:val="0"/>
          <w:spacing w:val="-1"/>
          <w:w w:val="100"/>
        </w:rPr>
        <w:t>Alumi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El</w:t>
      </w:r>
      <w:r>
        <w:rPr>
          <w:b w:val="0"/>
          <w:bCs w:val="0"/>
          <w:spacing w:val="0"/>
          <w:w w:val="100"/>
        </w:rPr>
        <w:t>ec</w:t>
      </w:r>
      <w:r>
        <w:rPr>
          <w:b w:val="0"/>
          <w:bCs w:val="0"/>
          <w:spacing w:val="-1"/>
          <w:w w:val="100"/>
        </w:rPr>
        <w:t>tro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yt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-1"/>
          <w:w w:val="100"/>
        </w:rPr>
        <w:t>Gen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rall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ere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aci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uire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</w:p>
    <w:p>
      <w:pPr>
        <w:pStyle w:val="BodyText"/>
        <w:spacing w:before="12"/>
        <w:ind w:left="3248" w:right="0"/>
        <w:jc w:val="left"/>
      </w:pP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arg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impor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ant.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tabs>
          <w:tab w:pos="3248" w:val="left" w:leader="none"/>
        </w:tabs>
        <w:spacing w:line="255" w:lineRule="auto" w:before="74"/>
        <w:ind w:left="3248" w:right="469" w:hanging="3048"/>
        <w:jc w:val="left"/>
      </w:pP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al</w:t>
      </w:r>
      <w:r>
        <w:rPr>
          <w:b w:val="0"/>
          <w:bCs w:val="0"/>
          <w:spacing w:val="0"/>
          <w:w w:val="100"/>
        </w:rPr>
        <w:t>um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-1"/>
          <w:w w:val="100"/>
        </w:rPr>
        <w:t>Gen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rall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wher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requ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ri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curre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RM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ratin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ES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acito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siz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uireme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small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gen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rall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come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SM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ackag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tabs>
          <w:tab w:pos="3247" w:val="left" w:leader="none"/>
        </w:tabs>
        <w:spacing w:before="59"/>
        <w:ind w:left="200" w:right="0"/>
        <w:jc w:val="left"/>
      </w:pPr>
      <w:r>
        <w:rPr>
          <w:b w:val="0"/>
          <w:bCs w:val="0"/>
          <w:spacing w:val="-1"/>
          <w:w w:val="100"/>
        </w:rPr>
        <w:t>Cerami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laye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Cer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-1"/>
          <w:w w:val="100"/>
        </w:rPr>
        <w:t>Us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sig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timi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app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icatio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aral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trolytic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before="12"/>
        <w:ind w:left="0" w:right="1248"/>
        <w:jc w:val="center"/>
      </w:pP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acito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nois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filte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tabs>
          <w:tab w:pos="3247" w:val="left" w:leader="none"/>
        </w:tabs>
        <w:spacing w:before="74"/>
        <w:ind w:left="200" w:right="0"/>
        <w:jc w:val="left"/>
      </w:pP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lm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Poly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pyle</w:t>
      </w:r>
      <w:r>
        <w:rPr>
          <w:b w:val="0"/>
          <w:bCs w:val="0"/>
          <w:spacing w:val="0"/>
          <w:w w:val="100"/>
        </w:rPr>
        <w:t>ne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rall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safet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plic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lik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X</w:t>
      </w:r>
      <w:r>
        <w:rPr>
          <w:b w:val="0"/>
          <w:bCs w:val="0"/>
          <w:spacing w:val="0"/>
          <w:w w:val="100"/>
        </w:rPr>
        <w:t>-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8"/>
          <w:w w:val="100"/>
        </w:rPr>
        <w:t>Y</w:t>
      </w:r>
      <w:r>
        <w:rPr>
          <w:b w:val="0"/>
          <w:bCs w:val="0"/>
          <w:spacing w:val="0"/>
          <w:w w:val="100"/>
        </w:rPr>
        <w:t>-</w:t>
      </w:r>
      <w:r>
        <w:rPr>
          <w:b w:val="0"/>
          <w:bCs w:val="0"/>
          <w:spacing w:val="-1"/>
          <w:w w:val="100"/>
        </w:rPr>
        <w:t>typ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rs.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type w:val="continuous"/>
          <w:pgSz w:w="12240" w:h="15840"/>
          <w:pgMar w:top="1320" w:bottom="760" w:left="1120" w:right="1480"/>
        </w:sectPr>
      </w:pPr>
    </w:p>
    <w:p>
      <w:pPr>
        <w:spacing w:line="240" w:lineRule="exact" w:before="2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pgSz w:w="12240" w:h="15840"/>
          <w:pgMar w:header="477" w:footer="747" w:top="1060" w:bottom="940" w:left="1480" w:right="1120"/>
        </w:sectPr>
      </w:pPr>
    </w:p>
    <w:p>
      <w:pPr>
        <w:pStyle w:val="Heading1"/>
        <w:spacing w:line="243" w:lineRule="auto"/>
        <w:ind w:right="749"/>
        <w:jc w:val="left"/>
        <w:rPr>
          <w:b w:val="0"/>
          <w:bCs w:val="0"/>
        </w:rPr>
      </w:pPr>
      <w:r>
        <w:rPr/>
        <w:pict>
          <v:group style="position:absolute;margin-left:81pt;margin-top:-9.684121pt;width:468pt;height:.1pt;mso-position-horizontal-relative:page;mso-position-vertical-relative:paragraph;z-index:-10337" coordorigin="1620,-194" coordsize="9360,2">
            <v:shape style="position:absolute;left:1620;top:-194;width:9360;height:2" coordorigin="1620,-194" coordsize="9360,0" path="m1620,-194l10980,-194e" filled="f" stroked="t" strokeweight="1.120pt" strokecolor="#000000">
              <v:path arrowok="t"/>
            </v:shape>
            <w10:wrap type="none"/>
          </v:group>
        </w:pict>
      </w:r>
      <w:bookmarkStart w:name="Electromagnetic Interference (EMI) in SM" w:id="164"/>
      <w:bookmarkEnd w:id="164"/>
      <w:r>
        <w:rPr/>
      </w:r>
      <w:r>
        <w:rPr>
          <w:spacing w:val="0"/>
          <w:w w:val="100"/>
        </w:rPr>
        <w:t>ELECTRO</w:t>
      </w:r>
      <w:r>
        <w:rPr>
          <w:spacing w:val="-1"/>
          <w:w w:val="100"/>
        </w:rPr>
        <w:t>M</w:t>
      </w:r>
      <w:r>
        <w:rPr>
          <w:spacing w:val="0"/>
          <w:w w:val="100"/>
        </w:rPr>
        <w:t>A</w:t>
      </w:r>
      <w:r>
        <w:rPr>
          <w:spacing w:val="-1"/>
          <w:w w:val="100"/>
        </w:rPr>
        <w:t>G</w:t>
      </w:r>
      <w:r>
        <w:rPr>
          <w:spacing w:val="0"/>
          <w:w w:val="100"/>
        </w:rPr>
        <w:t>NETIC</w:t>
      </w:r>
      <w:r>
        <w:rPr>
          <w:spacing w:val="0"/>
          <w:w w:val="100"/>
        </w:rPr>
        <w:t> </w:t>
      </w:r>
      <w:r>
        <w:rPr>
          <w:spacing w:val="-1"/>
          <w:w w:val="100"/>
        </w:rPr>
        <w:t>INTERFERENC</w:t>
      </w:r>
      <w:r>
        <w:rPr>
          <w:spacing w:val="0"/>
          <w:w w:val="100"/>
        </w:rPr>
        <w:t>E</w:t>
      </w:r>
      <w:r>
        <w:rPr>
          <w:spacing w:val="-6"/>
          <w:w w:val="100"/>
        </w:rPr>
        <w:t> </w:t>
      </w:r>
      <w:r>
        <w:rPr>
          <w:spacing w:val="-1"/>
          <w:w w:val="100"/>
        </w:rPr>
        <w:t>(EMI</w:t>
      </w:r>
      <w:r>
        <w:rPr>
          <w:spacing w:val="0"/>
          <w:w w:val="100"/>
        </w:rPr>
        <w:t>)</w:t>
      </w:r>
      <w:r>
        <w:rPr>
          <w:spacing w:val="-5"/>
          <w:w w:val="100"/>
        </w:rPr>
        <w:t> </w:t>
      </w:r>
      <w:r>
        <w:rPr>
          <w:spacing w:val="-1"/>
          <w:w w:val="100"/>
        </w:rPr>
        <w:t>I</w:t>
      </w:r>
      <w:r>
        <w:rPr>
          <w:spacing w:val="0"/>
          <w:w w:val="100"/>
        </w:rPr>
        <w:t>N</w:t>
      </w:r>
      <w:r>
        <w:rPr>
          <w:spacing w:val="-5"/>
          <w:w w:val="100"/>
        </w:rPr>
        <w:t> </w:t>
      </w:r>
      <w:r>
        <w:rPr>
          <w:spacing w:val="-1"/>
          <w:w w:val="100"/>
        </w:rPr>
        <w:t>SMPS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5" w:lineRule="auto"/>
        <w:ind w:right="2"/>
        <w:jc w:val="both"/>
      </w:pP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chal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fac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su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ine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desi</w:t>
      </w:r>
      <w:r>
        <w:rPr>
          <w:b w:val="0"/>
          <w:bCs w:val="0"/>
          <w:spacing w:val="0"/>
          <w:w w:val="100"/>
        </w:rPr>
        <w:t>gn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pow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su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me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specific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whic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cal</w:t>
      </w:r>
      <w:r>
        <w:rPr>
          <w:b w:val="0"/>
          <w:bCs w:val="0"/>
          <w:spacing w:val="0"/>
          <w:w w:val="100"/>
        </w:rPr>
        <w:t>ls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EM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EM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this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licati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note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EM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mor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art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-1"/>
          <w:w w:val="100"/>
        </w:rPr>
        <w:t>ularl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practica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EM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discusse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2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wo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ty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: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uct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ra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iated.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mos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fu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damen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-4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er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tha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uct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no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1"/>
          <w:w w:val="100"/>
        </w:rPr>
        <w:t>d</w:t>
      </w:r>
      <w:r>
        <w:rPr>
          <w:b w:val="0"/>
          <w:bCs w:val="0"/>
          <w:spacing w:val="-1"/>
          <w:w w:val="100"/>
        </w:rPr>
        <w:t>uct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rad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ate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ise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do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rel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rs.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ind w:right="2807"/>
        <w:jc w:val="both"/>
        <w:rPr>
          <w:b w:val="0"/>
          <w:bCs w:val="0"/>
        </w:rPr>
      </w:pPr>
      <w:bookmarkStart w:name="Best Practices" w:id="165"/>
      <w:bookmarkEnd w:id="165"/>
      <w:r>
        <w:rPr/>
      </w:r>
      <w:r>
        <w:rPr>
          <w:spacing w:val="0"/>
          <w:w w:val="100"/>
        </w:rPr>
        <w:t>Best</w:t>
      </w:r>
      <w:r>
        <w:rPr>
          <w:spacing w:val="-15"/>
          <w:w w:val="100"/>
        </w:rPr>
        <w:t> </w:t>
      </w:r>
      <w:r>
        <w:rPr>
          <w:spacing w:val="0"/>
          <w:w w:val="100"/>
        </w:rPr>
        <w:t>Prac</w:t>
      </w:r>
      <w:r>
        <w:rPr>
          <w:spacing w:val="-2"/>
          <w:w w:val="100"/>
        </w:rPr>
        <w:t>t</w:t>
      </w:r>
      <w:r>
        <w:rPr>
          <w:spacing w:val="0"/>
          <w:w w:val="100"/>
        </w:rPr>
        <w:t>ices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9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5" w:lineRule="auto"/>
        <w:ind w:right="0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goo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PC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ayou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go</w:t>
      </w:r>
      <w:r>
        <w:rPr>
          <w:b w:val="0"/>
          <w:bCs w:val="0"/>
          <w:spacing w:val="0"/>
          <w:w w:val="100"/>
        </w:rPr>
        <w:t>od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wiri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practic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dr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1"/>
          <w:w w:val="100"/>
        </w:rPr>
        <w:t>tic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lly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ra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iate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nois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hig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op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ort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twist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ir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ductors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used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transforme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air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ga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sh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screen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reduc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radi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magn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eld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practic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kee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li</w:t>
      </w:r>
      <w:r>
        <w:rPr>
          <w:b w:val="0"/>
          <w:bCs w:val="0"/>
          <w:spacing w:val="0"/>
          <w:w w:val="100"/>
        </w:rPr>
        <w:t>ne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retur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gna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cl</w:t>
      </w:r>
      <w:r>
        <w:rPr>
          <w:b w:val="0"/>
          <w:bCs w:val="0"/>
          <w:spacing w:val="0"/>
          <w:w w:val="100"/>
        </w:rPr>
        <w:t>ose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ossib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othe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si</w:t>
      </w:r>
      <w:r>
        <w:rPr>
          <w:b w:val="0"/>
          <w:bCs w:val="0"/>
          <w:spacing w:val="0"/>
          <w:w w:val="100"/>
        </w:rPr>
        <w:t>nce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sign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leve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irectl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"/>
          <w:w w:val="100"/>
        </w:rPr>
        <w:t>oporti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op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rm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sig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wires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Als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us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me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closur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ox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materi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1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wo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type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ois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: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-4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ti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flo</w:t>
      </w:r>
      <w:r>
        <w:rPr>
          <w:b w:val="0"/>
          <w:bCs w:val="0"/>
          <w:spacing w:val="0"/>
          <w:w w:val="100"/>
        </w:rPr>
        <w:t>ws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po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oth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13"/>
          <w:w w:val="100"/>
        </w:rPr>
        <w:t> </w:t>
      </w:r>
      <w:hyperlink w:history="true" w:anchor="_bookmark70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3</w:t>
        </w:r>
        <w:r>
          <w:rPr>
            <w:b w:val="0"/>
            <w:bCs w:val="0"/>
            <w:spacing w:val="0"/>
            <w:w w:val="100"/>
          </w:rPr>
          <w:t>9</w:t>
        </w:r>
        <w:r>
          <w:rPr>
            <w:b w:val="0"/>
            <w:bCs w:val="0"/>
            <w:spacing w:val="-12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(A)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-4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ti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ad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omm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bot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po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ine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simul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ousl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7"/>
          <w:w w:val="100"/>
        </w:rPr>
        <w:t> </w:t>
      </w:r>
      <w:hyperlink w:history="true" w:anchor="_bookmark70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3</w:t>
        </w:r>
        <w:r>
          <w:rPr>
            <w:b w:val="0"/>
            <w:bCs w:val="0"/>
            <w:spacing w:val="0"/>
            <w:w w:val="100"/>
          </w:rPr>
          <w:t>9</w:t>
        </w:r>
        <w:r>
          <w:rPr>
            <w:b w:val="0"/>
            <w:bCs w:val="0"/>
            <w:spacing w:val="47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(B)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Commo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do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live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rg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5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Heading3"/>
        <w:ind w:right="1317"/>
        <w:jc w:val="both"/>
        <w:rPr>
          <w:b w:val="0"/>
          <w:bCs w:val="0"/>
        </w:rPr>
      </w:pPr>
      <w:bookmarkStart w:name="FIGURE 39: Common and Differential Mode " w:id="166"/>
      <w:bookmarkEnd w:id="166"/>
      <w:r>
        <w:rPr/>
      </w:r>
      <w:bookmarkStart w:name="_bookmark70" w:id="167"/>
      <w:bookmarkEnd w:id="167"/>
      <w:r>
        <w:rPr/>
      </w:r>
      <w:r>
        <w:rPr>
          <w:spacing w:val="0"/>
          <w:w w:val="100"/>
        </w:rPr>
        <w:t>FIG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RE</w:t>
      </w:r>
      <w:r>
        <w:rPr>
          <w:spacing w:val="-4"/>
          <w:w w:val="100"/>
        </w:rPr>
        <w:t> </w:t>
      </w:r>
      <w:r>
        <w:rPr>
          <w:spacing w:val="0"/>
          <w:w w:val="100"/>
        </w:rPr>
        <w:t>39:</w:t>
      </w:r>
      <w:r>
        <w:rPr>
          <w:spacing w:val="0"/>
          <w:w w:val="100"/>
        </w:rPr>
        <w:t>       </w:t>
      </w:r>
      <w:r>
        <w:rPr>
          <w:spacing w:val="20"/>
          <w:w w:val="100"/>
        </w:rPr>
        <w:t> </w:t>
      </w:r>
      <w:r>
        <w:rPr>
          <w:spacing w:val="0"/>
          <w:w w:val="100"/>
        </w:rPr>
        <w:t>COMMON</w:t>
      </w:r>
      <w:r>
        <w:rPr>
          <w:spacing w:val="-3"/>
          <w:w w:val="100"/>
        </w:rPr>
        <w:t> </w:t>
      </w:r>
      <w:r>
        <w:rPr>
          <w:spacing w:val="1"/>
          <w:w w:val="100"/>
        </w:rPr>
        <w:t>A</w:t>
      </w:r>
      <w:r>
        <w:rPr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</w:r>
    </w:p>
    <w:p>
      <w:pPr>
        <w:spacing w:line="240" w:lineRule="atLeast"/>
        <w:ind w:left="1724" w:right="638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DIFFERE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TIAL</w:t>
      </w:r>
      <w:r>
        <w:rPr>
          <w:rFonts w:ascii="Arial" w:hAnsi="Arial" w:cs="Arial" w:eastAsia="Arial"/>
          <w:b/>
          <w:bCs/>
          <w:spacing w:val="-21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MODE</w:t>
      </w:r>
      <w:r>
        <w:rPr>
          <w:rFonts w:ascii="Arial" w:hAnsi="Arial" w:cs="Arial" w:eastAsia="Arial"/>
          <w:b/>
          <w:bCs/>
          <w:spacing w:val="0"/>
          <w:w w:val="99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NOISE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pStyle w:val="BodyText"/>
        <w:spacing w:line="255" w:lineRule="auto" w:before="86"/>
        <w:ind w:right="140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Plac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"/>
          <w:w w:val="100"/>
        </w:rPr>
        <w:t>ob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ire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me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1"/>
          <w:w w:val="100"/>
        </w:rPr>
        <w:t>ure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commo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mo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circu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show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-1"/>
          <w:w w:val="100"/>
        </w:rPr>
        <w:t> </w:t>
      </w:r>
      <w:hyperlink w:history="true" w:anchor="_bookmark71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4</w:t>
        </w:r>
        <w:r>
          <w:rPr>
            <w:b w:val="0"/>
            <w:bCs w:val="0"/>
            <w:spacing w:val="0"/>
            <w:w w:val="100"/>
          </w:rPr>
          <w:t>0</w:t>
        </w:r>
        <w:r>
          <w:rPr>
            <w:b w:val="0"/>
            <w:bCs w:val="0"/>
            <w:spacing w:val="34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(A)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No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lin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pr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mak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tw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return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th,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lac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"/>
          <w:w w:val="100"/>
        </w:rPr>
        <w:t>ob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me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1"/>
          <w:w w:val="100"/>
        </w:rPr>
        <w:t>ur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6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mo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current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show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6"/>
          <w:w w:val="100"/>
        </w:rPr>
        <w:t> </w:t>
      </w:r>
      <w:hyperlink w:history="true" w:anchor="_bookmark71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40</w:t>
        </w:r>
        <w:r>
          <w:rPr>
            <w:b w:val="0"/>
            <w:bCs w:val="0"/>
            <w:spacing w:val="26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(B).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mmo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mo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curr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measur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1</w:t>
      </w:r>
      <w:r>
        <w:rPr>
          <w:b w:val="0"/>
          <w:bCs w:val="0"/>
          <w:spacing w:val="0"/>
          <w:w w:val="100"/>
        </w:rPr>
        <w:t>00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µ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3</w:t>
      </w:r>
      <w:r>
        <w:rPr>
          <w:b w:val="0"/>
          <w:bCs w:val="0"/>
          <w:spacing w:val="0"/>
          <w:w w:val="100"/>
        </w:rPr>
        <w:t>00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kHz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-4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1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rati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1</w:t>
      </w:r>
      <w:r>
        <w:rPr>
          <w:b w:val="0"/>
          <w:bCs w:val="0"/>
          <w:spacing w:val="-1"/>
          <w:w w:val="100"/>
        </w:rPr>
        <w:t>:</w:t>
      </w:r>
      <w:r>
        <w:rPr>
          <w:b w:val="0"/>
          <w:bCs w:val="0"/>
          <w:spacing w:val="0"/>
          <w:w w:val="100"/>
        </w:rPr>
        <w:t>1</w:t>
      </w:r>
      <w:r>
        <w:rPr>
          <w:b w:val="0"/>
          <w:bCs w:val="0"/>
          <w:spacing w:val="-1"/>
          <w:w w:val="100"/>
        </w:rPr>
        <w:t>0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nois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me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1"/>
          <w:w w:val="100"/>
        </w:rPr>
        <w:t>ure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14" w:lineRule="exact"/>
        <w:ind w:right="140"/>
        <w:jc w:val="both"/>
      </w:pPr>
      <w:r>
        <w:rPr>
          <w:b w:val="0"/>
          <w:bCs w:val="0"/>
          <w:spacing w:val="-1"/>
          <w:w w:val="100"/>
        </w:rPr>
        <w:t>30</w:t>
      </w:r>
      <w:r>
        <w:rPr>
          <w:b w:val="0"/>
          <w:bCs w:val="0"/>
          <w:spacing w:val="0"/>
          <w:w w:val="100"/>
        </w:rPr>
        <w:t>0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kH</w:t>
      </w:r>
      <w:r>
        <w:rPr>
          <w:b w:val="0"/>
          <w:bCs w:val="0"/>
          <w:spacing w:val="0"/>
          <w:w w:val="100"/>
        </w:rPr>
        <w:t>z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0"/>
          <w:w w:val="100"/>
        </w:rPr>
        <w:t>: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10</w:t>
      </w:r>
      <w:r>
        <w:rPr>
          <w:b w:val="0"/>
          <w:bCs w:val="0"/>
          <w:spacing w:val="0"/>
          <w:w w:val="100"/>
        </w:rPr>
        <w:t>1</w:t>
      </w:r>
      <w:r>
        <w:rPr>
          <w:b w:val="0"/>
          <w:bCs w:val="0"/>
          <w:spacing w:val="-1"/>
          <w:w w:val="100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-2"/>
          <w:w w:val="100"/>
        </w:rPr>
        <w:t>Δ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µ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=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3"/>
          <w:w w:val="100"/>
        </w:rPr>
        <w:t>1</w:t>
      </w:r>
      <w:r>
        <w:rPr>
          <w:b w:val="0"/>
          <w:bCs w:val="0"/>
          <w:spacing w:val="-1"/>
          <w:w w:val="100"/>
        </w:rPr>
        <w:t>100</w:t>
      </w:r>
      <w:r>
        <w:rPr>
          <w:b w:val="0"/>
          <w:bCs w:val="0"/>
          <w:spacing w:val="0"/>
          <w:w w:val="100"/>
        </w:rPr>
        <w:t>00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µ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=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4"/>
          <w:w w:val="100"/>
        </w:rPr>
        <w:t>1</w:t>
      </w:r>
      <w:r>
        <w:rPr>
          <w:b w:val="0"/>
          <w:bCs w:val="0"/>
          <w:spacing w:val="-1"/>
          <w:w w:val="100"/>
        </w:rPr>
        <w:t>1</w:t>
      </w:r>
      <w:r>
        <w:rPr>
          <w:b w:val="0"/>
          <w:bCs w:val="0"/>
          <w:spacing w:val="0"/>
          <w:w w:val="100"/>
        </w:rPr>
        <w:t>0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8"/>
          <w:w w:val="100"/>
        </w:rPr>
        <w:t>V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ll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6" w:lineRule="auto" w:before="5"/>
        <w:ind w:right="140"/>
        <w:jc w:val="both"/>
      </w:pP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1</w:t>
      </w:r>
      <w:r>
        <w:rPr>
          <w:b w:val="0"/>
          <w:bCs w:val="0"/>
          <w:spacing w:val="-1"/>
          <w:w w:val="100"/>
        </w:rPr>
        <w:t>0</w:t>
      </w:r>
      <w:r>
        <w:rPr>
          <w:b w:val="0"/>
          <w:bCs w:val="0"/>
          <w:spacing w:val="0"/>
          <w:w w:val="100"/>
        </w:rPr>
        <w:t>0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-1"/>
          <w:w w:val="100"/>
        </w:rPr>
        <w:t>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ntia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10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common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oise.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3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Heading3"/>
        <w:ind w:right="976"/>
        <w:jc w:val="both"/>
        <w:rPr>
          <w:b w:val="0"/>
          <w:bCs w:val="0"/>
        </w:rPr>
      </w:pPr>
      <w:bookmarkStart w:name="FIGURE 40: Measurement of Common and Dif" w:id="168"/>
      <w:bookmarkEnd w:id="168"/>
      <w:r>
        <w:rPr/>
      </w:r>
      <w:bookmarkStart w:name="_bookmark71" w:id="169"/>
      <w:bookmarkEnd w:id="169"/>
      <w:r>
        <w:rPr/>
      </w:r>
      <w:r>
        <w:rPr>
          <w:spacing w:val="0"/>
          <w:w w:val="100"/>
        </w:rPr>
        <w:t>FIGURE</w:t>
      </w:r>
      <w:r>
        <w:rPr>
          <w:spacing w:val="-2"/>
          <w:w w:val="100"/>
        </w:rPr>
        <w:t> </w:t>
      </w:r>
      <w:r>
        <w:rPr>
          <w:spacing w:val="0"/>
          <w:w w:val="100"/>
        </w:rPr>
        <w:t>40:</w:t>
      </w:r>
      <w:r>
        <w:rPr>
          <w:spacing w:val="0"/>
          <w:w w:val="100"/>
        </w:rPr>
        <w:t>       </w:t>
      </w:r>
      <w:r>
        <w:rPr>
          <w:spacing w:val="16"/>
          <w:w w:val="100"/>
        </w:rPr>
        <w:t> </w:t>
      </w:r>
      <w:r>
        <w:rPr>
          <w:spacing w:val="0"/>
          <w:w w:val="100"/>
        </w:rPr>
        <w:t>MEAS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REMENT</w:t>
      </w:r>
      <w:r>
        <w:rPr>
          <w:spacing w:val="-3"/>
          <w:w w:val="100"/>
        </w:rPr>
        <w:t> </w:t>
      </w:r>
      <w:r>
        <w:rPr>
          <w:spacing w:val="0"/>
          <w:w w:val="100"/>
        </w:rPr>
        <w:t>OF</w:t>
      </w:r>
      <w:r>
        <w:rPr>
          <w:b w:val="0"/>
          <w:bCs w:val="0"/>
          <w:spacing w:val="0"/>
          <w:w w:val="100"/>
        </w:rPr>
      </w:r>
    </w:p>
    <w:p>
      <w:pPr>
        <w:spacing w:line="250" w:lineRule="auto" w:before="10"/>
        <w:ind w:left="1724" w:right="777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378.549988pt;margin-top:50.21006pt;width:127.600015pt;height:74.28999pt;mso-position-horizontal-relative:page;mso-position-vertical-relative:paragraph;z-index:-10329" coordorigin="7571,1004" coordsize="2552,1486">
            <v:group style="position:absolute;left:8438;top:1270;width:518;height:605" coordorigin="8438,1270" coordsize="518,605">
              <v:shape style="position:absolute;left:8438;top:1270;width:518;height:605" coordorigin="8438,1270" coordsize="518,605" path="m8956,1814l8946,1814,8947,1875,8957,1875,8956,1814xe" filled="t" fillcolor="#000000" stroked="f">
                <v:path arrowok="t"/>
                <v:fill type="solid"/>
              </v:shape>
              <v:shape style="position:absolute;left:8438;top:1270;width:518;height:605" coordorigin="8438,1270" coordsize="518,605" path="m8888,1495l8916,1591,8935,1698,8946,1815,8946,1814,8956,1814,8951,1754,8945,1696,8937,1642,8936,1640,8926,1588,8912,1539,8899,1496,8890,1496,8888,1495xe" filled="t" fillcolor="#000000" stroked="f">
                <v:path arrowok="t"/>
                <v:fill type="solid"/>
              </v:shape>
              <v:shape style="position:absolute;left:8438;top:1270;width:518;height:605" coordorigin="8438,1270" coordsize="518,605" path="m8698,1270l8696,1270,8683,1272,8682,1272,8670,1274,8657,1278,8644,1282,8642,1284,8630,1291,8606,1308,8605,1308,8582,1330,8582,1332,8572,1345,8550,1375,8531,1410,8531,1411,8513,1450,8496,1492,8495,1492,8480,1539,8467,1588,8456,1640,8456,1642,8448,1696,8442,1754,8438,1814,8448,1814,8452,1755,8452,1754,8466,1642,8490,1542,8504,1495,8505,1495,8521,1454,8539,1414,8558,1381,8557,1381,8579,1351,8590,1338,8612,1315,8614,1315,8636,1299,8635,1299,8647,1292,8660,1287,8659,1287,8672,1284,8684,1281,8697,1280,8696,1280,8741,1280,8738,1279,8737,1278,8724,1274,8711,1272,8698,1270xe" filled="t" fillcolor="#000000" stroked="f">
                <v:path arrowok="t"/>
                <v:fill type="solid"/>
              </v:shape>
              <v:shape style="position:absolute;left:8438;top:1270;width:518;height:605" coordorigin="8438,1270" coordsize="518,605" path="m8452,1754l8452,1755,8452,1754xe" filled="t" fillcolor="#000000" stroked="f">
                <v:path arrowok="t"/>
                <v:fill type="solid"/>
              </v:shape>
              <v:shape style="position:absolute;left:8438;top:1270;width:518;height:605" coordorigin="8438,1270" coordsize="518,605" path="m8505,1495l8504,1495,8504,1496,8505,1495xe" filled="t" fillcolor="#000000" stroked="f">
                <v:path arrowok="t"/>
                <v:fill type="solid"/>
              </v:shape>
              <v:shape style="position:absolute;left:8438;top:1270;width:518;height:605" coordorigin="8438,1270" coordsize="518,605" path="m8827,1350l8815,1350,8836,1380,8855,1414,8874,1454,8890,1496,8899,1496,8898,1492,8882,1450,8863,1411,8863,1410,8844,1375,8827,1350xe" filled="t" fillcolor="#000000" stroked="f">
                <v:path arrowok="t"/>
                <v:fill type="solid"/>
              </v:shape>
              <v:shape style="position:absolute;left:8438;top:1270;width:518;height:605" coordorigin="8438,1270" coordsize="518,605" path="m8558,1380l8557,1381,8558,1381,8558,1380xe" filled="t" fillcolor="#000000" stroked="f">
                <v:path arrowok="t"/>
                <v:fill type="solid"/>
              </v:shape>
              <v:shape style="position:absolute;left:8438;top:1270;width:518;height:605" coordorigin="8438,1270" coordsize="518,605" path="m8796,1315l8782,1315,8794,1326,8792,1326,8803,1338,8815,1351,8815,1350,8827,1350,8824,1345,8822,1345,8810,1332,8800,1320,8800,1318,8796,1315xe" filled="t" fillcolor="#000000" stroked="f">
                <v:path arrowok="t"/>
                <v:fill type="solid"/>
              </v:shape>
              <v:shape style="position:absolute;left:8438;top:1270;width:518;height:605" coordorigin="8438,1270" coordsize="518,605" path="m8614,1315l8612,1315,8612,1316,8614,1315xe" filled="t" fillcolor="#000000" stroked="f">
                <v:path arrowok="t"/>
                <v:fill type="solid"/>
              </v:shape>
              <v:shape style="position:absolute;left:8438;top:1270;width:518;height:605" coordorigin="8438,1270" coordsize="518,605" path="m8741,1280l8698,1280,8697,1280,8710,1281,8723,1284,8722,1284,8735,1287,8747,1292,8746,1292,8758,1299,8782,1316,8782,1315,8796,1315,8788,1308,8764,1291,8762,1291,8750,1284,8741,1280xe" filled="t" fillcolor="#000000" stroked="f">
                <v:path arrowok="t"/>
                <v:fill type="solid"/>
              </v:shape>
              <v:shape style="position:absolute;left:8438;top:1270;width:518;height:605" coordorigin="8438,1270" coordsize="518,605" path="m8698,1280l8696,1280,8697,1280,8698,1280xe" filled="t" fillcolor="#000000" stroked="f">
                <v:path arrowok="t"/>
                <v:fill type="solid"/>
              </v:shape>
            </v:group>
            <v:group style="position:absolute;left:8437;top:1814;width:514;height:666" coordorigin="8437,1814" coordsize="514,666">
              <v:shape style="position:absolute;left:8437;top:1814;width:514;height:666" coordorigin="8437,1814" coordsize="514,666" path="m8724,2478l8671,2478,8696,2480,8698,2480,8724,2478xe" filled="t" fillcolor="#000000" stroked="f">
                <v:path arrowok="t"/>
                <v:fill type="solid"/>
              </v:shape>
              <v:shape style="position:absolute;left:8437;top:1814;width:514;height:666" coordorigin="8437,1814" coordsize="514,666" path="m8672,2468l8644,2468,8670,2478,8725,2478,8738,2473,8744,2470,8696,2470,8697,2470,8672,2468xe" filled="t" fillcolor="#000000" stroked="f">
                <v:path arrowok="t"/>
                <v:fill type="solid"/>
              </v:shape>
              <v:shape style="position:absolute;left:8437;top:1814;width:514;height:666" coordorigin="8437,1814" coordsize="514,666" path="m8697,2470l8696,2470,8698,2470,8697,2470xe" filled="t" fillcolor="#000000" stroked="f">
                <v:path arrowok="t"/>
                <v:fill type="solid"/>
              </v:shape>
              <v:shape style="position:absolute;left:8437;top:1814;width:514;height:666" coordorigin="8437,1814" coordsize="514,666" path="m8735,2463l8722,2468,8723,2468,8697,2470,8698,2470,8744,2470,8750,2468,8756,2464,8735,2464,8735,2463xe" filled="t" fillcolor="#000000" stroked="f">
                <v:path arrowok="t"/>
                <v:fill type="solid"/>
              </v:shape>
              <v:shape style="position:absolute;left:8437;top:1814;width:514;height:666" coordorigin="8437,1814" coordsize="514,666" path="m8448,1814l8438,1814,8437,1875,8438,1936,8442,1996,8442,1998,8456,2110,8480,2212,8496,2259,8513,2302,8531,2341,8550,2376,8550,2377,8572,2407,8582,2420,8605,2443,8606,2443,8618,2452,8618,2454,8642,2468,8674,2468,8650,2460,8647,2460,8623,2445,8624,2445,8612,2436,8591,2414,8590,2414,8579,2401,8557,2371,8558,2371,8540,2337,8539,2337,8521,2299,8504,2256,8490,2210,8477,2160,8466,2109,8466,2109,8458,2054,8452,1996,8448,1936,8447,1875,8448,1814xe" filled="t" fillcolor="#000000" stroked="f">
                <v:path arrowok="t"/>
                <v:fill type="solid"/>
              </v:shape>
              <v:shape style="position:absolute;left:8437;top:1814;width:514;height:666" coordorigin="8437,1814" coordsize="514,666" path="m8806,2425l8794,2425,8792,2426,8782,2436,8770,2445,8746,2460,8747,2460,8735,2464,8756,2464,8774,2454,8776,2452,8788,2443,8800,2432,8806,2425xe" filled="t" fillcolor="#000000" stroked="f">
                <v:path arrowok="t"/>
                <v:fill type="solid"/>
              </v:shape>
              <v:shape style="position:absolute;left:8437;top:1814;width:514;height:666" coordorigin="8437,1814" coordsize="514,666" path="m8647,2458l8647,2460,8650,2460,8647,2458xe" filled="t" fillcolor="#000000" stroked="f">
                <v:path arrowok="t"/>
                <v:fill type="solid"/>
              </v:shape>
              <v:shape style="position:absolute;left:8437;top:1814;width:514;height:666" coordorigin="8437,1814" coordsize="514,666" path="m8793,2425l8792,2426,8793,2425xe" filled="t" fillcolor="#000000" stroked="f">
                <v:path arrowok="t"/>
                <v:fill type="solid"/>
              </v:shape>
              <v:shape style="position:absolute;left:8437;top:1814;width:514;height:666" coordorigin="8437,1814" coordsize="514,666" path="m8794,2425l8793,2425,8792,2426,8794,2425xe" filled="t" fillcolor="#000000" stroked="f">
                <v:path arrowok="t"/>
                <v:fill type="solid"/>
              </v:shape>
              <v:shape style="position:absolute;left:8437;top:1814;width:514;height:666" coordorigin="8437,1814" coordsize="514,666" path="m8884,2298l8874,2298,8855,2336,8836,2371,8815,2401,8803,2414,8793,2425,8794,2425,8806,2425,8810,2420,8822,2407,8824,2406,8844,2376,8863,2341,8882,2302,8884,2298xe" filled="t" fillcolor="#000000" stroked="f">
                <v:path arrowok="t"/>
                <v:fill type="solid"/>
              </v:shape>
              <v:shape style="position:absolute;left:8437;top:1814;width:514;height:666" coordorigin="8437,1814" coordsize="514,666" path="m8590,2413l8590,2414,8591,2414,8590,2413xe" filled="t" fillcolor="#000000" stroked="f">
                <v:path arrowok="t"/>
                <v:fill type="solid"/>
              </v:shape>
              <v:shape style="position:absolute;left:8437;top:1814;width:514;height:666" coordorigin="8437,1814" coordsize="514,666" path="m8539,2336l8539,2337,8540,2337,8539,2336xe" filled="t" fillcolor="#000000" stroked="f">
                <v:path arrowok="t"/>
                <v:fill type="solid"/>
              </v:shape>
              <v:shape style="position:absolute;left:8437;top:1814;width:514;height:666" coordorigin="8437,1814" coordsize="514,666" path="m8927,2108l8916,2160,8904,2210,8888,2256,8873,2299,8874,2298,8884,2298,8898,2259,8914,2214,8914,2212,8926,2162,8936,2110,8937,2109,8927,2109,8927,2108xe" filled="t" fillcolor="#000000" stroked="f">
                <v:path arrowok="t"/>
                <v:fill type="solid"/>
              </v:shape>
              <v:shape style="position:absolute;left:8437;top:1814;width:514;height:666" coordorigin="8437,1814" coordsize="514,666" path="m8466,2108l8466,2109,8466,2109,8466,2108xe" filled="t" fillcolor="#000000" stroked="f">
                <v:path arrowok="t"/>
                <v:fill type="solid"/>
              </v:shape>
              <v:shape style="position:absolute;left:8437;top:1814;width:514;height:666" coordorigin="8437,1814" coordsize="514,666" path="m8941,1996l8935,2054,8927,2109,8937,2109,8945,2055,8951,1998,8941,1996xe" filled="t" fillcolor="#000000" stroked="f">
                <v:path arrowok="t"/>
                <v:fill type="solid"/>
              </v:shape>
            </v:group>
            <v:group style="position:absolute;left:8941;top:1875;width:16;height:122" coordorigin="8941,1875" coordsize="16,122">
              <v:shape style="position:absolute;left:8941;top:1875;width:16;height:122" coordorigin="8941,1875" coordsize="16,122" path="m8957,1875l8947,1875,8946,1936,8941,1996,8951,1998,8956,1938,8956,1936,8957,1875xe" filled="t" fillcolor="#000000" stroked="f">
                <v:path arrowok="t"/>
                <v:fill type="solid"/>
              </v:shape>
            </v:group>
            <v:group style="position:absolute;left:8682;top:1010;width:2;height:284" coordorigin="8682,1010" coordsize="2,284">
              <v:shape style="position:absolute;left:8682;top:1010;width:2;height:284" coordorigin="8682,1010" coordsize="0,284" path="m8682,1010l8682,1294e" filled="f" stroked="t" strokeweight=".579980pt" strokecolor="#000000">
                <v:path arrowok="t"/>
              </v:shape>
            </v:group>
            <v:group style="position:absolute;left:8455;top:1546;width:2;height:170" coordorigin="8455,1546" coordsize="2,170">
              <v:shape style="position:absolute;left:8455;top:1546;width:2;height:170" coordorigin="8455,1546" coordsize="0,170" path="m8455,1546l8455,1716e" filled="f" stroked="t" strokeweight="2.94pt" strokecolor="#FFFFFF">
                <v:path arrowok="t"/>
              </v:shape>
            </v:group>
            <v:group style="position:absolute;left:8479;top:1578;width:2;height:112" coordorigin="8479,1578" coordsize="2,112">
              <v:shape style="position:absolute;left:8479;top:1578;width:2;height:112" coordorigin="8479,1578" coordsize="0,112" path="m8479,1578l8479,1689e" filled="f" stroked="t" strokeweight=".58001pt" strokecolor="#FFFFFF">
                <v:path arrowok="t"/>
              </v:shape>
            </v:group>
            <v:group style="position:absolute;left:8441;top:2073;width:78;height:76" coordorigin="8441,2073" coordsize="78,76">
              <v:shape style="position:absolute;left:8441;top:2073;width:78;height:76" coordorigin="8441,2073" coordsize="78,76" path="m8441,2150l8519,2150,8519,2073,8441,2073,8441,2150xe" filled="t" fillcolor="#FFFFFF" stroked="f">
                <v:path arrowok="t"/>
                <v:fill type="solid"/>
              </v:shape>
            </v:group>
            <v:group style="position:absolute;left:8441;top:2070;width:78;height:10" coordorigin="8441,2070" coordsize="78,10">
              <v:shape style="position:absolute;left:8441;top:2070;width:78;height:10" coordorigin="8441,2070" coordsize="78,10" path="m8441,2074l8519,2074e" filled="f" stroked="t" strokeweight=".58001pt" strokecolor="#FFFFFF">
                <v:path arrowok="t"/>
              </v:shape>
            </v:group>
            <v:group style="position:absolute;left:8436;top:2138;width:78;height:12" coordorigin="8436,2138" coordsize="78,12">
              <v:shape style="position:absolute;left:8436;top:2138;width:78;height:12" coordorigin="8436,2138" coordsize="78,12" path="m8436,2150l8514,2150,8514,2138,8436,2138,8436,2150xe" filled="t" fillcolor="#FFFFFF" stroked="f">
                <v:path arrowok="t"/>
                <v:fill type="solid"/>
              </v:shape>
            </v:group>
            <v:group style="position:absolute;left:7577;top:1638;width:2515;height:2" coordorigin="7577,1638" coordsize="2515,2">
              <v:shape style="position:absolute;left:7577;top:1638;width:2515;height:2" coordorigin="7577,1638" coordsize="2515,0" path="m7577,1638l10092,1638e" filled="f" stroked="t" strokeweight=".58001pt" strokecolor="#000000">
                <v:path arrowok="t"/>
              </v:shape>
            </v:group>
            <v:group style="position:absolute;left:7602;top:2112;width:2515;height:2" coordorigin="7602,2112" coordsize="2515,2">
              <v:shape style="position:absolute;left:7602;top:2112;width:2515;height:2" coordorigin="7602,2112" coordsize="2515,0" path="m7602,2112l10117,2112e" filled="f" stroked="t" strokeweight=".579980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32.709991pt;margin-top:36.950047pt;width:216.579995pt;height:227.139995pt;mso-position-horizontal-relative:page;mso-position-vertical-relative:paragraph;z-index:-10328" coordorigin="6654,739" coordsize="4332,4543">
            <v:group style="position:absolute;left:6665;top:750;width:4315;height:2" coordorigin="6665,750" coordsize="4315,2">
              <v:shape style="position:absolute;left:6665;top:750;width:4315;height:2" coordorigin="6665,750" coordsize="4315,0" path="m6665,750l10980,750e" filled="f" stroked="t" strokeweight=".579980pt" strokecolor="#000000">
                <v:path arrowok="t"/>
              </v:shape>
            </v:group>
            <v:group style="position:absolute;left:10975;top:750;width:2;height:4526" coordorigin="10975,750" coordsize="2,4526">
              <v:shape style="position:absolute;left:10975;top:750;width:2;height:4526" coordorigin="10975,750" coordsize="0,4526" path="m10975,750l10975,5276e" filled="f" stroked="t" strokeweight=".579980pt" strokecolor="#000000">
                <v:path arrowok="t"/>
              </v:shape>
            </v:group>
            <v:group style="position:absolute;left:6660;top:5271;width:4315;height:2" coordorigin="6660,5271" coordsize="4315,2">
              <v:shape style="position:absolute;left:6660;top:5271;width:4315;height:2" coordorigin="6660,5271" coordsize="4315,0" path="m6660,5271l10975,5271e" filled="f" stroked="t" strokeweight=".58001pt" strokecolor="#000000">
                <v:path arrowok="t"/>
              </v:shape>
            </v:group>
            <v:group style="position:absolute;left:6665;top:745;width:2;height:4526" coordorigin="6665,745" coordsize="2,4526">
              <v:shape style="position:absolute;left:6665;top:745;width:2;height:4526" coordorigin="6665,745" coordsize="0,4526" path="m6665,745l6665,5271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COMMON</w:t>
      </w:r>
      <w:r>
        <w:rPr>
          <w:rFonts w:ascii="Arial" w:hAnsi="Arial" w:cs="Arial" w:eastAsia="Arial"/>
          <w:b/>
          <w:bCs/>
          <w:spacing w:val="-13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AND</w:t>
      </w:r>
      <w:r>
        <w:rPr>
          <w:rFonts w:ascii="Arial" w:hAnsi="Arial" w:cs="Arial" w:eastAsia="Arial"/>
          <w:b/>
          <w:bCs/>
          <w:spacing w:val="0"/>
          <w:w w:val="99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DIFFE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ENTIAL</w:t>
      </w:r>
      <w:r>
        <w:rPr>
          <w:rFonts w:ascii="Arial" w:hAnsi="Arial" w:cs="Arial" w:eastAsia="Arial"/>
          <w:b/>
          <w:bCs/>
          <w:spacing w:val="-21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MODE</w:t>
      </w:r>
      <w:r>
        <w:rPr>
          <w:rFonts w:ascii="Arial" w:hAnsi="Arial" w:cs="Arial" w:eastAsia="Arial"/>
          <w:b/>
          <w:bCs/>
          <w:spacing w:val="0"/>
          <w:w w:val="99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NOISE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line="100" w:lineRule="exact" w:before="6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2340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b w:val="0"/>
          <w:bCs w:val="0"/>
          <w:spacing w:val="1"/>
          <w:w w:val="100"/>
          <w:sz w:val="15"/>
          <w:szCs w:val="15"/>
        </w:rPr>
        <w:t>C</w:t>
      </w:r>
      <w:r>
        <w:rPr>
          <w:rFonts w:ascii="Arial" w:hAnsi="Arial" w:cs="Arial" w:eastAsia="Arial"/>
          <w:b w:val="0"/>
          <w:bCs w:val="0"/>
          <w:spacing w:val="-1"/>
          <w:w w:val="100"/>
          <w:sz w:val="15"/>
          <w:szCs w:val="15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100"/>
          <w:sz w:val="15"/>
          <w:szCs w:val="15"/>
        </w:rPr>
        <w:t>rr</w:t>
      </w:r>
      <w:r>
        <w:rPr>
          <w:rFonts w:ascii="Arial" w:hAnsi="Arial" w:cs="Arial" w:eastAsia="Arial"/>
          <w:b w:val="0"/>
          <w:bCs w:val="0"/>
          <w:spacing w:val="1"/>
          <w:w w:val="100"/>
          <w:sz w:val="15"/>
          <w:szCs w:val="15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5"/>
          <w:szCs w:val="15"/>
        </w:rPr>
        <w:t>nt</w:t>
      </w:r>
      <w:r>
        <w:rPr>
          <w:rFonts w:ascii="Arial" w:hAnsi="Arial" w:cs="Arial" w:eastAsia="Arial"/>
          <w:b w:val="0"/>
          <w:bCs w:val="0"/>
          <w:spacing w:val="1"/>
          <w:w w:val="100"/>
          <w:sz w:val="15"/>
          <w:szCs w:val="15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5"/>
          <w:szCs w:val="15"/>
        </w:rPr>
        <w:t>pr</w:t>
      </w:r>
      <w:r>
        <w:rPr>
          <w:rFonts w:ascii="Arial" w:hAnsi="Arial" w:cs="Arial" w:eastAsia="Arial"/>
          <w:b w:val="0"/>
          <w:bCs w:val="0"/>
          <w:spacing w:val="1"/>
          <w:w w:val="100"/>
          <w:sz w:val="15"/>
          <w:szCs w:val="15"/>
        </w:rPr>
        <w:t>o</w:t>
      </w:r>
      <w:r>
        <w:rPr>
          <w:rFonts w:ascii="Arial" w:hAnsi="Arial" w:cs="Arial" w:eastAsia="Arial"/>
          <w:b w:val="0"/>
          <w:bCs w:val="0"/>
          <w:spacing w:val="-1"/>
          <w:w w:val="100"/>
          <w:sz w:val="15"/>
          <w:szCs w:val="15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100"/>
          <w:sz w:val="15"/>
          <w:szCs w:val="15"/>
        </w:rPr>
        <w:t>e</w:t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506" w:lineRule="auto"/>
        <w:ind w:left="730" w:right="3311" w:firstLine="56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b w:val="0"/>
          <w:bCs w:val="0"/>
          <w:spacing w:val="-2"/>
          <w:w w:val="100"/>
          <w:position w:val="4"/>
          <w:sz w:val="15"/>
          <w:szCs w:val="15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-1"/>
          <w:w w:val="105"/>
          <w:position w:val="0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position w:val="0"/>
          <w:sz w:val="15"/>
          <w:szCs w:val="15"/>
        </w:rPr>
        <w:t>R</w:t>
      </w:r>
      <w:r>
        <w:rPr>
          <w:rFonts w:ascii="Arial" w:hAnsi="Arial" w:cs="Arial" w:eastAsia="Arial"/>
          <w:b w:val="0"/>
          <w:bCs w:val="0"/>
          <w:spacing w:val="1"/>
          <w:w w:val="100"/>
          <w:position w:val="0"/>
          <w:sz w:val="15"/>
          <w:szCs w:val="15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5"/>
          <w:szCs w:val="15"/>
        </w:rPr>
        <w:t>N</w:t>
      </w: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0" w:right="235" w:firstLine="0"/>
        <w:jc w:val="center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b/>
          <w:bCs/>
          <w:spacing w:val="0"/>
          <w:w w:val="100"/>
          <w:sz w:val="15"/>
          <w:szCs w:val="15"/>
        </w:rPr>
        <w:t>(</w:t>
      </w:r>
      <w:r>
        <w:rPr>
          <w:rFonts w:ascii="Arial" w:hAnsi="Arial" w:cs="Arial" w:eastAsia="Arial"/>
          <w:b/>
          <w:bCs/>
          <w:spacing w:val="1"/>
          <w:w w:val="100"/>
          <w:sz w:val="15"/>
          <w:szCs w:val="15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5"/>
          <w:szCs w:val="15"/>
        </w:rPr>
        <w:t>)</w:t>
      </w:r>
      <w:r>
        <w:rPr>
          <w:rFonts w:ascii="Arial" w:hAnsi="Arial" w:cs="Arial" w:eastAsia="Arial"/>
          <w:b w:val="0"/>
          <w:bCs w:val="0"/>
          <w:spacing w:val="0"/>
          <w:w w:val="100"/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0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490" w:lineRule="auto"/>
        <w:ind w:left="695" w:right="1155" w:firstLine="1632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373.929993pt;margin-top:-2.675099pt;width:126.28003pt;height:83.770005pt;mso-position-horizontal-relative:page;mso-position-vertical-relative:paragraph;z-index:-10330" coordorigin="7479,-54" coordsize="2526,1675">
            <v:group style="position:absolute;left:8426;top:213;width:518;height:605" coordorigin="8426,213" coordsize="518,605">
              <v:shape style="position:absolute;left:8426;top:213;width:518;height:605" coordorigin="8426,213" coordsize="518,605" path="m8940,696l8930,696,8934,756,8935,817,8945,817,8944,756,8940,696xe" filled="t" fillcolor="#000000" stroked="f">
                <v:path arrowok="t"/>
                <v:fill type="solid"/>
              </v:shape>
              <v:shape style="position:absolute;left:8426;top:213;width:518;height:605" coordorigin="8426,213" coordsize="518,605" path="m8687,213l8686,213,8672,214,8659,216,8658,216,8645,220,8645,221,8633,226,8632,226,8618,233,8606,241,8596,250,8584,261,8582,261,8570,273,8570,274,8560,287,8539,317,8519,352,8519,353,8501,393,8485,435,8484,435,8468,481,8456,531,8446,582,8445,585,8437,639,8430,696,8426,756,8436,756,8440,696,8447,640,8455,585,8466,533,8478,484,8478,484,8494,438,8509,396,8527,357,8548,322,8567,293,8567,293,8578,280,8590,268,8602,257,8612,249,8614,249,8624,241,8623,241,8636,234,8648,229,8647,229,8660,226,8674,223,8686,222,8686,222,8729,222,8726,221,8725,220,8712,216,8700,214,8687,213xe" filled="t" fillcolor="#000000" stroked="f">
                <v:path arrowok="t"/>
                <v:fill type="solid"/>
              </v:shape>
              <v:shape style="position:absolute;left:8426;top:213;width:518;height:605" coordorigin="8426,213" coordsize="518,605" path="m8440,696l8440,697,8440,696xe" filled="t" fillcolor="#000000" stroked="f">
                <v:path arrowok="t"/>
                <v:fill type="solid"/>
              </v:shape>
              <v:shape style="position:absolute;left:8426;top:213;width:518;height:605" coordorigin="8426,213" coordsize="518,605" path="m8878,437l8904,533,8924,640,8930,697,8930,696,8940,696,8934,639,8924,583,8924,582,8914,531,8902,481,8888,438,8879,438,8878,437xe" filled="t" fillcolor="#000000" stroked="f">
                <v:path arrowok="t"/>
                <v:fill type="solid"/>
              </v:shape>
              <v:shape style="position:absolute;left:8426;top:213;width:518;height:605" coordorigin="8426,213" coordsize="518,605" path="m8478,484l8478,484,8478,485,8478,484xe" filled="t" fillcolor="#000000" stroked="f">
                <v:path arrowok="t"/>
                <v:fill type="solid"/>
              </v:shape>
              <v:shape style="position:absolute;left:8426;top:213;width:518;height:605" coordorigin="8426,213" coordsize="518,605" path="m8815,292l8803,292,8824,322,8844,357,8862,396,8879,438,8888,438,8887,435,8870,393,8852,353,8852,352,8832,317,8815,292xe" filled="t" fillcolor="#000000" stroked="f">
                <v:path arrowok="t"/>
                <v:fill type="solid"/>
              </v:shape>
              <v:shape style="position:absolute;left:8426;top:213;width:518;height:605" coordorigin="8426,213" coordsize="518,605" path="m8568,292l8567,293,8567,293,8568,292xe" filled="t" fillcolor="#000000" stroked="f">
                <v:path arrowok="t"/>
                <v:fill type="solid"/>
              </v:shape>
              <v:shape style="position:absolute;left:8426;top:213;width:518;height:605" coordorigin="8426,213" coordsize="518,605" path="m8784,257l8770,257,8792,280,8803,293,8803,292,8815,292,8812,287,8810,287,8800,274,8800,273,8784,257xe" filled="t" fillcolor="#000000" stroked="f">
                <v:path arrowok="t"/>
                <v:fill type="solid"/>
              </v:shape>
              <v:shape style="position:absolute;left:8426;top:213;width:518;height:605" coordorigin="8426,213" coordsize="518,605" path="m8729,222l8687,222,8686,222,8699,223,8698,223,8710,226,8723,229,8735,234,8734,234,8747,241,8771,258,8770,257,8784,257,8777,250,8753,233,8752,233,8738,226,8729,222xe" filled="t" fillcolor="#000000" stroked="f">
                <v:path arrowok="t"/>
                <v:fill type="solid"/>
              </v:shape>
              <v:shape style="position:absolute;left:8426;top:213;width:518;height:605" coordorigin="8426,213" coordsize="518,605" path="m8614,249l8612,249,8612,250,8614,249xe" filled="t" fillcolor="#000000" stroked="f">
                <v:path arrowok="t"/>
                <v:fill type="solid"/>
              </v:shape>
              <v:shape style="position:absolute;left:8426;top:213;width:518;height:605" coordorigin="8426,213" coordsize="518,605" path="m8687,222l8686,222,8686,222,8687,222xe" filled="t" fillcolor="#000000" stroked="f">
                <v:path arrowok="t"/>
                <v:fill type="solid"/>
              </v:shape>
            </v:group>
            <v:group style="position:absolute;left:8425;top:756;width:515;height:666" coordorigin="8425,756" coordsize="515,666">
              <v:shape style="position:absolute;left:8425;top:756;width:515;height:666" coordorigin="8425,756" coordsize="515,666" path="m8712,1420l8659,1420,8686,1422,8687,1422,8712,1420xe" filled="t" fillcolor="#000000" stroked="f">
                <v:path arrowok="t"/>
                <v:fill type="solid"/>
              </v:shape>
              <v:shape style="position:absolute;left:8425;top:756;width:515;height:666" coordorigin="8425,756" coordsize="515,666" path="m8660,1410l8633,1410,8645,1415,8658,1420,8713,1420,8726,1415,8732,1413,8686,1413,8686,1413,8660,1410xe" filled="t" fillcolor="#000000" stroked="f">
                <v:path arrowok="t"/>
                <v:fill type="solid"/>
              </v:shape>
              <v:shape style="position:absolute;left:8425;top:756;width:515;height:666" coordorigin="8425,756" coordsize="515,666" path="m8686,1413l8686,1413,8687,1413,8686,1413xe" filled="t" fillcolor="#000000" stroked="f">
                <v:path arrowok="t"/>
                <v:fill type="solid"/>
              </v:shape>
              <v:shape style="position:absolute;left:8425;top:756;width:515;height:666" coordorigin="8425,756" coordsize="515,666" path="m8723,1405l8710,1410,8711,1410,8686,1413,8687,1413,8732,1413,8738,1410,8745,1407,8723,1407,8723,1405xe" filled="t" fillcolor="#000000" stroked="f">
                <v:path arrowok="t"/>
                <v:fill type="solid"/>
              </v:shape>
              <v:shape style="position:absolute;left:8425;top:756;width:515;height:666" coordorigin="8425,756" coordsize="515,666" path="m8436,756l8426,756,8425,817,8426,879,8430,939,8430,940,8437,997,8446,1053,8456,1104,8468,1155,8468,1156,8484,1201,8500,1245,8501,1245,8519,1283,8539,1318,8560,1348,8560,1349,8570,1362,8582,1374,8584,1374,8596,1385,8606,1395,8606,1396,8618,1403,8632,1410,8662,1410,8652,1407,8648,1407,8636,1402,8623,1395,8611,1387,8612,1387,8602,1378,8590,1367,8579,1356,8578,1356,8567,1343,8568,1343,8548,1313,8528,1279,8527,1279,8509,1241,8494,1198,8478,1152,8466,1102,8455,1051,8455,1051,8447,996,8440,939,8436,879,8435,817,8436,756xe" filled="t" fillcolor="#000000" stroked="f">
                <v:path arrowok="t"/>
                <v:fill type="solid"/>
              </v:shape>
              <v:shape style="position:absolute;left:8425;top:756;width:515;height:666" coordorigin="8425,756" coordsize="515,666" path="m8648,1405l8648,1407,8652,1407,8648,1405xe" filled="t" fillcolor="#000000" stroked="f">
                <v:path arrowok="t"/>
                <v:fill type="solid"/>
              </v:shape>
              <v:shape style="position:absolute;left:8425;top:756;width:515;height:666" coordorigin="8425,756" coordsize="515,666" path="m8792,1355l8770,1378,8771,1378,8759,1387,8747,1395,8734,1402,8735,1402,8723,1407,8745,1407,8752,1403,8764,1396,8765,1395,8777,1385,8800,1362,8805,1356,8792,1356,8792,1355xe" filled="t" fillcolor="#000000" stroked="f">
                <v:path arrowok="t"/>
                <v:fill type="solid"/>
              </v:shape>
              <v:shape style="position:absolute;left:8425;top:756;width:515;height:666" coordorigin="8425,756" coordsize="515,666" path="m8578,1355l8578,1356,8579,1356,8578,1355xe" filled="t" fillcolor="#000000" stroked="f">
                <v:path arrowok="t"/>
                <v:fill type="solid"/>
              </v:shape>
              <v:shape style="position:absolute;left:8425;top:756;width:515;height:666" coordorigin="8425,756" coordsize="515,666" path="m8844,1278l8824,1313,8803,1343,8792,1356,8805,1356,8810,1349,8812,1348,8832,1318,8852,1283,8854,1279,8844,1279,8844,1278xe" filled="t" fillcolor="#000000" stroked="f">
                <v:path arrowok="t"/>
                <v:fill type="solid"/>
              </v:shape>
              <v:shape style="position:absolute;left:8425;top:756;width:515;height:666" coordorigin="8425,756" coordsize="515,666" path="m8527,1278l8527,1279,8528,1279,8527,1278xe" filled="t" fillcolor="#000000" stroked="f">
                <v:path arrowok="t"/>
                <v:fill type="solid"/>
              </v:shape>
              <v:shape style="position:absolute;left:8425;top:756;width:515;height:666" coordorigin="8425,756" coordsize="515,666" path="m8915,1050l8904,1102,8892,1152,8878,1198,8879,1198,8862,1241,8844,1279,8854,1279,8870,1245,8887,1201,8887,1200,8902,1155,8914,1104,8924,1053,8925,1051,8915,1051,8915,1050xe" filled="t" fillcolor="#000000" stroked="f">
                <v:path arrowok="t"/>
                <v:fill type="solid"/>
              </v:shape>
              <v:shape style="position:absolute;left:8425;top:756;width:515;height:666" coordorigin="8425,756" coordsize="515,666" path="m8455,1050l8455,1051,8455,1051,8455,1050xe" filled="t" fillcolor="#000000" stroked="f">
                <v:path arrowok="t"/>
                <v:fill type="solid"/>
              </v:shape>
              <v:shape style="position:absolute;left:8425;top:756;width:515;height:666" coordorigin="8425,756" coordsize="515,666" path="m8940,939l8930,939,8924,996,8915,1051,8925,1051,8934,997,8940,940,8940,939xe" filled="t" fillcolor="#000000" stroked="f">
                <v:path arrowok="t"/>
                <v:fill type="solid"/>
              </v:shape>
            </v:group>
            <v:group style="position:absolute;left:8930;top:817;width:14;height:121" coordorigin="8930,817" coordsize="14,121">
              <v:shape style="position:absolute;left:8930;top:817;width:14;height:121" coordorigin="8930,817" coordsize="14,121" path="m8945,817l8935,817,8934,879,8930,939,8940,939,8944,879,8945,817xe" filled="t" fillcolor="#000000" stroked="f">
                <v:path arrowok="t"/>
                <v:fill type="solid"/>
              </v:shape>
            </v:group>
            <v:group style="position:absolute;left:9016;top:1193;width:5;height:10" coordorigin="9016,1193" coordsize="5,10">
              <v:shape style="position:absolute;left:9016;top:1193;width:5;height:10" coordorigin="9016,1193" coordsize="5,10" path="m9016,1198l9020,1198e" filled="f" stroked="t" strokeweight=".58001pt" strokecolor="#000000">
                <v:path arrowok="t"/>
              </v:shape>
            </v:group>
            <v:group style="position:absolute;left:8195;top:1192;width:1033;height:420" coordorigin="8195,1192" coordsize="1033,420">
              <v:shape style="position:absolute;left:8195;top:1192;width:1033;height:420" coordorigin="8195,1192" coordsize="1033,420" path="m8195,1587l8195,1596,8485,1608,8630,1612,8776,1612,8848,1609,8920,1606,8921,1606,8963,1602,8630,1602,8485,1599,8195,1587xe" filled="t" fillcolor="#000000" stroked="f">
                <v:path arrowok="t"/>
                <v:fill type="solid"/>
              </v:shape>
              <v:shape style="position:absolute;left:8195;top:1192;width:1033;height:420" coordorigin="8195,1192" coordsize="1033,420" path="m9097,1573l9079,1579,9080,1579,9060,1583,8990,1590,8920,1596,8848,1600,8776,1602,8963,1602,8992,1600,9061,1593,9082,1589,9083,1589,9101,1583,9119,1576,9121,1575,9097,1575,9097,1573xe" filled="t" fillcolor="#000000" stroked="f">
                <v:path arrowok="t"/>
                <v:fill type="solid"/>
              </v:shape>
              <v:shape style="position:absolute;left:8195;top:1192;width:1033;height:420" coordorigin="8195,1192" coordsize="1033,420" path="m9171,1535l9158,1535,9157,1536,9145,1547,9130,1558,9114,1567,9115,1567,9097,1575,9121,1575,9134,1566,9136,1566,9151,1555,9151,1554,9164,1542,9171,1535xe" filled="t" fillcolor="#000000" stroked="f">
                <v:path arrowok="t"/>
                <v:fill type="solid"/>
              </v:shape>
              <v:shape style="position:absolute;left:8195;top:1192;width:1033;height:420" coordorigin="8195,1192" coordsize="1033,420" path="m9158,1536l9157,1536,9158,1536xe" filled="t" fillcolor="#000000" stroked="f">
                <v:path arrowok="t"/>
                <v:fill type="solid"/>
              </v:shape>
              <v:shape style="position:absolute;left:8195;top:1192;width:1033;height:420" coordorigin="8195,1192" coordsize="1033,420" path="m9158,1535l9158,1536,9157,1536,9158,1535xe" filled="t" fillcolor="#000000" stroked="f">
                <v:path arrowok="t"/>
                <v:fill type="solid"/>
              </v:shape>
              <v:shape style="position:absolute;left:8195;top:1192;width:1033;height:420" coordorigin="8195,1192" coordsize="1033,420" path="m9209,1476l9199,1476,9191,1493,9181,1509,9169,1523,9158,1536,9158,1535,9171,1535,9176,1529,9188,1515,9190,1513,9199,1498,9208,1481,9209,1476xe" filled="t" fillcolor="#000000" stroked="f">
                <v:path arrowok="t"/>
                <v:fill type="solid"/>
              </v:shape>
              <v:shape style="position:absolute;left:8195;top:1192;width:1033;height:420" coordorigin="8195,1192" coordsize="1033,420" path="m9215,1425l9210,1443,9204,1461,9198,1477,9199,1476,9209,1476,9214,1464,9220,1446,9220,1445,9224,1427,9225,1426,9215,1426,9215,1425xe" filled="t" fillcolor="#000000" stroked="f">
                <v:path arrowok="t"/>
                <v:fill type="solid"/>
              </v:shape>
              <v:shape style="position:absolute;left:8195;top:1192;width:1033;height:420" coordorigin="8195,1192" coordsize="1033,420" path="m9228,1371l9218,1371,9218,1391,9217,1408,9215,1426,9225,1426,9227,1409,9228,1391,9228,1371xe" filled="t" fillcolor="#000000" stroked="f">
                <v:path arrowok="t"/>
                <v:fill type="solid"/>
              </v:shape>
              <v:shape style="position:absolute;left:8195;top:1192;width:1033;height:420" coordorigin="8195,1192" coordsize="1033,420" path="m9220,1319l9210,1319,9215,1336,9217,1354,9218,1372,9218,1371,9228,1371,9227,1353,9225,1336,9224,1333,9220,1319xe" filled="t" fillcolor="#000000" stroked="f">
                <v:path arrowok="t"/>
                <v:fill type="solid"/>
              </v:shape>
              <v:shape style="position:absolute;left:8195;top:1192;width:1033;height:420" coordorigin="8195,1192" coordsize="1033,420" path="m9201,1272l9190,1272,9198,1287,9205,1303,9204,1303,9210,1320,9210,1319,9220,1319,9220,1317,9214,1300,9206,1283,9206,1282,9201,1272xe" filled="t" fillcolor="#000000" stroked="f">
                <v:path arrowok="t"/>
                <v:fill type="solid"/>
              </v:shape>
              <v:shape style="position:absolute;left:8195;top:1192;width:1033;height:420" coordorigin="8195,1192" coordsize="1033,420" path="m9169,1234l9155,1234,9169,1246,9168,1246,9179,1259,9190,1273,9190,1272,9201,1272,9198,1267,9197,1267,9186,1253,9175,1240,9175,1239,9169,1234xe" filled="t" fillcolor="#000000" stroked="f">
                <v:path arrowok="t"/>
                <v:fill type="solid"/>
              </v:shape>
              <v:shape style="position:absolute;left:8195;top:1192;width:1033;height:420" coordorigin="8195,1192" coordsize="1033,420" path="m9110,1201l9067,1201,9089,1205,9088,1205,9107,1210,9125,1217,9124,1217,9140,1225,9155,1235,9155,1234,9169,1234,9161,1227,9160,1227,9145,1217,9128,1209,9110,1201xe" filled="t" fillcolor="#000000" stroked="f">
                <v:path arrowok="t"/>
                <v:fill type="solid"/>
              </v:shape>
              <v:shape style="position:absolute;left:8195;top:1192;width:1033;height:420" coordorigin="8195,1192" coordsize="1033,420" path="m9068,1192l9044,1192,9020,1193,9020,1203,9044,1201,9110,1201,9109,1200,9090,1195,9068,1192xe" filled="t" fillcolor="#000000" stroked="f">
                <v:path arrowok="t"/>
                <v:fill type="solid"/>
              </v:shape>
            </v:group>
            <v:group style="position:absolute;left:8051;top:1583;width:144;height:13" coordorigin="8051,1583" coordsize="144,13">
              <v:shape style="position:absolute;left:8051;top:1583;width:144;height:13" coordorigin="8051,1583" coordsize="144,13" path="m8051,1583l8051,1593,8195,1596,8195,1587,8051,1583xe" filled="t" fillcolor="#000000" stroked="f">
                <v:path arrowok="t"/>
                <v:fill type="solid"/>
              </v:shape>
            </v:group>
            <v:group style="position:absolute;left:7906;top:1588;width:145;height:2" coordorigin="7906,1588" coordsize="145,2">
              <v:shape style="position:absolute;left:7906;top:1588;width:145;height:2" coordorigin="7906,1588" coordsize="145,0" path="m7906,1588l8051,1588e" filled="f" stroked="t" strokeweight=".58001pt" strokecolor="#000000">
                <v:path arrowok="t"/>
              </v:shape>
            </v:group>
            <v:group style="position:absolute;left:8670;top:-48;width:2;height:284" coordorigin="8670,-48" coordsize="2,284">
              <v:shape style="position:absolute;left:8670;top:-48;width:2;height:284" coordorigin="8670,-48" coordsize="0,284" path="m8670,-48l8670,237e" filled="f" stroked="t" strokeweight=".58001pt" strokecolor="#000000">
                <v:path arrowok="t"/>
              </v:shape>
            </v:group>
            <v:group style="position:absolute;left:8455;top:429;width:58;height:54" coordorigin="8455,429" coordsize="58,54">
              <v:shape style="position:absolute;left:8455;top:429;width:58;height:54" coordorigin="8455,429" coordsize="58,54" path="m8455,482l8513,482,8513,429,8455,429,8455,482xe" filled="t" fillcolor="#FFFFFF" stroked="f">
                <v:path arrowok="t"/>
                <v:fill type="solid"/>
              </v:shape>
            </v:group>
            <v:group style="position:absolute;left:8460;top:429;width:53;height:12" coordorigin="8460,429" coordsize="53,12">
              <v:shape style="position:absolute;left:8460;top:429;width:53;height:12" coordorigin="8460,429" coordsize="53,12" path="m8460,440l8513,440,8513,429,8460,429,8460,440xe" filled="t" fillcolor="#FFFFFF" stroked="f">
                <v:path arrowok="t"/>
                <v:fill type="solid"/>
              </v:shape>
            </v:group>
            <v:group style="position:absolute;left:8455;top:472;width:53;height:10" coordorigin="8455,472" coordsize="53,10">
              <v:shape style="position:absolute;left:8455;top:472;width:53;height:10" coordorigin="8455,472" coordsize="53,10" path="m8455,477l8508,477e" filled="f" stroked="t" strokeweight=".58001pt" strokecolor="#FFFFFF">
                <v:path arrowok="t"/>
              </v:shape>
            </v:group>
            <v:group style="position:absolute;left:8458;top:1161;width:59;height:52" coordorigin="8458,1161" coordsize="59,52">
              <v:shape style="position:absolute;left:8458;top:1161;width:59;height:52" coordorigin="8458,1161" coordsize="59,52" path="m8458,1213l8516,1213,8516,1161,8458,1161,8458,1213xe" filled="t" fillcolor="#FFFFFF" stroked="f">
                <v:path arrowok="t"/>
                <v:fill type="solid"/>
              </v:shape>
            </v:group>
            <v:group style="position:absolute;left:8462;top:1161;width:54;height:12" coordorigin="8462,1161" coordsize="54,12">
              <v:shape style="position:absolute;left:8462;top:1161;width:54;height:12" coordorigin="8462,1161" coordsize="54,12" path="m8462,1172l8516,1172,8516,1161,8462,1161,8462,1172xe" filled="t" fillcolor="#FFFFFF" stroked="f">
                <v:path arrowok="t"/>
                <v:fill type="solid"/>
              </v:shape>
            </v:group>
            <v:group style="position:absolute;left:8458;top:1203;width:54;height:10" coordorigin="8458,1203" coordsize="54,10">
              <v:shape style="position:absolute;left:8458;top:1203;width:54;height:10" coordorigin="8458,1203" coordsize="54,10" path="m8458,1207l8512,1207e" filled="f" stroked="t" strokeweight=".579980pt" strokecolor="#FFFFFF">
                <v:path arrowok="t"/>
              </v:shape>
            </v:group>
            <v:group style="position:absolute;left:7484;top:461;width:2514;height:2" coordorigin="7484,461" coordsize="2514,2">
              <v:shape style="position:absolute;left:7484;top:461;width:2514;height:2" coordorigin="7484,461" coordsize="2514,0" path="m7484,461l9998,461e" filled="f" stroked="t" strokeweight=".58001pt" strokecolor="#000000">
                <v:path arrowok="t"/>
              </v:shape>
            </v:group>
            <v:group style="position:absolute;left:9986;top:850;width:5;height:10" coordorigin="9986,850" coordsize="5,10">
              <v:shape style="position:absolute;left:9986;top:850;width:5;height:10" coordorigin="9986,850" coordsize="5,10" path="m9986,855l9991,855e" filled="f" stroked="t" strokeweight=".58001pt" strokecolor="#000000">
                <v:path arrowok="t"/>
              </v:shape>
            </v:group>
            <v:group style="position:absolute;left:8148;top:844;width:1838;height:355" coordorigin="8148,844" coordsize="1838,355">
              <v:shape style="position:absolute;left:8148;top:844;width:1838;height:355" coordorigin="8148,844" coordsize="1838,355" path="m9008,844l8726,847,8598,853,8480,863,8377,879,8376,879,8330,888,8290,899,8254,911,8254,912,8222,927,8221,927,8195,943,8185,952,8184,952,8174,961,8174,963,8166,972,8160,982,8160,983,8155,994,8154,994,8152,1005,8151,1007,8148,1029,8148,1049,8149,1067,8149,1069,8153,1087,8158,1103,8159,1104,8167,1117,8167,1119,8177,1132,8178,1132,8190,1143,8190,1144,8204,1153,8221,1163,8222,1163,8242,1170,8262,1176,8285,1182,8286,1182,8310,1186,8365,1193,8429,1197,8500,1199,8500,1189,8429,1187,8365,1183,8366,1183,8311,1176,8287,1173,8264,1167,8248,1162,8245,1162,8226,1155,8209,1145,8195,1135,8196,1135,8185,1126,8184,1126,8174,1113,8176,1113,8168,1101,8167,1101,8162,1085,8159,1068,8159,1068,8158,1049,8158,1029,8161,1007,8164,996,8164,996,8168,987,8174,978,8173,978,8182,969,8191,959,8201,951,8201,951,8226,935,8257,921,8293,909,8292,909,8378,888,8482,873,8599,863,8598,863,8726,857,9008,853,9644,853,9008,844xe" filled="t" fillcolor="#000000" stroked="f">
                <v:path arrowok="t"/>
                <v:fill type="solid"/>
              </v:shape>
              <v:shape style="position:absolute;left:8148;top:844;width:1838;height:355" coordorigin="8148,844" coordsize="1838,355" path="m8244,1161l8245,1162,8248,1162,8244,1161xe" filled="t" fillcolor="#000000" stroked="f">
                <v:path arrowok="t"/>
                <v:fill type="solid"/>
              </v:shape>
              <v:shape style="position:absolute;left:8148;top:844;width:1838;height:355" coordorigin="8148,844" coordsize="1838,355" path="m8184,1125l8184,1126,8185,1126,8184,1125xe" filled="t" fillcolor="#000000" stroked="f">
                <v:path arrowok="t"/>
                <v:fill type="solid"/>
              </v:shape>
              <v:shape style="position:absolute;left:8148;top:844;width:1838;height:355" coordorigin="8148,844" coordsize="1838,355" path="m8167,1099l8167,1101,8168,1101,8167,1099xe" filled="t" fillcolor="#000000" stroked="f">
                <v:path arrowok="t"/>
                <v:fill type="solid"/>
              </v:shape>
              <v:shape style="position:absolute;left:8148;top:844;width:1838;height:355" coordorigin="8148,844" coordsize="1838,355" path="m8159,1067l8159,1068,8159,1068,8159,1067xe" filled="t" fillcolor="#000000" stroked="f">
                <v:path arrowok="t"/>
                <v:fill type="solid"/>
              </v:shape>
              <v:shape style="position:absolute;left:8148;top:844;width:1838;height:355" coordorigin="8148,844" coordsize="1838,355" path="m8158,1029l8158,1030,8158,1029xe" filled="t" fillcolor="#000000" stroked="f">
                <v:path arrowok="t"/>
                <v:fill type="solid"/>
              </v:shape>
              <v:shape style="position:absolute;left:8148;top:844;width:1838;height:355" coordorigin="8148,844" coordsize="1838,355" path="m8164,996l8164,996,8164,997,8164,996xe" filled="t" fillcolor="#000000" stroked="f">
                <v:path arrowok="t"/>
                <v:fill type="solid"/>
              </v:shape>
              <v:shape style="position:absolute;left:8148;top:844;width:1838;height:355" coordorigin="8148,844" coordsize="1838,355" path="m8174,977l8173,978,8174,978,8174,977xe" filled="t" fillcolor="#000000" stroked="f">
                <v:path arrowok="t"/>
                <v:fill type="solid"/>
              </v:shape>
              <v:shape style="position:absolute;left:8148;top:844;width:1838;height:355" coordorigin="8148,844" coordsize="1838,355" path="m8201,951l8201,951,8200,952,8201,951xe" filled="t" fillcolor="#000000" stroked="f">
                <v:path arrowok="t"/>
                <v:fill type="solid"/>
              </v:shape>
              <v:shape style="position:absolute;left:8148;top:844;width:1838;height:355" coordorigin="8148,844" coordsize="1838,355" path="m9644,853l9008,853,9738,864,9868,863,9986,859,9986,855,9738,855,9644,853xe" filled="t" fillcolor="#000000" stroked="f">
                <v:path arrowok="t"/>
                <v:fill type="solid"/>
              </v:shape>
              <v:shape style="position:absolute;left:8148;top:844;width:1838;height:355" coordorigin="8148,844" coordsize="1838,355" path="m9986,850l9868,853,9738,855,9986,855,9986,850xe" filled="t" fillcolor="#000000" stroked="f">
                <v:path arrowok="t"/>
                <v:fill type="solid"/>
              </v:shape>
            </v:group>
            <v:group style="position:absolute;left:8500;top:1198;width:316;height:2" coordorigin="8500,1198" coordsize="316,2">
              <v:shape style="position:absolute;left:8500;top:1198;width:316;height:2" coordorigin="8500,1198" coordsize="316,0" path="m8500,1198l8815,1198e" filled="f" stroked="t" strokeweight=".2pt" strokecolor="#000000">
                <v:path arrowok="t"/>
              </v:shape>
            </v:group>
            <v:group style="position:absolute;left:8500;top:1193;width:467;height:2" coordorigin="8500,1193" coordsize="467,2">
              <v:shape style="position:absolute;left:8500;top:1193;width:467;height:2" coordorigin="8500,1193" coordsize="467,0" path="m8500,1193l8966,1193e" filled="f" stroked="t" strokeweight=".5pt" strokecolor="#000000">
                <v:path arrowok="t"/>
              </v:shape>
            </v:group>
            <v:group style="position:absolute;left:8826;top:1187;width:50;height:2" coordorigin="8826,1187" coordsize="50,2">
              <v:shape style="position:absolute;left:8826;top:1187;width:50;height:2" coordorigin="8826,1187" coordsize="50,2" path="m8826,1188l8876,1188e" filled="f" stroked="t" strokeweight=".2pt" strokecolor="#000000">
                <v:path arrowok="t"/>
              </v:shape>
            </v:group>
            <v:group style="position:absolute;left:8858;top:1198;width:108;height:2" coordorigin="8858,1198" coordsize="108,2">
              <v:shape style="position:absolute;left:8858;top:1198;width:108;height:2" coordorigin="8858,1198" coordsize="108,1" path="m8966,1198l8858,1198,8966,1199,8966,1198xe" filled="t" fillcolor="#000000" stroked="f">
                <v:path arrowok="t"/>
                <v:fill type="solid"/>
              </v:shape>
            </v:group>
            <v:group style="position:absolute;left:9080;top:1193;width:5;height:10" coordorigin="9080,1193" coordsize="5,10">
              <v:shape style="position:absolute;left:9080;top:1193;width:5;height:10" coordorigin="9080,1193" coordsize="5,10" path="m9080,1198l9085,1198e" filled="f" stroked="t" strokeweight=".58001pt" strokecolor="#000000">
                <v:path arrowok="t"/>
              </v:shape>
            </v:group>
            <v:group style="position:absolute;left:8966;top:1189;width:114;height:13" coordorigin="8966,1189" coordsize="114,13">
              <v:shape style="position:absolute;left:8966;top:1189;width:114;height:13" coordorigin="8966,1189" coordsize="114,13" path="m8966,1189l8966,1199,9080,1203,9080,1193,8966,1189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1"/>
          <w:w w:val="100"/>
          <w:sz w:val="15"/>
          <w:szCs w:val="15"/>
        </w:rPr>
        <w:t>C</w:t>
      </w:r>
      <w:r>
        <w:rPr>
          <w:rFonts w:ascii="Arial" w:hAnsi="Arial" w:cs="Arial" w:eastAsia="Arial"/>
          <w:b w:val="0"/>
          <w:bCs w:val="0"/>
          <w:spacing w:val="-1"/>
          <w:w w:val="100"/>
          <w:sz w:val="15"/>
          <w:szCs w:val="15"/>
        </w:rPr>
        <w:t>ur</w:t>
      </w:r>
      <w:r>
        <w:rPr>
          <w:rFonts w:ascii="Arial" w:hAnsi="Arial" w:cs="Arial" w:eastAsia="Arial"/>
          <w:b w:val="0"/>
          <w:bCs w:val="0"/>
          <w:spacing w:val="1"/>
          <w:w w:val="100"/>
          <w:sz w:val="15"/>
          <w:szCs w:val="15"/>
        </w:rPr>
        <w:t>r</w:t>
      </w:r>
      <w:r>
        <w:rPr>
          <w:rFonts w:ascii="Arial" w:hAnsi="Arial" w:cs="Arial" w:eastAsia="Arial"/>
          <w:b w:val="0"/>
          <w:bCs w:val="0"/>
          <w:spacing w:val="-1"/>
          <w:w w:val="100"/>
          <w:sz w:val="15"/>
          <w:szCs w:val="15"/>
        </w:rPr>
        <w:t>en</w:t>
      </w:r>
      <w:r>
        <w:rPr>
          <w:rFonts w:ascii="Arial" w:hAnsi="Arial" w:cs="Arial" w:eastAsia="Arial"/>
          <w:b w:val="0"/>
          <w:bCs w:val="0"/>
          <w:spacing w:val="0"/>
          <w:w w:val="100"/>
          <w:sz w:val="15"/>
          <w:szCs w:val="15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100"/>
          <w:sz w:val="15"/>
          <w:szCs w:val="15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5"/>
          <w:szCs w:val="15"/>
        </w:rPr>
        <w:t>pr</w:t>
      </w:r>
      <w:r>
        <w:rPr>
          <w:rFonts w:ascii="Arial" w:hAnsi="Arial" w:cs="Arial" w:eastAsia="Arial"/>
          <w:b w:val="0"/>
          <w:bCs w:val="0"/>
          <w:spacing w:val="1"/>
          <w:w w:val="100"/>
          <w:sz w:val="15"/>
          <w:szCs w:val="15"/>
        </w:rPr>
        <w:t>o</w:t>
      </w:r>
      <w:r>
        <w:rPr>
          <w:rFonts w:ascii="Arial" w:hAnsi="Arial" w:cs="Arial" w:eastAsia="Arial"/>
          <w:b w:val="0"/>
          <w:bCs w:val="0"/>
          <w:spacing w:val="-1"/>
          <w:w w:val="100"/>
          <w:sz w:val="15"/>
          <w:szCs w:val="15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100"/>
          <w:sz w:val="15"/>
          <w:szCs w:val="15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5"/>
          <w:szCs w:val="15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position w:val="4"/>
          <w:sz w:val="15"/>
          <w:szCs w:val="15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2"/>
          <w:szCs w:val="12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140" w:lineRule="exact" w:before="7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011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b w:val="0"/>
          <w:bCs w:val="0"/>
          <w:spacing w:val="-3"/>
          <w:w w:val="100"/>
          <w:sz w:val="15"/>
          <w:szCs w:val="15"/>
        </w:rPr>
        <w:t>R</w:t>
      </w:r>
      <w:r>
        <w:rPr>
          <w:rFonts w:ascii="Arial" w:hAnsi="Arial" w:cs="Arial" w:eastAsia="Arial"/>
          <w:b w:val="0"/>
          <w:bCs w:val="0"/>
          <w:spacing w:val="1"/>
          <w:w w:val="100"/>
          <w:sz w:val="15"/>
          <w:szCs w:val="15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5"/>
          <w:szCs w:val="15"/>
        </w:rPr>
        <w:t>N</w:t>
      </w:r>
    </w:p>
    <w:p>
      <w:pPr>
        <w:spacing w:after="0"/>
        <w:jc w:val="left"/>
        <w:rPr>
          <w:rFonts w:ascii="Arial" w:hAnsi="Arial" w:cs="Arial" w:eastAsia="Arial"/>
          <w:sz w:val="15"/>
          <w:szCs w:val="15"/>
        </w:rPr>
        <w:sectPr>
          <w:type w:val="continuous"/>
          <w:pgSz w:w="12240" w:h="15840"/>
          <w:pgMar w:top="1320" w:bottom="760" w:left="1480" w:right="1120"/>
          <w:cols w:num="2" w:equalWidth="0">
            <w:col w:w="4462" w:space="578"/>
            <w:col w:w="4600"/>
          </w:cols>
        </w:sectPr>
      </w:pPr>
    </w:p>
    <w:p>
      <w:pPr>
        <w:spacing w:line="240" w:lineRule="exact" w:before="1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5"/>
          <w:szCs w:val="15"/>
        </w:rPr>
      </w:pPr>
      <w:r>
        <w:rPr/>
        <w:pict>
          <v:group style="position:absolute;margin-left:146.520004pt;margin-top:5.914928pt;width:125.7pt;height:.1pt;mso-position-horizontal-relative:page;mso-position-vertical-relative:paragraph;z-index:-10336" coordorigin="2930,118" coordsize="2514,2">
            <v:shape style="position:absolute;left:2930;top:118;width:2514;height:2" coordorigin="2930,118" coordsize="2514,0" path="m2930,118l5444,118e" filled="f" stroked="t" strokeweight=".579980pt" strokecolor="#000000">
              <v:path arrowok="t"/>
            </v:shape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-2"/>
          <w:w w:val="100"/>
          <w:position w:val="4"/>
          <w:sz w:val="15"/>
          <w:szCs w:val="15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  <w:t>I</w:t>
      </w:r>
      <w:r>
        <w:rPr>
          <w:rFonts w:ascii="Arial" w:hAnsi="Arial" w:cs="Arial" w:eastAsia="Arial"/>
          <w:b w:val="0"/>
          <w:bCs w:val="0"/>
          <w:spacing w:val="6"/>
          <w:w w:val="100"/>
          <w:position w:val="0"/>
          <w:sz w:val="12"/>
          <w:szCs w:val="12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5"/>
          <w:szCs w:val="15"/>
        </w:rPr>
        <w:t>+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5"/>
          <w:szCs w:val="15"/>
        </w:rPr>
      </w:r>
    </w:p>
    <w:p>
      <w:pPr>
        <w:spacing w:line="130" w:lineRule="exact" w:before="5"/>
        <w:rPr>
          <w:sz w:val="13"/>
          <w:szCs w:val="13"/>
        </w:rPr>
      </w:pPr>
      <w:r>
        <w:rPr/>
        <w:br w:type="column"/>
      </w: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0" w:firstLine="0"/>
        <w:jc w:val="right"/>
        <w:rPr>
          <w:rFonts w:ascii="Arial" w:hAnsi="Arial" w:cs="Arial" w:eastAsia="Arial"/>
          <w:sz w:val="15"/>
          <w:szCs w:val="15"/>
        </w:rPr>
      </w:pPr>
      <w:r>
        <w:rPr/>
        <w:pict>
          <v:group style="position:absolute;margin-left:164.589996pt;margin-top:-5.404994pt;width:93.070005pt;height:28.78pt;mso-position-horizontal-relative:page;mso-position-vertical-relative:paragraph;z-index:-10334" coordorigin="3292,-108" coordsize="1861,576">
            <v:group style="position:absolute;left:3298;top:-67;width:5;height:10" coordorigin="3298,-67" coordsize="5,10">
              <v:shape style="position:absolute;left:3298;top:-67;width:5;height:10" coordorigin="3298,-67" coordsize="5,10" path="m3298,-62l3302,-62e" filled="f" stroked="t" strokeweight=".58001pt" strokecolor="#000000">
                <v:path arrowok="t"/>
              </v:shape>
            </v:group>
            <v:group style="position:absolute;left:3302;top:-69;width:1841;height:415" coordorigin="3302,-69" coordsize="1841,415">
              <v:shape style="position:absolute;left:3302;top:-69;width:1841;height:415" coordorigin="3302,-69" coordsize="1841,415" path="m5110,286l5098,286,5096,287,5039,328,5021,338,5022,338,5077,316,5092,304,5104,293,5110,286xe" filled="t" fillcolor="#000000" stroked="f">
                <v:path arrowok="t"/>
                <v:fill type="solid"/>
              </v:shape>
              <v:shape style="position:absolute;left:3302;top:-69;width:1841;height:415" coordorigin="3302,-69" coordsize="1841,415" path="m5097,286l5096,287,5097,286xe" filled="t" fillcolor="#000000" stroked="f">
                <v:path arrowok="t"/>
                <v:fill type="solid"/>
              </v:shape>
              <v:shape style="position:absolute;left:3302;top:-69;width:1841;height:415" coordorigin="3302,-69" coordsize="1841,415" path="m5098,286l5097,286,5096,287,5098,286xe" filled="t" fillcolor="#000000" stroked="f">
                <v:path arrowok="t"/>
                <v:fill type="solid"/>
              </v:shape>
              <v:shape style="position:absolute;left:3302;top:-69;width:1841;height:415" coordorigin="3302,-69" coordsize="1841,415" path="m5123,248l5116,262,5107,275,5097,286,5098,286,5110,286,5114,281,5116,280,5124,267,5131,252,5133,249,5123,249,5123,248xe" filled="t" fillcolor="#000000" stroked="f">
                <v:path arrowok="t"/>
                <v:fill type="solid"/>
              </v:shape>
              <v:shape style="position:absolute;left:3302;top:-69;width:1841;height:415" coordorigin="3302,-69" coordsize="1841,415" path="m5131,220l5128,236,5129,236,5123,249,5133,249,5137,239,5137,238,5141,222,5141,221,5131,221,5131,220xe" filled="t" fillcolor="#000000" stroked="f">
                <v:path arrowok="t"/>
                <v:fill type="solid"/>
              </v:shape>
              <v:shape style="position:absolute;left:3302;top:-69;width:1841;height:415" coordorigin="3302,-69" coordsize="1841,415" path="m5143,189l5134,189,5133,207,5131,221,5141,221,5143,207,5143,189xe" filled="t" fillcolor="#000000" stroked="f">
                <v:path arrowok="t"/>
                <v:fill type="solid"/>
              </v:shape>
              <v:shape style="position:absolute;left:3302;top:-69;width:1841;height:415" coordorigin="3302,-69" coordsize="1841,415" path="m5138,155l5128,155,5131,173,5134,190,5134,189,5143,189,5141,173,5141,171,5138,155xe" filled="t" fillcolor="#000000" stroked="f">
                <v:path arrowok="t"/>
                <v:fill type="solid"/>
              </v:shape>
              <v:shape style="position:absolute;left:3302;top:-69;width:1841;height:415" coordorigin="3302,-69" coordsize="1841,415" path="m5121,113l5110,113,5117,126,5124,142,5123,142,5128,156,5128,155,5138,155,5137,153,5132,138,5125,123,5125,122,5121,113xe" filled="t" fillcolor="#000000" stroked="f">
                <v:path arrowok="t"/>
                <v:fill type="solid"/>
              </v:shape>
              <v:shape style="position:absolute;left:3302;top:-69;width:1841;height:415" coordorigin="3302,-69" coordsize="1841,415" path="m5080,65l5065,65,5078,76,5077,76,5089,88,5100,101,5110,114,5110,113,5121,113,5118,108,5117,108,5107,95,5096,82,5096,81,5084,69,5080,65xe" filled="t" fillcolor="#000000" stroked="f">
                <v:path arrowok="t"/>
                <v:fill type="solid"/>
              </v:shape>
              <v:shape style="position:absolute;left:3302;top:-69;width:1841;height:415" coordorigin="3302,-69" coordsize="1841,415" path="m4609,-60l4266,-60,4408,-58,4543,-54,4608,-50,4672,-45,4788,-31,4842,-21,4841,-21,4891,-9,4938,4,4980,18,5018,36,5017,36,5034,46,5050,56,5065,66,5065,65,5080,65,5071,58,5056,47,5054,47,5039,38,5022,28,4984,10,4984,9,4942,-6,4940,-6,4894,-19,4843,-31,4789,-40,4673,-55,4609,-60xe" filled="t" fillcolor="#000000" stroked="f">
                <v:path arrowok="t"/>
                <v:fill type="solid"/>
              </v:shape>
              <v:shape style="position:absolute;left:3302;top:-69;width:1841;height:415" coordorigin="3302,-69" coordsize="1841,415" path="m3302,-67l3302,-57,3420,-52,3548,-50,4266,-60,3548,-60,3420,-62,3302,-67xe" filled="t" fillcolor="#000000" stroked="f">
                <v:path arrowok="t"/>
                <v:fill type="solid"/>
              </v:shape>
              <v:shape style="position:absolute;left:3302;top:-69;width:1841;height:415" coordorigin="3302,-69" coordsize="1841,415" path="m4266,-69l3548,-60,4608,-60,4543,-63,4408,-68,4266,-69xe" filled="t" fillcolor="#000000" stroked="f">
                <v:path arrowok="t"/>
                <v:fill type="solid"/>
              </v:shape>
            </v:group>
            <v:group style="position:absolute;left:4500;top:338;width:526;height:95" coordorigin="4500,338" coordsize="526,95">
              <v:shape style="position:absolute;left:4500;top:338;width:526;height:95" coordorigin="4500,338" coordsize="526,95" path="m4980,353l4934,368,4884,381,4829,392,4830,392,4770,401,4708,408,4640,414,4572,419,4500,423,4500,432,4572,429,4573,429,4642,424,4709,418,4771,411,4831,401,4937,377,4982,363,4984,363,5005,354,4980,354,4980,353xe" filled="t" fillcolor="#000000" stroked="f">
                <v:path arrowok="t"/>
                <v:fill type="solid"/>
              </v:shape>
              <v:shape style="position:absolute;left:4500;top:338;width:526;height:95" coordorigin="4500,338" coordsize="526,95" path="m5022,338l4980,354,5005,354,5026,346,5022,338xe" filled="t" fillcolor="#000000" stroked="f">
                <v:path arrowok="t"/>
                <v:fill type="solid"/>
              </v:shape>
            </v:group>
            <v:group style="position:absolute;left:3312;top:432;width:1188;height:2" coordorigin="3312,432" coordsize="1188,2">
              <v:shape style="position:absolute;left:3312;top:432;width:1188;height:2" coordorigin="3312,432" coordsize="1188,0" path="m3312,432l4500,432e" filled="f" stroked="t" strokeweight=".579980pt" strokecolor="#000000">
                <v:path arrowok="t"/>
              </v:shape>
            </v:group>
            <v:group style="position:absolute;left:3950;top:419;width:84;height:2" coordorigin="3950,419" coordsize="84,2">
              <v:shape style="position:absolute;left:3950;top:419;width:84;height:2" coordorigin="3950,419" coordsize="84,0" path="m3950,419l4034,419e" filled="f" stroked="t" strokeweight=".58001pt" strokecolor="#000000">
                <v:path arrowok="t"/>
              </v:shape>
            </v:group>
            <v:group style="position:absolute;left:3942;top:414;width:71;height:43" coordorigin="3942,414" coordsize="71,43">
              <v:shape style="position:absolute;left:3942;top:414;width:71;height:43" coordorigin="3942,414" coordsize="71,43" path="m3953,414l3948,414,3942,418,3948,423,4008,458,4013,449,3953,414xe" filled="t" fillcolor="#000000" stroked="f">
                <v:path arrowok="t"/>
                <v:fill type="solid"/>
              </v:shape>
            </v:group>
            <v:group style="position:absolute;left:3948;top:381;width:65;height:42" coordorigin="3948,381" coordsize="65,42">
              <v:shape style="position:absolute;left:3948;top:381;width:65;height:42" coordorigin="3948,381" coordsize="65,42" path="m4008,381l3948,414,3953,423,4013,389,4008,381xe" filled="t" fillcolor="#000000" stroked="f">
                <v:path arrowok="t"/>
                <v:fill type="solid"/>
              </v:shape>
            </v:group>
            <v:group style="position:absolute;left:3893;top:-61;width:85;height:2" coordorigin="3893,-61" coordsize="85,2">
              <v:shape style="position:absolute;left:3893;top:-61;width:85;height:2" coordorigin="3893,-61" coordsize="85,0" path="m3893,-61l3978,-61e" filled="f" stroked="t" strokeweight=".58001pt" strokecolor="#000000">
                <v:path arrowok="t"/>
              </v:shape>
            </v:group>
            <v:group style="position:absolute;left:3916;top:-98;width:73;height:42" coordorigin="3916,-98" coordsize="73,42">
              <v:shape style="position:absolute;left:3916;top:-98;width:73;height:42" coordorigin="3916,-98" coordsize="73,42" path="m3920,-98l3916,-90,3976,-56,3980,-56,3989,-61,3980,-64,3920,-98xe" filled="t" fillcolor="#000000" stroked="f">
                <v:path arrowok="t"/>
                <v:fill type="solid"/>
              </v:shape>
            </v:group>
            <v:group style="position:absolute;left:3916;top:-64;width:65;height:43" coordorigin="3916,-64" coordsize="65,43">
              <v:shape style="position:absolute;left:3916;top:-64;width:65;height:43" coordorigin="3916,-64" coordsize="65,43" path="m3976,-64l3916,-30,3920,-21,3980,-56,3976,-64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1"/>
          <w:w w:val="100"/>
          <w:sz w:val="15"/>
          <w:szCs w:val="15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100"/>
          <w:sz w:val="15"/>
          <w:szCs w:val="15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5"/>
          <w:szCs w:val="15"/>
        </w:rPr>
        <w:t>i</w:t>
      </w:r>
      <w:r>
        <w:rPr>
          <w:rFonts w:ascii="Arial" w:hAnsi="Arial" w:cs="Arial" w:eastAsia="Arial"/>
          <w:b w:val="0"/>
          <w:bCs w:val="0"/>
          <w:spacing w:val="1"/>
          <w:w w:val="100"/>
          <w:sz w:val="15"/>
          <w:szCs w:val="15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sz w:val="15"/>
          <w:szCs w:val="15"/>
        </w:rPr>
        <w:t>e</w:t>
      </w:r>
    </w:p>
    <w:p>
      <w:pPr>
        <w:spacing w:line="103" w:lineRule="exact"/>
        <w:ind w:left="617" w:right="0" w:firstLine="0"/>
        <w:jc w:val="center"/>
        <w:rPr>
          <w:rFonts w:ascii="Arial" w:hAnsi="Arial" w:cs="Arial" w:eastAsia="Arial"/>
          <w:sz w:val="15"/>
          <w:szCs w:val="15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/>
          <w:bCs/>
          <w:spacing w:val="0"/>
          <w:w w:val="100"/>
          <w:sz w:val="15"/>
          <w:szCs w:val="15"/>
        </w:rPr>
        <w:t>(</w:t>
      </w:r>
      <w:r>
        <w:rPr>
          <w:rFonts w:ascii="Arial" w:hAnsi="Arial" w:cs="Arial" w:eastAsia="Arial"/>
          <w:b/>
          <w:bCs/>
          <w:spacing w:val="1"/>
          <w:w w:val="100"/>
          <w:sz w:val="15"/>
          <w:szCs w:val="15"/>
        </w:rPr>
        <w:t>B</w:t>
      </w:r>
      <w:r>
        <w:rPr>
          <w:rFonts w:ascii="Arial" w:hAnsi="Arial" w:cs="Arial" w:eastAsia="Arial"/>
          <w:b/>
          <w:bCs/>
          <w:spacing w:val="0"/>
          <w:w w:val="100"/>
          <w:sz w:val="15"/>
          <w:szCs w:val="15"/>
        </w:rPr>
        <w:t>)</w:t>
      </w:r>
      <w:r>
        <w:rPr>
          <w:rFonts w:ascii="Arial" w:hAnsi="Arial" w:cs="Arial" w:eastAsia="Arial"/>
          <w:b w:val="0"/>
          <w:bCs w:val="0"/>
          <w:spacing w:val="0"/>
          <w:w w:val="100"/>
          <w:sz w:val="15"/>
          <w:szCs w:val="15"/>
        </w:rPr>
      </w: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left="527" w:right="0"/>
        <w:jc w:val="center"/>
        <w:rPr>
          <w:b w:val="0"/>
          <w:bCs w:val="0"/>
        </w:rPr>
      </w:pPr>
      <w:r>
        <w:rPr/>
        <w:pict>
          <v:group style="position:absolute;margin-left:80.709991pt;margin-top:-22.852148pt;width:216.579995pt;height:248.62001pt;mso-position-horizontal-relative:page;mso-position-vertical-relative:paragraph;z-index:-10331" coordorigin="1614,-457" coordsize="4332,4972">
            <v:group style="position:absolute;left:1625;top:-446;width:4315;height:2" coordorigin="1625,-446" coordsize="4315,2">
              <v:shape style="position:absolute;left:1625;top:-446;width:4315;height:2" coordorigin="1625,-446" coordsize="4315,0" path="m1625,-446l5940,-446e" filled="f" stroked="t" strokeweight=".579980pt" strokecolor="#000000">
                <v:path arrowok="t"/>
              </v:shape>
            </v:group>
            <v:group style="position:absolute;left:5935;top:-446;width:2;height:4956" coordorigin="5935,-446" coordsize="2,4956">
              <v:shape style="position:absolute;left:5935;top:-446;width:2;height:4956" coordorigin="5935,-446" coordsize="0,4956" path="m5935,-446l5935,4510e" filled="f" stroked="t" strokeweight=".58001pt" strokecolor="#000000">
                <v:path arrowok="t"/>
              </v:shape>
            </v:group>
            <v:group style="position:absolute;left:1620;top:4505;width:4315;height:2" coordorigin="1620,4505" coordsize="4315,2">
              <v:shape style="position:absolute;left:1620;top:4505;width:4315;height:2" coordorigin="1620,4505" coordsize="4315,0" path="m1620,4505l5935,4505e" filled="f" stroked="t" strokeweight=".58001pt" strokecolor="#000000">
                <v:path arrowok="t"/>
              </v:shape>
            </v:group>
            <v:group style="position:absolute;left:1625;top:-451;width:2;height:4956" coordorigin="1625,-451" coordsize="2,4956">
              <v:shape style="position:absolute;left:1625;top:-451;width:2;height:4956" coordorigin="1625,-451" coordsize="0,4956" path="m1625,-451l1625,4505e" filled="f" stroked="t" strokeweight=".58001pt" strokecolor="#000000">
                <v:path arrowok="t"/>
              </v:shape>
            </v:group>
            <w10:wrap type="none"/>
          </v:group>
        </w:pict>
      </w:r>
      <w:bookmarkStart w:name="Common Sources of Noise Generation" w:id="170"/>
      <w:bookmarkEnd w:id="170"/>
      <w:r>
        <w:rPr/>
      </w:r>
      <w:r>
        <w:rPr>
          <w:spacing w:val="0"/>
          <w:w w:val="100"/>
        </w:rPr>
        <w:t>Common</w:t>
      </w:r>
      <w:r>
        <w:rPr>
          <w:spacing w:val="-11"/>
          <w:w w:val="100"/>
        </w:rPr>
        <w:t> </w:t>
      </w:r>
      <w:r>
        <w:rPr>
          <w:spacing w:val="0"/>
          <w:w w:val="100"/>
        </w:rPr>
        <w:t>Sources</w:t>
      </w:r>
      <w:r>
        <w:rPr>
          <w:spacing w:val="-9"/>
          <w:w w:val="100"/>
        </w:rPr>
        <w:t> </w:t>
      </w:r>
      <w:r>
        <w:rPr>
          <w:spacing w:val="0"/>
          <w:w w:val="100"/>
        </w:rPr>
        <w:t>of</w:t>
      </w:r>
      <w:r>
        <w:rPr>
          <w:spacing w:val="-10"/>
          <w:w w:val="100"/>
        </w:rPr>
        <w:t> </w:t>
      </w:r>
      <w:r>
        <w:rPr>
          <w:spacing w:val="0"/>
          <w:w w:val="100"/>
        </w:rPr>
        <w:t>Noi</w:t>
      </w:r>
      <w:r>
        <w:rPr>
          <w:spacing w:val="-1"/>
          <w:w w:val="100"/>
        </w:rPr>
        <w:t>s</w:t>
      </w:r>
      <w:r>
        <w:rPr>
          <w:spacing w:val="0"/>
          <w:w w:val="100"/>
        </w:rPr>
        <w:t>e</w:t>
      </w:r>
      <w:r>
        <w:rPr>
          <w:spacing w:val="-9"/>
          <w:w w:val="100"/>
        </w:rPr>
        <w:t> </w:t>
      </w:r>
      <w:r>
        <w:rPr>
          <w:spacing w:val="0"/>
          <w:w w:val="100"/>
        </w:rPr>
        <w:t>G</w:t>
      </w:r>
      <w:r>
        <w:rPr>
          <w:spacing w:val="-1"/>
          <w:w w:val="100"/>
        </w:rPr>
        <w:t>e</w:t>
      </w:r>
      <w:r>
        <w:rPr>
          <w:spacing w:val="0"/>
          <w:w w:val="100"/>
        </w:rPr>
        <w:t>neration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165" w:lineRule="exact"/>
        <w:ind w:left="957" w:right="0"/>
        <w:jc w:val="left"/>
      </w:pPr>
      <w:hyperlink w:history="true" w:anchor="_bookmark72">
        <w:r>
          <w:rPr>
            <w:b w:val="0"/>
            <w:bCs w:val="0"/>
            <w:spacing w:val="0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igur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4</w:t>
        </w:r>
        <w:r>
          <w:rPr>
            <w:b w:val="0"/>
            <w:bCs w:val="0"/>
            <w:spacing w:val="0"/>
            <w:w w:val="100"/>
          </w:rPr>
          <w:t>1</w:t>
        </w:r>
        <w:r>
          <w:rPr>
            <w:b w:val="0"/>
            <w:bCs w:val="0"/>
            <w:spacing w:val="-12"/>
            <w:w w:val="100"/>
          </w:rPr>
          <w:t> </w:t>
        </w:r>
      </w:hyperlink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ow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som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common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sources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noise</w:t>
      </w:r>
    </w:p>
    <w:p>
      <w:pPr>
        <w:spacing w:after="0" w:line="165" w:lineRule="exact"/>
        <w:jc w:val="left"/>
        <w:sectPr>
          <w:type w:val="continuous"/>
          <w:pgSz w:w="12240" w:h="15840"/>
          <w:pgMar w:top="1320" w:bottom="760" w:left="1480" w:right="1120"/>
          <w:cols w:num="3" w:equalWidth="0">
            <w:col w:w="1477" w:space="1164"/>
            <w:col w:w="1542" w:space="40"/>
            <w:col w:w="5417"/>
          </w:cols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599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5"/>
          <w:szCs w:val="15"/>
        </w:rPr>
        <w:t>No</w:t>
      </w:r>
      <w:r>
        <w:rPr>
          <w:rFonts w:ascii="Arial" w:hAnsi="Arial" w:cs="Arial" w:eastAsia="Arial"/>
          <w:b w:val="0"/>
          <w:bCs w:val="0"/>
          <w:spacing w:val="1"/>
          <w:w w:val="100"/>
          <w:sz w:val="15"/>
          <w:szCs w:val="15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sz w:val="15"/>
          <w:szCs w:val="15"/>
        </w:rPr>
        <w:t>se</w:t>
      </w:r>
    </w:p>
    <w:p>
      <w:pPr>
        <w:tabs>
          <w:tab w:pos="2853" w:val="left" w:leader="none"/>
        </w:tabs>
        <w:spacing w:line="154" w:lineRule="exact"/>
        <w:ind w:left="0" w:right="0" w:firstLine="0"/>
        <w:jc w:val="right"/>
        <w:rPr>
          <w:rFonts w:ascii="Arial" w:hAnsi="Arial" w:cs="Arial" w:eastAsia="Arial"/>
          <w:sz w:val="15"/>
          <w:szCs w:val="15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-3"/>
          <w:w w:val="100"/>
          <w:sz w:val="15"/>
          <w:szCs w:val="15"/>
        </w:rPr>
        <w:t>R</w:t>
      </w:r>
      <w:r>
        <w:rPr>
          <w:rFonts w:ascii="Arial" w:hAnsi="Arial" w:cs="Arial" w:eastAsia="Arial"/>
          <w:b w:val="0"/>
          <w:bCs w:val="0"/>
          <w:spacing w:val="1"/>
          <w:w w:val="100"/>
          <w:sz w:val="15"/>
          <w:szCs w:val="15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5"/>
          <w:szCs w:val="15"/>
        </w:rPr>
        <w:t>N</w:t>
      </w:r>
      <w:r>
        <w:rPr>
          <w:rFonts w:ascii="Arial" w:hAnsi="Arial" w:cs="Arial" w:eastAsia="Arial"/>
          <w:b w:val="0"/>
          <w:bCs w:val="0"/>
          <w:spacing w:val="-12"/>
          <w:w w:val="100"/>
          <w:sz w:val="15"/>
          <w:szCs w:val="15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5"/>
          <w:szCs w:val="15"/>
          <w:u w:val="single" w:color="00000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5"/>
          <w:szCs w:val="15"/>
          <w:u w:val="single" w:color="000000"/>
        </w:rPr>
        <w:tab/>
      </w:r>
      <w:r>
        <w:rPr>
          <w:rFonts w:ascii="Arial" w:hAnsi="Arial" w:cs="Arial" w:eastAsia="Arial"/>
          <w:b w:val="0"/>
          <w:bCs w:val="0"/>
          <w:spacing w:val="0"/>
          <w:w w:val="100"/>
          <w:sz w:val="15"/>
          <w:szCs w:val="15"/>
          <w:u w:val="none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-24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group style="position:absolute;margin-left:143.649994pt;margin-top:-14.675213pt;width:130.12001pt;height:26.14001pt;mso-position-horizontal-relative:page;mso-position-vertical-relative:paragraph;z-index:-10335" coordorigin="2873,-294" coordsize="2602,523">
            <v:group style="position:absolute;left:2950;top:-288;width:2520;height:2" coordorigin="2950,-288" coordsize="2520,2">
              <v:shape style="position:absolute;left:2950;top:-288;width:2520;height:2" coordorigin="2950,-288" coordsize="2520,0" path="m2950,-288l5470,-288e" filled="f" stroked="t" strokeweight=".58001pt" strokecolor="#000000">
                <v:path arrowok="t"/>
              </v:shape>
            </v:group>
            <v:group style="position:absolute;left:2954;top:-283;width:2;height:455" coordorigin="2954,-283" coordsize="2,455">
              <v:shape style="position:absolute;left:2954;top:-283;width:2;height:455" coordorigin="2954,-283" coordsize="0,455" path="m2954,-283l2954,172e" filled="f" stroked="t" strokeweight=".580pt" strokecolor="#000000">
                <v:path arrowok="t"/>
              </v:shape>
            </v:group>
            <v:group style="position:absolute;left:2879;top:163;width:149;height:2" coordorigin="2879,163" coordsize="149,2">
              <v:shape style="position:absolute;left:2879;top:163;width:149;height:2" coordorigin="2879,163" coordsize="149,0" path="m2879,163l3028,163e" filled="f" stroked="t" strokeweight=".58001pt" strokecolor="#000000">
                <v:path arrowok="t"/>
              </v:shape>
            </v:group>
            <v:group style="position:absolute;left:2908;top:181;width:103;height:2" coordorigin="2908,181" coordsize="103,2">
              <v:shape style="position:absolute;left:2908;top:181;width:103;height:2" coordorigin="2908,181" coordsize="103,0" path="m2908,181l3011,181e" filled="f" stroked="t" strokeweight=".580pt" strokecolor="#000000">
                <v:path arrowok="t"/>
              </v:shape>
            </v:group>
            <v:group style="position:absolute;left:2917;top:205;width:83;height:2" coordorigin="2917,205" coordsize="83,2">
              <v:shape style="position:absolute;left:2917;top:205;width:83;height:2" coordorigin="2917,205" coordsize="83,0" path="m2917,205l3000,205e" filled="f" stroked="t" strokeweight=".580pt" strokecolor="#000000">
                <v:path arrowok="t"/>
              </v:shape>
            </v:group>
            <v:group style="position:absolute;left:2935;top:223;width:53;height:2" coordorigin="2935,223" coordsize="53,2">
              <v:shape style="position:absolute;left:2935;top:223;width:53;height:2" coordorigin="2935,223" coordsize="53,0" path="m2935,223l2988,223e" filled="f" stroked="t" strokeweight=".580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1"/>
          <w:w w:val="100"/>
          <w:sz w:val="15"/>
          <w:szCs w:val="15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5"/>
          <w:szCs w:val="15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sz w:val="15"/>
          <w:szCs w:val="15"/>
        </w:rPr>
        <w:t>r</w:t>
      </w:r>
      <w:r>
        <w:rPr>
          <w:rFonts w:ascii="Arial" w:hAnsi="Arial" w:cs="Arial" w:eastAsia="Arial"/>
          <w:b w:val="0"/>
          <w:bCs w:val="0"/>
          <w:spacing w:val="1"/>
          <w:w w:val="100"/>
          <w:sz w:val="15"/>
          <w:szCs w:val="15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5"/>
          <w:szCs w:val="15"/>
        </w:rPr>
        <w:t>h</w:t>
      </w:r>
    </w:p>
    <w:p>
      <w:pPr>
        <w:spacing w:line="220" w:lineRule="exact" w:before="7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0"/>
          <w:numId w:val="14"/>
        </w:numPr>
        <w:tabs>
          <w:tab w:pos="909" w:val="left" w:leader="none"/>
        </w:tabs>
        <w:ind w:left="909" w:right="0" w:hanging="254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b/>
          <w:bCs/>
          <w:spacing w:val="1"/>
          <w:w w:val="100"/>
          <w:sz w:val="15"/>
          <w:szCs w:val="15"/>
        </w:rPr>
        <w:t>D</w:t>
      </w:r>
      <w:r>
        <w:rPr>
          <w:rFonts w:ascii="Arial" w:hAnsi="Arial" w:cs="Arial" w:eastAsia="Arial"/>
          <w:b/>
          <w:bCs/>
          <w:spacing w:val="0"/>
          <w:w w:val="100"/>
          <w:sz w:val="15"/>
          <w:szCs w:val="15"/>
        </w:rPr>
        <w:t>iff</w:t>
      </w:r>
      <w:r>
        <w:rPr>
          <w:rFonts w:ascii="Arial" w:hAnsi="Arial" w:cs="Arial" w:eastAsia="Arial"/>
          <w:b/>
          <w:bCs/>
          <w:spacing w:val="1"/>
          <w:w w:val="100"/>
          <w:sz w:val="15"/>
          <w:szCs w:val="15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5"/>
          <w:szCs w:val="15"/>
        </w:rPr>
        <w:t>re</w:t>
      </w:r>
      <w:r>
        <w:rPr>
          <w:rFonts w:ascii="Arial" w:hAnsi="Arial" w:cs="Arial" w:eastAsia="Arial"/>
          <w:b/>
          <w:bCs/>
          <w:spacing w:val="1"/>
          <w:w w:val="100"/>
          <w:sz w:val="15"/>
          <w:szCs w:val="15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5"/>
          <w:szCs w:val="15"/>
        </w:rPr>
        <w:t>ti</w:t>
      </w:r>
      <w:r>
        <w:rPr>
          <w:rFonts w:ascii="Arial" w:hAnsi="Arial" w:cs="Arial" w:eastAsia="Arial"/>
          <w:b/>
          <w:bCs/>
          <w:spacing w:val="1"/>
          <w:w w:val="100"/>
          <w:sz w:val="15"/>
          <w:szCs w:val="15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5"/>
          <w:szCs w:val="15"/>
        </w:rPr>
        <w:t>l</w:t>
      </w:r>
      <w:r>
        <w:rPr>
          <w:rFonts w:ascii="Arial" w:hAnsi="Arial" w:cs="Arial" w:eastAsia="Arial"/>
          <w:b/>
          <w:bCs/>
          <w:spacing w:val="0"/>
          <w:w w:val="100"/>
          <w:sz w:val="15"/>
          <w:szCs w:val="15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5"/>
          <w:szCs w:val="15"/>
        </w:rPr>
        <w:t>m</w:t>
      </w:r>
      <w:r>
        <w:rPr>
          <w:rFonts w:ascii="Arial" w:hAnsi="Arial" w:cs="Arial" w:eastAsia="Arial"/>
          <w:b/>
          <w:bCs/>
          <w:spacing w:val="0"/>
          <w:w w:val="100"/>
          <w:sz w:val="15"/>
          <w:szCs w:val="15"/>
        </w:rPr>
        <w:t>ode</w:t>
      </w:r>
      <w:r>
        <w:rPr>
          <w:rFonts w:ascii="Arial" w:hAnsi="Arial" w:cs="Arial" w:eastAsia="Arial"/>
          <w:b/>
          <w:bCs/>
          <w:spacing w:val="1"/>
          <w:w w:val="100"/>
          <w:sz w:val="15"/>
          <w:szCs w:val="15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5"/>
          <w:szCs w:val="15"/>
        </w:rPr>
        <w:t>n</w:t>
      </w:r>
      <w:r>
        <w:rPr>
          <w:rFonts w:ascii="Arial" w:hAnsi="Arial" w:cs="Arial" w:eastAsia="Arial"/>
          <w:b/>
          <w:bCs/>
          <w:spacing w:val="1"/>
          <w:w w:val="100"/>
          <w:sz w:val="15"/>
          <w:szCs w:val="15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5"/>
          <w:szCs w:val="15"/>
        </w:rPr>
        <w:t>ise</w:t>
      </w:r>
      <w:r>
        <w:rPr>
          <w:rFonts w:ascii="Arial" w:hAnsi="Arial" w:cs="Arial" w:eastAsia="Arial"/>
          <w:b w:val="0"/>
          <w:bCs w:val="0"/>
          <w:spacing w:val="0"/>
          <w:w w:val="100"/>
          <w:sz w:val="15"/>
          <w:szCs w:val="15"/>
        </w:rPr>
      </w:r>
    </w:p>
    <w:p>
      <w:pPr>
        <w:spacing w:line="280" w:lineRule="exact" w:before="4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131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group style="position:absolute;margin-left:125.32pt;margin-top:5.984912pt;width:145.80999pt;height:35.65pt;mso-position-horizontal-relative:page;mso-position-vertical-relative:paragraph;z-index:-10333" coordorigin="2506,120" coordsize="2916,713">
            <v:group style="position:absolute;left:2902;top:125;width:2515;height:2" coordorigin="2902,125" coordsize="2515,2">
              <v:shape style="position:absolute;left:2902;top:125;width:2515;height:2" coordorigin="2902,125" coordsize="2515,0" path="m2902,125l5417,125e" filled="f" stroked="t" strokeweight=".580pt" strokecolor="#000000">
                <v:path arrowok="t"/>
              </v:shape>
            </v:group>
            <v:group style="position:absolute;left:5045;top:235;width:5;height:10" coordorigin="5045,235" coordsize="5,10">
              <v:shape style="position:absolute;left:5045;top:235;width:5;height:10" coordorigin="5045,235" coordsize="5,10" path="m5045,239l5050,239e" filled="f" stroked="t" strokeweight=".580pt" strokecolor="#000000">
                <v:path arrowok="t"/>
              </v:shape>
            </v:group>
            <v:group style="position:absolute;left:2516;top:231;width:2528;height:446" coordorigin="2516,231" coordsize="2528,446">
              <v:shape style="position:absolute;left:2516;top:231;width:2528;height:446" coordorigin="2516,231" coordsize="2528,446" path="m3720,231l3526,232,3250,242,3163,248,3080,255,3002,263,2928,274,2927,274,2858,287,2794,302,2736,319,2683,338,2683,339,2660,349,2659,349,2616,371,2567,411,2532,458,2531,459,2525,476,2519,496,2519,499,2516,515,2516,536,2519,553,2524,569,2525,571,2533,586,2543,601,2543,602,2556,616,2557,616,2572,629,2588,643,2588,644,2608,656,2629,667,2630,667,2653,677,2657,669,2634,658,2612,647,2593,635,2594,635,2578,622,2565,610,2563,610,2550,596,2551,596,2542,581,2534,567,2533,567,2529,551,2528,551,2526,536,2526,515,2528,499,2534,478,2535,478,2540,463,2550,447,2551,447,2561,433,2560,433,2573,418,2587,405,2604,392,2622,379,2623,379,2664,357,2687,347,2740,328,2738,328,2861,297,2929,284,3004,273,3082,265,3164,257,3251,251,3250,251,3526,242,4453,241,3720,231xe" filled="t" fillcolor="#000000" stroked="f">
                <v:path arrowok="t"/>
                <v:fill type="solid"/>
              </v:shape>
              <v:shape style="position:absolute;left:2516;top:231;width:2528;height:446" coordorigin="2516,231" coordsize="2528,446" path="m2563,609l2563,610,2565,610,2563,609xe" filled="t" fillcolor="#000000" stroked="f">
                <v:path arrowok="t"/>
                <v:fill type="solid"/>
              </v:shape>
              <v:shape style="position:absolute;left:2516;top:231;width:2528;height:446" coordorigin="2516,231" coordsize="2528,446" path="m2533,566l2533,567,2534,567,2533,566xe" filled="t" fillcolor="#000000" stroked="f">
                <v:path arrowok="t"/>
                <v:fill type="solid"/>
              </v:shape>
              <v:shape style="position:absolute;left:2516;top:231;width:2528;height:446" coordorigin="2516,231" coordsize="2528,446" path="m2528,550l2528,551,2529,551,2528,550xe" filled="t" fillcolor="#000000" stroked="f">
                <v:path arrowok="t"/>
                <v:fill type="solid"/>
              </v:shape>
              <v:shape style="position:absolute;left:2516;top:231;width:2528;height:446" coordorigin="2516,231" coordsize="2528,446" path="m2526,515l2526,517,2526,515xe" filled="t" fillcolor="#000000" stroked="f">
                <v:path arrowok="t"/>
                <v:fill type="solid"/>
              </v:shape>
              <v:shape style="position:absolute;left:2516;top:231;width:2528;height:446" coordorigin="2516,231" coordsize="2528,446" path="m2535,478l2534,478,2534,479,2535,478xe" filled="t" fillcolor="#000000" stroked="f">
                <v:path arrowok="t"/>
                <v:fill type="solid"/>
              </v:shape>
              <v:shape style="position:absolute;left:2516;top:231;width:2528;height:446" coordorigin="2516,231" coordsize="2528,446" path="m2551,447l2550,447,2550,448,2551,447xe" filled="t" fillcolor="#000000" stroked="f">
                <v:path arrowok="t"/>
                <v:fill type="solid"/>
              </v:shape>
              <v:shape style="position:absolute;left:2516;top:231;width:2528;height:446" coordorigin="2516,231" coordsize="2528,446" path="m2623,379l2622,379,2621,380,2623,379xe" filled="t" fillcolor="#000000" stroked="f">
                <v:path arrowok="t"/>
                <v:fill type="solid"/>
              </v:shape>
              <v:shape style="position:absolute;left:2516;top:231;width:2528;height:446" coordorigin="2516,231" coordsize="2528,446" path="m4453,241l3720,241,3920,242,4518,251,4705,251,4883,250,4966,248,5045,244,5045,242,4518,242,4453,241xe" filled="t" fillcolor="#000000" stroked="f">
                <v:path arrowok="t"/>
                <v:fill type="solid"/>
              </v:shape>
              <v:shape style="position:absolute;left:2516;top:231;width:2528;height:446" coordorigin="2516,231" coordsize="2528,446" path="m5045,235l4966,238,4883,241,4705,242,5045,242,5045,235xe" filled="t" fillcolor="#000000" stroked="f">
                <v:path arrowok="t"/>
                <v:fill type="solid"/>
              </v:shape>
            </v:group>
            <v:group style="position:absolute;left:2653;top:669;width:745;height:114" coordorigin="2653,669" coordsize="745,114">
              <v:shape style="position:absolute;left:2653;top:669;width:745;height:114" coordorigin="2653,669" coordsize="745,114" path="m2657,669l2653,677,2678,688,2735,706,2798,723,2800,723,2869,736,2946,748,3028,759,3114,767,3205,775,3300,779,3398,783,3398,773,3300,770,3205,765,3206,765,3115,758,3029,749,2947,739,2870,727,2801,713,2737,697,2685,680,2682,680,2657,669xe" filled="t" fillcolor="#000000" stroked="f">
                <v:path arrowok="t"/>
                <v:fill type="solid"/>
              </v:shape>
              <v:shape style="position:absolute;left:2653;top:669;width:745;height:114" coordorigin="2653,669" coordsize="745,114" path="m2681,679l2682,680,2685,680,2681,679xe" filled="t" fillcolor="#000000" stroked="f">
                <v:path arrowok="t"/>
                <v:fill type="solid"/>
              </v:shape>
            </v:group>
            <v:group style="position:absolute;left:3398;top:782;width:1631;height:2" coordorigin="3398,782" coordsize="1631,2">
              <v:shape style="position:absolute;left:3398;top:782;width:1631;height:2" coordorigin="3398,782" coordsize="1631,0" path="m3398,782l5029,782e" filled="f" stroked="t" strokeweight=".7pt" strokecolor="#000000">
                <v:path arrowok="t"/>
              </v:shape>
            </v:group>
            <v:group style="position:absolute;left:4334;top:745;width:73;height:43" coordorigin="4334,745" coordsize="73,43">
              <v:shape style="position:absolute;left:4334;top:745;width:73;height:43" coordorigin="4334,745" coordsize="73,43" path="m4339,745l4334,753,4394,788,4399,788,4408,783,4399,779,4339,745xe" filled="t" fillcolor="#000000" stroked="f">
                <v:path arrowok="t"/>
                <v:fill type="solid"/>
              </v:shape>
            </v:group>
            <v:group style="position:absolute;left:4334;top:779;width:65;height:43" coordorigin="4334,779" coordsize="65,43">
              <v:shape style="position:absolute;left:4334;top:779;width:65;height:43" coordorigin="4334,779" coordsize="65,43" path="m4394,779l4334,814,4339,823,4399,788,4394,779xe" filled="t" fillcolor="#000000" stroked="f">
                <v:path arrowok="t"/>
                <v:fill type="solid"/>
              </v:shape>
            </v:group>
            <v:group style="position:absolute;left:2828;top:519;width:2225;height:2" coordorigin="2828,519" coordsize="2225,2">
              <v:shape style="position:absolute;left:2828;top:519;width:2225;height:2" coordorigin="2828,519" coordsize="2225,0" path="m2828,519l5053,519e" filled="f" stroked="t" strokeweight=".58001pt" strokecolor="#000000">
                <v:path arrowok="t"/>
              </v:shape>
            </v:group>
            <v:group style="position:absolute;left:3737;top:226;width:85;height:2" coordorigin="3737,226" coordsize="85,2">
              <v:shape style="position:absolute;left:3737;top:226;width:85;height:2" coordorigin="3737,226" coordsize="85,0" path="m3737,226l3822,226e" filled="f" stroked="t" strokeweight=".580pt" strokecolor="#000000">
                <v:path arrowok="t"/>
              </v:shape>
            </v:group>
            <v:group style="position:absolute;left:3728;top:221;width:71;height:43" coordorigin="3728,221" coordsize="71,43">
              <v:shape style="position:absolute;left:3728;top:221;width:71;height:43" coordorigin="3728,221" coordsize="71,43" path="m3739,221l3734,221,3728,225,3734,230,3794,265,3799,256,3739,221xe" filled="t" fillcolor="#000000" stroked="f">
                <v:path arrowok="t"/>
                <v:fill type="solid"/>
              </v:shape>
            </v:group>
            <v:group style="position:absolute;left:3734;top:188;width:65;height:42" coordorigin="3734,188" coordsize="65,42">
              <v:shape style="position:absolute;left:3734;top:188;width:65;height:42" coordorigin="3734,188" coordsize="65,42" path="m3794,188l3734,221,3739,230,3799,196,3794,188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-2"/>
          <w:w w:val="100"/>
          <w:position w:val="4"/>
          <w:sz w:val="15"/>
          <w:szCs w:val="15"/>
        </w:rPr>
        <w:t>V</w:t>
      </w:r>
      <w:r>
        <w:rPr>
          <w:rFonts w:ascii="Arial" w:hAnsi="Arial" w:cs="Arial" w:eastAsia="Arial"/>
          <w:b w:val="0"/>
          <w:bCs w:val="0"/>
          <w:spacing w:val="-1"/>
          <w:w w:val="100"/>
          <w:position w:val="0"/>
          <w:sz w:val="12"/>
          <w:szCs w:val="12"/>
        </w:rPr>
        <w:t>I</w:t>
      </w:r>
      <w:r>
        <w:rPr>
          <w:rFonts w:ascii="Arial" w:hAnsi="Arial" w:cs="Arial" w:eastAsia="Arial"/>
          <w:b w:val="0"/>
          <w:bCs w:val="0"/>
          <w:spacing w:val="-19"/>
          <w:w w:val="100"/>
          <w:position w:val="0"/>
          <w:sz w:val="12"/>
          <w:szCs w:val="12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5"/>
          <w:szCs w:val="15"/>
        </w:rPr>
        <w:t>+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5"/>
          <w:szCs w:val="15"/>
        </w:rPr>
      </w:r>
    </w:p>
    <w:p>
      <w:pPr>
        <w:spacing w:line="160" w:lineRule="exact" w:before="6"/>
        <w:rPr>
          <w:sz w:val="16"/>
          <w:szCs w:val="16"/>
        </w:rPr>
      </w:pPr>
      <w:r>
        <w:rPr>
          <w:sz w:val="16"/>
          <w:szCs w:val="16"/>
        </w:rPr>
      </w:r>
    </w:p>
    <w:p>
      <w:pPr>
        <w:ind w:left="0" w:right="23" w:firstLine="0"/>
        <w:jc w:val="righ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b w:val="0"/>
          <w:bCs w:val="0"/>
          <w:spacing w:val="-3"/>
          <w:w w:val="100"/>
          <w:sz w:val="15"/>
          <w:szCs w:val="15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5"/>
          <w:szCs w:val="15"/>
        </w:rPr>
        <w:t>TN</w:t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5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-26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group style="position:absolute;margin-left:140.830002pt;margin-top:-6.994992pt;width:129.04pt;height:26.38002pt;mso-position-horizontal-relative:page;mso-position-vertical-relative:paragraph;z-index:-10332" coordorigin="2817,-140" coordsize="2581,528">
            <v:group style="position:absolute;left:2878;top:-129;width:2514;height:2" coordorigin="2878,-129" coordsize="2514,2">
              <v:shape style="position:absolute;left:2878;top:-129;width:2514;height:2" coordorigin="2878,-129" coordsize="2514,0" path="m2878,-129l5392,-129e" filled="f" stroked="t" strokeweight=".58001pt" strokecolor="#000000">
                <v:path arrowok="t"/>
              </v:shape>
            </v:group>
            <v:group style="position:absolute;left:2896;top:-134;width:2;height:464" coordorigin="2896,-134" coordsize="2,464">
              <v:shape style="position:absolute;left:2896;top:-134;width:2;height:464" coordorigin="2896,-134" coordsize="0,464" path="m2896,-134l2896,330e" filled="f" stroked="t" strokeweight=".580pt" strokecolor="#000000">
                <v:path arrowok="t"/>
              </v:shape>
            </v:group>
            <v:group style="position:absolute;left:2822;top:322;width:149;height:2" coordorigin="2822,322" coordsize="149,2">
              <v:shape style="position:absolute;left:2822;top:322;width:149;height:2" coordorigin="2822,322" coordsize="149,0" path="m2822,322l2971,322e" filled="f" stroked="t" strokeweight=".58001pt" strokecolor="#000000">
                <v:path arrowok="t"/>
              </v:shape>
            </v:group>
            <v:group style="position:absolute;left:2839;top:339;width:103;height:2" coordorigin="2839,339" coordsize="103,2">
              <v:shape style="position:absolute;left:2839;top:339;width:103;height:2" coordorigin="2839,339" coordsize="103,0" path="m2839,339l2942,339e" filled="f" stroked="t" strokeweight=".58001pt" strokecolor="#000000">
                <v:path arrowok="t"/>
              </v:shape>
            </v:group>
            <v:group style="position:absolute;left:2850;top:364;width:83;height:2" coordorigin="2850,364" coordsize="83,2">
              <v:shape style="position:absolute;left:2850;top:364;width:83;height:2" coordorigin="2850,364" coordsize="83,0" path="m2850,364l2933,364e" filled="f" stroked="t" strokeweight=".58001pt" strokecolor="#000000">
                <v:path arrowok="t"/>
              </v:shape>
            </v:group>
            <v:group style="position:absolute;left:2862;top:382;width:53;height:2" coordorigin="2862,382" coordsize="53,2">
              <v:shape style="position:absolute;left:2862;top:382;width:53;height:2" coordorigin="2862,382" coordsize="53,0" path="m2862,382l2915,382e" filled="f" stroked="t" strokeweight=".5800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1"/>
          <w:w w:val="100"/>
          <w:sz w:val="15"/>
          <w:szCs w:val="15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5"/>
          <w:szCs w:val="15"/>
        </w:rPr>
        <w:t>a</w:t>
      </w:r>
      <w:r>
        <w:rPr>
          <w:rFonts w:ascii="Arial" w:hAnsi="Arial" w:cs="Arial" w:eastAsia="Arial"/>
          <w:b w:val="0"/>
          <w:bCs w:val="0"/>
          <w:spacing w:val="1"/>
          <w:w w:val="100"/>
          <w:sz w:val="15"/>
          <w:szCs w:val="15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5"/>
          <w:szCs w:val="15"/>
        </w:rPr>
        <w:t>th</w:t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0"/>
          <w:numId w:val="14"/>
        </w:numPr>
        <w:tabs>
          <w:tab w:pos="928" w:val="left" w:leader="none"/>
        </w:tabs>
        <w:ind w:left="928" w:right="0" w:hanging="254"/>
        <w:jc w:val="center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b/>
          <w:bCs/>
          <w:spacing w:val="0"/>
          <w:w w:val="100"/>
          <w:sz w:val="15"/>
          <w:szCs w:val="15"/>
        </w:rPr>
        <w:t>Co</w:t>
      </w:r>
      <w:r>
        <w:rPr>
          <w:rFonts w:ascii="Arial" w:hAnsi="Arial" w:cs="Arial" w:eastAsia="Arial"/>
          <w:b/>
          <w:bCs/>
          <w:spacing w:val="1"/>
          <w:w w:val="100"/>
          <w:sz w:val="15"/>
          <w:szCs w:val="15"/>
        </w:rPr>
        <w:t>m</w:t>
      </w:r>
      <w:r>
        <w:rPr>
          <w:rFonts w:ascii="Arial" w:hAnsi="Arial" w:cs="Arial" w:eastAsia="Arial"/>
          <w:b/>
          <w:bCs/>
          <w:spacing w:val="1"/>
          <w:w w:val="100"/>
          <w:sz w:val="15"/>
          <w:szCs w:val="15"/>
        </w:rPr>
        <w:t>m</w:t>
      </w:r>
      <w:r>
        <w:rPr>
          <w:rFonts w:ascii="Arial" w:hAnsi="Arial" w:cs="Arial" w:eastAsia="Arial"/>
          <w:b/>
          <w:bCs/>
          <w:spacing w:val="0"/>
          <w:w w:val="100"/>
          <w:sz w:val="15"/>
          <w:szCs w:val="15"/>
        </w:rPr>
        <w:t>on</w:t>
      </w:r>
      <w:r>
        <w:rPr>
          <w:rFonts w:ascii="Arial" w:hAnsi="Arial" w:cs="Arial" w:eastAsia="Arial"/>
          <w:b/>
          <w:bCs/>
          <w:spacing w:val="1"/>
          <w:w w:val="100"/>
          <w:sz w:val="15"/>
          <w:szCs w:val="15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5"/>
          <w:szCs w:val="15"/>
        </w:rPr>
        <w:t>m</w:t>
      </w:r>
      <w:r>
        <w:rPr>
          <w:rFonts w:ascii="Arial" w:hAnsi="Arial" w:cs="Arial" w:eastAsia="Arial"/>
          <w:b/>
          <w:bCs/>
          <w:spacing w:val="1"/>
          <w:w w:val="100"/>
          <w:sz w:val="15"/>
          <w:szCs w:val="15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5"/>
          <w:szCs w:val="15"/>
        </w:rPr>
        <w:t>de</w:t>
      </w:r>
      <w:r>
        <w:rPr>
          <w:rFonts w:ascii="Arial" w:hAnsi="Arial" w:cs="Arial" w:eastAsia="Arial"/>
          <w:b/>
          <w:bCs/>
          <w:spacing w:val="1"/>
          <w:w w:val="100"/>
          <w:sz w:val="15"/>
          <w:szCs w:val="15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5"/>
          <w:szCs w:val="15"/>
        </w:rPr>
        <w:t>no</w:t>
      </w:r>
      <w:r>
        <w:rPr>
          <w:rFonts w:ascii="Arial" w:hAnsi="Arial" w:cs="Arial" w:eastAsia="Arial"/>
          <w:b/>
          <w:bCs/>
          <w:spacing w:val="1"/>
          <w:w w:val="100"/>
          <w:sz w:val="15"/>
          <w:szCs w:val="15"/>
        </w:rPr>
        <w:t>i</w:t>
      </w:r>
      <w:r>
        <w:rPr>
          <w:rFonts w:ascii="Arial" w:hAnsi="Arial" w:cs="Arial" w:eastAsia="Arial"/>
          <w:b/>
          <w:bCs/>
          <w:spacing w:val="0"/>
          <w:w w:val="100"/>
          <w:sz w:val="15"/>
          <w:szCs w:val="15"/>
        </w:rPr>
        <w:t>se</w:t>
      </w:r>
      <w:r>
        <w:rPr>
          <w:rFonts w:ascii="Arial" w:hAnsi="Arial" w:cs="Arial" w:eastAsia="Arial"/>
          <w:b w:val="0"/>
          <w:bCs w:val="0"/>
          <w:spacing w:val="0"/>
          <w:w w:val="100"/>
          <w:sz w:val="15"/>
          <w:szCs w:val="15"/>
        </w:rPr>
      </w:r>
    </w:p>
    <w:p>
      <w:pPr>
        <w:pStyle w:val="BodyText"/>
        <w:spacing w:line="255" w:lineRule="auto" w:before="54"/>
        <w:ind w:left="599" w:right="141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neratio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cond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lectrica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nly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caus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aras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lectr</w:t>
      </w:r>
      <w:r>
        <w:rPr>
          <w:b w:val="0"/>
          <w:bCs w:val="0"/>
          <w:spacing w:val="0"/>
          <w:w w:val="100"/>
        </w:rPr>
        <w:t>os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el</w:t>
      </w:r>
      <w:r>
        <w:rPr>
          <w:b w:val="0"/>
          <w:bCs w:val="0"/>
          <w:spacing w:val="0"/>
          <w:w w:val="100"/>
        </w:rPr>
        <w:t>ec</w:t>
      </w:r>
      <w:r>
        <w:rPr>
          <w:b w:val="0"/>
          <w:bCs w:val="0"/>
          <w:spacing w:val="-1"/>
          <w:w w:val="100"/>
        </w:rPr>
        <w:t>troma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netic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cou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betwee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freq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enc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switchin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leme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gr</w:t>
      </w:r>
      <w:r>
        <w:rPr>
          <w:b w:val="0"/>
          <w:bCs w:val="0"/>
          <w:spacing w:val="-1"/>
          <w:w w:val="100"/>
        </w:rPr>
        <w:t>oun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lan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before="80"/>
        <w:ind w:left="599" w:right="633"/>
        <w:jc w:val="both"/>
      </w:pP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jo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source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mmo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nois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: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5"/>
        </w:numPr>
        <w:tabs>
          <w:tab w:pos="779" w:val="left" w:leader="none"/>
        </w:tabs>
        <w:spacing w:before="67"/>
        <w:ind w:left="779" w:right="1343" w:hanging="180"/>
        <w:jc w:val="both"/>
      </w:pP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-5"/>
          <w:w w:val="100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-2"/>
          <w:w w:val="100"/>
        </w:rPr>
        <w:t>Δ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/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</w:rPr>
        <w:t>Δ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switchin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MOSFET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5"/>
        </w:numPr>
        <w:tabs>
          <w:tab w:pos="779" w:val="left" w:leader="none"/>
        </w:tabs>
        <w:spacing w:before="46"/>
        <w:ind w:left="779" w:right="1303" w:hanging="180"/>
        <w:jc w:val="both"/>
      </w:pP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h-fr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chin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transfor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</w:p>
    <w:p>
      <w:pPr>
        <w:pStyle w:val="BodyText"/>
        <w:numPr>
          <w:ilvl w:val="0"/>
          <w:numId w:val="15"/>
        </w:numPr>
        <w:tabs>
          <w:tab w:pos="779" w:val="left" w:leader="none"/>
        </w:tabs>
        <w:spacing w:before="53"/>
        <w:ind w:left="779" w:right="1713" w:hanging="180"/>
        <w:jc w:val="both"/>
      </w:pP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rectifie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revers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recove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</w:p>
    <w:p>
      <w:pPr>
        <w:pStyle w:val="BodyText"/>
        <w:spacing w:line="255" w:lineRule="auto" w:before="93"/>
        <w:ind w:left="599" w:right="139"/>
        <w:jc w:val="both"/>
      </w:pPr>
      <w:r>
        <w:rPr/>
        <w:pict>
          <v:group style="position:absolute;margin-left:81pt;margin-top:115.480202pt;width:468pt;height:.1pt;mso-position-horizontal-relative:page;mso-position-vertical-relative:paragraph;z-index:-10338" coordorigin="1620,2310" coordsize="9360,2">
            <v:shape style="position:absolute;left:1620;top:2310;width:9360;height:2" coordorigin="1620,2310" coordsize="9360,0" path="m1620,2310l10980,2310e" filled="f" stroked="t" strokeweight="1.120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ntia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nois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sup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resse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ectr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lyt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deco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pli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acitor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le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ul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acito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common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intro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rt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grou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by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akag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sforme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arasitic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cou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li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maximu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gro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leak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curren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(filte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acito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  <w:sz w:val="14"/>
          <w:szCs w:val="14"/>
        </w:rPr>
        <w:t>Y1</w:t>
      </w:r>
      <w:r>
        <w:rPr>
          <w:b w:val="0"/>
          <w:bCs w:val="0"/>
          <w:spacing w:val="-1"/>
          <w:w w:val="100"/>
          <w:sz w:val="14"/>
          <w:szCs w:val="14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  <w:sz w:val="14"/>
          <w:szCs w:val="14"/>
        </w:rPr>
        <w:t>Y2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ac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limite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reg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lator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ncies.</w:t>
      </w:r>
      <w:r>
        <w:rPr>
          <w:b w:val="0"/>
          <w:bCs w:val="0"/>
          <w:spacing w:val="0"/>
          <w:w w:val="100"/>
        </w:rPr>
      </w:r>
    </w:p>
    <w:p>
      <w:pPr>
        <w:spacing w:after="0" w:line="255" w:lineRule="auto"/>
        <w:jc w:val="both"/>
        <w:sectPr>
          <w:type w:val="continuous"/>
          <w:pgSz w:w="12240" w:h="15840"/>
          <w:pgMar w:top="1320" w:bottom="760" w:left="1480" w:right="1120"/>
          <w:cols w:num="3" w:equalWidth="0">
            <w:col w:w="988" w:space="40"/>
            <w:col w:w="2935" w:space="618"/>
            <w:col w:w="5059"/>
          </w:cols>
        </w:sectPr>
      </w:pP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footerReference w:type="even" r:id="rId75"/>
          <w:footerReference w:type="default" r:id="rId76"/>
          <w:pgSz w:w="12240" w:h="15840"/>
          <w:pgMar w:footer="747" w:header="477" w:top="1060" w:bottom="940" w:left="1120" w:right="1480"/>
          <w:pgNumType w:start="42"/>
        </w:sectPr>
      </w:pPr>
    </w:p>
    <w:p>
      <w:pPr>
        <w:pStyle w:val="Heading4"/>
        <w:spacing w:before="74"/>
        <w:ind w:right="1400"/>
        <w:jc w:val="both"/>
      </w:pPr>
      <w:r>
        <w:rPr/>
        <w:pict>
          <v:group style="position:absolute;margin-left:63pt;margin-top:-9.99009pt;width:468pt;height:.1pt;mso-position-horizontal-relative:page;mso-position-vertical-relative:paragraph;z-index:-10327" coordorigin="1260,-200" coordsize="9360,2">
            <v:shape style="position:absolute;left:1260;top:-200;width:9360;height:2" coordorigin="1260,-200" coordsize="9360,0" path="m1260,-200l10620,-200e" filled="f" stroked="t" strokeweight="1.120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NOISE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REDU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METHODS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94"/>
        <w:ind w:right="0"/>
        <w:jc w:val="both"/>
      </w:pP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arasiti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acito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  <w:sz w:val="14"/>
          <w:szCs w:val="14"/>
        </w:rPr>
        <w:t>P</w:t>
      </w:r>
      <w:r>
        <w:rPr>
          <w:b w:val="0"/>
          <w:bCs w:val="0"/>
          <w:spacing w:val="0"/>
          <w:w w:val="100"/>
          <w:sz w:val="14"/>
          <w:szCs w:val="14"/>
        </w:rPr>
        <w:t>1</w:t>
      </w:r>
      <w:r>
        <w:rPr>
          <w:b w:val="0"/>
          <w:bCs w:val="0"/>
          <w:spacing w:val="0"/>
          <w:w w:val="100"/>
          <w:sz w:val="14"/>
          <w:szCs w:val="14"/>
        </w:rPr>
        <w:t> </w:t>
      </w:r>
      <w:r>
        <w:rPr>
          <w:b w:val="0"/>
          <w:bCs w:val="0"/>
          <w:spacing w:val="-1"/>
          <w:w w:val="100"/>
        </w:rPr>
        <w:t>throu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  <w:sz w:val="14"/>
          <w:szCs w:val="14"/>
        </w:rPr>
        <w:t>P</w:t>
      </w:r>
      <w:r>
        <w:rPr>
          <w:b w:val="0"/>
          <w:bCs w:val="0"/>
          <w:spacing w:val="0"/>
          <w:w w:val="100"/>
          <w:sz w:val="14"/>
          <w:szCs w:val="14"/>
        </w:rPr>
        <w:t>5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show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hyperlink w:history="true" w:anchor="_bookmark72">
        <w:r>
          <w:rPr>
            <w:b w:val="0"/>
            <w:bCs w:val="0"/>
            <w:spacing w:val="-1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1"/>
            <w:w w:val="100"/>
          </w:rPr>
          <w:t>gur</w:t>
        </w:r>
        <w:r>
          <w:rPr>
            <w:b w:val="0"/>
            <w:bCs w:val="0"/>
            <w:spacing w:val="0"/>
            <w:w w:val="100"/>
          </w:rPr>
          <w:t>e</w:t>
        </w:r>
        <w:r>
          <w:rPr>
            <w:b w:val="0"/>
            <w:bCs w:val="0"/>
            <w:spacing w:val="-2"/>
            <w:w w:val="100"/>
          </w:rPr>
          <w:t> </w:t>
        </w:r>
        <w:r>
          <w:rPr>
            <w:b w:val="0"/>
            <w:bCs w:val="0"/>
            <w:spacing w:val="-1"/>
            <w:w w:val="100"/>
          </w:rPr>
          <w:t>4</w:t>
        </w:r>
        <w:r>
          <w:rPr>
            <w:b w:val="0"/>
            <w:bCs w:val="0"/>
            <w:spacing w:val="0"/>
            <w:w w:val="100"/>
          </w:rPr>
          <w:t>1</w:t>
        </w:r>
      </w:hyperlink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introd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mmo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mo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nois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gro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ine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duc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nois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shou</w:t>
      </w:r>
      <w:r>
        <w:rPr>
          <w:b w:val="0"/>
          <w:bCs w:val="0"/>
          <w:spacing w:val="0"/>
          <w:w w:val="100"/>
        </w:rPr>
        <w:t>ld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hav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Far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da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scre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sh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retur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ne.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0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evic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majo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source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nois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erefore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ins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latin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reduc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nce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betwe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he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sink.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4" w:lineRule="auto" w:before="80"/>
        <w:ind w:right="1"/>
        <w:jc w:val="both"/>
      </w:pPr>
      <w:r>
        <w:rPr>
          <w:b w:val="0"/>
          <w:bCs w:val="0"/>
          <w:spacing w:val="-1"/>
          <w:w w:val="100"/>
        </w:rPr>
        <w:t>Al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"/>
          <w:w w:val="100"/>
        </w:rPr>
        <w:t>olate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from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grou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pla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6" w:lineRule="auto" w:before="80"/>
        <w:ind w:right="3"/>
        <w:jc w:val="both"/>
      </w:pP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mi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imiz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EM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filte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argest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dec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upl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20" w:lineRule="exact" w:before="72"/>
        <w:ind w:right="0"/>
        <w:jc w:val="both"/>
      </w:pP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reduc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ge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erate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ue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</w:rPr>
        <w:t>Δ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/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</w:rPr>
        <w:t>Δ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</w:rPr>
        <w:t>Δ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/</w:t>
      </w:r>
      <w:r>
        <w:rPr>
          <w:rFonts w:ascii="Segoe UI Symbol" w:hAnsi="Segoe UI Symbol" w:cs="Segoe UI Symbol" w:eastAsia="Segoe UI Symbol"/>
          <w:b w:val="0"/>
          <w:bCs w:val="0"/>
          <w:spacing w:val="-2"/>
          <w:w w:val="100"/>
        </w:rPr>
        <w:t>Δ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ubb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circui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ad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aralle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switchin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device.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7"/>
        <w:ind w:right="0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abi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cor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commo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mo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"/>
          <w:w w:val="100"/>
        </w:rPr>
        <w:t>ovid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mm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mo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nduc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wel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carr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li</w:t>
      </w:r>
      <w:r>
        <w:rPr>
          <w:b w:val="0"/>
          <w:bCs w:val="0"/>
          <w:spacing w:val="0"/>
          <w:w w:val="100"/>
        </w:rPr>
        <w:t>ne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1"/>
          <w:w w:val="100"/>
        </w:rPr>
        <w:t>u</w:t>
      </w:r>
      <w:r>
        <w:rPr>
          <w:b w:val="0"/>
          <w:bCs w:val="0"/>
          <w:spacing w:val="-1"/>
          <w:w w:val="100"/>
        </w:rPr>
        <w:t>rren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sma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les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core.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4" w:lineRule="auto" w:before="79"/>
        <w:ind w:right="141"/>
        <w:jc w:val="both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ind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mm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mo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phys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lly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se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bo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bi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isol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section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mee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safet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uireme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hav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leak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etwee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tw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leak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wi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el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ppressi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di</w:t>
      </w:r>
      <w:r>
        <w:rPr>
          <w:b w:val="0"/>
          <w:bCs w:val="0"/>
          <w:spacing w:val="-4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ere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ti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nois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139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lf-r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fre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1"/>
          <w:w w:val="100"/>
        </w:rPr>
        <w:t>ue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commo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ossib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mai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freq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enc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rej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mee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this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interw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ng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ci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sho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ossib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this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reas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ermeab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lit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ferrit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tor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ida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cor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aye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avoi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interw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ng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ci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nce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hav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tur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erenc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win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creat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le</w:t>
      </w:r>
      <w:r>
        <w:rPr>
          <w:b w:val="0"/>
          <w:bCs w:val="0"/>
          <w:spacing w:val="0"/>
          <w:w w:val="100"/>
        </w:rPr>
        <w:t>ak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6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no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se.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140"/>
        <w:jc w:val="both"/>
      </w:pP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kno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val</w:t>
      </w:r>
      <w:r>
        <w:rPr>
          <w:b w:val="0"/>
          <w:bCs w:val="0"/>
          <w:spacing w:val="0"/>
          <w:w w:val="100"/>
        </w:rPr>
        <w:t>ue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with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me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1"/>
          <w:w w:val="100"/>
        </w:rPr>
        <w:t>ure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val</w:t>
      </w:r>
      <w:r>
        <w:rPr>
          <w:b w:val="0"/>
          <w:bCs w:val="0"/>
          <w:spacing w:val="0"/>
          <w:w w:val="100"/>
        </w:rPr>
        <w:t>ue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rges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oi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syste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with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filte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cit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1"/>
          <w:w w:val="100"/>
        </w:rPr>
        <w:t>ent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dec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val</w:t>
      </w:r>
      <w:r>
        <w:rPr>
          <w:b w:val="0"/>
          <w:bCs w:val="0"/>
          <w:spacing w:val="0"/>
          <w:w w:val="100"/>
        </w:rPr>
        <w:t>ue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requ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bri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dow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acce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limi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losse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commo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copp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1"/>
          <w:w w:val="100"/>
        </w:rPr>
        <w:t>ss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core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ski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fec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egl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gi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le.</w:t>
      </w:r>
      <w:r>
        <w:rPr>
          <w:b w:val="0"/>
          <w:bCs w:val="0"/>
          <w:spacing w:val="0"/>
          <w:w w:val="100"/>
        </w:rPr>
      </w:r>
    </w:p>
    <w:p>
      <w:pPr>
        <w:spacing w:after="0" w:line="255" w:lineRule="auto"/>
        <w:jc w:val="both"/>
        <w:sectPr>
          <w:type w:val="continuous"/>
          <w:pgSz w:w="12240" w:h="15840"/>
          <w:pgMar w:top="1320" w:bottom="760" w:left="1120" w:right="1480"/>
          <w:cols w:num="2" w:equalWidth="0">
            <w:col w:w="4461" w:space="579"/>
            <w:col w:w="4600"/>
          </w:cols>
        </w:sectPr>
      </w:pP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tabs>
          <w:tab w:pos="1723" w:val="left" w:leader="none"/>
        </w:tabs>
        <w:spacing w:before="74"/>
        <w:ind w:left="14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2.709999pt;margin-top:16.149862pt;width:469.060005pt;height:252.400025pt;mso-position-horizontal-relative:page;mso-position-vertical-relative:paragraph;z-index:-10324" coordorigin="1254,323" coordsize="9381,5048">
            <v:group style="position:absolute;left:1265;top:334;width:9365;height:2" coordorigin="1265,334" coordsize="9365,2">
              <v:shape style="position:absolute;left:1265;top:334;width:9365;height:2" coordorigin="1265,334" coordsize="9365,0" path="m1265,334l10630,334e" filled="f" stroked="t" strokeweight=".58001pt" strokecolor="#000000">
                <v:path arrowok="t"/>
              </v:shape>
            </v:group>
            <v:group style="position:absolute;left:10625;top:334;width:2;height:5032" coordorigin="10625,334" coordsize="2,5032">
              <v:shape style="position:absolute;left:10625;top:334;width:2;height:5032" coordorigin="10625,334" coordsize="0,5032" path="m10625,334l10625,5365e" filled="f" stroked="t" strokeweight=".58004pt" strokecolor="#000000">
                <v:path arrowok="t"/>
              </v:shape>
            </v:group>
            <v:group style="position:absolute;left:1260;top:5360;width:9365;height:2" coordorigin="1260,5360" coordsize="9365,2">
              <v:shape style="position:absolute;left:1260;top:5360;width:9365;height:2" coordorigin="1260,5360" coordsize="9365,0" path="m1260,5360l10625,5360e" filled="f" stroked="t" strokeweight=".580pt" strokecolor="#000000">
                <v:path arrowok="t"/>
              </v:shape>
            </v:group>
            <v:group style="position:absolute;left:1265;top:329;width:2;height:5032" coordorigin="1265,329" coordsize="2,5032">
              <v:shape style="position:absolute;left:1265;top:329;width:2;height:5032" coordorigin="1265,329" coordsize="0,5032" path="m1265,329l1265,5360e" filled="f" stroked="t" strokeweight=".58001pt" strokecolor="#000000">
                <v:path arrowok="t"/>
              </v:shape>
            </v:group>
            <w10:wrap type="none"/>
          </v:group>
        </w:pict>
      </w:r>
      <w:bookmarkStart w:name="FIGURE 41: Source of Common and Differen" w:id="171"/>
      <w:bookmarkEnd w:id="171"/>
      <w:r>
        <w:rPr/>
      </w:r>
      <w:bookmarkStart w:name="_bookmark72" w:id="172"/>
      <w:bookmarkEnd w:id="172"/>
      <w:r>
        <w:rPr/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FIG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RE</w:t>
      </w:r>
      <w:r>
        <w:rPr>
          <w:rFonts w:ascii="Arial" w:hAnsi="Arial" w:cs="Arial" w:eastAsia="Arial"/>
          <w:b/>
          <w:bCs/>
          <w:spacing w:val="-3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41: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SOURCE</w:t>
      </w:r>
      <w:r>
        <w:rPr>
          <w:rFonts w:ascii="Arial" w:hAnsi="Arial" w:cs="Arial" w:eastAsia="Arial"/>
          <w:b/>
          <w:bCs/>
          <w:spacing w:val="-7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OF</w:t>
      </w:r>
      <w:r>
        <w:rPr>
          <w:rFonts w:ascii="Arial" w:hAnsi="Arial" w:cs="Arial" w:eastAsia="Arial"/>
          <w:b/>
          <w:bCs/>
          <w:spacing w:val="-9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MMON</w:t>
      </w:r>
      <w:r>
        <w:rPr>
          <w:rFonts w:ascii="Arial" w:hAnsi="Arial" w:cs="Arial" w:eastAsia="Arial"/>
          <w:b/>
          <w:bCs/>
          <w:spacing w:val="-8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D</w:t>
      </w:r>
      <w:r>
        <w:rPr>
          <w:rFonts w:ascii="Arial" w:hAnsi="Arial" w:cs="Arial" w:eastAsia="Arial"/>
          <w:b/>
          <w:bCs/>
          <w:spacing w:val="-10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DIFFE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ENTIAL</w:t>
      </w:r>
      <w:r>
        <w:rPr>
          <w:rFonts w:ascii="Arial" w:hAnsi="Arial" w:cs="Arial" w:eastAsia="Arial"/>
          <w:b/>
          <w:bCs/>
          <w:spacing w:val="-7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MODE</w:t>
      </w:r>
      <w:r>
        <w:rPr>
          <w:rFonts w:ascii="Arial" w:hAnsi="Arial" w:cs="Arial" w:eastAsia="Arial"/>
          <w:b/>
          <w:bCs/>
          <w:spacing w:val="-8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NOISE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line="170" w:lineRule="exact" w:before="9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82"/>
        <w:ind w:left="1748" w:right="0" w:firstLine="0"/>
        <w:jc w:val="center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28.409988pt;margin-top:14.764902pt;width:377.979995pt;height:207.250005pt;mso-position-horizontal-relative:page;mso-position-vertical-relative:paragraph;z-index:-10325" coordorigin="2568,295" coordsize="7560,4145">
            <v:group style="position:absolute;left:6916;top:3204;width:10;height:2" coordorigin="6916,3204" coordsize="10,2">
              <v:shape style="position:absolute;left:6916;top:3204;width:10;height:2" coordorigin="6916,3204" coordsize="10,0" path="m6916,3204l6925,3204e" filled="f" stroked="t" strokeweight=".99999pt" strokecolor="#000000">
                <v:path arrowok="t"/>
              </v:shape>
            </v:group>
            <v:group style="position:absolute;left:6920;top:2618;width:2;height:1786" coordorigin="6920,2618" coordsize="2,1786">
              <v:shape style="position:absolute;left:6920;top:2618;width:2;height:1786" coordorigin="6920,2618" coordsize="0,1786" path="m6920,2618l6920,4404e" filled="f" stroked="t" strokeweight=".58001pt" strokecolor="#000000">
                <v:path arrowok="t"/>
              </v:shape>
            </v:group>
            <v:group style="position:absolute;left:3463;top:3425;width:332;height:2" coordorigin="3463,3425" coordsize="332,2">
              <v:shape style="position:absolute;left:3463;top:3425;width:332;height:2" coordorigin="3463,3425" coordsize="332,0" path="m3463,3425l3796,3425e" filled="f" stroked="t" strokeweight=".58001pt" strokecolor="#000000">
                <v:path arrowok="t"/>
              </v:shape>
            </v:group>
            <v:group style="position:absolute;left:3635;top:3426;width:2;height:980" coordorigin="3635,3426" coordsize="2,980">
              <v:shape style="position:absolute;left:3635;top:3426;width:2;height:980" coordorigin="3635,3426" coordsize="0,980" path="m3635,3426l3635,4406e" filled="f" stroked="t" strokeweight=".58001pt" strokecolor="#000000">
                <v:path arrowok="t"/>
              </v:shape>
            </v:group>
            <v:group style="position:absolute;left:2585;top:4400;width:4717;height:2" coordorigin="2585,4400" coordsize="4717,2">
              <v:shape style="position:absolute;left:2585;top:4400;width:4717;height:2" coordorigin="2585,4400" coordsize="4717,0" path="m2585,4400l7302,4400e" filled="f" stroked="t" strokeweight=".58001pt" strokecolor="#000000">
                <v:path arrowok="t"/>
              </v:shape>
              <v:shape style="position:absolute;left:2568;top:622;width:4243;height:3145" type="#_x0000_t75">
                <v:imagedata r:id="rId77" o:title=""/>
              </v:shape>
              <v:shape style="position:absolute;left:6910;top:484;width:3218;height:3928" type="#_x0000_t75">
                <v:imagedata r:id="rId78" o:title=""/>
              </v:shape>
            </v:group>
            <v:group style="position:absolute;left:7015;top:1037;width:2;height:955" coordorigin="7015,1037" coordsize="2,955">
              <v:shape style="position:absolute;left:7015;top:1037;width:2;height:955" coordorigin="7015,1037" coordsize="0,955" path="m7015,1037l7015,1992e" filled="f" stroked="t" strokeweight=".58001pt" strokecolor="#000000">
                <v:path arrowok="t"/>
              </v:shape>
            </v:group>
            <v:group style="position:absolute;left:6898;top:2712;width:24;height:2" coordorigin="6898,2712" coordsize="24,2">
              <v:shape style="position:absolute;left:6898;top:2712;width:24;height:2" coordorigin="6898,2712" coordsize="24,0" path="m6898,2712l6922,2712e" filled="f" stroked="t" strokeweight=".579980pt" strokecolor="#000000">
                <v:path arrowok="t"/>
              </v:shape>
            </v:group>
            <v:group style="position:absolute;left:6970;top:2174;width:2;height:194" coordorigin="6970,2174" coordsize="2,194">
              <v:shape style="position:absolute;left:6970;top:2174;width:2;height:194" coordorigin="6970,2174" coordsize="0,194" path="m6970,2174l6970,2369e" filled="f" stroked="t" strokeweight=".58001pt" strokecolor="#000000">
                <v:path arrowok="t"/>
              </v:shape>
            </v:group>
            <v:group style="position:absolute;left:6910;top:2174;width:2;height:194" coordorigin="6910,2174" coordsize="2,194">
              <v:shape style="position:absolute;left:6910;top:2174;width:2;height:194" coordorigin="6910,2174" coordsize="0,194" path="m6910,2174l6910,2369e" filled="f" stroked="t" strokeweight=".58001pt" strokecolor="#000000">
                <v:path arrowok="t"/>
              </v:shape>
            </v:group>
            <v:group style="position:absolute;left:6950;top:2267;width:25;height:10" coordorigin="6950,2267" coordsize="25,10">
              <v:shape style="position:absolute;left:6950;top:2267;width:25;height:10" coordorigin="6950,2267" coordsize="25,10" path="m6950,2271l6976,2271e" filled="f" stroked="t" strokeweight=".58001pt" strokecolor="#000000">
                <v:path arrowok="t"/>
              </v:shape>
            </v:group>
            <v:group style="position:absolute;left:6876;top:2267;width:25;height:10" coordorigin="6876,2267" coordsize="25,10">
              <v:shape style="position:absolute;left:6876;top:2267;width:25;height:10" coordorigin="6876,2267" coordsize="25,10" path="m6876,2271l6901,2271e" filled="f" stroked="t" strokeweight=".58001pt" strokecolor="#000000">
                <v:path arrowok="t"/>
              </v:shape>
            </v:group>
            <v:group style="position:absolute;left:4382;top:3693;width:10;height:83" coordorigin="4382,3693" coordsize="10,83">
              <v:shape style="position:absolute;left:4382;top:3693;width:10;height:83" coordorigin="4382,3693" coordsize="10,83" path="m4387,3693l4387,3776e" filled="f" stroked="t" strokeweight=".580pt" strokecolor="#000000">
                <v:path arrowok="t"/>
              </v:shape>
            </v:group>
            <v:group style="position:absolute;left:4382;top:3860;width:10;height:83" coordorigin="4382,3860" coordsize="10,83">
              <v:shape style="position:absolute;left:4382;top:3860;width:10;height:83" coordorigin="4382,3860" coordsize="10,83" path="m4387,3860l4387,3943e" filled="f" stroked="t" strokeweight=".580pt" strokecolor="#000000">
                <v:path arrowok="t"/>
              </v:shape>
            </v:group>
            <v:group style="position:absolute;left:4382;top:4027;width:10;height:83" coordorigin="4382,4027" coordsize="10,83">
              <v:shape style="position:absolute;left:4382;top:4027;width:10;height:83" coordorigin="4382,4027" coordsize="10,83" path="m4387,4027l4387,4110e" filled="f" stroked="t" strokeweight=".580pt" strokecolor="#000000">
                <v:path arrowok="t"/>
              </v:shape>
            </v:group>
            <v:group style="position:absolute;left:4382;top:4195;width:10;height:83" coordorigin="4382,4195" coordsize="10,83">
              <v:shape style="position:absolute;left:4382;top:4195;width:10;height:83" coordorigin="4382,4195" coordsize="10,83" path="m4387,4195l4387,4278e" filled="f" stroked="t" strokeweight=".580pt" strokecolor="#000000">
                <v:path arrowok="t"/>
              </v:shape>
            </v:group>
            <v:group style="position:absolute;left:4382;top:4362;width:10;height:44" coordorigin="4382,4362" coordsize="10,44">
              <v:shape style="position:absolute;left:4382;top:4362;width:10;height:44" coordorigin="4382,4362" coordsize="10,44" path="m4382,4384l4392,4384e" filled="f" stroked="t" strokeweight="2.320pt" strokecolor="#000000">
                <v:path arrowok="t"/>
              </v:shape>
            </v:group>
            <v:group style="position:absolute;left:5864;top:3686;width:10;height:85" coordorigin="5864,3686" coordsize="10,85">
              <v:shape style="position:absolute;left:5864;top:3686;width:10;height:85" coordorigin="5864,3686" coordsize="10,85" path="m5869,3686l5869,3771e" filled="f" stroked="t" strokeweight=".58001pt" strokecolor="#000000">
                <v:path arrowok="t"/>
              </v:shape>
            </v:group>
            <v:group style="position:absolute;left:5864;top:3858;width:10;height:85" coordorigin="5864,3858" coordsize="10,85">
              <v:shape style="position:absolute;left:5864;top:3858;width:10;height:85" coordorigin="5864,3858" coordsize="10,85" path="m5869,3858l5869,3943e" filled="f" stroked="t" strokeweight=".58001pt" strokecolor="#000000">
                <v:path arrowok="t"/>
              </v:shape>
            </v:group>
            <v:group style="position:absolute;left:5864;top:4029;width:10;height:85" coordorigin="5864,4029" coordsize="10,85">
              <v:shape style="position:absolute;left:5864;top:4029;width:10;height:85" coordorigin="5864,4029" coordsize="10,85" path="m5869,4029l5869,4115e" filled="f" stroked="t" strokeweight=".58001pt" strokecolor="#000000">
                <v:path arrowok="t"/>
              </v:shape>
            </v:group>
            <v:group style="position:absolute;left:5864;top:4201;width:10;height:85" coordorigin="5864,4201" coordsize="10,85">
              <v:shape style="position:absolute;left:5864;top:4201;width:10;height:85" coordorigin="5864,4201" coordsize="10,85" path="m5869,4201l5869,4286e" filled="f" stroked="t" strokeweight=".58001pt" strokecolor="#000000">
                <v:path arrowok="t"/>
              </v:shape>
            </v:group>
            <v:group style="position:absolute;left:5864;top:4373;width:10;height:44" coordorigin="5864,4373" coordsize="10,44">
              <v:shape style="position:absolute;left:5864;top:4373;width:10;height:44" coordorigin="5864,4373" coordsize="10,44" path="m5864,4395l5874,4395e" filled="f" stroked="t" strokeweight="2.320pt" strokecolor="#000000">
                <v:path arrowok="t"/>
              </v:shape>
            </v:group>
            <v:group style="position:absolute;left:6815;top:301;width:2;height:194" coordorigin="6815,301" coordsize="2,194">
              <v:shape style="position:absolute;left:6815;top:301;width:2;height:194" coordorigin="6815,301" coordsize="0,194" path="m6815,301l6815,495e" filled="f" stroked="t" strokeweight=".58001pt" strokecolor="#000000">
                <v:path arrowok="t"/>
              </v:shape>
            </v:group>
            <v:group style="position:absolute;left:6750;top:301;width:2;height:194" coordorigin="6750,301" coordsize="2,194">
              <v:shape style="position:absolute;left:6750;top:301;width:2;height:194" coordorigin="6750,301" coordsize="0,194" path="m6750,301l6750,495e" filled="f" stroked="t" strokeweight=".579980pt" strokecolor="#000000">
                <v:path arrowok="t"/>
              </v:shape>
            </v:group>
            <v:group style="position:absolute;left:7076;top:396;width:34;height:2" coordorigin="7076,396" coordsize="34,2">
              <v:shape style="position:absolute;left:7076;top:396;width:34;height:2" coordorigin="7076,396" coordsize="34,0" path="m7076,396l7110,396e" filled="f" stroked="t" strokeweight=".76002pt" strokecolor="#000000">
                <v:path arrowok="t"/>
              </v:shape>
            </v:group>
            <v:group style="position:absolute;left:6985;top:393;width:32;height:10" coordorigin="6985,393" coordsize="32,10">
              <v:shape style="position:absolute;left:6985;top:393;width:32;height:10" coordorigin="6985,393" coordsize="32,10" path="m6985,398l7018,398e" filled="f" stroked="t" strokeweight=".579980pt" strokecolor="#000000">
                <v:path arrowok="t"/>
              </v:shape>
            </v:group>
            <v:group style="position:absolute;left:6893;top:393;width:32;height:10" coordorigin="6893,393" coordsize="32,10">
              <v:shape style="position:absolute;left:6893;top:393;width:32;height:10" coordorigin="6893,393" coordsize="32,10" path="m6893,398l6925,398e" filled="f" stroked="t" strokeweight=".579980pt" strokecolor="#000000">
                <v:path arrowok="t"/>
              </v:shape>
            </v:group>
            <v:group style="position:absolute;left:6810;top:393;width:24;height:10" coordorigin="6810,393" coordsize="24,10">
              <v:shape style="position:absolute;left:6810;top:393;width:24;height:10" coordorigin="6810,393" coordsize="24,10" path="m6810,398l6834,398e" filled="f" stroked="t" strokeweight=".579980pt" strokecolor="#000000">
                <v:path arrowok="t"/>
              </v:shape>
            </v:group>
            <v:group style="position:absolute;left:6731;top:393;width:24;height:10" coordorigin="6731,393" coordsize="24,10">
              <v:shape style="position:absolute;left:6731;top:393;width:24;height:10" coordorigin="6731,393" coordsize="24,10" path="m6731,398l6755,398e" filled="f" stroked="t" strokeweight=".579980pt" strokecolor="#000000">
                <v:path arrowok="t"/>
              </v:shape>
            </v:group>
            <v:group style="position:absolute;left:6641;top:393;width:32;height:10" coordorigin="6641,393" coordsize="32,10">
              <v:shape style="position:absolute;left:6641;top:393;width:32;height:10" coordorigin="6641,393" coordsize="32,10" path="m6641,398l6673,398e" filled="f" stroked="t" strokeweight=".579980pt" strokecolor="#000000">
                <v:path arrowok="t"/>
              </v:shape>
            </v:group>
            <v:group style="position:absolute;left:6551;top:393;width:32;height:10" coordorigin="6551,393" coordsize="32,10">
              <v:shape style="position:absolute;left:6551;top:393;width:32;height:10" coordorigin="6551,393" coordsize="32,10" path="m6551,398l6583,398e" filled="f" stroked="t" strokeweight=".579980pt" strokecolor="#000000">
                <v:path arrowok="t"/>
              </v:shape>
            </v:group>
            <v:group style="position:absolute;left:6469;top:393;width:24;height:10" coordorigin="6469,393" coordsize="24,10">
              <v:shape style="position:absolute;left:6469;top:393;width:24;height:10" coordorigin="6469,393" coordsize="24,10" path="m6469,398l6493,398e" filled="f" stroked="t" strokeweight=".579980pt" strokecolor="#000000">
                <v:path arrowok="t"/>
              </v:shape>
            </v:group>
            <v:group style="position:absolute;left:5779;top:3824;width:176;height:2" coordorigin="5779,3824" coordsize="176,2">
              <v:shape style="position:absolute;left:5779;top:3824;width:176;height:2" coordorigin="5779,3824" coordsize="176,0" path="m5779,3824l5956,3824e" filled="f" stroked="t" strokeweight=".58001pt" strokecolor="#000000">
                <v:path arrowok="t"/>
              </v:shape>
            </v:group>
            <v:group style="position:absolute;left:4304;top:3716;width:175;height:2" coordorigin="4304,3716" coordsize="175,2">
              <v:shape style="position:absolute;left:4304;top:3716;width:175;height:2" coordorigin="4304,3716" coordsize="175,0" path="m4304,3716l4480,3716e" filled="f" stroked="t" strokeweight=".579980pt" strokecolor="#000000">
                <v:path arrowok="t"/>
              </v:shape>
            </v:group>
            <v:group style="position:absolute;left:6480;top:397;width:10;height:25" coordorigin="6480,397" coordsize="10,25">
              <v:shape style="position:absolute;left:6480;top:397;width:10;height:25" coordorigin="6480,397" coordsize="10,25" path="m6480,410l6490,410e" filled="f" stroked="t" strokeweight="1.36pt" strokecolor="#000000">
                <v:path arrowok="t"/>
              </v:shape>
            </v:group>
            <v:group style="position:absolute;left:6480;top:507;width:10;height:41" coordorigin="6480,507" coordsize="10,41">
              <v:shape style="position:absolute;left:6480;top:507;width:10;height:41" coordorigin="6480,507" coordsize="10,41" path="m6480,528l6490,528e" filled="f" stroked="t" strokeweight="2.14pt" strokecolor="#000000">
                <v:path arrowok="t"/>
              </v:shape>
            </v:group>
            <v:group style="position:absolute;left:7100;top:395;width:10;height:40" coordorigin="7100,395" coordsize="10,40">
              <v:shape style="position:absolute;left:7100;top:395;width:10;height:40" coordorigin="7100,395" coordsize="10,40" path="m7100,414l7110,414e" filled="f" stroked="t" strokeweight="2.08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5"/>
          <w:szCs w:val="15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P4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4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after="0" w:line="280" w:lineRule="exact"/>
        <w:rPr>
          <w:sz w:val="28"/>
          <w:szCs w:val="28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line="200" w:lineRule="exact" w:before="19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432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5"/>
          <w:szCs w:val="15"/>
        </w:rPr>
        <w:t>X-capa</w:t>
      </w:r>
      <w:r>
        <w:rPr>
          <w:rFonts w:ascii="Arial" w:hAnsi="Arial" w:cs="Arial" w:eastAsia="Arial"/>
          <w:b w:val="0"/>
          <w:bCs w:val="0"/>
          <w:spacing w:val="1"/>
          <w:w w:val="100"/>
          <w:sz w:val="15"/>
          <w:szCs w:val="15"/>
        </w:rPr>
        <w:t>c</w:t>
      </w:r>
      <w:r>
        <w:rPr>
          <w:rFonts w:ascii="Arial" w:hAnsi="Arial" w:cs="Arial" w:eastAsia="Arial"/>
          <w:b w:val="0"/>
          <w:bCs w:val="0"/>
          <w:spacing w:val="-1"/>
          <w:w w:val="100"/>
          <w:sz w:val="15"/>
          <w:szCs w:val="15"/>
        </w:rPr>
        <w:t>itor</w:t>
      </w:r>
      <w:r>
        <w:rPr>
          <w:rFonts w:ascii="Arial" w:hAnsi="Arial" w:cs="Arial" w:eastAsia="Arial"/>
          <w:b w:val="0"/>
          <w:bCs w:val="0"/>
          <w:spacing w:val="0"/>
          <w:w w:val="100"/>
          <w:sz w:val="15"/>
          <w:szCs w:val="15"/>
        </w:rPr>
      </w:r>
    </w:p>
    <w:p>
      <w:pPr>
        <w:spacing w:line="337" w:lineRule="auto" w:before="82"/>
        <w:ind w:left="432" w:right="0" w:firstLine="31"/>
        <w:jc w:val="left"/>
        <w:rPr>
          <w:rFonts w:ascii="Arial" w:hAnsi="Arial" w:cs="Arial" w:eastAsia="Arial"/>
          <w:sz w:val="15"/>
          <w:szCs w:val="15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spacing w:val="-1"/>
          <w:w w:val="100"/>
          <w:sz w:val="15"/>
          <w:szCs w:val="15"/>
        </w:rPr>
        <w:t>Diode</w:t>
      </w:r>
      <w:r>
        <w:rPr>
          <w:rFonts w:ascii="Arial" w:hAnsi="Arial" w:cs="Arial" w:eastAsia="Arial"/>
          <w:b w:val="0"/>
          <w:bCs w:val="0"/>
          <w:spacing w:val="-1"/>
          <w:w w:val="100"/>
          <w:sz w:val="15"/>
          <w:szCs w:val="15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5"/>
          <w:szCs w:val="15"/>
        </w:rPr>
        <w:t>Bridge</w:t>
      </w:r>
      <w:r>
        <w:rPr>
          <w:rFonts w:ascii="Arial" w:hAnsi="Arial" w:cs="Arial" w:eastAsia="Arial"/>
          <w:b w:val="0"/>
          <w:bCs w:val="0"/>
          <w:spacing w:val="0"/>
          <w:w w:val="100"/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432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5"/>
          <w:szCs w:val="15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P2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120" w:right="1480"/>
          <w:cols w:num="3" w:equalWidth="0">
            <w:col w:w="1199" w:space="1381"/>
            <w:col w:w="870" w:space="1836"/>
            <w:col w:w="4354"/>
          </w:cols>
        </w:sectPr>
      </w:pP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after="0" w:line="130" w:lineRule="exact"/>
        <w:rPr>
          <w:sz w:val="13"/>
          <w:szCs w:val="13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line="150" w:lineRule="exact" w:before="6"/>
        <w:rPr>
          <w:sz w:val="15"/>
          <w:szCs w:val="15"/>
        </w:rPr>
      </w:pPr>
      <w:r>
        <w:rPr>
          <w:sz w:val="15"/>
          <w:szCs w:val="15"/>
        </w:rPr>
      </w:r>
    </w:p>
    <w:p>
      <w:pPr>
        <w:tabs>
          <w:tab w:pos="2785" w:val="left" w:leader="none"/>
        </w:tabs>
        <w:ind w:left="195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pacing w:val="0"/>
          <w:w w:val="105"/>
          <w:position w:val="6"/>
          <w:sz w:val="15"/>
          <w:szCs w:val="15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2"/>
          <w:sz w:val="12"/>
          <w:szCs w:val="12"/>
        </w:rPr>
        <w:t>Y1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2"/>
          <w:sz w:val="12"/>
          <w:szCs w:val="12"/>
        </w:rPr>
        <w:tab/>
      </w:r>
      <w:r>
        <w:rPr>
          <w:rFonts w:ascii="Arial" w:hAnsi="Arial" w:cs="Arial" w:eastAsia="Arial"/>
          <w:b w:val="0"/>
          <w:bCs w:val="0"/>
          <w:spacing w:val="1"/>
          <w:w w:val="100"/>
          <w:position w:val="0"/>
          <w:sz w:val="15"/>
          <w:szCs w:val="15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-3"/>
          <w:sz w:val="12"/>
          <w:szCs w:val="12"/>
        </w:rPr>
        <w:t>Y2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before="82"/>
        <w:ind w:left="195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spacing w:val="0"/>
          <w:w w:val="105"/>
        </w:rPr>
        <w:br w:type="column"/>
      </w:r>
      <w:r>
        <w:rPr>
          <w:rFonts w:ascii="Arial" w:hAnsi="Arial" w:cs="Arial" w:eastAsia="Arial"/>
          <w:b w:val="0"/>
          <w:bCs w:val="0"/>
          <w:spacing w:val="0"/>
          <w:w w:val="105"/>
          <w:position w:val="4"/>
          <w:sz w:val="15"/>
          <w:szCs w:val="15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0"/>
          <w:sz w:val="12"/>
          <w:szCs w:val="12"/>
        </w:rPr>
        <w:t>P1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120" w:right="1480"/>
          <w:cols w:num="2" w:equalWidth="0">
            <w:col w:w="3056" w:space="367"/>
            <w:col w:w="6217"/>
          </w:cols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8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after="0" w:line="220" w:lineRule="exact"/>
        <w:rPr>
          <w:sz w:val="22"/>
          <w:szCs w:val="22"/>
        </w:rPr>
        <w:sectPr>
          <w:type w:val="continuous"/>
          <w:pgSz w:w="12240" w:h="15840"/>
          <w:pgMar w:top="1320" w:bottom="760" w:left="1120" w:right="1480"/>
        </w:sectPr>
      </w:pPr>
    </w:p>
    <w:p>
      <w:pPr>
        <w:spacing w:line="160" w:lineRule="exact" w:before="2"/>
        <w:rPr>
          <w:sz w:val="16"/>
          <w:szCs w:val="16"/>
        </w:rPr>
      </w:pPr>
      <w:r>
        <w:rPr/>
        <w:pict>
          <v:group style="position:absolute;margin-left:63pt;margin-top:740.969971pt;width:468pt;height:.1pt;mso-position-horizontal-relative:page;mso-position-vertical-relative:page;z-index:-10326" coordorigin="1260,14819" coordsize="9360,2">
            <v:shape style="position:absolute;left:1260;top:14819;width:9360;height:2" coordorigin="1260,14819" coordsize="9360,0" path="m1260,14819l10620,14819e" filled="f" stroked="t" strokeweight="1.120pt" strokecolor="#000000">
              <v:path arrowok="t"/>
            </v:shape>
            <w10:wrap type="none"/>
          </v:group>
        </w:pict>
      </w:r>
      <w:r>
        <w:rPr>
          <w:sz w:val="16"/>
          <w:szCs w:val="16"/>
        </w:rPr>
      </w:r>
    </w:p>
    <w:p>
      <w:pPr>
        <w:ind w:left="1493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5"/>
          <w:szCs w:val="15"/>
        </w:rPr>
        <w:t>Y-c</w:t>
      </w:r>
      <w:r>
        <w:rPr>
          <w:rFonts w:ascii="Arial" w:hAnsi="Arial" w:cs="Arial" w:eastAsia="Arial"/>
          <w:b w:val="0"/>
          <w:bCs w:val="0"/>
          <w:spacing w:val="1"/>
          <w:w w:val="100"/>
          <w:sz w:val="15"/>
          <w:szCs w:val="15"/>
        </w:rPr>
        <w:t>a</w:t>
      </w:r>
      <w:r>
        <w:rPr>
          <w:rFonts w:ascii="Arial" w:hAnsi="Arial" w:cs="Arial" w:eastAsia="Arial"/>
          <w:b w:val="0"/>
          <w:bCs w:val="0"/>
          <w:spacing w:val="-1"/>
          <w:w w:val="100"/>
          <w:sz w:val="15"/>
          <w:szCs w:val="15"/>
        </w:rPr>
        <w:t>pacitor</w:t>
      </w:r>
      <w:r>
        <w:rPr>
          <w:rFonts w:ascii="Arial" w:hAnsi="Arial" w:cs="Arial" w:eastAsia="Arial"/>
          <w:b w:val="0"/>
          <w:bCs w:val="0"/>
          <w:spacing w:val="0"/>
          <w:w w:val="100"/>
          <w:sz w:val="15"/>
          <w:szCs w:val="15"/>
        </w:rPr>
      </w:r>
    </w:p>
    <w:p>
      <w:pPr>
        <w:spacing w:before="82"/>
        <w:ind w:left="885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br w:type="column"/>
      </w:r>
      <w:r>
        <w:rPr>
          <w:rFonts w:ascii="Arial" w:hAnsi="Arial" w:cs="Arial" w:eastAsia="Arial"/>
          <w:b w:val="0"/>
          <w:bCs w:val="0"/>
          <w:sz w:val="15"/>
          <w:szCs w:val="15"/>
        </w:rPr>
      </w:r>
      <w:r>
        <w:rPr>
          <w:rFonts w:ascii="Arial" w:hAnsi="Arial" w:cs="Arial" w:eastAsia="Arial"/>
          <w:b w:val="0"/>
          <w:bCs w:val="0"/>
          <w:sz w:val="15"/>
          <w:szCs w:val="15"/>
          <w:u w:val="single" w:color="000000"/>
        </w:rPr>
        <w:t>   </w:t>
      </w:r>
      <w:r>
        <w:rPr>
          <w:rFonts w:ascii="Arial" w:hAnsi="Arial" w:cs="Arial" w:eastAsia="Arial"/>
          <w:b w:val="0"/>
          <w:bCs w:val="0"/>
          <w:spacing w:val="8"/>
          <w:sz w:val="15"/>
          <w:szCs w:val="15"/>
          <w:u w:val="single" w:color="000000"/>
        </w:rPr>
        <w:t> </w:t>
      </w:r>
      <w:r>
        <w:rPr>
          <w:rFonts w:ascii="Arial" w:hAnsi="Arial" w:cs="Arial" w:eastAsia="Arial"/>
          <w:b w:val="0"/>
          <w:bCs w:val="0"/>
          <w:spacing w:val="8"/>
          <w:sz w:val="15"/>
          <w:szCs w:val="15"/>
          <w:u w:val="none"/>
        </w:rPr>
      </w:r>
      <w:r>
        <w:rPr>
          <w:rFonts w:ascii="Arial" w:hAnsi="Arial" w:cs="Arial" w:eastAsia="Arial"/>
          <w:b w:val="0"/>
          <w:bCs w:val="0"/>
          <w:spacing w:val="11"/>
          <w:sz w:val="15"/>
          <w:szCs w:val="15"/>
          <w:u w:val="none"/>
        </w:rPr>
        <w:t> </w:t>
      </w:r>
      <w:r>
        <w:rPr>
          <w:rFonts w:ascii="Arial" w:hAnsi="Arial" w:cs="Arial" w:eastAsia="Arial"/>
          <w:b w:val="0"/>
          <w:bCs w:val="0"/>
          <w:spacing w:val="0"/>
          <w:sz w:val="15"/>
          <w:szCs w:val="15"/>
          <w:u w:val="none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6"/>
          <w:position w:val="-3"/>
          <w:sz w:val="12"/>
          <w:szCs w:val="12"/>
          <w:u w:val="none"/>
        </w:rPr>
        <w:t>P5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  <w:u w:val="none"/>
        </w:rPr>
      </w:r>
    </w:p>
    <w:p>
      <w:pPr>
        <w:spacing w:line="180" w:lineRule="exact" w:before="10"/>
        <w:rPr>
          <w:sz w:val="18"/>
          <w:szCs w:val="18"/>
        </w:rPr>
      </w:pPr>
      <w:r>
        <w:rPr/>
        <w:br w:type="column"/>
      </w:r>
      <w:r>
        <w:rPr>
          <w:sz w:val="18"/>
          <w:szCs w:val="18"/>
        </w:rPr>
      </w:r>
    </w:p>
    <w:p>
      <w:pPr>
        <w:ind w:left="941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 w:val="0"/>
          <w:bCs w:val="0"/>
          <w:sz w:val="15"/>
          <w:szCs w:val="15"/>
        </w:rPr>
      </w:r>
      <w:r>
        <w:rPr>
          <w:rFonts w:ascii="Arial" w:hAnsi="Arial" w:cs="Arial" w:eastAsia="Arial"/>
          <w:b w:val="0"/>
          <w:bCs w:val="0"/>
          <w:sz w:val="15"/>
          <w:szCs w:val="15"/>
          <w:u w:val="single" w:color="000000"/>
        </w:rPr>
        <w:t>   </w:t>
      </w:r>
      <w:r>
        <w:rPr>
          <w:rFonts w:ascii="Arial" w:hAnsi="Arial" w:cs="Arial" w:eastAsia="Arial"/>
          <w:b w:val="0"/>
          <w:bCs w:val="0"/>
          <w:spacing w:val="9"/>
          <w:sz w:val="15"/>
          <w:szCs w:val="15"/>
          <w:u w:val="single" w:color="000000"/>
        </w:rPr>
        <w:t> </w:t>
      </w:r>
      <w:r>
        <w:rPr>
          <w:rFonts w:ascii="Arial" w:hAnsi="Arial" w:cs="Arial" w:eastAsia="Arial"/>
          <w:b w:val="0"/>
          <w:bCs w:val="0"/>
          <w:spacing w:val="9"/>
          <w:sz w:val="15"/>
          <w:szCs w:val="15"/>
          <w:u w:val="none"/>
        </w:rPr>
      </w:r>
      <w:r>
        <w:rPr>
          <w:rFonts w:ascii="Arial" w:hAnsi="Arial" w:cs="Arial" w:eastAsia="Arial"/>
          <w:b w:val="0"/>
          <w:bCs w:val="0"/>
          <w:spacing w:val="0"/>
          <w:sz w:val="15"/>
          <w:szCs w:val="15"/>
          <w:u w:val="none"/>
        </w:rPr>
        <w:t> </w:t>
      </w:r>
      <w:r>
        <w:rPr>
          <w:rFonts w:ascii="Arial" w:hAnsi="Arial" w:cs="Arial" w:eastAsia="Arial"/>
          <w:b w:val="0"/>
          <w:bCs w:val="0"/>
          <w:spacing w:val="-1"/>
          <w:sz w:val="15"/>
          <w:szCs w:val="15"/>
          <w:u w:val="none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5"/>
          <w:sz w:val="15"/>
          <w:szCs w:val="15"/>
          <w:u w:val="none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5"/>
          <w:position w:val="-3"/>
          <w:sz w:val="12"/>
          <w:szCs w:val="12"/>
          <w:u w:val="none"/>
        </w:rPr>
        <w:t>P3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2"/>
          <w:szCs w:val="12"/>
          <w:u w:val="none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320" w:bottom="760" w:left="1120" w:right="1480"/>
          <w:cols w:num="3" w:equalWidth="0">
            <w:col w:w="2260" w:space="40"/>
            <w:col w:w="1379" w:space="40"/>
            <w:col w:w="5921"/>
          </w:cols>
        </w:sectPr>
      </w:pPr>
    </w:p>
    <w:p>
      <w:pPr>
        <w:spacing w:line="240" w:lineRule="exact" w:before="2"/>
        <w:rPr>
          <w:sz w:val="24"/>
          <w:szCs w:val="24"/>
        </w:rPr>
      </w:pPr>
      <w:r>
        <w:rPr/>
        <w:pict>
          <v:group style="position:absolute;margin-left:81pt;margin-top:740.969971pt;width:468pt;height:.1pt;mso-position-horizontal-relative:page;mso-position-vertical-relative:page;z-index:-10323" coordorigin="1620,14819" coordsize="9360,2">
            <v:shape style="position:absolute;left:1620;top:14819;width:9360;height:2" coordorigin="1620,14819" coordsize="9360,0" path="m1620,14819l10980,14819e" filled="f" stroked="t" strokeweight="1.120pt" strokecolor="#000000">
              <v:path arrowok="t"/>
            </v:shape>
            <w10:wrap type="none"/>
          </v:group>
        </w:pict>
      </w:r>
      <w:r>
        <w:rPr>
          <w:sz w:val="24"/>
          <w:szCs w:val="24"/>
        </w:rPr>
      </w:r>
    </w:p>
    <w:p>
      <w:pPr>
        <w:pStyle w:val="Heading1"/>
        <w:ind w:right="8261"/>
        <w:jc w:val="both"/>
        <w:rPr>
          <w:b w:val="0"/>
          <w:bCs w:val="0"/>
        </w:rPr>
      </w:pPr>
      <w:r>
        <w:rPr/>
        <w:pict>
          <v:group style="position:absolute;margin-left:81pt;margin-top:-9.684121pt;width:468pt;height:.1pt;mso-position-horizontal-relative:page;mso-position-vertical-relative:paragraph;z-index:-10322" coordorigin="1620,-194" coordsize="9360,2">
            <v:shape style="position:absolute;left:1620;top:-194;width:9360;height:2" coordorigin="1620,-194" coordsize="9360,0" path="m1620,-194l10980,-194e" filled="f" stroked="t" strokeweight="1.120pt" strokecolor="#000000">
              <v:path arrowok="t"/>
            </v:shape>
            <w10:wrap type="none"/>
          </v:group>
        </w:pict>
      </w:r>
      <w:bookmarkStart w:name="Summary" w:id="173"/>
      <w:bookmarkEnd w:id="173"/>
      <w:r>
        <w:rPr/>
      </w:r>
      <w:r>
        <w:rPr>
          <w:spacing w:val="-1"/>
          <w:w w:val="100"/>
        </w:rPr>
        <w:t>SUMMARY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line="255" w:lineRule="auto"/>
        <w:ind w:right="5180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ppro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-1"/>
          <w:w w:val="100"/>
        </w:rPr>
        <w:t>SMP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-1"/>
          <w:w w:val="100"/>
        </w:rPr>
        <w:t>top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ogy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selecte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bas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owe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(s</w:t>
      </w:r>
      <w:r>
        <w:rPr>
          <w:b w:val="0"/>
          <w:bCs w:val="0"/>
          <w:spacing w:val="0"/>
          <w:w w:val="100"/>
        </w:rPr>
        <w:t>ee</w:t>
      </w:r>
      <w:r>
        <w:rPr>
          <w:b w:val="0"/>
          <w:bCs w:val="0"/>
          <w:spacing w:val="0"/>
          <w:w w:val="100"/>
        </w:rPr>
        <w:t> </w:t>
      </w:r>
      <w:hyperlink w:history="true" w:anchor="_bookmark73">
        <w:r>
          <w:rPr>
            <w:b w:val="0"/>
            <w:bCs w:val="0"/>
            <w:spacing w:val="-21"/>
            <w:w w:val="100"/>
          </w:rPr>
          <w:t>T</w:t>
        </w:r>
        <w:r>
          <w:rPr>
            <w:b w:val="0"/>
            <w:bCs w:val="0"/>
            <w:spacing w:val="-1"/>
            <w:w w:val="100"/>
          </w:rPr>
          <w:t>ab</w:t>
        </w:r>
        <w:r>
          <w:rPr>
            <w:b w:val="0"/>
            <w:bCs w:val="0"/>
            <w:spacing w:val="0"/>
            <w:w w:val="100"/>
          </w:rPr>
          <w:t>le</w:t>
        </w:r>
        <w:r>
          <w:rPr>
            <w:b w:val="0"/>
            <w:bCs w:val="0"/>
            <w:spacing w:val="-4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4</w:t>
        </w:r>
      </w:hyperlink>
      <w:r>
        <w:rPr>
          <w:b w:val="0"/>
          <w:bCs w:val="0"/>
          <w:spacing w:val="-1"/>
          <w:w w:val="100"/>
        </w:rPr>
        <w:t>).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5" w:lineRule="auto" w:before="80"/>
        <w:ind w:right="5180"/>
        <w:jc w:val="both"/>
      </w:pP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se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ect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pol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me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ecifi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quir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ppl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inc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udi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cost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siz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erson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ex</w:t>
      </w:r>
      <w:r>
        <w:rPr>
          <w:b w:val="0"/>
          <w:bCs w:val="0"/>
          <w:spacing w:val="-1"/>
          <w:w w:val="100"/>
        </w:rPr>
        <w:t>peri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sign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1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ind w:right="3988"/>
        <w:jc w:val="both"/>
        <w:rPr>
          <w:b w:val="0"/>
          <w:bCs w:val="0"/>
        </w:rPr>
      </w:pPr>
      <w:bookmarkStart w:name="TABLE 4: SMPS Topology Selection Guideli" w:id="174"/>
      <w:bookmarkEnd w:id="174"/>
      <w:r>
        <w:rPr/>
      </w:r>
      <w:bookmarkStart w:name="_bookmark73" w:id="175"/>
      <w:bookmarkEnd w:id="175"/>
      <w:r>
        <w:rPr/>
      </w:r>
      <w:r>
        <w:rPr>
          <w:spacing w:val="-16"/>
          <w:w w:val="100"/>
        </w:rPr>
        <w:t>T</w:t>
      </w:r>
      <w:r>
        <w:rPr>
          <w:spacing w:val="1"/>
          <w:w w:val="100"/>
        </w:rPr>
        <w:t>A</w:t>
      </w:r>
      <w:r>
        <w:rPr>
          <w:spacing w:val="0"/>
          <w:w w:val="100"/>
        </w:rPr>
        <w:t>BLE</w:t>
      </w:r>
      <w:r>
        <w:rPr>
          <w:spacing w:val="-5"/>
          <w:w w:val="100"/>
        </w:rPr>
        <w:t> </w:t>
      </w:r>
      <w:r>
        <w:rPr>
          <w:spacing w:val="0"/>
          <w:w w:val="100"/>
        </w:rPr>
        <w:t>4:</w:t>
      </w:r>
      <w:r>
        <w:rPr>
          <w:spacing w:val="0"/>
          <w:w w:val="100"/>
        </w:rPr>
        <w:t>     </w:t>
      </w:r>
      <w:r>
        <w:rPr>
          <w:spacing w:val="47"/>
          <w:w w:val="100"/>
        </w:rPr>
        <w:t> </w:t>
      </w:r>
      <w:r>
        <w:rPr>
          <w:spacing w:val="0"/>
          <w:w w:val="100"/>
        </w:rPr>
        <w:t>SMPS</w:t>
      </w:r>
      <w:r>
        <w:rPr>
          <w:spacing w:val="-4"/>
          <w:w w:val="100"/>
        </w:rPr>
        <w:t> </w:t>
      </w:r>
      <w:r>
        <w:rPr>
          <w:spacing w:val="-15"/>
          <w:w w:val="100"/>
        </w:rPr>
        <w:t>T</w:t>
      </w:r>
      <w:r>
        <w:rPr>
          <w:spacing w:val="-1"/>
          <w:w w:val="100"/>
        </w:rPr>
        <w:t>O</w:t>
      </w:r>
      <w:r>
        <w:rPr>
          <w:spacing w:val="0"/>
          <w:w w:val="100"/>
        </w:rPr>
        <w:t>POLOGY</w:t>
      </w:r>
      <w:r>
        <w:rPr>
          <w:spacing w:val="-4"/>
          <w:w w:val="100"/>
        </w:rPr>
        <w:t> </w:t>
      </w:r>
      <w:r>
        <w:rPr>
          <w:spacing w:val="1"/>
          <w:w w:val="100"/>
        </w:rPr>
        <w:t>S</w:t>
      </w:r>
      <w:r>
        <w:rPr>
          <w:spacing w:val="0"/>
          <w:w w:val="100"/>
        </w:rPr>
        <w:t>EL</w:t>
      </w:r>
      <w:r>
        <w:rPr>
          <w:spacing w:val="1"/>
          <w:w w:val="100"/>
        </w:rPr>
        <w:t>E</w:t>
      </w:r>
      <w:r>
        <w:rPr>
          <w:spacing w:val="0"/>
          <w:w w:val="100"/>
        </w:rPr>
        <w:t>CTION</w:t>
      </w:r>
      <w:r>
        <w:rPr>
          <w:spacing w:val="-4"/>
          <w:w w:val="100"/>
        </w:rPr>
        <w:t> </w:t>
      </w:r>
      <w:r>
        <w:rPr>
          <w:spacing w:val="0"/>
          <w:w w:val="100"/>
        </w:rPr>
        <w:t>GUIDELINES</w:t>
      </w:r>
      <w:r>
        <w:rPr>
          <w:b w:val="0"/>
          <w:bCs w:val="0"/>
          <w:spacing w:val="0"/>
          <w:w w:val="100"/>
        </w:rPr>
      </w:r>
    </w:p>
    <w:p>
      <w:pPr>
        <w:spacing w:line="30" w:lineRule="exact" w:before="8"/>
        <w:rPr>
          <w:sz w:val="4"/>
          <w:szCs w:val="4"/>
        </w:rPr>
      </w:pPr>
      <w:r>
        <w:rPr>
          <w:sz w:val="4"/>
          <w:szCs w:val="4"/>
        </w:rPr>
      </w:r>
    </w:p>
    <w:tbl>
      <w:tblPr>
        <w:tblW w:w="0" w:type="auto"/>
        <w:jc w:val="left"/>
        <w:tblInd w:w="13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360" w:hRule="exact"/>
        </w:trPr>
        <w:tc>
          <w:tcPr>
            <w:tcW w:w="2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65"/>
              <w:ind w:left="687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In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/>
                <w:bCs/>
                <w:spacing w:val="-1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cs="Arial" w:eastAsia="Arial"/>
                <w:b/>
                <w:bCs/>
                <w:spacing w:val="-6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29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65"/>
              <w:ind w:left="870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/>
                <w:bCs/>
                <w:spacing w:val="-1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po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18"/>
                <w:szCs w:val="18"/>
              </w:rPr>
              <w:t>er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9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65"/>
              <w:ind w:left="1140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18"/>
                <w:szCs w:val="18"/>
              </w:rPr>
              <w:t>Pref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18"/>
                <w:szCs w:val="18"/>
              </w:rPr>
              <w:t>rre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b/>
                <w:bCs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5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18"/>
                <w:szCs w:val="18"/>
              </w:rPr>
              <w:t>gy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81" w:hRule="exact"/>
        </w:trPr>
        <w:tc>
          <w:tcPr>
            <w:tcW w:w="2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5"/>
              <w:ind w:left="54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Un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er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al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inp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(9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64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)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4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4"/>
                <w:szCs w:val="14"/>
              </w:rPr>
              <w:t>AC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4"/>
                <w:szCs w:val="14"/>
              </w:rPr>
            </w:r>
          </w:p>
        </w:tc>
        <w:tc>
          <w:tcPr>
            <w:tcW w:w="29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5"/>
              <w:ind w:left="54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&lt;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50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att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Loa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&lt;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9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5"/>
              <w:ind w:left="54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lyb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ck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b w:val="0"/>
                <w:bCs w:val="0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rward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80" w:hRule="exact"/>
        </w:trPr>
        <w:tc>
          <w:tcPr>
            <w:tcW w:w="2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4"/>
              <w:ind w:left="54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Un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er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al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inp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(9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64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)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4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4"/>
                <w:szCs w:val="14"/>
              </w:rPr>
              <w:t>AC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4"/>
                <w:szCs w:val="14"/>
              </w:rPr>
            </w:r>
          </w:p>
        </w:tc>
        <w:tc>
          <w:tcPr>
            <w:tcW w:w="29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4"/>
              <w:ind w:left="54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&lt;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50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att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Loa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&gt;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9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4"/>
              <w:ind w:left="53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orw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rd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80" w:hRule="exact"/>
        </w:trPr>
        <w:tc>
          <w:tcPr>
            <w:tcW w:w="2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5"/>
              <w:ind w:left="54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Un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er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al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inp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(9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64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)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4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4"/>
                <w:szCs w:val="14"/>
              </w:rPr>
              <w:t>AC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4"/>
                <w:szCs w:val="14"/>
              </w:rPr>
            </w:r>
          </w:p>
        </w:tc>
        <w:tc>
          <w:tcPr>
            <w:tcW w:w="29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5"/>
              <w:ind w:left="54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50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at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&lt;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&gt;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50</w:t>
            </w:r>
          </w:p>
        </w:tc>
        <w:tc>
          <w:tcPr>
            <w:tcW w:w="39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5"/>
              <w:ind w:left="54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11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wo-Switc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b w:val="0"/>
                <w:bCs w:val="0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rward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b w:val="0"/>
                <w:bCs w:val="0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alf-Br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dg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Push-Pu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ll</w:t>
            </w:r>
          </w:p>
        </w:tc>
      </w:tr>
      <w:tr>
        <w:trPr>
          <w:trHeight w:val="281" w:hRule="exact"/>
        </w:trPr>
        <w:tc>
          <w:tcPr>
            <w:tcW w:w="2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5"/>
              <w:ind w:left="54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Un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er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al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inp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(9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64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)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4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4"/>
                <w:szCs w:val="14"/>
              </w:rPr>
              <w:t>AC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4"/>
                <w:szCs w:val="14"/>
              </w:rPr>
            </w:r>
          </w:p>
        </w:tc>
        <w:tc>
          <w:tcPr>
            <w:tcW w:w="29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5"/>
              <w:ind w:left="54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&lt;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00</w:t>
            </w:r>
            <w:r>
              <w:rPr>
                <w:rFonts w:ascii="Arial" w:hAnsi="Arial" w:cs="Arial" w:eastAsia="Arial"/>
                <w:b w:val="0"/>
                <w:bCs w:val="0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watt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9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5"/>
              <w:ind w:left="53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alf-Br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dg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Push-Pu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ll</w:t>
            </w:r>
          </w:p>
        </w:tc>
      </w:tr>
      <w:tr>
        <w:trPr>
          <w:trHeight w:val="280" w:hRule="exact"/>
        </w:trPr>
        <w:tc>
          <w:tcPr>
            <w:tcW w:w="2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4"/>
              <w:ind w:left="54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5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&gt;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DC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29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4"/>
              <w:ind w:left="54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&lt;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7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50</w:t>
            </w:r>
            <w:r>
              <w:rPr>
                <w:rFonts w:ascii="Arial" w:hAnsi="Arial" w:cs="Arial" w:eastAsia="Arial"/>
                <w:b w:val="0"/>
                <w:bCs w:val="0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watt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9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4"/>
              <w:ind w:left="53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alf-Br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dge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80" w:hRule="exact"/>
        </w:trPr>
        <w:tc>
          <w:tcPr>
            <w:tcW w:w="2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5"/>
              <w:ind w:left="54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5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49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&lt;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C</w:t>
            </w:r>
          </w:p>
        </w:tc>
        <w:tc>
          <w:tcPr>
            <w:tcW w:w="29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5"/>
              <w:ind w:left="53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&lt;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00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tt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9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5"/>
              <w:ind w:left="53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us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l</w:t>
            </w:r>
          </w:p>
        </w:tc>
      </w:tr>
      <w:tr>
        <w:trPr>
          <w:trHeight w:val="281" w:hRule="exact"/>
        </w:trPr>
        <w:tc>
          <w:tcPr>
            <w:tcW w:w="2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5"/>
              <w:ind w:left="54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5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&gt;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DC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29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5"/>
              <w:ind w:left="54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00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&lt;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&gt;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10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00</w:t>
            </w:r>
            <w:r>
              <w:rPr>
                <w:rFonts w:ascii="Arial" w:hAnsi="Arial" w:cs="Arial" w:eastAsia="Arial"/>
                <w:b w:val="0"/>
                <w:bCs w:val="0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att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9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5"/>
              <w:ind w:left="53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l-Br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dge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80" w:hRule="exact"/>
        </w:trPr>
        <w:tc>
          <w:tcPr>
            <w:tcW w:w="2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4"/>
              <w:ind w:left="54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5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&gt;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DC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29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4"/>
              <w:ind w:left="54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&gt;</w:t>
            </w:r>
            <w:r>
              <w:rPr>
                <w:rFonts w:ascii="Arial" w:hAnsi="Arial" w:cs="Arial" w:eastAsia="Arial"/>
                <w:b w:val="0"/>
                <w:bCs w:val="0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att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9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4"/>
              <w:ind w:left="53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Z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Full-Bri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ge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500" w:hRule="exact"/>
        </w:trPr>
        <w:tc>
          <w:tcPr>
            <w:tcW w:w="2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5"/>
              <w:ind w:left="54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5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&gt;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DC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29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before="25"/>
              <w:ind w:left="54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&gt;</w:t>
            </w:r>
            <w:r>
              <w:rPr>
                <w:rFonts w:ascii="Arial" w:hAnsi="Arial" w:cs="Arial" w:eastAsia="Arial"/>
                <w:b w:val="0"/>
                <w:bCs w:val="0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att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9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54" w:lineRule="auto" w:before="25"/>
              <w:ind w:left="54" w:right="187" w:hanging="2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Mo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th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an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on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Z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ll-bri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3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llel,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nterle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ve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wit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mor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on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Z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full-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b w:val="0"/>
                <w:bCs w:val="0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 w:val="0"/>
                <w:bCs w:val="0"/>
                <w:spacing w:val="-1"/>
                <w:w w:val="100"/>
                <w:sz w:val="18"/>
                <w:szCs w:val="18"/>
              </w:rPr>
              <w:t>dge</w:t>
            </w:r>
            <w:r>
              <w:rPr>
                <w:rFonts w:ascii="Arial" w:hAnsi="Arial" w:cs="Arial" w:eastAsia="Arial"/>
                <w:b w:val="0"/>
                <w:bCs w:val="0"/>
                <w:spacing w:val="0"/>
                <w:w w:val="100"/>
                <w:sz w:val="18"/>
                <w:szCs w:val="18"/>
              </w:rPr>
            </w:r>
          </w:p>
        </w:tc>
      </w:tr>
    </w:tbl>
    <w:p>
      <w:pPr>
        <w:spacing w:after="0" w:line="254" w:lineRule="auto"/>
        <w:jc w:val="left"/>
        <w:rPr>
          <w:rFonts w:ascii="Arial" w:hAnsi="Arial" w:cs="Arial" w:eastAsia="Arial"/>
          <w:sz w:val="18"/>
          <w:szCs w:val="18"/>
        </w:rPr>
        <w:sectPr>
          <w:pgSz w:w="12240" w:h="15840"/>
          <w:pgMar w:header="477" w:footer="747" w:top="1060" w:bottom="940" w:left="1480" w:right="1120"/>
        </w:sectPr>
      </w:pPr>
    </w:p>
    <w:p>
      <w:pPr>
        <w:spacing w:line="240" w:lineRule="exact" w:before="2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pgSz w:w="12240" w:h="15840"/>
          <w:pgMar w:header="477" w:footer="747" w:top="1060" w:bottom="940" w:left="1120" w:right="1480"/>
        </w:sectPr>
      </w:pPr>
    </w:p>
    <w:p>
      <w:pPr>
        <w:spacing w:before="69"/>
        <w:ind w:left="140" w:right="1177" w:firstLine="0"/>
        <w:jc w:val="both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63pt;margin-top:-9.684121pt;width:468pt;height:.1pt;mso-position-horizontal-relative:page;mso-position-vertical-relative:paragraph;z-index:-10321" coordorigin="1260,-194" coordsize="9360,2">
            <v:shape style="position:absolute;left:1260;top:-194;width:9360;height:2" coordorigin="1260,-194" coordsize="9360,0" path="m1260,-194l10620,-194e" filled="f" stroked="t" strokeweight="1.120pt" strokecolor="#000000">
              <v:path arrowok="t"/>
            </v:shape>
            <w10:wrap type="none"/>
          </v:group>
        </w:pict>
      </w:r>
      <w:bookmarkStart w:name="Appendix A: Glossary" w:id="176"/>
      <w:bookmarkEnd w:id="176"/>
      <w:r>
        <w:rPr/>
      </w:r>
      <w:r>
        <w:rPr>
          <w:rFonts w:ascii="Arial" w:hAnsi="Arial" w:cs="Arial" w:eastAsia="Arial"/>
          <w:b/>
          <w:bCs/>
          <w:spacing w:val="-1"/>
          <w:w w:val="100"/>
          <w:sz w:val="24"/>
          <w:szCs w:val="24"/>
        </w:rPr>
        <w:t>AP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P</w:t>
      </w:r>
      <w:r>
        <w:rPr>
          <w:rFonts w:ascii="Arial" w:hAnsi="Arial" w:cs="Arial" w:eastAsia="Arial"/>
          <w:b/>
          <w:bCs/>
          <w:spacing w:val="-1"/>
          <w:w w:val="100"/>
          <w:sz w:val="24"/>
          <w:szCs w:val="24"/>
        </w:rPr>
        <w:t>E</w:t>
      </w:r>
      <w:r>
        <w:rPr>
          <w:rFonts w:ascii="Arial" w:hAnsi="Arial" w:cs="Arial" w:eastAsia="Arial"/>
          <w:b/>
          <w:bCs/>
          <w:spacing w:val="-1"/>
          <w:w w:val="100"/>
          <w:sz w:val="24"/>
          <w:szCs w:val="24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</w:t>
      </w:r>
      <w:r>
        <w:rPr>
          <w:rFonts w:ascii="Arial" w:hAnsi="Arial" w:cs="Arial" w:eastAsia="Arial"/>
          <w:b/>
          <w:bCs/>
          <w:spacing w:val="-1"/>
          <w:w w:val="100"/>
          <w:sz w:val="24"/>
          <w:szCs w:val="24"/>
        </w:rPr>
        <w:t>I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X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A: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 </w:t>
      </w:r>
      <w:r>
        <w:rPr>
          <w:rFonts w:ascii="Arial" w:hAnsi="Arial" w:cs="Arial" w:eastAsia="Arial"/>
          <w:b/>
          <w:bCs/>
          <w:spacing w:val="4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24"/>
          <w:szCs w:val="24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24"/>
          <w:szCs w:val="24"/>
        </w:rPr>
        <w:t>L</w:t>
      </w:r>
      <w:r>
        <w:rPr>
          <w:rFonts w:ascii="Arial" w:hAnsi="Arial" w:cs="Arial" w:eastAsia="Arial"/>
          <w:b/>
          <w:bCs/>
          <w:spacing w:val="-1"/>
          <w:w w:val="100"/>
          <w:sz w:val="24"/>
          <w:szCs w:val="24"/>
        </w:rPr>
        <w:t>OS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</w:t>
      </w:r>
      <w:r>
        <w:rPr>
          <w:rFonts w:ascii="Arial" w:hAnsi="Arial" w:cs="Arial" w:eastAsia="Arial"/>
          <w:b/>
          <w:bCs/>
          <w:spacing w:val="-1"/>
          <w:w w:val="100"/>
          <w:sz w:val="24"/>
          <w:szCs w:val="24"/>
        </w:rPr>
        <w:t>ARY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140" w:right="841" w:firstLine="0"/>
        <w:jc w:val="both"/>
        <w:rPr>
          <w:rFonts w:ascii="Arial" w:hAnsi="Arial" w:cs="Arial" w:eastAsia="Arial"/>
          <w:sz w:val="22"/>
          <w:szCs w:val="22"/>
        </w:rPr>
      </w:pPr>
      <w:bookmarkStart w:name="Bipolar Junction Transistor (BJT)" w:id="177"/>
      <w:bookmarkEnd w:id="177"/>
      <w:r>
        <w:rPr/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Bipol</w:t>
      </w:r>
      <w:r>
        <w:rPr>
          <w:rFonts w:ascii="Arial" w:hAnsi="Arial" w:cs="Arial" w:eastAsia="Arial"/>
          <w:b/>
          <w:bCs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r</w:t>
      </w:r>
      <w:r>
        <w:rPr>
          <w:rFonts w:ascii="Arial" w:hAnsi="Arial" w:cs="Arial" w:eastAsia="Arial"/>
          <w:b/>
          <w:bCs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22"/>
          <w:szCs w:val="22"/>
        </w:rPr>
        <w:t>J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unction</w:t>
      </w:r>
      <w:r>
        <w:rPr>
          <w:rFonts w:ascii="Arial" w:hAnsi="Arial" w:cs="Arial" w:eastAsia="Arial"/>
          <w:b/>
          <w:bCs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3"/>
          <w:w w:val="100"/>
          <w:sz w:val="22"/>
          <w:szCs w:val="22"/>
        </w:rPr>
        <w:t>T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r</w:t>
      </w:r>
      <w:r>
        <w:rPr>
          <w:rFonts w:ascii="Arial" w:hAnsi="Arial" w:cs="Arial" w:eastAsia="Arial"/>
          <w:b/>
          <w:bCs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nsistor</w:t>
      </w:r>
      <w:r>
        <w:rPr>
          <w:rFonts w:ascii="Arial" w:hAnsi="Arial" w:cs="Arial" w:eastAsia="Arial"/>
          <w:b/>
          <w:bCs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(BJT)</w:t>
      </w:r>
      <w:r>
        <w:rPr>
          <w:rFonts w:ascii="Arial" w:hAnsi="Arial" w:cs="Arial" w:eastAsia="Arial"/>
          <w:b w:val="0"/>
          <w:bCs w:val="0"/>
          <w:spacing w:val="0"/>
          <w:w w:val="100"/>
          <w:sz w:val="22"/>
          <w:szCs w:val="22"/>
        </w:rPr>
      </w:r>
    </w:p>
    <w:p>
      <w:pPr>
        <w:spacing w:line="130" w:lineRule="exact" w:before="9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4" w:lineRule="auto"/>
        <w:ind w:right="3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BJ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thr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e-t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rm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devic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constructe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dop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semicon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ampl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-1"/>
          <w:w w:val="100"/>
        </w:rPr>
        <w:t>yi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ons.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10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40" w:right="2601" w:firstLine="0"/>
        <w:jc w:val="both"/>
        <w:rPr>
          <w:rFonts w:ascii="Arial" w:hAnsi="Arial" w:cs="Arial" w:eastAsia="Arial"/>
          <w:sz w:val="22"/>
          <w:szCs w:val="22"/>
        </w:rPr>
      </w:pPr>
      <w:bookmarkStart w:name="Boost Converter" w:id="178"/>
      <w:bookmarkEnd w:id="178"/>
      <w:r>
        <w:rPr/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Boost</w:t>
      </w:r>
      <w:r>
        <w:rPr>
          <w:rFonts w:ascii="Arial" w:hAnsi="Arial" w:cs="Arial" w:eastAsia="Arial"/>
          <w:b/>
          <w:bCs/>
          <w:spacing w:val="-18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Co</w:t>
      </w:r>
      <w:r>
        <w:rPr>
          <w:rFonts w:ascii="Arial" w:hAnsi="Arial" w:cs="Arial" w:eastAsia="Arial"/>
          <w:b/>
          <w:bCs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verter</w:t>
      </w:r>
      <w:r>
        <w:rPr>
          <w:rFonts w:ascii="Arial" w:hAnsi="Arial" w:cs="Arial" w:eastAsia="Arial"/>
          <w:b w:val="0"/>
          <w:bCs w:val="0"/>
          <w:spacing w:val="0"/>
          <w:w w:val="100"/>
          <w:sz w:val="22"/>
          <w:szCs w:val="22"/>
        </w:rPr>
      </w:r>
    </w:p>
    <w:p>
      <w:pPr>
        <w:spacing w:line="130" w:lineRule="exact" w:before="9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4" w:lineRule="auto"/>
        <w:ind w:right="0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basi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SMP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olo</w:t>
      </w:r>
      <w:r>
        <w:rPr>
          <w:b w:val="0"/>
          <w:bCs w:val="0"/>
          <w:spacing w:val="0"/>
          <w:w w:val="100"/>
        </w:rPr>
        <w:t>gy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whic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nerg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store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ct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sferr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outp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whe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3"/>
          <w:w w:val="100"/>
        </w:rPr>
        <w:t>F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unr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gul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reg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late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outpu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he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ind w:right="2685"/>
        <w:jc w:val="both"/>
        <w:rPr>
          <w:b w:val="0"/>
          <w:bCs w:val="0"/>
        </w:rPr>
      </w:pPr>
      <w:bookmarkStart w:name="Buck Converter" w:id="179"/>
      <w:bookmarkEnd w:id="179"/>
      <w:r>
        <w:rPr/>
      </w:r>
      <w:r>
        <w:rPr>
          <w:spacing w:val="0"/>
          <w:w w:val="100"/>
        </w:rPr>
        <w:t>Buck</w:t>
      </w:r>
      <w:r>
        <w:rPr>
          <w:spacing w:val="-17"/>
          <w:w w:val="100"/>
        </w:rPr>
        <w:t> </w:t>
      </w:r>
      <w:r>
        <w:rPr>
          <w:spacing w:val="0"/>
          <w:w w:val="100"/>
        </w:rPr>
        <w:t>C</w:t>
      </w:r>
      <w:r>
        <w:rPr>
          <w:spacing w:val="-1"/>
          <w:w w:val="100"/>
        </w:rPr>
        <w:t>o</w:t>
      </w:r>
      <w:r>
        <w:rPr>
          <w:spacing w:val="0"/>
          <w:w w:val="100"/>
        </w:rPr>
        <w:t>nverter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9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5" w:lineRule="auto"/>
        <w:ind w:right="3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si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SMP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top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log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serie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pli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lse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avera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filte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prod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output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nput.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1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ind w:right="1762"/>
        <w:jc w:val="both"/>
        <w:rPr>
          <w:b w:val="0"/>
          <w:bCs w:val="0"/>
        </w:rPr>
      </w:pPr>
      <w:bookmarkStart w:name="Constant Output Voltage" w:id="180"/>
      <w:bookmarkEnd w:id="180"/>
      <w:r>
        <w:rPr/>
      </w:r>
      <w:r>
        <w:rPr>
          <w:spacing w:val="0"/>
          <w:w w:val="100"/>
        </w:rPr>
        <w:t>Cons</w:t>
      </w:r>
      <w:r>
        <w:rPr>
          <w:spacing w:val="-9"/>
          <w:w w:val="100"/>
        </w:rPr>
        <w:t>t</w:t>
      </w:r>
      <w:r>
        <w:rPr>
          <w:spacing w:val="0"/>
          <w:w w:val="100"/>
        </w:rPr>
        <w:t>ant</w:t>
      </w:r>
      <w:r>
        <w:rPr>
          <w:spacing w:val="-11"/>
          <w:w w:val="100"/>
        </w:rPr>
        <w:t> </w:t>
      </w:r>
      <w:r>
        <w:rPr>
          <w:spacing w:val="0"/>
          <w:w w:val="100"/>
        </w:rPr>
        <w:t>Output</w:t>
      </w:r>
      <w:r>
        <w:rPr>
          <w:spacing w:val="-11"/>
          <w:w w:val="100"/>
        </w:rPr>
        <w:t> </w:t>
      </w:r>
      <w:r>
        <w:rPr>
          <w:spacing w:val="-17"/>
          <w:w w:val="100"/>
        </w:rPr>
        <w:t>V</w:t>
      </w:r>
      <w:r>
        <w:rPr>
          <w:spacing w:val="-1"/>
          <w:w w:val="100"/>
        </w:rPr>
        <w:t>o</w:t>
      </w:r>
      <w:r>
        <w:rPr>
          <w:spacing w:val="0"/>
          <w:w w:val="100"/>
        </w:rPr>
        <w:t>l</w:t>
      </w:r>
      <w:r>
        <w:rPr>
          <w:spacing w:val="-7"/>
          <w:w w:val="100"/>
        </w:rPr>
        <w:t>t</w:t>
      </w:r>
      <w:r>
        <w:rPr>
          <w:spacing w:val="0"/>
          <w:w w:val="100"/>
        </w:rPr>
        <w:t>age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5" w:lineRule="auto"/>
        <w:ind w:right="2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mo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op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ratio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-1"/>
          <w:w w:val="100"/>
        </w:rPr>
        <w:t>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gul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reg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les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othe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ang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sy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tem.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ind w:right="2052"/>
        <w:jc w:val="both"/>
        <w:rPr>
          <w:b w:val="0"/>
          <w:bCs w:val="0"/>
        </w:rPr>
      </w:pPr>
      <w:bookmarkStart w:name="Current Mode Control" w:id="181"/>
      <w:bookmarkEnd w:id="181"/>
      <w:r>
        <w:rPr/>
      </w:r>
      <w:r>
        <w:rPr>
          <w:spacing w:val="0"/>
          <w:w w:val="100"/>
        </w:rPr>
        <w:t>Current</w:t>
      </w:r>
      <w:r>
        <w:rPr>
          <w:spacing w:val="-11"/>
          <w:w w:val="100"/>
        </w:rPr>
        <w:t> </w:t>
      </w:r>
      <w:r>
        <w:rPr>
          <w:spacing w:val="0"/>
          <w:w w:val="100"/>
        </w:rPr>
        <w:t>Mode</w:t>
      </w:r>
      <w:r>
        <w:rPr>
          <w:spacing w:val="-11"/>
          <w:w w:val="100"/>
        </w:rPr>
        <w:t> </w:t>
      </w:r>
      <w:r>
        <w:rPr>
          <w:spacing w:val="0"/>
          <w:w w:val="100"/>
        </w:rPr>
        <w:t>Control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9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4" w:lineRule="auto"/>
        <w:ind w:right="3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ntr</w:t>
      </w:r>
      <w:r>
        <w:rPr>
          <w:b w:val="0"/>
          <w:bCs w:val="0"/>
          <w:spacing w:val="0"/>
          <w:w w:val="100"/>
        </w:rPr>
        <w:t>ol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whic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us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du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circu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ad</w:t>
      </w:r>
      <w:r>
        <w:rPr>
          <w:b w:val="0"/>
          <w:bCs w:val="0"/>
          <w:spacing w:val="0"/>
          <w:w w:val="100"/>
        </w:rPr>
        <w:t>j</w:t>
      </w:r>
      <w:r>
        <w:rPr>
          <w:b w:val="0"/>
          <w:bCs w:val="0"/>
          <w:spacing w:val="-1"/>
          <w:w w:val="100"/>
        </w:rPr>
        <w:t>us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PW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op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on.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1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ind w:right="696"/>
        <w:jc w:val="both"/>
        <w:rPr>
          <w:b w:val="0"/>
          <w:bCs w:val="0"/>
        </w:rPr>
      </w:pPr>
      <w:bookmarkStart w:name="Electromagnetic Interference (EMI)" w:id="182"/>
      <w:bookmarkEnd w:id="182"/>
      <w:r>
        <w:rPr/>
      </w:r>
      <w:r>
        <w:rPr>
          <w:spacing w:val="0"/>
          <w:w w:val="100"/>
        </w:rPr>
        <w:t>Ele</w:t>
      </w:r>
      <w:r>
        <w:rPr>
          <w:spacing w:val="-1"/>
          <w:w w:val="100"/>
        </w:rPr>
        <w:t>c</w:t>
      </w:r>
      <w:r>
        <w:rPr>
          <w:spacing w:val="0"/>
          <w:w w:val="100"/>
        </w:rPr>
        <w:t>tro</w:t>
      </w:r>
      <w:r>
        <w:rPr>
          <w:spacing w:val="-1"/>
          <w:w w:val="100"/>
        </w:rPr>
        <w:t>m</w:t>
      </w:r>
      <w:r>
        <w:rPr>
          <w:spacing w:val="0"/>
          <w:w w:val="100"/>
        </w:rPr>
        <w:t>agnetic</w:t>
      </w:r>
      <w:r>
        <w:rPr>
          <w:spacing w:val="-19"/>
          <w:w w:val="100"/>
        </w:rPr>
        <w:t> </w:t>
      </w:r>
      <w:r>
        <w:rPr>
          <w:spacing w:val="0"/>
          <w:w w:val="100"/>
        </w:rPr>
        <w:t>Interference</w:t>
      </w:r>
      <w:r>
        <w:rPr>
          <w:spacing w:val="-19"/>
          <w:w w:val="100"/>
        </w:rPr>
        <w:t> </w:t>
      </w:r>
      <w:r>
        <w:rPr>
          <w:spacing w:val="0"/>
          <w:w w:val="100"/>
        </w:rPr>
        <w:t>(EMI)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5" w:lineRule="auto"/>
        <w:ind w:right="4"/>
        <w:jc w:val="both"/>
      </w:pPr>
      <w:r>
        <w:rPr>
          <w:b w:val="0"/>
          <w:bCs w:val="0"/>
          <w:spacing w:val="-1"/>
          <w:w w:val="100"/>
        </w:rPr>
        <w:t>Unw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lectrica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no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se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ge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erate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fro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SMPS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ay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uct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or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rad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ind w:right="2759"/>
        <w:jc w:val="both"/>
        <w:rPr>
          <w:b w:val="0"/>
          <w:bCs w:val="0"/>
        </w:rPr>
      </w:pPr>
      <w:bookmarkStart w:name="Faraday Shield" w:id="183"/>
      <w:bookmarkEnd w:id="183"/>
      <w:r>
        <w:rPr/>
      </w:r>
      <w:r>
        <w:rPr>
          <w:spacing w:val="0"/>
          <w:w w:val="100"/>
        </w:rPr>
        <w:t>F</w:t>
      </w:r>
      <w:r>
        <w:rPr>
          <w:spacing w:val="-1"/>
          <w:w w:val="100"/>
        </w:rPr>
        <w:t>a</w:t>
      </w:r>
      <w:r>
        <w:rPr>
          <w:spacing w:val="0"/>
          <w:w w:val="100"/>
        </w:rPr>
        <w:t>ra</w:t>
      </w:r>
      <w:r>
        <w:rPr>
          <w:spacing w:val="-1"/>
          <w:w w:val="100"/>
        </w:rPr>
        <w:t>d</w:t>
      </w:r>
      <w:r>
        <w:rPr>
          <w:spacing w:val="0"/>
          <w:w w:val="100"/>
        </w:rPr>
        <w:t>ay</w:t>
      </w:r>
      <w:r>
        <w:rPr>
          <w:spacing w:val="-16"/>
          <w:w w:val="100"/>
        </w:rPr>
        <w:t> </w:t>
      </w:r>
      <w:r>
        <w:rPr>
          <w:spacing w:val="0"/>
          <w:w w:val="100"/>
        </w:rPr>
        <w:t>Shield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9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5" w:lineRule="auto"/>
        <w:ind w:right="2"/>
        <w:jc w:val="both"/>
      </w:pP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el</w:t>
      </w:r>
      <w:r>
        <w:rPr>
          <w:b w:val="0"/>
          <w:bCs w:val="0"/>
          <w:spacing w:val="0"/>
          <w:w w:val="100"/>
        </w:rPr>
        <w:t>ec</w:t>
      </w:r>
      <w:r>
        <w:rPr>
          <w:b w:val="0"/>
          <w:bCs w:val="0"/>
          <w:spacing w:val="-1"/>
          <w:w w:val="100"/>
        </w:rPr>
        <w:t>tros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ati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shi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tw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output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sforme</w:t>
      </w:r>
      <w:r>
        <w:rPr>
          <w:b w:val="0"/>
          <w:bCs w:val="0"/>
          <w:spacing w:val="-10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red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sec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upl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aci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hic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wil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outpu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comm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ise.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ind w:right="2880"/>
        <w:jc w:val="both"/>
        <w:rPr>
          <w:b w:val="0"/>
          <w:bCs w:val="0"/>
        </w:rPr>
      </w:pPr>
      <w:bookmarkStart w:name="Feed Forward" w:id="184"/>
      <w:bookmarkEnd w:id="184"/>
      <w:r>
        <w:rPr/>
      </w:r>
      <w:r>
        <w:rPr>
          <w:spacing w:val="0"/>
          <w:w w:val="100"/>
        </w:rPr>
        <w:t>F</w:t>
      </w:r>
      <w:r>
        <w:rPr>
          <w:spacing w:val="-1"/>
          <w:w w:val="100"/>
        </w:rPr>
        <w:t>e</w:t>
      </w:r>
      <w:r>
        <w:rPr>
          <w:spacing w:val="0"/>
          <w:w w:val="100"/>
        </w:rPr>
        <w:t>ed</w:t>
      </w:r>
      <w:r>
        <w:rPr>
          <w:spacing w:val="-14"/>
          <w:w w:val="100"/>
        </w:rPr>
        <w:t> </w:t>
      </w:r>
      <w:r>
        <w:rPr>
          <w:spacing w:val="0"/>
          <w:w w:val="100"/>
        </w:rPr>
        <w:t>Forw</w:t>
      </w:r>
      <w:r>
        <w:rPr>
          <w:spacing w:val="-1"/>
          <w:w w:val="100"/>
        </w:rPr>
        <w:t>a</w:t>
      </w:r>
      <w:r>
        <w:rPr>
          <w:spacing w:val="0"/>
          <w:w w:val="100"/>
        </w:rPr>
        <w:t>rd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9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5" w:lineRule="auto"/>
        <w:ind w:right="2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scr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bin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syst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tha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reac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chan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env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ment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usu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ma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des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of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system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Also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syste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tha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2"/>
          <w:w w:val="100"/>
        </w:rPr>
        <w:t>x</w:t>
      </w:r>
      <w:r>
        <w:rPr>
          <w:b w:val="0"/>
          <w:bCs w:val="0"/>
          <w:spacing w:val="-1"/>
          <w:w w:val="100"/>
        </w:rPr>
        <w:t>hibi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ed-forwar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be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avio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res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ond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measur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disturb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defi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wa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contras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feedbac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system.</w:t>
      </w:r>
      <w:r>
        <w:rPr>
          <w:b w:val="0"/>
          <w:bCs w:val="0"/>
          <w:spacing w:val="0"/>
          <w:w w:val="100"/>
        </w:rPr>
      </w:r>
    </w:p>
    <w:p>
      <w:pPr>
        <w:pStyle w:val="Heading2"/>
        <w:spacing w:before="75"/>
        <w:ind w:right="1908"/>
        <w:jc w:val="both"/>
        <w:rPr>
          <w:b w:val="0"/>
          <w:bCs w:val="0"/>
        </w:rPr>
      </w:pPr>
      <w:r>
        <w:rPr>
          <w:spacing w:val="0"/>
          <w:w w:val="100"/>
        </w:rPr>
        <w:br w:type="column"/>
      </w:r>
      <w:bookmarkStart w:name="Flyback Converter (FBT)" w:id="185"/>
      <w:bookmarkEnd w:id="185"/>
      <w:r>
        <w:rPr>
          <w:spacing w:val="0"/>
          <w:w w:val="100"/>
        </w:rPr>
      </w:r>
      <w:r>
        <w:rPr>
          <w:spacing w:val="0"/>
          <w:w w:val="100"/>
        </w:rPr>
        <w:t>Fly</w:t>
      </w:r>
      <w:r>
        <w:rPr>
          <w:spacing w:val="-1"/>
          <w:w w:val="100"/>
        </w:rPr>
        <w:t>b</w:t>
      </w:r>
      <w:r>
        <w:rPr>
          <w:spacing w:val="0"/>
          <w:w w:val="100"/>
        </w:rPr>
        <w:t>ack</w:t>
      </w:r>
      <w:r>
        <w:rPr>
          <w:spacing w:val="-13"/>
          <w:w w:val="100"/>
        </w:rPr>
        <w:t> </w:t>
      </w:r>
      <w:r>
        <w:rPr>
          <w:spacing w:val="0"/>
          <w:w w:val="100"/>
        </w:rPr>
        <w:t>Conv</w:t>
      </w:r>
      <w:r>
        <w:rPr>
          <w:spacing w:val="-1"/>
          <w:w w:val="100"/>
        </w:rPr>
        <w:t>e</w:t>
      </w:r>
      <w:r>
        <w:rPr>
          <w:spacing w:val="0"/>
          <w:w w:val="100"/>
        </w:rPr>
        <w:t>rt</w:t>
      </w:r>
      <w:r>
        <w:rPr>
          <w:spacing w:val="-1"/>
          <w:w w:val="100"/>
        </w:rPr>
        <w:t>e</w:t>
      </w:r>
      <w:r>
        <w:rPr>
          <w:spacing w:val="0"/>
          <w:w w:val="100"/>
        </w:rPr>
        <w:t>r</w:t>
      </w:r>
      <w:r>
        <w:rPr>
          <w:spacing w:val="-11"/>
          <w:w w:val="100"/>
        </w:rPr>
        <w:t> </w:t>
      </w:r>
      <w:r>
        <w:rPr>
          <w:spacing w:val="0"/>
          <w:w w:val="100"/>
        </w:rPr>
        <w:t>(</w:t>
      </w:r>
      <w:r>
        <w:rPr>
          <w:spacing w:val="-1"/>
          <w:w w:val="100"/>
        </w:rPr>
        <w:t>F</w:t>
      </w:r>
      <w:r>
        <w:rPr>
          <w:spacing w:val="0"/>
          <w:w w:val="100"/>
        </w:rPr>
        <w:t>B</w:t>
      </w:r>
      <w:r>
        <w:rPr>
          <w:spacing w:val="-1"/>
          <w:w w:val="100"/>
        </w:rPr>
        <w:t>T</w:t>
      </w:r>
      <w:r>
        <w:rPr>
          <w:spacing w:val="0"/>
          <w:w w:val="100"/>
        </w:rPr>
        <w:t>)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5" w:lineRule="auto"/>
        <w:ind w:right="140"/>
        <w:jc w:val="both"/>
      </w:pP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isol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ck-Bo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SMP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which,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du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firs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perio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switchin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cycle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energy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st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mag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etizin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nduc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nsforme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duri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secon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per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od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this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erg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sferre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cond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win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sam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ha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f-br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reso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nv</w:t>
      </w:r>
      <w:r>
        <w:rPr>
          <w:b w:val="0"/>
          <w:bCs w:val="0"/>
          <w:spacing w:val="-1"/>
          <w:w w:val="100"/>
        </w:rPr>
        <w:t>ert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ecte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seri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reson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cito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C,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ind w:right="2493"/>
        <w:jc w:val="both"/>
        <w:rPr>
          <w:b w:val="0"/>
          <w:bCs w:val="0"/>
        </w:rPr>
      </w:pPr>
      <w:bookmarkStart w:name="Forward Converter" w:id="186"/>
      <w:bookmarkEnd w:id="186"/>
      <w:r>
        <w:rPr/>
      </w:r>
      <w:r>
        <w:rPr>
          <w:spacing w:val="0"/>
          <w:w w:val="100"/>
        </w:rPr>
        <w:t>Forward</w:t>
      </w:r>
      <w:r>
        <w:rPr>
          <w:spacing w:val="-20"/>
          <w:w w:val="100"/>
        </w:rPr>
        <w:t> </w:t>
      </w:r>
      <w:r>
        <w:rPr>
          <w:spacing w:val="0"/>
          <w:w w:val="100"/>
        </w:rPr>
        <w:t>Converter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9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5" w:lineRule="auto"/>
        <w:ind w:right="141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Buck-d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rive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SMP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pol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ener</w:t>
      </w:r>
      <w:r>
        <w:rPr>
          <w:b w:val="0"/>
          <w:bCs w:val="0"/>
          <w:spacing w:val="0"/>
          <w:w w:val="100"/>
        </w:rPr>
        <w:t>gy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nsferre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seco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ng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nsisto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ON.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ind w:right="2201"/>
        <w:jc w:val="both"/>
        <w:rPr>
          <w:b w:val="0"/>
          <w:bCs w:val="0"/>
        </w:rPr>
      </w:pPr>
      <w:bookmarkStart w:name="Full-Bridge Converter" w:id="187"/>
      <w:bookmarkEnd w:id="187"/>
      <w:r>
        <w:rPr/>
      </w:r>
      <w:r>
        <w:rPr>
          <w:spacing w:val="0"/>
          <w:w w:val="100"/>
        </w:rPr>
        <w:t>Full-Bridge</w:t>
      </w:r>
      <w:r>
        <w:rPr>
          <w:spacing w:val="-23"/>
          <w:w w:val="100"/>
        </w:rPr>
        <w:t> </w:t>
      </w:r>
      <w:r>
        <w:rPr>
          <w:spacing w:val="0"/>
          <w:w w:val="100"/>
        </w:rPr>
        <w:t>C</w:t>
      </w:r>
      <w:r>
        <w:rPr>
          <w:spacing w:val="-1"/>
          <w:w w:val="100"/>
        </w:rPr>
        <w:t>o</w:t>
      </w:r>
      <w:r>
        <w:rPr>
          <w:spacing w:val="0"/>
          <w:w w:val="100"/>
        </w:rPr>
        <w:t>nverter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9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5" w:lineRule="auto"/>
        <w:ind w:right="140"/>
        <w:jc w:val="both"/>
      </w:pP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SMP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fo</w:t>
      </w:r>
      <w:r>
        <w:rPr>
          <w:b w:val="0"/>
          <w:bCs w:val="0"/>
          <w:spacing w:val="0"/>
          <w:w w:val="100"/>
        </w:rPr>
        <w:t>ur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switche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are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ecte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nf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-1"/>
          <w:w w:val="100"/>
        </w:rPr>
        <w:t>gurati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dr</w:t>
      </w:r>
      <w:r>
        <w:rPr>
          <w:b w:val="0"/>
          <w:bCs w:val="0"/>
          <w:spacing w:val="-1"/>
          <w:w w:val="100"/>
        </w:rPr>
        <w:t>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primary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als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know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H-Bri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ge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nv</w:t>
      </w:r>
      <w:r>
        <w:rPr>
          <w:b w:val="0"/>
          <w:bCs w:val="0"/>
          <w:spacing w:val="-1"/>
          <w:w w:val="100"/>
        </w:rPr>
        <w:t>ert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ind w:right="2432"/>
        <w:jc w:val="both"/>
        <w:rPr>
          <w:b w:val="0"/>
          <w:bCs w:val="0"/>
        </w:rPr>
      </w:pPr>
      <w:bookmarkStart w:name="H-Bridge Converter" w:id="188"/>
      <w:bookmarkEnd w:id="188"/>
      <w:r>
        <w:rPr/>
      </w:r>
      <w:r>
        <w:rPr>
          <w:spacing w:val="0"/>
          <w:w w:val="100"/>
        </w:rPr>
        <w:t>H-Br</w:t>
      </w:r>
      <w:r>
        <w:rPr>
          <w:spacing w:val="-2"/>
          <w:w w:val="100"/>
        </w:rPr>
        <w:t>i</w:t>
      </w:r>
      <w:r>
        <w:rPr>
          <w:spacing w:val="0"/>
          <w:w w:val="100"/>
        </w:rPr>
        <w:t>dge</w:t>
      </w:r>
      <w:r>
        <w:rPr>
          <w:spacing w:val="-20"/>
          <w:w w:val="100"/>
        </w:rPr>
        <w:t> </w:t>
      </w:r>
      <w:r>
        <w:rPr>
          <w:spacing w:val="0"/>
          <w:w w:val="100"/>
        </w:rPr>
        <w:t>Converter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9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ind w:right="2343"/>
        <w:jc w:val="both"/>
      </w:pPr>
      <w:r>
        <w:rPr>
          <w:b w:val="0"/>
          <w:bCs w:val="0"/>
          <w:spacing w:val="-1"/>
          <w:w w:val="100"/>
        </w:rPr>
        <w:t>Se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Full-Bri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40" w:lineRule="exact" w:before="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ind w:right="2176"/>
        <w:jc w:val="both"/>
        <w:rPr>
          <w:b w:val="0"/>
          <w:bCs w:val="0"/>
        </w:rPr>
      </w:pPr>
      <w:bookmarkStart w:name="Half-Bridge Converter" w:id="189"/>
      <w:bookmarkEnd w:id="189"/>
      <w:r>
        <w:rPr/>
      </w:r>
      <w:r>
        <w:rPr>
          <w:spacing w:val="0"/>
          <w:w w:val="100"/>
        </w:rPr>
        <w:t>Half-Bridge</w:t>
      </w:r>
      <w:r>
        <w:rPr>
          <w:spacing w:val="-23"/>
          <w:w w:val="100"/>
        </w:rPr>
        <w:t> </w:t>
      </w:r>
      <w:r>
        <w:rPr>
          <w:spacing w:val="0"/>
          <w:w w:val="100"/>
        </w:rPr>
        <w:t>Con</w:t>
      </w:r>
      <w:r>
        <w:rPr>
          <w:spacing w:val="-1"/>
          <w:w w:val="100"/>
        </w:rPr>
        <w:t>v</w:t>
      </w:r>
      <w:r>
        <w:rPr>
          <w:spacing w:val="0"/>
          <w:w w:val="100"/>
        </w:rPr>
        <w:t>erter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9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4" w:lineRule="auto"/>
        <w:ind w:right="140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SMP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topo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simil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ful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ridg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in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ich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tw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sw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are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rep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ace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rs.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1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ind w:right="626"/>
        <w:jc w:val="both"/>
        <w:rPr>
          <w:b w:val="0"/>
          <w:bCs w:val="0"/>
        </w:rPr>
      </w:pPr>
      <w:bookmarkStart w:name="Half-Bridge LLC Resonant Converter" w:id="190"/>
      <w:bookmarkEnd w:id="190"/>
      <w:r>
        <w:rPr/>
      </w:r>
      <w:r>
        <w:rPr>
          <w:spacing w:val="0"/>
          <w:w w:val="100"/>
        </w:rPr>
        <w:t>Half-Bridge</w:t>
      </w:r>
      <w:r>
        <w:rPr>
          <w:spacing w:val="-13"/>
          <w:w w:val="100"/>
        </w:rPr>
        <w:t> </w:t>
      </w:r>
      <w:r>
        <w:rPr>
          <w:spacing w:val="0"/>
          <w:w w:val="100"/>
        </w:rPr>
        <w:t>L</w:t>
      </w:r>
      <w:r>
        <w:rPr>
          <w:spacing w:val="-1"/>
          <w:w w:val="100"/>
        </w:rPr>
        <w:t>L</w:t>
      </w:r>
      <w:r>
        <w:rPr>
          <w:spacing w:val="0"/>
          <w:w w:val="100"/>
        </w:rPr>
        <w:t>C</w:t>
      </w:r>
      <w:r>
        <w:rPr>
          <w:spacing w:val="-12"/>
          <w:w w:val="100"/>
        </w:rPr>
        <w:t> </w:t>
      </w:r>
      <w:r>
        <w:rPr>
          <w:spacing w:val="0"/>
          <w:w w:val="100"/>
        </w:rPr>
        <w:t>Re</w:t>
      </w:r>
      <w:r>
        <w:rPr>
          <w:spacing w:val="-2"/>
          <w:w w:val="100"/>
        </w:rPr>
        <w:t>s</w:t>
      </w:r>
      <w:r>
        <w:rPr>
          <w:spacing w:val="0"/>
          <w:w w:val="100"/>
        </w:rPr>
        <w:t>onant</w:t>
      </w:r>
      <w:r>
        <w:rPr>
          <w:spacing w:val="-12"/>
          <w:w w:val="100"/>
        </w:rPr>
        <w:t> </w:t>
      </w:r>
      <w:r>
        <w:rPr>
          <w:spacing w:val="0"/>
          <w:w w:val="100"/>
        </w:rPr>
        <w:t>Con</w:t>
      </w:r>
      <w:r>
        <w:rPr>
          <w:spacing w:val="-1"/>
          <w:w w:val="100"/>
        </w:rPr>
        <w:t>v</w:t>
      </w:r>
      <w:r>
        <w:rPr>
          <w:spacing w:val="0"/>
          <w:w w:val="100"/>
        </w:rPr>
        <w:t>ert</w:t>
      </w:r>
      <w:r>
        <w:rPr>
          <w:spacing w:val="-2"/>
          <w:w w:val="100"/>
        </w:rPr>
        <w:t>e</w:t>
      </w:r>
      <w:r>
        <w:rPr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5" w:lineRule="auto"/>
        <w:ind w:right="140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SMP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alf-bri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top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log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her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ries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reso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consisti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cto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cit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ge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erat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other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reso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que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gnetiz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ance.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ind w:right="1115"/>
        <w:jc w:val="both"/>
        <w:rPr>
          <w:b w:val="0"/>
          <w:bCs w:val="0"/>
        </w:rPr>
      </w:pPr>
      <w:bookmarkStart w:name="Half-Bridge Resonant Converter" w:id="191"/>
      <w:bookmarkEnd w:id="191"/>
      <w:r>
        <w:rPr/>
      </w:r>
      <w:r>
        <w:rPr>
          <w:spacing w:val="0"/>
          <w:w w:val="100"/>
        </w:rPr>
        <w:t>Half-Bridge</w:t>
      </w:r>
      <w:r>
        <w:rPr>
          <w:spacing w:val="-17"/>
          <w:w w:val="100"/>
        </w:rPr>
        <w:t> </w:t>
      </w:r>
      <w:r>
        <w:rPr>
          <w:spacing w:val="0"/>
          <w:w w:val="100"/>
        </w:rPr>
        <w:t>Re</w:t>
      </w:r>
      <w:r>
        <w:rPr>
          <w:spacing w:val="-2"/>
          <w:w w:val="100"/>
        </w:rPr>
        <w:t>s</w:t>
      </w:r>
      <w:r>
        <w:rPr>
          <w:spacing w:val="0"/>
          <w:w w:val="100"/>
        </w:rPr>
        <w:t>onant</w:t>
      </w:r>
      <w:r>
        <w:rPr>
          <w:spacing w:val="-16"/>
          <w:w w:val="100"/>
        </w:rPr>
        <w:t> </w:t>
      </w:r>
      <w:r>
        <w:rPr>
          <w:spacing w:val="0"/>
          <w:w w:val="100"/>
        </w:rPr>
        <w:t>Conv</w:t>
      </w:r>
      <w:r>
        <w:rPr>
          <w:spacing w:val="-1"/>
          <w:w w:val="100"/>
        </w:rPr>
        <w:t>e</w:t>
      </w:r>
      <w:r>
        <w:rPr>
          <w:spacing w:val="0"/>
          <w:w w:val="100"/>
        </w:rPr>
        <w:t>rt</w:t>
      </w:r>
      <w:r>
        <w:rPr>
          <w:spacing w:val="-1"/>
          <w:w w:val="100"/>
        </w:rPr>
        <w:t>e</w:t>
      </w:r>
      <w:r>
        <w:rPr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9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4" w:lineRule="auto"/>
        <w:ind w:right="139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ha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f-br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usin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sona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0"/>
          <w:w w:val="100"/>
        </w:rPr>
        <w:t>reduce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switching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lo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ses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MO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FE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1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ind w:right="694"/>
        <w:jc w:val="both"/>
        <w:rPr>
          <w:b w:val="0"/>
          <w:bCs w:val="0"/>
        </w:rPr>
      </w:pPr>
      <w:bookmarkStart w:name="H-Bridge Phase-Shift ZVT Converter" w:id="192"/>
      <w:bookmarkEnd w:id="192"/>
      <w:r>
        <w:rPr/>
      </w:r>
      <w:r>
        <w:rPr>
          <w:spacing w:val="0"/>
          <w:w w:val="100"/>
        </w:rPr>
        <w:t>H-Br</w:t>
      </w:r>
      <w:r>
        <w:rPr>
          <w:spacing w:val="-2"/>
          <w:w w:val="100"/>
        </w:rPr>
        <w:t>i</w:t>
      </w:r>
      <w:r>
        <w:rPr>
          <w:spacing w:val="0"/>
          <w:w w:val="100"/>
        </w:rPr>
        <w:t>dge</w:t>
      </w:r>
      <w:r>
        <w:rPr>
          <w:spacing w:val="-12"/>
          <w:w w:val="100"/>
        </w:rPr>
        <w:t> </w:t>
      </w:r>
      <w:r>
        <w:rPr>
          <w:spacing w:val="0"/>
          <w:w w:val="100"/>
        </w:rPr>
        <w:t>Phas</w:t>
      </w:r>
      <w:r>
        <w:rPr>
          <w:spacing w:val="-1"/>
          <w:w w:val="100"/>
        </w:rPr>
        <w:t>e</w:t>
      </w:r>
      <w:r>
        <w:rPr>
          <w:spacing w:val="0"/>
          <w:w w:val="100"/>
        </w:rPr>
        <w:t>-S</w:t>
      </w:r>
      <w:r>
        <w:rPr>
          <w:spacing w:val="-1"/>
          <w:w w:val="100"/>
        </w:rPr>
        <w:t>h</w:t>
      </w:r>
      <w:r>
        <w:rPr>
          <w:spacing w:val="0"/>
          <w:w w:val="100"/>
        </w:rPr>
        <w:t>i</w:t>
      </w:r>
      <w:r>
        <w:rPr>
          <w:spacing w:val="-7"/>
          <w:w w:val="100"/>
        </w:rPr>
        <w:t>f</w:t>
      </w:r>
      <w:r>
        <w:rPr>
          <w:spacing w:val="0"/>
          <w:w w:val="100"/>
        </w:rPr>
        <w:t>t</w:t>
      </w:r>
      <w:r>
        <w:rPr>
          <w:spacing w:val="-12"/>
          <w:w w:val="100"/>
        </w:rPr>
        <w:t> </w:t>
      </w:r>
      <w:r>
        <w:rPr>
          <w:spacing w:val="0"/>
          <w:w w:val="100"/>
        </w:rPr>
        <w:t>ZVT</w:t>
      </w:r>
      <w:r>
        <w:rPr>
          <w:spacing w:val="-11"/>
          <w:w w:val="100"/>
        </w:rPr>
        <w:t> </w:t>
      </w:r>
      <w:r>
        <w:rPr>
          <w:spacing w:val="0"/>
          <w:w w:val="100"/>
        </w:rPr>
        <w:t>Conv</w:t>
      </w:r>
      <w:r>
        <w:rPr>
          <w:spacing w:val="-1"/>
          <w:w w:val="100"/>
        </w:rPr>
        <w:t>e</w:t>
      </w:r>
      <w:r>
        <w:rPr>
          <w:spacing w:val="0"/>
          <w:w w:val="100"/>
        </w:rPr>
        <w:t>rt</w:t>
      </w:r>
      <w:r>
        <w:rPr>
          <w:spacing w:val="-1"/>
          <w:w w:val="100"/>
        </w:rPr>
        <w:t>e</w:t>
      </w:r>
      <w:r>
        <w:rPr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5" w:lineRule="auto"/>
        <w:ind w:right="140"/>
        <w:jc w:val="both"/>
      </w:pPr>
      <w:r>
        <w:rPr/>
        <w:pict>
          <v:group style="position:absolute;margin-left:63pt;margin-top:149.411896pt;width:468pt;height:.1pt;mso-position-horizontal-relative:page;mso-position-vertical-relative:paragraph;z-index:-10320" coordorigin="1260,2988" coordsize="9360,2">
            <v:shape style="position:absolute;left:1260;top:2988;width:9360;height:2" coordorigin="1260,2988" coordsize="9360,0" path="m1260,2988l10620,2988e" filled="f" stroked="t" strokeweight="1.120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full-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usi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ase-sh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ZVS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techn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qu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kno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H-Br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Ph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1"/>
          <w:w w:val="100"/>
        </w:rPr>
        <w:t>e-Shi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Z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topo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og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olo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5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1"/>
          <w:w w:val="100"/>
        </w:rPr>
        <w:t>arasiti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outpu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acitor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-21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akag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duc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anc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switchi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tra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me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ar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sona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ank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circui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iev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zer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vo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acros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MOSFE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at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rn-o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transitio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after="0" w:line="255" w:lineRule="auto"/>
        <w:jc w:val="both"/>
        <w:sectPr>
          <w:type w:val="continuous"/>
          <w:pgSz w:w="12240" w:h="15840"/>
          <w:pgMar w:top="1320" w:bottom="760" w:left="1120" w:right="1480"/>
          <w:cols w:num="2" w:equalWidth="0">
            <w:col w:w="4463" w:space="577"/>
            <w:col w:w="4600"/>
          </w:cols>
        </w:sectPr>
      </w:pPr>
    </w:p>
    <w:p>
      <w:pPr>
        <w:spacing w:line="240" w:lineRule="exact" w:before="5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pgSz w:w="12240" w:h="15840"/>
          <w:pgMar w:header="477" w:footer="747" w:top="1060" w:bottom="940" w:left="1480" w:right="1120"/>
        </w:sectPr>
      </w:pPr>
    </w:p>
    <w:p>
      <w:pPr>
        <w:pStyle w:val="Heading2"/>
        <w:spacing w:before="71"/>
        <w:ind w:right="1735"/>
        <w:jc w:val="both"/>
        <w:rPr>
          <w:b w:val="0"/>
          <w:bCs w:val="0"/>
        </w:rPr>
      </w:pPr>
      <w:r>
        <w:rPr/>
        <w:pict>
          <v:group style="position:absolute;margin-left:81pt;margin-top:740.969971pt;width:468pt;height:.1pt;mso-position-horizontal-relative:page;mso-position-vertical-relative:page;z-index:-10319" coordorigin="1620,14819" coordsize="9360,2">
            <v:shape style="position:absolute;left:1620;top:14819;width:9360;height:2" coordorigin="1620,14819" coordsize="9360,0" path="m1620,14819l10980,14819e" filled="f" stroked="t" strokeweight="1.120pt" strokecolor="#000000">
              <v:path arrowok="t"/>
            </v:shape>
            <w10:wrap type="none"/>
          </v:group>
        </w:pict>
      </w:r>
      <w:r>
        <w:rPr/>
        <w:pict>
          <v:group style="position:absolute;margin-left:81pt;margin-top:-9.862014pt;width:468pt;height:.1pt;mso-position-horizontal-relative:page;mso-position-vertical-relative:paragraph;z-index:-10318" coordorigin="1620,-197" coordsize="9360,2">
            <v:shape style="position:absolute;left:1620;top:-197;width:9360;height:2" coordorigin="1620,-197" coordsize="9360,0" path="m1620,-197l10980,-197e" filled="f" stroked="t" strokeweight="1.120pt" strokecolor="#000000">
              <v:path arrowok="t"/>
            </v:shape>
            <w10:wrap type="none"/>
          </v:group>
        </w:pict>
      </w:r>
      <w:bookmarkStart w:name="LLC Resonant Converter" w:id="193"/>
      <w:bookmarkEnd w:id="193"/>
      <w:r>
        <w:rPr/>
      </w:r>
      <w:r>
        <w:rPr>
          <w:spacing w:val="0"/>
          <w:w w:val="100"/>
        </w:rPr>
        <w:t>LLC</w:t>
      </w:r>
      <w:r>
        <w:rPr>
          <w:spacing w:val="-13"/>
          <w:w w:val="100"/>
        </w:rPr>
        <w:t> </w:t>
      </w:r>
      <w:r>
        <w:rPr>
          <w:spacing w:val="0"/>
          <w:w w:val="100"/>
        </w:rPr>
        <w:t>Res</w:t>
      </w:r>
      <w:r>
        <w:rPr>
          <w:spacing w:val="-1"/>
          <w:w w:val="100"/>
        </w:rPr>
        <w:t>o</w:t>
      </w:r>
      <w:r>
        <w:rPr>
          <w:spacing w:val="0"/>
          <w:w w:val="100"/>
        </w:rPr>
        <w:t>nant</w:t>
      </w:r>
      <w:r>
        <w:rPr>
          <w:spacing w:val="-12"/>
          <w:w w:val="100"/>
        </w:rPr>
        <w:t> </w:t>
      </w:r>
      <w:r>
        <w:rPr>
          <w:spacing w:val="0"/>
          <w:w w:val="100"/>
        </w:rPr>
        <w:t>Conv</w:t>
      </w:r>
      <w:r>
        <w:rPr>
          <w:spacing w:val="-1"/>
          <w:w w:val="100"/>
        </w:rPr>
        <w:t>e</w:t>
      </w:r>
      <w:r>
        <w:rPr>
          <w:spacing w:val="0"/>
          <w:w w:val="100"/>
        </w:rPr>
        <w:t>rt</w:t>
      </w:r>
      <w:r>
        <w:rPr>
          <w:spacing w:val="-1"/>
          <w:w w:val="100"/>
        </w:rPr>
        <w:t>e</w:t>
      </w:r>
      <w:r>
        <w:rPr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5" w:lineRule="auto"/>
        <w:ind w:right="2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full-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converte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res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ank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ich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reduc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switc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losse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has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4"/>
          <w:w w:val="100"/>
        </w:rPr>
        <w:t>f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100"/>
        </w:rPr>
        <w:t>betwe</w:t>
      </w:r>
      <w:r>
        <w:rPr>
          <w:b w:val="0"/>
          <w:bCs w:val="0"/>
          <w:spacing w:val="0"/>
          <w:w w:val="100"/>
        </w:rPr>
        <w:t>en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wo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le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uls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ne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output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fl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2"/>
          <w:w w:val="100"/>
        </w:rPr>
        <w:t>w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1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ind w:right="707"/>
        <w:jc w:val="both"/>
        <w:rPr>
          <w:b w:val="0"/>
          <w:bCs w:val="0"/>
        </w:rPr>
      </w:pPr>
      <w:bookmarkStart w:name="Parallel Resonant Converter (PRC)" w:id="194"/>
      <w:bookmarkEnd w:id="194"/>
      <w:r>
        <w:rPr/>
      </w:r>
      <w:r>
        <w:rPr>
          <w:spacing w:val="0"/>
          <w:w w:val="100"/>
        </w:rPr>
        <w:t>Parall</w:t>
      </w:r>
      <w:r>
        <w:rPr>
          <w:spacing w:val="-1"/>
          <w:w w:val="100"/>
        </w:rPr>
        <w:t>e</w:t>
      </w:r>
      <w:r>
        <w:rPr>
          <w:spacing w:val="0"/>
          <w:w w:val="100"/>
        </w:rPr>
        <w:t>l</w:t>
      </w:r>
      <w:r>
        <w:rPr>
          <w:spacing w:val="-12"/>
          <w:w w:val="100"/>
        </w:rPr>
        <w:t> </w:t>
      </w:r>
      <w:r>
        <w:rPr>
          <w:spacing w:val="0"/>
          <w:w w:val="100"/>
        </w:rPr>
        <w:t>Resonant</w:t>
      </w:r>
      <w:r>
        <w:rPr>
          <w:spacing w:val="-13"/>
          <w:w w:val="100"/>
        </w:rPr>
        <w:t> </w:t>
      </w:r>
      <w:r>
        <w:rPr>
          <w:spacing w:val="0"/>
          <w:w w:val="100"/>
        </w:rPr>
        <w:t>C</w:t>
      </w:r>
      <w:r>
        <w:rPr>
          <w:spacing w:val="-1"/>
          <w:w w:val="100"/>
        </w:rPr>
        <w:t>o</w:t>
      </w:r>
      <w:r>
        <w:rPr>
          <w:spacing w:val="0"/>
          <w:w w:val="100"/>
        </w:rPr>
        <w:t>nverter</w:t>
      </w:r>
      <w:r>
        <w:rPr>
          <w:spacing w:val="-12"/>
          <w:w w:val="100"/>
        </w:rPr>
        <w:t> </w:t>
      </w:r>
      <w:r>
        <w:rPr>
          <w:spacing w:val="0"/>
          <w:w w:val="100"/>
        </w:rPr>
        <w:t>(PRC)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9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4" w:lineRule="auto"/>
        <w:ind w:right="4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alf-brid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sona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conv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te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ect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2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2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ara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le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24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2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4"/>
          <w:w w:val="100"/>
        </w:rPr>
        <w:t> </w:t>
      </w:r>
      <w:r>
        <w:rPr>
          <w:b w:val="0"/>
          <w:bCs w:val="0"/>
          <w:spacing w:val="-1"/>
          <w:w w:val="100"/>
        </w:rPr>
        <w:t>reso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3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24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cito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22"/>
          <w:w w:val="100"/>
        </w:rPr>
        <w:t> </w:t>
      </w:r>
      <w:r>
        <w:rPr>
          <w:b w:val="0"/>
          <w:bCs w:val="0"/>
          <w:spacing w:val="-1"/>
          <w:w w:val="100"/>
        </w:rPr>
        <w:t>C.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ind w:right="2992"/>
        <w:jc w:val="both"/>
        <w:rPr>
          <w:b w:val="0"/>
          <w:bCs w:val="0"/>
        </w:rPr>
      </w:pPr>
      <w:bookmarkStart w:name="Power Diode" w:id="195"/>
      <w:bookmarkEnd w:id="195"/>
      <w:r>
        <w:rPr/>
      </w:r>
      <w:r>
        <w:rPr>
          <w:spacing w:val="0"/>
          <w:w w:val="100"/>
        </w:rPr>
        <w:t>Power</w:t>
      </w:r>
      <w:r>
        <w:rPr>
          <w:spacing w:val="-13"/>
          <w:w w:val="100"/>
        </w:rPr>
        <w:t> </w:t>
      </w:r>
      <w:r>
        <w:rPr>
          <w:spacing w:val="0"/>
          <w:w w:val="100"/>
        </w:rPr>
        <w:t>Diode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9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4" w:lineRule="auto"/>
        <w:ind w:right="0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dio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un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directio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semicon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-1"/>
          <w:w w:val="100"/>
        </w:rPr>
        <w:t>switch,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whic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ha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ju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ti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iod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ab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carr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arg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amoun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ty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icall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ab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pp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lar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reverse-b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OFF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-1"/>
          <w:w w:val="100"/>
        </w:rPr>
        <w:t>ate.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1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ind w:right="1111"/>
        <w:jc w:val="both"/>
        <w:rPr>
          <w:b w:val="0"/>
          <w:bCs w:val="0"/>
        </w:rPr>
      </w:pPr>
      <w:bookmarkStart w:name="Power Factor Correction (PFC)" w:id="196"/>
      <w:bookmarkEnd w:id="196"/>
      <w:r>
        <w:rPr/>
      </w:r>
      <w:r>
        <w:rPr>
          <w:spacing w:val="0"/>
          <w:w w:val="100"/>
        </w:rPr>
        <w:t>Power</w:t>
      </w:r>
      <w:r>
        <w:rPr>
          <w:spacing w:val="-11"/>
          <w:w w:val="100"/>
        </w:rPr>
        <w:t> </w:t>
      </w:r>
      <w:r>
        <w:rPr>
          <w:spacing w:val="0"/>
          <w:w w:val="100"/>
        </w:rPr>
        <w:t>Factor</w:t>
      </w:r>
      <w:r>
        <w:rPr>
          <w:spacing w:val="-10"/>
          <w:w w:val="100"/>
        </w:rPr>
        <w:t> </w:t>
      </w:r>
      <w:r>
        <w:rPr>
          <w:spacing w:val="0"/>
          <w:w w:val="100"/>
        </w:rPr>
        <w:t>Correction</w:t>
      </w:r>
      <w:r>
        <w:rPr>
          <w:spacing w:val="-12"/>
          <w:w w:val="100"/>
        </w:rPr>
        <w:t> </w:t>
      </w:r>
      <w:r>
        <w:rPr>
          <w:spacing w:val="0"/>
          <w:w w:val="100"/>
        </w:rPr>
        <w:t>(P</w:t>
      </w:r>
      <w:r>
        <w:rPr>
          <w:spacing w:val="-1"/>
          <w:w w:val="100"/>
        </w:rPr>
        <w:t>F</w:t>
      </w:r>
      <w:r>
        <w:rPr>
          <w:spacing w:val="0"/>
          <w:w w:val="100"/>
        </w:rPr>
        <w:t>C)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5" w:lineRule="auto"/>
        <w:ind w:right="4"/>
        <w:jc w:val="both"/>
      </w:pPr>
      <w:r>
        <w:rPr>
          <w:b w:val="0"/>
          <w:bCs w:val="0"/>
          <w:spacing w:val="-1"/>
          <w:w w:val="100"/>
        </w:rPr>
        <w:t>PF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techn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qu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cou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ter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cti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un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esirab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5"/>
          <w:w w:val="100"/>
        </w:rPr>
        <w:t>f</w:t>
      </w:r>
      <w:r>
        <w:rPr>
          <w:b w:val="0"/>
          <w:bCs w:val="0"/>
          <w:spacing w:val="-1"/>
          <w:w w:val="100"/>
        </w:rPr>
        <w:t>fec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electri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ad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cre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facto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that</w:t>
      </w:r>
      <w:r>
        <w:rPr>
          <w:b w:val="0"/>
          <w:bCs w:val="0"/>
          <w:spacing w:val="-1"/>
          <w:w w:val="99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les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1.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1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ind w:right="2210"/>
        <w:jc w:val="both"/>
        <w:rPr>
          <w:b w:val="0"/>
          <w:bCs w:val="0"/>
        </w:rPr>
      </w:pPr>
      <w:bookmarkStart w:name="Push-Pull Converter" w:id="197"/>
      <w:bookmarkEnd w:id="197"/>
      <w:r>
        <w:rPr/>
      </w:r>
      <w:r>
        <w:rPr>
          <w:spacing w:val="0"/>
          <w:w w:val="100"/>
        </w:rPr>
        <w:t>Push</w:t>
      </w:r>
      <w:r>
        <w:rPr>
          <w:spacing w:val="-2"/>
          <w:w w:val="100"/>
        </w:rPr>
        <w:t>-</w:t>
      </w:r>
      <w:r>
        <w:rPr>
          <w:spacing w:val="0"/>
          <w:w w:val="100"/>
        </w:rPr>
        <w:t>Pu</w:t>
      </w:r>
      <w:r>
        <w:rPr>
          <w:spacing w:val="-1"/>
          <w:w w:val="100"/>
        </w:rPr>
        <w:t>l</w:t>
      </w:r>
      <w:r>
        <w:rPr>
          <w:spacing w:val="0"/>
          <w:w w:val="100"/>
        </w:rPr>
        <w:t>l</w:t>
      </w:r>
      <w:r>
        <w:rPr>
          <w:spacing w:val="-21"/>
          <w:w w:val="100"/>
        </w:rPr>
        <w:t> </w:t>
      </w:r>
      <w:r>
        <w:rPr>
          <w:spacing w:val="0"/>
          <w:w w:val="100"/>
        </w:rPr>
        <w:t>Converter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5" w:lineRule="auto"/>
        <w:ind w:right="2"/>
        <w:jc w:val="both"/>
      </w:pP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SMP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olo</w:t>
      </w:r>
      <w:r>
        <w:rPr>
          <w:b w:val="0"/>
          <w:bCs w:val="0"/>
          <w:spacing w:val="0"/>
          <w:w w:val="100"/>
        </w:rPr>
        <w:t>gy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ich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usi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"/>
          <w:w w:val="100"/>
        </w:rPr>
        <w:t>ual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center-</w:t>
      </w: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ap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ra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tha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dr</w:t>
      </w:r>
      <w:r>
        <w:rPr>
          <w:b w:val="0"/>
          <w:bCs w:val="0"/>
          <w:spacing w:val="-1"/>
          <w:w w:val="100"/>
        </w:rPr>
        <w:t>ive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FF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atel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Heading2"/>
        <w:spacing w:before="71"/>
        <w:ind w:right="967"/>
        <w:jc w:val="both"/>
        <w:rPr>
          <w:b w:val="0"/>
          <w:bCs w:val="0"/>
        </w:rPr>
      </w:pPr>
      <w:r>
        <w:rPr>
          <w:spacing w:val="0"/>
          <w:w w:val="100"/>
        </w:rPr>
        <w:br w:type="column"/>
      </w:r>
      <w:bookmarkStart w:name="Series Resonant Converter (SRC)" w:id="198"/>
      <w:bookmarkEnd w:id="198"/>
      <w:r>
        <w:rPr>
          <w:spacing w:val="0"/>
          <w:w w:val="100"/>
        </w:rPr>
      </w:r>
      <w:r>
        <w:rPr>
          <w:spacing w:val="0"/>
          <w:w w:val="100"/>
        </w:rPr>
        <w:t>Series</w:t>
      </w:r>
      <w:r>
        <w:rPr>
          <w:spacing w:val="-11"/>
          <w:w w:val="100"/>
        </w:rPr>
        <w:t> </w:t>
      </w:r>
      <w:r>
        <w:rPr>
          <w:spacing w:val="0"/>
          <w:w w:val="100"/>
        </w:rPr>
        <w:t>Re</w:t>
      </w:r>
      <w:r>
        <w:rPr>
          <w:spacing w:val="-2"/>
          <w:w w:val="100"/>
        </w:rPr>
        <w:t>s</w:t>
      </w:r>
      <w:r>
        <w:rPr>
          <w:spacing w:val="0"/>
          <w:w w:val="100"/>
        </w:rPr>
        <w:t>onant</w:t>
      </w:r>
      <w:r>
        <w:rPr>
          <w:spacing w:val="-11"/>
          <w:w w:val="100"/>
        </w:rPr>
        <w:t> </w:t>
      </w:r>
      <w:r>
        <w:rPr>
          <w:spacing w:val="0"/>
          <w:w w:val="100"/>
        </w:rPr>
        <w:t>Conv</w:t>
      </w:r>
      <w:r>
        <w:rPr>
          <w:spacing w:val="-1"/>
          <w:w w:val="100"/>
        </w:rPr>
        <w:t>e</w:t>
      </w:r>
      <w:r>
        <w:rPr>
          <w:spacing w:val="0"/>
          <w:w w:val="100"/>
        </w:rPr>
        <w:t>rt</w:t>
      </w:r>
      <w:r>
        <w:rPr>
          <w:spacing w:val="-1"/>
          <w:w w:val="100"/>
        </w:rPr>
        <w:t>e</w:t>
      </w:r>
      <w:r>
        <w:rPr>
          <w:spacing w:val="0"/>
          <w:w w:val="100"/>
        </w:rPr>
        <w:t>r</w:t>
      </w:r>
      <w:r>
        <w:rPr>
          <w:spacing w:val="-11"/>
          <w:w w:val="100"/>
        </w:rPr>
        <w:t> </w:t>
      </w:r>
      <w:r>
        <w:rPr>
          <w:spacing w:val="-2"/>
          <w:w w:val="100"/>
        </w:rPr>
        <w:t>(</w:t>
      </w:r>
      <w:r>
        <w:rPr>
          <w:spacing w:val="1"/>
          <w:w w:val="100"/>
        </w:rPr>
        <w:t>S</w:t>
      </w:r>
      <w:r>
        <w:rPr>
          <w:spacing w:val="0"/>
          <w:w w:val="100"/>
        </w:rPr>
        <w:t>RC)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6" w:lineRule="auto"/>
        <w:ind w:right="142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alf-bri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reson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co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wh</w:t>
      </w:r>
      <w:r>
        <w:rPr>
          <w:b w:val="0"/>
          <w:bCs w:val="0"/>
          <w:spacing w:val="0"/>
          <w:w w:val="100"/>
        </w:rPr>
        <w:t>ere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con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ecte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seri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wit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reson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ca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cito</w:t>
      </w:r>
      <w:r>
        <w:rPr>
          <w:b w:val="0"/>
          <w:bCs w:val="0"/>
          <w:spacing w:val="-11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C.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ind w:right="3569"/>
        <w:jc w:val="both"/>
        <w:rPr>
          <w:b w:val="0"/>
          <w:bCs w:val="0"/>
        </w:rPr>
      </w:pPr>
      <w:bookmarkStart w:name="Snubber" w:id="199"/>
      <w:bookmarkEnd w:id="199"/>
      <w:r>
        <w:rPr/>
      </w:r>
      <w:r>
        <w:rPr>
          <w:spacing w:val="0"/>
          <w:w w:val="95"/>
        </w:rPr>
        <w:t>Snubb</w:t>
      </w:r>
      <w:r>
        <w:rPr>
          <w:spacing w:val="-1"/>
          <w:w w:val="95"/>
        </w:rPr>
        <w:t>e</w:t>
      </w:r>
      <w:r>
        <w:rPr>
          <w:spacing w:val="0"/>
          <w:w w:val="95"/>
        </w:rPr>
        <w:t>r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9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40" w:lineRule="auto"/>
        <w:ind w:right="140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circuit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tiv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ass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ss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ative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SMP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com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one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str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lim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pea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5"/>
          <w:w w:val="100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-2"/>
          <w:w w:val="100"/>
        </w:rPr>
        <w:t>Δ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/</w:t>
      </w:r>
      <w:r>
        <w:rPr>
          <w:rFonts w:ascii="Segoe UI Symbol" w:hAnsi="Segoe UI Symbol" w:cs="Segoe UI Symbol" w:eastAsia="Segoe UI Symbol"/>
          <w:b w:val="0"/>
          <w:bCs w:val="0"/>
          <w:spacing w:val="0"/>
          <w:w w:val="100"/>
        </w:rPr>
        <w:t>Δ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5"/>
          <w:w w:val="100"/>
        </w:rPr>
        <w:t> </w:t>
      </w:r>
      <w:r>
        <w:rPr>
          <w:rFonts w:ascii="Segoe UI Symbol" w:hAnsi="Segoe UI Symbol" w:cs="Segoe UI Symbol" w:eastAsia="Segoe UI Symbol"/>
          <w:b w:val="0"/>
          <w:bCs w:val="0"/>
          <w:spacing w:val="-2"/>
          <w:w w:val="100"/>
        </w:rPr>
        <w:t>Δ</w:t>
      </w:r>
      <w:r>
        <w:rPr>
          <w:b w:val="0"/>
          <w:bCs w:val="0"/>
          <w:spacing w:val="0"/>
          <w:w w:val="100"/>
        </w:rPr>
        <w:t>I/</w:t>
      </w:r>
      <w:r>
        <w:rPr>
          <w:rFonts w:ascii="Segoe UI Symbol" w:hAnsi="Segoe UI Symbol" w:cs="Segoe UI Symbol" w:eastAsia="Segoe UI Symbol"/>
          <w:b w:val="0"/>
          <w:bCs w:val="0"/>
          <w:spacing w:val="-2"/>
          <w:w w:val="100"/>
        </w:rPr>
        <w:t>Δ</w:t>
      </w:r>
      <w:r>
        <w:rPr>
          <w:b w:val="0"/>
          <w:bCs w:val="0"/>
          <w:spacing w:val="0"/>
          <w:w w:val="100"/>
        </w:rPr>
        <w:t>t.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1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ind w:right="770"/>
        <w:jc w:val="both"/>
        <w:rPr>
          <w:b w:val="0"/>
          <w:bCs w:val="0"/>
        </w:rPr>
      </w:pPr>
      <w:bookmarkStart w:name="Switch Mode Power Supply (SMPS)" w:id="200"/>
      <w:bookmarkEnd w:id="200"/>
      <w:r>
        <w:rPr/>
      </w:r>
      <w:r>
        <w:rPr>
          <w:spacing w:val="0"/>
          <w:w w:val="100"/>
        </w:rPr>
        <w:t>Switch</w:t>
      </w:r>
      <w:r>
        <w:rPr>
          <w:spacing w:val="-9"/>
          <w:w w:val="100"/>
        </w:rPr>
        <w:t> </w:t>
      </w:r>
      <w:r>
        <w:rPr>
          <w:spacing w:val="0"/>
          <w:w w:val="100"/>
        </w:rPr>
        <w:t>Mode</w:t>
      </w:r>
      <w:r>
        <w:rPr>
          <w:spacing w:val="-9"/>
          <w:w w:val="100"/>
        </w:rPr>
        <w:t> </w:t>
      </w:r>
      <w:r>
        <w:rPr>
          <w:spacing w:val="0"/>
          <w:w w:val="100"/>
        </w:rPr>
        <w:t>Power</w:t>
      </w:r>
      <w:r>
        <w:rPr>
          <w:spacing w:val="-9"/>
          <w:w w:val="100"/>
        </w:rPr>
        <w:t> </w:t>
      </w:r>
      <w:r>
        <w:rPr>
          <w:spacing w:val="1"/>
          <w:w w:val="100"/>
        </w:rPr>
        <w:t>S</w:t>
      </w:r>
      <w:r>
        <w:rPr>
          <w:spacing w:val="0"/>
          <w:w w:val="100"/>
        </w:rPr>
        <w:t>upply</w:t>
      </w:r>
      <w:r>
        <w:rPr>
          <w:spacing w:val="-9"/>
          <w:w w:val="100"/>
        </w:rPr>
        <w:t> </w:t>
      </w:r>
      <w:r>
        <w:rPr>
          <w:spacing w:val="0"/>
          <w:w w:val="100"/>
        </w:rPr>
        <w:t>(SMPS)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9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4" w:lineRule="auto"/>
        <w:ind w:right="141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pow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su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pl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techn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log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ic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switchi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device,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on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assiv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one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us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proces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fl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1"/>
          <w:w w:val="100"/>
        </w:rPr>
        <w:t>w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1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ind w:right="1124"/>
        <w:jc w:val="both"/>
        <w:rPr>
          <w:b w:val="0"/>
          <w:bCs w:val="0"/>
        </w:rPr>
      </w:pPr>
      <w:bookmarkStart w:name="Total Harmonic Distortion (THD)" w:id="201"/>
      <w:bookmarkEnd w:id="201"/>
      <w:r>
        <w:rPr/>
      </w:r>
      <w:r>
        <w:rPr>
          <w:spacing w:val="-18"/>
          <w:w w:val="100"/>
        </w:rPr>
        <w:t>T</w:t>
      </w:r>
      <w:r>
        <w:rPr>
          <w:spacing w:val="0"/>
          <w:w w:val="100"/>
        </w:rPr>
        <w:t>o</w:t>
      </w:r>
      <w:r>
        <w:rPr>
          <w:spacing w:val="-7"/>
          <w:w w:val="100"/>
        </w:rPr>
        <w:t>t</w:t>
      </w:r>
      <w:r>
        <w:rPr>
          <w:spacing w:val="0"/>
          <w:w w:val="100"/>
        </w:rPr>
        <w:t>al</w:t>
      </w:r>
      <w:r>
        <w:rPr>
          <w:spacing w:val="-10"/>
          <w:w w:val="100"/>
        </w:rPr>
        <w:t> </w:t>
      </w:r>
      <w:r>
        <w:rPr>
          <w:spacing w:val="0"/>
          <w:w w:val="100"/>
        </w:rPr>
        <w:t>Harmo</w:t>
      </w:r>
      <w:r>
        <w:rPr>
          <w:spacing w:val="-1"/>
          <w:w w:val="100"/>
        </w:rPr>
        <w:t>n</w:t>
      </w:r>
      <w:r>
        <w:rPr>
          <w:spacing w:val="0"/>
          <w:w w:val="100"/>
        </w:rPr>
        <w:t>ic</w:t>
      </w:r>
      <w:r>
        <w:rPr>
          <w:spacing w:val="-10"/>
          <w:w w:val="100"/>
        </w:rPr>
        <w:t> </w:t>
      </w:r>
      <w:r>
        <w:rPr>
          <w:spacing w:val="0"/>
          <w:w w:val="100"/>
        </w:rPr>
        <w:t>Distortion</w:t>
      </w:r>
      <w:r>
        <w:rPr>
          <w:spacing w:val="-10"/>
          <w:w w:val="100"/>
        </w:rPr>
        <w:t> </w:t>
      </w:r>
      <w:r>
        <w:rPr>
          <w:spacing w:val="0"/>
          <w:w w:val="100"/>
        </w:rPr>
        <w:t>(THD)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5" w:lineRule="auto"/>
        <w:ind w:right="140"/>
        <w:jc w:val="both"/>
      </w:pP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to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harmo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st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sign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meas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harmon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storti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1"/>
          <w:w w:val="100"/>
        </w:rPr>
        <w:t>esen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an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fi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rati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su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ower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rmo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comp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pow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fun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amen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al.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1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ind w:right="1227"/>
        <w:jc w:val="both"/>
        <w:rPr>
          <w:b w:val="0"/>
          <w:bCs w:val="0"/>
        </w:rPr>
      </w:pPr>
      <w:bookmarkStart w:name="Two-Switch Forward Converter" w:id="202"/>
      <w:bookmarkEnd w:id="202"/>
      <w:r>
        <w:rPr/>
      </w:r>
      <w:r>
        <w:rPr>
          <w:spacing w:val="-18"/>
          <w:w w:val="100"/>
        </w:rPr>
        <w:t>T</w:t>
      </w:r>
      <w:r>
        <w:rPr>
          <w:spacing w:val="0"/>
          <w:w w:val="100"/>
        </w:rPr>
        <w:t>wo-Switch</w:t>
      </w:r>
      <w:r>
        <w:rPr>
          <w:spacing w:val="-16"/>
          <w:w w:val="100"/>
        </w:rPr>
        <w:t> </w:t>
      </w:r>
      <w:r>
        <w:rPr>
          <w:spacing w:val="0"/>
          <w:w w:val="100"/>
        </w:rPr>
        <w:t>F</w:t>
      </w:r>
      <w:r>
        <w:rPr>
          <w:spacing w:val="-1"/>
          <w:w w:val="100"/>
        </w:rPr>
        <w:t>o</w:t>
      </w:r>
      <w:r>
        <w:rPr>
          <w:spacing w:val="0"/>
          <w:w w:val="100"/>
        </w:rPr>
        <w:t>rward</w:t>
      </w:r>
      <w:r>
        <w:rPr>
          <w:spacing w:val="-15"/>
          <w:w w:val="100"/>
        </w:rPr>
        <w:t> </w:t>
      </w:r>
      <w:r>
        <w:rPr>
          <w:spacing w:val="0"/>
          <w:w w:val="100"/>
        </w:rPr>
        <w:t>Converter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6" w:lineRule="auto"/>
        <w:ind w:right="141"/>
        <w:jc w:val="both"/>
      </w:pP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seri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tr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-1"/>
          <w:w w:val="100"/>
        </w:rPr>
        <w:t>sf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primar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re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uce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revers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bl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ckin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vol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switch.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ind w:right="2210"/>
        <w:jc w:val="both"/>
        <w:rPr>
          <w:b w:val="0"/>
          <w:bCs w:val="0"/>
        </w:rPr>
      </w:pPr>
      <w:bookmarkStart w:name="Voltage Mode Control" w:id="203"/>
      <w:bookmarkEnd w:id="203"/>
      <w:r>
        <w:rPr/>
      </w:r>
      <w:r>
        <w:rPr>
          <w:spacing w:val="-17"/>
          <w:w w:val="100"/>
        </w:rPr>
        <w:t>V</w:t>
      </w:r>
      <w:r>
        <w:rPr>
          <w:spacing w:val="-1"/>
          <w:w w:val="100"/>
        </w:rPr>
        <w:t>o</w:t>
      </w:r>
      <w:r>
        <w:rPr>
          <w:spacing w:val="0"/>
          <w:w w:val="100"/>
        </w:rPr>
        <w:t>l</w:t>
      </w:r>
      <w:r>
        <w:rPr>
          <w:spacing w:val="-7"/>
          <w:w w:val="100"/>
        </w:rPr>
        <w:t>t</w:t>
      </w:r>
      <w:r>
        <w:rPr>
          <w:spacing w:val="0"/>
          <w:w w:val="100"/>
        </w:rPr>
        <w:t>age</w:t>
      </w:r>
      <w:r>
        <w:rPr>
          <w:spacing w:val="-10"/>
          <w:w w:val="100"/>
        </w:rPr>
        <w:t> </w:t>
      </w:r>
      <w:r>
        <w:rPr>
          <w:spacing w:val="0"/>
          <w:w w:val="100"/>
        </w:rPr>
        <w:t>Mode</w:t>
      </w:r>
      <w:r>
        <w:rPr>
          <w:spacing w:val="-10"/>
          <w:w w:val="100"/>
        </w:rPr>
        <w:t> </w:t>
      </w:r>
      <w:r>
        <w:rPr>
          <w:spacing w:val="0"/>
          <w:w w:val="100"/>
        </w:rPr>
        <w:t>Control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9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54" w:lineRule="auto"/>
        <w:ind w:right="139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ntr</w:t>
      </w:r>
      <w:r>
        <w:rPr>
          <w:b w:val="0"/>
          <w:bCs w:val="0"/>
          <w:spacing w:val="0"/>
          <w:w w:val="100"/>
        </w:rPr>
        <w:t>ol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meth</w:t>
      </w:r>
      <w:r>
        <w:rPr>
          <w:b w:val="0"/>
          <w:bCs w:val="0"/>
          <w:spacing w:val="0"/>
          <w:w w:val="100"/>
        </w:rPr>
        <w:t>od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th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use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si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gl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lo</w:t>
      </w:r>
      <w:r>
        <w:rPr>
          <w:b w:val="0"/>
          <w:bCs w:val="0"/>
          <w:spacing w:val="0"/>
          <w:w w:val="100"/>
        </w:rPr>
        <w:t>op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contro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tp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after="0" w:line="254" w:lineRule="auto"/>
        <w:jc w:val="both"/>
        <w:sectPr>
          <w:type w:val="continuous"/>
          <w:pgSz w:w="12240" w:h="15840"/>
          <w:pgMar w:top="1320" w:bottom="760" w:left="1480" w:right="1120"/>
          <w:cols w:num="2" w:equalWidth="0">
            <w:col w:w="4463" w:space="577"/>
            <w:col w:w="4600"/>
          </w:cols>
        </w:sectPr>
      </w:pPr>
    </w:p>
    <w:p>
      <w:pPr>
        <w:spacing w:line="240" w:lineRule="exact" w:before="9"/>
        <w:rPr>
          <w:sz w:val="24"/>
          <w:szCs w:val="24"/>
        </w:rPr>
      </w:pPr>
      <w:r>
        <w:rPr/>
        <w:pict>
          <v:group style="position:absolute;margin-left:63pt;margin-top:740.969971pt;width:468pt;height:.1pt;mso-position-horizontal-relative:page;mso-position-vertical-relative:page;z-index:-10316" coordorigin="1260,14819" coordsize="9360,2">
            <v:shape style="position:absolute;left:1260;top:14819;width:9360;height:2" coordorigin="1260,14819" coordsize="9360,0" path="m1260,14819l10620,14819e" filled="f" stroked="t" strokeweight="1.120pt" strokecolor="#000000">
              <v:path arrowok="t"/>
            </v:shape>
            <w10:wrap type="none"/>
          </v:group>
        </w:pict>
      </w:r>
      <w:r>
        <w:rPr>
          <w:sz w:val="24"/>
          <w:szCs w:val="24"/>
        </w:rPr>
      </w:r>
    </w:p>
    <w:p>
      <w:pPr>
        <w:pStyle w:val="Heading3"/>
        <w:spacing w:before="74"/>
        <w:ind w:right="0"/>
        <w:jc w:val="left"/>
        <w:rPr>
          <w:b w:val="0"/>
          <w:bCs w:val="0"/>
        </w:rPr>
      </w:pPr>
      <w:r>
        <w:rPr/>
        <w:pict>
          <v:group style="position:absolute;margin-left:63pt;margin-top:-9.99009pt;width:468pt;height:.1pt;mso-position-horizontal-relative:page;mso-position-vertical-relative:paragraph;z-index:-10317" coordorigin="1260,-200" coordsize="9360,2">
            <v:shape style="position:absolute;left:1260;top:-200;width:9360;height:2" coordorigin="1260,-200" coordsize="9360,0" path="m1260,-200l10620,-200e" filled="f" stroked="t" strokeweight="1.120pt" strokecolor="#000000">
              <v:path arrowok="t"/>
            </v:shape>
            <w10:wrap type="none"/>
          </v:group>
        </w:pict>
      </w:r>
      <w:r>
        <w:rPr>
          <w:spacing w:val="0"/>
          <w:w w:val="100"/>
        </w:rPr>
        <w:t>NOT</w:t>
      </w:r>
      <w:r>
        <w:rPr>
          <w:spacing w:val="1"/>
          <w:w w:val="100"/>
        </w:rPr>
        <w:t>E</w:t>
      </w:r>
      <w:r>
        <w:rPr>
          <w:spacing w:val="0"/>
          <w:w w:val="100"/>
        </w:rPr>
        <w:t>S: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pgSz w:w="12240" w:h="15840"/>
          <w:pgMar w:header="477" w:footer="747" w:top="1060" w:bottom="940" w:left="1120" w:right="1480"/>
        </w:sectPr>
      </w:pPr>
    </w:p>
    <w:p>
      <w:pPr>
        <w:spacing w:before="84"/>
        <w:ind w:left="156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No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te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he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llowin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g</w:t>
      </w:r>
      <w:r>
        <w:rPr>
          <w:rFonts w:ascii="Arial" w:hAnsi="Arial" w:cs="Arial" w:eastAsia="Arial"/>
          <w:b/>
          <w:bCs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de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t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il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of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he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d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p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tec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io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fea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ur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Microc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hip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evices: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numPr>
          <w:ilvl w:val="1"/>
          <w:numId w:val="4"/>
        </w:numPr>
        <w:tabs>
          <w:tab w:pos="516" w:val="left" w:leader="none"/>
        </w:tabs>
        <w:spacing w:before="75"/>
        <w:ind w:left="516" w:right="0" w:hanging="36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Microchip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prod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meet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specification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con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ained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in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their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articular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Microc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h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Sheet.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70" w:lineRule="exact" w:before="6"/>
        <w:rPr>
          <w:sz w:val="17"/>
          <w:szCs w:val="17"/>
        </w:rPr>
      </w:pPr>
      <w:r>
        <w:rPr>
          <w:sz w:val="17"/>
          <w:szCs w:val="17"/>
        </w:rPr>
      </w:r>
    </w:p>
    <w:p>
      <w:pPr>
        <w:numPr>
          <w:ilvl w:val="1"/>
          <w:numId w:val="4"/>
        </w:numPr>
        <w:tabs>
          <w:tab w:pos="516" w:val="left" w:leader="none"/>
        </w:tabs>
        <w:spacing w:line="261" w:lineRule="auto"/>
        <w:ind w:left="516" w:right="182" w:hanging="36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Microchip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believes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at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family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of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pro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uc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is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one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he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st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secure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families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of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kind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on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market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toda</w:t>
      </w:r>
      <w:r>
        <w:rPr>
          <w:rFonts w:ascii="Arial" w:hAnsi="Arial" w:cs="Arial" w:eastAsia="Arial"/>
          <w:b w:val="0"/>
          <w:bCs w:val="0"/>
          <w:spacing w:val="-13"/>
          <w:w w:val="100"/>
          <w:sz w:val="16"/>
          <w:szCs w:val="1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when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ed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inte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de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manne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an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unde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norm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conditio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s.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numPr>
          <w:ilvl w:val="1"/>
          <w:numId w:val="4"/>
        </w:numPr>
        <w:tabs>
          <w:tab w:pos="516" w:val="left" w:leader="none"/>
        </w:tabs>
        <w:spacing w:line="260" w:lineRule="auto"/>
        <w:ind w:left="516" w:right="182" w:hanging="36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here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are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shonest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and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possibly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ille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al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meth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ds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used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to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breach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code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protection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2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ature.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All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these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methods,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to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our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kno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led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e,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require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using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Micr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hip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od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in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manner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ou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side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operati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g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specifications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con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ained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in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Microchip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’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Da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Shee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s.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Most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likel</w:t>
      </w:r>
      <w:r>
        <w:rPr>
          <w:rFonts w:ascii="Arial" w:hAnsi="Arial" w:cs="Arial" w:eastAsia="Arial"/>
          <w:b w:val="0"/>
          <w:bCs w:val="0"/>
          <w:spacing w:val="-13"/>
          <w:w w:val="100"/>
          <w:sz w:val="16"/>
          <w:szCs w:val="1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pers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doi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g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so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is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engaged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in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of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tellectual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opert</w:t>
      </w:r>
      <w:r>
        <w:rPr>
          <w:rFonts w:ascii="Arial" w:hAnsi="Arial" w:cs="Arial" w:eastAsia="Arial"/>
          <w:b w:val="0"/>
          <w:bCs w:val="0"/>
          <w:spacing w:val="-14"/>
          <w:w w:val="100"/>
          <w:sz w:val="16"/>
          <w:szCs w:val="1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.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60" w:lineRule="exact" w:before="1"/>
        <w:rPr>
          <w:sz w:val="16"/>
          <w:szCs w:val="16"/>
        </w:rPr>
      </w:pPr>
      <w:r>
        <w:rPr>
          <w:sz w:val="16"/>
          <w:szCs w:val="16"/>
        </w:rPr>
      </w:r>
    </w:p>
    <w:p>
      <w:pPr>
        <w:numPr>
          <w:ilvl w:val="1"/>
          <w:numId w:val="4"/>
        </w:numPr>
        <w:tabs>
          <w:tab w:pos="516" w:val="left" w:leader="none"/>
        </w:tabs>
        <w:ind w:left="516" w:right="0" w:hanging="36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Microchip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is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willing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to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work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w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customer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who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is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concern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about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integrity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of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code.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70" w:lineRule="exact" w:before="6"/>
        <w:rPr>
          <w:sz w:val="17"/>
          <w:szCs w:val="17"/>
        </w:rPr>
      </w:pPr>
      <w:r>
        <w:rPr>
          <w:sz w:val="17"/>
          <w:szCs w:val="17"/>
        </w:rPr>
      </w:r>
    </w:p>
    <w:p>
      <w:pPr>
        <w:numPr>
          <w:ilvl w:val="1"/>
          <w:numId w:val="4"/>
        </w:numPr>
        <w:tabs>
          <w:tab w:pos="516" w:val="left" w:leader="none"/>
        </w:tabs>
        <w:spacing w:line="261" w:lineRule="auto"/>
        <w:ind w:left="516" w:right="180" w:hanging="36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either</w:t>
      </w:r>
      <w:r>
        <w:rPr>
          <w:rFonts w:ascii="Arial" w:hAnsi="Arial" w:cs="Arial" w:eastAsia="Arial"/>
          <w:b w:val="0"/>
          <w:bCs w:val="0"/>
          <w:spacing w:val="-1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Microchip</w:t>
      </w:r>
      <w:r>
        <w:rPr>
          <w:rFonts w:ascii="Arial" w:hAnsi="Arial" w:cs="Arial" w:eastAsia="Arial"/>
          <w:b w:val="0"/>
          <w:bCs w:val="0"/>
          <w:spacing w:val="-1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nor</w:t>
      </w:r>
      <w:r>
        <w:rPr>
          <w:rFonts w:ascii="Arial" w:hAnsi="Arial" w:cs="Arial" w:eastAsia="Arial"/>
          <w:b w:val="0"/>
          <w:bCs w:val="0"/>
          <w:spacing w:val="-1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any</w:t>
      </w:r>
      <w:r>
        <w:rPr>
          <w:rFonts w:ascii="Arial" w:hAnsi="Arial" w:cs="Arial" w:eastAsia="Arial"/>
          <w:b w:val="0"/>
          <w:bCs w:val="0"/>
          <w:spacing w:val="-1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other</w:t>
      </w:r>
      <w:r>
        <w:rPr>
          <w:rFonts w:ascii="Arial" w:hAnsi="Arial" w:cs="Arial" w:eastAsia="Arial"/>
          <w:b w:val="0"/>
          <w:bCs w:val="0"/>
          <w:spacing w:val="-1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semic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nduc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or</w:t>
      </w:r>
      <w:r>
        <w:rPr>
          <w:rFonts w:ascii="Arial" w:hAnsi="Arial" w:cs="Arial" w:eastAsia="Arial"/>
          <w:b w:val="0"/>
          <w:bCs w:val="0"/>
          <w:spacing w:val="-1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manufacturer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can</w:t>
      </w:r>
      <w:r>
        <w:rPr>
          <w:rFonts w:ascii="Arial" w:hAnsi="Arial" w:cs="Arial" w:eastAsia="Arial"/>
          <w:b w:val="0"/>
          <w:bCs w:val="0"/>
          <w:spacing w:val="-1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g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arantee</w:t>
      </w:r>
      <w:r>
        <w:rPr>
          <w:rFonts w:ascii="Arial" w:hAnsi="Arial" w:cs="Arial" w:eastAsia="Arial"/>
          <w:b w:val="0"/>
          <w:bCs w:val="0"/>
          <w:spacing w:val="-1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-1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security</w:t>
      </w:r>
      <w:r>
        <w:rPr>
          <w:rFonts w:ascii="Arial" w:hAnsi="Arial" w:cs="Arial" w:eastAsia="Arial"/>
          <w:b w:val="0"/>
          <w:bCs w:val="0"/>
          <w:spacing w:val="-1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of</w:t>
      </w:r>
      <w:r>
        <w:rPr>
          <w:rFonts w:ascii="Arial" w:hAnsi="Arial" w:cs="Arial" w:eastAsia="Arial"/>
          <w:b w:val="0"/>
          <w:bCs w:val="0"/>
          <w:spacing w:val="-1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their</w:t>
      </w:r>
      <w:r>
        <w:rPr>
          <w:rFonts w:ascii="Arial" w:hAnsi="Arial" w:cs="Arial" w:eastAsia="Arial"/>
          <w:b w:val="0"/>
          <w:bCs w:val="0"/>
          <w:spacing w:val="-1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code.</w:t>
      </w:r>
      <w:r>
        <w:rPr>
          <w:rFonts w:ascii="Arial" w:hAnsi="Arial" w:cs="Arial" w:eastAsia="Arial"/>
          <w:b w:val="0"/>
          <w:bCs w:val="0"/>
          <w:spacing w:val="-1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Code</w:t>
      </w:r>
      <w:r>
        <w:rPr>
          <w:rFonts w:ascii="Arial" w:hAnsi="Arial" w:cs="Arial" w:eastAsia="Arial"/>
          <w:b w:val="0"/>
          <w:bCs w:val="0"/>
          <w:spacing w:val="-1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protection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es</w:t>
      </w:r>
      <w:r>
        <w:rPr>
          <w:rFonts w:ascii="Arial" w:hAnsi="Arial" w:cs="Arial" w:eastAsia="Arial"/>
          <w:b w:val="0"/>
          <w:bCs w:val="0"/>
          <w:spacing w:val="-1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not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mean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that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are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g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aranteeing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product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as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“unbreakabl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.”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60" w:lineRule="auto"/>
        <w:ind w:left="156" w:right="139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Code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protection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is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cons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an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ly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evolvi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g.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at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Microchip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are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committed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to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conti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uously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improving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code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protection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features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of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our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produc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s.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Attemp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to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break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Microchip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’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ode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protection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feat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may</w:t>
      </w:r>
      <w:r>
        <w:rPr>
          <w:rFonts w:ascii="Arial" w:hAnsi="Arial" w:cs="Arial" w:eastAsia="Arial"/>
          <w:b w:val="0"/>
          <w:bCs w:val="0"/>
          <w:spacing w:val="-1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violation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of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Digi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al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Millennium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Copyright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Act.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If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such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allow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un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uthoriz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access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yo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so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tware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or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oth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copyr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hted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wor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k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you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may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have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right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to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sue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relief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under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that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Ac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.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4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headerReference w:type="default" r:id="rId79"/>
          <w:footerReference w:type="default" r:id="rId80"/>
          <w:footerReference w:type="even" r:id="rId81"/>
          <w:pgSz w:w="12240" w:h="15840"/>
          <w:pgMar w:header="0" w:footer="747" w:top="1480" w:bottom="940" w:left="1480" w:right="1120"/>
          <w:pgNumType w:start="47"/>
        </w:sectPr>
      </w:pPr>
    </w:p>
    <w:p>
      <w:pPr>
        <w:spacing w:line="260" w:lineRule="auto" w:before="79"/>
        <w:ind w:left="138" w:right="16" w:firstLine="1"/>
        <w:jc w:val="both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80.519997pt;margin-top:-1.176090pt;width:468.96pt;height:.1pt;mso-position-horizontal-relative:page;mso-position-vertical-relative:paragraph;z-index:-10314" coordorigin="1610,-24" coordsize="9379,2">
            <v:shape style="position:absolute;left:1610;top:-24;width:9379;height:2" coordorigin="1610,-24" coordsize="9379,0" path="m1610,-24l10990,-24e" filled="f" stroked="t" strokeweight="1.120pt" strokecolor="#000000">
              <v:path arrowok="t"/>
            </v:shape>
            <w10:wrap type="none"/>
          </v:group>
        </w:pict>
      </w:r>
      <w:r>
        <w:rPr/>
        <w:pict>
          <v:group style="position:absolute;margin-left:79.449997pt;margin-top:50.049999pt;width:471.1pt;height:6.1pt;mso-position-horizontal-relative:page;mso-position-vertical-relative:page;z-index:-10313" coordorigin="1589,1001" coordsize="9422,122">
            <v:group style="position:absolute;left:1620;top:1112;width:9360;height:2" coordorigin="1620,1112" coordsize="9360,2">
              <v:shape style="position:absolute;left:1620;top:1112;width:9360;height:2" coordorigin="1620,1112" coordsize="9360,0" path="m1620,1112l10980,1112e" filled="f" stroked="t" strokeweight="1.120pt" strokecolor="#000000">
                <v:path arrowok="t"/>
              </v:shape>
            </v:group>
            <v:group style="position:absolute;left:1620;top:1032;width:9360;height:2" coordorigin="1620,1032" coordsize="9360,2">
              <v:shape style="position:absolute;left:1620;top:1032;width:9360;height:2" coordorigin="1620,1032" coordsize="9360,0" path="m1620,1032l10980,1032e" filled="f" stroked="t" strokeweight="3.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for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m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atio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ain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1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1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thi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1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ublic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tio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1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regardin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g</w:t>
      </w:r>
      <w:r>
        <w:rPr>
          <w:rFonts w:ascii="Arial" w:hAnsi="Arial" w:cs="Arial" w:eastAsia="Arial"/>
          <w:b w:val="0"/>
          <w:bCs w:val="0"/>
          <w:spacing w:val="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vice</w:t>
      </w:r>
      <w:r>
        <w:rPr>
          <w:rFonts w:ascii="Arial" w:hAnsi="Arial" w:cs="Arial" w:eastAsia="Arial"/>
          <w:b w:val="0"/>
          <w:bCs w:val="0"/>
          <w:spacing w:val="-2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applic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tion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lik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pro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ide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onl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y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you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co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nience</w:t>
      </w:r>
      <w:r>
        <w:rPr>
          <w:rFonts w:ascii="Arial" w:hAnsi="Arial" w:cs="Arial" w:eastAsia="Arial"/>
          <w:b w:val="0"/>
          <w:bCs w:val="0"/>
          <w:spacing w:val="-2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m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y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sup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rse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y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upda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es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.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yo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responsibili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y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to</w:t>
      </w:r>
      <w:r>
        <w:rPr>
          <w:rFonts w:ascii="Arial" w:hAnsi="Arial" w:cs="Arial" w:eastAsia="Arial"/>
          <w:b w:val="0"/>
          <w:bCs w:val="0"/>
          <w:spacing w:val="-2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2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ha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2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you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2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applicatio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2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m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2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wit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h</w:t>
      </w:r>
      <w:r>
        <w:rPr>
          <w:rFonts w:ascii="Arial" w:hAnsi="Arial" w:cs="Arial" w:eastAsia="Arial"/>
          <w:b w:val="0"/>
          <w:bCs w:val="0"/>
          <w:spacing w:val="2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you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2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specific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tions.</w:t>
      </w:r>
      <w:r>
        <w:rPr>
          <w:rFonts w:ascii="Arial" w:hAnsi="Arial" w:cs="Arial" w:eastAsia="Arial"/>
          <w:b w:val="0"/>
          <w:bCs w:val="0"/>
          <w:spacing w:val="-2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M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ICROCHI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2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MAKE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3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3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RE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RE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EN</w:t>
      </w:r>
      <w:r>
        <w:rPr>
          <w:rFonts w:ascii="Arial" w:hAnsi="Arial" w:cs="Arial" w:eastAsia="Arial"/>
          <w:b w:val="0"/>
          <w:bCs w:val="0"/>
          <w:spacing w:val="-15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14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TION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3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OR</w:t>
      </w:r>
      <w:r>
        <w:rPr>
          <w:rFonts w:ascii="Arial" w:hAnsi="Arial" w:cs="Arial" w:eastAsia="Arial"/>
          <w:b w:val="0"/>
          <w:bCs w:val="0"/>
          <w:spacing w:val="-2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W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RANTI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AN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Y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K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W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HETH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X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RE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M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PL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ED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2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WR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2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2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AL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2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-15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14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Y</w:t>
      </w:r>
      <w:r>
        <w:rPr>
          <w:rFonts w:ascii="Arial" w:hAnsi="Arial" w:cs="Arial" w:eastAsia="Arial"/>
          <w:b w:val="0"/>
          <w:bCs w:val="0"/>
          <w:spacing w:val="2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OTHE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ISE,</w:t>
      </w:r>
      <w:r>
        <w:rPr>
          <w:rFonts w:ascii="Arial" w:hAnsi="Arial" w:cs="Arial" w:eastAsia="Arial"/>
          <w:b w:val="0"/>
          <w:bCs w:val="0"/>
          <w:spacing w:val="3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REL</w:t>
      </w:r>
      <w:r>
        <w:rPr>
          <w:rFonts w:ascii="Arial" w:hAnsi="Arial" w:cs="Arial" w:eastAsia="Arial"/>
          <w:b w:val="0"/>
          <w:bCs w:val="0"/>
          <w:spacing w:val="-13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TED</w:t>
      </w:r>
      <w:r>
        <w:rPr>
          <w:rFonts w:ascii="Arial" w:hAnsi="Arial" w:cs="Arial" w:eastAsia="Arial"/>
          <w:b w:val="0"/>
          <w:bCs w:val="0"/>
          <w:spacing w:val="3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3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3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INF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M</w:t>
      </w:r>
      <w:r>
        <w:rPr>
          <w:rFonts w:ascii="Arial" w:hAnsi="Arial" w:cs="Arial" w:eastAsia="Arial"/>
          <w:b w:val="0"/>
          <w:bCs w:val="0"/>
          <w:spacing w:val="-13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ION,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G</w:t>
      </w:r>
      <w:r>
        <w:rPr>
          <w:rFonts w:ascii="Arial" w:hAnsi="Arial" w:cs="Arial" w:eastAsia="Arial"/>
          <w:b w:val="0"/>
          <w:bCs w:val="0"/>
          <w:spacing w:val="3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BU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3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NO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3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IMITE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3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3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IT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3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CON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ITION,</w:t>
      </w:r>
      <w:r>
        <w:rPr>
          <w:rFonts w:ascii="Arial" w:hAnsi="Arial" w:cs="Arial" w:eastAsia="Arial"/>
          <w:b w:val="0"/>
          <w:bCs w:val="0"/>
          <w:spacing w:val="-2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QUALIT</w:t>
      </w:r>
      <w:r>
        <w:rPr>
          <w:rFonts w:ascii="Arial" w:hAnsi="Arial" w:cs="Arial" w:eastAsia="Arial"/>
          <w:b w:val="0"/>
          <w:bCs w:val="0"/>
          <w:spacing w:val="-24"/>
          <w:w w:val="100"/>
          <w:sz w:val="16"/>
          <w:szCs w:val="1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   </w:t>
      </w:r>
      <w:r>
        <w:rPr>
          <w:rFonts w:ascii="Arial" w:hAnsi="Arial" w:cs="Arial" w:eastAsia="Arial"/>
          <w:b w:val="0"/>
          <w:bCs w:val="0"/>
          <w:spacing w:val="2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PERFORMANCE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   </w:t>
      </w:r>
      <w:r>
        <w:rPr>
          <w:rFonts w:ascii="Arial" w:hAnsi="Arial" w:cs="Arial" w:eastAsia="Arial"/>
          <w:b w:val="0"/>
          <w:bCs w:val="0"/>
          <w:spacing w:val="2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ME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CHAN</w:t>
      </w:r>
      <w:r>
        <w:rPr>
          <w:rFonts w:ascii="Arial" w:hAnsi="Arial" w:cs="Arial" w:eastAsia="Arial"/>
          <w:b w:val="0"/>
          <w:bCs w:val="0"/>
          <w:spacing w:val="-15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ABI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IT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   </w:t>
      </w:r>
      <w:r>
        <w:rPr>
          <w:rFonts w:ascii="Arial" w:hAnsi="Arial" w:cs="Arial" w:eastAsia="Arial"/>
          <w:b w:val="0"/>
          <w:bCs w:val="0"/>
          <w:spacing w:val="2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OR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60" w:lineRule="auto" w:before="1"/>
        <w:ind w:left="138" w:right="17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TNE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PUR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.</w:t>
      </w:r>
      <w:r>
        <w:rPr>
          <w:rFonts w:ascii="Arial" w:hAnsi="Arial" w:cs="Arial" w:eastAsia="Arial"/>
          <w:b/>
          <w:bCs/>
          <w:spacing w:val="4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M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ro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hi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dis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laim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4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al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abi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ity</w:t>
      </w:r>
      <w:r>
        <w:rPr>
          <w:rFonts w:ascii="Arial" w:hAnsi="Arial" w:cs="Arial" w:eastAsia="Arial"/>
          <w:b w:val="0"/>
          <w:bCs w:val="0"/>
          <w:spacing w:val="-2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arisin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g</w:t>
      </w:r>
      <w:r>
        <w:rPr>
          <w:rFonts w:ascii="Arial" w:hAnsi="Arial" w:cs="Arial" w:eastAsia="Arial"/>
          <w:b w:val="0"/>
          <w:bCs w:val="0"/>
          <w:spacing w:val="3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fro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</w:t>
      </w:r>
      <w:r>
        <w:rPr>
          <w:rFonts w:ascii="Arial" w:hAnsi="Arial" w:cs="Arial" w:eastAsia="Arial"/>
          <w:b w:val="0"/>
          <w:bCs w:val="0"/>
          <w:spacing w:val="3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thi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3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infor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m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atio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3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an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3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3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.</w:t>
      </w:r>
      <w:r>
        <w:rPr>
          <w:rFonts w:ascii="Arial" w:hAnsi="Arial" w:cs="Arial" w:eastAsia="Arial"/>
          <w:b w:val="0"/>
          <w:bCs w:val="0"/>
          <w:spacing w:val="3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Us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3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3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Microchip</w:t>
      </w:r>
      <w:r>
        <w:rPr>
          <w:rFonts w:ascii="Arial" w:hAnsi="Arial" w:cs="Arial" w:eastAsia="Arial"/>
          <w:b w:val="0"/>
          <w:bCs w:val="0"/>
          <w:spacing w:val="-2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vice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lif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sup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or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d/o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sa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et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y</w:t>
      </w:r>
      <w:r>
        <w:rPr>
          <w:rFonts w:ascii="Arial" w:hAnsi="Arial" w:cs="Arial" w:eastAsia="Arial"/>
          <w:b w:val="0"/>
          <w:bCs w:val="0"/>
          <w:spacing w:val="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plica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tirel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y</w:t>
      </w:r>
      <w:r>
        <w:rPr>
          <w:rFonts w:ascii="Arial" w:hAnsi="Arial" w:cs="Arial" w:eastAsia="Arial"/>
          <w:b w:val="0"/>
          <w:bCs w:val="0"/>
          <w:spacing w:val="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at</w:t>
      </w:r>
      <w:r>
        <w:rPr>
          <w:rFonts w:ascii="Arial" w:hAnsi="Arial" w:cs="Arial" w:eastAsia="Arial"/>
          <w:b w:val="0"/>
          <w:bCs w:val="0"/>
          <w:spacing w:val="-2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buye</w:t>
      </w:r>
      <w:r>
        <w:rPr>
          <w:rFonts w:ascii="Arial" w:hAnsi="Arial" w:cs="Arial" w:eastAsia="Arial"/>
          <w:b w:val="0"/>
          <w:bCs w:val="0"/>
          <w:spacing w:val="4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’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-1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risk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-1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an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-1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buye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1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agre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-1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-1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efe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-1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inde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m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nif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y</w:t>
      </w:r>
      <w:r>
        <w:rPr>
          <w:rFonts w:ascii="Arial" w:hAnsi="Arial" w:cs="Arial" w:eastAsia="Arial"/>
          <w:b w:val="0"/>
          <w:bCs w:val="0"/>
          <w:spacing w:val="-1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h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1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h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armles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2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M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crochi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1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fro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</w:t>
      </w:r>
      <w:r>
        <w:rPr>
          <w:rFonts w:ascii="Arial" w:hAnsi="Arial" w:cs="Arial" w:eastAsia="Arial"/>
          <w:b w:val="0"/>
          <w:bCs w:val="0"/>
          <w:spacing w:val="1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y</w:t>
      </w:r>
      <w:r>
        <w:rPr>
          <w:rFonts w:ascii="Arial" w:hAnsi="Arial" w:cs="Arial" w:eastAsia="Arial"/>
          <w:b w:val="0"/>
          <w:bCs w:val="0"/>
          <w:spacing w:val="2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2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al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1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mag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1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claims,</w:t>
      </w:r>
      <w:r>
        <w:rPr>
          <w:rFonts w:ascii="Arial" w:hAnsi="Arial" w:cs="Arial" w:eastAsia="Arial"/>
          <w:b w:val="0"/>
          <w:bCs w:val="0"/>
          <w:spacing w:val="-2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sui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1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2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x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ense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2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resultin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g</w:t>
      </w:r>
      <w:r>
        <w:rPr>
          <w:rFonts w:ascii="Arial" w:hAnsi="Arial" w:cs="Arial" w:eastAsia="Arial"/>
          <w:b w:val="0"/>
          <w:bCs w:val="0"/>
          <w:spacing w:val="1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ro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</w:t>
      </w:r>
      <w:r>
        <w:rPr>
          <w:rFonts w:ascii="Arial" w:hAnsi="Arial" w:cs="Arial" w:eastAsia="Arial"/>
          <w:b w:val="0"/>
          <w:bCs w:val="0"/>
          <w:spacing w:val="2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suc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h</w:t>
      </w:r>
      <w:r>
        <w:rPr>
          <w:rFonts w:ascii="Arial" w:hAnsi="Arial" w:cs="Arial" w:eastAsia="Arial"/>
          <w:b w:val="0"/>
          <w:bCs w:val="0"/>
          <w:spacing w:val="2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use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.</w:t>
      </w:r>
      <w:r>
        <w:rPr>
          <w:rFonts w:ascii="Arial" w:hAnsi="Arial" w:cs="Arial" w:eastAsia="Arial"/>
          <w:b w:val="0"/>
          <w:bCs w:val="0"/>
          <w:spacing w:val="2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1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li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ense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2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are</w:t>
      </w:r>
      <w:r>
        <w:rPr>
          <w:rFonts w:ascii="Arial" w:hAnsi="Arial" w:cs="Arial" w:eastAsia="Arial"/>
          <w:b w:val="0"/>
          <w:bCs w:val="0"/>
          <w:spacing w:val="-2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conveyed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4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implicitl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y</w:t>
      </w:r>
      <w:r>
        <w:rPr>
          <w:rFonts w:ascii="Arial" w:hAnsi="Arial" w:cs="Arial" w:eastAsia="Arial"/>
          <w:b w:val="0"/>
          <w:bCs w:val="0"/>
          <w:spacing w:val="4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herwise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4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de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4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an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y</w:t>
      </w:r>
      <w:r>
        <w:rPr>
          <w:rFonts w:ascii="Arial" w:hAnsi="Arial" w:cs="Arial" w:eastAsia="Arial"/>
          <w:b w:val="0"/>
          <w:bCs w:val="0"/>
          <w:spacing w:val="4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Microchip</w:t>
      </w:r>
      <w:r>
        <w:rPr>
          <w:rFonts w:ascii="Arial" w:hAnsi="Arial" w:cs="Arial" w:eastAsia="Arial"/>
          <w:b w:val="0"/>
          <w:bCs w:val="0"/>
          <w:spacing w:val="-2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tellec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ua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-1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pr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pert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y</w:t>
      </w:r>
      <w:r>
        <w:rPr>
          <w:rFonts w:ascii="Arial" w:hAnsi="Arial" w:cs="Arial" w:eastAsia="Arial"/>
          <w:b w:val="0"/>
          <w:bCs w:val="0"/>
          <w:spacing w:val="-1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rig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h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.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9"/>
        <w:ind w:left="138" w:right="139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/>
          <w:bCs/>
          <w:spacing w:val="-10"/>
          <w:w w:val="100"/>
          <w:sz w:val="16"/>
          <w:szCs w:val="16"/>
        </w:rPr>
        <w:t>T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rad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m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arks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61" w:lineRule="auto" w:before="95"/>
        <w:ind w:left="138" w:right="248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Microchip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name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and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logo,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Microchip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go,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Accur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n,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dsPIC,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K</w:t>
      </w:r>
      <w:r>
        <w:rPr>
          <w:rFonts w:ascii="Arial" w:hAnsi="Arial" w:cs="Arial" w:eastAsia="Arial"/>
          <w:b w:val="0"/>
          <w:bCs w:val="0"/>
          <w:spacing w:val="0"/>
          <w:w w:val="100"/>
          <w:sz w:val="12"/>
          <w:szCs w:val="12"/>
        </w:rPr>
        <w:t>EE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2"/>
          <w:szCs w:val="12"/>
        </w:rPr>
        <w:t>OQ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K</w:t>
      </w:r>
      <w:r>
        <w:rPr>
          <w:rFonts w:ascii="Arial" w:hAnsi="Arial" w:cs="Arial" w:eastAsia="Arial"/>
          <w:b w:val="0"/>
          <w:bCs w:val="0"/>
          <w:spacing w:val="0"/>
          <w:w w:val="100"/>
          <w:sz w:val="12"/>
          <w:szCs w:val="12"/>
        </w:rPr>
        <w:t>EE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2"/>
          <w:szCs w:val="12"/>
        </w:rPr>
        <w:t>OQ</w:t>
      </w:r>
      <w:r>
        <w:rPr>
          <w:rFonts w:ascii="Arial" w:hAnsi="Arial" w:cs="Arial" w:eastAsia="Arial"/>
          <w:b w:val="0"/>
          <w:bCs w:val="0"/>
          <w:spacing w:val="12"/>
          <w:w w:val="100"/>
          <w:sz w:val="12"/>
          <w:szCs w:val="12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logo,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micro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MPLA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PI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84" w:lineRule="exact"/>
        <w:ind w:left="138" w:right="139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PICmicro,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PICS</w:t>
      </w:r>
      <w:r>
        <w:rPr>
          <w:rFonts w:ascii="Arial" w:hAnsi="Arial" w:cs="Arial" w:eastAsia="Arial"/>
          <w:b w:val="0"/>
          <w:bCs w:val="0"/>
          <w:spacing w:val="-1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PRO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</w:t>
      </w:r>
      <w:r>
        <w:rPr>
          <w:rFonts w:ascii="Arial" w:hAnsi="Arial" w:cs="Arial" w:eastAsia="Arial"/>
          <w:b w:val="0"/>
          <w:bCs w:val="0"/>
          <w:spacing w:val="-13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E,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rfPIC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and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SmartShunt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61" w:lineRule="auto" w:before="15"/>
        <w:ind w:left="138" w:right="869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are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regist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ed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trademarks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of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Micr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hip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ech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ology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Incorporated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in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U.S.A.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other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countr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es.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61" w:lineRule="auto" w:before="79"/>
        <w:ind w:left="138" w:right="296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AmpLab,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lter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ab,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Linear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Active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Thermist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-1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Migra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able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Memor</w:t>
      </w:r>
      <w:r>
        <w:rPr>
          <w:rFonts w:ascii="Arial" w:hAnsi="Arial" w:cs="Arial" w:eastAsia="Arial"/>
          <w:b w:val="0"/>
          <w:bCs w:val="0"/>
          <w:spacing w:val="-14"/>
          <w:w w:val="100"/>
          <w:sz w:val="16"/>
          <w:szCs w:val="1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M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X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20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-1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MXLAB,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3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AL,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SmartSensor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and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Embedded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ontrol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Solutio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any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are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registered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tra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emarks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Microchip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chnology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Incorporated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in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U.S.A.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61" w:lineRule="auto" w:before="80"/>
        <w:ind w:left="138" w:right="180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Analog-for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the-Digi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al</w:t>
      </w:r>
      <w:r>
        <w:rPr>
          <w:rFonts w:ascii="Arial" w:hAnsi="Arial" w:cs="Arial" w:eastAsia="Arial"/>
          <w:b w:val="0"/>
          <w:bCs w:val="0"/>
          <w:spacing w:val="-1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Age,</w:t>
      </w:r>
      <w:r>
        <w:rPr>
          <w:rFonts w:ascii="Arial" w:hAnsi="Arial" w:cs="Arial" w:eastAsia="Arial"/>
          <w:b w:val="0"/>
          <w:bCs w:val="0"/>
          <w:spacing w:val="-1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Application</w:t>
      </w:r>
      <w:r>
        <w:rPr>
          <w:rFonts w:ascii="Arial" w:hAnsi="Arial" w:cs="Arial" w:eastAsia="Arial"/>
          <w:b w:val="0"/>
          <w:bCs w:val="0"/>
          <w:spacing w:val="-1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Maestro,</w:t>
      </w:r>
      <w:r>
        <w:rPr>
          <w:rFonts w:ascii="Arial" w:hAnsi="Arial" w:cs="Arial" w:eastAsia="Arial"/>
          <w:b w:val="0"/>
          <w:bCs w:val="0"/>
          <w:spacing w:val="-1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CodeGuar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dsPICDEM,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dsPICDEM.net,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PICwork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dsSPEAK,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ECAN,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ECONOMO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-1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FanSense,</w:t>
      </w:r>
      <w:r>
        <w:rPr>
          <w:rFonts w:ascii="Arial" w:hAnsi="Arial" w:cs="Arial" w:eastAsia="Arial"/>
          <w:b w:val="0"/>
          <w:bCs w:val="0"/>
          <w:spacing w:val="-1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exROM,</w:t>
      </w:r>
      <w:r>
        <w:rPr>
          <w:rFonts w:ascii="Arial" w:hAnsi="Arial" w:cs="Arial" w:eastAsia="Arial"/>
          <w:b w:val="0"/>
          <w:bCs w:val="0"/>
          <w:spacing w:val="-12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fuzzyLAB,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83" w:lineRule="exact"/>
        <w:ind w:left="138" w:right="139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In-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ircuit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Serial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Programming,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ICS</w:t>
      </w:r>
      <w:r>
        <w:rPr>
          <w:rFonts w:ascii="Arial" w:hAnsi="Arial" w:cs="Arial" w:eastAsia="Arial"/>
          <w:b w:val="0"/>
          <w:bCs w:val="0"/>
          <w:spacing w:val="-23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ICEPIC,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Mindi,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MiWi,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60" w:lineRule="auto" w:before="16"/>
        <w:ind w:left="138" w:right="139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</w:t>
      </w:r>
      <w:r>
        <w:rPr>
          <w:rFonts w:ascii="Arial" w:hAnsi="Arial" w:cs="Arial" w:eastAsia="Arial"/>
          <w:b w:val="0"/>
          <w:bCs w:val="0"/>
          <w:spacing w:val="-13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ASM,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MPLAB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Certified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go,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MPLIB,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MPLINK,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PICkit,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PICDEM,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PICDEM.net,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PICLAB,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PIC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l,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PowerCa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PowerInfo,</w:t>
      </w:r>
      <w:r>
        <w:rPr>
          <w:rFonts w:ascii="Arial" w:hAnsi="Arial" w:cs="Arial" w:eastAsia="Arial"/>
          <w:b w:val="0"/>
          <w:bCs w:val="0"/>
          <w:spacing w:val="-1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PowerMate,</w:t>
      </w:r>
      <w:r>
        <w:rPr>
          <w:rFonts w:ascii="Arial" w:hAnsi="Arial" w:cs="Arial" w:eastAsia="Arial"/>
          <w:b w:val="0"/>
          <w:bCs w:val="0"/>
          <w:spacing w:val="-1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Power</w:t>
      </w:r>
      <w:r>
        <w:rPr>
          <w:rFonts w:ascii="Arial" w:hAnsi="Arial" w:cs="Arial" w:eastAsia="Arial"/>
          <w:b w:val="0"/>
          <w:bCs w:val="0"/>
          <w:spacing w:val="-2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ool,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REAL</w:t>
      </w:r>
      <w:r>
        <w:rPr>
          <w:rFonts w:ascii="Arial" w:hAnsi="Arial" w:cs="Arial" w:eastAsia="Arial"/>
          <w:b w:val="0"/>
          <w:bCs w:val="0"/>
          <w:spacing w:val="-1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ICE,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rfLAB,</w:t>
      </w:r>
      <w:r>
        <w:rPr>
          <w:rFonts w:ascii="Arial" w:hAnsi="Arial" w:cs="Arial" w:eastAsia="Arial"/>
          <w:b w:val="0"/>
          <w:bCs w:val="0"/>
          <w:spacing w:val="-1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ect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Mode,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Smart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Serial,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el,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al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Endurance,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UNI/O,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Wip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rLock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nd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ZENA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are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trad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marks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of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Microchip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ech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ology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Incorp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ated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in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.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.A.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nd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other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coun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ies.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59" w:lineRule="auto" w:before="81"/>
        <w:ind w:left="138" w:right="173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SQTP</w:t>
      </w:r>
      <w:r>
        <w:rPr>
          <w:rFonts w:ascii="Arial" w:hAnsi="Arial" w:cs="Arial" w:eastAsia="Arial"/>
          <w:b w:val="0"/>
          <w:bCs w:val="0"/>
          <w:spacing w:val="-1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is</w:t>
      </w:r>
      <w:r>
        <w:rPr>
          <w:rFonts w:ascii="Arial" w:hAnsi="Arial" w:cs="Arial" w:eastAsia="Arial"/>
          <w:b w:val="0"/>
          <w:bCs w:val="0"/>
          <w:spacing w:val="-1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1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service</w:t>
      </w:r>
      <w:r>
        <w:rPr>
          <w:rFonts w:ascii="Arial" w:hAnsi="Arial" w:cs="Arial" w:eastAsia="Arial"/>
          <w:b w:val="0"/>
          <w:bCs w:val="0"/>
          <w:spacing w:val="-1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mark</w:t>
      </w:r>
      <w:r>
        <w:rPr>
          <w:rFonts w:ascii="Arial" w:hAnsi="Arial" w:cs="Arial" w:eastAsia="Arial"/>
          <w:b w:val="0"/>
          <w:bCs w:val="0"/>
          <w:spacing w:val="-1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of</w:t>
      </w:r>
      <w:r>
        <w:rPr>
          <w:rFonts w:ascii="Arial" w:hAnsi="Arial" w:cs="Arial" w:eastAsia="Arial"/>
          <w:b w:val="0"/>
          <w:bCs w:val="0"/>
          <w:spacing w:val="-1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Mi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ochi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-1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chnolog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y</w:t>
      </w:r>
      <w:r>
        <w:rPr>
          <w:rFonts w:ascii="Arial" w:hAnsi="Arial" w:cs="Arial" w:eastAsia="Arial"/>
          <w:b w:val="0"/>
          <w:bCs w:val="0"/>
          <w:spacing w:val="-1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Inc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rpo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ated</w:t>
      </w:r>
      <w:r>
        <w:rPr>
          <w:rFonts w:ascii="Arial" w:hAnsi="Arial" w:cs="Arial" w:eastAsia="Arial"/>
          <w:b w:val="0"/>
          <w:bCs w:val="0"/>
          <w:spacing w:val="-1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in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U.S.A.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59" w:lineRule="auto" w:before="82"/>
        <w:ind w:left="138" w:right="309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All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other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trad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marks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me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tioned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herei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ar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prope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y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their</w:t>
      </w:r>
      <w:r>
        <w:rPr>
          <w:rFonts w:ascii="Arial" w:hAnsi="Arial" w:cs="Arial" w:eastAsia="Arial"/>
          <w:b w:val="0"/>
          <w:bCs w:val="0"/>
          <w:spacing w:val="-1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respective</w:t>
      </w:r>
      <w:r>
        <w:rPr>
          <w:rFonts w:ascii="Arial" w:hAnsi="Arial" w:cs="Arial" w:eastAsia="Arial"/>
          <w:b w:val="0"/>
          <w:bCs w:val="0"/>
          <w:spacing w:val="-1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com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anies.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59" w:lineRule="auto" w:before="82"/>
        <w:ind w:left="138" w:right="343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©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20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7,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Microchip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echn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logy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Incorporated,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Printed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in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U.S.A.,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All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gh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Reser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ed.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2"/>
        <w:ind w:left="14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shape style="width:12.78pt;height:12.48pt;mso-position-horizontal-relative:char;mso-position-vertical-relative:line" type="#_x0000_t75">
            <v:imagedata r:id="rId82" o:title=""/>
          </v:shape>
        </w:pict>
      </w:r>
      <w:r>
        <w:rPr>
          <w:position w:val="-8"/>
        </w:rPr>
      </w:r>
      <w:r>
        <w:rPr>
          <w:rFonts w:ascii="Times New Roman" w:hAnsi="Times New Roman" w:cs="Times New Roman" w:eastAsia="Times New Roman"/>
          <w:position w:val="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Printed</w:t>
      </w:r>
      <w:r>
        <w:rPr>
          <w:rFonts w:ascii="Arial" w:hAnsi="Arial" w:cs="Arial" w:eastAsia="Arial"/>
          <w:b w:val="0"/>
          <w:bCs w:val="0"/>
          <w:spacing w:val="-7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position w:val="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-6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recycled</w:t>
      </w:r>
      <w:r>
        <w:rPr>
          <w:rFonts w:ascii="Arial" w:hAnsi="Arial" w:cs="Arial" w:eastAsia="Arial"/>
          <w:b w:val="0"/>
          <w:bCs w:val="0"/>
          <w:spacing w:val="-7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position w:val="0"/>
          <w:sz w:val="16"/>
          <w:szCs w:val="16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ape</w:t>
      </w:r>
      <w:r>
        <w:rPr>
          <w:rFonts w:ascii="Arial" w:hAnsi="Arial" w:cs="Arial" w:eastAsia="Arial"/>
          <w:b w:val="0"/>
          <w:bCs w:val="0"/>
          <w:spacing w:val="-10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  <w:t>.</w:t>
      </w:r>
      <w:r>
        <w:rPr>
          <w:rFonts w:ascii="Arial" w:hAnsi="Arial" w:cs="Arial" w:eastAsia="Arial"/>
          <w:b w:val="0"/>
          <w:bCs w:val="0"/>
          <w:spacing w:val="0"/>
          <w:w w:val="100"/>
          <w:position w:val="0"/>
          <w:sz w:val="16"/>
          <w:szCs w:val="16"/>
        </w:rPr>
      </w:r>
    </w:p>
    <w:p>
      <w:pPr>
        <w:spacing w:line="130" w:lineRule="exact" w:before="3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150" w:lineRule="exact"/>
        <w:ind w:left="138" w:right="176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81pt;margin-top:86.970108pt;width:468pt;height:.1pt;mso-position-horizontal-relative:page;mso-position-vertical-relative:paragraph;z-index:-10315" coordorigin="1620,1739" coordsize="9360,2">
            <v:shape style="position:absolute;left:1620;top:1739;width:9360;height:2" coordorigin="1620,1739" coordsize="9360,0" path="m1620,1739l10980,1739e" filled="f" stroked="t" strokeweight="1.120pt" strokecolor="#000000">
              <v:path arrowok="t"/>
            </v:shape>
            <w10:wrap type="none"/>
          </v:group>
        </w:pict>
      </w:r>
      <w:r>
        <w:rPr/>
        <w:pict>
          <v:shape style="position:absolute;margin-left:82.32pt;margin-top:-3.359893pt;width:215.64pt;height:76.86pt;mso-position-horizontal-relative:page;mso-position-vertical-relative:paragraph;z-index:-10312" type="#_x0000_t75">
            <v:imagedata r:id="rId83" o:title=""/>
          </v:shape>
        </w:pic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Microchip</w:t>
      </w:r>
      <w:r>
        <w:rPr>
          <w:rFonts w:ascii="Arial" w:hAnsi="Arial" w:cs="Arial" w:eastAsia="Arial"/>
          <w:b w:val="0"/>
          <w:bCs w:val="0"/>
          <w:i/>
          <w:spacing w:val="-8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r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eceived</w:t>
      </w:r>
      <w:r>
        <w:rPr>
          <w:rFonts w:ascii="Arial" w:hAnsi="Arial" w:cs="Arial" w:eastAsia="Arial"/>
          <w:b w:val="0"/>
          <w:bCs w:val="0"/>
          <w:i/>
          <w:spacing w:val="-8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I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S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O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/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TS-1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6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949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: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20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0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2</w:t>
      </w:r>
      <w:r>
        <w:rPr>
          <w:rFonts w:ascii="Arial" w:hAnsi="Arial" w:cs="Arial" w:eastAsia="Arial"/>
          <w:b w:val="0"/>
          <w:bCs w:val="0"/>
          <w:i/>
          <w:spacing w:val="-6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ce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r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ti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f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ica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ion</w:t>
      </w:r>
      <w:r>
        <w:rPr>
          <w:rFonts w:ascii="Arial" w:hAnsi="Arial" w:cs="Arial" w:eastAsia="Arial"/>
          <w:b w:val="0"/>
          <w:bCs w:val="0"/>
          <w:i/>
          <w:spacing w:val="-7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f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or</w:t>
      </w:r>
      <w:r>
        <w:rPr>
          <w:rFonts w:ascii="Arial" w:hAnsi="Arial" w:cs="Arial" w:eastAsia="Arial"/>
          <w:b w:val="0"/>
          <w:bCs w:val="0"/>
          <w:i/>
          <w:spacing w:val="-8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i</w:t>
      </w:r>
      <w:r>
        <w:rPr>
          <w:rFonts w:ascii="Arial" w:hAnsi="Arial" w:cs="Arial" w:eastAsia="Arial"/>
          <w:b w:val="0"/>
          <w:bCs w:val="0"/>
          <w:i/>
          <w:spacing w:val="-2"/>
          <w:w w:val="100"/>
          <w:sz w:val="14"/>
          <w:szCs w:val="14"/>
        </w:rPr>
        <w:t>t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s</w:t>
      </w:r>
      <w:r>
        <w:rPr>
          <w:rFonts w:ascii="Arial" w:hAnsi="Arial" w:cs="Arial" w:eastAsia="Arial"/>
          <w:b w:val="0"/>
          <w:bCs w:val="0"/>
          <w:i/>
          <w:spacing w:val="-6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w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o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rldwide</w:t>
      </w:r>
      <w:r>
        <w:rPr>
          <w:rFonts w:ascii="Arial" w:hAnsi="Arial" w:cs="Arial" w:eastAsia="Arial"/>
          <w:b w:val="0"/>
          <w:bCs w:val="0"/>
          <w:i/>
          <w:spacing w:val="0"/>
          <w:w w:val="99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he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a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dqu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a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r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ers,</w:t>
      </w:r>
      <w:r>
        <w:rPr>
          <w:rFonts w:ascii="Arial" w:hAnsi="Arial" w:cs="Arial" w:eastAsia="Arial"/>
          <w:b w:val="0"/>
          <w:bCs w:val="0"/>
          <w:i/>
          <w:spacing w:val="-5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desi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g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n</w:t>
      </w:r>
      <w:r>
        <w:rPr>
          <w:rFonts w:ascii="Arial" w:hAnsi="Arial" w:cs="Arial" w:eastAsia="Arial"/>
          <w:b w:val="0"/>
          <w:bCs w:val="0"/>
          <w:i/>
          <w:spacing w:val="-4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a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nd</w:t>
      </w:r>
      <w:r>
        <w:rPr>
          <w:rFonts w:ascii="Arial" w:hAnsi="Arial" w:cs="Arial" w:eastAsia="Arial"/>
          <w:b w:val="0"/>
          <w:bCs w:val="0"/>
          <w:i/>
          <w:spacing w:val="-6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wa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f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er</w:t>
      </w:r>
      <w:r>
        <w:rPr>
          <w:rFonts w:ascii="Arial" w:hAnsi="Arial" w:cs="Arial" w:eastAsia="Arial"/>
          <w:b w:val="0"/>
          <w:bCs w:val="0"/>
          <w:i/>
          <w:spacing w:val="-5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fa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b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rica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ion</w:t>
      </w:r>
      <w:r>
        <w:rPr>
          <w:rFonts w:ascii="Arial" w:hAnsi="Arial" w:cs="Arial" w:eastAsia="Arial"/>
          <w:b w:val="0"/>
          <w:bCs w:val="0"/>
          <w:i/>
          <w:spacing w:val="-6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f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a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c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i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li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ies</w:t>
      </w:r>
      <w:r>
        <w:rPr>
          <w:rFonts w:ascii="Arial" w:hAnsi="Arial" w:cs="Arial" w:eastAsia="Arial"/>
          <w:b w:val="0"/>
          <w:bCs w:val="0"/>
          <w:i/>
          <w:spacing w:val="-4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in</w:t>
      </w:r>
      <w:r>
        <w:rPr>
          <w:rFonts w:ascii="Arial" w:hAnsi="Arial" w:cs="Arial" w:eastAsia="Arial"/>
          <w:b w:val="0"/>
          <w:bCs w:val="0"/>
          <w:i/>
          <w:spacing w:val="-5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Ch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a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ndl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e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r</w:t>
      </w:r>
      <w:r>
        <w:rPr>
          <w:rFonts w:ascii="Arial" w:hAnsi="Arial" w:cs="Arial" w:eastAsia="Arial"/>
          <w:b w:val="0"/>
          <w:bCs w:val="0"/>
          <w:i/>
          <w:spacing w:val="-4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a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nd</w:t>
      </w:r>
      <w:r>
        <w:rPr>
          <w:rFonts w:ascii="Arial" w:hAnsi="Arial" w:cs="Arial" w:eastAsia="Arial"/>
          <w:b w:val="0"/>
          <w:bCs w:val="0"/>
          <w:i/>
          <w:spacing w:val="0"/>
          <w:w w:val="99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-14"/>
          <w:w w:val="100"/>
          <w:sz w:val="14"/>
          <w:szCs w:val="14"/>
        </w:rPr>
        <w:t>T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empe,</w:t>
      </w:r>
      <w:r>
        <w:rPr>
          <w:rFonts w:ascii="Arial" w:hAnsi="Arial" w:cs="Arial" w:eastAsia="Arial"/>
          <w:b w:val="0"/>
          <w:bCs w:val="0"/>
          <w:i/>
          <w:spacing w:val="-5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A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rizon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a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;</w:t>
      </w:r>
      <w:r>
        <w:rPr>
          <w:rFonts w:ascii="Arial" w:hAnsi="Arial" w:cs="Arial" w:eastAsia="Arial"/>
          <w:b w:val="0"/>
          <w:bCs w:val="0"/>
          <w:i/>
          <w:spacing w:val="-5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Gr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e</w:t>
      </w:r>
      <w:r>
        <w:rPr>
          <w:rFonts w:ascii="Arial" w:hAnsi="Arial" w:cs="Arial" w:eastAsia="Arial"/>
          <w:b w:val="0"/>
          <w:bCs w:val="0"/>
          <w:i/>
          <w:spacing w:val="1"/>
          <w:w w:val="100"/>
          <w:sz w:val="14"/>
          <w:szCs w:val="14"/>
        </w:rPr>
        <w:t>s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h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am,</w:t>
      </w:r>
      <w:r>
        <w:rPr>
          <w:rFonts w:ascii="Arial" w:hAnsi="Arial" w:cs="Arial" w:eastAsia="Arial"/>
          <w:b w:val="0"/>
          <w:bCs w:val="0"/>
          <w:i/>
          <w:spacing w:val="-5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O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regon</w:t>
      </w:r>
      <w:r>
        <w:rPr>
          <w:rFonts w:ascii="Arial" w:hAnsi="Arial" w:cs="Arial" w:eastAsia="Arial"/>
          <w:b w:val="0"/>
          <w:bCs w:val="0"/>
          <w:i/>
          <w:spacing w:val="-5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a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nd</w:t>
      </w:r>
      <w:r>
        <w:rPr>
          <w:rFonts w:ascii="Arial" w:hAnsi="Arial" w:cs="Arial" w:eastAsia="Arial"/>
          <w:b w:val="0"/>
          <w:bCs w:val="0"/>
          <w:i/>
          <w:spacing w:val="-5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design</w:t>
      </w:r>
      <w:r>
        <w:rPr>
          <w:rFonts w:ascii="Arial" w:hAnsi="Arial" w:cs="Arial" w:eastAsia="Arial"/>
          <w:b w:val="0"/>
          <w:bCs w:val="0"/>
          <w:i/>
          <w:spacing w:val="-6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cen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ers</w:t>
      </w:r>
      <w:r>
        <w:rPr>
          <w:rFonts w:ascii="Arial" w:hAnsi="Arial" w:cs="Arial" w:eastAsia="Arial"/>
          <w:b w:val="0"/>
          <w:bCs w:val="0"/>
          <w:i/>
          <w:spacing w:val="-5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in</w:t>
      </w:r>
      <w:r>
        <w:rPr>
          <w:rFonts w:ascii="Arial" w:hAnsi="Arial" w:cs="Arial" w:eastAsia="Arial"/>
          <w:b w:val="0"/>
          <w:bCs w:val="0"/>
          <w:i/>
          <w:spacing w:val="-5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Cali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f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orn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i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a</w:t>
      </w:r>
      <w:r>
        <w:rPr>
          <w:rFonts w:ascii="Arial" w:hAnsi="Arial" w:cs="Arial" w:eastAsia="Arial"/>
          <w:b w:val="0"/>
          <w:bCs w:val="0"/>
          <w:i/>
          <w:spacing w:val="0"/>
          <w:w w:val="99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and</w:t>
      </w:r>
      <w:r>
        <w:rPr>
          <w:rFonts w:ascii="Arial" w:hAnsi="Arial" w:cs="Arial" w:eastAsia="Arial"/>
          <w:b w:val="0"/>
          <w:bCs w:val="0"/>
          <w:i/>
          <w:spacing w:val="-5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I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nd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i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a.</w:t>
      </w:r>
      <w:r>
        <w:rPr>
          <w:rFonts w:ascii="Arial" w:hAnsi="Arial" w:cs="Arial" w:eastAsia="Arial"/>
          <w:b w:val="0"/>
          <w:bCs w:val="0"/>
          <w:i/>
          <w:spacing w:val="-6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The</w:t>
      </w:r>
      <w:r>
        <w:rPr>
          <w:rFonts w:ascii="Arial" w:hAnsi="Arial" w:cs="Arial" w:eastAsia="Arial"/>
          <w:b w:val="0"/>
          <w:bCs w:val="0"/>
          <w:i/>
          <w:spacing w:val="-6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Com</w:t>
      </w:r>
      <w:r>
        <w:rPr>
          <w:rFonts w:ascii="Arial" w:hAnsi="Arial" w:cs="Arial" w:eastAsia="Arial"/>
          <w:b w:val="0"/>
          <w:bCs w:val="0"/>
          <w:i/>
          <w:spacing w:val="-2"/>
          <w:w w:val="100"/>
          <w:sz w:val="14"/>
          <w:szCs w:val="14"/>
        </w:rPr>
        <w:t>p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any</w:t>
      </w:r>
      <w:r>
        <w:rPr>
          <w:rFonts w:ascii="Arial" w:hAnsi="Arial" w:cs="Arial" w:eastAsia="Arial"/>
          <w:b w:val="0"/>
          <w:bCs w:val="0"/>
          <w:i/>
          <w:spacing w:val="-3"/>
          <w:w w:val="100"/>
          <w:sz w:val="14"/>
          <w:szCs w:val="14"/>
        </w:rPr>
        <w:t>’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s</w:t>
      </w:r>
      <w:r>
        <w:rPr>
          <w:rFonts w:ascii="Arial" w:hAnsi="Arial" w:cs="Arial" w:eastAsia="Arial"/>
          <w:b w:val="0"/>
          <w:bCs w:val="0"/>
          <w:i/>
          <w:spacing w:val="-6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qu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a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lity</w:t>
      </w:r>
      <w:r>
        <w:rPr>
          <w:rFonts w:ascii="Arial" w:hAnsi="Arial" w:cs="Arial" w:eastAsia="Arial"/>
          <w:b w:val="0"/>
          <w:bCs w:val="0"/>
          <w:i/>
          <w:spacing w:val="-6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sys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em</w:t>
      </w:r>
      <w:r>
        <w:rPr>
          <w:rFonts w:ascii="Arial" w:hAnsi="Arial" w:cs="Arial" w:eastAsia="Arial"/>
          <w:b w:val="0"/>
          <w:bCs w:val="0"/>
          <w:i/>
          <w:spacing w:val="-6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processes</w:t>
      </w:r>
      <w:r>
        <w:rPr>
          <w:rFonts w:ascii="Arial" w:hAnsi="Arial" w:cs="Arial" w:eastAsia="Arial"/>
          <w:b w:val="0"/>
          <w:bCs w:val="0"/>
          <w:i/>
          <w:spacing w:val="-4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a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nd</w:t>
      </w:r>
      <w:r>
        <w:rPr>
          <w:rFonts w:ascii="Arial" w:hAnsi="Arial" w:cs="Arial" w:eastAsia="Arial"/>
          <w:b w:val="0"/>
          <w:bCs w:val="0"/>
          <w:i/>
          <w:spacing w:val="-6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proce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d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ures</w:t>
      </w:r>
      <w:r>
        <w:rPr>
          <w:rFonts w:ascii="Arial" w:hAnsi="Arial" w:cs="Arial" w:eastAsia="Arial"/>
          <w:b w:val="0"/>
          <w:bCs w:val="0"/>
          <w:i/>
          <w:spacing w:val="0"/>
          <w:w w:val="99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are</w:t>
      </w:r>
      <w:r>
        <w:rPr>
          <w:rFonts w:ascii="Arial" w:hAnsi="Arial" w:cs="Arial" w:eastAsia="Arial"/>
          <w:b w:val="0"/>
          <w:bCs w:val="0"/>
          <w:i/>
          <w:spacing w:val="-4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for</w:t>
      </w:r>
      <w:r>
        <w:rPr>
          <w:rFonts w:ascii="Arial" w:hAnsi="Arial" w:cs="Arial" w:eastAsia="Arial"/>
          <w:b w:val="0"/>
          <w:bCs w:val="0"/>
          <w:i/>
          <w:spacing w:val="-4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i</w:t>
      </w:r>
      <w:r>
        <w:rPr>
          <w:rFonts w:ascii="Arial" w:hAnsi="Arial" w:cs="Arial" w:eastAsia="Arial"/>
          <w:b w:val="0"/>
          <w:bCs w:val="0"/>
          <w:i/>
          <w:spacing w:val="-2"/>
          <w:w w:val="100"/>
          <w:sz w:val="14"/>
          <w:szCs w:val="14"/>
        </w:rPr>
        <w:t>t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s</w:t>
      </w:r>
      <w:r>
        <w:rPr>
          <w:rFonts w:ascii="Arial" w:hAnsi="Arial" w:cs="Arial" w:eastAsia="Arial"/>
          <w:b w:val="0"/>
          <w:bCs w:val="0"/>
          <w:i/>
          <w:spacing w:val="-4"/>
          <w:w w:val="10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P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sz w:val="14"/>
          <w:szCs w:val="14"/>
        </w:rPr>
        <w:t>I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sz w:val="14"/>
          <w:szCs w:val="14"/>
        </w:rPr>
        <w:t>C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4"/>
          <w:sz w:val="8"/>
          <w:szCs w:val="8"/>
        </w:rPr>
        <w:t>®</w:t>
      </w:r>
      <w:r>
        <w:rPr>
          <w:rFonts w:ascii="Arial" w:hAnsi="Arial" w:cs="Arial" w:eastAsia="Arial"/>
          <w:b w:val="0"/>
          <w:bCs w:val="0"/>
          <w:i/>
          <w:spacing w:val="6"/>
          <w:w w:val="100"/>
          <w:position w:val="4"/>
          <w:sz w:val="8"/>
          <w:szCs w:val="8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M</w:t>
      </w:r>
      <w:r>
        <w:rPr>
          <w:rFonts w:ascii="Arial" w:hAnsi="Arial" w:cs="Arial" w:eastAsia="Arial"/>
          <w:b w:val="0"/>
          <w:bCs w:val="0"/>
          <w:i/>
          <w:spacing w:val="1"/>
          <w:w w:val="100"/>
          <w:position w:val="0"/>
          <w:sz w:val="14"/>
          <w:szCs w:val="14"/>
        </w:rPr>
        <w:t>C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Us</w:t>
      </w:r>
      <w:r>
        <w:rPr>
          <w:rFonts w:ascii="Arial" w:hAnsi="Arial" w:cs="Arial" w:eastAsia="Arial"/>
          <w:b w:val="0"/>
          <w:bCs w:val="0"/>
          <w:i/>
          <w:spacing w:val="-4"/>
          <w:w w:val="100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and</w:t>
      </w:r>
      <w:r>
        <w:rPr>
          <w:rFonts w:ascii="Arial" w:hAnsi="Arial" w:cs="Arial" w:eastAsia="Arial"/>
          <w:b w:val="0"/>
          <w:bCs w:val="0"/>
          <w:i/>
          <w:spacing w:val="-4"/>
          <w:w w:val="100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dsP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I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C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4"/>
          <w:sz w:val="8"/>
          <w:szCs w:val="8"/>
        </w:rPr>
        <w:t>®</w:t>
      </w:r>
      <w:r>
        <w:rPr>
          <w:rFonts w:ascii="Arial" w:hAnsi="Arial" w:cs="Arial" w:eastAsia="Arial"/>
          <w:b w:val="0"/>
          <w:bCs w:val="0"/>
          <w:i/>
          <w:spacing w:val="13"/>
          <w:w w:val="100"/>
          <w:position w:val="4"/>
          <w:sz w:val="8"/>
          <w:szCs w:val="8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D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S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C</w:t>
      </w:r>
      <w:r>
        <w:rPr>
          <w:rFonts w:ascii="Arial" w:hAnsi="Arial" w:cs="Arial" w:eastAsia="Arial"/>
          <w:b w:val="0"/>
          <w:bCs w:val="0"/>
          <w:i/>
          <w:spacing w:val="1"/>
          <w:w w:val="100"/>
          <w:position w:val="0"/>
          <w:sz w:val="14"/>
          <w:szCs w:val="14"/>
        </w:rPr>
        <w:t>s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,</w:t>
      </w:r>
      <w:r>
        <w:rPr>
          <w:rFonts w:ascii="Arial" w:hAnsi="Arial" w:cs="Arial" w:eastAsia="Arial"/>
          <w:b w:val="0"/>
          <w:bCs w:val="0"/>
          <w:i/>
          <w:spacing w:val="-4"/>
          <w:w w:val="100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K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1"/>
          <w:szCs w:val="11"/>
        </w:rPr>
        <w:t>EE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L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1"/>
          <w:szCs w:val="11"/>
        </w:rPr>
        <w:t>O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1"/>
          <w:szCs w:val="11"/>
        </w:rPr>
        <w:t>Q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4"/>
          <w:sz w:val="8"/>
          <w:szCs w:val="8"/>
        </w:rPr>
        <w:t>®</w:t>
      </w:r>
      <w:r>
        <w:rPr>
          <w:rFonts w:ascii="Arial" w:hAnsi="Arial" w:cs="Arial" w:eastAsia="Arial"/>
          <w:b w:val="0"/>
          <w:bCs w:val="0"/>
          <w:i/>
          <w:spacing w:val="6"/>
          <w:w w:val="100"/>
          <w:position w:val="4"/>
          <w:sz w:val="8"/>
          <w:szCs w:val="8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code</w:t>
      </w:r>
      <w:r>
        <w:rPr>
          <w:rFonts w:ascii="Arial" w:hAnsi="Arial" w:cs="Arial" w:eastAsia="Arial"/>
          <w:b w:val="0"/>
          <w:bCs w:val="0"/>
          <w:i/>
          <w:spacing w:val="-4"/>
          <w:w w:val="100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ho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p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ping</w:t>
      </w:r>
      <w:r>
        <w:rPr>
          <w:rFonts w:ascii="Arial" w:hAnsi="Arial" w:cs="Arial" w:eastAsia="Arial"/>
          <w:b w:val="0"/>
          <w:bCs w:val="0"/>
          <w:i/>
          <w:spacing w:val="0"/>
          <w:w w:val="99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devices,</w:t>
      </w:r>
      <w:r>
        <w:rPr>
          <w:rFonts w:ascii="Arial" w:hAnsi="Arial" w:cs="Arial" w:eastAsia="Arial"/>
          <w:b w:val="0"/>
          <w:bCs w:val="0"/>
          <w:i/>
          <w:spacing w:val="-10"/>
          <w:w w:val="100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S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e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rial</w:t>
      </w:r>
      <w:r>
        <w:rPr>
          <w:rFonts w:ascii="Arial" w:hAnsi="Arial" w:cs="Arial" w:eastAsia="Arial"/>
          <w:b w:val="0"/>
          <w:bCs w:val="0"/>
          <w:i/>
          <w:spacing w:val="-10"/>
          <w:w w:val="100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EE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P</w:t>
      </w:r>
      <w:r>
        <w:rPr>
          <w:rFonts w:ascii="Arial" w:hAnsi="Arial" w:cs="Arial" w:eastAsia="Arial"/>
          <w:b w:val="0"/>
          <w:bCs w:val="0"/>
          <w:i/>
          <w:spacing w:val="1"/>
          <w:w w:val="100"/>
          <w:position w:val="0"/>
          <w:sz w:val="14"/>
          <w:szCs w:val="14"/>
        </w:rPr>
        <w:t>R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O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Ms,</w:t>
      </w:r>
      <w:r>
        <w:rPr>
          <w:rFonts w:ascii="Arial" w:hAnsi="Arial" w:cs="Arial" w:eastAsia="Arial"/>
          <w:b w:val="0"/>
          <w:bCs w:val="0"/>
          <w:i/>
          <w:spacing w:val="-10"/>
          <w:w w:val="100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1"/>
          <w:w w:val="100"/>
          <w:position w:val="0"/>
          <w:sz w:val="14"/>
          <w:szCs w:val="14"/>
        </w:rPr>
        <w:t>m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i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c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r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ope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r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i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phe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r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als,</w:t>
      </w:r>
      <w:r>
        <w:rPr>
          <w:rFonts w:ascii="Arial" w:hAnsi="Arial" w:cs="Arial" w:eastAsia="Arial"/>
          <w:b w:val="0"/>
          <w:bCs w:val="0"/>
          <w:i/>
          <w:spacing w:val="-9"/>
          <w:w w:val="100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nonvol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a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ti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l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e</w:t>
      </w:r>
      <w:r>
        <w:rPr>
          <w:rFonts w:ascii="Arial" w:hAnsi="Arial" w:cs="Arial" w:eastAsia="Arial"/>
          <w:b w:val="0"/>
          <w:bCs w:val="0"/>
          <w:i/>
          <w:spacing w:val="-9"/>
          <w:w w:val="100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mem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o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ry</w:t>
      </w:r>
      <w:r>
        <w:rPr>
          <w:rFonts w:ascii="Arial" w:hAnsi="Arial" w:cs="Arial" w:eastAsia="Arial"/>
          <w:b w:val="0"/>
          <w:bCs w:val="0"/>
          <w:i/>
          <w:spacing w:val="-9"/>
          <w:w w:val="100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and</w:t>
      </w:r>
      <w:r>
        <w:rPr>
          <w:rFonts w:ascii="Arial" w:hAnsi="Arial" w:cs="Arial" w:eastAsia="Arial"/>
          <w:b w:val="0"/>
          <w:bCs w:val="0"/>
          <w:i/>
          <w:spacing w:val="0"/>
          <w:w w:val="99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an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a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log</w:t>
      </w:r>
      <w:r>
        <w:rPr>
          <w:rFonts w:ascii="Arial" w:hAnsi="Arial" w:cs="Arial" w:eastAsia="Arial"/>
          <w:b w:val="0"/>
          <w:bCs w:val="0"/>
          <w:i/>
          <w:spacing w:val="-7"/>
          <w:w w:val="100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p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rod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u</w:t>
      </w:r>
      <w:r>
        <w:rPr>
          <w:rFonts w:ascii="Arial" w:hAnsi="Arial" w:cs="Arial" w:eastAsia="Arial"/>
          <w:b w:val="0"/>
          <w:bCs w:val="0"/>
          <w:i/>
          <w:spacing w:val="1"/>
          <w:w w:val="100"/>
          <w:position w:val="0"/>
          <w:sz w:val="14"/>
          <w:szCs w:val="14"/>
        </w:rPr>
        <w:t>c</w:t>
      </w:r>
      <w:r>
        <w:rPr>
          <w:rFonts w:ascii="Arial" w:hAnsi="Arial" w:cs="Arial" w:eastAsia="Arial"/>
          <w:b w:val="0"/>
          <w:bCs w:val="0"/>
          <w:i/>
          <w:spacing w:val="-3"/>
          <w:w w:val="100"/>
          <w:position w:val="0"/>
          <w:sz w:val="14"/>
          <w:szCs w:val="14"/>
        </w:rPr>
        <w:t>t</w:t>
      </w:r>
      <w:r>
        <w:rPr>
          <w:rFonts w:ascii="Arial" w:hAnsi="Arial" w:cs="Arial" w:eastAsia="Arial"/>
          <w:b w:val="0"/>
          <w:bCs w:val="0"/>
          <w:i/>
          <w:spacing w:val="1"/>
          <w:w w:val="100"/>
          <w:position w:val="0"/>
          <w:sz w:val="14"/>
          <w:szCs w:val="14"/>
        </w:rPr>
        <w:t>s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.</w:t>
      </w:r>
      <w:r>
        <w:rPr>
          <w:rFonts w:ascii="Arial" w:hAnsi="Arial" w:cs="Arial" w:eastAsia="Arial"/>
          <w:b w:val="0"/>
          <w:bCs w:val="0"/>
          <w:i/>
          <w:spacing w:val="-6"/>
          <w:w w:val="100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In</w:t>
      </w:r>
      <w:r>
        <w:rPr>
          <w:rFonts w:ascii="Arial" w:hAnsi="Arial" w:cs="Arial" w:eastAsia="Arial"/>
          <w:b w:val="0"/>
          <w:bCs w:val="0"/>
          <w:i/>
          <w:spacing w:val="-7"/>
          <w:w w:val="100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a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d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dition,</w:t>
      </w:r>
      <w:r>
        <w:rPr>
          <w:rFonts w:ascii="Arial" w:hAnsi="Arial" w:cs="Arial" w:eastAsia="Arial"/>
          <w:b w:val="0"/>
          <w:bCs w:val="0"/>
          <w:i/>
          <w:spacing w:val="-6"/>
          <w:w w:val="100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Microchi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p</w:t>
      </w:r>
      <w:r>
        <w:rPr>
          <w:rFonts w:ascii="Arial" w:hAnsi="Arial" w:cs="Arial" w:eastAsia="Arial"/>
          <w:b w:val="0"/>
          <w:bCs w:val="0"/>
          <w:i/>
          <w:spacing w:val="-3"/>
          <w:w w:val="100"/>
          <w:position w:val="0"/>
          <w:sz w:val="14"/>
          <w:szCs w:val="14"/>
        </w:rPr>
        <w:t>’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s</w:t>
      </w:r>
      <w:r>
        <w:rPr>
          <w:rFonts w:ascii="Arial" w:hAnsi="Arial" w:cs="Arial" w:eastAsia="Arial"/>
          <w:b w:val="0"/>
          <w:bCs w:val="0"/>
          <w:i/>
          <w:spacing w:val="-7"/>
          <w:w w:val="100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qua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l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ity</w:t>
      </w:r>
      <w:r>
        <w:rPr>
          <w:rFonts w:ascii="Arial" w:hAnsi="Arial" w:cs="Arial" w:eastAsia="Arial"/>
          <w:b w:val="0"/>
          <w:bCs w:val="0"/>
          <w:i/>
          <w:spacing w:val="-6"/>
          <w:w w:val="100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system</w:t>
      </w:r>
      <w:r>
        <w:rPr>
          <w:rFonts w:ascii="Arial" w:hAnsi="Arial" w:cs="Arial" w:eastAsia="Arial"/>
          <w:b w:val="0"/>
          <w:bCs w:val="0"/>
          <w:i/>
          <w:spacing w:val="-6"/>
          <w:w w:val="100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for</w:t>
      </w:r>
      <w:r>
        <w:rPr>
          <w:rFonts w:ascii="Arial" w:hAnsi="Arial" w:cs="Arial" w:eastAsia="Arial"/>
          <w:b w:val="0"/>
          <w:bCs w:val="0"/>
          <w:i/>
          <w:spacing w:val="-8"/>
          <w:w w:val="100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t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h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e</w:t>
      </w:r>
      <w:r>
        <w:rPr>
          <w:rFonts w:ascii="Arial" w:hAnsi="Arial" w:cs="Arial" w:eastAsia="Arial"/>
          <w:b w:val="0"/>
          <w:bCs w:val="0"/>
          <w:i/>
          <w:spacing w:val="-6"/>
          <w:w w:val="100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desi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g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n</w:t>
      </w:r>
      <w:r>
        <w:rPr>
          <w:rFonts w:ascii="Arial" w:hAnsi="Arial" w:cs="Arial" w:eastAsia="Arial"/>
          <w:b w:val="0"/>
          <w:bCs w:val="0"/>
          <w:i/>
          <w:spacing w:val="0"/>
          <w:w w:val="99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and</w:t>
      </w:r>
      <w:r>
        <w:rPr>
          <w:rFonts w:ascii="Arial" w:hAnsi="Arial" w:cs="Arial" w:eastAsia="Arial"/>
          <w:b w:val="0"/>
          <w:bCs w:val="0"/>
          <w:i/>
          <w:spacing w:val="-5"/>
          <w:w w:val="100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m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a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nu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f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act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u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re</w:t>
      </w:r>
      <w:r>
        <w:rPr>
          <w:rFonts w:ascii="Arial" w:hAnsi="Arial" w:cs="Arial" w:eastAsia="Arial"/>
          <w:b w:val="0"/>
          <w:bCs w:val="0"/>
          <w:i/>
          <w:spacing w:val="-5"/>
          <w:w w:val="100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of</w:t>
      </w:r>
      <w:r>
        <w:rPr>
          <w:rFonts w:ascii="Arial" w:hAnsi="Arial" w:cs="Arial" w:eastAsia="Arial"/>
          <w:b w:val="0"/>
          <w:bCs w:val="0"/>
          <w:i/>
          <w:spacing w:val="-5"/>
          <w:w w:val="100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d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e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v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e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lopme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n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t</w:t>
      </w:r>
      <w:r>
        <w:rPr>
          <w:rFonts w:ascii="Arial" w:hAnsi="Arial" w:cs="Arial" w:eastAsia="Arial"/>
          <w:b w:val="0"/>
          <w:bCs w:val="0"/>
          <w:i/>
          <w:spacing w:val="-5"/>
          <w:w w:val="100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sys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t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ems</w:t>
      </w:r>
      <w:r>
        <w:rPr>
          <w:rFonts w:ascii="Arial" w:hAnsi="Arial" w:cs="Arial" w:eastAsia="Arial"/>
          <w:b w:val="0"/>
          <w:bCs w:val="0"/>
          <w:i/>
          <w:spacing w:val="-4"/>
          <w:w w:val="100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is</w:t>
      </w:r>
      <w:r>
        <w:rPr>
          <w:rFonts w:ascii="Arial" w:hAnsi="Arial" w:cs="Arial" w:eastAsia="Arial"/>
          <w:b w:val="0"/>
          <w:bCs w:val="0"/>
          <w:i/>
          <w:spacing w:val="-5"/>
          <w:w w:val="100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I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S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O</w:t>
      </w:r>
      <w:r>
        <w:rPr>
          <w:rFonts w:ascii="Arial" w:hAnsi="Arial" w:cs="Arial" w:eastAsia="Arial"/>
          <w:b w:val="0"/>
          <w:bCs w:val="0"/>
          <w:i/>
          <w:spacing w:val="-5"/>
          <w:w w:val="100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900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1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: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2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000</w:t>
      </w:r>
      <w:r>
        <w:rPr>
          <w:rFonts w:ascii="Arial" w:hAnsi="Arial" w:cs="Arial" w:eastAsia="Arial"/>
          <w:b w:val="0"/>
          <w:bCs w:val="0"/>
          <w:i/>
          <w:spacing w:val="-5"/>
          <w:w w:val="100"/>
          <w:position w:val="0"/>
          <w:sz w:val="14"/>
          <w:szCs w:val="14"/>
        </w:rPr>
        <w:t> 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cer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t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if</w:t>
      </w:r>
      <w:r>
        <w:rPr>
          <w:rFonts w:ascii="Arial" w:hAnsi="Arial" w:cs="Arial" w:eastAsia="Arial"/>
          <w:b w:val="0"/>
          <w:bCs w:val="0"/>
          <w:i/>
          <w:spacing w:val="-1"/>
          <w:w w:val="100"/>
          <w:position w:val="0"/>
          <w:sz w:val="14"/>
          <w:szCs w:val="14"/>
        </w:rPr>
        <w:t>i</w:t>
      </w:r>
      <w:r>
        <w:rPr>
          <w:rFonts w:ascii="Arial" w:hAnsi="Arial" w:cs="Arial" w:eastAsia="Arial"/>
          <w:b w:val="0"/>
          <w:bCs w:val="0"/>
          <w:i/>
          <w:spacing w:val="0"/>
          <w:w w:val="100"/>
          <w:position w:val="0"/>
          <w:sz w:val="14"/>
          <w:szCs w:val="14"/>
        </w:rPr>
        <w:t>ed.</w:t>
      </w:r>
      <w:r>
        <w:rPr>
          <w:rFonts w:ascii="Arial" w:hAnsi="Arial" w:cs="Arial" w:eastAsia="Arial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after="0" w:line="150" w:lineRule="exact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2240" w:h="15840"/>
          <w:pgMar w:top="1320" w:bottom="760" w:left="1480" w:right="1120"/>
          <w:cols w:num="2" w:equalWidth="0">
            <w:col w:w="4480" w:space="562"/>
            <w:col w:w="4598"/>
          </w:cols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8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53"/>
        <w:ind w:left="2212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/>
        <w:pict>
          <v:group style="position:absolute;margin-left:61.450001pt;margin-top:-6.935337pt;width:471.1pt;height:6.16pt;mso-position-horizontal-relative:page;mso-position-vertical-relative:paragraph;z-index:-10309" coordorigin="1229,-139" coordsize="9422,123">
            <v:group style="position:absolute;left:1260;top:-27;width:9360;height:2" coordorigin="1260,-27" coordsize="9360,2">
              <v:shape style="position:absolute;left:1260;top:-27;width:9360;height:2" coordorigin="1260,-27" coordsize="9360,0" path="m1260,-27l10620,-27e" filled="f" stroked="t" strokeweight="1.120pt" strokecolor="#000000">
                <v:path arrowok="t"/>
              </v:shape>
            </v:group>
            <v:group style="position:absolute;left:1260;top:-108;width:9360;height:2" coordorigin="1260,-108" coordsize="9360,2">
              <v:shape style="position:absolute;left:1260;top:-108;width:9360;height:2" coordorigin="1260,-108" coordsize="9360,0" path="m1260,-108l10620,-108e" filled="f" stroked="t" strokeweight="3.1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63pt;margin-top:29.624662pt;width:468pt;height:.1pt;mso-position-horizontal-relative:page;mso-position-vertical-relative:paragraph;z-index:-10308" coordorigin="1260,592" coordsize="9360,2">
            <v:shape style="position:absolute;left:1260;top:592;width:9360;height:2" coordorigin="1260,592" coordsize="9360,0" path="m1260,592l10620,592e" filled="f" stroked="t" strokeweight="1.120pt" strokecolor="#000000">
              <v:path arrowok="t"/>
            </v:shape>
            <w10:wrap type="none"/>
          </v:group>
        </w:pict>
      </w:r>
      <w:r>
        <w:rPr/>
        <w:pict>
          <v:group style="position:absolute;margin-left:63pt;margin-top:33.854614pt;width:468pt;height:.1pt;mso-position-horizontal-relative:page;mso-position-vertical-relative:paragraph;z-index:-10307" coordorigin="1260,677" coordsize="9360,2">
            <v:shape style="position:absolute;left:1260;top:677;width:9360;height:2" coordorigin="1260,677" coordsize="9360,0" path="m1260,677l10620,677e" filled="f" stroked="t" strokeweight="3.1001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-21"/>
          <w:w w:val="100"/>
          <w:sz w:val="36"/>
          <w:szCs w:val="36"/>
        </w:rPr>
        <w:t>W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9"/>
          <w:szCs w:val="29"/>
        </w:rPr>
        <w:t>ORLDWID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9"/>
          <w:szCs w:val="29"/>
        </w:rPr>
        <w:t>E</w:t>
      </w:r>
      <w:r>
        <w:rPr>
          <w:rFonts w:ascii="Times New Roman" w:hAnsi="Times New Roman" w:cs="Times New Roman" w:eastAsia="Times New Roman"/>
          <w:b/>
          <w:bCs/>
          <w:spacing w:val="3"/>
          <w:w w:val="100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36"/>
          <w:szCs w:val="36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9"/>
          <w:szCs w:val="29"/>
        </w:rPr>
        <w:t>ALES</w:t>
      </w:r>
      <w:r>
        <w:rPr>
          <w:rFonts w:ascii="Times New Roman" w:hAnsi="Times New Roman" w:cs="Times New Roman" w:eastAsia="Times New Roman"/>
          <w:b/>
          <w:bCs/>
          <w:spacing w:val="3"/>
          <w:w w:val="100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9"/>
          <w:szCs w:val="29"/>
        </w:rPr>
        <w:t>AN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9"/>
          <w:szCs w:val="29"/>
        </w:rPr>
        <w:t>D</w:t>
      </w:r>
      <w:r>
        <w:rPr>
          <w:rFonts w:ascii="Times New Roman" w:hAnsi="Times New Roman" w:cs="Times New Roman" w:eastAsia="Times New Roman"/>
          <w:b/>
          <w:bCs/>
          <w:spacing w:val="3"/>
          <w:w w:val="100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6"/>
          <w:szCs w:val="36"/>
        </w:rPr>
        <w:t>S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9"/>
          <w:szCs w:val="29"/>
        </w:rPr>
        <w:t>ERVICE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9"/>
          <w:szCs w:val="29"/>
        </w:rPr>
      </w:r>
    </w:p>
    <w:p>
      <w:pPr>
        <w:spacing w:line="260" w:lineRule="exact" w:before="10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after="0" w:line="260" w:lineRule="exact"/>
        <w:rPr>
          <w:sz w:val="26"/>
          <w:szCs w:val="26"/>
        </w:rPr>
        <w:sectPr>
          <w:headerReference w:type="even" r:id="rId84"/>
          <w:pgSz w:w="12240" w:h="15840"/>
          <w:pgMar w:header="0" w:footer="569" w:top="1480" w:bottom="760" w:left="1160" w:right="1520"/>
        </w:sectPr>
      </w:pPr>
    </w:p>
    <w:p>
      <w:pPr>
        <w:pStyle w:val="Heading3"/>
        <w:spacing w:before="74"/>
        <w:ind w:left="100" w:right="0"/>
        <w:jc w:val="left"/>
        <w:rPr>
          <w:b w:val="0"/>
          <w:bCs w:val="0"/>
        </w:rPr>
      </w:pPr>
      <w:r>
        <w:rPr>
          <w:spacing w:val="0"/>
          <w:w w:val="100"/>
        </w:rPr>
        <w:t>AMERICAS</w:t>
      </w:r>
      <w:r>
        <w:rPr>
          <w:b w:val="0"/>
          <w:bCs w:val="0"/>
          <w:spacing w:val="0"/>
          <w:w w:val="100"/>
        </w:rPr>
      </w:r>
    </w:p>
    <w:p>
      <w:pPr>
        <w:spacing w:before="41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Cor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p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orat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/>
          <w:bCs/>
          <w:spacing w:val="-12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f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fice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80" w:lineRule="exact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2355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est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handler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Blvd.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Chandle</w:t>
      </w:r>
      <w:r>
        <w:rPr>
          <w:rFonts w:ascii="Arial" w:hAnsi="Arial" w:cs="Arial" w:eastAsia="Arial"/>
          <w:b w:val="0"/>
          <w:bCs w:val="0"/>
          <w:spacing w:val="-10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AZ</w:t>
      </w:r>
      <w:r>
        <w:rPr>
          <w:rFonts w:ascii="Arial" w:hAnsi="Arial" w:cs="Arial" w:eastAsia="Arial"/>
          <w:b w:val="0"/>
          <w:bCs w:val="0"/>
          <w:spacing w:val="3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85224-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6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199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2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3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48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0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-792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7200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3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480-792-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7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277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60" w:lineRule="auto"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2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chnical</w:t>
      </w:r>
      <w:r>
        <w:rPr>
          <w:rFonts w:ascii="Arial" w:hAnsi="Arial" w:cs="Arial" w:eastAsia="Arial"/>
          <w:b w:val="0"/>
          <w:bCs w:val="0"/>
          <w:spacing w:val="-1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Supp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rt:</w:t>
      </w:r>
      <w:hyperlink r:id="rId85">
        <w:r>
          <w:rPr>
            <w:rFonts w:ascii="Arial" w:hAnsi="Arial" w:cs="Arial" w:eastAsia="Arial"/>
            <w:b w:val="0"/>
            <w:bCs w:val="0"/>
            <w:spacing w:val="0"/>
            <w:w w:val="99"/>
            <w:sz w:val="16"/>
            <w:szCs w:val="16"/>
          </w:rPr>
          <w:t> </w:t>
        </w:r>
        <w:r>
          <w:rPr>
            <w:rFonts w:ascii="Arial" w:hAnsi="Arial" w:cs="Arial" w:eastAsia="Arial"/>
            <w:b w:val="0"/>
            <w:bCs w:val="0"/>
            <w:spacing w:val="0"/>
            <w:w w:val="95"/>
            <w:sz w:val="16"/>
            <w:szCs w:val="16"/>
          </w:rPr>
          <w:t>http://support.microchip.com</w:t>
        </w:r>
      </w:hyperlink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eb</w:t>
      </w:r>
      <w:r>
        <w:rPr>
          <w:rFonts w:ascii="Arial" w:hAnsi="Arial" w:cs="Arial" w:eastAsia="Arial"/>
          <w:b w:val="0"/>
          <w:bCs w:val="0"/>
          <w:spacing w:val="-1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Ad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d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ess: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hyperlink r:id="rId86">
        <w:r>
          <w:rPr>
            <w:rFonts w:ascii="Arial" w:hAnsi="Arial" w:cs="Arial" w:eastAsia="Arial"/>
            <w:b w:val="0"/>
            <w:bCs w:val="0"/>
            <w:spacing w:val="0"/>
            <w:w w:val="100"/>
            <w:sz w:val="16"/>
            <w:szCs w:val="16"/>
          </w:rPr>
          <w:t>ww</w:t>
        </w:r>
        <w:r>
          <w:rPr>
            <w:rFonts w:ascii="Arial" w:hAnsi="Arial" w:cs="Arial" w:eastAsia="Arial"/>
            <w:b w:val="0"/>
            <w:bCs w:val="0"/>
            <w:spacing w:val="-10"/>
            <w:w w:val="100"/>
            <w:sz w:val="16"/>
            <w:szCs w:val="16"/>
          </w:rPr>
          <w:t>w</w:t>
        </w:r>
        <w:r>
          <w:rPr>
            <w:rFonts w:ascii="Arial" w:hAnsi="Arial" w:cs="Arial" w:eastAsia="Arial"/>
            <w:b w:val="0"/>
            <w:bCs w:val="0"/>
            <w:spacing w:val="0"/>
            <w:w w:val="100"/>
            <w:sz w:val="16"/>
            <w:szCs w:val="16"/>
          </w:rPr>
          <w:t>.microc</w:t>
        </w:r>
        <w:r>
          <w:rPr>
            <w:rFonts w:ascii="Arial" w:hAnsi="Arial" w:cs="Arial" w:eastAsia="Arial"/>
            <w:b w:val="0"/>
            <w:bCs w:val="0"/>
            <w:spacing w:val="1"/>
            <w:w w:val="100"/>
            <w:sz w:val="16"/>
            <w:szCs w:val="16"/>
          </w:rPr>
          <w:t>h</w:t>
        </w:r>
        <w:r>
          <w:rPr>
            <w:rFonts w:ascii="Arial" w:hAnsi="Arial" w:cs="Arial" w:eastAsia="Arial"/>
            <w:b w:val="0"/>
            <w:bCs w:val="0"/>
            <w:spacing w:val="0"/>
            <w:w w:val="100"/>
            <w:sz w:val="16"/>
            <w:szCs w:val="16"/>
          </w:rPr>
          <w:t>ip.com</w:t>
        </w:r>
        <w:r>
          <w:rPr>
            <w:rFonts w:ascii="Arial" w:hAnsi="Arial" w:cs="Arial" w:eastAsia="Arial"/>
            <w:b w:val="0"/>
            <w:bCs w:val="0"/>
            <w:spacing w:val="0"/>
            <w:w w:val="100"/>
            <w:sz w:val="16"/>
            <w:szCs w:val="16"/>
          </w:rPr>
        </w:r>
      </w:hyperlink>
    </w:p>
    <w:p>
      <w:pPr>
        <w:spacing w:before="59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Atl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n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t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80" w:lineRule="exact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Duluth,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GA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2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l:</w:t>
      </w:r>
      <w:r>
        <w:rPr>
          <w:rFonts w:ascii="Arial" w:hAnsi="Arial" w:cs="Arial" w:eastAsia="Arial"/>
          <w:b w:val="0"/>
          <w:bCs w:val="0"/>
          <w:spacing w:val="-1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678-957-9614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678-957-1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4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55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48" w:lineRule="auto" w:before="75"/>
        <w:ind w:left="100" w:right="552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Bo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ton</w:t>
      </w:r>
      <w:r>
        <w:rPr>
          <w:rFonts w:ascii="Arial" w:hAnsi="Arial" w:cs="Arial" w:eastAsia="Arial"/>
          <w:b/>
          <w:bCs/>
          <w:spacing w:val="-1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estborough,</w:t>
      </w:r>
      <w:r>
        <w:rPr>
          <w:rFonts w:ascii="Arial" w:hAnsi="Arial" w:cs="Arial" w:eastAsia="Arial"/>
          <w:b w:val="0"/>
          <w:bCs w:val="0"/>
          <w:spacing w:val="-1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MA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l:</w:t>
      </w:r>
      <w:r>
        <w:rPr>
          <w:rFonts w:ascii="Arial" w:hAnsi="Arial" w:cs="Arial" w:eastAsia="Arial"/>
          <w:b w:val="0"/>
          <w:bCs w:val="0"/>
          <w:spacing w:val="-1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774-760-0087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0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774-760-0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88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Chi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ago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80" w:lineRule="exact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asca,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2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l:</w:t>
      </w:r>
      <w:r>
        <w:rPr>
          <w:rFonts w:ascii="Arial" w:hAnsi="Arial" w:cs="Arial" w:eastAsia="Arial"/>
          <w:b w:val="0"/>
          <w:bCs w:val="0"/>
          <w:spacing w:val="-1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630-285-0071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630-285-0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75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Dallas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80" w:lineRule="exact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Addison,</w:t>
      </w:r>
      <w:r>
        <w:rPr>
          <w:rFonts w:ascii="Arial" w:hAnsi="Arial" w:cs="Arial" w:eastAsia="Arial"/>
          <w:b w:val="0"/>
          <w:bCs w:val="0"/>
          <w:spacing w:val="-1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TX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2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l:</w:t>
      </w:r>
      <w:r>
        <w:rPr>
          <w:rFonts w:ascii="Arial" w:hAnsi="Arial" w:cs="Arial" w:eastAsia="Arial"/>
          <w:b w:val="0"/>
          <w:bCs w:val="0"/>
          <w:spacing w:val="-1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972-818-7423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972-818-2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9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24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Detr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oit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80" w:lineRule="exact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Farming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on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Hills,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2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l:</w:t>
      </w:r>
      <w:r>
        <w:rPr>
          <w:rFonts w:ascii="Arial" w:hAnsi="Arial" w:cs="Arial" w:eastAsia="Arial"/>
          <w:b w:val="0"/>
          <w:bCs w:val="0"/>
          <w:spacing w:val="-1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248-538-2250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248-538-2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60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Ko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k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omo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80" w:lineRule="exact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Kok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mo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IN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2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l:</w:t>
      </w:r>
      <w:r>
        <w:rPr>
          <w:rFonts w:ascii="Arial" w:hAnsi="Arial" w:cs="Arial" w:eastAsia="Arial"/>
          <w:b w:val="0"/>
          <w:bCs w:val="0"/>
          <w:spacing w:val="-1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765-864-8360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765-864-8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87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61" w:lineRule="auto" w:before="75"/>
        <w:ind w:left="100" w:right="552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os</w:t>
      </w:r>
      <w:r>
        <w:rPr>
          <w:rFonts w:ascii="Arial" w:hAnsi="Arial" w:cs="Arial" w:eastAsia="Arial"/>
          <w:b/>
          <w:bCs/>
          <w:spacing w:val="-11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An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ge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les</w:t>
      </w:r>
      <w:r>
        <w:rPr>
          <w:rFonts w:ascii="Arial" w:hAnsi="Arial" w:cs="Arial" w:eastAsia="Arial"/>
          <w:b/>
          <w:bCs/>
          <w:spacing w:val="-1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Mission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iejo,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l:</w:t>
      </w:r>
      <w:r>
        <w:rPr>
          <w:rFonts w:ascii="Arial" w:hAnsi="Arial" w:cs="Arial" w:eastAsia="Arial"/>
          <w:b w:val="0"/>
          <w:bCs w:val="0"/>
          <w:spacing w:val="-1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949-462-9523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83" w:lineRule="exact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949-462-9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6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08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60" w:lineRule="auto" w:before="76"/>
        <w:ind w:left="100" w:right="719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San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t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Clara</w:t>
      </w:r>
      <w:r>
        <w:rPr>
          <w:rFonts w:ascii="Arial" w:hAnsi="Arial" w:cs="Arial" w:eastAsia="Arial"/>
          <w:b/>
          <w:bCs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San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Clar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CA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l:</w:t>
      </w:r>
      <w:r>
        <w:rPr>
          <w:rFonts w:ascii="Arial" w:hAnsi="Arial" w:cs="Arial" w:eastAsia="Arial"/>
          <w:b w:val="0"/>
          <w:bCs w:val="0"/>
          <w:spacing w:val="-1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408-961-6444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408-961-6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4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45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248" w:lineRule="auto" w:before="76"/>
        <w:ind w:left="100" w:right="473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4"/>
          <w:w w:val="100"/>
          <w:sz w:val="16"/>
          <w:szCs w:val="16"/>
        </w:rPr>
        <w:t>T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ron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to</w:t>
      </w:r>
      <w:r>
        <w:rPr>
          <w:rFonts w:ascii="Arial" w:hAnsi="Arial" w:cs="Arial" w:eastAsia="Arial"/>
          <w:b/>
          <w:bCs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Mississauga,</w:t>
      </w:r>
      <w:r>
        <w:rPr>
          <w:rFonts w:ascii="Arial" w:hAnsi="Arial" w:cs="Arial" w:eastAsia="Arial"/>
          <w:b w:val="0"/>
          <w:bCs w:val="0"/>
          <w:spacing w:val="-1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On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ario,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Canada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9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20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l:</w:t>
      </w:r>
      <w:r>
        <w:rPr>
          <w:rFonts w:ascii="Arial" w:hAnsi="Arial" w:cs="Arial" w:eastAsia="Arial"/>
          <w:b w:val="0"/>
          <w:bCs w:val="0"/>
          <w:spacing w:val="-1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905-673-0699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30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905-673-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6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509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pStyle w:val="Heading3"/>
        <w:spacing w:before="74"/>
        <w:ind w:left="100" w:right="0"/>
        <w:jc w:val="left"/>
        <w:rPr>
          <w:b w:val="0"/>
          <w:bCs w:val="0"/>
        </w:rPr>
      </w:pPr>
      <w:r>
        <w:rPr>
          <w:spacing w:val="0"/>
          <w:w w:val="100"/>
        </w:rPr>
        <w:br w:type="column"/>
      </w:r>
      <w:r>
        <w:rPr>
          <w:spacing w:val="0"/>
          <w:w w:val="100"/>
        </w:rPr>
        <w:t>ASIA/</w:t>
      </w:r>
      <w:r>
        <w:rPr>
          <w:spacing w:val="-16"/>
          <w:w w:val="100"/>
        </w:rPr>
        <w:t>P</w:t>
      </w:r>
      <w:r>
        <w:rPr>
          <w:spacing w:val="0"/>
          <w:w w:val="100"/>
        </w:rPr>
        <w:t>ACIFIC</w:t>
      </w:r>
      <w:r>
        <w:rPr>
          <w:b w:val="0"/>
          <w:bCs w:val="0"/>
          <w:spacing w:val="0"/>
          <w:w w:val="100"/>
        </w:rPr>
      </w:r>
    </w:p>
    <w:p>
      <w:pPr>
        <w:spacing w:line="261" w:lineRule="auto" w:before="81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Asia</w:t>
      </w:r>
      <w:r>
        <w:rPr>
          <w:rFonts w:ascii="Arial" w:hAnsi="Arial" w:cs="Arial" w:eastAsia="Arial"/>
          <w:b/>
          <w:bCs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Pac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i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fic</w:t>
      </w:r>
      <w:r>
        <w:rPr>
          <w:rFonts w:ascii="Arial" w:hAnsi="Arial" w:cs="Arial" w:eastAsia="Arial"/>
          <w:b/>
          <w:bCs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Office</w:t>
      </w:r>
      <w:r>
        <w:rPr>
          <w:rFonts w:ascii="Arial" w:hAnsi="Arial" w:cs="Arial" w:eastAsia="Arial"/>
          <w:b/>
          <w:bCs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Suit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37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7-14,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3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7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</w:t>
      </w:r>
      <w:r>
        <w:rPr>
          <w:rFonts w:ascii="Arial" w:hAnsi="Arial" w:cs="Arial" w:eastAsia="Arial"/>
          <w:b w:val="0"/>
          <w:bCs w:val="0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Floor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ower</w:t>
      </w:r>
      <w:r>
        <w:rPr>
          <w:rFonts w:ascii="Arial" w:hAnsi="Arial" w:cs="Arial" w:eastAsia="Arial"/>
          <w:b w:val="0"/>
          <w:bCs w:val="0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6,</w:t>
      </w:r>
      <w:r>
        <w:rPr>
          <w:rFonts w:ascii="Arial" w:hAnsi="Arial" w:cs="Arial" w:eastAsia="Arial"/>
          <w:b w:val="0"/>
          <w:bCs w:val="0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b w:val="0"/>
          <w:bCs w:val="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Gateway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Harbour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Cit</w:t>
      </w:r>
      <w:r>
        <w:rPr>
          <w:rFonts w:ascii="Arial" w:hAnsi="Arial" w:cs="Arial" w:eastAsia="Arial"/>
          <w:b w:val="0"/>
          <w:bCs w:val="0"/>
          <w:spacing w:val="-13"/>
          <w:w w:val="100"/>
          <w:sz w:val="16"/>
          <w:szCs w:val="1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Kowloon</w:t>
      </w:r>
      <w:r>
        <w:rPr>
          <w:rFonts w:ascii="Arial" w:hAnsi="Arial" w:cs="Arial" w:eastAsia="Arial"/>
          <w:b w:val="0"/>
          <w:bCs w:val="0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Hong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Ko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g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85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2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-2401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1200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3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852-2401-3431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5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Australia</w:t>
      </w:r>
      <w:r>
        <w:rPr>
          <w:rFonts w:ascii="Arial" w:hAnsi="Arial" w:cs="Arial" w:eastAsia="Arial"/>
          <w:b/>
          <w:bCs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y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dn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80" w:lineRule="exact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61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2-9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8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68-6733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61-2-986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8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-6755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China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Beijing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80" w:lineRule="exact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86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10-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8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528-2100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86-10-85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8-2104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h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in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Che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g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du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86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28-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8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665-55</w:t>
      </w:r>
      <w:r>
        <w:rPr>
          <w:rFonts w:ascii="Arial" w:hAnsi="Arial" w:cs="Arial" w:eastAsia="Arial"/>
          <w:b w:val="0"/>
          <w:bCs w:val="0"/>
          <w:spacing w:val="-12"/>
          <w:w w:val="100"/>
          <w:sz w:val="16"/>
          <w:szCs w:val="16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86-28-86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6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5-7889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h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in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Fu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z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h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ou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el:</w:t>
      </w:r>
      <w:r>
        <w:rPr>
          <w:rFonts w:ascii="Arial" w:hAnsi="Arial" w:cs="Arial" w:eastAsia="Arial"/>
          <w:b w:val="0"/>
          <w:bCs w:val="0"/>
          <w:spacing w:val="-1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86-591-8750-35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6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86-591-8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7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50-3521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h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in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Ho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ng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K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g</w:t>
      </w:r>
      <w:r>
        <w:rPr>
          <w:rFonts w:ascii="Arial" w:hAnsi="Arial" w:cs="Arial" w:eastAsia="Arial"/>
          <w:b/>
          <w:bCs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SAR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85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2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-2401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1200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852-2401-3431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China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Nanjing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86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25-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8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473-2460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86-25-84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7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3-2470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hi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Q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in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g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dao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86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532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8502-73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86-532-8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02-7205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h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in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h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an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g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hai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80" w:lineRule="exact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86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21-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5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407-5533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86-21-54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7-5066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h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in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h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eny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ng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86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24-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2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334-2829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86-24-23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4-2393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China</w:t>
      </w:r>
      <w:r>
        <w:rPr>
          <w:rFonts w:ascii="Arial" w:hAnsi="Arial" w:cs="Arial" w:eastAsia="Arial"/>
          <w:b/>
          <w:bCs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henzh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el:</w:t>
      </w:r>
      <w:r>
        <w:rPr>
          <w:rFonts w:ascii="Arial" w:hAnsi="Arial" w:cs="Arial" w:eastAsia="Arial"/>
          <w:b w:val="0"/>
          <w:bCs w:val="0"/>
          <w:spacing w:val="-1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86-755-8203-26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6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86-755-8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03-1760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h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in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h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de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21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el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8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6-75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7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2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839-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5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507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Fax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2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86-75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7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-283</w:t>
      </w:r>
      <w:r>
        <w:rPr>
          <w:rFonts w:ascii="Arial" w:hAnsi="Arial" w:cs="Arial" w:eastAsia="Arial"/>
          <w:b w:val="0"/>
          <w:bCs w:val="0"/>
          <w:spacing w:val="-3"/>
          <w:w w:val="100"/>
          <w:sz w:val="16"/>
          <w:szCs w:val="16"/>
        </w:rPr>
        <w:t>9</w:t>
      </w:r>
      <w:r>
        <w:rPr>
          <w:rFonts w:ascii="Arial" w:hAnsi="Arial" w:cs="Arial" w:eastAsia="Arial"/>
          <w:b w:val="0"/>
          <w:bCs w:val="0"/>
          <w:spacing w:val="-2"/>
          <w:w w:val="100"/>
          <w:sz w:val="16"/>
          <w:szCs w:val="16"/>
        </w:rPr>
        <w:t>-5571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h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in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3"/>
          <w:w w:val="100"/>
          <w:sz w:val="16"/>
          <w:szCs w:val="16"/>
        </w:rPr>
        <w:t>W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han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86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27-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5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980-5300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86-27-59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8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0-5</w:t>
      </w:r>
      <w:r>
        <w:rPr>
          <w:rFonts w:ascii="Arial" w:hAnsi="Arial" w:cs="Arial" w:eastAsia="Arial"/>
          <w:b w:val="0"/>
          <w:bCs w:val="0"/>
          <w:spacing w:val="-14"/>
          <w:w w:val="100"/>
          <w:sz w:val="16"/>
          <w:szCs w:val="16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18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h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in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Xi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86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29-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8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833-7252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86-29-88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3-7256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pStyle w:val="Heading3"/>
        <w:spacing w:before="74"/>
        <w:ind w:left="100" w:right="0"/>
        <w:jc w:val="left"/>
        <w:rPr>
          <w:b w:val="0"/>
          <w:bCs w:val="0"/>
        </w:rPr>
      </w:pPr>
      <w:r>
        <w:rPr>
          <w:spacing w:val="0"/>
          <w:w w:val="100"/>
        </w:rPr>
        <w:br w:type="column"/>
      </w:r>
      <w:r>
        <w:rPr>
          <w:spacing w:val="0"/>
          <w:w w:val="100"/>
        </w:rPr>
        <w:t>AS</w:t>
      </w:r>
      <w:r>
        <w:rPr>
          <w:spacing w:val="1"/>
          <w:w w:val="100"/>
        </w:rPr>
        <w:t>I</w:t>
      </w:r>
      <w:r>
        <w:rPr>
          <w:spacing w:val="0"/>
          <w:w w:val="100"/>
        </w:rPr>
        <w:t>A/</w:t>
      </w:r>
      <w:r>
        <w:rPr>
          <w:spacing w:val="-16"/>
          <w:w w:val="100"/>
        </w:rPr>
        <w:t>P</w:t>
      </w:r>
      <w:r>
        <w:rPr>
          <w:spacing w:val="0"/>
          <w:w w:val="100"/>
        </w:rPr>
        <w:t>A</w:t>
      </w:r>
      <w:r>
        <w:rPr>
          <w:spacing w:val="1"/>
          <w:w w:val="100"/>
        </w:rPr>
        <w:t>C</w:t>
      </w:r>
      <w:r>
        <w:rPr>
          <w:spacing w:val="0"/>
          <w:w w:val="100"/>
        </w:rPr>
        <w:t>IFIC</w:t>
      </w:r>
      <w:r>
        <w:rPr>
          <w:b w:val="0"/>
          <w:bCs w:val="0"/>
          <w:spacing w:val="0"/>
          <w:w w:val="100"/>
        </w:rPr>
      </w:r>
    </w:p>
    <w:p>
      <w:pPr>
        <w:spacing w:before="81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In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d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ia</w:t>
      </w:r>
      <w:r>
        <w:rPr>
          <w:rFonts w:ascii="Arial" w:hAnsi="Arial" w:cs="Arial" w:eastAsia="Arial"/>
          <w:b/>
          <w:bCs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B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g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alore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80" w:lineRule="exact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9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1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-80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4182-84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91-80-4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82-8422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In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d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ia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ew</w:t>
      </w:r>
      <w:r>
        <w:rPr>
          <w:rFonts w:ascii="Arial" w:hAnsi="Arial" w:cs="Arial" w:eastAsia="Arial"/>
          <w:b/>
          <w:bCs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Delhi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9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1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3"/>
          <w:w w:val="100"/>
          <w:sz w:val="16"/>
          <w:szCs w:val="16"/>
        </w:rPr>
        <w:t>1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4160-8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6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31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91-</w:t>
      </w:r>
      <w:r>
        <w:rPr>
          <w:rFonts w:ascii="Arial" w:hAnsi="Arial" w:cs="Arial" w:eastAsia="Arial"/>
          <w:b w:val="0"/>
          <w:bCs w:val="0"/>
          <w:spacing w:val="-13"/>
          <w:w w:val="100"/>
          <w:sz w:val="16"/>
          <w:szCs w:val="16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1-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4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160-86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In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d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ia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P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u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ne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9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1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-20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2566-15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2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91-20-2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66-1513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Ja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p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b/>
          <w:bCs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3"/>
          <w:w w:val="100"/>
          <w:sz w:val="16"/>
          <w:szCs w:val="16"/>
        </w:rPr>
        <w:t>Y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ok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ha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ma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8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1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-45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471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61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6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6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81-45-4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7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1-6122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K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Da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g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80" w:lineRule="exact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8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2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-53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744-4301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82-53-7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4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4-4302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K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Se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80" w:lineRule="exact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8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2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-2-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5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54-7200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82-2-55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8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-5932</w:t>
      </w:r>
      <w:r>
        <w:rPr>
          <w:rFonts w:ascii="Arial" w:hAnsi="Arial" w:cs="Arial" w:eastAsia="Arial"/>
          <w:b w:val="0"/>
          <w:bCs w:val="0"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or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82-2-558-5934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Malaysi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K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u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al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u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m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p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ur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6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0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-3-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6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201-9857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60-3-62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1-9859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Malaysi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Pen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ng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6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0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-4-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6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46-8870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60-4-64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6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-5086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Phili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pi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es</w:t>
      </w:r>
      <w:r>
        <w:rPr>
          <w:rFonts w:ascii="Arial" w:hAnsi="Arial" w:cs="Arial" w:eastAsia="Arial"/>
          <w:b/>
          <w:bCs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M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nila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6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3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-2-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6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34-9065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63-2-63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4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-9069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Singapore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80" w:lineRule="exact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31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6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5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-6334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8870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65-6334-8850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3"/>
          <w:w w:val="100"/>
          <w:sz w:val="16"/>
          <w:szCs w:val="16"/>
        </w:rPr>
        <w:t>T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iwa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b/>
          <w:bCs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H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hu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8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8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6-3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572-9526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886-3-5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7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2-6459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3"/>
          <w:w w:val="100"/>
          <w:sz w:val="16"/>
          <w:szCs w:val="16"/>
        </w:rPr>
        <w:t>T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iwa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b/>
          <w:bCs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K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h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siung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80" w:lineRule="exact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8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8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6-7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536-4818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886-7-5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6-4803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3"/>
          <w:w w:val="100"/>
          <w:sz w:val="16"/>
          <w:szCs w:val="16"/>
        </w:rPr>
        <w:t>T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iwa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3"/>
          <w:w w:val="100"/>
          <w:sz w:val="16"/>
          <w:szCs w:val="16"/>
        </w:rPr>
        <w:t>T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ip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80" w:lineRule="exact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8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8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6-2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2500-66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886-2-2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5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08-0102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h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aila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nd</w:t>
      </w:r>
      <w:r>
        <w:rPr>
          <w:rFonts w:ascii="Arial" w:hAnsi="Arial" w:cs="Arial" w:eastAsia="Arial"/>
          <w:b/>
          <w:bCs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B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g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kok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6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6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-2-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6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94-1351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Fax:</w:t>
      </w:r>
      <w:r>
        <w:rPr>
          <w:rFonts w:ascii="Arial" w:hAnsi="Arial" w:cs="Arial" w:eastAsia="Arial"/>
          <w:b w:val="0"/>
          <w:bCs w:val="0"/>
          <w:spacing w:val="-1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66-2-69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4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-1350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pStyle w:val="Heading3"/>
        <w:spacing w:before="74"/>
        <w:ind w:left="100" w:right="0"/>
        <w:jc w:val="left"/>
        <w:rPr>
          <w:b w:val="0"/>
          <w:bCs w:val="0"/>
        </w:rPr>
      </w:pPr>
      <w:r>
        <w:rPr>
          <w:spacing w:val="0"/>
          <w:w w:val="100"/>
        </w:rPr>
        <w:br w:type="column"/>
      </w:r>
      <w:r>
        <w:rPr>
          <w:spacing w:val="0"/>
          <w:w w:val="100"/>
        </w:rPr>
        <w:t>EUROPE</w:t>
      </w:r>
      <w:r>
        <w:rPr>
          <w:b w:val="0"/>
          <w:bCs w:val="0"/>
          <w:spacing w:val="0"/>
          <w:w w:val="100"/>
        </w:rPr>
      </w:r>
    </w:p>
    <w:p>
      <w:pPr>
        <w:spacing w:before="81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Austria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3"/>
          <w:w w:val="100"/>
          <w:sz w:val="16"/>
          <w:szCs w:val="16"/>
        </w:rPr>
        <w:t>W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els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4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3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-7242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2244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39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x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8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43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7242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2244-3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9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3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De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mar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k</w:t>
      </w:r>
      <w:r>
        <w:rPr>
          <w:rFonts w:ascii="Arial" w:hAnsi="Arial" w:cs="Arial" w:eastAsia="Arial"/>
          <w:b/>
          <w:bCs/>
          <w:spacing w:val="-10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Co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pe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h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agen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80" w:lineRule="exact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3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4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5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-4450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2828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x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45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4485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2829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France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Paris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80" w:lineRule="exact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3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-1-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6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9-53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63-20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x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33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1-6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9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-30-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9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0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-79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Germany</w:t>
      </w:r>
      <w:r>
        <w:rPr>
          <w:rFonts w:ascii="Arial" w:hAnsi="Arial" w:cs="Arial" w:eastAsia="Arial"/>
          <w:b/>
          <w:bCs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Munich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80" w:lineRule="exact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4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9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-89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627-14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4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-0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x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49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89-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6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27-144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44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t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al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y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M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i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lan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80" w:lineRule="exact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9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-0331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7426</w:t>
      </w:r>
      <w:r>
        <w:rPr>
          <w:rFonts w:ascii="Arial" w:hAnsi="Arial" w:cs="Arial" w:eastAsia="Arial"/>
          <w:b w:val="0"/>
          <w:bCs w:val="0"/>
          <w:spacing w:val="-14"/>
          <w:w w:val="100"/>
          <w:sz w:val="16"/>
          <w:szCs w:val="16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1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x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39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0331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466781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Net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h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erlan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d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b/>
          <w:bCs/>
          <w:spacing w:val="-9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8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Drunen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1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-416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690399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x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31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416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690340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3"/>
          <w:w w:val="100"/>
          <w:sz w:val="16"/>
          <w:szCs w:val="16"/>
        </w:rPr>
        <w:t>S</w:t>
      </w:r>
      <w:r>
        <w:rPr>
          <w:rFonts w:ascii="Arial" w:hAnsi="Arial" w:cs="Arial" w:eastAsia="Arial"/>
          <w:b/>
          <w:bCs/>
          <w:spacing w:val="-7"/>
          <w:w w:val="100"/>
          <w:sz w:val="16"/>
          <w:szCs w:val="16"/>
        </w:rPr>
        <w:t>p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ain</w: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M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d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rid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80" w:lineRule="exact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5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3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4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-91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708-08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90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x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7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34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91-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7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08-08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91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76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K</w:t>
      </w:r>
      <w:r>
        <w:rPr>
          <w:rFonts w:ascii="Arial" w:hAnsi="Arial" w:cs="Arial" w:eastAsia="Arial"/>
          <w:b/>
          <w:bCs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/>
          <w:bCs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3"/>
          <w:w w:val="100"/>
          <w:sz w:val="16"/>
          <w:szCs w:val="16"/>
        </w:rPr>
        <w:t>W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kin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g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ham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line="180" w:lineRule="exact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9"/>
          <w:w w:val="10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l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4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4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4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3"/>
          <w:w w:val="100"/>
          <w:sz w:val="16"/>
          <w:szCs w:val="16"/>
        </w:rPr>
        <w:t>1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18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921-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5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869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before="15"/>
        <w:ind w:left="10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x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:</w:t>
      </w:r>
      <w:r>
        <w:rPr>
          <w:rFonts w:ascii="Arial" w:hAnsi="Arial" w:cs="Arial" w:eastAsia="Arial"/>
          <w:b w:val="0"/>
          <w:bCs w:val="0"/>
          <w:spacing w:val="-16"/>
          <w:w w:val="10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44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3"/>
          <w:w w:val="100"/>
          <w:sz w:val="16"/>
          <w:szCs w:val="16"/>
        </w:rPr>
        <w:t>1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18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921-5</w:t>
      </w:r>
      <w:r>
        <w:rPr>
          <w:rFonts w:ascii="Arial" w:hAnsi="Arial" w:cs="Arial" w:eastAsia="Arial"/>
          <w:b w:val="0"/>
          <w:bCs w:val="0"/>
          <w:spacing w:val="1"/>
          <w:w w:val="100"/>
          <w:sz w:val="16"/>
          <w:szCs w:val="16"/>
        </w:rPr>
        <w:t>8</w:t>
      </w:r>
      <w:r>
        <w:rPr>
          <w:rFonts w:ascii="Arial" w:hAnsi="Arial" w:cs="Arial" w:eastAsia="Arial"/>
          <w:b w:val="0"/>
          <w:bCs w:val="0"/>
          <w:spacing w:val="-1"/>
          <w:w w:val="100"/>
          <w:sz w:val="16"/>
          <w:szCs w:val="16"/>
        </w:rPr>
        <w:t>20</w:t>
      </w:r>
      <w:r>
        <w:rPr>
          <w:rFonts w:ascii="Arial" w:hAnsi="Arial" w:cs="Arial" w:eastAsia="Arial"/>
          <w:b w:val="0"/>
          <w:bCs w:val="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20" w:bottom="760" w:left="1160" w:right="1520"/>
          <w:cols w:num="4" w:equalWidth="0">
            <w:col w:w="2109" w:space="321"/>
            <w:col w:w="1985" w:space="445"/>
            <w:col w:w="1983" w:space="447"/>
            <w:col w:w="2270"/>
          </w:cols>
        </w:sectPr>
      </w:pPr>
    </w:p>
    <w:p>
      <w:pPr>
        <w:spacing w:line="190" w:lineRule="exact" w:before="2"/>
        <w:rPr>
          <w:sz w:val="19"/>
          <w:szCs w:val="19"/>
        </w:rPr>
      </w:pPr>
      <w:r>
        <w:rPr/>
        <w:pict>
          <v:group style="position:absolute;margin-left:65.040001pt;margin-top:39pt;width:121.32pt;height:63.18pt;mso-position-horizontal-relative:page;mso-position-vertical-relative:page;z-index:-10310" coordorigin="1301,780" coordsize="2426,1264">
            <v:shape style="position:absolute;left:1301;top:780;width:2426;height:1264" coordorigin="1301,780" coordsize="2426,1264" path="m2283,1136l2208,1136,2293,1270,2299,1278,2303,1286,2305,1295,2305,1302,2304,1313,2302,1320,2299,1326,2298,1327,2183,1488,2255,1548,2334,1591,2418,1618,2504,1626,2550,1625,2635,1609,2714,1580,2786,1537,2820,1510,2796,1472,2513,1472,2508,1471,2502,1470,2492,1462,2483,1452,2474,1440,2283,1136xe" filled="t" fillcolor="#000000" stroked="f">
              <v:path arrowok="t"/>
              <v:fill type="solid"/>
            </v:shape>
            <v:shape style="position:absolute;left:1301;top:780;width:2426;height:1264" coordorigin="1301,780" coordsize="2426,1264" path="m2774,947l2363,947,2370,948,2376,950,2388,956,2396,966,2402,974,2630,1333,2551,1448,2544,1458,2536,1466,2526,1471,2520,1472,2796,1472,2548,1080,2624,974,2635,962,2645,954,2654,949,2664,948,2774,948,2774,947xe" filled="t" fillcolor="#000000" stroked="f">
              <v:path arrowok="t"/>
              <v:fill type="solid"/>
            </v:shape>
            <v:shape style="position:absolute;left:1301;top:780;width:2426;height:1264" coordorigin="1301,780" coordsize="2426,1264" path="m2774,948l2664,948,2670,949,2677,952,2689,959,2699,967,2705,976,2936,1339,2938,1338,2939,1334,2940,1330,2941,1322,2946,1306,2951,1288,2956,1268,2957,1256,2958,1241,2774,948xe" filled="t" fillcolor="#000000" stroked="f">
              <v:path arrowok="t"/>
              <v:fill type="solid"/>
            </v:shape>
            <v:shape style="position:absolute;left:1301;top:780;width:2426;height:1264" coordorigin="1301,780" coordsize="2426,1264" path="m2518,780l2423,790,2335,815,2255,856,2188,911,2137,971,2099,1039,2074,1115,2065,1196,2066,1226,2069,1255,2074,1284,2080,1313,2208,1136,2283,1136,2246,1079,2262,1057,2276,1038,2290,1020,2300,1004,2310,991,2316,982,2321,976,2322,973,2333,961,2344,953,2353,948,2363,947,2774,947,2692,816,2616,792,2543,781,2518,780xe" filled="t" fillcolor="#000000" stroked="f">
              <v:path arrowok="t"/>
              <v:fill type="solid"/>
            </v:shape>
            <v:shape style="position:absolute;left:1301;top:780;width:2426;height:1264" coordorigin="1301,780" coordsize="2426,1264" path="m2839,822l2790,866,2790,877,2794,887,2839,917,2849,916,2857,912,2861,910,2839,910,2831,908,2797,868,2798,859,2839,829,2862,829,2856,826,2848,823,2839,822xe" filled="t" fillcolor="#000000" stroked="f">
              <v:path arrowok="t"/>
              <v:fill type="solid"/>
            </v:shape>
            <v:shape style="position:absolute;left:1301;top:780;width:2426;height:1264" coordorigin="1301,780" coordsize="2426,1264" path="m2862,829l2839,829,2846,830,2855,833,2878,868,2875,884,2839,910,2861,910,2866,907,2872,901,2878,894,2885,877,2885,858,2881,850,2878,842,2872,835,2864,830,2862,829xe" filled="t" fillcolor="#000000" stroked="f">
              <v:path arrowok="t"/>
              <v:fill type="solid"/>
            </v:shape>
            <v:shape style="position:absolute;left:1301;top:780;width:2426;height:1264" coordorigin="1301,780" coordsize="2426,1264" path="m2839,841l2819,841,2819,898,2827,898,2827,874,2845,874,2850,872,2855,868,2855,866,2827,866,2827,848,2856,848,2854,845,2848,842,2839,841xe" filled="t" fillcolor="#000000" stroked="f">
              <v:path arrowok="t"/>
              <v:fill type="solid"/>
            </v:shape>
            <v:shape style="position:absolute;left:1301;top:780;width:2426;height:1264" coordorigin="1301,780" coordsize="2426,1264" path="m2845,874l2836,874,2851,898,2860,898,2845,874xe" filled="t" fillcolor="#000000" stroked="f">
              <v:path arrowok="t"/>
              <v:fill type="solid"/>
            </v:shape>
            <v:shape style="position:absolute;left:1301;top:780;width:2426;height:1264" coordorigin="1301,780" coordsize="2426,1264" path="m2856,848l2842,848,2845,850,2848,851,2850,853,2850,858,2849,863,2848,865,2845,866,2855,866,2857,863,2858,858,2857,850,2856,848xe" filled="t" fillcolor="#000000" stroked="f">
              <v:path arrowok="t"/>
              <v:fill type="solid"/>
            </v:shape>
            <v:shape style="position:absolute;left:1301;top:780;width:2426;height:1264" coordorigin="1301,780" coordsize="2426,1264" path="m3654,1748l3464,1748,3464,2041,3526,2041,3526,1967,3671,1967,3724,1913,3726,1894,3526,1894,3526,1819,3725,1819,3724,1804,3686,1753,3671,1750,3654,1748xe" filled="t" fillcolor="#000000" stroked="f">
              <v:path arrowok="t"/>
              <v:fill type="solid"/>
            </v:shape>
            <v:shape style="position:absolute;left:1301;top:780;width:2426;height:1264" coordorigin="1301,780" coordsize="2426,1264" path="m3725,1819l3646,1819,3656,1826,3660,1831,3661,1837,3662,1849,3662,1862,3661,1876,3659,1884,3653,1891,3649,1892,3644,1894,3726,1894,3726,1892,3727,1872,3727,1849,3726,1825,3725,1819xe" filled="t" fillcolor="#000000" stroked="f">
              <v:path arrowok="t"/>
              <v:fill type="solid"/>
            </v:shape>
            <v:shape style="position:absolute;left:1301;top:780;width:2426;height:1264" coordorigin="1301,780" coordsize="2426,1264" path="m3426,1748l3358,1748,3358,2041,3426,2041,3426,1748xe" filled="t" fillcolor="#000000" stroked="f">
              <v:path arrowok="t"/>
              <v:fill type="solid"/>
            </v:shape>
            <v:shape style="position:absolute;left:1301;top:780;width:2426;height:1264" coordorigin="1301,780" coordsize="2426,1264" path="m3122,1748l3065,1748,3065,2041,3122,2041,3122,1930,3314,1930,3314,1852,3122,1852,3122,1748xe" filled="t" fillcolor="#000000" stroked="f">
              <v:path arrowok="t"/>
              <v:fill type="solid"/>
            </v:shape>
            <v:shape style="position:absolute;left:1301;top:780;width:2426;height:1264" coordorigin="1301,780" coordsize="2426,1264" path="m3314,1930l3253,1930,3253,2041,3314,2041,3314,1930xe" filled="t" fillcolor="#000000" stroked="f">
              <v:path arrowok="t"/>
              <v:fill type="solid"/>
            </v:shape>
            <v:shape style="position:absolute;left:1301;top:780;width:2426;height:1264" coordorigin="1301,780" coordsize="2426,1264" path="m3314,1748l3253,1748,3253,1852,3314,1852,3314,1748xe" filled="t" fillcolor="#000000" stroked="f">
              <v:path arrowok="t"/>
              <v:fill type="solid"/>
            </v:shape>
            <v:shape style="position:absolute;left:1301;top:780;width:2426;height:1264" coordorigin="1301,780" coordsize="2426,1264" path="m2984,1746l2854,1746,2832,1747,2776,1788,2766,1852,2766,1963,2788,2023,2854,2044,2964,2044,2975,2042,2986,2042,3026,1999,3026,1969,2864,1969,2854,1968,2828,1926,2828,1865,2854,1820,3024,1820,3024,1798,2995,1748,2984,1746xe" filled="t" fillcolor="#000000" stroked="f">
              <v:path arrowok="t"/>
              <v:fill type="solid"/>
            </v:shape>
            <v:shape style="position:absolute;left:1301;top:780;width:2426;height:1264" coordorigin="1301,780" coordsize="2426,1264" path="m3024,1820l2866,1820,3024,1824,3024,1820xe" filled="t" fillcolor="#000000" stroked="f">
              <v:path arrowok="t"/>
              <v:fill type="solid"/>
            </v:shape>
            <v:shape style="position:absolute;left:1301;top:780;width:2426;height:1264" coordorigin="1301,780" coordsize="2426,1264" path="m2645,1746l2546,1746,2525,1747,2470,1782,2459,1837,2458,1850,2458,1938,2467,2000,2524,2041,2546,2044,2645,2044,2704,2028,2730,1969,2555,1969,2545,1968,2521,1926,2521,1864,2558,1819,2729,1819,2726,1804,2686,1751,2666,1747,2645,1746xe" filled="t" fillcolor="#000000" stroked="f">
              <v:path arrowok="t"/>
              <v:fill type="solid"/>
            </v:shape>
            <v:shape style="position:absolute;left:1301;top:780;width:2426;height:1264" coordorigin="1301,780" coordsize="2426,1264" path="m2729,1819l2630,1819,2640,1820,2647,1823,2671,1878,2671,1910,2670,1928,2668,1942,2664,1952,2658,1960,2654,1964,2648,1967,2642,1968,2633,1969,2730,1969,2731,1952,2731,1836,2730,1824,2729,1819xe" filled="t" fillcolor="#000000" stroked="f">
              <v:path arrowok="t"/>
              <v:fill type="solid"/>
            </v:shape>
            <v:shape style="position:absolute;left:1301;top:780;width:2426;height:1264" coordorigin="1301,780" coordsize="2426,1264" path="m2364,1748l2166,1748,2166,2041,2227,2041,2227,1963,2419,1963,2389,1927,2389,1926,2418,1892,2227,1892,2227,1819,2421,1819,2420,1816,2390,1753,2378,1750,2364,1748xe" filled="t" fillcolor="#000000" stroked="f">
              <v:path arrowok="t"/>
              <v:fill type="solid"/>
            </v:shape>
            <v:shape style="position:absolute;left:1301;top:780;width:2426;height:1264" coordorigin="1301,780" coordsize="2426,1264" path="m2419,1963l2336,1963,2344,1964,2350,1967,2354,1970,2357,1975,2359,1981,2360,1990,2360,2041,2422,2041,2422,1975,2419,1963xe" filled="t" fillcolor="#000000" stroked="f">
              <v:path arrowok="t"/>
              <v:fill type="solid"/>
            </v:shape>
            <v:shape style="position:absolute;left:1301;top:780;width:2426;height:1264" coordorigin="1301,780" coordsize="2426,1264" path="m2421,1819l2334,1819,2347,1820,2356,1826,2359,1831,2362,1836,2363,1843,2364,1852,2364,1860,2362,1874,2360,1880,2357,1885,2354,1889,2350,1891,2340,1892,2418,1892,2420,1885,2422,1870,2422,1835,2421,1819xe" filled="t" fillcolor="#000000" stroked="f">
              <v:path arrowok="t"/>
              <v:fill type="solid"/>
            </v:shape>
            <v:shape style="position:absolute;left:1301;top:780;width:2426;height:1264" coordorigin="1301,780" coordsize="2426,1264" path="m2089,1746l1939,1746,1924,1748,1876,1794,1871,1819,1869,1831,1869,1955,1871,1968,1872,1981,1908,2034,1958,2044,2068,2044,2078,2042,2088,2042,2096,2040,2104,2039,2114,2033,2123,2024,2126,2014,2129,2002,2130,1986,2130,1969,1968,1969,1957,1968,1933,1938,1933,1862,1961,1820,2126,1820,2126,1793,2098,1747,2089,1746xe" filled="t" fillcolor="#000000" stroked="f">
              <v:path arrowok="t"/>
              <v:fill type="solid"/>
            </v:shape>
            <v:shape style="position:absolute;left:1301;top:780;width:2426;height:1264" coordorigin="1301,780" coordsize="2426,1264" path="m1832,1748l1764,1748,1764,2041,1832,2041,1832,1748xe" filled="t" fillcolor="#000000" stroked="f">
              <v:path arrowok="t"/>
              <v:fill type="solid"/>
            </v:shape>
            <v:shape style="position:absolute;left:1301;top:780;width:2426;height:1264" coordorigin="1301,780" coordsize="2426,1264" path="m1378,1652l1301,2041,1372,2041,1393,1798,1472,1798,1430,1692,1388,1654,1378,1652xe" filled="t" fillcolor="#000000" stroked="f">
              <v:path arrowok="t"/>
              <v:fill type="solid"/>
            </v:shape>
            <v:shape style="position:absolute;left:1301;top:780;width:2426;height:1264" coordorigin="1301,780" coordsize="2426,1264" path="m1699,1794l1634,1794,1655,2041,1727,2041,1699,1794xe" filled="t" fillcolor="#000000" stroked="f">
              <v:path arrowok="t"/>
              <v:fill type="solid"/>
            </v:shape>
            <v:shape style="position:absolute;left:1301;top:780;width:2426;height:1264" coordorigin="1301,780" coordsize="2426,1264" path="m1472,1798l1394,1798,1469,1992,1514,2024,1529,2022,1541,2015,1550,2004,1558,1992,1592,1903,1513,1903,1472,1798xe" filled="t" fillcolor="#000000" stroked="f">
              <v:path arrowok="t"/>
              <v:fill type="solid"/>
            </v:shape>
            <v:shape style="position:absolute;left:1301;top:780;width:2426;height:1264" coordorigin="1301,780" coordsize="2426,1264" path="m1650,1652l1597,1692,1514,1903,1592,1903,1633,1794,1699,1794,1688,1698,1658,1654,1650,1652xe" filled="t" fillcolor="#000000" stroked="f">
              <v:path arrowok="t"/>
              <v:fill type="solid"/>
            </v:shape>
            <w10:wrap type="none"/>
          </v:group>
        </w:pict>
      </w: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1"/>
        <w:ind w:left="0" w:right="337" w:firstLine="0"/>
        <w:jc w:val="righ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63pt;margin-top:22.736015pt;width:468pt;height:12pt;mso-position-horizontal-relative:page;mso-position-vertical-relative:paragraph;z-index:-10311" coordorigin="1260,455" coordsize="9360,240">
            <v:shape style="position:absolute;left:1260;top:455;width:9360;height:240" coordorigin="1260,455" coordsize="9360,240" path="m1260,695l10620,695,10620,455,1260,455,1260,695xe" filled="t" fillcolor="#000000" stroked="f">
              <v:path arrowok="t"/>
              <v:fill type="solid"/>
            </v:shape>
            <w10:wrap type="none"/>
          </v:group>
        </w:pict>
      </w:r>
      <w:r>
        <w:rPr>
          <w:rFonts w:ascii="Arial" w:hAnsi="Arial" w:cs="Arial" w:eastAsia="Arial"/>
          <w:b w:val="0"/>
          <w:bCs w:val="0"/>
          <w:spacing w:val="0"/>
          <w:w w:val="95"/>
          <w:sz w:val="14"/>
          <w:szCs w:val="14"/>
        </w:rPr>
        <w:t>09</w:t>
      </w:r>
      <w:r>
        <w:rPr>
          <w:rFonts w:ascii="Arial" w:hAnsi="Arial" w:cs="Arial" w:eastAsia="Arial"/>
          <w:b w:val="0"/>
          <w:bCs w:val="0"/>
          <w:spacing w:val="-1"/>
          <w:w w:val="95"/>
          <w:sz w:val="14"/>
          <w:szCs w:val="14"/>
        </w:rPr>
        <w:t>/</w:t>
      </w:r>
      <w:r>
        <w:rPr>
          <w:rFonts w:ascii="Arial" w:hAnsi="Arial" w:cs="Arial" w:eastAsia="Arial"/>
          <w:b w:val="0"/>
          <w:bCs w:val="0"/>
          <w:spacing w:val="0"/>
          <w:w w:val="95"/>
          <w:sz w:val="14"/>
          <w:szCs w:val="14"/>
        </w:rPr>
        <w:t>1</w:t>
      </w:r>
      <w:r>
        <w:rPr>
          <w:rFonts w:ascii="Arial" w:hAnsi="Arial" w:cs="Arial" w:eastAsia="Arial"/>
          <w:b w:val="0"/>
          <w:bCs w:val="0"/>
          <w:spacing w:val="-1"/>
          <w:w w:val="95"/>
          <w:sz w:val="14"/>
          <w:szCs w:val="14"/>
        </w:rPr>
        <w:t>0</w:t>
      </w:r>
      <w:r>
        <w:rPr>
          <w:rFonts w:ascii="Arial" w:hAnsi="Arial" w:cs="Arial" w:eastAsia="Arial"/>
          <w:b w:val="0"/>
          <w:bCs w:val="0"/>
          <w:spacing w:val="0"/>
          <w:w w:val="95"/>
          <w:sz w:val="14"/>
          <w:szCs w:val="14"/>
        </w:rPr>
        <w:t>/07</w:t>
      </w:r>
      <w:r>
        <w:rPr>
          <w:rFonts w:ascii="Arial" w:hAnsi="Arial" w:cs="Arial" w:eastAsia="Arial"/>
          <w:b w:val="0"/>
          <w:bCs w:val="0"/>
          <w:spacing w:val="0"/>
          <w:w w:val="100"/>
          <w:sz w:val="14"/>
          <w:szCs w:val="14"/>
        </w:rPr>
      </w:r>
    </w:p>
    <w:sectPr>
      <w:type w:val="continuous"/>
      <w:pgSz w:w="12240" w:h="15840"/>
      <w:pgMar w:top="1320" w:bottom="760" w:left="1160" w:right="15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Segoe UI Symbol">
    <w:altName w:val="Segoe UI Symbo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0pt;margin-top:756.49115pt;width:123.328855pt;height:10.062441pt;mso-position-horizontal-relative:page;mso-position-vertical-relative:page;z-index:-10655" type="#_x0000_t202" filled="f" stroked="f">
          <v:textbox inset="0,0,0,0">
            <w:txbxContent>
              <w:p>
                <w:pPr>
                  <w:spacing w:line="191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©</w:t>
                </w: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2007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9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Microchip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Technology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Inc.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79.359894pt;margin-top:752.613708pt;width:71.626407pt;height:13.9399pt;mso-position-horizontal-relative:page;mso-position-vertical-relative:page;z-index:-10654" type="#_x0000_t202" filled="f" stroked="f">
          <v:textbox inset="0,0,0,0">
            <w:txbxContent>
              <w:p>
                <w:pPr>
                  <w:spacing w:before="78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DS01114A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7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-page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6"/>
                    <w:w w:val="100"/>
                    <w:sz w:val="16"/>
                    <w:szCs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81pt;margin-top:745.200012pt;width:468pt;height:.1pt;mso-position-horizontal-relative:page;mso-position-vertical-relative:page;z-index:-10625" coordorigin="1620,14904" coordsize="9360,2">
          <v:shape style="position:absolute;left:1620;top:14904;width:9360;height:2" coordorigin="1620,14904" coordsize="9360,0" path="m1620,14904l10980,14904e" filled="f" stroked="t" strokeweight="3.1pt" strokecolor="#000000">
            <v:path arrowok="t"/>
          </v:shape>
          <w10:wrap type="none"/>
        </v:group>
      </w:pict>
    </w:r>
    <w:r>
      <w:rPr/>
      <w:pict>
        <v:shape style="position:absolute;margin-left:80pt;margin-top:752.53125pt;width:123.328855pt;height:10.062441pt;mso-position-horizontal-relative:page;mso-position-vertical-relative:page;z-index:-10624" type="#_x0000_t202" filled="f" stroked="f">
          <v:textbox inset="0,0,0,0">
            <w:txbxContent>
              <w:p>
                <w:pPr>
                  <w:spacing w:line="191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©</w:t>
                </w: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2007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9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Microchip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Technology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Inc.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74.920624pt;margin-top:752.613708pt;width:76.046529pt;height:9.98pt;mso-position-horizontal-relative:page;mso-position-vertical-relative:page;z-index:-10623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DS01114A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7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-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age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5"/>
                    <w:w w:val="100"/>
                    <w:sz w:val="16"/>
                    <w:szCs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63pt;margin-top:745.200012pt;width:468pt;height:.1pt;mso-position-horizontal-relative:page;mso-position-vertical-relative:page;z-index:-10622" coordorigin="1260,14904" coordsize="9360,2">
          <v:shape style="position:absolute;left:1260;top:14904;width:9360;height:2" coordorigin="1260,14904" coordsize="9360,0" path="m1260,14904l10620,14904e" filled="f" stroked="t" strokeweight="3.1pt" strokecolor="#000000">
            <v:path arrowok="t"/>
          </v:shape>
          <w10:wrap type="none"/>
        </v:group>
      </w:pict>
    </w:r>
    <w:r>
      <w:rPr/>
      <w:pict>
        <v:shape style="position:absolute;margin-left:62pt;margin-top:752.613708pt;width:75.062527pt;height:9.98pt;mso-position-horizontal-relative:page;mso-position-vertical-relative:page;z-index:-10621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DS01114A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7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-page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5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30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8.620087pt;margin-top:752.53125pt;width:123.336835pt;height:10.062441pt;mso-position-horizontal-relative:page;mso-position-vertical-relative:page;z-index:-10620" type="#_x0000_t202" filled="f" stroked="f">
          <v:textbox inset="0,0,0,0">
            <w:txbxContent>
              <w:p>
                <w:pPr>
                  <w:spacing w:line="191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©</w:t>
                </w: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2007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Microchip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Technol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gy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Inc.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81pt;margin-top:745.200012pt;width:468pt;height:.1pt;mso-position-horizontal-relative:page;mso-position-vertical-relative:page;z-index:-10619" coordorigin="1620,14904" coordsize="9360,2">
          <v:shape style="position:absolute;left:1620;top:14904;width:9360;height:2" coordorigin="1620,14904" coordsize="9360,0" path="m1620,14904l10980,14904e" filled="f" stroked="t" strokeweight="3.1pt" strokecolor="#000000">
            <v:path arrowok="t"/>
          </v:shape>
          <w10:wrap type="none"/>
        </v:group>
      </w:pict>
    </w:r>
    <w:r>
      <w:rPr/>
      <w:pict>
        <v:shape style="position:absolute;margin-left:80pt;margin-top:752.53125pt;width:123.328855pt;height:10.062441pt;mso-position-horizontal-relative:page;mso-position-vertical-relative:page;z-index:-10618" type="#_x0000_t202" filled="f" stroked="f">
          <v:textbox inset="0,0,0,0">
            <w:txbxContent>
              <w:p>
                <w:pPr>
                  <w:spacing w:line="191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©</w:t>
                </w: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2007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9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Microchip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Technology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Inc.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74.920624pt;margin-top:752.613708pt;width:75.048961pt;height:9.98pt;mso-position-horizontal-relative:page;mso-position-vertical-relative:page;z-index:-10617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DS01114A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7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-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age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5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31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63pt;margin-top:745.200012pt;width:468pt;height:.1pt;mso-position-horizontal-relative:page;mso-position-vertical-relative:page;z-index:-10616" coordorigin="1260,14904" coordsize="9360,2">
          <v:shape style="position:absolute;left:1260;top:14904;width:9360;height:2" coordorigin="1260,14904" coordsize="9360,0" path="m1260,14904l10620,14904e" filled="f" stroked="t" strokeweight="3.1pt" strokecolor="#000000">
            <v:path arrowok="t"/>
          </v:shape>
          <w10:wrap type="none"/>
        </v:group>
      </w:pict>
    </w:r>
    <w:r>
      <w:rPr/>
      <w:pict>
        <v:shape style="position:absolute;margin-left:62pt;margin-top:752.613708pt;width:76.060095pt;height:9.98pt;mso-position-horizontal-relative:page;mso-position-vertical-relative:page;z-index:-10615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DS01114A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7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-page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5"/>
                    <w:w w:val="100"/>
                    <w:sz w:val="16"/>
                    <w:szCs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8.620087pt;margin-top:752.53125pt;width:123.336835pt;height:10.062441pt;mso-position-horizontal-relative:page;mso-position-vertical-relative:page;z-index:-10614" type="#_x0000_t202" filled="f" stroked="f">
          <v:textbox inset="0,0,0,0">
            <w:txbxContent>
              <w:p>
                <w:pPr>
                  <w:spacing w:line="191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©</w:t>
                </w: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2007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Microchip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Technol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gy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Inc.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81pt;margin-top:745.200012pt;width:468pt;height:.1pt;mso-position-horizontal-relative:page;mso-position-vertical-relative:page;z-index:-10613" coordorigin="1620,14904" coordsize="9360,2">
          <v:shape style="position:absolute;left:1620;top:14904;width:9360;height:2" coordorigin="1620,14904" coordsize="9360,0" path="m1620,14904l10980,14904e" filled="f" stroked="t" strokeweight="3.1pt" strokecolor="#000000">
            <v:path arrowok="t"/>
          </v:shape>
          <w10:wrap type="none"/>
        </v:group>
      </w:pict>
    </w:r>
    <w:r>
      <w:rPr/>
      <w:pict>
        <v:shape style="position:absolute;margin-left:80pt;margin-top:752.53125pt;width:123.328855pt;height:10.062441pt;mso-position-horizontal-relative:page;mso-position-vertical-relative:page;z-index:-10612" type="#_x0000_t202" filled="f" stroked="f">
          <v:textbox inset="0,0,0,0">
            <w:txbxContent>
              <w:p>
                <w:pPr>
                  <w:spacing w:line="191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©</w:t>
                </w: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2007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9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Microchip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Technology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Inc.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74.920624pt;margin-top:752.613708pt;width:76.046529pt;height:9.98pt;mso-position-horizontal-relative:page;mso-position-vertical-relative:page;z-index:-10611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DS01114A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7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-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age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5"/>
                    <w:w w:val="100"/>
                    <w:sz w:val="16"/>
                    <w:szCs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63pt;margin-top:745.200012pt;width:468pt;height:.1pt;mso-position-horizontal-relative:page;mso-position-vertical-relative:page;z-index:-10610" coordorigin="1260,14904" coordsize="9360,2">
          <v:shape style="position:absolute;left:1260;top:14904;width:9360;height:2" coordorigin="1260,14904" coordsize="9360,0" path="m1260,14904l10620,14904e" filled="f" stroked="t" strokeweight="3.1pt" strokecolor="#000000">
            <v:path arrowok="t"/>
          </v:shape>
          <w10:wrap type="none"/>
        </v:group>
      </w:pict>
    </w:r>
    <w:r>
      <w:rPr/>
      <w:pict>
        <v:shape style="position:absolute;margin-left:62pt;margin-top:752.613708pt;width:75.062527pt;height:9.98pt;mso-position-horizontal-relative:page;mso-position-vertical-relative:page;z-index:-10609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DS01114A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7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-page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5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40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8.620087pt;margin-top:752.53125pt;width:123.336835pt;height:10.062441pt;mso-position-horizontal-relative:page;mso-position-vertical-relative:page;z-index:-10608" type="#_x0000_t202" filled="f" stroked="f">
          <v:textbox inset="0,0,0,0">
            <w:txbxContent>
              <w:p>
                <w:pPr>
                  <w:spacing w:line="191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©</w:t>
                </w: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2007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Microchip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Technol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gy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Inc.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81pt;margin-top:745.200012pt;width:468pt;height:.1pt;mso-position-horizontal-relative:page;mso-position-vertical-relative:page;z-index:-10607" coordorigin="1620,14904" coordsize="9360,2">
          <v:shape style="position:absolute;left:1620;top:14904;width:9360;height:2" coordorigin="1620,14904" coordsize="9360,0" path="m1620,14904l10980,14904e" filled="f" stroked="t" strokeweight="3.1pt" strokecolor="#000000">
            <v:path arrowok="t"/>
          </v:shape>
          <w10:wrap type="none"/>
        </v:group>
      </w:pict>
    </w:r>
    <w:r>
      <w:rPr/>
      <w:pict>
        <v:shape style="position:absolute;margin-left:80pt;margin-top:752.53125pt;width:123.328855pt;height:10.062441pt;mso-position-horizontal-relative:page;mso-position-vertical-relative:page;z-index:-10606" type="#_x0000_t202" filled="f" stroked="f">
          <v:textbox inset="0,0,0,0">
            <w:txbxContent>
              <w:p>
                <w:pPr>
                  <w:spacing w:line="191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©</w:t>
                </w: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2007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9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Microchip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Technology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Inc.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74.920624pt;margin-top:752.613708pt;width:75.048961pt;height:9.98pt;mso-position-horizontal-relative:page;mso-position-vertical-relative:page;z-index:-10605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DS01114A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7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-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age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5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41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63pt;margin-top:745.200012pt;width:468pt;height:.1pt;mso-position-horizontal-relative:page;mso-position-vertical-relative:page;z-index:-10604" coordorigin="1260,14904" coordsize="9360,2">
          <v:shape style="position:absolute;left:1260;top:14904;width:9360;height:2" coordorigin="1260,14904" coordsize="9360,0" path="m1260,14904l10620,14904e" filled="f" stroked="t" strokeweight="3.1pt" strokecolor="#000000">
            <v:path arrowok="t"/>
          </v:shape>
          <w10:wrap type="none"/>
        </v:group>
      </w:pict>
    </w:r>
    <w:r>
      <w:rPr/>
      <w:pict>
        <v:shape style="position:absolute;margin-left:62pt;margin-top:752.613708pt;width:76.060095pt;height:13.9399pt;mso-position-horizontal-relative:page;mso-position-vertical-relative:page;z-index:-10603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DS01114A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7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-page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5"/>
                    <w:w w:val="100"/>
                    <w:sz w:val="16"/>
                    <w:szCs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8.620087pt;margin-top:752.53125pt;width:123.336835pt;height:10.062441pt;mso-position-horizontal-relative:page;mso-position-vertical-relative:page;z-index:-10602" type="#_x0000_t202" filled="f" stroked="f">
          <v:textbox inset="0,0,0,0">
            <w:txbxContent>
              <w:p>
                <w:pPr>
                  <w:spacing w:line="191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©</w:t>
                </w: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2007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Microchip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Technol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gy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Inc.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81pt;margin-top:745.200012pt;width:468pt;height:.1pt;mso-position-horizontal-relative:page;mso-position-vertical-relative:page;z-index:-10601" coordorigin="1620,14904" coordsize="9360,2">
          <v:shape style="position:absolute;left:1620;top:14904;width:9360;height:2" coordorigin="1620,14904" coordsize="9360,0" path="m1620,14904l10980,14904e" filled="f" stroked="t" strokeweight="3.1pt" strokecolor="#000000">
            <v:path arrowok="t"/>
          </v:shape>
          <w10:wrap type="none"/>
        </v:group>
      </w:pict>
    </w:r>
    <w:r>
      <w:rPr/>
      <w:pict>
        <v:shape style="position:absolute;margin-left:80pt;margin-top:752.53125pt;width:123.328855pt;height:10.062441pt;mso-position-horizontal-relative:page;mso-position-vertical-relative:page;z-index:-10600" type="#_x0000_t202" filled="f" stroked="f">
          <v:textbox inset="0,0,0,0">
            <w:txbxContent>
              <w:p>
                <w:pPr>
                  <w:spacing w:line="191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©</w:t>
                </w: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2007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9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Microchip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Technology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Inc.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74.920624pt;margin-top:752.613708pt;width:76.046529pt;height:9.98pt;mso-position-horizontal-relative:page;mso-position-vertical-relative:page;z-index:-10599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DS01114A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7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-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age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5"/>
                    <w:w w:val="100"/>
                    <w:sz w:val="16"/>
                    <w:szCs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81pt;margin-top:745.200012pt;width:468pt;height:.1pt;mso-position-horizontal-relative:page;mso-position-vertical-relative:page;z-index:-10598" coordorigin="1620,14904" coordsize="9360,2">
          <v:shape style="position:absolute;left:1620;top:14904;width:9360;height:2" coordorigin="1620,14904" coordsize="9360,0" path="m1620,14904l10980,14904e" filled="f" stroked="t" strokeweight="3.1pt" strokecolor="#000000">
            <v:path arrowok="t"/>
          </v:shape>
          <w10:wrap type="none"/>
        </v:group>
      </w:pict>
    </w:r>
    <w:r>
      <w:rPr/>
      <w:pict>
        <v:shape style="position:absolute;margin-left:80pt;margin-top:752.53125pt;width:123.328855pt;height:10.062441pt;mso-position-horizontal-relative:page;mso-position-vertical-relative:page;z-index:-10597" type="#_x0000_t202" filled="f" stroked="f">
          <v:textbox inset="0,0,0,0">
            <w:txbxContent>
              <w:p>
                <w:pPr>
                  <w:spacing w:line="191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©</w:t>
                </w: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2007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9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Microchip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Technology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Inc.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74.920624pt;margin-top:752.613708pt;width:76.046529pt;height:9.98pt;mso-position-horizontal-relative:page;mso-position-vertical-relative:page;z-index:-10596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DS01114A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7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-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age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5"/>
                    <w:w w:val="100"/>
                    <w:sz w:val="16"/>
                    <w:szCs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47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63pt;margin-top:745.200012pt;width:468pt;height:.1pt;mso-position-horizontal-relative:page;mso-position-vertical-relative:page;z-index:-10653" coordorigin="1260,14904" coordsize="9360,2">
          <v:shape style="position:absolute;left:1260;top:14904;width:9360;height:2" coordorigin="1260,14904" coordsize="9360,0" path="m1260,14904l10620,14904e" filled="f" stroked="t" strokeweight="3.1pt" strokecolor="#000000">
            <v:path arrowok="t"/>
          </v:shape>
          <w10:wrap type="none"/>
        </v:group>
      </w:pict>
    </w:r>
    <w:r>
      <w:rPr/>
      <w:pict>
        <v:shape style="position:absolute;margin-left:62pt;margin-top:752.613708pt;width:71.626407pt;height:9.98pt;mso-position-horizontal-relative:page;mso-position-vertical-relative:page;z-index:-10652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DS01114A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7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-page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6"/>
                    <w:w w:val="100"/>
                    <w:sz w:val="16"/>
                    <w:szCs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8.619293pt;margin-top:752.53125pt;width:123.329653pt;height:10.062441pt;mso-position-horizontal-relative:page;mso-position-vertical-relative:page;z-index:-10651" type="#_x0000_t202" filled="f" stroked="f">
          <v:textbox inset="0,0,0,0">
            <w:txbxContent>
              <w:p>
                <w:pPr>
                  <w:spacing w:line="191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©</w:t>
                </w: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2007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Microchip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Technol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gy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Inc.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08.620087pt;margin-top:756.49115pt;width:123.336835pt;height:10.062441pt;mso-position-horizontal-relative:page;mso-position-vertical-relative:page;z-index:-10595" type="#_x0000_t202" filled="f" stroked="f">
          <v:textbox inset="0,0,0,0">
            <w:txbxContent>
              <w:p>
                <w:pPr>
                  <w:spacing w:line="191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©</w:t>
                </w: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2007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Microchip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Technol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gy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Inc.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62pt;margin-top:756.573608pt;width:76.060095pt;height:9.98pt;mso-position-horizontal-relative:page;mso-position-vertical-relative:page;z-index:-10594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DS01114A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7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-page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5"/>
                    <w:w w:val="100"/>
                    <w:sz w:val="16"/>
                    <w:szCs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48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63pt;margin-top:745.200012pt;width:468pt;height:.1pt;mso-position-horizontal-relative:page;mso-position-vertical-relative:page;z-index:-10646" coordorigin="1260,14904" coordsize="9360,2">
          <v:shape style="position:absolute;left:1260;top:14904;width:9360;height:2" coordorigin="1260,14904" coordsize="9360,0" path="m1260,14904l10620,14904e" filled="f" stroked="t" strokeweight="3.1pt" strokecolor="#000000">
            <v:path arrowok="t"/>
          </v:shape>
          <w10:wrap type="none"/>
        </v:group>
      </w:pict>
    </w:r>
    <w:r>
      <w:rPr/>
      <w:pict>
        <v:shape style="position:absolute;margin-left:62pt;margin-top:752.613708pt;width:75.062527pt;height:9.98pt;mso-position-horizontal-relative:page;mso-position-vertical-relative:page;z-index:-10645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DS01114A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7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-page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5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10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8.620087pt;margin-top:752.53125pt;width:123.336835pt;height:10.062441pt;mso-position-horizontal-relative:page;mso-position-vertical-relative:page;z-index:-10644" type="#_x0000_t202" filled="f" stroked="f">
          <v:textbox inset="0,0,0,0">
            <w:txbxContent>
              <w:p>
                <w:pPr>
                  <w:spacing w:line="191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©</w:t>
                </w: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2007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Microchip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Technol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gy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Inc.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81pt;margin-top:745.200012pt;width:468pt;height:.1pt;mso-position-horizontal-relative:page;mso-position-vertical-relative:page;z-index:-10643" coordorigin="1620,14904" coordsize="9360,2">
          <v:shape style="position:absolute;left:1620;top:14904;width:9360;height:2" coordorigin="1620,14904" coordsize="9360,0" path="m1620,14904l10980,14904e" filled="f" stroked="t" strokeweight="3.1pt" strokecolor="#000000">
            <v:path arrowok="t"/>
          </v:shape>
          <w10:wrap type="none"/>
        </v:group>
      </w:pict>
    </w:r>
    <w:r>
      <w:rPr/>
      <w:pict>
        <v:shape style="position:absolute;margin-left:80pt;margin-top:752.53125pt;width:123.328855pt;height:10.062441pt;mso-position-horizontal-relative:page;mso-position-vertical-relative:page;z-index:-10642" type="#_x0000_t202" filled="f" stroked="f">
          <v:textbox inset="0,0,0,0">
            <w:txbxContent>
              <w:p>
                <w:pPr>
                  <w:spacing w:line="191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©</w:t>
                </w: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2007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9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Microchip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Technology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Inc.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74.920624pt;margin-top:752.613708pt;width:75.048961pt;height:9.98pt;mso-position-horizontal-relative:page;mso-position-vertical-relative:page;z-index:-10641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DS01114A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7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-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age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5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11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63pt;margin-top:745.200012pt;width:468pt;height:.1pt;mso-position-horizontal-relative:page;mso-position-vertical-relative:page;z-index:-10640" coordorigin="1260,14904" coordsize="9360,2">
          <v:shape style="position:absolute;left:1260;top:14904;width:9360;height:2" coordorigin="1260,14904" coordsize="9360,0" path="m1260,14904l10620,14904e" filled="f" stroked="t" strokeweight="3.1pt" strokecolor="#000000">
            <v:path arrowok="t"/>
          </v:shape>
          <w10:wrap type="none"/>
        </v:group>
      </w:pict>
    </w:r>
    <w:r>
      <w:rPr/>
      <w:pict>
        <v:shape style="position:absolute;margin-left:62pt;margin-top:752.613708pt;width:76.060095pt;height:9.98pt;mso-position-horizontal-relative:page;mso-position-vertical-relative:page;z-index:-10639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DS01114A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7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-page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5"/>
                    <w:w w:val="100"/>
                    <w:sz w:val="16"/>
                    <w:szCs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8.620087pt;margin-top:752.53125pt;width:123.336835pt;height:10.062441pt;mso-position-horizontal-relative:page;mso-position-vertical-relative:page;z-index:-10638" type="#_x0000_t202" filled="f" stroked="f">
          <v:textbox inset="0,0,0,0">
            <w:txbxContent>
              <w:p>
                <w:pPr>
                  <w:spacing w:line="191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©</w:t>
                </w: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2007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Microchip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Technol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gy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Inc.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81pt;margin-top:745.200012pt;width:468pt;height:.1pt;mso-position-horizontal-relative:page;mso-position-vertical-relative:page;z-index:-10637" coordorigin="1620,14904" coordsize="9360,2">
          <v:shape style="position:absolute;left:1620;top:14904;width:9360;height:2" coordorigin="1620,14904" coordsize="9360,0" path="m1620,14904l10980,14904e" filled="f" stroked="t" strokeweight="3.1pt" strokecolor="#000000">
            <v:path arrowok="t"/>
          </v:shape>
          <w10:wrap type="none"/>
        </v:group>
      </w:pict>
    </w:r>
    <w:r>
      <w:rPr/>
      <w:pict>
        <v:shape style="position:absolute;margin-left:80pt;margin-top:752.53125pt;width:123.328855pt;height:10.062441pt;mso-position-horizontal-relative:page;mso-position-vertical-relative:page;z-index:-10636" type="#_x0000_t202" filled="f" stroked="f">
          <v:textbox inset="0,0,0,0">
            <w:txbxContent>
              <w:p>
                <w:pPr>
                  <w:spacing w:line="191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©</w:t>
                </w: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2007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9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Microchip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Technology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Inc.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74.920624pt;margin-top:752.613708pt;width:76.046529pt;height:9.98pt;mso-position-horizontal-relative:page;mso-position-vertical-relative:page;z-index:-10635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DS01114A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7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-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age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5"/>
                    <w:w w:val="100"/>
                    <w:sz w:val="16"/>
                    <w:szCs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63pt;margin-top:745.200012pt;width:468pt;height:.1pt;mso-position-horizontal-relative:page;mso-position-vertical-relative:page;z-index:-10634" coordorigin="1260,14904" coordsize="9360,2">
          <v:shape style="position:absolute;left:1260;top:14904;width:9360;height:2" coordorigin="1260,14904" coordsize="9360,0" path="m1260,14904l10620,14904e" filled="f" stroked="t" strokeweight="3.1pt" strokecolor="#000000">
            <v:path arrowok="t"/>
          </v:shape>
          <w10:wrap type="none"/>
        </v:group>
      </w:pict>
    </w:r>
    <w:r>
      <w:rPr/>
      <w:pict>
        <v:shape style="position:absolute;margin-left:62pt;margin-top:752.613708pt;width:75.062527pt;height:9.98pt;mso-position-horizontal-relative:page;mso-position-vertical-relative:page;z-index:-10633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DS01114A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7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-page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5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20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8.620087pt;margin-top:752.53125pt;width:123.336835pt;height:10.062441pt;mso-position-horizontal-relative:page;mso-position-vertical-relative:page;z-index:-10632" type="#_x0000_t202" filled="f" stroked="f">
          <v:textbox inset="0,0,0,0">
            <w:txbxContent>
              <w:p>
                <w:pPr>
                  <w:spacing w:line="191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©</w:t>
                </w: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2007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Microchip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Technol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gy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Inc.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81pt;margin-top:745.200012pt;width:468pt;height:.1pt;mso-position-horizontal-relative:page;mso-position-vertical-relative:page;z-index:-10631" coordorigin="1620,14904" coordsize="9360,2">
          <v:shape style="position:absolute;left:1620;top:14904;width:9360;height:2" coordorigin="1620,14904" coordsize="9360,0" path="m1620,14904l10980,14904e" filled="f" stroked="t" strokeweight="3.1pt" strokecolor="#000000">
            <v:path arrowok="t"/>
          </v:shape>
          <w10:wrap type="none"/>
        </v:group>
      </w:pict>
    </w:r>
    <w:r>
      <w:rPr/>
      <w:pict>
        <v:shape style="position:absolute;margin-left:80pt;margin-top:752.53125pt;width:123.328855pt;height:10.062441pt;mso-position-horizontal-relative:page;mso-position-vertical-relative:page;z-index:-10630" type="#_x0000_t202" filled="f" stroked="f">
          <v:textbox inset="0,0,0,0">
            <w:txbxContent>
              <w:p>
                <w:pPr>
                  <w:spacing w:line="191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©</w:t>
                </w: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2007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9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Microchip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Technology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Inc.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74.920624pt;margin-top:752.613708pt;width:75.048961pt;height:9.98pt;mso-position-horizontal-relative:page;mso-position-vertical-relative:page;z-index:-10629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DS01114A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7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-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1"/>
                    <w:w w:val="100"/>
                    <w:sz w:val="16"/>
                    <w:szCs w:val="16"/>
                  </w:rPr>
                  <w:t>p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age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5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21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63pt;margin-top:745.200012pt;width:468pt;height:.1pt;mso-position-horizontal-relative:page;mso-position-vertical-relative:page;z-index:-10628" coordorigin="1260,14904" coordsize="9360,2">
          <v:shape style="position:absolute;left:1260;top:14904;width:9360;height:2" coordorigin="1260,14904" coordsize="9360,0" path="m1260,14904l10620,14904e" filled="f" stroked="t" strokeweight="3.1pt" strokecolor="#000000">
            <v:path arrowok="t"/>
          </v:shape>
          <w10:wrap type="none"/>
        </v:group>
      </w:pict>
    </w:r>
    <w:r>
      <w:rPr/>
      <w:pict>
        <v:shape style="position:absolute;margin-left:62pt;margin-top:752.613708pt;width:76.060095pt;height:9.98pt;mso-position-horizontal-relative:page;mso-position-vertical-relative:page;z-index:-10627" type="#_x0000_t202" filled="f" stroked="f">
          <v:textbox inset="0,0,0,0">
            <w:txbxContent>
              <w:p>
                <w:pPr>
                  <w:spacing w:line="18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DS01114A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7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-page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5"/>
                    <w:w w:val="100"/>
                    <w:sz w:val="16"/>
                    <w:szCs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8.620087pt;margin-top:752.53125pt;width:123.336835pt;height:10.062441pt;mso-position-horizontal-relative:page;mso-position-vertical-relative:page;z-index:-10626" type="#_x0000_t202" filled="f" stroked="f">
          <v:textbox inset="0,0,0,0">
            <w:txbxContent>
              <w:p>
                <w:pPr>
                  <w:spacing w:line="191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©</w:t>
                </w:r>
                <w:r>
                  <w:rPr>
                    <w:rFonts w:ascii="Segoe UI Symbol" w:hAnsi="Segoe UI Symbol" w:cs="Segoe UI Symbol" w:eastAsia="Segoe UI Symbo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2007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Microchip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Technol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1"/>
                    <w:w w:val="100"/>
                    <w:sz w:val="16"/>
                    <w:szCs w:val="16"/>
                  </w:rPr>
                  <w:t>o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gy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-1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  <w:t>Inc.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63pt;margin-top:51.599998pt;width:468pt;height:.1pt;mso-position-horizontal-relative:page;mso-position-vertical-relative:page;z-index:-10650" coordorigin="1260,1032" coordsize="9360,2">
          <v:shape style="position:absolute;left:1260;top:1032;width:9360;height:2" coordorigin="1260,1032" coordsize="9360,0" path="m1260,1032l10620,1032e" filled="f" stroked="t" strokeweight="3.1pt" strokecolor="#000000">
            <v:path arrowok="t"/>
          </v:shape>
          <w10:wrap type="none"/>
        </v:group>
      </w:pict>
    </w:r>
    <w:r>
      <w:rPr/>
      <w:pict>
        <v:shape style="position:absolute;margin-left:62pt;margin-top:22.84549pt;width:80.228215pt;height:23.959999pt;mso-position-horizontal-relative:page;mso-position-vertical-relative:page;z-index:-10649" type="#_x0000_t202" filled="f" stroked="f">
          <v:textbox inset="0,0,0,0">
            <w:txbxContent>
              <w:p>
                <w:pPr>
                  <w:spacing w:line="469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44"/>
                    <w:szCs w:val="44"/>
                  </w:rPr>
                </w:pP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44"/>
                    <w:szCs w:val="44"/>
                  </w:rPr>
                  <w:t>AN</w:t>
                </w:r>
                <w:r>
                  <w:rPr>
                    <w:rFonts w:ascii="Arial" w:hAnsi="Arial" w:cs="Arial" w:eastAsia="Arial"/>
                    <w:b/>
                    <w:bCs/>
                    <w:spacing w:val="-25"/>
                    <w:w w:val="100"/>
                    <w:sz w:val="44"/>
                    <w:szCs w:val="44"/>
                  </w:rPr>
                  <w:t>1</w:t>
                </w:r>
                <w:r>
                  <w:rPr>
                    <w:rFonts w:ascii="Arial" w:hAnsi="Arial" w:cs="Arial" w:eastAsia="Arial"/>
                    <w:b/>
                    <w:bCs/>
                    <w:spacing w:val="-26"/>
                    <w:w w:val="100"/>
                    <w:sz w:val="44"/>
                    <w:szCs w:val="44"/>
                  </w:rPr>
                  <w:t>1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44"/>
                    <w:szCs w:val="44"/>
                  </w:rPr>
                  <w:t>14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44"/>
                    <w:szCs w:val="4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81pt;margin-top:51.599998pt;width:468pt;height:.1pt;mso-position-horizontal-relative:page;mso-position-vertical-relative:page;z-index:-10648" coordorigin="1620,1032" coordsize="9360,2">
          <v:shape style="position:absolute;left:1620;top:1032;width:9360;height:2" coordorigin="1620,1032" coordsize="9360,0" path="m1620,1032l10980,1032e" filled="f" stroked="t" strokeweight="3.1pt" strokecolor="#000000">
            <v:path arrowok="t"/>
          </v:shape>
          <w10:wrap type="none"/>
        </v:group>
      </w:pict>
    </w:r>
    <w:r>
      <w:rPr/>
      <w:pict>
        <v:shape style="position:absolute;margin-left:469.76001pt;margin-top:22.84549pt;width:80.196321pt;height:23.959999pt;mso-position-horizontal-relative:page;mso-position-vertical-relative:page;z-index:-10647" type="#_x0000_t202" filled="f" stroked="f">
          <v:textbox inset="0,0,0,0">
            <w:txbxContent>
              <w:p>
                <w:pPr>
                  <w:spacing w:line="469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44"/>
                    <w:szCs w:val="44"/>
                  </w:rPr>
                </w:pP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44"/>
                    <w:szCs w:val="44"/>
                  </w:rPr>
                  <w:t>A</w:t>
                </w:r>
                <w:r>
                  <w:rPr>
                    <w:rFonts w:ascii="Arial" w:hAnsi="Arial" w:cs="Arial" w:eastAsia="Arial"/>
                    <w:b/>
                    <w:bCs/>
                    <w:spacing w:val="-1"/>
                    <w:w w:val="100"/>
                    <w:sz w:val="44"/>
                    <w:szCs w:val="44"/>
                  </w:rPr>
                  <w:t>N</w:t>
                </w:r>
                <w:r>
                  <w:rPr>
                    <w:rFonts w:ascii="Arial" w:hAnsi="Arial" w:cs="Arial" w:eastAsia="Arial"/>
                    <w:b/>
                    <w:bCs/>
                    <w:spacing w:val="-25"/>
                    <w:w w:val="100"/>
                    <w:sz w:val="44"/>
                    <w:szCs w:val="44"/>
                  </w:rPr>
                  <w:t>11</w:t>
                </w:r>
                <w:r>
                  <w:rPr>
                    <w:rFonts w:ascii="Arial" w:hAnsi="Arial" w:cs="Arial" w:eastAsia="Arial"/>
                    <w:b/>
                    <w:bCs/>
                    <w:spacing w:val="-1"/>
                    <w:w w:val="100"/>
                    <w:sz w:val="44"/>
                    <w:szCs w:val="44"/>
                  </w:rPr>
                  <w:t>1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44"/>
                    <w:szCs w:val="44"/>
                  </w:rPr>
                  <w:t>4</w:t>
                </w:r>
                <w:r>
                  <w:rPr>
                    <w:rFonts w:ascii="Arial" w:hAnsi="Arial" w:cs="Arial" w:eastAsia="Arial"/>
                    <w:b w:val="0"/>
                    <w:bCs w:val="0"/>
                    <w:spacing w:val="0"/>
                    <w:w w:val="100"/>
                    <w:sz w:val="44"/>
                    <w:szCs w:val="4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3">
    <w:multiLevelType w:val="hybridMultilevel"/>
    <w:lvl w:ilvl="0">
      <w:start w:val="1"/>
      <w:numFmt w:val="upperLetter"/>
      <w:lvlText w:val="(%1)"/>
      <w:lvlJc w:val="left"/>
      <w:pPr>
        <w:ind w:hanging="254"/>
        <w:jc w:val="left"/>
      </w:pPr>
      <w:rPr>
        <w:rFonts w:hint="default" w:ascii="Arial" w:hAnsi="Arial" w:eastAsia="Arial"/>
        <w:b/>
        <w:bCs/>
        <w:spacing w:val="1"/>
        <w:sz w:val="15"/>
        <w:szCs w:val="15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9">
    <w:multiLevelType w:val="hybridMultilevel"/>
    <w:lvl w:ilvl="0">
      <w:start w:val="1"/>
      <w:numFmt w:val="bullet"/>
      <w:lvlText w:val="·"/>
      <w:lvlJc w:val="left"/>
      <w:pPr>
        <w:ind w:hanging="90"/>
      </w:pPr>
      <w:rPr>
        <w:rFonts w:hint="default" w:ascii="Segoe UI Symbol" w:hAnsi="Segoe UI Symbol" w:eastAsia="Segoe UI Symbol"/>
        <w:w w:val="115"/>
        <w:sz w:val="18"/>
        <w:szCs w:val="18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">
    <w:multiLevelType w:val="hybridMultilevel"/>
    <w:lvl w:ilvl="0">
      <w:start w:val="1"/>
      <w:numFmt w:val="bullet"/>
      <w:lvlText w:val="•"/>
      <w:lvlJc w:val="left"/>
      <w:pPr>
        <w:ind w:hanging="176"/>
      </w:pPr>
      <w:rPr>
        <w:rFonts w:hint="default" w:ascii="Times New Roman" w:hAnsi="Times New Roman" w:eastAsia="Times New Roman"/>
        <w:position w:val="1"/>
        <w:sz w:val="24"/>
        <w:szCs w:val="24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">
    <w:multiLevelType w:val="hybridMultilevel"/>
    <w:lvl w:ilvl="0">
      <w:start w:val="2"/>
      <w:numFmt w:val="upperLetter"/>
      <w:lvlText w:val="(%1)"/>
      <w:lvlJc w:val="left"/>
      <w:pPr>
        <w:ind w:hanging="308"/>
        <w:jc w:val="left"/>
      </w:pPr>
      <w:rPr>
        <w:rFonts w:hint="default" w:ascii="Arial" w:hAnsi="Arial" w:eastAsia="Arial"/>
        <w:b/>
        <w:bCs/>
        <w:spacing w:val="-1"/>
        <w:w w:val="99"/>
        <w:position w:val="2"/>
        <w:sz w:val="16"/>
        <w:szCs w:val="16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4">
    <w:multiLevelType w:val="hybridMultilevel"/>
    <w:lvl w:ilvl="0">
      <w:start w:val="1"/>
      <w:numFmt w:val="bullet"/>
      <w:lvlText w:val="•"/>
      <w:lvlJc w:val="left"/>
      <w:pPr>
        <w:ind w:hanging="180"/>
      </w:pPr>
      <w:rPr>
        <w:rFonts w:hint="default" w:ascii="Arial" w:hAnsi="Arial" w:eastAsia="Arial"/>
        <w:sz w:val="18"/>
        <w:szCs w:val="18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hanging="361"/>
        <w:jc w:val="left"/>
      </w:pPr>
      <w:rPr>
        <w:rFonts w:hint="default" w:ascii="Arial" w:hAnsi="Arial" w:eastAsia="Arial"/>
        <w:spacing w:val="-1"/>
        <w:w w:val="99"/>
        <w:sz w:val="18"/>
        <w:szCs w:val="18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1">
    <w:multiLevelType w:val="hybridMultilevel"/>
    <w:lvl w:ilvl="0">
      <w:start w:val="3"/>
      <w:numFmt w:val="decimal"/>
      <w:lvlText w:val="%1."/>
      <w:lvlJc w:val="left"/>
      <w:pPr>
        <w:ind w:hanging="361"/>
        <w:jc w:val="left"/>
      </w:pPr>
      <w:rPr>
        <w:rFonts w:hint="default" w:ascii="Arial" w:hAnsi="Arial" w:eastAsia="Arial"/>
        <w:spacing w:val="-1"/>
        <w:w w:val="99"/>
        <w:sz w:val="18"/>
        <w:szCs w:val="18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0">
    <w:multiLevelType w:val="hybridMultilevel"/>
    <w:lvl w:ilvl="0">
      <w:start w:val="1"/>
      <w:numFmt w:val="bullet"/>
      <w:lvlText w:val="·"/>
      <w:lvlJc w:val="left"/>
      <w:pPr>
        <w:ind w:hanging="90"/>
      </w:pPr>
      <w:rPr>
        <w:rFonts w:hint="default" w:ascii="Segoe UI Symbol" w:hAnsi="Segoe UI Symbol" w:eastAsia="Segoe UI Symbol"/>
        <w:w w:val="115"/>
        <w:sz w:val="18"/>
        <w:szCs w:val="18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8">
    <w:multiLevelType w:val="hybridMultilevel"/>
    <w:lvl w:ilvl="0">
      <w:start w:val="1"/>
      <w:numFmt w:val="bullet"/>
      <w:lvlText w:val="·"/>
      <w:lvlJc w:val="left"/>
      <w:pPr>
        <w:ind w:hanging="90"/>
      </w:pPr>
      <w:rPr>
        <w:rFonts w:hint="default" w:ascii="Segoe UI Symbol" w:hAnsi="Segoe UI Symbol" w:eastAsia="Segoe UI Symbol"/>
        <w:w w:val="115"/>
        <w:sz w:val="18"/>
        <w:szCs w:val="18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7">
    <w:multiLevelType w:val="hybridMultilevel"/>
    <w:lvl w:ilvl="0">
      <w:start w:val="1"/>
      <w:numFmt w:val="bullet"/>
      <w:lvlText w:val="•"/>
      <w:lvlJc w:val="left"/>
      <w:pPr>
        <w:ind w:hanging="180"/>
      </w:pPr>
      <w:rPr>
        <w:rFonts w:hint="default" w:ascii="Arial" w:hAnsi="Arial" w:eastAsia="Arial"/>
        <w:b/>
        <w:bCs/>
        <w:sz w:val="18"/>
        <w:szCs w:val="18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6">
    <w:multiLevelType w:val="hybridMultilevel"/>
    <w:lvl w:ilvl="0">
      <w:start w:val="1"/>
      <w:numFmt w:val="bullet"/>
      <w:lvlText w:val="•"/>
      <w:lvlJc w:val="left"/>
      <w:pPr>
        <w:ind w:hanging="180"/>
      </w:pPr>
      <w:rPr>
        <w:rFonts w:hint="default" w:ascii="Arial" w:hAnsi="Arial" w:eastAsia="Arial"/>
        <w:sz w:val="18"/>
        <w:szCs w:val="18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5">
    <w:multiLevelType w:val="hybridMultilevel"/>
    <w:lvl w:ilvl="0">
      <w:start w:val="1"/>
      <w:numFmt w:val="bullet"/>
      <w:lvlText w:val="•"/>
      <w:lvlJc w:val="left"/>
      <w:pPr>
        <w:ind w:hanging="180"/>
      </w:pPr>
      <w:rPr>
        <w:rFonts w:hint="default" w:ascii="Arial" w:hAnsi="Arial" w:eastAsia="Arial"/>
        <w:b/>
        <w:bCs/>
        <w:sz w:val="18"/>
        <w:szCs w:val="18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">
    <w:multiLevelType w:val="hybridMultilevel"/>
    <w:lvl w:ilvl="0">
      <w:start w:val="1"/>
      <w:numFmt w:val="bullet"/>
      <w:lvlText w:val="·"/>
      <w:lvlJc w:val="left"/>
      <w:pPr>
        <w:ind w:hanging="90"/>
      </w:pPr>
      <w:rPr>
        <w:rFonts w:hint="default" w:ascii="Segoe UI Symbol" w:hAnsi="Segoe UI Symbol" w:eastAsia="Segoe UI Symbol"/>
        <w:w w:val="115"/>
        <w:position w:val="6"/>
        <w:sz w:val="18"/>
        <w:szCs w:val="18"/>
      </w:rPr>
    </w:lvl>
    <w:lvl w:ilvl="1">
      <w:start w:val="1"/>
      <w:numFmt w:val="bullet"/>
      <w:lvlText w:val="•"/>
      <w:lvlJc w:val="left"/>
      <w:pPr>
        <w:ind w:hanging="180"/>
      </w:pPr>
      <w:rPr>
        <w:rFonts w:hint="default" w:ascii="Arial" w:hAnsi="Arial" w:eastAsia="Arial"/>
        <w:sz w:val="18"/>
        <w:szCs w:val="18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">
    <w:multiLevelType w:val="hybridMultilevel"/>
    <w:lvl w:ilvl="0">
      <w:start w:val="1"/>
      <w:numFmt w:val="lowerLetter"/>
      <w:lvlText w:val="%1)"/>
      <w:lvlJc w:val="left"/>
      <w:pPr>
        <w:ind w:hanging="361"/>
        <w:jc w:val="left"/>
      </w:pPr>
      <w:rPr>
        <w:rFonts w:hint="default" w:ascii="Arial" w:hAnsi="Arial" w:eastAsia="Arial"/>
        <w:spacing w:val="-1"/>
        <w:sz w:val="18"/>
        <w:szCs w:val="18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0">
    <w:multiLevelType w:val="hybridMultilevel"/>
    <w:lvl w:ilvl="0">
      <w:start w:val="1"/>
      <w:numFmt w:val="bullet"/>
      <w:lvlText w:val="·"/>
      <w:lvlJc w:val="left"/>
      <w:pPr>
        <w:ind w:hanging="90"/>
      </w:pPr>
      <w:rPr>
        <w:rFonts w:hint="default" w:ascii="Segoe UI Symbol" w:hAnsi="Segoe UI Symbol" w:eastAsia="Segoe UI Symbol"/>
        <w:w w:val="74"/>
        <w:sz w:val="18"/>
        <w:szCs w:val="18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num w:numId="14">
    <w:abstractNumId w:val="13"/>
  </w:num>
  <w:num w:numId="10">
    <w:abstractNumId w:val="9"/>
  </w:num>
  <w:num w:numId="5">
    <w:abstractNumId w:val="4"/>
  </w:num>
  <w:num w:numId="3">
    <w:abstractNumId w:val="2"/>
  </w:num>
  <w:num w:numId="15">
    <w:abstractNumId w:val="14"/>
  </w:num>
  <w:num w:numId="13">
    <w:abstractNumId w:val="12"/>
  </w:num>
  <w:num w:numId="12">
    <w:abstractNumId w:val="11"/>
  </w:num>
  <w:num w:numId="11">
    <w:abstractNumId w:val="10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140"/>
    </w:pPr>
    <w:rPr>
      <w:rFonts w:ascii="Arial" w:hAnsi="Arial" w:eastAsia="Arial"/>
      <w:sz w:val="18"/>
      <w:szCs w:val="18"/>
    </w:rPr>
  </w:style>
  <w:style w:styleId="Heading1" w:type="paragraph">
    <w:name w:val="Heading 1"/>
    <w:basedOn w:val="Normal"/>
    <w:uiPriority w:val="1"/>
    <w:qFormat/>
    <w:pPr>
      <w:spacing w:before="69"/>
      <w:ind w:left="140"/>
      <w:outlineLvl w:val="1"/>
    </w:pPr>
    <w:rPr>
      <w:rFonts w:ascii="Arial" w:hAnsi="Arial" w:eastAsia="Arial"/>
      <w:b/>
      <w:bCs/>
      <w:sz w:val="24"/>
      <w:szCs w:val="24"/>
    </w:rPr>
  </w:style>
  <w:style w:styleId="Heading2" w:type="paragraph">
    <w:name w:val="Heading 2"/>
    <w:basedOn w:val="Normal"/>
    <w:uiPriority w:val="1"/>
    <w:qFormat/>
    <w:pPr>
      <w:ind w:left="140"/>
      <w:outlineLvl w:val="2"/>
    </w:pPr>
    <w:rPr>
      <w:rFonts w:ascii="Arial" w:hAnsi="Arial" w:eastAsia="Arial"/>
      <w:b/>
      <w:bCs/>
      <w:sz w:val="22"/>
      <w:szCs w:val="22"/>
    </w:rPr>
  </w:style>
  <w:style w:styleId="Heading3" w:type="paragraph">
    <w:name w:val="Heading 3"/>
    <w:basedOn w:val="Normal"/>
    <w:uiPriority w:val="1"/>
    <w:qFormat/>
    <w:pPr>
      <w:ind w:left="140"/>
      <w:outlineLvl w:val="3"/>
    </w:pPr>
    <w:rPr>
      <w:rFonts w:ascii="Arial" w:hAnsi="Arial" w:eastAsia="Arial"/>
      <w:b/>
      <w:bCs/>
      <w:sz w:val="20"/>
      <w:szCs w:val="20"/>
    </w:rPr>
  </w:style>
  <w:style w:styleId="Heading4" w:type="paragraph">
    <w:name w:val="Heading 4"/>
    <w:basedOn w:val="Normal"/>
    <w:uiPriority w:val="1"/>
    <w:qFormat/>
    <w:pPr>
      <w:ind w:left="140"/>
      <w:outlineLvl w:val="4"/>
    </w:pPr>
    <w:rPr>
      <w:rFonts w:ascii="Arial" w:hAnsi="Arial" w:eastAsia="Arial"/>
      <w:sz w:val="20"/>
      <w:szCs w:val="20"/>
    </w:rPr>
  </w:style>
  <w:style w:styleId="Heading5" w:type="paragraph">
    <w:name w:val="Heading 5"/>
    <w:basedOn w:val="Normal"/>
    <w:uiPriority w:val="1"/>
    <w:qFormat/>
    <w:pPr>
      <w:spacing w:before="80"/>
      <w:ind w:left="320" w:hanging="180"/>
      <w:outlineLvl w:val="5"/>
    </w:pPr>
    <w:rPr>
      <w:rFonts w:ascii="Arial" w:hAnsi="Arial" w:eastAsia="Arial"/>
      <w:b/>
      <w:bCs/>
      <w:sz w:val="18"/>
      <w:szCs w:val="18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footer" Target="footer3.xml"/><Relationship Id="rId14" Type="http://schemas.openxmlformats.org/officeDocument/2006/relationships/footer" Target="footer4.xm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footer" Target="footer5.xml"/><Relationship Id="rId19" Type="http://schemas.openxmlformats.org/officeDocument/2006/relationships/footer" Target="footer6.xml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footer" Target="footer7.xml"/><Relationship Id="rId25" Type="http://schemas.openxmlformats.org/officeDocument/2006/relationships/footer" Target="footer8.xml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footer" Target="footer9.xml"/><Relationship Id="rId31" Type="http://schemas.openxmlformats.org/officeDocument/2006/relationships/footer" Target="footer10.xml"/><Relationship Id="rId32" Type="http://schemas.openxmlformats.org/officeDocument/2006/relationships/image" Target="media/image16.png"/><Relationship Id="rId33" Type="http://schemas.openxmlformats.org/officeDocument/2006/relationships/image" Target="media/image17.png"/><Relationship Id="rId34" Type="http://schemas.openxmlformats.org/officeDocument/2006/relationships/image" Target="media/image18.png"/><Relationship Id="rId35" Type="http://schemas.openxmlformats.org/officeDocument/2006/relationships/image" Target="media/image19.png"/><Relationship Id="rId36" Type="http://schemas.openxmlformats.org/officeDocument/2006/relationships/image" Target="media/image20.png"/><Relationship Id="rId37" Type="http://schemas.openxmlformats.org/officeDocument/2006/relationships/image" Target="media/image21.png"/><Relationship Id="rId38" Type="http://schemas.openxmlformats.org/officeDocument/2006/relationships/image" Target="media/image22.png"/><Relationship Id="rId39" Type="http://schemas.openxmlformats.org/officeDocument/2006/relationships/image" Target="media/image23.png"/><Relationship Id="rId40" Type="http://schemas.openxmlformats.org/officeDocument/2006/relationships/image" Target="media/image24.png"/><Relationship Id="rId41" Type="http://schemas.openxmlformats.org/officeDocument/2006/relationships/image" Target="media/image25.png"/><Relationship Id="rId42" Type="http://schemas.openxmlformats.org/officeDocument/2006/relationships/image" Target="media/image26.png"/><Relationship Id="rId43" Type="http://schemas.openxmlformats.org/officeDocument/2006/relationships/image" Target="media/image27.png"/><Relationship Id="rId44" Type="http://schemas.openxmlformats.org/officeDocument/2006/relationships/image" Target="media/image28.png"/><Relationship Id="rId45" Type="http://schemas.openxmlformats.org/officeDocument/2006/relationships/image" Target="media/image29.png"/><Relationship Id="rId46" Type="http://schemas.openxmlformats.org/officeDocument/2006/relationships/image" Target="media/image30.png"/><Relationship Id="rId47" Type="http://schemas.openxmlformats.org/officeDocument/2006/relationships/image" Target="media/image31.png"/><Relationship Id="rId48" Type="http://schemas.openxmlformats.org/officeDocument/2006/relationships/image" Target="media/image32.png"/><Relationship Id="rId49" Type="http://schemas.openxmlformats.org/officeDocument/2006/relationships/image" Target="media/image33.png"/><Relationship Id="rId50" Type="http://schemas.openxmlformats.org/officeDocument/2006/relationships/image" Target="media/image34.png"/><Relationship Id="rId51" Type="http://schemas.openxmlformats.org/officeDocument/2006/relationships/image" Target="media/image35.png"/><Relationship Id="rId52" Type="http://schemas.openxmlformats.org/officeDocument/2006/relationships/image" Target="media/image36.png"/><Relationship Id="rId53" Type="http://schemas.openxmlformats.org/officeDocument/2006/relationships/image" Target="media/image37.png"/><Relationship Id="rId54" Type="http://schemas.openxmlformats.org/officeDocument/2006/relationships/image" Target="media/image38.png"/><Relationship Id="rId55" Type="http://schemas.openxmlformats.org/officeDocument/2006/relationships/image" Target="media/image39.png"/><Relationship Id="rId56" Type="http://schemas.openxmlformats.org/officeDocument/2006/relationships/footer" Target="footer11.xml"/><Relationship Id="rId57" Type="http://schemas.openxmlformats.org/officeDocument/2006/relationships/footer" Target="footer12.xml"/><Relationship Id="rId58" Type="http://schemas.openxmlformats.org/officeDocument/2006/relationships/image" Target="media/image40.png"/><Relationship Id="rId59" Type="http://schemas.openxmlformats.org/officeDocument/2006/relationships/image" Target="media/image41.png"/><Relationship Id="rId60" Type="http://schemas.openxmlformats.org/officeDocument/2006/relationships/image" Target="media/image42.png"/><Relationship Id="rId61" Type="http://schemas.openxmlformats.org/officeDocument/2006/relationships/image" Target="media/image43.png"/><Relationship Id="rId62" Type="http://schemas.openxmlformats.org/officeDocument/2006/relationships/footer" Target="footer13.xml"/><Relationship Id="rId63" Type="http://schemas.openxmlformats.org/officeDocument/2006/relationships/footer" Target="footer14.xml"/><Relationship Id="rId64" Type="http://schemas.openxmlformats.org/officeDocument/2006/relationships/image" Target="media/image44.png"/><Relationship Id="rId65" Type="http://schemas.openxmlformats.org/officeDocument/2006/relationships/image" Target="media/image45.png"/><Relationship Id="rId66" Type="http://schemas.openxmlformats.org/officeDocument/2006/relationships/image" Target="media/image46.png"/><Relationship Id="rId67" Type="http://schemas.openxmlformats.org/officeDocument/2006/relationships/image" Target="media/image47.png"/><Relationship Id="rId68" Type="http://schemas.openxmlformats.org/officeDocument/2006/relationships/image" Target="media/image48.png"/><Relationship Id="rId69" Type="http://schemas.openxmlformats.org/officeDocument/2006/relationships/image" Target="media/image49.png"/><Relationship Id="rId70" Type="http://schemas.openxmlformats.org/officeDocument/2006/relationships/footer" Target="footer15.xml"/><Relationship Id="rId71" Type="http://schemas.openxmlformats.org/officeDocument/2006/relationships/footer" Target="footer16.xml"/><Relationship Id="rId72" Type="http://schemas.openxmlformats.org/officeDocument/2006/relationships/image" Target="media/image50.png"/><Relationship Id="rId73" Type="http://schemas.openxmlformats.org/officeDocument/2006/relationships/image" Target="media/image51.png"/><Relationship Id="rId74" Type="http://schemas.openxmlformats.org/officeDocument/2006/relationships/image" Target="media/image52.png"/><Relationship Id="rId75" Type="http://schemas.openxmlformats.org/officeDocument/2006/relationships/footer" Target="footer17.xml"/><Relationship Id="rId76" Type="http://schemas.openxmlformats.org/officeDocument/2006/relationships/footer" Target="footer18.xml"/><Relationship Id="rId77" Type="http://schemas.openxmlformats.org/officeDocument/2006/relationships/image" Target="media/image53.png"/><Relationship Id="rId78" Type="http://schemas.openxmlformats.org/officeDocument/2006/relationships/image" Target="media/image54.png"/><Relationship Id="rId79" Type="http://schemas.openxmlformats.org/officeDocument/2006/relationships/header" Target="header3.xml"/><Relationship Id="rId80" Type="http://schemas.openxmlformats.org/officeDocument/2006/relationships/footer" Target="footer19.xml"/><Relationship Id="rId81" Type="http://schemas.openxmlformats.org/officeDocument/2006/relationships/footer" Target="footer20.xml"/><Relationship Id="rId82" Type="http://schemas.openxmlformats.org/officeDocument/2006/relationships/image" Target="media/image55.png"/><Relationship Id="rId83" Type="http://schemas.openxmlformats.org/officeDocument/2006/relationships/image" Target="media/image56.png"/><Relationship Id="rId84" Type="http://schemas.openxmlformats.org/officeDocument/2006/relationships/header" Target="header4.xml"/><Relationship Id="rId85" Type="http://schemas.openxmlformats.org/officeDocument/2006/relationships/hyperlink" Target="http://support.microchip.com/" TargetMode="External"/><Relationship Id="rId86" Type="http://schemas.openxmlformats.org/officeDocument/2006/relationships/hyperlink" Target="http://www.microchip.com/" TargetMode="External"/><Relationship Id="rId8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Microchip Technology Inc</dc:creator>
  <cp:keywords>SMPS Topologies</cp:keywords>
  <dc:subject>Application Note</dc:subject>
  <dc:title>Switch Mode Power Supply (SMPS) Topologies</dc:title>
  <dcterms:created xsi:type="dcterms:W3CDTF">2017-03-27T23:58:33Z</dcterms:created>
  <dcterms:modified xsi:type="dcterms:W3CDTF">2017-03-27T23:58:33Z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2007-10-05T00:00:00Z</vt:filetime>
  </property>
  <property fmtid="{D5CDD505-2E9C-101B-9397-08002B2CF9AE}" pid="3" name="LastSaved">
    <vt:filetime>2017-03-27T00:00:00Z</vt:filetime>
  </property>
</Properties>
</file>